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g" ContentType="image/jp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sz w:val="0"/>
          <w:szCs w:val="0"/>
        </w:rPr>
      </w:pPr>
      <w:rPr/>
      <w:r>
        <w:rPr/>
        <w:pict>
          <v:group style="position:absolute;margin-left:0pt;margin-top:146.902008pt;width:595.276001pt;height:694.988pt;mso-position-horizontal-relative:page;mso-position-vertical-relative:page;z-index:-6151" coordorigin="0,2938" coordsize="11906,13900">
            <v:group style="position:absolute;left:0;top:2948;width:11906;height:6463" coordorigin="0,2948" coordsize="11906,6463">
              <v:shape style="position:absolute;left:0;top:2948;width:11906;height:6463" coordorigin="0,2948" coordsize="11906,6463" path="m0,9411l11906,9411,11906,2948,0,2948,0,9411e" filled="t" fillcolor="#FDB913" stroked="f">
                <v:path arrowok="t"/>
                <v:fill/>
              </v:shape>
            </v:group>
            <v:group style="position:absolute;left:1406;top:5625;width:3316;height:6639" coordorigin="1406,5625" coordsize="3316,6639">
              <v:shape style="position:absolute;left:1406;top:5625;width:3316;height:6639" coordorigin="1406,5625" coordsize="3316,6639" path="m4205,5672l1979,5672,1937,5674,1855,5687,1778,5713,1707,5750,1643,5797,1587,5853,1540,5917,1503,5988,1477,6065,1464,6147,1462,6189,1462,6251,1440,6251,1420,6258,1408,6275,1406,6547,1413,6568,1431,6580,1462,6582,1462,7036,1440,7036,1420,7043,1408,7061,1406,7246,1413,7267,1431,7279,1462,7280,1462,7560,1440,7560,1420,7567,1408,7585,1406,7770,1413,7790,1431,7803,1462,7804,1462,11747,1469,11831,1489,11910,1520,11984,1562,12052,1614,12112,1674,12164,1742,12206,1816,12237,1896,12257,1979,12264,4205,12264,4289,12257,4368,12237,4442,12206,4510,12164,4570,12112,4622,12052,4664,11984,4695,11910,4715,11831,4722,11747,4722,6189,4715,6105,4695,6026,4664,5952,4622,5884,4570,5824,4510,5772,4442,5730,4368,5699,4289,5679,4247,5674,4205,5672e" filled="t" fillcolor="#231F20" stroked="f">
                <v:path arrowok="t"/>
                <v:fill/>
              </v:shape>
              <v:shape style="position:absolute;left:1406;top:5625;width:3316;height:6639" coordorigin="1406,5625" coordsize="3316,6639" path="m3563,5625l3542,5632,3530,5650,3529,5672,4122,5672,4122,5659,4114,5638,4097,5626,3563,5625e" filled="t" fillcolor="#231F20" stroked="f">
                <v:path arrowok="t"/>
                <v:fill/>
              </v:shape>
            </v:group>
            <v:group style="position:absolute;left:1615;top:6698;width:2910;height:2713" coordorigin="1615,6698" coordsize="2910,2713">
              <v:shape style="position:absolute;left:1615;top:6698;width:2910;height:2713" coordorigin="1615,6698" coordsize="2910,2713" path="m1615,9411l4525,9411,4525,6698,1615,6698,1615,9411xe" filled="t" fillcolor="#FFFFFF" stroked="f">
                <v:path arrowok="t"/>
                <v:fill/>
              </v:shape>
              <v:shape style="position:absolute;left:1615;top:6698;width:2910;height:4365" type="#_x0000_t75">
                <v:imagedata r:id="rId5" o:title=""/>
              </v:shape>
            </v:group>
            <v:group style="position:absolute;left:2750;top:11325;width:640;height:640" coordorigin="2750,11325" coordsize="640,640">
              <v:shape style="position:absolute;left:2750;top:11325;width:640;height:640" coordorigin="2750,11325" coordsize="640,640" path="m3070,11325l2993,11335,2923,11361,2862,11402,2812,11456,2775,11521,2754,11593,2750,11645,2751,11672,2767,11747,2798,11814,2844,11872,2902,11918,2969,11949,3044,11964,3070,11966,3097,11964,3172,11949,3239,11918,3297,11872,3343,11814,3374,11747,3389,11672,3390,11645,3389,11619,3374,11544,3343,11477,3297,11419,3239,11373,3172,11342,3097,11326,3070,11325e" filled="t" fillcolor="#FFFFFF" stroked="f">
                <v:path arrowok="t"/>
                <v:fill/>
              </v:shape>
            </v:group>
            <v:group style="position:absolute;left:2532;top:6183;width:105;height:108" coordorigin="2532,6183" coordsize="105,108">
              <v:shape style="position:absolute;left:2532;top:6183;width:105;height:108" coordorigin="2532,6183" coordsize="105,108" path="m2586,6183l2536,6221,2532,6246,2539,6264,2553,6279,2573,6288,2599,6291,2616,6283,2628,6268,2636,6247,2638,6219,2626,6200,2608,6188,2586,6183e" filled="t" fillcolor="#96969C" stroked="f">
                <v:path arrowok="t"/>
                <v:fill/>
              </v:shape>
            </v:group>
            <v:group style="position:absolute;left:2769;top:6181;width:603;height:113" coordorigin="2769,6181" coordsize="603,113">
              <v:shape style="position:absolute;left:2769;top:6181;width:603;height:113" coordorigin="2769,6181" coordsize="603,113" path="m3307,6181l2833,6181,2821,6182,2800,6189,2783,6203,2772,6221,2769,6244,2776,6264,2790,6280,2809,6290,2833,6294,3320,6293,3340,6286,3357,6273,3368,6254,3372,6231,3365,6212,3351,6196,3331,6185,3307,6181e" filled="t" fillcolor="#96969C" stroked="f">
                <v:path arrowok="t"/>
                <v:fill/>
              </v:shape>
            </v:group>
            <v:group style="position:absolute;left:7184;top:5625;width:3316;height:6639" coordorigin="7184,5625" coordsize="3316,6639">
              <v:shape style="position:absolute;left:7184;top:5625;width:3316;height:6639" coordorigin="7184,5625" coordsize="3316,6639" path="m9982,5672l7757,5672,7714,5674,7632,5687,7556,5713,7485,5750,7420,5797,7364,5853,7317,5917,7280,5988,7255,6065,7241,6147,7240,6189,7240,6251,7218,6251,7197,6258,7185,6275,7184,6547,7191,6568,7208,6580,7240,6582,7240,7036,7218,7036,7197,7043,7185,7061,7184,7246,7191,7267,7208,7279,7240,7280,7240,7560,7218,7560,7197,7567,7185,7585,7184,7770,7191,7790,7208,7803,7240,7804,7240,11747,7246,11831,7266,11910,7297,11984,7340,12052,7391,12112,7452,12164,7519,12206,7593,12237,7673,12257,7757,12264,9982,12264,10066,12257,10146,12237,10220,12206,10287,12164,10348,12112,10399,12052,10441,11984,10473,11910,10492,11831,10499,11747,10499,6189,10492,6105,10473,6026,10441,5952,10399,5884,10348,5824,10287,5772,10220,5730,10146,5699,10066,5679,10025,5674,9982,5672e" filled="t" fillcolor="#231F20" stroked="f">
                <v:path arrowok="t"/>
                <v:fill/>
              </v:shape>
              <v:shape style="position:absolute;left:7184;top:5625;width:3316;height:6639" coordorigin="7184,5625" coordsize="3316,6639" path="m9340,5625l9319,5632,9307,5650,9306,5672,9899,5672,9899,5659,9892,5638,9874,5626,9340,5625e" filled="t" fillcolor="#231F20" stroked="f">
                <v:path arrowok="t"/>
                <v:fill/>
              </v:shape>
            </v:group>
            <v:group style="position:absolute;left:7393;top:6698;width:2910;height:2713" coordorigin="7393,6698" coordsize="2910,2713">
              <v:shape style="position:absolute;left:7393;top:6698;width:2910;height:2713" coordorigin="7393,6698" coordsize="2910,2713" path="m7393,9411l10303,9411,10303,6698,7393,6698,7393,9411xe" filled="t" fillcolor="#FFFFFF" stroked="f">
                <v:path arrowok="t"/>
                <v:fill/>
              </v:shape>
              <v:shape style="position:absolute;left:7393;top:6698;width:2910;height:4365" type="#_x0000_t75">
                <v:imagedata r:id="rId6" o:title=""/>
              </v:shape>
            </v:group>
            <v:group style="position:absolute;left:8528;top:11325;width:640;height:640" coordorigin="8528,11325" coordsize="640,640">
              <v:shape style="position:absolute;left:8528;top:11325;width:640;height:640" coordorigin="8528,11325" coordsize="640,640" path="m8848,11325l8771,11335,8701,11361,8639,11402,8589,11456,8553,11521,8532,11593,8528,11645,8529,11672,8544,11747,8576,11814,8621,11872,8679,11918,8746,11949,8821,11964,8848,11966,8874,11964,8949,11949,9016,11918,9074,11872,9120,11814,9151,11747,9167,11672,9168,11645,9167,11619,9151,11544,9120,11477,9074,11419,9016,11373,8949,11342,8874,11326,8848,11325e" filled="t" fillcolor="#FFFFFF" stroked="f">
                <v:path arrowok="t"/>
                <v:fill/>
              </v:shape>
            </v:group>
            <v:group style="position:absolute;left:8310;top:6183;width:105;height:108" coordorigin="8310,6183" coordsize="105,108">
              <v:shape style="position:absolute;left:8310;top:6183;width:105;height:108" coordorigin="8310,6183" coordsize="105,108" path="m8364,6183l8313,6221,8310,6246,8316,6264,8330,6279,8350,6288,8377,6291,8393,6283,8406,6268,8413,6247,8415,6219,8403,6200,8386,6188,8364,6183e" filled="t" fillcolor="#96969C" stroked="f">
                <v:path arrowok="t"/>
                <v:fill/>
              </v:shape>
            </v:group>
            <v:group style="position:absolute;left:8546;top:6181;width:603;height:113" coordorigin="8546,6181" coordsize="603,113">
              <v:shape style="position:absolute;left:8546;top:6181;width:603;height:113" coordorigin="8546,6181" coordsize="603,113" path="m9085,6181l8610,6181,8598,6182,8577,6189,8561,6203,8550,6221,8546,6244,8553,6264,8567,6280,8587,6290,8610,6294,9097,6293,9118,6286,9134,6273,9145,6254,9149,6231,9142,6212,9128,6196,9108,6185,9085,6181e" filled="t" fillcolor="#96969C" stroked="f">
                <v:path arrowok="t"/>
                <v:fill/>
              </v:shape>
            </v:group>
            <v:group style="position:absolute;left:3898;top:4195;width:4029;height:8069" coordorigin="3898,4195" coordsize="4029,8069">
              <v:shape style="position:absolute;left:3898;top:4195;width:4029;height:8069" coordorigin="3898,4195" coordsize="4029,8069" path="m7299,4253l4594,4253,4543,4255,4443,4271,4350,4302,4264,4347,4186,4404,4117,4472,4060,4550,4016,4637,3984,4730,3968,4830,3966,4881,3966,4956,3939,4956,3918,4962,3903,4977,3898,5317,3904,5338,3919,5353,3966,5358,3966,5911,3939,5911,3918,5917,3903,5932,3898,6165,3904,6187,3919,6202,3966,6207,3966,6547,3939,6547,3918,6553,3903,6569,3898,6802,3904,6823,3919,6838,3966,6844,3966,11636,3974,11738,3998,11834,4036,11924,4087,12006,4150,12080,4223,12143,4306,12194,4396,12232,4492,12256,4594,12264,7299,12264,7401,12256,7498,12232,7588,12194,7670,12143,7743,12080,7806,12006,7857,11924,7895,11834,7919,11738,7927,11636,7927,4881,7919,4779,7895,4683,7857,4593,7806,4510,7743,4437,7670,4374,7588,4323,7498,4285,7401,4261,7351,4255,7299,4253e" filled="t" fillcolor="#231F20" stroked="f">
                <v:path arrowok="t"/>
                <v:fill/>
              </v:shape>
              <v:shape style="position:absolute;left:3898;top:4195;width:4029;height:8069" coordorigin="3898,4195" coordsize="4029,8069" path="m6519,4195l6497,4201,6482,4217,6477,4253,7198,4253,7198,4237,7192,4215,7176,4200,6519,4195e" filled="t" fillcolor="#231F20" stroked="f">
                <v:path arrowok="t"/>
                <v:fill/>
              </v:shape>
            </v:group>
            <v:group style="position:absolute;left:4152;top:5500;width:3537;height:3911" coordorigin="4152,5500" coordsize="3537,3911">
              <v:shape style="position:absolute;left:4152;top:5500;width:3537;height:3911" coordorigin="4152,5500" coordsize="3537,3911" path="m4152,9411l7689,9411,7689,5500,4152,5500,4152,9411xe" filled="t" fillcolor="#FFFFFF" stroked="f">
                <v:path arrowok="t"/>
                <v:fill/>
              </v:shape>
              <v:shape style="position:absolute;left:4152;top:5500;width:3537;height:5305" type="#_x0000_t75">
                <v:imagedata r:id="rId7" o:title=""/>
              </v:shape>
            </v:group>
            <v:group style="position:absolute;left:5531;top:11123;width:778;height:778" coordorigin="5531,11123" coordsize="778,778">
              <v:shape style="position:absolute;left:5531;top:11123;width:778;height:778" coordorigin="5531,11123" coordsize="778,778" path="m5920,11123l5857,11128,5797,11143,5741,11167,5667,11217,5606,11282,5562,11361,5543,11419,5533,11480,5531,11512,5533,11544,5543,11606,5562,11664,5590,11717,5645,11787,5715,11843,5769,11871,5827,11890,5888,11900,5920,11901,5952,11900,6014,11890,6072,11871,6125,11843,6195,11787,6251,11717,6279,11664,6298,11606,6308,11544,6309,11512,6308,11480,6298,11419,6279,11361,6251,11307,6195,11237,6125,11181,6072,11154,6014,11135,5952,11124,5920,11123e" filled="t" fillcolor="#FFFFFF" stroked="f">
                <v:path arrowok="t"/>
                <v:fill/>
              </v:shape>
            </v:group>
            <v:group style="position:absolute;left:5269;top:4874;width:128;height:132" coordorigin="5269,4874" coordsize="128,132">
              <v:shape style="position:absolute;left:5269;top:4874;width:128;height:132" coordorigin="5269,4874" coordsize="128,132" path="m5332,4874l5277,4910,5269,4960,5279,4979,5294,4993,5314,5003,5339,5006,5358,5001,5374,4990,5387,4973,5394,4951,5397,4924,5388,4904,5373,4888,5354,4878,5332,4874e" filled="t" fillcolor="#96969C" stroked="f">
                <v:path arrowok="t"/>
                <v:fill/>
              </v:shape>
            </v:group>
            <v:group style="position:absolute;left:5553;top:4872;width:734;height:137" coordorigin="5553,4872" coordsize="734,137">
              <v:shape style="position:absolute;left:5553;top:4872;width:734;height:137" coordorigin="5553,4872" coordsize="734,137" path="m6208,4872l5632,4872,5623,4872,5566,4903,5553,4945,5559,4965,5570,4983,5587,4996,5608,5005,5632,5009,6218,5008,6274,4977,6287,4935,6282,4915,6270,4897,6253,4884,6232,4875,6208,4872e" filled="t" fillcolor="#96969C" stroked="f">
                <v:path arrowok="t"/>
                <v:fill/>
              </v:shape>
            </v:group>
            <v:group style="position:absolute;left:0;top:9411;width:11906;height:7427" coordorigin="0,9411" coordsize="11906,7427">
              <v:shape style="position:absolute;left:0;top:9411;width:11906;height:7427" coordorigin="0,9411" coordsize="11906,7427" path="m0,16838l11906,16838,11906,9411,0,9411,0,16838e" filled="t" fillcolor="#FFFFFF" stroked="f">
                <v:path arrowok="t"/>
                <v:fill/>
              </v:shape>
            </v:group>
            <v:group style="position:absolute;left:6073;top:12739;width:2;height:1428" coordorigin="6073,12739" coordsize="2,1428">
              <v:shape style="position:absolute;left:6073;top:12739;width:2;height:1428" coordorigin="6073,12739" coordsize="0,1428" path="m6073,12739l6073,14167e" filled="f" stroked="t" strokeweight=".709pt" strokecolor="#50535C">
                <v:path arrowok="t"/>
              </v:shape>
            </v:group>
            <v:group style="position:absolute;left:1526;top:15115;width:9093;height:2" coordorigin="1526,15115" coordsize="9093,2">
              <v:shape style="position:absolute;left:1526;top:15115;width:9093;height:2" coordorigin="1526,15115" coordsize="9093,0" path="m1526,15115l10619,15115e" filled="f" stroked="t" strokeweight=".5pt" strokecolor="#231F2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09.036804pt;margin-top:55.842815pt;width:35.326pt;height:33.597pt;mso-position-horizontal-relative:page;mso-position-vertical-relative:page;z-index:-6150" coordorigin="10181,1117" coordsize="707,672">
            <v:shape style="position:absolute;left:10181;top:1117;width:707;height:672" coordorigin="10181,1117" coordsize="707,672" path="m10534,1117l10446,1367,10181,1374,10391,1535,10316,1789,10534,1639,10708,1639,10677,1535,10887,1374,10622,1367,10534,1117e" filled="t" fillcolor="#FDB913" stroked="f">
              <v:path arrowok="t"/>
              <v:fill/>
            </v:shape>
            <v:shape style="position:absolute;left:10181;top:1117;width:707;height:672" coordorigin="10181,1117" coordsize="707,672" path="m10708,1639l10534,1639,10752,1789,10708,1639e" filled="t" fillcolor="#FDB913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5.316498pt;margin-top:51.151524pt;width:132.119014pt;height:24pt;mso-position-horizontal-relative:page;mso-position-vertical-relative:page;z-index:-6149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#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4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0"/>
                      <w:w w:val="100"/>
                      <w:position w:val="1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5.316498pt;margin-top:87.15152pt;width:108.64413pt;height:36pt;mso-position-horizontal-relative:page;mso-position-vertical-relative:page;z-index:-6148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(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20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)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89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5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hyperlink r:id="rId8"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100"/>
                        <w:position w:val="1"/>
                      </w:rPr>
                      <w:t>he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0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3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100"/>
                        <w:position w:val="1"/>
                      </w:rPr>
                      <w:t>@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2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100"/>
                        <w:position w:val="1"/>
                      </w:rPr>
                      <w:t>en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4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2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-3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3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-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-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0"/>
                        <w:w w:val="100"/>
                        <w:position w:val="1"/>
                      </w:rPr>
                      <w:t>m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w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2.264709pt;margin-top:102.030281pt;width:68.870174pt;height:17pt;mso-position-horizontal-relative:page;mso-position-vertical-relative:page;z-index:-6147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left="20" w:right="-65"/>
                    <w:jc w:val="left"/>
                    <w:rPr>
                      <w:rFonts w:ascii="Open Sans Light" w:hAnsi="Open Sans Light" w:cs="Open Sans Light" w:eastAsia="Open Sans Light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100"/>
                      <w:b/>
                      <w:bCs/>
                      <w:position w:val="2"/>
                    </w:rPr>
                    <w:t>your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logo.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5.316498pt;margin-top:503.850464pt;width:76.952004pt;height:38pt;mso-position-horizontal-relative:page;mso-position-vertical-relative:page;z-index:-6146" type="#_x0000_t202" filled="f" stroked="f">
            <v:textbox inset="0,0,0,0">
              <w:txbxContent>
                <w:p>
                  <w:pPr>
                    <w:spacing w:before="0" w:after="0" w:line="746" w:lineRule="exact"/>
                    <w:ind w:left="20" w:right="-128"/>
                    <w:jc w:val="left"/>
                    <w:rPr>
                      <w:rFonts w:ascii="Montserrat Light" w:hAnsi="Montserrat Light" w:cs="Montserrat Light" w:eastAsia="Montserrat Light"/>
                      <w:sz w:val="72"/>
                      <w:szCs w:val="72"/>
                    </w:rPr>
                  </w:pPr>
                  <w:rPr/>
                  <w:r>
                    <w:rPr>
                      <w:rFonts w:ascii="Montserrat Light" w:hAnsi="Montserrat Light" w:cs="Montserrat Light" w:eastAsia="Montserrat Light"/>
                      <w:sz w:val="72"/>
                      <w:szCs w:val="72"/>
                      <w:color w:val="50535C"/>
                      <w:spacing w:val="-71"/>
                      <w:w w:val="100"/>
                      <w:position w:val="-1"/>
                    </w:rPr>
                    <w:t>W</w:t>
                  </w:r>
                  <w:r>
                    <w:rPr>
                      <w:rFonts w:ascii="Montserrat Light" w:hAnsi="Montserrat Light" w:cs="Montserrat Light" w:eastAsia="Montserrat Light"/>
                      <w:sz w:val="72"/>
                      <w:szCs w:val="72"/>
                      <w:color w:val="50535C"/>
                      <w:spacing w:val="-36"/>
                      <w:w w:val="100"/>
                      <w:position w:val="-1"/>
                    </w:rPr>
                    <w:t>eb</w:t>
                  </w:r>
                  <w:r>
                    <w:rPr>
                      <w:rFonts w:ascii="Montserrat Light" w:hAnsi="Montserrat Light" w:cs="Montserrat Light" w:eastAsia="Montserrat Light"/>
                      <w:sz w:val="72"/>
                      <w:szCs w:val="7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8.332504pt;margin-top:503.850464pt;width:113.204006pt;height:38pt;mso-position-horizontal-relative:page;mso-position-vertical-relative:page;z-index:-6145" type="#_x0000_t202" filled="f" stroked="f">
            <v:textbox inset="0,0,0,0">
              <w:txbxContent>
                <w:p>
                  <w:pPr>
                    <w:spacing w:before="0" w:after="0" w:line="746" w:lineRule="exact"/>
                    <w:ind w:left="20" w:right="-128"/>
                    <w:jc w:val="left"/>
                    <w:rPr>
                      <w:rFonts w:ascii="Montserrat Light" w:hAnsi="Montserrat Light" w:cs="Montserrat Light" w:eastAsia="Montserrat Light"/>
                      <w:sz w:val="72"/>
                      <w:szCs w:val="72"/>
                    </w:rPr>
                  </w:pPr>
                  <w:rPr/>
                  <w:r>
                    <w:rPr>
                      <w:rFonts w:ascii="Montserrat Light" w:hAnsi="Montserrat Light" w:cs="Montserrat Light" w:eastAsia="Montserrat Light"/>
                      <w:sz w:val="72"/>
                      <w:szCs w:val="72"/>
                      <w:color w:val="50535C"/>
                      <w:spacing w:val="-36"/>
                      <w:w w:val="100"/>
                      <w:position w:val="-1"/>
                    </w:rPr>
                    <w:t>Design</w:t>
                  </w:r>
                  <w:r>
                    <w:rPr>
                      <w:rFonts w:ascii="Montserrat Light" w:hAnsi="Montserrat Light" w:cs="Montserrat Light" w:eastAsia="Montserrat Light"/>
                      <w:sz w:val="72"/>
                      <w:szCs w:val="7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7.600525pt;margin-top:503.850464pt;width:146.360008pt;height:38pt;mso-position-horizontal-relative:page;mso-position-vertical-relative:page;z-index:-6144" type="#_x0000_t202" filled="f" stroked="f">
            <v:textbox inset="0,0,0,0">
              <w:txbxContent>
                <w:p>
                  <w:pPr>
                    <w:spacing w:before="0" w:after="0" w:line="746" w:lineRule="exact"/>
                    <w:ind w:left="20" w:right="-128"/>
                    <w:jc w:val="left"/>
                    <w:rPr>
                      <w:rFonts w:ascii="Montserrat Light" w:hAnsi="Montserrat Light" w:cs="Montserrat Light" w:eastAsia="Montserrat Light"/>
                      <w:sz w:val="72"/>
                      <w:szCs w:val="72"/>
                    </w:rPr>
                  </w:pPr>
                  <w:rPr/>
                  <w:r>
                    <w:rPr>
                      <w:rFonts w:ascii="Montserrat Light" w:hAnsi="Montserrat Light" w:cs="Montserrat Light" w:eastAsia="Montserrat Light"/>
                      <w:sz w:val="72"/>
                      <w:szCs w:val="72"/>
                      <w:color w:val="50535C"/>
                      <w:spacing w:val="-36"/>
                      <w:w w:val="100"/>
                      <w:position w:val="-1"/>
                    </w:rPr>
                    <w:t>Proposal.</w:t>
                  </w:r>
                  <w:r>
                    <w:rPr>
                      <w:rFonts w:ascii="Montserrat Light" w:hAnsi="Montserrat Light" w:cs="Montserrat Light" w:eastAsia="Montserrat Light"/>
                      <w:sz w:val="72"/>
                      <w:szCs w:val="7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5.316498pt;margin-top:555.151550pt;width:111.401013pt;height:12pt;mso-position-horizontal-relative:page;mso-position-vertical-relative:page;z-index:-6143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j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#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3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89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2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4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5.316498pt;margin-top:615.151550pt;width:171.08023pt;height:96pt;mso-position-horizontal-relative:page;mso-position-vertical-relative:page;z-index:-6142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4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: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40" w:lineRule="auto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30"/>
                      <w:szCs w:val="3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</w:rPr>
                    <w:t>John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</w:rPr>
                    <w:t>Sableng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8" w:after="0" w:line="170" w:lineRule="exact"/>
                    <w:jc w:val="left"/>
                    <w:rPr>
                      <w:sz w:val="17"/>
                      <w:szCs w:val="17"/>
                    </w:rPr>
                  </w:pPr>
                  <w:rPr/>
                  <w:r>
                    <w:rPr>
                      <w:sz w:val="17"/>
                      <w:szCs w:val="17"/>
                    </w:rPr>
                  </w:r>
                </w:p>
                <w:p>
                  <w:pPr>
                    <w:spacing w:before="0" w:after="0" w:line="240" w:lineRule="auto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b/>
                      <w:bCs/>
                    </w:rPr>
                    <w:t>J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ami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b/>
                      <w:bCs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b/>
                      <w:bCs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co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b/>
                      <w:bCs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#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3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0"/>
                      <w:w w:val="100"/>
                      <w:position w:val="1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5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(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20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)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89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hyperlink r:id="rId9"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100"/>
                        <w:position w:val="1"/>
                      </w:rPr>
                      <w:t>he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0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3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100"/>
                        <w:position w:val="1"/>
                      </w:rPr>
                      <w:t>@b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0"/>
                        <w:w w:val="100"/>
                        <w:position w:val="1"/>
                      </w:rPr>
                      <w:t>i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-1"/>
                        <w:w w:val="100"/>
                        <w:position w:val="1"/>
                      </w:rPr>
                      <w:t>r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3"/>
                        <w:w w:val="100"/>
                        <w:position w:val="1"/>
                      </w:rPr>
                      <w:t>d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4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0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6"/>
                        <w:w w:val="100"/>
                        <w:position w:val="1"/>
                      </w:rPr>
                      <w:t>k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-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-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0"/>
                        <w:w w:val="100"/>
                        <w:position w:val="1"/>
                      </w:rPr>
                      <w:t>m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4.700806pt;margin-top:639.151550pt;width:76.439933pt;height:24pt;mso-position-horizontal-relative:page;mso-position-vertical-relative:page;z-index:-6141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: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6"/>
                      <w:w w:val="100"/>
                      <w:b/>
                      <w:bCs/>
                      <w:position w:val="1"/>
                    </w:rPr>
                    <w:t>1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9"/>
                      <w:w w:val="100"/>
                      <w:b/>
                      <w:bCs/>
                      <w:position w:val="1"/>
                    </w:rPr>
                    <w:t>2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4"/>
                      <w:w w:val="100"/>
                      <w:b/>
                      <w:bCs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5"/>
                      <w:w w:val="100"/>
                      <w:b/>
                      <w:bCs/>
                      <w:position w:val="1"/>
                    </w:rPr>
                    <w:t>1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3"/>
                      <w:w w:val="100"/>
                      <w:b/>
                      <w:bCs/>
                      <w:position w:val="1"/>
                    </w:rPr>
                    <w:t>7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100"/>
                      <w:b/>
                      <w:bCs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5"/>
                      <w:w w:val="100"/>
                      <w:b/>
                      <w:bCs/>
                      <w:position w:val="1"/>
                    </w:rPr>
                    <w:t>2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b/>
                      <w:bCs/>
                      <w:position w:val="1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4"/>
                      <w:w w:val="100"/>
                      <w:b/>
                      <w:bCs/>
                      <w:position w:val="1"/>
                    </w:rPr>
                    <w:t>1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4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4.700806pt;margin-top:687.15155pt;width:80.046934pt;height:24pt;mso-position-horizontal-relative:page;mso-position-vertical-relative:page;z-index:-6140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: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9"/>
                      <w:w w:val="100"/>
                      <w:b/>
                      <w:bCs/>
                      <w:position w:val="1"/>
                    </w:rPr>
                    <w:t>2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100"/>
                      <w:b/>
                      <w:bCs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6"/>
                      <w:w w:val="100"/>
                      <w:b/>
                      <w:bCs/>
                      <w:position w:val="1"/>
                    </w:rPr>
                    <w:t>2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4"/>
                      <w:w w:val="100"/>
                      <w:b/>
                      <w:bCs/>
                      <w:position w:val="1"/>
                    </w:rPr>
                    <w:t>3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100"/>
                      <w:b/>
                      <w:bCs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5"/>
                      <w:w w:val="100"/>
                      <w:b/>
                      <w:bCs/>
                      <w:position w:val="1"/>
                    </w:rPr>
                    <w:t>2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b/>
                      <w:bCs/>
                      <w:position w:val="1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"/>
                      <w:w w:val="100"/>
                      <w:b/>
                      <w:bCs/>
                      <w:position w:val="1"/>
                    </w:rPr>
                    <w:t>1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5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5.316498pt;margin-top:760.721252pt;width:445.791383pt;height:42pt;mso-position-horizontal-relative:page;mso-position-vertical-relative:page;z-index:-6139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at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Co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ntia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7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33" w:after="0" w:line="200" w:lineRule="exact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6.316498pt;margin-top:744.750244pt;width:454.643pt;height:12pt;mso-position-horizontal-relative:page;mso-position-vertical-relative:page;z-index:-613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type w:val="continuous"/>
          <w:pgSz w:w="11920" w:h="16840"/>
          <w:pgMar w:top="1560" w:bottom="280" w:left="1680" w:right="1680"/>
        </w:sectPr>
      </w:pPr>
      <w:rPr/>
    </w:p>
    <w:p>
      <w:pPr>
        <w:rPr>
          <w:sz w:val="0"/>
          <w:szCs w:val="0"/>
        </w:rPr>
      </w:pPr>
      <w:rPr/>
      <w:r>
        <w:rPr/>
        <w:pict>
          <v:shape style="position:absolute;margin-left:30.851999pt;margin-top:116.221016pt;width:533.571pt;height:463.369pt;mso-position-horizontal-relative:page;mso-position-vertical-relative:page;z-index:-6137" type="#_x0000_t75">
            <v:imagedata r:id="rId10" o:title=""/>
          </v:shape>
        </w:pict>
      </w:r>
      <w:r>
        <w:rPr/>
        <w:pict>
          <v:group style="position:absolute;margin-left:30.852301pt;margin-top:786.897888pt;width:533.571pt;height:.1pt;mso-position-horizontal-relative:page;mso-position-vertical-relative:page;z-index:-6136" coordorigin="617,15738" coordsize="10671,2">
            <v:shape style="position:absolute;left:617;top:15738;width:10671;height:2" coordorigin="617,15738" coordsize="10671,0" path="m617,15738l11288,15738e" filled="f" stroked="t" strokeweight=".992pt" strokecolor="#96969C">
              <v:path arrowok="t"/>
            </v:shape>
          </v:group>
          <w10:wrap type="none"/>
        </w:pict>
      </w:r>
      <w:r>
        <w:rPr/>
        <w:pict>
          <v:group style="position:absolute;margin-left:30.300301pt;margin-top:87.374313pt;width:533.8318pt;height:8.9819pt;mso-position-horizontal-relative:page;mso-position-vertical-relative:page;z-index:-6135" coordorigin="606,1747" coordsize="10677,180">
            <v:group style="position:absolute;left:616;top:1763;width:84;height:81" coordorigin="616,1763" coordsize="84,81">
              <v:shape style="position:absolute;left:616;top:1763;width:84;height:81" coordorigin="616,1763" coordsize="84,81" path="m648,1763l619,1788,619,1801,619,1807,616,1819,618,1825,617,1834,620,1837,624,1843,673,1806,682,1793,694,1783,697,1777,700,1771,697,1765,684,1765,668,1763,648,1763e" filled="t" fillcolor="#50535C" stroked="f">
                <v:path arrowok="t"/>
                <v:fill/>
              </v:shape>
              <v:shape style="position:absolute;left:616;top:1763;width:84;height:81" coordorigin="616,1763" coordsize="84,81" path="m696,1763l686,1765,684,1765,697,1765,696,1763e" filled="t" fillcolor="#50535C" stroked="f">
                <v:path arrowok="t"/>
                <v:fill/>
              </v:shape>
            </v:group>
            <v:group style="position:absolute;left:761;top:1767;width:206;height:144" coordorigin="761,1767" coordsize="206,144">
              <v:shape style="position:absolute;left:761;top:1767;width:206;height:144" coordorigin="761,1767" coordsize="206,144" path="m894,1767l890,1769,884,1772,876,1783,871,1788,842,1817,829,1832,822,1842,815,1851,802,1859,801,1861,796,1867,792,1870,781,1882,773,1890,761,1904,763,1909,774,1911,780,1911,795,1909,803,1907,819,1904,827,1904,857,1904,861,1899,865,1894,871,1886,882,1873,898,1855,912,1841,955,1790,959,1786,968,1777,966,1772,910,1772,902,1771,900,1769,896,1767,895,1767,894,1767e" filled="t" fillcolor="#50535C" stroked="f">
                <v:path arrowok="t"/>
                <v:fill/>
              </v:shape>
              <v:shape style="position:absolute;left:761;top:1767;width:206;height:144" coordorigin="761,1767" coordsize="206,144" path="m857,1904l827,1904,840,1909,846,1909,854,1906,856,1905,857,1904e" filled="t" fillcolor="#50535C" stroked="f">
                <v:path arrowok="t"/>
                <v:fill/>
              </v:shape>
              <v:shape style="position:absolute;left:761;top:1767;width:206;height:144" coordorigin="761,1767" coordsize="206,144" path="m951,1768l943,1770,940,1770,925,1771,915,1772,910,1772,966,1772,966,1772,955,1768,951,1768e" filled="t" fillcolor="#50535C" stroked="f">
                <v:path arrowok="t"/>
                <v:fill/>
              </v:shape>
              <v:shape style="position:absolute;left:761;top:1767;width:206;height:144" coordorigin="761,1767" coordsize="206,144" path="m896,1767l895,1767,896,1767e" filled="t" fillcolor="#50535C" stroked="f">
                <v:path arrowok="t"/>
                <v:fill/>
              </v:shape>
            </v:group>
            <v:group style="position:absolute;left:911;top:1764;width:203;height:153" coordorigin="911,1764" coordsize="203,153">
              <v:shape style="position:absolute;left:911;top:1764;width:203;height:153" coordorigin="911,1764" coordsize="203,153" path="m1045,1765l1041,1766,1033,1774,1018,1788,987,1817,986,1818,954,1855,939,1871,927,1887,914,1902,911,1904,911,1907,914,1915,918,1917,925,1915,927,1915,929,1914,949,1912,969,1910,971,1910,987,1910,991,1904,994,1901,1002,1892,1009,1885,1021,1872,1027,1864,1035,1857,1048,1844,1062,1828,1074,1812,1087,1797,1093,1790,1100,1785,1114,1775,1112,1768,1108,1766,1086,1766,1085,1766,1068,1766,1062,1766,1056,1766,1045,1765e" filled="t" fillcolor="#50535C" stroked="f">
                <v:path arrowok="t"/>
                <v:fill/>
              </v:shape>
              <v:shape style="position:absolute;left:911;top:1764;width:203;height:153" coordorigin="911,1764" coordsize="203,153" path="m987,1910l971,1910,974,1911,984,1914,985,1913,987,1910e" filled="t" fillcolor="#50535C" stroked="f">
                <v:path arrowok="t"/>
                <v:fill/>
              </v:shape>
              <v:shape style="position:absolute;left:911;top:1764;width:203;height:153" coordorigin="911,1764" coordsize="203,153" path="m1100,1764l1092,1766,1086,1766,1108,1766,1103,1764,1100,1764e" filled="t" fillcolor="#50535C" stroked="f">
                <v:path arrowok="t"/>
                <v:fill/>
              </v:shape>
              <v:shape style="position:absolute;left:911;top:1764;width:203;height:153" coordorigin="911,1764" coordsize="203,153" path="m1076,1766l1072,1766,1068,1766,1068,1766,1085,1766,1076,1766e" filled="t" fillcolor="#50535C" stroked="f">
                <v:path arrowok="t"/>
                <v:fill/>
              </v:shape>
            </v:group>
            <v:group style="position:absolute;left:1626;top:1761;width:208;height:154" coordorigin="1626,1761" coordsize="208,154">
              <v:shape style="position:absolute;left:1626;top:1761;width:208;height:154" coordorigin="1626,1761" coordsize="208,154" path="m1763,1761l1760,1764,1758,1766,1750,1775,1739,1787,1725,1801,1706,1819,1678,1847,1672,1853,1667,1859,1653,1873,1639,1888,1626,1903,1626,1905,1630,1914,1633,1916,1643,1910,1645,1909,1654,1908,1661,1908,1679,1906,1715,1906,1720,1901,1723,1898,1732,1888,1772,1843,1785,1828,1799,1813,1812,1798,1827,1784,1834,1779,1833,1775,1828,1769,1773,1769,1770,1768,1766,1764,1765,1763,1763,1761e" filled="t" fillcolor="#50535C" stroked="f">
                <v:path arrowok="t"/>
                <v:fill/>
              </v:shape>
              <v:shape style="position:absolute;left:1626;top:1761;width:208;height:154" coordorigin="1626,1761" coordsize="208,154" path="m1715,1906l1679,1906,1691,1907,1708,1909,1713,1908,1715,1906e" filled="t" fillcolor="#50535C" stroked="f">
                <v:path arrowok="t"/>
                <v:fill/>
              </v:shape>
              <v:shape style="position:absolute;left:1626;top:1761;width:208;height:154" coordorigin="1626,1761" coordsize="208,154" path="m1661,1908l1654,1908,1660,1908,1661,1908e" filled="t" fillcolor="#50535C" stroked="f">
                <v:path arrowok="t"/>
                <v:fill/>
              </v:shape>
              <v:shape style="position:absolute;left:1626;top:1761;width:208;height:154" coordorigin="1626,1761" coordsize="208,154" path="m1802,1765l1789,1767,1783,1768,1773,1769,1828,1769,1827,1769,1807,1769,1802,1765e" filled="t" fillcolor="#50535C" stroked="f">
                <v:path arrowok="t"/>
                <v:fill/>
              </v:shape>
              <v:shape style="position:absolute;left:1626;top:1761;width:208;height:154" coordorigin="1626,1761" coordsize="208,154" path="m1817,1766l1807,1769,1827,1769,1825,1766,1821,1766,1817,1766e" filled="t" fillcolor="#50535C" stroked="f">
                <v:path arrowok="t"/>
                <v:fill/>
              </v:shape>
              <v:shape style="position:absolute;left:1626;top:1761;width:208;height:154" coordorigin="1626,1761" coordsize="208,154" path="m1825,1766l1821,1766,1825,1766e" filled="t" fillcolor="#50535C" stroked="f">
                <v:path arrowok="t"/>
                <v:fill/>
              </v:shape>
            </v:group>
            <v:group style="position:absolute;left:2053;top:1759;width:210;height:152" coordorigin="2053,1759" coordsize="210,152">
              <v:shape style="position:absolute;left:2053;top:1759;width:210;height:152" coordorigin="2053,1759" coordsize="210,152" path="m2192,1759l2189,1761,2167,1783,2149,1801,2137,1815,2123,1830,2107,1846,2093,1860,2078,1874,2064,1888,2061,1890,2058,1893,2053,1898,2053,1900,2057,1908,2061,1911,2071,1908,2097,1908,2102,1906,2108,1906,2130,1906,2130,1906,2140,1895,2154,1881,2169,1868,2171,1866,2172,1864,2182,1854,2190,1844,2200,1835,2214,1821,2259,1778,2261,1775,2262,1773,2260,1766,2207,1766,2201,1765,2192,1759e" filled="t" fillcolor="#50535C" stroked="f">
                <v:path arrowok="t"/>
                <v:fill/>
              </v:shape>
              <v:shape style="position:absolute;left:2053;top:1759;width:210;height:152" coordorigin="2053,1759" coordsize="210,152" path="m2097,1908l2071,1908,2076,1909,2086,1910,2092,1910,2097,1908e" filled="t" fillcolor="#50535C" stroked="f">
                <v:path arrowok="t"/>
                <v:fill/>
              </v:shape>
              <v:shape style="position:absolute;left:2053;top:1759;width:210;height:152" coordorigin="2053,1759" coordsize="210,152" path="m2130,1906l2108,1906,2117,1906,2121,1908,2125,1910,2128,1908,2130,1906e" filled="t" fillcolor="#50535C" stroked="f">
                <v:path arrowok="t"/>
                <v:fill/>
              </v:shape>
              <v:shape style="position:absolute;left:2053;top:1759;width:210;height:152" coordorigin="2053,1759" coordsize="210,152" path="m2215,1763l2213,1764,2207,1766,2260,1766,2260,1766,2227,1766,2215,1763e" filled="t" fillcolor="#50535C" stroked="f">
                <v:path arrowok="t"/>
                <v:fill/>
              </v:shape>
              <v:shape style="position:absolute;left:2053;top:1759;width:210;height:152" coordorigin="2053,1759" coordsize="210,152" path="m2258,1761l2237,1762,2227,1766,2260,1766,2259,1762,2258,1761e" filled="t" fillcolor="#50535C" stroked="f">
                <v:path arrowok="t"/>
                <v:fill/>
              </v:shape>
            </v:group>
            <v:group style="position:absolute;left:2199;top:1758;width:211;height:150" coordorigin="2199,1758" coordsize="211,150">
              <v:shape style="position:absolute;left:2199;top:1758;width:211;height:150" coordorigin="2199,1758" coordsize="211,150" path="m2339,1758l2330,1767,2322,1775,2307,1792,2265,1832,2251,1846,2244,1854,2236,1861,2225,1869,2223,1871,2212,1881,2206,1888,2204,1890,2199,1897,2199,1901,2204,1906,2208,1907,2215,1904,2218,1903,2263,1902,2279,1902,2292,1889,2322,1859,2324,1857,2329,1854,2341,1843,2355,1829,2387,1796,2401,1782,2407,1777,2410,1772,2404,1764,2363,1764,2356,1764,2349,1764,2339,1758e" filled="t" fillcolor="#50535C" stroked="f">
                <v:path arrowok="t"/>
                <v:fill/>
              </v:shape>
              <v:shape style="position:absolute;left:2199;top:1758;width:211;height:150" coordorigin="2199,1758" coordsize="211,150" path="m2279,1902l2263,1902,2264,1902,2273,1906,2278,1903,2279,1902e" filled="t" fillcolor="#50535C" stroked="f">
                <v:path arrowok="t"/>
                <v:fill/>
              </v:shape>
              <v:shape style="position:absolute;left:2199;top:1758;width:211;height:150" coordorigin="2199,1758" coordsize="211,150" path="m2391,1760l2380,1763,2363,1764,2404,1764,2397,1761,2391,1760e" filled="t" fillcolor="#50535C" stroked="f">
                <v:path arrowok="t"/>
                <v:fill/>
              </v:shape>
            </v:group>
            <v:group style="position:absolute;left:1913;top:1761;width:200;height:151" coordorigin="1913,1761" coordsize="200,151">
              <v:shape style="position:absolute;left:1913;top:1761;width:200;height:151" coordorigin="1913,1761" coordsize="200,151" path="m1965,1910l1945,1910,1955,1912,1960,1912,1965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1944,1910l1930,1910,1939,1910,1944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2051,1761l2044,1763,2040,1766,2032,1777,2027,1782,2021,1789,1994,1815,1981,1829,1967,1845,1952,1862,1938,1876,1924,1890,1922,1892,1919,1894,1913,1902,1916,1908,1916,1908,1926,1910,1930,1910,1944,1910,1945,1910,1965,1910,1971,1908,1977,1907,1991,1907,1992,1906,1995,1905,1997,1894,2013,1879,2058,1834,2091,1796,2098,1789,2108,1782,2109,1780,2115,1773,2114,1767,2060,1767,2058,1767,2056,1767,2051,1761e" filled="t" fillcolor="#50535C" stroked="f">
                <v:path arrowok="t"/>
                <v:fill/>
              </v:shape>
              <v:shape style="position:absolute;left:1913;top:1761;width:200;height:151" coordorigin="1913,1761" coordsize="200,151" path="m1991,1907l1977,1907,1986,1908,1989,1908,1991,1907e" filled="t" fillcolor="#50535C" stroked="f">
                <v:path arrowok="t"/>
                <v:fill/>
              </v:shape>
              <v:shape style="position:absolute;left:1913;top:1761;width:200;height:151" coordorigin="1913,1761" coordsize="200,151" path="m2099,1761l2072,1764,2060,1767,2114,1767,2112,1762,2099,1761e" filled="t" fillcolor="#50535C" stroked="f">
                <v:path arrowok="t"/>
                <v:fill/>
              </v:shape>
            </v:group>
            <v:group style="position:absolute;left:2346;top:1760;width:204;height:146" coordorigin="2346,1760" coordsize="204,146">
              <v:shape style="position:absolute;left:2346;top:1760;width:204;height:146" coordorigin="2346,1760" coordsize="204,146" path="m2482,1760l2480,1761,2476,1765,2447,1794,2433,1808,2417,1825,2402,1839,2388,1853,2379,1862,2370,1872,2356,1883,2353,1887,2346,1893,2346,1897,2351,1904,2354,1906,2364,1905,2372,1905,2387,1901,2406,1901,2410,1900,2411,1900,2424,1900,2426,1899,2431,1892,2432,1891,2440,1884,2448,1877,2458,1866,2483,1839,2500,1821,2514,1807,2529,1794,2545,1781,2550,1778,2550,1771,2543,1765,2542,1764,2491,1764,2482,1760e" filled="t" fillcolor="#50535C" stroked="f">
                <v:path arrowok="t"/>
                <v:fill/>
              </v:shape>
              <v:shape style="position:absolute;left:2346;top:1760;width:204;height:146" coordorigin="2346,1760" coordsize="204,146" path="m2372,1905l2364,1905,2370,1905,2372,1905e" filled="t" fillcolor="#50535C" stroked="f">
                <v:path arrowok="t"/>
                <v:fill/>
              </v:shape>
              <v:shape style="position:absolute;left:2346;top:1760;width:204;height:146" coordorigin="2346,1760" coordsize="204,146" path="m2406,1901l2387,1901,2399,1904,2406,1901e" filled="t" fillcolor="#50535C" stroked="f">
                <v:path arrowok="t"/>
                <v:fill/>
              </v:shape>
              <v:shape style="position:absolute;left:2346;top:1760;width:204;height:146" coordorigin="2346,1760" coordsize="204,146" path="m2424,1900l2411,1900,2420,1903,2424,1900e" filled="t" fillcolor="#50535C" stroked="f">
                <v:path arrowok="t"/>
                <v:fill/>
              </v:shape>
              <v:shape style="position:absolute;left:2346;top:1760;width:204;height:146" coordorigin="2346,1760" coordsize="204,146" path="m2539,1762l2527,1762,2516,1763,2498,1763,2491,1764,2542,1764,2541,1763,2541,1763,2516,1763,2541,1763,2539,1762e" filled="t" fillcolor="#50535C" stroked="f">
                <v:path arrowok="t"/>
                <v:fill/>
              </v:shape>
            </v:group>
            <v:group style="position:absolute;left:1771;top:1761;width:202;height:151" coordorigin="1771,1761" coordsize="202,151">
              <v:shape style="position:absolute;left:1771;top:1761;width:202;height:151" coordorigin="1771,1761" coordsize="202,151" path="m1906,1761l1906,1761,1896,1769,1894,1772,1889,1777,1836,1835,1824,1847,1805,1867,1774,1896,1773,1899,1771,1904,1772,1907,1779,1909,1782,1912,1786,1908,1788,1906,1790,1905,1831,1902,1838,1902,1843,1902,1855,1901,1858,1899,1865,1888,1870,1883,1897,1854,1911,1840,1926,1823,1940,1809,1954,1795,1970,1782,1971,1781,1972,1780,1973,1776,1974,1774,1973,1769,1923,1769,1918,1769,1906,1761e" filled="t" fillcolor="#50535C" stroked="f">
                <v:path arrowok="t"/>
                <v:fill/>
              </v:shape>
              <v:shape style="position:absolute;left:1771;top:1761;width:202;height:151" coordorigin="1771,1761" coordsize="202,151" path="m1838,1902l1831,1902,1831,1902,1838,1902e" filled="t" fillcolor="#50535C" stroked="f">
                <v:path arrowok="t"/>
                <v:fill/>
              </v:shape>
              <v:shape style="position:absolute;left:1771;top:1761;width:202;height:151" coordorigin="1771,1761" coordsize="202,151" path="m1967,1763l1949,1766,1939,1768,1923,1769,1973,1769,1972,1766,1967,1763e" filled="t" fillcolor="#50535C" stroked="f">
                <v:path arrowok="t"/>
                <v:fill/>
              </v:shape>
            </v:group>
            <v:group style="position:absolute;left:1200;top:1760;width:200;height:149" coordorigin="1200,1760" coordsize="200,149">
              <v:shape style="position:absolute;left:1200;top:1760;width:200;height:149" coordorigin="1200,1760" coordsize="200,149" path="m1329,1762l1326,1763,1322,1767,1321,1769,1276,1817,1264,1830,1247,1848,1212,1884,1205,1890,1200,1900,1207,1908,1216,1909,1235,1903,1245,1900,1283,1900,1286,1892,1288,1890,1336,1842,1365,1809,1379,1794,1393,1780,1399,1775,1399,1770,1395,1766,1343,1766,1329,1762e" filled="t" fillcolor="#50535C" stroked="f">
                <v:path arrowok="t"/>
                <v:fill/>
              </v:shape>
              <v:shape style="position:absolute;left:1200;top:1760;width:200;height:149" coordorigin="1200,1760" coordsize="200,149" path="m1279,1902l1265,1902,1276,1902,1279,1902e" filled="t" fillcolor="#50535C" stroked="f">
                <v:path arrowok="t"/>
                <v:fill/>
              </v:shape>
              <v:shape style="position:absolute;left:1200;top:1760;width:200;height:149" coordorigin="1200,1760" coordsize="200,149" path="m1283,1900l1245,1900,1260,1902,1279,1902,1282,1901,1283,1900e" filled="t" fillcolor="#50535C" stroked="f">
                <v:path arrowok="t"/>
                <v:fill/>
              </v:shape>
              <v:shape style="position:absolute;left:1200;top:1760;width:200;height:149" coordorigin="1200,1760" coordsize="200,149" path="m1386,1760l1368,1762,1343,1766,1395,1766,1390,1762,1386,1760e" filled="t" fillcolor="#50535C" stroked="f">
                <v:path arrowok="t"/>
                <v:fill/>
              </v:shape>
            </v:group>
            <v:group style="position:absolute;left:1345;top:1762;width:198;height:147" coordorigin="1345,1762" coordsize="198,147">
              <v:shape style="position:absolute;left:1345;top:1762;width:198;height:147" coordorigin="1345,1762" coordsize="198,147" path="m1475,1762l1474,1763,1464,1773,1446,1792,1432,1807,1418,1821,1409,1829,1400,1837,1389,1850,1387,1854,1377,1864,1349,1895,1347,1897,1345,1901,1345,1903,1348,1908,1355,1910,1360,1907,1362,1906,1370,1904,1393,1901,1422,1901,1422,1901,1427,1896,1452,1871,1470,1854,1482,1840,1512,1808,1525,1793,1539,1779,1543,1776,1543,1769,1537,1766,1495,1766,1485,1766,1475,1762e" filled="t" fillcolor="#50535C" stroked="f">
                <v:path arrowok="t"/>
                <v:fill/>
              </v:shape>
              <v:shape style="position:absolute;left:1345;top:1762;width:198;height:147" coordorigin="1345,1762" coordsize="198,147" path="m1422,1901l1393,1901,1412,1901,1418,1903,1422,1901e" filled="t" fillcolor="#50535C" stroked="f">
                <v:path arrowok="t"/>
                <v:fill/>
              </v:shape>
              <v:shape style="position:absolute;left:1345;top:1762;width:198;height:147" coordorigin="1345,1762" coordsize="198,147" path="m1513,1764l1495,1766,1537,1766,1535,1765,1533,1764,1520,1764,1513,1764e" filled="t" fillcolor="#50535C" stroked="f">
                <v:path arrowok="t"/>
                <v:fill/>
              </v:shape>
              <v:shape style="position:absolute;left:1345;top:1762;width:198;height:147" coordorigin="1345,1762" coordsize="198,147" path="m1531,1763l1520,1764,1533,1764,1531,1763e" filled="t" fillcolor="#50535C" stroked="f">
                <v:path arrowok="t"/>
                <v:fill/>
              </v:shape>
            </v:group>
            <v:group style="position:absolute;left:1491;top:1763;width:199;height:149" coordorigin="1491,1763" coordsize="199,149">
              <v:shape style="position:absolute;left:1491;top:1763;width:199;height:149" coordorigin="1491,1763" coordsize="199,149" path="m1619,1763l1615,1767,1611,1770,1589,1793,1545,1840,1530,1857,1500,1890,1497,1893,1491,1899,1491,1904,1495,1910,1503,1912,1510,1906,1526,1904,1533,1903,1544,1902,1561,1902,1570,1901,1571,1901,1576,1894,1580,1888,1590,1876,1618,1847,1624,1841,1629,1835,1642,1821,1649,1814,1666,1797,1674,1787,1685,1779,1687,1778,1688,1776,1690,1774,1688,1769,1687,1768,1638,1768,1629,1768,1619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571,1901e" filled="t" fillcolor="#50535C" stroked="f">
                <v:path arrowok="t"/>
                <v:fill/>
              </v:shape>
              <v:shape style="position:absolute;left:1491;top:1763;width:199;height:149" coordorigin="1491,1763" coordsize="199,149" path="m1651,1765l1638,1768,1687,1768,1686,1767,1669,1767,1664,1766,1655,1766,1651,1765e" filled="t" fillcolor="#50535C" stroked="f">
                <v:path arrowok="t"/>
                <v:fill/>
              </v:shape>
              <v:shape style="position:absolute;left:1491;top:1763;width:199;height:149" coordorigin="1491,1763" coordsize="199,149" path="m1675,1763l1669,1767,1686,1767,1684,1765,1678,1763,1675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664,1766l1655,1766,1664,1766,1664,1766e" filled="t" fillcolor="#50535C" stroked="f">
                <v:path arrowok="t"/>
                <v:fill/>
              </v:shape>
            </v:group>
            <v:group style="position:absolute;left:2488;top:1763;width:194;height:144" coordorigin="2488,1763" coordsize="194,144">
              <v:shape style="position:absolute;left:2488;top:1763;width:194;height:144" coordorigin="2488,1763" coordsize="194,144" path="m2561,1904l2546,1904,2557,1907,2559,1905,2561,1904e" filled="t" fillcolor="#50535C" stroked="f">
                <v:path arrowok="t"/>
                <v:fill/>
              </v:shape>
              <v:shape style="position:absolute;left:2488;top:1763;width:194;height:144" coordorigin="2488,1763" coordsize="194,144" path="m2534,1905l2507,1905,2511,1906,2517,1906,2521,1907,2534,1905e" filled="t" fillcolor="#50535C" stroked="f">
                <v:path arrowok="t"/>
                <v:fill/>
              </v:shape>
              <v:shape style="position:absolute;left:2488;top:1763;width:194;height:144" coordorigin="2488,1763" coordsize="194,144" path="m2618,1763l2615,1765,2606,1774,2600,1780,2548,1836,2501,1882,2490,1892,2489,1894,2488,1895,2491,1902,2496,1906,2507,1905,2534,1905,2546,1904,2561,1904,2569,1895,2617,1846,2626,1836,2639,1821,2653,1807,2668,1794,2683,1781,2683,1768,2682,1767,2652,1767,2647,1766,2629,1766,2626,1766,2618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64,1763l2652,1767,2682,1767,2680,1764,2667,1764,2664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42,1765l2629,1766,2647,1766,2642,1765e" filled="t" fillcolor="#50535C" stroked="f">
                <v:path arrowok="t"/>
                <v:fill/>
              </v:shape>
            </v:group>
            <v:group style="position:absolute;left:1053;top:1764;width:190;height:146" coordorigin="1053,1764" coordsize="190,146">
              <v:shape style="position:absolute;left:1053;top:1764;width:190;height:146" coordorigin="1053,1764" coordsize="190,146" path="m1179,1767l1176,1769,1074,1876,1066,1884,1058,1893,1057,1893,1053,1899,1055,1905,1064,1909,1067,1910,1082,1908,1092,1907,1109,1904,1115,1903,1132,1903,1137,1897,1140,1891,1149,1883,1161,1869,1176,1852,1188,1841,1205,1821,1217,1806,1243,1774,1241,1772,1241,1771,1195,1771,1179,1767e" filled="t" fillcolor="#50535C" stroked="f">
                <v:path arrowok="t"/>
                <v:fill/>
              </v:shape>
              <v:shape style="position:absolute;left:1053;top:1764;width:190;height:146" coordorigin="1053,1764" coordsize="190,146" path="m1132,1903l1115,1903,1126,1908,1130,1907,1132,1903e" filled="t" fillcolor="#50535C" stroked="f">
                <v:path arrowok="t"/>
                <v:fill/>
              </v:shape>
              <v:shape style="position:absolute;left:1053;top:1764;width:190;height:146" coordorigin="1053,1764" coordsize="190,146" path="m1226,1764l1207,1769,1195,1771,1241,1771,1240,1769,1232,1766,1226,1764e" filled="t" fillcolor="#50535C" stroked="f">
                <v:path arrowok="t"/>
                <v:fill/>
              </v:shape>
            </v:group>
            <v:group style="position:absolute;left:626;top:1768;width:196;height:143" coordorigin="626,1768" coordsize="196,143">
              <v:shape style="position:absolute;left:626;top:1768;width:196;height:143" coordorigin="626,1768" coordsize="196,143" path="m757,1768l754,1770,751,1772,694,1830,666,1859,652,1873,645,1881,639,1889,626,1899,627,1905,639,1910,645,1910,656,1908,659,1906,670,1905,677,1901,703,1901,706,1899,707,1898,726,1874,741,1858,753,1846,771,1828,821,1775,819,1773,818,1772,798,1772,792,1771,776,1770,766,1769,757,1768e" filled="t" fillcolor="#50535C" stroked="f">
                <v:path arrowok="t"/>
                <v:fill/>
              </v:shape>
              <v:shape style="position:absolute;left:626;top:1768;width:196;height:143" coordorigin="626,1768" coordsize="196,143" path="m703,1901l677,1901,692,1910,698,1906,703,1901e" filled="t" fillcolor="#50535C" stroked="f">
                <v:path arrowok="t"/>
                <v:fill/>
              </v:shape>
              <v:shape style="position:absolute;left:626;top:1768;width:196;height:143" coordorigin="626,1768" coordsize="196,143" path="m808,1770l798,1772,818,1772,818,1771,812,1770,808,1770e" filled="t" fillcolor="#50535C" stroked="f">
                <v:path arrowok="t"/>
                <v:fill/>
              </v:shape>
            </v:group>
            <v:group style="position:absolute;left:5649;top:1761;width:208;height:154" coordorigin="5649,1761" coordsize="208,154">
              <v:shape style="position:absolute;left:5649;top:1761;width:208;height:154" coordorigin="5649,1761" coordsize="208,154" path="m5787,1761l5784,1764,5781,1766,5773,1775,5762,1787,5748,1801,5729,1819,5701,1847,5695,1853,5691,1859,5676,1873,5663,1888,5649,1903,5649,1905,5653,1914,5656,1916,5666,1910,5668,1909,5677,1908,5684,1908,5702,1906,5738,1906,5743,1901,5747,1898,5755,1888,5795,1843,5809,1828,5822,1813,5835,1798,5850,1784,5857,1779,5856,1775,5851,1769,5796,1769,5793,1768,5790,1764,5788,1763,5787,1761e" filled="t" fillcolor="#50535C" stroked="f">
                <v:path arrowok="t"/>
                <v:fill/>
              </v:shape>
              <v:shape style="position:absolute;left:5649;top:1761;width:208;height:154" coordorigin="5649,1761" coordsize="208,154" path="m5738,1906l5702,1906,5714,1907,5731,1909,5736,1908,5738,1906e" filled="t" fillcolor="#50535C" stroked="f">
                <v:path arrowok="t"/>
                <v:fill/>
              </v:shape>
              <v:shape style="position:absolute;left:5649;top:1761;width:208;height:154" coordorigin="5649,1761" coordsize="208,154" path="m5684,1908l5677,1908,5683,1908,5684,1908e" filled="t" fillcolor="#50535C" stroked="f">
                <v:path arrowok="t"/>
                <v:fill/>
              </v:shape>
              <v:shape style="position:absolute;left:5649;top:1761;width:208;height:154" coordorigin="5649,1761" coordsize="208,154" path="m5825,1765l5813,1767,5806,1768,5796,1769,5851,1769,5851,1769,5831,1769,5825,1765e" filled="t" fillcolor="#50535C" stroked="f">
                <v:path arrowok="t"/>
                <v:fill/>
              </v:shape>
              <v:shape style="position:absolute;left:5649;top:1761;width:208;height:154" coordorigin="5649,1761" coordsize="208,154" path="m5840,1766l5831,1769,5851,1769,5848,1766,5845,1766,5840,1766e" filled="t" fillcolor="#50535C" stroked="f">
                <v:path arrowok="t"/>
                <v:fill/>
              </v:shape>
              <v:shape style="position:absolute;left:5649;top:1761;width:208;height:154" coordorigin="5649,1761" coordsize="208,154" path="m5848,1766l5845,1766,5848,1766e" filled="t" fillcolor="#50535C" stroked="f">
                <v:path arrowok="t"/>
                <v:fill/>
              </v:shape>
            </v:group>
            <v:group style="position:absolute;left:6076;top:1759;width:210;height:152" coordorigin="6076,1759" coordsize="210,152">
              <v:shape style="position:absolute;left:6076;top:1759;width:210;height:152" coordorigin="6076,1759" coordsize="210,152" path="m6215,1759l6212,1761,6190,1783,6173,1801,6160,1815,6146,1830,6130,1846,6116,1860,6102,1874,6087,1888,6085,1890,6082,1893,6076,1898,6076,1900,6080,1908,6084,1911,6095,1908,6120,1908,6126,1906,6131,1906,6153,1906,6153,1906,6164,1895,6177,1881,6192,1868,6194,1866,6196,1864,6205,1854,6213,1844,6223,1835,6237,1821,6282,1778,6284,1775,6286,1773,6284,1766,6230,1766,6225,1765,6215,1759e" filled="t" fillcolor="#50535C" stroked="f">
                <v:path arrowok="t"/>
                <v:fill/>
              </v:shape>
              <v:shape style="position:absolute;left:6076;top:1759;width:210;height:152" coordorigin="6076,1759" coordsize="210,152" path="m6120,1908l6095,1908,6099,1909,6109,1910,6115,1910,6120,1908e" filled="t" fillcolor="#50535C" stroked="f">
                <v:path arrowok="t"/>
                <v:fill/>
              </v:shape>
              <v:shape style="position:absolute;left:6076;top:1759;width:210;height:152" coordorigin="6076,1759" coordsize="210,152" path="m6153,1906l6131,1906,6141,1906,6144,1908,6149,1910,6151,1908,6153,1906e" filled="t" fillcolor="#50535C" stroked="f">
                <v:path arrowok="t"/>
                <v:fill/>
              </v:shape>
              <v:shape style="position:absolute;left:6076;top:1759;width:210;height:152" coordorigin="6076,1759" coordsize="210,152" path="m6238,1763l6237,1764,6230,1766,6284,1766,6284,1766,6250,1766,6238,1763e" filled="t" fillcolor="#50535C" stroked="f">
                <v:path arrowok="t"/>
                <v:fill/>
              </v:shape>
              <v:shape style="position:absolute;left:6076;top:1759;width:210;height:152" coordorigin="6076,1759" coordsize="210,152" path="m6281,1761l6261,1762,6250,1766,6284,1766,6283,1762,6281,1761e" filled="t" fillcolor="#50535C" stroked="f">
                <v:path arrowok="t"/>
                <v:fill/>
              </v:shape>
            </v:group>
            <v:group style="position:absolute;left:6222;top:1758;width:211;height:150" coordorigin="6222,1758" coordsize="211,150">
              <v:shape style="position:absolute;left:6222;top:1758;width:211;height:150" coordorigin="6222,1758" coordsize="211,150" path="m6363,1758l6354,1767,6345,1775,6330,1792,6288,1832,6274,1846,6267,1854,6260,1861,6248,1869,6246,1871,6236,1881,6229,1888,6227,1890,6222,1897,6223,1901,6228,1906,6232,1907,6238,1904,6241,1903,6286,1902,6302,1902,6315,1889,6346,1859,6347,1857,6352,1854,6365,1843,6378,1829,6410,1796,6424,1782,6430,1777,6433,1772,6427,1764,6386,1764,6379,1764,6372,1764,6363,1758e" filled="t" fillcolor="#50535C" stroked="f">
                <v:path arrowok="t"/>
                <v:fill/>
              </v:shape>
              <v:shape style="position:absolute;left:6222;top:1758;width:211;height:150" coordorigin="6222,1758" coordsize="211,150" path="m6302,1902l6286,1902,6288,1902,6296,1906,6301,1903,6302,1902e" filled="t" fillcolor="#50535C" stroked="f">
                <v:path arrowok="t"/>
                <v:fill/>
              </v:shape>
              <v:shape style="position:absolute;left:6222;top:1758;width:211;height:150" coordorigin="6222,1758" coordsize="211,150" path="m6414,1760l6403,1763,6386,1764,6427,1764,6421,1761,6414,1760e" filled="t" fillcolor="#50535C" stroked="f">
                <v:path arrowok="t"/>
                <v:fill/>
              </v:shape>
            </v:group>
            <v:group style="position:absolute;left:5937;top:1761;width:200;height:151" coordorigin="5937,1761" coordsize="200,151">
              <v:shape style="position:absolute;left:5937;top:1761;width:200;height:151" coordorigin="5937,1761" coordsize="200,151" path="m5988,1910l5968,1910,5978,1912,5983,1912,5988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5967,1910l5953,1910,5962,1910,5967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6075,1761l6067,1763,6063,1766,6055,1777,6050,1782,6044,1789,6018,1815,6004,1829,5990,1845,5976,1862,5961,1876,5947,1890,5945,1892,5943,1894,5937,1902,5939,1908,5939,1908,5950,1910,5953,1910,5967,1910,5968,1910,5988,1910,5994,1908,6001,1907,6015,1907,6015,1906,6018,1905,6020,1894,6036,1879,6081,1834,6114,1796,6121,1789,6131,1782,6132,1780,6138,1773,6137,1767,6083,1767,6082,1767,6079,1767,6075,1761e" filled="t" fillcolor="#50535C" stroked="f">
                <v:path arrowok="t"/>
                <v:fill/>
              </v:shape>
              <v:shape style="position:absolute;left:5937;top:1761;width:200;height:151" coordorigin="5937,1761" coordsize="200,151" path="m6015,1907l6001,1907,6010,1908,6012,1908,6015,1907e" filled="t" fillcolor="#50535C" stroked="f">
                <v:path arrowok="t"/>
                <v:fill/>
              </v:shape>
              <v:shape style="position:absolute;left:5937;top:1761;width:200;height:151" coordorigin="5937,1761" coordsize="200,151" path="m6123,1761l6095,1764,6083,1767,6137,1767,6135,1762,6123,1761e" filled="t" fillcolor="#50535C" stroked="f">
                <v:path arrowok="t"/>
                <v:fill/>
              </v:shape>
            </v:group>
            <v:group style="position:absolute;left:6369;top:1760;width:204;height:146" coordorigin="6369,1760" coordsize="204,146">
              <v:shape style="position:absolute;left:6369;top:1760;width:204;height:146" coordorigin="6369,1760" coordsize="204,146" path="m6506,1760l6503,1761,6499,1765,6471,1794,6456,1808,6440,1825,6426,1839,6411,1853,6402,1862,6394,1872,6379,1883,6376,1887,6369,1893,6369,1897,6374,1904,6377,1906,6387,1905,6395,1905,6410,1901,6429,1901,6433,1900,6434,1900,6447,1900,6449,1899,6454,1892,6455,1891,6463,1884,6471,1877,6481,1866,6506,1839,6523,1821,6538,1807,6552,1794,6568,1781,6573,1778,6573,1771,6567,1765,6566,1764,6514,1764,6506,1760e" filled="t" fillcolor="#50535C" stroked="f">
                <v:path arrowok="t"/>
                <v:fill/>
              </v:shape>
              <v:shape style="position:absolute;left:6369;top:1760;width:204;height:146" coordorigin="6369,1760" coordsize="204,146" path="m6395,1905l6387,1905,6393,1905,6395,1905e" filled="t" fillcolor="#50535C" stroked="f">
                <v:path arrowok="t"/>
                <v:fill/>
              </v:shape>
              <v:shape style="position:absolute;left:6369;top:1760;width:204;height:146" coordorigin="6369,1760" coordsize="204,146" path="m6429,1901l6410,1901,6422,1904,6429,1901e" filled="t" fillcolor="#50535C" stroked="f">
                <v:path arrowok="t"/>
                <v:fill/>
              </v:shape>
              <v:shape style="position:absolute;left:6369;top:1760;width:204;height:146" coordorigin="6369,1760" coordsize="204,146" path="m6447,1900l6434,1900,6443,1903,6447,1900e" filled="t" fillcolor="#50535C" stroked="f">
                <v:path arrowok="t"/>
                <v:fill/>
              </v:shape>
              <v:shape style="position:absolute;left:6369;top:1760;width:204;height:146" coordorigin="6369,1760" coordsize="204,146" path="m6562,1762l6550,1762,6539,1763,6521,1763,6514,1764,6566,1764,6565,1763,6564,1763,6539,1763,6564,1763,6562,1762e" filled="t" fillcolor="#50535C" stroked="f">
                <v:path arrowok="t"/>
                <v:fill/>
              </v:shape>
            </v:group>
            <v:group style="position:absolute;left:5795;top:1761;width:202;height:151" coordorigin="5795,1761" coordsize="202,151">
              <v:shape style="position:absolute;left:5795;top:1761;width:202;height:151" coordorigin="5795,1761" coordsize="202,151" path="m5929,1761l5929,1761,5919,1769,5917,1772,5913,1777,5859,1835,5848,1847,5828,1867,5797,1896,5796,1899,5795,1904,5796,1907,5802,1909,5806,1912,5809,1908,5811,1906,5813,1905,5854,1902,5861,1902,5866,1902,5878,1901,5882,1899,5889,1888,5893,1883,5920,1854,5934,1840,5950,1823,5963,1809,5978,1795,5993,1782,5994,1781,5995,1780,5997,1776,5997,1774,5996,1769,5946,1769,5941,1769,5929,1761e" filled="t" fillcolor="#50535C" stroked="f">
                <v:path arrowok="t"/>
                <v:fill/>
              </v:shape>
              <v:shape style="position:absolute;left:5795;top:1761;width:202;height:151" coordorigin="5795,1761" coordsize="202,151" path="m5861,1902l5854,1902,5854,1902,5861,1902e" filled="t" fillcolor="#50535C" stroked="f">
                <v:path arrowok="t"/>
                <v:fill/>
              </v:shape>
              <v:shape style="position:absolute;left:5795;top:1761;width:202;height:151" coordorigin="5795,1761" coordsize="202,151" path="m5990,1763l5973,1766,5962,1768,5946,1769,5996,1769,5995,1766,5990,1763e" filled="t" fillcolor="#50535C" stroked="f">
                <v:path arrowok="t"/>
                <v:fill/>
              </v:shape>
            </v:group>
            <v:group style="position:absolute;left:5223;top:1760;width:200;height:149" coordorigin="5223,1760" coordsize="200,149">
              <v:shape style="position:absolute;left:5223;top:1760;width:200;height:149" coordorigin="5223,1760" coordsize="200,149" path="m5353,1762l5349,1763,5345,1767,5344,1769,5299,1817,5288,1830,5270,1848,5236,1884,5229,1890,5223,1900,5230,1908,5239,1909,5258,1903,5268,1900,5306,1900,5310,1892,5312,1890,5359,1842,5388,1809,5402,1794,5417,1780,5423,1775,5422,1770,5418,1766,5366,1766,5353,176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3,1902l5288,1902,5299,1902,5303,190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6,1900l5268,1900,5284,1902,5303,1902,5305,1901,5306,1900e" filled="t" fillcolor="#50535C" stroked="f">
                <v:path arrowok="t"/>
                <v:fill/>
              </v:shape>
              <v:shape style="position:absolute;left:5223;top:1760;width:200;height:149" coordorigin="5223,1760" coordsize="200,149" path="m5410,1760l5391,1762,5366,1766,5418,1766,5413,1762,5410,1760e" filled="t" fillcolor="#50535C" stroked="f">
                <v:path arrowok="t"/>
                <v:fill/>
              </v:shape>
            </v:group>
            <v:group style="position:absolute;left:5368;top:1762;width:198;height:147" coordorigin="5368,1762" coordsize="198,147">
              <v:shape style="position:absolute;left:5368;top:1762;width:198;height:147" coordorigin="5368,1762" coordsize="198,147" path="m5498,1762l5497,1763,5487,1773,5469,1792,5456,1807,5441,1821,5432,1829,5423,1837,5412,1850,5410,1854,5401,1864,5372,1895,5370,1897,5368,1901,5369,1903,5372,1908,5379,1910,5384,1907,5385,1906,5393,1904,5416,1901,5446,1901,5446,1901,5450,1896,5475,1871,5493,1854,5505,1840,5535,1808,5548,1793,5563,1779,5567,1776,5566,1769,5560,1766,5519,1766,5508,1766,5498,1762e" filled="t" fillcolor="#50535C" stroked="f">
                <v:path arrowok="t"/>
                <v:fill/>
              </v:shape>
              <v:shape style="position:absolute;left:5368;top:1762;width:198;height:147" coordorigin="5368,1762" coordsize="198,147" path="m5446,1901l5416,1901,5435,1901,5442,1903,5446,1901e" filled="t" fillcolor="#50535C" stroked="f">
                <v:path arrowok="t"/>
                <v:fill/>
              </v:shape>
              <v:shape style="position:absolute;left:5368;top:1762;width:198;height:147" coordorigin="5368,1762" coordsize="198,147" path="m5536,1764l5519,1766,5560,1766,5558,1765,5556,1764,5543,1764,5536,1764e" filled="t" fillcolor="#50535C" stroked="f">
                <v:path arrowok="t"/>
                <v:fill/>
              </v:shape>
              <v:shape style="position:absolute;left:5368;top:1762;width:198;height:147" coordorigin="5368,1762" coordsize="198,147" path="m5554,1763l5543,1764,5556,1764,5554,1763e" filled="t" fillcolor="#50535C" stroked="f">
                <v:path arrowok="t"/>
                <v:fill/>
              </v:shape>
            </v:group>
            <v:group style="position:absolute;left:5514;top:1763;width:199;height:149" coordorigin="5514,1763" coordsize="199,149">
              <v:shape style="position:absolute;left:5514;top:1763;width:199;height:149" coordorigin="5514,1763" coordsize="199,149" path="m5642,1763l5638,1767,5634,1770,5613,1793,5568,1840,5553,1857,5524,1890,5520,1893,5515,1899,5514,1904,5519,1910,5526,1912,5534,1906,5550,1904,5556,1903,5567,1902,5584,1902,5593,1901,5594,1901,5600,1894,5603,1888,5614,1876,5641,1847,5647,1841,5652,1835,5665,1821,5672,1814,5689,1797,5697,1787,5708,1779,5710,1778,5711,1776,5713,1774,5711,1769,5710,1768,5661,1768,5652,1768,5642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594,1901e" filled="t" fillcolor="#50535C" stroked="f">
                <v:path arrowok="t"/>
                <v:fill/>
              </v:shape>
              <v:shape style="position:absolute;left:5514;top:1763;width:199;height:149" coordorigin="5514,1763" coordsize="199,149" path="m5674,1765l5661,1768,5710,1768,5710,1767,5692,1767,5688,1766,5678,1766,5674,1765e" filled="t" fillcolor="#50535C" stroked="f">
                <v:path arrowok="t"/>
                <v:fill/>
              </v:shape>
              <v:shape style="position:absolute;left:5514;top:1763;width:199;height:149" coordorigin="5514,1763" coordsize="199,149" path="m5698,1763l5692,1767,5710,1767,5708,1765,5701,1763,5698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687,1766l5678,1766,5688,1766,5687,1766e" filled="t" fillcolor="#50535C" stroked="f">
                <v:path arrowok="t"/>
                <v:fill/>
              </v:shape>
            </v:group>
            <v:group style="position:absolute;left:6511;top:1763;width:194;height:144" coordorigin="6511,1763" coordsize="194,144">
              <v:shape style="position:absolute;left:6511;top:1763;width:194;height:144" coordorigin="6511,1763" coordsize="194,144" path="m6584,1904l6569,1904,6580,1907,6582,1905,6584,1904e" filled="t" fillcolor="#50535C" stroked="f">
                <v:path arrowok="t"/>
                <v:fill/>
              </v:shape>
              <v:shape style="position:absolute;left:6511;top:1763;width:194;height:144" coordorigin="6511,1763" coordsize="194,144" path="m6557,1905l6531,1905,6534,1906,6541,1906,6544,1907,6557,1905e" filled="t" fillcolor="#50535C" stroked="f">
                <v:path arrowok="t"/>
                <v:fill/>
              </v:shape>
              <v:shape style="position:absolute;left:6511;top:1763;width:194;height:144" coordorigin="6511,1763" coordsize="194,144" path="m6641,1763l6638,1765,6629,1774,6623,1780,6571,1836,6524,1882,6513,1892,6512,1894,6511,1895,6515,1902,6520,1906,6531,1905,6557,1905,6569,1904,6584,1904,6592,1895,6640,1846,6649,1836,6662,1821,6676,1807,6691,1794,6707,1781,6707,1768,6705,1767,6676,1767,6671,1766,6653,1766,6649,1766,6641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88,1763l6676,1767,6705,1767,6703,1764,6690,1764,6688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66,1765l6653,1766,6671,1766,6666,1765e" filled="t" fillcolor="#50535C" stroked="f">
                <v:path arrowok="t"/>
                <v:fill/>
              </v:shape>
            </v:group>
            <v:group style="position:absolute;left:4784;top:1767;width:206;height:144" coordorigin="4784,1767" coordsize="206,144">
              <v:shape style="position:absolute;left:4784;top:1767;width:206;height:144" coordorigin="4784,1767" coordsize="206,144" path="m4917,1767l4913,1769,4908,1772,4900,1783,4894,1788,4865,1817,4852,1832,4845,1842,4838,1851,4826,1859,4824,1861,4819,1867,4816,1870,4804,1882,4796,1890,4784,1904,4786,1909,4798,1911,4804,1911,4818,1909,4826,1907,4842,1904,4850,1904,4880,1904,4885,1899,4888,1894,4894,1886,4905,1873,4922,1855,4935,1841,4978,1790,4982,1786,4991,1777,4990,1772,4933,1772,4925,1771,4923,1769,4920,1767,4919,1767,4917,1767e" filled="t" fillcolor="#50535C" stroked="f">
                <v:path arrowok="t"/>
                <v:fill/>
              </v:shape>
              <v:shape style="position:absolute;left:4784;top:1767;width:206;height:144" coordorigin="4784,1767" coordsize="206,144" path="m4880,1904l4850,1904,4863,1909,4869,1909,4877,1906,4879,1905,4880,1904e" filled="t" fillcolor="#50535C" stroked="f">
                <v:path arrowok="t"/>
                <v:fill/>
              </v:shape>
              <v:shape style="position:absolute;left:4784;top:1767;width:206;height:144" coordorigin="4784,1767" coordsize="206,144" path="m4974,1768l4966,1770,4963,1770,4948,1771,4938,1772,4933,1772,4990,1772,4990,1772,4979,1768,4974,1768e" filled="t" fillcolor="#50535C" stroked="f">
                <v:path arrowok="t"/>
                <v:fill/>
              </v:shape>
              <v:shape style="position:absolute;left:4784;top:1767;width:206;height:144" coordorigin="4784,1767" coordsize="206,144" path="m4920,1767l4919,1767,4920,1767e" filled="t" fillcolor="#50535C" stroked="f">
                <v:path arrowok="t"/>
                <v:fill/>
              </v:shape>
            </v:group>
            <v:group style="position:absolute;left:4934;top:1764;width:203;height:153" coordorigin="4934,1764" coordsize="203,153">
              <v:shape style="position:absolute;left:4934;top:1764;width:203;height:153" coordorigin="4934,1764" coordsize="203,153" path="m5068,1765l5064,1766,5056,1774,5042,1788,5011,1817,5009,1818,4977,1855,4962,1871,4950,1887,4937,1902,4935,1904,4934,1907,4937,1915,4941,1917,4948,1915,4950,1915,4952,1914,4972,1912,4992,1910,4995,1910,5010,1910,5015,1904,5017,1901,5026,1892,5032,1885,5045,1872,5050,1864,5058,1857,5072,1844,5085,1828,5097,1812,5110,1797,5116,1790,5123,1785,5137,1775,5136,1768,5131,1766,5109,1766,5109,1766,5091,1766,5085,1766,5079,1766,5068,1765e" filled="t" fillcolor="#50535C" stroked="f">
                <v:path arrowok="t"/>
                <v:fill/>
              </v:shape>
              <v:shape style="position:absolute;left:4934;top:1764;width:203;height:153" coordorigin="4934,1764" coordsize="203,153" path="m5010,1910l4995,1910,4997,1911,5008,1914,5008,1913,5010,1910e" filled="t" fillcolor="#50535C" stroked="f">
                <v:path arrowok="t"/>
                <v:fill/>
              </v:shape>
              <v:shape style="position:absolute;left:4934;top:1764;width:203;height:153" coordorigin="4934,1764" coordsize="203,153" path="m5123,1764l5115,1766,5109,1766,5131,1766,5126,1764,5123,1764e" filled="t" fillcolor="#50535C" stroked="f">
                <v:path arrowok="t"/>
                <v:fill/>
              </v:shape>
              <v:shape style="position:absolute;left:4934;top:1764;width:203;height:153" coordorigin="4934,1764" coordsize="203,153" path="m5099,1766l5095,1766,5091,1766,5091,1766,5109,1766,5099,1766e" filled="t" fillcolor="#50535C" stroked="f">
                <v:path arrowok="t"/>
                <v:fill/>
              </v:shape>
            </v:group>
            <v:group style="position:absolute;left:5077;top:1764;width:190;height:146" coordorigin="5077,1764" coordsize="190,146">
              <v:shape style="position:absolute;left:5077;top:1764;width:190;height:146" coordorigin="5077,1764" coordsize="190,146" path="m5202,1767l5199,1769,5097,1876,5089,1884,5081,1893,5081,1893,5077,1899,5078,1905,5087,1909,5091,1910,5105,1908,5115,1907,5132,1904,5138,1903,5155,1903,5160,1897,5163,1891,5172,1883,5185,1869,5199,1852,5211,1841,5228,1821,5241,1806,5266,1774,5265,1772,5264,1771,5218,1771,5202,1767e" filled="t" fillcolor="#50535C" stroked="f">
                <v:path arrowok="t"/>
                <v:fill/>
              </v:shape>
              <v:shape style="position:absolute;left:5077;top:1764;width:190;height:146" coordorigin="5077,1764" coordsize="190,146" path="m5155,1903l5138,1903,5149,1908,5153,1907,5155,1903e" filled="t" fillcolor="#50535C" stroked="f">
                <v:path arrowok="t"/>
                <v:fill/>
              </v:shape>
              <v:shape style="position:absolute;left:5077;top:1764;width:190;height:146" coordorigin="5077,1764" coordsize="190,146" path="m5249,1764l5231,1769,5218,1771,5264,1771,5263,1769,5255,1766,5249,1764e" filled="t" fillcolor="#50535C" stroked="f">
                <v:path arrowok="t"/>
                <v:fill/>
              </v:shape>
            </v:group>
            <v:group style="position:absolute;left:4649;top:1768;width:196;height:143" coordorigin="4649,1768" coordsize="196,143">
              <v:shape style="position:absolute;left:4649;top:1768;width:196;height:143" coordorigin="4649,1768" coordsize="196,143" path="m4780,1768l4778,1770,4775,1772,4717,1830,4690,1859,4676,1873,4668,1881,4662,1889,4649,1899,4650,1905,4662,1910,4669,1910,4679,1908,4682,1906,4693,1905,4701,1901,4726,1901,4729,1899,4730,1898,4750,1874,4765,1858,4777,1846,4795,1828,4845,1775,4843,1773,4842,1772,4821,1772,4815,1771,4799,1770,4790,1769,4780,1768e" filled="t" fillcolor="#50535C" stroked="f">
                <v:path arrowok="t"/>
                <v:fill/>
              </v:shape>
              <v:shape style="position:absolute;left:4649;top:1768;width:196;height:143" coordorigin="4649,1768" coordsize="196,143" path="m4726,1901l4701,1901,4716,1910,4721,1906,4726,1901e" filled="t" fillcolor="#50535C" stroked="f">
                <v:path arrowok="t"/>
                <v:fill/>
              </v:shape>
              <v:shape style="position:absolute;left:4649;top:1768;width:196;height:143" coordorigin="4649,1768" coordsize="196,143" path="m4832,1770l4821,1772,4842,1772,4841,1771,4836,1770,4832,1770e" filled="t" fillcolor="#50535C" stroked="f">
                <v:path arrowok="t"/>
                <v:fill/>
              </v:shape>
            </v:group>
            <v:group style="position:absolute;left:3644;top:1761;width:208;height:154" coordorigin="3644,1761" coordsize="208,154">
              <v:shape style="position:absolute;left:3644;top:1761;width:208;height:154" coordorigin="3644,1761" coordsize="208,154" path="m3781,1761l3778,1764,3776,1766,3768,1775,3757,1787,3743,1801,3724,1819,3695,1847,3690,1853,3685,1859,3671,1873,3657,1888,3644,1903,3644,1905,3647,1914,3651,1916,3661,1910,3663,1909,3671,1908,3679,1908,3696,1906,3733,1906,3737,1901,3741,1898,3749,1888,3790,1843,3803,1828,3816,1813,3830,1798,3844,1784,3852,1779,3850,1775,3846,1769,3791,1769,3787,1768,3784,1764,3783,1763,3781,1761e" filled="t" fillcolor="#50535C" stroked="f">
                <v:path arrowok="t"/>
                <v:fill/>
              </v:shape>
              <v:shape style="position:absolute;left:3644;top:1761;width:208;height:154" coordorigin="3644,1761" coordsize="208,154" path="m3733,1906l3696,1906,3709,1907,3726,1909,3731,1908,3733,1906e" filled="t" fillcolor="#50535C" stroked="f">
                <v:path arrowok="t"/>
                <v:fill/>
              </v:shape>
              <v:shape style="position:absolute;left:3644;top:1761;width:208;height:154" coordorigin="3644,1761" coordsize="208,154" path="m3679,1908l3671,1908,3678,1908,3679,1908e" filled="t" fillcolor="#50535C" stroked="f">
                <v:path arrowok="t"/>
                <v:fill/>
              </v:shape>
              <v:shape style="position:absolute;left:3644;top:1761;width:208;height:154" coordorigin="3644,1761" coordsize="208,154" path="m3819,1765l3807,1767,3801,1768,3791,1769,3846,1769,3845,1769,3825,1769,3819,1765e" filled="t" fillcolor="#50535C" stroked="f">
                <v:path arrowok="t"/>
                <v:fill/>
              </v:shape>
              <v:shape style="position:absolute;left:3644;top:1761;width:208;height:154" coordorigin="3644,1761" coordsize="208,154" path="m3835,1766l3825,1769,3845,1769,3843,1766,3839,1766,3835,1766e" filled="t" fillcolor="#50535C" stroked="f">
                <v:path arrowok="t"/>
                <v:fill/>
              </v:shape>
              <v:shape style="position:absolute;left:3644;top:1761;width:208;height:154" coordorigin="3644,1761" coordsize="208,154" path="m3843,1766l3839,1766,3843,1766e" filled="t" fillcolor="#50535C" stroked="f">
                <v:path arrowok="t"/>
                <v:fill/>
              </v:shape>
            </v:group>
            <v:group style="position:absolute;left:4070;top:1759;width:210;height:152" coordorigin="4070,1759" coordsize="210,152">
              <v:shape style="position:absolute;left:4070;top:1759;width:210;height:152" coordorigin="4070,1759" coordsize="210,152" path="m4210,1759l4206,1761,4185,1783,4167,1801,4155,1815,4141,1830,4125,1846,4111,1860,4096,1874,4082,1888,4079,1890,4076,1893,4071,1898,4070,1900,4075,1908,4079,1911,4089,1908,4115,1908,4120,1906,4126,1906,4147,1906,4148,1906,4158,1895,4172,1881,4187,1868,4189,1866,4190,1864,4200,1854,4208,1844,4217,1835,4232,1821,4277,1778,4279,1775,4280,1773,4278,1766,4224,1766,4219,1765,4210,1759e" filled="t" fillcolor="#50535C" stroked="f">
                <v:path arrowok="t"/>
                <v:fill/>
              </v:shape>
              <v:shape style="position:absolute;left:4070;top:1759;width:210;height:152" coordorigin="4070,1759" coordsize="210,152" path="m4115,1908l4089,1908,4094,1909,4104,1910,4109,1910,4115,1908e" filled="t" fillcolor="#50535C" stroked="f">
                <v:path arrowok="t"/>
                <v:fill/>
              </v:shape>
              <v:shape style="position:absolute;left:4070;top:1759;width:210;height:152" coordorigin="4070,1759" coordsize="210,152" path="m4147,1906l4126,1906,4135,1906,4139,1908,4143,1910,4145,1908,4147,1906e" filled="t" fillcolor="#50535C" stroked="f">
                <v:path arrowok="t"/>
                <v:fill/>
              </v:shape>
              <v:shape style="position:absolute;left:4070;top:1759;width:210;height:152" coordorigin="4070,1759" coordsize="210,152" path="m4233,1763l4231,1764,4224,1766,4278,1766,4278,1766,4245,1766,4233,1763e" filled="t" fillcolor="#50535C" stroked="f">
                <v:path arrowok="t"/>
                <v:fill/>
              </v:shape>
              <v:shape style="position:absolute;left:4070;top:1759;width:210;height:152" coordorigin="4070,1759" coordsize="210,152" path="m4276,1761l4255,1762,4245,1766,4278,1766,4277,1762,4276,1761e" filled="t" fillcolor="#50535C" stroked="f">
                <v:path arrowok="t"/>
                <v:fill/>
              </v:shape>
            </v:group>
            <v:group style="position:absolute;left:4217;top:1758;width:211;height:150" coordorigin="4217,1758" coordsize="211,150">
              <v:shape style="position:absolute;left:4217;top:1758;width:211;height:150" coordorigin="4217,1758" coordsize="211,150" path="m4357,1758l4348,1767,4339,1775,4325,1792,4283,1832,4269,1846,4261,1854,4254,1861,4243,1869,4241,1871,4230,1881,4224,1888,4221,1890,4217,1897,4217,1901,4222,1906,4226,1907,4233,1904,4236,1903,4280,1902,4297,1902,4310,1889,4340,1859,4341,1857,4347,1854,4359,1843,4373,1829,4405,1796,4419,1782,4425,1777,4428,1772,4422,1764,4381,1764,4373,1764,4366,1764,4357,1758e" filled="t" fillcolor="#50535C" stroked="f">
                <v:path arrowok="t"/>
                <v:fill/>
              </v:shape>
              <v:shape style="position:absolute;left:4217;top:1758;width:211;height:150" coordorigin="4217,1758" coordsize="211,150" path="m4297,1902l4280,1902,4282,1902,4291,1906,4296,1903,4297,1902e" filled="t" fillcolor="#50535C" stroked="f">
                <v:path arrowok="t"/>
                <v:fill/>
              </v:shape>
              <v:shape style="position:absolute;left:4217;top:1758;width:211;height:150" coordorigin="4217,1758" coordsize="211,150" path="m4409,1760l4397,1763,4381,1764,4422,1764,4415,1761,4409,1760e" filled="t" fillcolor="#50535C" stroked="f">
                <v:path arrowok="t"/>
                <v:fill/>
              </v:shape>
            </v:group>
            <v:group style="position:absolute;left:3931;top:1761;width:200;height:151" coordorigin="3931,1761" coordsize="200,151">
              <v:shape style="position:absolute;left:3931;top:1761;width:200;height:151" coordorigin="3931,1761" coordsize="200,151" path="m3983,1910l3963,1910,3973,1912,3977,1912,3983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3962,1910l3948,1910,3957,1910,3962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4069,1761l4062,1763,4058,1766,4050,1777,4045,1782,4038,1789,4012,1815,3999,1829,3985,1845,3970,1862,3956,1876,3941,1890,3939,1892,3937,1894,3931,1902,3934,1908,3934,1908,3944,1910,3948,1910,3962,1910,3963,1910,3983,1910,3989,1908,3995,1907,4009,1907,4010,1906,4013,1905,4014,1894,4031,1879,4075,1834,4109,1796,4116,1789,4126,1782,4127,1780,4133,1773,4132,1767,4078,1767,4076,1767,4073,1767,4069,1761e" filled="t" fillcolor="#50535C" stroked="f">
                <v:path arrowok="t"/>
                <v:fill/>
              </v:shape>
              <v:shape style="position:absolute;left:3931;top:1761;width:200;height:151" coordorigin="3931,1761" coordsize="200,151" path="m4009,1907l3995,1907,4004,1908,4006,1908,4009,1907e" filled="t" fillcolor="#50535C" stroked="f">
                <v:path arrowok="t"/>
                <v:fill/>
              </v:shape>
              <v:shape style="position:absolute;left:3931;top:1761;width:200;height:151" coordorigin="3931,1761" coordsize="200,151" path="m4117,1761l4090,1764,4078,1767,4132,1767,4130,1762,4117,1761e" filled="t" fillcolor="#50535C" stroked="f">
                <v:path arrowok="t"/>
                <v:fill/>
              </v:shape>
            </v:group>
            <v:group style="position:absolute;left:4363;top:1760;width:204;height:146" coordorigin="4363,1760" coordsize="204,146">
              <v:shape style="position:absolute;left:4363;top:1760;width:204;height:146" coordorigin="4363,1760" coordsize="204,146" path="m4500,1760l4498,1761,4494,1765,4465,1794,4451,1808,4434,1825,4420,1839,4406,1853,4397,1862,4388,1872,4374,1883,4371,1887,4364,1893,4363,1897,4368,1904,4371,1906,4381,1905,4389,1905,4405,1901,4424,1901,4428,1900,4429,1900,4442,1900,4443,1899,4449,1892,4450,1891,4458,1884,4466,1877,4476,1866,4501,1839,4518,1821,4532,1807,4547,1794,4563,1781,4568,1778,4568,1771,4561,1765,4560,1764,4509,1764,4500,1760e" filled="t" fillcolor="#50535C" stroked="f">
                <v:path arrowok="t"/>
                <v:fill/>
              </v:shape>
              <v:shape style="position:absolute;left:4363;top:1760;width:204;height:146" coordorigin="4363,1760" coordsize="204,146" path="m4389,1905l4381,1905,4387,1905,4389,1905e" filled="t" fillcolor="#50535C" stroked="f">
                <v:path arrowok="t"/>
                <v:fill/>
              </v:shape>
              <v:shape style="position:absolute;left:4363;top:1760;width:204;height:146" coordorigin="4363,1760" coordsize="204,146" path="m4424,1901l4405,1901,4416,1904,4424,1901e" filled="t" fillcolor="#50535C" stroked="f">
                <v:path arrowok="t"/>
                <v:fill/>
              </v:shape>
              <v:shape style="position:absolute;left:4363;top:1760;width:204;height:146" coordorigin="4363,1760" coordsize="204,146" path="m4442,1900l4429,1900,4437,1903,4442,1900e" filled="t" fillcolor="#50535C" stroked="f">
                <v:path arrowok="t"/>
                <v:fill/>
              </v:shape>
              <v:shape style="position:absolute;left:4363;top:1760;width:204;height:146" coordorigin="4363,1760" coordsize="204,146" path="m4557,1762l4544,1762,4533,1763,4515,1763,4509,1764,4560,1764,4559,1763,4559,1763,4533,1763,4559,1763,4557,1762e" filled="t" fillcolor="#50535C" stroked="f">
                <v:path arrowok="t"/>
                <v:fill/>
              </v:shape>
            </v:group>
            <v:group style="position:absolute;left:3789;top:1761;width:202;height:151" coordorigin="3789,1761" coordsize="202,151">
              <v:shape style="position:absolute;left:3789;top:1761;width:202;height:151" coordorigin="3789,1761" coordsize="202,151" path="m3924,1761l3924,1761,3914,1769,3911,1772,3907,1777,3854,1835,3842,1847,3823,1867,3792,1896,3790,1899,3789,1904,3790,1907,3796,1909,3800,1912,3803,1908,3805,1906,3808,1905,3849,1902,3855,1902,3861,1902,3872,1901,3876,1899,3883,1888,3888,1883,3915,1854,3929,1840,3944,1823,3958,1809,3972,1795,3987,1782,3989,1781,3990,1780,3991,1776,3992,1774,3990,1769,3941,1769,3936,1769,3924,1761e" filled="t" fillcolor="#50535C" stroked="f">
                <v:path arrowok="t"/>
                <v:fill/>
              </v:shape>
              <v:shape style="position:absolute;left:3789;top:1761;width:202;height:151" coordorigin="3789,1761" coordsize="202,151" path="m3855,1902l3849,1902,3849,1902,3855,1902e" filled="t" fillcolor="#50535C" stroked="f">
                <v:path arrowok="t"/>
                <v:fill/>
              </v:shape>
              <v:shape style="position:absolute;left:3789;top:1761;width:202;height:151" coordorigin="3789,1761" coordsize="202,151" path="m3984,1763l3967,1766,3957,1768,3941,1769,3990,1769,3989,1766,3984,1763e" filled="t" fillcolor="#50535C" stroked="f">
                <v:path arrowok="t"/>
                <v:fill/>
              </v:shape>
            </v:group>
            <v:group style="position:absolute;left:3217;top:1760;width:200;height:149" coordorigin="3217,1760" coordsize="200,149">
              <v:shape style="position:absolute;left:3217;top:1760;width:200;height:149" coordorigin="3217,1760" coordsize="200,149" path="m3347,1762l3344,1763,3340,1767,3338,1769,3294,1817,3282,1830,3265,1848,3230,1884,3223,1890,3217,1900,3225,1908,3234,1909,3253,1903,3263,1900,3300,1900,3304,1892,3306,1890,3353,1842,3383,1809,3396,1794,3411,1780,3417,1775,3417,1770,3413,1766,3360,1766,3347,1762e" filled="t" fillcolor="#50535C" stroked="f">
                <v:path arrowok="t"/>
                <v:fill/>
              </v:shape>
              <v:shape style="position:absolute;left:3217;top:1760;width:200;height:149" coordorigin="3217,1760" coordsize="200,149" path="m3297,1902l3282,1902,3294,1902,3297,1902e" filled="t" fillcolor="#50535C" stroked="f">
                <v:path arrowok="t"/>
                <v:fill/>
              </v:shape>
              <v:shape style="position:absolute;left:3217;top:1760;width:200;height:149" coordorigin="3217,1760" coordsize="200,149" path="m3300,1900l3263,1900,3278,1902,3297,1902,3300,1901,3300,1900e" filled="t" fillcolor="#50535C" stroked="f">
                <v:path arrowok="t"/>
                <v:fill/>
              </v:shape>
              <v:shape style="position:absolute;left:3217;top:1760;width:200;height:149" coordorigin="3217,1760" coordsize="200,149" path="m3404,1760l3386,1762,3360,1766,3413,1766,3408,1762,3404,1760e" filled="t" fillcolor="#50535C" stroked="f">
                <v:path arrowok="t"/>
                <v:fill/>
              </v:shape>
            </v:group>
            <v:group style="position:absolute;left:3363;top:1762;width:198;height:147" coordorigin="3363,1762" coordsize="198,147">
              <v:shape style="position:absolute;left:3363;top:1762;width:198;height:147" coordorigin="3363,1762" coordsize="198,147" path="m3493,1762l3492,1763,3481,1773,3464,1792,3450,1807,3436,1821,3427,1829,3418,1837,3407,1850,3404,1854,3395,1864,3366,1895,3364,1897,3363,1901,3363,1903,3366,1908,3373,1910,3378,1907,3379,1906,3388,1904,3411,1901,3440,1901,3440,1901,3445,1896,3470,1871,3487,1854,3500,1840,3530,1808,3543,1793,3557,1779,3561,1776,3561,1769,3555,1766,3513,1766,3503,1766,3493,1762e" filled="t" fillcolor="#50535C" stroked="f">
                <v:path arrowok="t"/>
                <v:fill/>
              </v:shape>
              <v:shape style="position:absolute;left:3363;top:1762;width:198;height:147" coordorigin="3363,1762" coordsize="198,147" path="m3440,1901l3411,1901,3429,1901,3436,1903,3440,1901e" filled="t" fillcolor="#50535C" stroked="f">
                <v:path arrowok="t"/>
                <v:fill/>
              </v:shape>
              <v:shape style="position:absolute;left:3363;top:1762;width:198;height:147" coordorigin="3363,1762" coordsize="198,147" path="m3530,1764l3513,1766,3555,1766,3553,1765,3551,1764,3538,1764,3530,1764e" filled="t" fillcolor="#50535C" stroked="f">
                <v:path arrowok="t"/>
                <v:fill/>
              </v:shape>
              <v:shape style="position:absolute;left:3363;top:1762;width:198;height:147" coordorigin="3363,1762" coordsize="198,147" path="m3548,1763l3538,1764,3551,1764,3548,1763e" filled="t" fillcolor="#50535C" stroked="f">
                <v:path arrowok="t"/>
                <v:fill/>
              </v:shape>
            </v:group>
            <v:group style="position:absolute;left:3509;top:1763;width:199;height:149" coordorigin="3509,1763" coordsize="199,149">
              <v:shape style="position:absolute;left:3509;top:1763;width:199;height:149" coordorigin="3509,1763" coordsize="199,149" path="m3637,1763l3633,1767,3629,1770,3607,1793,3563,1840,3548,1857,3518,1890,3515,1893,3509,1899,3509,1904,3513,1910,3521,1912,3528,1906,3544,1904,3551,1903,3562,1902,3579,1902,3587,1901,3589,1901,3594,1894,3598,1888,3608,1876,3636,1847,3641,1841,3647,1835,3659,1821,3667,1814,3683,1797,3692,1787,3703,1779,3705,1778,3706,1776,3707,1774,3705,1769,3705,1768,3655,1768,3646,1768,3637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589,1901e" filled="t" fillcolor="#50535C" stroked="f">
                <v:path arrowok="t"/>
                <v:fill/>
              </v:shape>
              <v:shape style="position:absolute;left:3509;top:1763;width:199;height:149" coordorigin="3509,1763" coordsize="199,149" path="m3668,1765l3655,1768,3705,1768,3704,1767,3687,1767,3682,1766,3673,1766,3668,1765e" filled="t" fillcolor="#50535C" stroked="f">
                <v:path arrowok="t"/>
                <v:fill/>
              </v:shape>
              <v:shape style="position:absolute;left:3509;top:1763;width:199;height:149" coordorigin="3509,1763" coordsize="199,149" path="m3693,1763l3687,1767,3704,1767,3702,1765,3696,1763,3693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682,1766l3673,1766,3682,1766,3682,1766e" filled="t" fillcolor="#50535C" stroked="f">
                <v:path arrowok="t"/>
                <v:fill/>
              </v:shape>
            </v:group>
            <v:group style="position:absolute;left:4506;top:1763;width:194;height:144" coordorigin="4506,1763" coordsize="194,144">
              <v:shape style="position:absolute;left:4506;top:1763;width:194;height:144" coordorigin="4506,1763" coordsize="194,144" path="m4578,1904l4564,1904,4575,1907,4576,1905,4578,1904e" filled="t" fillcolor="#50535C" stroked="f">
                <v:path arrowok="t"/>
                <v:fill/>
              </v:shape>
              <v:shape style="position:absolute;left:4506;top:1763;width:194;height:144" coordorigin="4506,1763" coordsize="194,144" path="m4552,1905l4525,1905,4528,1906,4535,1906,4539,1907,4552,1905e" filled="t" fillcolor="#50535C" stroked="f">
                <v:path arrowok="t"/>
                <v:fill/>
              </v:shape>
              <v:shape style="position:absolute;left:4506;top:1763;width:194;height:144" coordorigin="4506,1763" coordsize="194,144" path="m4636,1763l4632,1765,4623,1774,4618,1780,4566,1836,4518,1882,4508,1892,4507,1894,4506,1895,4509,1902,4514,1906,4525,1905,4552,1905,4564,1904,4578,1904,4587,1895,4635,1846,4643,1836,4657,1821,4671,1807,4686,1794,4701,1781,4701,1768,4700,1767,4670,1767,4665,1766,4647,1766,4644,1766,4636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82,1763l4670,1767,4700,1767,4698,1764,4685,1764,4682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60,1765l4647,1766,4665,1766,4660,1765e" filled="t" fillcolor="#50535C" stroked="f">
                <v:path arrowok="t"/>
                <v:fill/>
              </v:shape>
            </v:group>
            <v:group style="position:absolute;left:2779;top:1767;width:206;height:144" coordorigin="2779,1767" coordsize="206,144">
              <v:shape style="position:absolute;left:2779;top:1767;width:206;height:144" coordorigin="2779,1767" coordsize="206,144" path="m2912,1767l2908,1769,2902,1772,2894,1783,2888,1788,2860,1817,2847,1832,2840,1842,2832,1851,2820,1859,2819,1861,2813,1867,2810,1870,2799,1882,2791,1890,2779,1904,2780,1909,2792,1911,2798,1911,2812,1909,2821,1907,2837,1904,2845,1904,2874,1904,2879,1899,2883,1894,2889,1886,2900,1873,2916,1855,2929,1841,2973,1790,2977,1786,2985,1777,2984,1772,2927,1772,2920,1771,2917,1769,2914,1767,2913,1767,2912,1767e" filled="t" fillcolor="#50535C" stroked="f">
                <v:path arrowok="t"/>
                <v:fill/>
              </v:shape>
              <v:shape style="position:absolute;left:2779;top:1767;width:206;height:144" coordorigin="2779,1767" coordsize="206,144" path="m2874,1904l2845,1904,2858,1909,2864,1909,2871,1906,2874,1905,2874,1904e" filled="t" fillcolor="#50535C" stroked="f">
                <v:path arrowok="t"/>
                <v:fill/>
              </v:shape>
              <v:shape style="position:absolute;left:2779;top:1767;width:206;height:144" coordorigin="2779,1767" coordsize="206,144" path="m2969,1768l2961,1770,2957,1770,2943,1771,2932,1772,2927,1772,2984,1772,2984,1772,2973,1768,2969,1768e" filled="t" fillcolor="#50535C" stroked="f">
                <v:path arrowok="t"/>
                <v:fill/>
              </v:shape>
              <v:shape style="position:absolute;left:2779;top:1767;width:206;height:144" coordorigin="2779,1767" coordsize="206,144" path="m2914,1767l2913,1767,2914,1767e" filled="t" fillcolor="#50535C" stroked="f">
                <v:path arrowok="t"/>
                <v:fill/>
              </v:shape>
            </v:group>
            <v:group style="position:absolute;left:2929;top:1764;width:203;height:153" coordorigin="2929,1764" coordsize="203,153">
              <v:shape style="position:absolute;left:2929;top:1764;width:203;height:153" coordorigin="2929,1764" coordsize="203,153" path="m3062,1765l3059,1766,3051,1774,3036,1788,3005,1817,3003,1818,2972,1855,2957,1871,2945,1887,2931,1902,2929,1904,2929,1907,2932,1915,2935,1917,2943,1915,2944,1915,2947,1914,2967,1912,2986,1910,2989,1910,3005,1910,3009,1904,3011,1901,3020,1892,3027,1885,3039,1872,3045,1864,3052,1857,3066,1844,3079,1828,3092,1812,3105,1797,3111,1790,3117,1785,3131,1775,3130,1768,3126,1766,3104,1766,3103,1766,3086,1766,3080,1766,3074,1766,3062,1765e" filled="t" fillcolor="#50535C" stroked="f">
                <v:path arrowok="t"/>
                <v:fill/>
              </v:shape>
              <v:shape style="position:absolute;left:2929;top:1764;width:203;height:153" coordorigin="2929,1764" coordsize="203,153" path="m3005,1910l2989,1910,2992,1911,3002,1914,3003,1913,3005,1910e" filled="t" fillcolor="#50535C" stroked="f">
                <v:path arrowok="t"/>
                <v:fill/>
              </v:shape>
              <v:shape style="position:absolute;left:2929;top:1764;width:203;height:153" coordorigin="2929,1764" coordsize="203,153" path="m3118,1764l3110,1766,3104,1766,3126,1766,3120,1764,3118,1764e" filled="t" fillcolor="#50535C" stroked="f">
                <v:path arrowok="t"/>
                <v:fill/>
              </v:shape>
              <v:shape style="position:absolute;left:2929;top:1764;width:203;height:153" coordorigin="2929,1764" coordsize="203,153" path="m3094,1766l3090,1766,3086,1766,3086,1766,3103,1766,3094,1766e" filled="t" fillcolor="#50535C" stroked="f">
                <v:path arrowok="t"/>
                <v:fill/>
              </v:shape>
            </v:group>
            <v:group style="position:absolute;left:3071;top:1764;width:190;height:146" coordorigin="3071,1764" coordsize="190,146">
              <v:shape style="position:absolute;left:3071;top:1764;width:190;height:146" coordorigin="3071,1764" coordsize="190,146" path="m3196,1767l3194,1769,3091,1876,3084,1884,3076,1893,3075,1893,3071,1899,3073,1905,3081,1909,3085,1910,3100,1908,3110,1907,3127,1904,3133,1903,3150,1903,3154,1897,3158,1891,3167,1883,3179,1869,3194,1852,3205,1841,3223,1821,3235,1806,3261,1774,3259,1772,3259,1771,3213,1771,3196,1767e" filled="t" fillcolor="#50535C" stroked="f">
                <v:path arrowok="t"/>
                <v:fill/>
              </v:shape>
              <v:shape style="position:absolute;left:3071;top:1764;width:190;height:146" coordorigin="3071,1764" coordsize="190,146" path="m3150,1903l3133,1903,3144,1908,3147,1907,3150,1903e" filled="t" fillcolor="#50535C" stroked="f">
                <v:path arrowok="t"/>
                <v:fill/>
              </v:shape>
              <v:shape style="position:absolute;left:3071;top:1764;width:190;height:146" coordorigin="3071,1764" coordsize="190,146" path="m3244,1764l3225,1769,3213,1771,3259,1771,3258,1769,3250,1766,3244,1764e" filled="t" fillcolor="#50535C" stroked="f">
                <v:path arrowok="t"/>
                <v:fill/>
              </v:shape>
            </v:group>
            <v:group style="position:absolute;left:2644;top:1768;width:196;height:143" coordorigin="2644,1768" coordsize="196,143">
              <v:shape style="position:absolute;left:2644;top:1768;width:196;height:143" coordorigin="2644,1768" coordsize="196,143" path="m2775,1768l2772,1770,2769,1772,2712,1830,2684,1859,2670,1873,2663,1881,2657,1889,2644,1899,2645,1905,2656,1910,2663,1910,2674,1908,2677,1906,2687,1905,2695,1901,2721,1901,2723,1899,2724,1898,2744,1874,2759,1858,2771,1846,2789,1828,2839,1775,2837,1773,2836,1772,2816,1772,2809,1771,2793,1770,2784,1769,2775,1768e" filled="t" fillcolor="#50535C" stroked="f">
                <v:path arrowok="t"/>
                <v:fill/>
              </v:shape>
              <v:shape style="position:absolute;left:2644;top:1768;width:196;height:143" coordorigin="2644,1768" coordsize="196,143" path="m2721,1901l2695,1901,2710,1910,2716,1906,2721,1901e" filled="t" fillcolor="#50535C" stroked="f">
                <v:path arrowok="t"/>
                <v:fill/>
              </v:shape>
              <v:shape style="position:absolute;left:2644;top:1768;width:196;height:143" coordorigin="2644,1768" coordsize="196,143" path="m2826,1770l2816,1772,2836,1772,2835,1771,2830,1770,2826,1770e" filled="t" fillcolor="#50535C" stroked="f">
                <v:path arrowok="t"/>
                <v:fill/>
              </v:shape>
            </v:group>
            <v:group style="position:absolute;left:7667;top:1761;width:208;height:154" coordorigin="7667,1761" coordsize="208,154">
              <v:shape style="position:absolute;left:7667;top:1761;width:208;height:154" coordorigin="7667,1761" coordsize="208,154" path="m7804,1761l7802,1764,7799,1766,7791,1775,7780,1787,7766,1801,7747,1819,7719,1847,7713,1853,7708,1859,7694,1873,7680,1888,7667,1903,7667,1905,7671,1914,7674,1916,7684,1910,7686,1909,7695,1908,7702,1908,7720,1906,7756,1906,7761,1901,7764,1898,7773,1888,7813,1843,7826,1828,7840,1813,7853,1798,7868,1784,7875,1779,7874,1775,7869,1769,7814,1769,7811,1768,7807,1764,7806,1763,7804,1761e" filled="t" fillcolor="#50535C" stroked="f">
                <v:path arrowok="t"/>
                <v:fill/>
              </v:shape>
              <v:shape style="position:absolute;left:7667;top:1761;width:208;height:154" coordorigin="7667,1761" coordsize="208,154" path="m7756,1906l7720,1906,7732,1907,7749,1909,7754,1908,7756,1906e" filled="t" fillcolor="#50535C" stroked="f">
                <v:path arrowok="t"/>
                <v:fill/>
              </v:shape>
              <v:shape style="position:absolute;left:7667;top:1761;width:208;height:154" coordorigin="7667,1761" coordsize="208,154" path="m7702,1908l7695,1908,7701,1908,7702,1908e" filled="t" fillcolor="#50535C" stroked="f">
                <v:path arrowok="t"/>
                <v:fill/>
              </v:shape>
              <v:shape style="position:absolute;left:7667;top:1761;width:208;height:154" coordorigin="7667,1761" coordsize="208,154" path="m7843,1765l7830,1767,7824,1768,7814,1769,7869,1769,7868,1769,7848,1769,7843,1765e" filled="t" fillcolor="#50535C" stroked="f">
                <v:path arrowok="t"/>
                <v:fill/>
              </v:shape>
              <v:shape style="position:absolute;left:7667;top:1761;width:208;height:154" coordorigin="7667,1761" coordsize="208,154" path="m7858,1766l7848,1769,7868,1769,7866,1766,7862,1766,7858,1766e" filled="t" fillcolor="#50535C" stroked="f">
                <v:path arrowok="t"/>
                <v:fill/>
              </v:shape>
              <v:shape style="position:absolute;left:7667;top:1761;width:208;height:154" coordorigin="7667,1761" coordsize="208,154" path="m7866,1766l7862,1766,7866,1766e" filled="t" fillcolor="#50535C" stroked="f">
                <v:path arrowok="t"/>
                <v:fill/>
              </v:shape>
            </v:group>
            <v:group style="position:absolute;left:8094;top:1759;width:210;height:152" coordorigin="8094,1759" coordsize="210,152">
              <v:shape style="position:absolute;left:8094;top:1759;width:210;height:152" coordorigin="8094,1759" coordsize="210,152" path="m8233,1759l8230,1761,8208,1783,8190,1801,8178,1815,8164,1830,8148,1846,8134,1860,8119,1874,8105,1888,8102,1890,8099,1893,8094,1898,8094,1900,8098,1908,8102,1911,8112,1908,8138,1908,8143,1906,8149,1906,8171,1906,8171,1906,8181,1895,8195,1881,8210,1868,8212,1866,8213,1864,8223,1854,8231,1844,8241,1835,8255,1821,8300,1778,8302,1775,8303,1773,8301,1766,8248,1766,8242,1765,8233,1759e" filled="t" fillcolor="#50535C" stroked="f">
                <v:path arrowok="t"/>
                <v:fill/>
              </v:shape>
              <v:shape style="position:absolute;left:8094;top:1759;width:210;height:152" coordorigin="8094,1759" coordsize="210,152" path="m8138,1908l8112,1908,8117,1909,8127,1910,8133,1910,8138,1908e" filled="t" fillcolor="#50535C" stroked="f">
                <v:path arrowok="t"/>
                <v:fill/>
              </v:shape>
              <v:shape style="position:absolute;left:8094;top:1759;width:210;height:152" coordorigin="8094,1759" coordsize="210,152" path="m8171,1906l8149,1906,8158,1906,8162,1908,8166,1910,8169,1908,8171,1906e" filled="t" fillcolor="#50535C" stroked="f">
                <v:path arrowok="t"/>
                <v:fill/>
              </v:shape>
              <v:shape style="position:absolute;left:8094;top:1759;width:210;height:152" coordorigin="8094,1759" coordsize="210,152" path="m8256,1763l8255,1764,8248,1766,8301,1766,8301,1766,8268,1766,8256,1763e" filled="t" fillcolor="#50535C" stroked="f">
                <v:path arrowok="t"/>
                <v:fill/>
              </v:shape>
              <v:shape style="position:absolute;left:8094;top:1759;width:210;height:152" coordorigin="8094,1759" coordsize="210,152" path="m8299,1761l8278,1762,8268,1766,8301,1766,8300,1762,8299,1761e" filled="t" fillcolor="#50535C" stroked="f">
                <v:path arrowok="t"/>
                <v:fill/>
              </v:shape>
            </v:group>
            <v:group style="position:absolute;left:8240;top:1758;width:211;height:150" coordorigin="8240,1758" coordsize="211,150">
              <v:shape style="position:absolute;left:8240;top:1758;width:211;height:150" coordorigin="8240,1758" coordsize="211,150" path="m8380,1758l8371,1767,8363,1775,8348,1792,8306,1832,8292,1846,8285,1854,8278,1861,8266,1869,8264,1871,8253,1881,8247,1888,8245,1890,8240,1897,8240,1901,8246,1906,8250,1907,8256,1904,8259,1903,8304,1902,8320,1902,8333,1889,8363,1859,8365,1857,8370,1854,8382,1843,8396,1829,8428,1796,8442,1782,8448,1777,8451,1772,8445,1764,8404,1764,8397,1764,8390,1764,8380,1758e" filled="t" fillcolor="#50535C" stroked="f">
                <v:path arrowok="t"/>
                <v:fill/>
              </v:shape>
              <v:shape style="position:absolute;left:8240;top:1758;width:211;height:150" coordorigin="8240,1758" coordsize="211,150" path="m8320,1902l8304,1902,8305,1902,8314,1906,8319,1903,8320,1902e" filled="t" fillcolor="#50535C" stroked="f">
                <v:path arrowok="t"/>
                <v:fill/>
              </v:shape>
              <v:shape style="position:absolute;left:8240;top:1758;width:211;height:150" coordorigin="8240,1758" coordsize="211,150" path="m8432,1760l8421,1763,8404,1764,8445,1764,8439,1761,8432,1760e" filled="t" fillcolor="#50535C" stroked="f">
                <v:path arrowok="t"/>
                <v:fill/>
              </v:shape>
            </v:group>
            <v:group style="position:absolute;left:7954;top:1761;width:200;height:151" coordorigin="7954,1761" coordsize="200,151">
              <v:shape style="position:absolute;left:7954;top:1761;width:200;height:151" coordorigin="7954,1761" coordsize="200,151" path="m8006,1910l7986,1910,7996,1912,8001,1912,8006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7985,1910l7971,1910,7980,1910,7985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8092,1761l8085,1763,8081,1766,8073,1777,8068,1782,8062,1789,8035,1815,8022,1829,8008,1845,7993,1862,7979,1876,7965,1890,7963,1892,7960,1894,7954,1902,7957,1908,7957,1908,7967,1910,7971,1910,7985,1910,7986,1910,8006,1910,8012,1908,8018,1907,8032,1907,8033,1906,8036,1905,8038,1894,8054,1879,8099,1834,8132,1796,8139,1789,8149,1782,8150,1780,8156,1773,8155,1767,8101,1767,8099,1767,8097,1767,8092,1761e" filled="t" fillcolor="#50535C" stroked="f">
                <v:path arrowok="t"/>
                <v:fill/>
              </v:shape>
              <v:shape style="position:absolute;left:7954;top:1761;width:200;height:151" coordorigin="7954,1761" coordsize="200,151" path="m8032,1907l8018,1907,8027,1908,8030,1908,8032,1907e" filled="t" fillcolor="#50535C" stroked="f">
                <v:path arrowok="t"/>
                <v:fill/>
              </v:shape>
              <v:shape style="position:absolute;left:7954;top:1761;width:200;height:151" coordorigin="7954,1761" coordsize="200,151" path="m8140,1761l8113,1764,8101,1767,8155,1767,8153,1762,8140,1761e" filled="t" fillcolor="#50535C" stroked="f">
                <v:path arrowok="t"/>
                <v:fill/>
              </v:shape>
            </v:group>
            <v:group style="position:absolute;left:8387;top:1760;width:204;height:146" coordorigin="8387,1760" coordsize="204,146">
              <v:shape style="position:absolute;left:8387;top:1760;width:204;height:146" coordorigin="8387,1760" coordsize="204,146" path="m8523,1760l8521,1761,8517,1765,8488,1794,8474,1808,8458,1825,8443,1839,8429,1853,8420,1862,8411,1872,8397,1883,8394,1887,8387,1893,8387,1897,8392,1904,8395,1906,8405,1905,8413,1905,8428,1901,8447,1901,8451,1900,8452,1900,8465,1900,8467,1899,8472,1892,8473,1891,8481,1884,8489,1877,8499,1866,8524,1839,8541,1821,8555,1807,8570,1794,8586,1781,8591,1778,8591,1771,8585,1765,8583,1764,8532,1764,8523,1760e" filled="t" fillcolor="#50535C" stroked="f">
                <v:path arrowok="t"/>
                <v:fill/>
              </v:shape>
              <v:shape style="position:absolute;left:8387;top:1760;width:204;height:146" coordorigin="8387,1760" coordsize="204,146" path="m8413,1905l8405,1905,8411,1905,8413,1905e" filled="t" fillcolor="#50535C" stroked="f">
                <v:path arrowok="t"/>
                <v:fill/>
              </v:shape>
              <v:shape style="position:absolute;left:8387;top:1760;width:204;height:146" coordorigin="8387,1760" coordsize="204,146" path="m8447,1901l8428,1901,8440,1904,8447,1901e" filled="t" fillcolor="#50535C" stroked="f">
                <v:path arrowok="t"/>
                <v:fill/>
              </v:shape>
              <v:shape style="position:absolute;left:8387;top:1760;width:204;height:146" coordorigin="8387,1760" coordsize="204,146" path="m8465,1900l8452,1900,8461,1903,8465,1900e" filled="t" fillcolor="#50535C" stroked="f">
                <v:path arrowok="t"/>
                <v:fill/>
              </v:shape>
              <v:shape style="position:absolute;left:8387;top:1760;width:204;height:146" coordorigin="8387,1760" coordsize="204,146" path="m8580,1762l8568,1762,8557,1763,8539,1763,8532,1764,8583,1764,8582,1763,8582,1763,8557,1763,8582,1763,8580,1762e" filled="t" fillcolor="#50535C" stroked="f">
                <v:path arrowok="t"/>
                <v:fill/>
              </v:shape>
            </v:group>
            <v:group style="position:absolute;left:7812;top:1761;width:202;height:151" coordorigin="7812,1761" coordsize="202,151">
              <v:shape style="position:absolute;left:7812;top:1761;width:202;height:151" coordorigin="7812,1761" coordsize="202,151" path="m7947,1761l7947,1761,7937,1769,7935,1772,7930,1777,7877,1835,7865,1847,7846,1867,7815,1896,7814,1899,7812,1904,7813,1907,7820,1909,7823,1912,7827,1908,7829,1906,7831,1905,7872,1902,7879,1902,7884,1902,7896,1901,7899,1899,7907,1888,7911,1883,7938,1854,7952,1840,7967,1823,7981,1809,7995,1795,8011,1782,8012,1781,8013,1780,8014,1776,8015,1774,8014,1769,7964,1769,7959,1769,7947,1761e" filled="t" fillcolor="#50535C" stroked="f">
                <v:path arrowok="t"/>
                <v:fill/>
              </v:shape>
              <v:shape style="position:absolute;left:7812;top:1761;width:202;height:151" coordorigin="7812,1761" coordsize="202,151" path="m7879,1902l7872,1902,7872,1902,7879,1902e" filled="t" fillcolor="#50535C" stroked="f">
                <v:path arrowok="t"/>
                <v:fill/>
              </v:shape>
              <v:shape style="position:absolute;left:7812;top:1761;width:202;height:151" coordorigin="7812,1761" coordsize="202,151" path="m8008,1763l7990,1766,7980,1768,7964,1769,8014,1769,8013,1766,8008,1763e" filled="t" fillcolor="#50535C" stroked="f">
                <v:path arrowok="t"/>
                <v:fill/>
              </v:shape>
            </v:group>
            <v:group style="position:absolute;left:7241;top:1760;width:200;height:149" coordorigin="7241,1760" coordsize="200,149">
              <v:shape style="position:absolute;left:7241;top:1760;width:200;height:149" coordorigin="7241,1760" coordsize="200,149" path="m7370,1762l7367,1763,7363,1767,7362,1769,7317,1817,7305,1830,7288,1848,7253,1884,7246,1890,7241,1900,7248,1908,7257,1909,7276,1903,7286,1900,7324,1900,7327,1892,7329,1890,7377,1842,7406,1809,7420,1794,7434,1780,7440,1775,7440,1770,7436,1766,7384,1766,7370,176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0,1902l7306,1902,7317,1902,7320,190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4,1900l7286,1900,7301,1902,7320,1902,7323,1901,7324,1900e" filled="t" fillcolor="#50535C" stroked="f">
                <v:path arrowok="t"/>
                <v:fill/>
              </v:shape>
              <v:shape style="position:absolute;left:7241;top:1760;width:200;height:149" coordorigin="7241,1760" coordsize="200,149" path="m7427,1760l7409,1762,7384,1766,7436,1766,7431,1762,7427,1760e" filled="t" fillcolor="#50535C" stroked="f">
                <v:path arrowok="t"/>
                <v:fill/>
              </v:shape>
            </v:group>
            <v:group style="position:absolute;left:7386;top:1762;width:198;height:147" coordorigin="7386,1762" coordsize="198,147">
              <v:shape style="position:absolute;left:7386;top:1762;width:198;height:147" coordorigin="7386,1762" coordsize="198,147" path="m7516,1762l7515,1763,7505,1773,7487,1792,7473,1807,7459,1821,7450,1829,7441,1837,7430,1850,7428,1854,7418,1864,7390,1895,7388,1897,7386,1901,7386,1903,7389,1908,7396,1910,7401,1907,7403,1906,7411,1904,7434,1901,7463,1901,7464,1901,7468,1896,7493,1871,7511,1854,7523,1840,7553,1808,7566,1793,7580,1779,7584,1776,7584,1769,7578,1766,7536,1766,7526,1766,7516,1762e" filled="t" fillcolor="#50535C" stroked="f">
                <v:path arrowok="t"/>
                <v:fill/>
              </v:shape>
              <v:shape style="position:absolute;left:7386;top:1762;width:198;height:147" coordorigin="7386,1762" coordsize="198,147" path="m7463,1901l7434,1901,7453,1901,7459,1903,7463,1901e" filled="t" fillcolor="#50535C" stroked="f">
                <v:path arrowok="t"/>
                <v:fill/>
              </v:shape>
              <v:shape style="position:absolute;left:7386;top:1762;width:198;height:147" coordorigin="7386,1762" coordsize="198,147" path="m7554,1764l7536,1766,7578,1766,7576,1765,7574,1764,7561,1764,7554,1764e" filled="t" fillcolor="#50535C" stroked="f">
                <v:path arrowok="t"/>
                <v:fill/>
              </v:shape>
              <v:shape style="position:absolute;left:7386;top:1762;width:198;height:147" coordorigin="7386,1762" coordsize="198,147" path="m7572,1763l7561,1764,7574,1764,7572,1763e" filled="t" fillcolor="#50535C" stroked="f">
                <v:path arrowok="t"/>
                <v:fill/>
              </v:shape>
            </v:group>
            <v:group style="position:absolute;left:7532;top:1763;width:199;height:149" coordorigin="7532,1763" coordsize="199,149">
              <v:shape style="position:absolute;left:7532;top:1763;width:199;height:149" coordorigin="7532,1763" coordsize="199,149" path="m7660,1763l7656,1767,7652,1770,7631,1793,7586,1840,7571,1857,7541,1890,7538,1893,7532,1899,7532,1904,7536,1910,7544,1912,7552,1906,7567,1904,7574,1903,7585,1902,7602,1902,7611,1901,7612,1901,7617,1894,7621,1888,7631,1876,7659,1847,7665,1841,7670,1835,7683,1821,7690,1814,7707,1797,7715,1787,7726,1779,7728,1778,7729,1776,7731,1774,7729,1769,7728,1768,7679,1768,7670,1768,7660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612,1901e" filled="t" fillcolor="#50535C" stroked="f">
                <v:path arrowok="t"/>
                <v:fill/>
              </v:shape>
              <v:shape style="position:absolute;left:7532;top:1763;width:199;height:149" coordorigin="7532,1763" coordsize="199,149" path="m7692,1765l7679,1768,7728,1768,7727,1767,7710,1767,7705,1766,7696,1766,7692,1765e" filled="t" fillcolor="#50535C" stroked="f">
                <v:path arrowok="t"/>
                <v:fill/>
              </v:shape>
              <v:shape style="position:absolute;left:7532;top:1763;width:199;height:149" coordorigin="7532,1763" coordsize="199,149" path="m7716,1763l7710,1767,7727,1767,7726,1765,7719,1763,7716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705,1766l7696,1766,7705,1766,7705,1766e" filled="t" fillcolor="#50535C" stroked="f">
                <v:path arrowok="t"/>
                <v:fill/>
              </v:shape>
            </v:group>
            <v:group style="position:absolute;left:8529;top:1763;width:194;height:144" coordorigin="8529,1763" coordsize="194,144">
              <v:shape style="position:absolute;left:8529;top:1763;width:194;height:144" coordorigin="8529,1763" coordsize="194,144" path="m8602,1904l8587,1904,8598,1907,8600,1905,8602,1904e" filled="t" fillcolor="#50535C" stroked="f">
                <v:path arrowok="t"/>
                <v:fill/>
              </v:shape>
              <v:shape style="position:absolute;left:8529;top:1763;width:194;height:144" coordorigin="8529,1763" coordsize="194,144" path="m8575,1905l8548,1905,8552,1906,8558,1906,8562,1907,8575,1905e" filled="t" fillcolor="#50535C" stroked="f">
                <v:path arrowok="t"/>
                <v:fill/>
              </v:shape>
              <v:shape style="position:absolute;left:8529;top:1763;width:194;height:144" coordorigin="8529,1763" coordsize="194,144" path="m8659,1763l8656,1765,8647,1774,8641,1780,8589,1836,8542,1882,8531,1892,8530,1894,8529,1895,8533,1902,8537,1906,8548,1905,8575,1905,8587,1904,8602,1904,8610,1895,8658,1846,8667,1836,8680,1821,8694,1807,8709,1794,8724,1781,8724,1768,8723,1767,8693,1767,8689,1766,8670,1766,8667,1766,8659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705,1763l8693,1767,8723,1767,8721,1764,8708,1764,8705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683,1765l8670,1766,8689,1766,8683,1765e" filled="t" fillcolor="#50535C" stroked="f">
                <v:path arrowok="t"/>
                <v:fill/>
              </v:shape>
            </v:group>
            <v:group style="position:absolute;left:6802;top:1767;width:206;height:144" coordorigin="6802,1767" coordsize="206,144">
              <v:shape style="position:absolute;left:6802;top:1767;width:206;height:144" coordorigin="6802,1767" coordsize="206,144" path="m6935,1767l6931,1769,6925,1772,6917,1783,6912,1788,6883,1817,6870,1832,6863,1842,6856,1851,6843,1859,6842,1861,6837,1867,6833,1870,6822,1882,6814,1890,6802,1904,6804,1909,6815,1911,6821,1911,6836,1909,6844,1907,6860,1904,6868,1904,6898,1904,6902,1899,6906,1894,6912,1886,6923,1873,6940,1855,6953,1841,6996,1790,7000,1786,7009,1777,7007,1772,6951,1772,6943,1771,6941,1769,6937,1767,6936,1767,6935,1767e" filled="t" fillcolor="#50535C" stroked="f">
                <v:path arrowok="t"/>
                <v:fill/>
              </v:shape>
              <v:shape style="position:absolute;left:6802;top:1767;width:206;height:144" coordorigin="6802,1767" coordsize="206,144" path="m6898,1904l6868,1904,6881,1909,6887,1909,6895,1906,6897,1905,6898,1904e" filled="t" fillcolor="#50535C" stroked="f">
                <v:path arrowok="t"/>
                <v:fill/>
              </v:shape>
              <v:shape style="position:absolute;left:6802;top:1767;width:206;height:144" coordorigin="6802,1767" coordsize="206,144" path="m6992,1768l6984,1770,6981,1770,6966,1771,6956,1772,6951,1772,7007,1772,7007,1772,6996,1768,6992,1768e" filled="t" fillcolor="#50535C" stroked="f">
                <v:path arrowok="t"/>
                <v:fill/>
              </v:shape>
              <v:shape style="position:absolute;left:6802;top:1767;width:206;height:144" coordorigin="6802,1767" coordsize="206,144" path="m6937,1767l6936,1767,6937,1767e" filled="t" fillcolor="#50535C" stroked="f">
                <v:path arrowok="t"/>
                <v:fill/>
              </v:shape>
            </v:group>
            <v:group style="position:absolute;left:6952;top:1764;width:203;height:153" coordorigin="6952,1764" coordsize="203,153">
              <v:shape style="position:absolute;left:6952;top:1764;width:203;height:153" coordorigin="6952,1764" coordsize="203,153" path="m7086,1765l7082,1766,7074,1774,7059,1788,7028,1817,7027,1818,6995,1855,6980,1871,6968,1887,6955,1902,6952,1904,6952,1907,6955,1915,6959,1917,6966,1915,6968,1915,6970,1914,6990,1912,7010,1910,7012,1910,7028,1910,7032,1904,7035,1901,7043,1892,7050,1885,7062,1872,7068,1864,7076,1857,7089,1844,7103,1828,7115,1812,7128,1797,7134,1790,7141,1785,7155,1775,7153,1768,7149,1766,7127,1766,7126,1766,7109,1766,7103,1766,7097,1766,7086,1765e" filled="t" fillcolor="#50535C" stroked="f">
                <v:path arrowok="t"/>
                <v:fill/>
              </v:shape>
              <v:shape style="position:absolute;left:6952;top:1764;width:203;height:153" coordorigin="6952,1764" coordsize="203,153" path="m7028,1910l7012,1910,7015,1911,7025,1914,7026,1913,7028,1910e" filled="t" fillcolor="#50535C" stroked="f">
                <v:path arrowok="t"/>
                <v:fill/>
              </v:shape>
              <v:shape style="position:absolute;left:6952;top:1764;width:203;height:153" coordorigin="6952,1764" coordsize="203,153" path="m7141,1764l7133,1766,7127,1766,7149,1766,7144,1764,7141,1764e" filled="t" fillcolor="#50535C" stroked="f">
                <v:path arrowok="t"/>
                <v:fill/>
              </v:shape>
              <v:shape style="position:absolute;left:6952;top:1764;width:203;height:153" coordorigin="6952,1764" coordsize="203,153" path="m7117,1766l7113,1766,7109,1766,7109,1766,7126,1766,7117,1766e" filled="t" fillcolor="#50535C" stroked="f">
                <v:path arrowok="t"/>
                <v:fill/>
              </v:shape>
            </v:group>
            <v:group style="position:absolute;left:7094;top:1764;width:190;height:146" coordorigin="7094,1764" coordsize="190,146">
              <v:shape style="position:absolute;left:7094;top:1764;width:190;height:146" coordorigin="7094,1764" coordsize="190,146" path="m7220,1767l7217,1769,7115,1876,7107,1884,7099,1893,7098,1893,7094,1899,7096,1905,7105,1909,7108,1910,7123,1908,7133,1907,7150,1904,7156,1903,7173,1903,7178,1897,7181,1891,7190,1883,7202,1869,7217,1852,7229,1841,7246,1821,7258,1806,7284,1774,7282,1772,7282,1771,7236,1771,7220,1767e" filled="t" fillcolor="#50535C" stroked="f">
                <v:path arrowok="t"/>
                <v:fill/>
              </v:shape>
              <v:shape style="position:absolute;left:7094;top:1764;width:190;height:146" coordorigin="7094,1764" coordsize="190,146" path="m7173,1903l7156,1903,7167,1908,7171,1907,7173,1903e" filled="t" fillcolor="#50535C" stroked="f">
                <v:path arrowok="t"/>
                <v:fill/>
              </v:shape>
              <v:shape style="position:absolute;left:7094;top:1764;width:190;height:146" coordorigin="7094,1764" coordsize="190,146" path="m7267,1764l7248,1769,7236,1771,7282,1771,7281,1769,7273,1766,7267,1764e" filled="t" fillcolor="#50535C" stroked="f">
                <v:path arrowok="t"/>
                <v:fill/>
              </v:shape>
            </v:group>
            <v:group style="position:absolute;left:6667;top:1768;width:196;height:143" coordorigin="6667,1768" coordsize="196,143">
              <v:shape style="position:absolute;left:6667;top:1768;width:196;height:143" coordorigin="6667,1768" coordsize="196,143" path="m6798,1768l6795,1770,6792,1772,6735,1830,6707,1859,6693,1873,6686,1881,6680,1889,6667,1899,6668,1905,6680,1910,6686,1910,6697,1908,6700,1906,6711,1905,6718,1901,6744,1901,6747,1899,6748,1898,6767,1874,6782,1858,6795,1846,6812,1828,6862,1775,6860,1773,6859,1772,6839,1772,6833,1771,6817,1770,6808,1769,6798,1768e" filled="t" fillcolor="#50535C" stroked="f">
                <v:path arrowok="t"/>
                <v:fill/>
              </v:shape>
              <v:shape style="position:absolute;left:6667;top:1768;width:196;height:143" coordorigin="6667,1768" coordsize="196,143" path="m6744,1901l6718,1901,6734,1910,6739,1906,6744,1901e" filled="t" fillcolor="#50535C" stroked="f">
                <v:path arrowok="t"/>
                <v:fill/>
              </v:shape>
              <v:shape style="position:absolute;left:6667;top:1768;width:196;height:143" coordorigin="6667,1768" coordsize="196,143" path="m6850,1770l6839,1772,6859,1772,6859,1771,6853,1770,6850,1770e" filled="t" fillcolor="#50535C" stroked="f">
                <v:path arrowok="t"/>
                <v:fill/>
              </v:shape>
            </v:group>
            <v:group style="position:absolute;left:9679;top:1761;width:208;height:154" coordorigin="9679,1761" coordsize="208,154">
              <v:shape style="position:absolute;left:9679;top:1761;width:208;height:154" coordorigin="9679,1761" coordsize="208,154" path="m9816,1761l9814,1764,9811,1766,9803,1775,9792,1787,9778,1801,9759,1819,9731,1847,9725,1853,9720,1859,9706,1873,9692,1888,9679,1903,9679,1905,9683,1914,9686,1916,9696,1910,9698,1909,9707,1908,9714,1908,9732,1906,9768,1906,9773,1901,9776,1898,9785,1888,9825,1843,9838,1828,9852,1813,9865,1798,9880,1784,9887,1779,9886,1775,9881,1769,9826,1769,9823,1768,9819,1764,9818,1763,9816,1761e" filled="t" fillcolor="#50535C" stroked="f">
                <v:path arrowok="t"/>
                <v:fill/>
              </v:shape>
              <v:shape style="position:absolute;left:9679;top:1761;width:208;height:154" coordorigin="9679,1761" coordsize="208,154" path="m9768,1906l9732,1906,9744,1907,9761,1909,9766,1908,9768,1906e" filled="t" fillcolor="#50535C" stroked="f">
                <v:path arrowok="t"/>
                <v:fill/>
              </v:shape>
              <v:shape style="position:absolute;left:9679;top:1761;width:208;height:154" coordorigin="9679,1761" coordsize="208,154" path="m9714,1908l9707,1908,9713,1908,9714,1908e" filled="t" fillcolor="#50535C" stroked="f">
                <v:path arrowok="t"/>
                <v:fill/>
              </v:shape>
              <v:shape style="position:absolute;left:9679;top:1761;width:208;height:154" coordorigin="9679,1761" coordsize="208,154" path="m9855,1765l9842,1767,9836,1768,9826,1769,9881,1769,9880,1769,9860,1769,9855,1765e" filled="t" fillcolor="#50535C" stroked="f">
                <v:path arrowok="t"/>
                <v:fill/>
              </v:shape>
              <v:shape style="position:absolute;left:9679;top:1761;width:208;height:154" coordorigin="9679,1761" coordsize="208,154" path="m9870,1766l9860,1769,9880,1769,9878,1766,9874,1766,9870,1766e" filled="t" fillcolor="#50535C" stroked="f">
                <v:path arrowok="t"/>
                <v:fill/>
              </v:shape>
              <v:shape style="position:absolute;left:9679;top:1761;width:208;height:154" coordorigin="9679,1761" coordsize="208,154" path="m9878,1766l9874,1766,9878,1766e" filled="t" fillcolor="#50535C" stroked="f">
                <v:path arrowok="t"/>
                <v:fill/>
              </v:shape>
            </v:group>
            <v:group style="position:absolute;left:10106;top:1759;width:210;height:152" coordorigin="10106,1759" coordsize="210,152">
              <v:shape style="position:absolute;left:10106;top:1759;width:210;height:152" coordorigin="10106,1759" coordsize="210,152" path="m10245,1759l10242,1761,10220,1783,10203,1801,10190,1815,10176,1830,10160,1846,10146,1860,10131,1874,10117,1888,10114,1890,10111,1893,10106,1898,10106,1900,10110,1908,10114,1911,10124,1908,10150,1908,10155,1906,10161,1906,10183,1906,10183,1906,10193,1895,10207,1881,10222,1868,10224,1866,10226,1864,10235,1854,10243,1844,10253,1835,10267,1821,10312,1778,10314,1775,10316,1773,10314,1766,10260,1766,10254,1765,10245,1759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50,1908l10124,1908,10129,1909,10139,1910,10145,1910,10150,1908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83,1906l10161,1906,10170,1906,10174,1908,10179,1910,10181,1908,10183,1906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268,1763l10267,1764,10260,1766,10314,1766,10313,1766,10280,1766,10268,1763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311,1761l10290,1762,10280,1766,10313,1766,10312,1762,10311,1761e" filled="t" fillcolor="#50535C" stroked="f">
                <v:path arrowok="t"/>
                <v:fill/>
              </v:shape>
            </v:group>
            <v:group style="position:absolute;left:10252;top:1758;width:211;height:150" coordorigin="10252,1758" coordsize="211,150">
              <v:shape style="position:absolute;left:10252;top:1758;width:211;height:150" coordorigin="10252,1758" coordsize="211,150" path="m10393,1758l10384,1767,10375,1775,10360,1792,10318,1832,10304,1846,10297,1854,10290,1861,10278,1869,10276,1871,10266,1881,10259,1888,10257,1890,10252,1897,10252,1901,10258,1906,10262,1907,10268,1904,10271,1903,10316,1902,10332,1902,10345,1889,10375,1859,10377,1857,10382,1854,10394,1843,10408,1829,10440,1796,10454,1782,10460,1777,10463,1772,10457,1764,10416,1764,10409,1764,10402,1764,10393,1758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332,1902l10316,1902,10317,1902,10326,1906,10331,1903,10332,1902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444,1760l10433,1763,10416,1764,10457,1764,10451,1761,10444,1760e" filled="t" fillcolor="#50535C" stroked="f">
                <v:path arrowok="t"/>
                <v:fill/>
              </v:shape>
            </v:group>
            <v:group style="position:absolute;left:9966;top:1761;width:200;height:151" coordorigin="9966,1761" coordsize="200,151">
              <v:shape style="position:absolute;left:9966;top:1761;width:200;height:151" coordorigin="9966,1761" coordsize="200,151" path="m10018,1910l9998,1910,10008,1912,10013,1912,10018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9997,1910l9983,1910,9992,1910,9997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10104,1761l10097,1763,10093,1766,10085,1777,10080,1782,10074,1789,10048,1815,10034,1829,10020,1845,10005,1862,9991,1876,9977,1890,9975,1892,9972,1894,9966,1902,9969,1908,9969,1908,9979,1910,9983,1910,9997,1910,9998,1910,10018,1910,10024,1908,10031,1907,10044,1907,10045,1906,10048,1905,10050,1894,10066,1879,10111,1834,10144,1796,10151,1789,10161,1782,10162,1780,10168,1773,10167,1767,10113,1767,10111,1767,10109,1767,10104,1761e" filled="t" fillcolor="#50535C" stroked="f">
                <v:path arrowok="t"/>
                <v:fill/>
              </v:shape>
              <v:shape style="position:absolute;left:9966;top:1761;width:200;height:151" coordorigin="9966,1761" coordsize="200,151" path="m10044,1907l10031,1907,10039,1908,10042,1908,10044,1907e" filled="t" fillcolor="#50535C" stroked="f">
                <v:path arrowok="t"/>
                <v:fill/>
              </v:shape>
              <v:shape style="position:absolute;left:9966;top:1761;width:200;height:151" coordorigin="9966,1761" coordsize="200,151" path="m10153,1761l10125,1764,10113,1767,10167,1767,10165,1762,10153,1761e" filled="t" fillcolor="#50535C" stroked="f">
                <v:path arrowok="t"/>
                <v:fill/>
              </v:shape>
            </v:group>
            <v:group style="position:absolute;left:10399;top:1760;width:204;height:146" coordorigin="10399,1760" coordsize="204,146">
              <v:shape style="position:absolute;left:10399;top:1760;width:204;height:146" coordorigin="10399,1760" coordsize="204,146" path="m10535,1760l10533,1761,10529,1765,10500,1794,10486,1808,10470,1825,10455,1839,10441,1853,10432,1862,10423,1872,10409,1883,10406,1887,10399,1893,10399,1897,10404,1904,10407,1906,10417,1905,10425,1905,10440,1901,10459,1901,10463,1900,10464,1900,10477,1900,10479,1899,10484,1892,10485,1891,10493,1884,10501,1877,10511,1866,10536,1839,10553,1821,10567,1807,10582,1794,10598,1781,10603,1778,10603,1771,10597,1765,10595,1764,10544,1764,10535,176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25,1905l10417,1905,10423,1905,10425,1905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59,1901l10440,1901,10452,1904,10459,1901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77,1900l10464,1900,10473,1903,10477,190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592,1762l10580,1762,10569,1763,10551,1763,10544,1764,10595,1764,10594,1763,10594,1763,10569,1763,10594,1763,10592,1762e" filled="t" fillcolor="#50535C" stroked="f">
                <v:path arrowok="t"/>
                <v:fill/>
              </v:shape>
            </v:group>
            <v:group style="position:absolute;left:9825;top:1761;width:202;height:151" coordorigin="9825,1761" coordsize="202,151">
              <v:shape style="position:absolute;left:9825;top:1761;width:202;height:151" coordorigin="9825,1761" coordsize="202,151" path="m9959,1761l9959,1761,9949,1769,9947,1772,9943,1777,9889,1835,9877,1847,9858,1867,9827,1896,9826,1899,9825,1904,9825,1907,9832,1909,9835,1912,9839,1908,9841,1906,9843,1905,9884,1902,9891,1902,9896,1902,9908,1901,9912,1899,9919,1888,9923,1883,9950,1854,9964,1840,9980,1823,9993,1809,10007,1795,10023,1782,10024,1781,10025,1780,10026,1776,10027,1774,10026,1769,9976,1769,9971,1769,9959,1761e" filled="t" fillcolor="#50535C" stroked="f">
                <v:path arrowok="t"/>
                <v:fill/>
              </v:shape>
              <v:shape style="position:absolute;left:9825;top:1761;width:202;height:151" coordorigin="9825,1761" coordsize="202,151" path="m9891,1902l9884,1902,9884,1902,9891,1902e" filled="t" fillcolor="#50535C" stroked="f">
                <v:path arrowok="t"/>
                <v:fill/>
              </v:shape>
              <v:shape style="position:absolute;left:9825;top:1761;width:202;height:151" coordorigin="9825,1761" coordsize="202,151" path="m10020,1763l10003,1766,9992,1768,9976,1769,10026,1769,10025,1766,10020,1763e" filled="t" fillcolor="#50535C" stroked="f">
                <v:path arrowok="t"/>
                <v:fill/>
              </v:shape>
            </v:group>
            <v:group style="position:absolute;left:9253;top:1760;width:200;height:149" coordorigin="9253,1760" coordsize="200,149">
              <v:shape style="position:absolute;left:9253;top:1760;width:200;height:149" coordorigin="9253,1760" coordsize="200,149" path="m9382,1762l9379,1763,9375,1767,9374,1769,9329,1817,9317,1830,9300,1848,9266,1884,9258,1890,9253,1900,9260,1908,9269,1909,9288,1903,9298,1900,9336,1900,9340,1892,9342,1890,9389,1842,9418,1809,9432,1794,9446,1780,9452,1775,9452,1770,9448,1766,9396,1766,9382,176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3,1902l9318,1902,9329,1902,9333,190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6,1900l9298,1900,9313,1902,9333,1902,9335,1901,9336,1900e" filled="t" fillcolor="#50535C" stroked="f">
                <v:path arrowok="t"/>
                <v:fill/>
              </v:shape>
              <v:shape style="position:absolute;left:9253;top:1760;width:200;height:149" coordorigin="9253,1760" coordsize="200,149" path="m9439,1760l9421,1762,9396,1766,9448,1766,9443,1762,9439,1760e" filled="t" fillcolor="#50535C" stroked="f">
                <v:path arrowok="t"/>
                <v:fill/>
              </v:shape>
            </v:group>
            <v:group style="position:absolute;left:9398;top:1762;width:198;height:147" coordorigin="9398,1762" coordsize="198,147">
              <v:shape style="position:absolute;left:9398;top:1762;width:198;height:147" coordorigin="9398,1762" coordsize="198,147" path="m9528,1762l9527,1763,9517,1773,9499,1792,9485,1807,9471,1821,9462,1829,9453,1837,9442,1850,9440,1854,9430,1864,9402,1895,9400,1897,9398,1901,9398,1903,9401,1908,9408,1910,9414,1907,9415,1906,9423,1904,9446,1901,9475,1901,9476,1901,9480,1896,9505,1871,9523,1854,9535,1840,9565,1808,9578,1793,9593,1779,9596,1776,9596,1769,9590,1766,9548,1766,9538,1766,9528,1762e" filled="t" fillcolor="#50535C" stroked="f">
                <v:path arrowok="t"/>
                <v:fill/>
              </v:shape>
              <v:shape style="position:absolute;left:9398;top:1762;width:198;height:147" coordorigin="9398,1762" coordsize="198,147" path="m9475,1901l9446,1901,9465,1901,9471,1903,9475,1901e" filled="t" fillcolor="#50535C" stroked="f">
                <v:path arrowok="t"/>
                <v:fill/>
              </v:shape>
              <v:shape style="position:absolute;left:9398;top:1762;width:198;height:147" coordorigin="9398,1762" coordsize="198,147" path="m9566,1764l9548,1766,9590,1766,9588,1765,9586,1764,9573,1764,9566,1764e" filled="t" fillcolor="#50535C" stroked="f">
                <v:path arrowok="t"/>
                <v:fill/>
              </v:shape>
              <v:shape style="position:absolute;left:9398;top:1762;width:198;height:147" coordorigin="9398,1762" coordsize="198,147" path="m9584,1763l9573,1764,9586,1764,9584,1763e" filled="t" fillcolor="#50535C" stroked="f">
                <v:path arrowok="t"/>
                <v:fill/>
              </v:shape>
            </v:group>
            <v:group style="position:absolute;left:9544;top:1763;width:199;height:149" coordorigin="9544,1763" coordsize="199,149">
              <v:shape style="position:absolute;left:9544;top:1763;width:199;height:149" coordorigin="9544,1763" coordsize="199,149" path="m9672,1763l9668,1767,9664,1770,9643,1793,9598,1840,9583,1857,9553,1890,9550,1893,9545,1899,9544,1904,9548,1910,9556,1912,9564,1906,9579,1904,9586,1903,9597,1902,9614,1902,9623,1901,9624,1901,9629,1894,9633,1888,9643,1876,9671,1847,9677,1841,9682,1835,9695,1821,9702,1814,9719,1797,9727,1787,9738,1779,9740,1778,9741,1776,9743,1774,9741,1769,9740,1768,9691,1768,9682,1768,9672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624,1901e" filled="t" fillcolor="#50535C" stroked="f">
                <v:path arrowok="t"/>
                <v:fill/>
              </v:shape>
              <v:shape style="position:absolute;left:9544;top:1763;width:199;height:149" coordorigin="9544,1763" coordsize="199,149" path="m9704,1765l9691,1768,9740,1768,9739,1767,9722,1767,9717,1766,9708,1766,9704,1765e" filled="t" fillcolor="#50535C" stroked="f">
                <v:path arrowok="t"/>
                <v:fill/>
              </v:shape>
              <v:shape style="position:absolute;left:9544;top:1763;width:199;height:149" coordorigin="9544,1763" coordsize="199,149" path="m9728,1763l9722,1767,9739,1767,9738,1765,9731,1763,9728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717,1766l9708,1766,9717,1766,9717,1766e" filled="t" fillcolor="#50535C" stroked="f">
                <v:path arrowok="t"/>
                <v:fill/>
              </v:shape>
            </v:group>
            <v:group style="position:absolute;left:10541;top:1763;width:194;height:144" coordorigin="10541,1763" coordsize="194,144">
              <v:shape style="position:absolute;left:10541;top:1763;width:194;height:144" coordorigin="10541,1763" coordsize="194,144" path="m10614,1904l10599,1904,10610,1907,10612,1905,10614,1904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587,1905l10560,1905,10564,1906,10570,1906,10574,1907,10587,1905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71,1763l10668,1765,10659,1774,10653,1780,10601,1836,10554,1882,10543,1892,10542,1894,10541,1895,10545,1902,10550,1906,10560,1905,10587,1905,10599,1904,10614,1904,10622,1895,10670,1846,10679,1836,10692,1821,10706,1807,10721,1794,10737,1781,10736,1768,10735,1767,10705,1767,10701,1766,10682,1766,10679,1766,10671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717,1763l10705,1767,10735,1767,10733,1764,10720,1764,10717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95,1765l10682,1766,10701,1766,10695,1765e" filled="t" fillcolor="#50535C" stroked="f">
                <v:path arrowok="t"/>
                <v:fill/>
              </v:shape>
            </v:group>
            <v:group style="position:absolute;left:8814;top:1767;width:206;height:144" coordorigin="8814,1767" coordsize="206,144">
              <v:shape style="position:absolute;left:8814;top:1767;width:206;height:144" coordorigin="8814,1767" coordsize="206,144" path="m8947,1767l8943,1769,8937,1772,8929,1783,8924,1788,8895,1817,8882,1832,8875,1842,8868,1851,8856,1859,8854,1861,8849,1867,8845,1870,8834,1882,8826,1890,8814,1904,8816,1909,8827,1911,8834,1911,8848,1909,8856,1907,8872,1904,8880,1904,8910,1904,8914,1899,8918,1894,8924,1886,8935,1873,8952,1855,8965,1841,9008,1790,9012,1786,9021,1777,9020,1772,8963,1772,8955,1771,8953,1769,8949,1767,8948,1767,8947,1767e" filled="t" fillcolor="#50535C" stroked="f">
                <v:path arrowok="t"/>
                <v:fill/>
              </v:shape>
              <v:shape style="position:absolute;left:8814;top:1767;width:206;height:144" coordorigin="8814,1767" coordsize="206,144" path="m8910,1904l8880,1904,8893,1909,8899,1909,8907,1906,8909,1905,8910,1904e" filled="t" fillcolor="#50535C" stroked="f">
                <v:path arrowok="t"/>
                <v:fill/>
              </v:shape>
              <v:shape style="position:absolute;left:8814;top:1767;width:206;height:144" coordorigin="8814,1767" coordsize="206,144" path="m9004,1768l8996,1770,8993,1770,8978,1771,8968,1772,8963,1772,9020,1772,9019,1772,9008,1768,9004,1768e" filled="t" fillcolor="#50535C" stroked="f">
                <v:path arrowok="t"/>
                <v:fill/>
              </v:shape>
              <v:shape style="position:absolute;left:8814;top:1767;width:206;height:144" coordorigin="8814,1767" coordsize="206,144" path="m8949,1767l8948,1767,8949,1767e" filled="t" fillcolor="#50535C" stroked="f">
                <v:path arrowok="t"/>
                <v:fill/>
              </v:shape>
            </v:group>
            <v:group style="position:absolute;left:8964;top:1764;width:203;height:153" coordorigin="8964,1764" coordsize="203,153">
              <v:shape style="position:absolute;left:8964;top:1764;width:203;height:153" coordorigin="8964,1764" coordsize="203,153" path="m9098,1765l9094,1766,9086,1774,9071,1788,9040,1817,9039,1818,9007,1855,8992,1871,8980,1887,8967,1902,8964,1904,8964,1907,8967,1915,8971,1917,8978,1915,8980,1915,8982,1914,9002,1912,9022,1910,9024,1910,9040,1910,9044,1904,9047,1901,9055,1892,9062,1885,9075,1872,9080,1864,9088,1857,9101,1844,9115,1828,9127,1812,9140,1797,9146,1790,9153,1785,9167,1775,9166,1768,9161,1766,9139,1766,9138,1766,9121,1766,9115,1766,9109,1766,9098,1765e" filled="t" fillcolor="#50535C" stroked="f">
                <v:path arrowok="t"/>
                <v:fill/>
              </v:shape>
              <v:shape style="position:absolute;left:8964;top:1764;width:203;height:153" coordorigin="8964,1764" coordsize="203,153" path="m9040,1910l9024,1910,9027,1911,9037,1914,9038,1913,9040,1910e" filled="t" fillcolor="#50535C" stroked="f">
                <v:path arrowok="t"/>
                <v:fill/>
              </v:shape>
              <v:shape style="position:absolute;left:8964;top:1764;width:203;height:153" coordorigin="8964,1764" coordsize="203,153" path="m9153,1764l9145,1766,9139,1766,9161,1766,9156,1764,9153,1764e" filled="t" fillcolor="#50535C" stroked="f">
                <v:path arrowok="t"/>
                <v:fill/>
              </v:shape>
              <v:shape style="position:absolute;left:8964;top:1764;width:203;height:153" coordorigin="8964,1764" coordsize="203,153" path="m9129,1766l9125,1766,9121,1766,9121,1766,9138,1766,9129,1766e" filled="t" fillcolor="#50535C" stroked="f">
                <v:path arrowok="t"/>
                <v:fill/>
              </v:shape>
            </v:group>
            <v:group style="position:absolute;left:9106;top:1764;width:190;height:146" coordorigin="9106,1764" coordsize="190,146">
              <v:shape style="position:absolute;left:9106;top:1764;width:190;height:146" coordorigin="9106,1764" coordsize="190,146" path="m9232,1767l9229,1769,9127,1876,9119,1884,9111,1893,9110,1893,9106,1899,9108,1905,9117,1909,9121,1910,9135,1908,9145,1907,9162,1904,9168,1903,9185,1903,9190,1897,9193,1891,9202,1883,9215,1869,9229,1852,9241,1841,9258,1821,9270,1806,9296,1774,9294,1772,9294,1771,9248,1771,9232,1767e" filled="t" fillcolor="#50535C" stroked="f">
                <v:path arrowok="t"/>
                <v:fill/>
              </v:shape>
              <v:shape style="position:absolute;left:9106;top:1764;width:190;height:146" coordorigin="9106,1764" coordsize="190,146" path="m9185,1903l9168,1903,9179,1908,9183,1907,9185,1903e" filled="t" fillcolor="#50535C" stroked="f">
                <v:path arrowok="t"/>
                <v:fill/>
              </v:shape>
              <v:shape style="position:absolute;left:9106;top:1764;width:190;height:146" coordorigin="9106,1764" coordsize="190,146" path="m9279,1764l9260,1769,9248,1771,9294,1771,9293,1769,9285,1766,9279,1764e" filled="t" fillcolor="#50535C" stroked="f">
                <v:path arrowok="t"/>
                <v:fill/>
              </v:shape>
            </v:group>
            <v:group style="position:absolute;left:8679;top:1768;width:196;height:143" coordorigin="8679,1768" coordsize="196,143">
              <v:shape style="position:absolute;left:8679;top:1768;width:196;height:143" coordorigin="8679,1768" coordsize="196,143" path="m8810,1768l8807,1770,8805,1772,8747,1830,8719,1859,8705,1873,8698,1881,8692,1889,8679,1899,8680,1905,8692,1910,8699,1910,8709,1908,8712,1906,8723,1905,8730,1901,8756,1901,8759,1899,8760,1898,8779,1874,8794,1858,8807,1846,8825,1828,8875,1775,8872,1773,8871,1772,8851,1772,8845,1771,8829,1770,8820,1769,8810,1768e" filled="t" fillcolor="#50535C" stroked="f">
                <v:path arrowok="t"/>
                <v:fill/>
              </v:shape>
              <v:shape style="position:absolute;left:8679;top:1768;width:196;height:143" coordorigin="8679,1768" coordsize="196,143" path="m8756,1901l8730,1901,8746,1910,8751,1906,8756,1901e" filled="t" fillcolor="#50535C" stroked="f">
                <v:path arrowok="t"/>
                <v:fill/>
              </v:shape>
              <v:shape style="position:absolute;left:8679;top:1768;width:196;height:143" coordorigin="8679,1768" coordsize="196,143" path="m8862,1770l8851,1772,8871,1772,8871,1771,8865,1770,8862,1770e" filled="t" fillcolor="#50535C" stroked="f">
                <v:path arrowok="t"/>
                <v:fill/>
              </v:shape>
            </v:group>
            <v:group style="position:absolute;left:10700;top:1757;width:211;height:150" coordorigin="10700,1757" coordsize="211,150">
              <v:shape style="position:absolute;left:10700;top:1757;width:211;height:150" coordorigin="10700,1757" coordsize="211,150" path="m10840,1757l10831,1766,10823,1774,10808,1791,10766,1832,10752,1846,10745,1853,10737,1861,10726,1868,10724,1871,10713,1881,10707,1887,10704,1890,10700,1896,10700,1901,10705,1906,10709,1907,10716,1903,10719,1903,10764,1902,10780,1902,10793,1889,10823,1859,10825,1857,10830,1853,10842,1842,10856,1828,10888,1796,10902,1782,10908,1777,10911,1771,10905,1763,10864,1763,10857,1763,10849,1763,10840,1757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780,1902l10764,1902,10765,1902,10774,1906,10779,1902,10780,1902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892,1759l10881,1763,10864,1763,10905,1763,10898,1760,10892,1759e" filled="t" fillcolor="#50535C" stroked="f">
                <v:path arrowok="t"/>
                <v:fill/>
              </v:shape>
            </v:group>
            <v:group style="position:absolute;left:10847;top:1759;width:204;height:146" coordorigin="10847,1759" coordsize="204,146">
              <v:shape style="position:absolute;left:10847;top:1759;width:204;height:146" coordorigin="10847,1759" coordsize="204,146" path="m10983,1759l10981,1760,10977,1764,10948,1793,10934,1808,10918,1824,10903,1838,10889,1852,10880,1862,10871,1872,10857,1883,10854,1886,10847,1893,10847,1897,10852,1903,10855,1905,10865,1904,10872,1904,10888,1901,10907,1901,10911,1900,10912,1900,10925,1900,10927,1899,10932,1891,10933,1891,10941,1883,10949,1876,10959,1865,10984,1839,11001,1821,11015,1807,11030,1793,11046,1781,11051,1777,11051,1771,11044,1765,11043,1764,10992,1764,10983,1759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872,1904l10865,1904,10871,1905,10872,1904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07,1901l10888,1901,10900,1903,10907,1901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25,1900l10912,1900,10921,1902,10925,1900e" filled="t" fillcolor="#50535C" stroked="f">
                <v:path arrowok="t"/>
                <v:fill/>
              </v:shape>
              <v:shape style="position:absolute;left:10847;top:1759;width:204;height:146" coordorigin="10847,1759" coordsize="204,146" path="m11040,1761l11028,1762,11017,1763,10999,1763,10992,1764,11043,1764,11042,1763,11042,1763,11017,1763,11042,1763,11040,1761e" filled="t" fillcolor="#50535C" stroked="f">
                <v:path arrowok="t"/>
                <v:fill/>
              </v:shape>
            </v:group>
            <v:group style="position:absolute;left:10989;top:1762;width:194;height:144" coordorigin="10989,1762" coordsize="194,144">
              <v:shape style="position:absolute;left:10989;top:1762;width:194;height:144" coordorigin="10989,1762" coordsize="194,144" path="m11062,1904l11047,1904,11058,1907,11060,1905,11062,1904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035,1905l11008,1905,11012,1906,11018,1906,11022,1906,11035,1905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19,1762l11116,1764,11107,1774,11101,1780,11049,1836,11002,1882,10991,1892,10990,1893,10989,1895,10992,1902,10997,1905,11008,1905,11035,1905,11047,1904,11062,1904,11070,1894,11118,1846,11127,1836,11140,1821,11154,1807,11169,1793,11184,1780,11184,1768,11183,1766,11153,1766,11148,1765,11130,1765,11127,1765,11119,1762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65,1763l11153,1766,11183,1766,11181,1764,11168,1763,11165,1763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43,1764l11130,1765,11148,1765,11143,1764e" filled="t" fillcolor="#50535C" stroked="f">
                <v:path arrowok="t"/>
                <v:fill/>
              </v:shape>
            </v:group>
            <v:group style="position:absolute;left:11111;top:1759;width:162;height:154" coordorigin="11111,1759" coordsize="162,154">
              <v:shape style="position:absolute;left:11111;top:1759;width:162;height:154" coordorigin="11111,1759" coordsize="162,154" path="m11263,1759l11204,1807,11181,1832,11173,1839,11158,1853,11144,1867,11127,1886,11122,1890,11114,1897,11111,1899,11111,1903,11111,1904,11113,1909,11116,1913,11123,1913,11126,1910,11130,1908,11143,1905,11150,1904,11162,1904,11169,1900,11190,1900,11207,1883,11226,1865,11253,1836,11258,1831,11263,1827,11272,1818,11273,1813,11264,1805,11264,1801,11267,1794,11267,1792,11269,1782,11269,1774,11266,1761,11263,1759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62,1904l11150,1904,11157,1904,11162,1904,11162,1904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90,1900l11169,1900,11174,1901,11183,1904,11187,1903,11190,1900e" filled="t" fillcolor="#50535C" stroked="f">
                <v:path arrowok="t"/>
                <v:fill/>
              </v:shape>
            </v:group>
            <v:group style="position:absolute;left:11223;top:1863;width:37;height:47" coordorigin="11223,1863" coordsize="37,47">
              <v:shape style="position:absolute;left:11223;top:1863;width:37;height:47" coordorigin="11223,1863" coordsize="37,47" path="m11260,1905l11241,1905,11244,1906,11251,1910,11255,1909,11260,1905e" filled="t" fillcolor="#50535C" stroked="f">
                <v:path arrowok="t"/>
                <v:fill/>
              </v:shape>
              <v:shape style="position:absolute;left:11223;top:1863;width:37;height:47" coordorigin="11223,1863" coordsize="37,47" path="m11256,1863l11253,1866,11250,1870,11246,1874,11238,1882,11232,1887,11223,1897,11224,1901,11229,1904,11232,1905,11235,1906,11241,1905,11260,1905,11262,1904,11264,1903,11266,1892,11264,1882,11263,1870,11261,1864,11256,1863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9.9354pt;margin-top:48.814915pt;width:12.508pt;height:12.023pt;mso-position-horizontal-relative:page;mso-position-vertical-relative:page;z-index:-6134" coordorigin="599,976" coordsize="250,240">
            <v:shape style="position:absolute;left:599;top:976;width:250;height:240" coordorigin="599,976" coordsize="250,240" path="m724,976l693,1066,599,1068,673,1126,646,1217,724,1163,785,1163,774,1126,849,1068,755,1066,724,976e" filled="t" fillcolor="#50535C" stroked="f">
              <v:path arrowok="t"/>
              <v:fill/>
            </v:shape>
            <v:shape style="position:absolute;left:599;top:976;width:250;height:240" coordorigin="599,976" coordsize="250,240" path="m785,1163l724,1163,801,1217,785,1163e" filled="t" fillcolor="#50535C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.3307pt;margin-top:50.608063pt;width:34.397102pt;height:10pt;mso-position-horizontal-relative:page;mso-position-vertical-relative:page;z-index:-6133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yo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8.409607pt;margin-top:589.865967pt;width:137.014516pt;height:30.413868pt;mso-position-horizontal-relative:page;mso-position-vertical-relative:page;z-index:-6132" type="#_x0000_t202" filled="f" stroked="f">
            <v:textbox inset="0,0,0,0">
              <w:txbxContent>
                <w:p>
                  <w:pPr>
                    <w:spacing w:before="0" w:after="0" w:line="192" w:lineRule="exact"/>
                    <w:jc w:val="righ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99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cri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tio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6" w:after="0" w:line="222" w:lineRule="auto"/>
                    <w:ind w:left="1860" w:firstLine="-1872"/>
                    <w:jc w:val="right"/>
                    <w:rPr>
                      <w:rFonts w:ascii="Minion Pro" w:hAnsi="Minion Pro" w:cs="Minion Pro" w:eastAsia="Minion Pro"/>
                      <w:sz w:val="16"/>
                      <w:szCs w:val="16"/>
                    </w:rPr>
                  </w:pPr>
                  <w:rPr/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7"/>
                      <w:w w:val="100"/>
                    </w:rPr>
                    <w:t>A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6"/>
                      <w:w w:val="100"/>
                    </w:rPr>
                    <w:t>x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5"/>
                      <w:w w:val="100"/>
                    </w:rPr>
                    <w:t>i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5"/>
                      <w:w w:val="100"/>
                    </w:rPr>
                    <w:t>a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4"/>
                      <w:w w:val="100"/>
                    </w:rPr>
                    <w:t>m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5"/>
                      <w:w w:val="100"/>
                    </w:rPr>
                    <w:t>i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-1"/>
                      <w:w w:val="100"/>
                    </w:rPr>
                    <w:t>n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2"/>
                      <w:w w:val="100"/>
                    </w:rPr>
                    <w:t>f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4"/>
                      <w:w w:val="100"/>
                    </w:rPr>
                    <w:t>c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2"/>
                      <w:w w:val="100"/>
                    </w:rPr>
                    <w:t>t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4"/>
                      <w:w w:val="100"/>
                    </w:rPr>
                    <w:t>c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1"/>
                      <w:w w:val="100"/>
                    </w:rPr>
                    <w:t>q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1"/>
                      <w:w w:val="100"/>
                    </w:rPr>
                    <w:t>u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2"/>
                      <w:w w:val="100"/>
                    </w:rPr>
                    <w:t>c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4"/>
                      <w:w w:val="100"/>
                    </w:rPr>
                    <w:t>m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4"/>
                      <w:w w:val="100"/>
                    </w:rPr>
                    <w:t>n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5"/>
                      <w:w w:val="100"/>
                    </w:rPr>
                    <w:t>i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2"/>
                      <w:w w:val="100"/>
                    </w:rPr>
                    <w:t>f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Minion Pro" w:hAnsi="Minion Pro" w:cs="Minion Pro" w:eastAsia="Minion Pro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674.153259pt;width:304.874485pt;height:17pt;mso-position-horizontal-relative:page;mso-position-vertical-relative:page;z-index:-6131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left="20" w:right="-65"/>
                    <w:jc w:val="left"/>
                    <w:rPr>
                      <w:rFonts w:ascii="Open Sans Light" w:hAnsi="Open Sans Light" w:cs="Open Sans Light" w:eastAsia="Open Sans Light"/>
                      <w:sz w:val="30"/>
                      <w:szCs w:val="3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“Passion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is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the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key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essential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force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that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100"/>
                      <w:u w:val="single" w:color="231F20"/>
                      <w:position w:val="2"/>
                    </w:rPr>
                    <w:t>drives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100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spacing w:val="-2"/>
                      <w:w w:val="99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spacing w:val="-2"/>
                      <w:w w:val="99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692.153259pt;width:347.194485pt;height:17pt;mso-position-horizontal-relative:page;mso-position-vertical-relative:page;z-index:-6130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left="20" w:right="-65"/>
                    <w:jc w:val="left"/>
                    <w:rPr>
                      <w:rFonts w:ascii="Open Sans Light" w:hAnsi="Open Sans Light" w:cs="Open Sans Light" w:eastAsia="Open Sans Light"/>
                      <w:sz w:val="30"/>
                      <w:szCs w:val="3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our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success.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100"/>
                      <w:u w:val="single" w:color="231F20"/>
                      <w:position w:val="2"/>
                    </w:rPr>
                    <w:t>it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100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determines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everything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that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we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  <w:t>think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u w:val="single" w:color="231F2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spacing w:val="-1"/>
                      <w:w w:val="99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spacing w:val="-1"/>
                      <w:w w:val="99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710.153259pt;width:57.440003pt;height:17pt;mso-position-horizontal-relative:page;mso-position-vertical-relative:page;z-index:-6129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left="20" w:right="-65"/>
                    <w:jc w:val="left"/>
                    <w:rPr>
                      <w:rFonts w:ascii="Open Sans Light" w:hAnsi="Open Sans Light" w:cs="Open Sans Light" w:eastAsia="Open Sans Light"/>
                      <w:sz w:val="30"/>
                      <w:szCs w:val="3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w w:val="99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spacing w:val="0"/>
                      <w:w w:val="100"/>
                      <w:u w:val="single" w:color="231F20"/>
                      <w:position w:val="2"/>
                    </w:rPr>
                    <w:t>and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spacing w:val="-6"/>
                      <w:w w:val="100"/>
                      <w:u w:val="single" w:color="231F2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spacing w:val="0"/>
                      <w:w w:val="100"/>
                      <w:u w:val="single" w:color="231F20"/>
                      <w:position w:val="2"/>
                    </w:rPr>
                    <w:t>do!”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231F20"/>
                      <w:spacing w:val="0"/>
                      <w:w w:val="100"/>
                      <w:position w:val="2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748.721252pt;width:143.69278pt;height:10pt;mso-position-horizontal-relative:page;mso-position-vertical-relative:page;z-index:-6128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k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3"/>
                      <w:w w:val="100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,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794.939392pt;width:6.566407pt;height:10pt;mso-position-horizontal-relative:page;mso-position-vertical-relative:page;z-index:-6127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2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75.897888pt;width:533.571pt;height:12pt;mso-position-horizontal-relative:page;mso-position-vertical-relative:page;z-index:-612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1920" w:h="16840"/>
          <w:pgMar w:top="1560" w:bottom="280" w:left="1680" w:right="168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331.621704pt;margin-top:49.015614pt;width:11.622pt;height:11.622pt;mso-position-horizontal-relative:page;mso-position-vertical-relative:page;z-index:-6125" coordorigin="6632,980" coordsize="232,232">
            <v:group style="position:absolute;left:6642;top:1033;width:213;height:170" coordorigin="6642,1033" coordsize="213,170">
              <v:shape style="position:absolute;left:6642;top:1033;width:213;height:170" coordorigin="6642,1033" coordsize="213,170" path="m6855,1033l6855,1203,6642,1203,6642,1033e" filled="f" stroked="t" strokeweight=".992pt" strokecolor="#50535C">
                <v:path arrowok="t"/>
              </v:shape>
            </v:group>
            <v:group style="position:absolute;left:6664;top:1097;width:43;height:71" coordorigin="6664,1097" coordsize="43,71">
              <v:shape style="position:absolute;left:6664;top:1097;width:43;height:71" coordorigin="6664,1097" coordsize="43,71" path="m6664,1167l6706,1097e" filled="f" stroked="t" strokeweight=".992pt" strokecolor="#50535C">
                <v:path arrowok="t"/>
              </v:shape>
            </v:group>
            <v:group style="position:absolute;left:6664;top:1075;width:170;height:43" coordorigin="6664,1075" coordsize="170,43">
              <v:shape style="position:absolute;left:6664;top:1075;width:170;height:43" coordorigin="6664,1075" coordsize="170,43" path="m6834,1075l6749,1118,6664,1075e" filled="f" stroked="t" strokeweight=".992pt" strokecolor="#50535C">
                <v:path arrowok="t"/>
              </v:shape>
            </v:group>
            <v:group style="position:absolute;left:6791;top:1097;width:43;height:71" coordorigin="6791,1097" coordsize="43,71">
              <v:shape style="position:absolute;left:6791;top:1097;width:43;height:71" coordorigin="6791,1097" coordsize="43,71" path="m6834,1167l6791,1097e" filled="f" stroked="t" strokeweight=".992pt" strokecolor="#50535C">
                <v:path arrowok="t"/>
              </v:shape>
            </v:group>
            <v:group style="position:absolute;left:6671;top:990;width:156;height:71" coordorigin="6671,990" coordsize="156,71">
              <v:shape style="position:absolute;left:6671;top:990;width:156;height:71" coordorigin="6671,990" coordsize="156,71" path="m6827,1061l6827,990,6671,990,6671,1061e" filled="f" stroked="t" strokeweight=".992pt" strokecolor="#50535C">
                <v:path arrowok="t"/>
              </v:shape>
            </v:group>
            <v:group style="position:absolute;left:6692;top:1019;width:50;height:2" coordorigin="6692,1019" coordsize="50,2">
              <v:shape style="position:absolute;left:6692;top:1019;width:50;height:2" coordorigin="6692,1019" coordsize="50,0" path="m6692,1019l6742,1019e" filled="f" stroked="t" strokeweight=".992pt" strokecolor="#50535C">
                <v:path arrowok="t"/>
              </v:shape>
            </v:group>
            <v:group style="position:absolute;left:6692;top:1047;width:99;height:2" coordorigin="6692,1047" coordsize="99,2">
              <v:shape style="position:absolute;left:6692;top:1047;width:99;height:2" coordorigin="6692,1047" coordsize="99,0" path="m6692,1047l6791,1047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73.353302pt;margin-top:47.606983pt;width:9.651pt;height:14.438914pt;mso-position-horizontal-relative:page;mso-position-vertical-relative:page;z-index:-6124" coordorigin="9467,952" coordsize="193,289">
            <v:group style="position:absolute;left:9478;top:962;width:173;height:90" coordorigin="9478,962" coordsize="173,90">
              <v:shape style="position:absolute;left:9478;top:962;width:173;height:90" coordorigin="9478,962" coordsize="173,90" path="m9650,1052l9627,990,9569,962,9545,965,9524,973,9506,985,9492,1001,9482,1020,9478,1042e" filled="f" stroked="t" strokeweight=".992pt" strokecolor="#50535C">
                <v:path arrowok="t"/>
              </v:shape>
            </v:group>
            <v:group style="position:absolute;left:9477;top:1070;width:173;height:161" coordorigin="9477,1070" coordsize="173,161">
              <v:shape style="position:absolute;left:9477;top:1070;width:173;height:161" coordorigin="9477,1070" coordsize="173,161" path="m9477,1070l9477,1141,9480,1164,9517,1217,9558,1231,9582,1228,9635,1192,9650,1151,9650,1070e" filled="f" stroked="t" strokeweight=".992pt" strokecolor="#50535C">
                <v:path arrowok="t"/>
              </v:shape>
            </v:group>
            <v:group style="position:absolute;left:9564;top:1007;width:2;height:72" coordorigin="9564,1007" coordsize="2,72">
              <v:shape style="position:absolute;left:9564;top:1007;width:2;height:72" coordorigin="9564,1007" coordsize="0,72" path="m9564,1079l9564,1007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26.650085pt;margin-top:48.819515pt;width:11.704509pt;height:11.906895pt;mso-position-horizontal-relative:page;mso-position-vertical-relative:page;z-index:-6123" coordorigin="4533,976" coordsize="234,238">
            <v:group style="position:absolute;left:4543;top:1014;width:192;height:190" coordorigin="4543,1014" coordsize="192,190">
              <v:shape style="position:absolute;left:4543;top:1014;width:192;height:190" coordorigin="4543,1014" coordsize="192,190" path="m4735,1188l4721,1197,4705,1202,4688,1205,4670,1204,4597,1169,4557,1113,4543,1059,4544,1043,4549,1028,4556,1014e" filled="f" stroked="t" strokeweight=".992pt" strokecolor="#50535C">
                <v:path arrowok="t"/>
              </v:shape>
            </v:group>
            <v:group style="position:absolute;left:4572;top:986;width:185;height:186" coordorigin="4572,986" coordsize="185,186">
              <v:shape style="position:absolute;left:4572;top:986;width:185;height:186" coordorigin="4572,986" coordsize="185,186" path="m4572,986l4631,1046,4617,1061,4606,1077,4644,1139,4661,1139,4676,1133,4698,1113,4757,1172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.852301pt;margin-top:786.897888pt;width:533.571pt;height:.1pt;mso-position-horizontal-relative:page;mso-position-vertical-relative:page;z-index:-6122" coordorigin="617,15738" coordsize="10671,2">
            <v:shape style="position:absolute;left:617;top:15738;width:10671;height:2" coordorigin="617,15738" coordsize="10671,0" path="m617,15738l11288,15738e" filled="f" stroked="t" strokeweight=".992pt" strokecolor="#96969C">
              <v:path arrowok="t"/>
            </v:shape>
          </v:group>
          <w10:wrap type="none"/>
        </w:pict>
      </w:r>
      <w:r>
        <w:rPr/>
        <w:pict>
          <v:group style="position:absolute;margin-left:30.300301pt;margin-top:87.374313pt;width:533.8318pt;height:8.9819pt;mso-position-horizontal-relative:page;mso-position-vertical-relative:page;z-index:-6121" coordorigin="606,1747" coordsize="10677,180">
            <v:group style="position:absolute;left:616;top:1763;width:84;height:81" coordorigin="616,1763" coordsize="84,81">
              <v:shape style="position:absolute;left:616;top:1763;width:84;height:81" coordorigin="616,1763" coordsize="84,81" path="m648,1763l619,1788,619,1801,619,1807,616,1819,618,1825,617,1834,620,1837,624,1843,673,1806,682,1793,694,1783,697,1777,700,1771,697,1765,684,1765,668,1763,648,1763e" filled="t" fillcolor="#50535C" stroked="f">
                <v:path arrowok="t"/>
                <v:fill/>
              </v:shape>
              <v:shape style="position:absolute;left:616;top:1763;width:84;height:81" coordorigin="616,1763" coordsize="84,81" path="m696,1763l686,1765,684,1765,697,1765,696,1763e" filled="t" fillcolor="#50535C" stroked="f">
                <v:path arrowok="t"/>
                <v:fill/>
              </v:shape>
            </v:group>
            <v:group style="position:absolute;left:761;top:1767;width:206;height:144" coordorigin="761,1767" coordsize="206,144">
              <v:shape style="position:absolute;left:761;top:1767;width:206;height:144" coordorigin="761,1767" coordsize="206,144" path="m894,1767l890,1769,884,1772,876,1783,871,1788,842,1817,829,1832,822,1842,815,1851,802,1859,801,1861,796,1867,792,1870,781,1882,773,1890,761,1904,763,1909,774,1911,780,1911,795,1909,803,1907,819,1904,827,1904,857,1904,861,1899,865,1894,871,1886,882,1873,898,1855,912,1841,955,1790,959,1786,968,1777,966,1772,910,1772,902,1771,900,1769,896,1767,895,1767,894,1767e" filled="t" fillcolor="#50535C" stroked="f">
                <v:path arrowok="t"/>
                <v:fill/>
              </v:shape>
              <v:shape style="position:absolute;left:761;top:1767;width:206;height:144" coordorigin="761,1767" coordsize="206,144" path="m857,1904l827,1904,840,1909,846,1909,854,1906,856,1905,857,1904e" filled="t" fillcolor="#50535C" stroked="f">
                <v:path arrowok="t"/>
                <v:fill/>
              </v:shape>
              <v:shape style="position:absolute;left:761;top:1767;width:206;height:144" coordorigin="761,1767" coordsize="206,144" path="m951,1768l943,1770,940,1770,925,1771,915,1772,910,1772,966,1772,966,1772,955,1768,951,1768e" filled="t" fillcolor="#50535C" stroked="f">
                <v:path arrowok="t"/>
                <v:fill/>
              </v:shape>
              <v:shape style="position:absolute;left:761;top:1767;width:206;height:144" coordorigin="761,1767" coordsize="206,144" path="m896,1767l895,1767,896,1767e" filled="t" fillcolor="#50535C" stroked="f">
                <v:path arrowok="t"/>
                <v:fill/>
              </v:shape>
            </v:group>
            <v:group style="position:absolute;left:911;top:1764;width:203;height:153" coordorigin="911,1764" coordsize="203,153">
              <v:shape style="position:absolute;left:911;top:1764;width:203;height:153" coordorigin="911,1764" coordsize="203,153" path="m1045,1765l1041,1766,1033,1774,1018,1788,987,1817,986,1818,954,1855,939,1871,927,1887,914,1902,911,1904,911,1907,914,1915,918,1917,925,1915,927,1915,929,1914,949,1912,969,1910,971,1910,987,1910,991,1904,994,1901,1002,1892,1009,1885,1021,1872,1027,1864,1035,1857,1048,1844,1062,1828,1074,1812,1087,1797,1093,1790,1100,1785,1114,1775,1112,1768,1108,1766,1086,1766,1085,1766,1068,1766,1062,1766,1056,1766,1045,1765e" filled="t" fillcolor="#50535C" stroked="f">
                <v:path arrowok="t"/>
                <v:fill/>
              </v:shape>
              <v:shape style="position:absolute;left:911;top:1764;width:203;height:153" coordorigin="911,1764" coordsize="203,153" path="m987,1910l971,1910,974,1911,984,1914,985,1913,987,1910e" filled="t" fillcolor="#50535C" stroked="f">
                <v:path arrowok="t"/>
                <v:fill/>
              </v:shape>
              <v:shape style="position:absolute;left:911;top:1764;width:203;height:153" coordorigin="911,1764" coordsize="203,153" path="m1100,1764l1092,1766,1086,1766,1108,1766,1103,1764,1100,1764e" filled="t" fillcolor="#50535C" stroked="f">
                <v:path arrowok="t"/>
                <v:fill/>
              </v:shape>
              <v:shape style="position:absolute;left:911;top:1764;width:203;height:153" coordorigin="911,1764" coordsize="203,153" path="m1076,1766l1072,1766,1068,1766,1068,1766,1085,1766,1076,1766e" filled="t" fillcolor="#50535C" stroked="f">
                <v:path arrowok="t"/>
                <v:fill/>
              </v:shape>
            </v:group>
            <v:group style="position:absolute;left:1626;top:1761;width:208;height:154" coordorigin="1626,1761" coordsize="208,154">
              <v:shape style="position:absolute;left:1626;top:1761;width:208;height:154" coordorigin="1626,1761" coordsize="208,154" path="m1763,1761l1760,1764,1758,1766,1750,1775,1739,1787,1725,1801,1706,1819,1678,1847,1672,1853,1667,1859,1653,1873,1639,1888,1626,1903,1626,1905,1630,1914,1633,1916,1643,1910,1645,1909,1654,1908,1661,1908,1679,1906,1715,1906,1720,1901,1723,1898,1732,1888,1772,1843,1785,1828,1799,1813,1812,1798,1827,1784,1834,1779,1833,1775,1828,1769,1773,1769,1770,1768,1766,1764,1765,1763,1763,1761e" filled="t" fillcolor="#50535C" stroked="f">
                <v:path arrowok="t"/>
                <v:fill/>
              </v:shape>
              <v:shape style="position:absolute;left:1626;top:1761;width:208;height:154" coordorigin="1626,1761" coordsize="208,154" path="m1715,1906l1679,1906,1691,1907,1708,1909,1713,1908,1715,1906e" filled="t" fillcolor="#50535C" stroked="f">
                <v:path arrowok="t"/>
                <v:fill/>
              </v:shape>
              <v:shape style="position:absolute;left:1626;top:1761;width:208;height:154" coordorigin="1626,1761" coordsize="208,154" path="m1661,1908l1654,1908,1660,1908,1661,1908e" filled="t" fillcolor="#50535C" stroked="f">
                <v:path arrowok="t"/>
                <v:fill/>
              </v:shape>
              <v:shape style="position:absolute;left:1626;top:1761;width:208;height:154" coordorigin="1626,1761" coordsize="208,154" path="m1802,1765l1789,1767,1783,1768,1773,1769,1828,1769,1827,1769,1807,1769,1802,1765e" filled="t" fillcolor="#50535C" stroked="f">
                <v:path arrowok="t"/>
                <v:fill/>
              </v:shape>
              <v:shape style="position:absolute;left:1626;top:1761;width:208;height:154" coordorigin="1626,1761" coordsize="208,154" path="m1817,1766l1807,1769,1827,1769,1825,1766,1821,1766,1817,1766e" filled="t" fillcolor="#50535C" stroked="f">
                <v:path arrowok="t"/>
                <v:fill/>
              </v:shape>
              <v:shape style="position:absolute;left:1626;top:1761;width:208;height:154" coordorigin="1626,1761" coordsize="208,154" path="m1825,1766l1821,1766,1825,1766e" filled="t" fillcolor="#50535C" stroked="f">
                <v:path arrowok="t"/>
                <v:fill/>
              </v:shape>
            </v:group>
            <v:group style="position:absolute;left:2053;top:1759;width:210;height:152" coordorigin="2053,1759" coordsize="210,152">
              <v:shape style="position:absolute;left:2053;top:1759;width:210;height:152" coordorigin="2053,1759" coordsize="210,152" path="m2192,1759l2189,1761,2167,1783,2149,1801,2137,1815,2123,1830,2107,1846,2093,1860,2078,1874,2064,1888,2061,1890,2058,1893,2053,1898,2053,1900,2057,1908,2061,1911,2071,1908,2097,1908,2102,1906,2108,1906,2130,1906,2130,1906,2140,1895,2154,1881,2169,1868,2171,1866,2172,1864,2182,1854,2190,1844,2200,1835,2214,1821,2259,1778,2261,1775,2262,1773,2260,1766,2207,1766,2201,1765,2192,1759e" filled="t" fillcolor="#50535C" stroked="f">
                <v:path arrowok="t"/>
                <v:fill/>
              </v:shape>
              <v:shape style="position:absolute;left:2053;top:1759;width:210;height:152" coordorigin="2053,1759" coordsize="210,152" path="m2097,1908l2071,1908,2076,1909,2086,1910,2092,1910,2097,1908e" filled="t" fillcolor="#50535C" stroked="f">
                <v:path arrowok="t"/>
                <v:fill/>
              </v:shape>
              <v:shape style="position:absolute;left:2053;top:1759;width:210;height:152" coordorigin="2053,1759" coordsize="210,152" path="m2130,1906l2108,1906,2117,1906,2121,1908,2125,1910,2128,1908,2130,1906e" filled="t" fillcolor="#50535C" stroked="f">
                <v:path arrowok="t"/>
                <v:fill/>
              </v:shape>
              <v:shape style="position:absolute;left:2053;top:1759;width:210;height:152" coordorigin="2053,1759" coordsize="210,152" path="m2215,1763l2213,1764,2207,1766,2260,1766,2260,1766,2227,1766,2215,1763e" filled="t" fillcolor="#50535C" stroked="f">
                <v:path arrowok="t"/>
                <v:fill/>
              </v:shape>
              <v:shape style="position:absolute;left:2053;top:1759;width:210;height:152" coordorigin="2053,1759" coordsize="210,152" path="m2258,1761l2237,1762,2227,1766,2260,1766,2259,1762,2258,1761e" filled="t" fillcolor="#50535C" stroked="f">
                <v:path arrowok="t"/>
                <v:fill/>
              </v:shape>
            </v:group>
            <v:group style="position:absolute;left:2199;top:1758;width:211;height:150" coordorigin="2199,1758" coordsize="211,150">
              <v:shape style="position:absolute;left:2199;top:1758;width:211;height:150" coordorigin="2199,1758" coordsize="211,150" path="m2339,1758l2330,1767,2322,1775,2307,1792,2265,1832,2251,1846,2244,1854,2236,1861,2225,1869,2223,1871,2212,1881,2206,1888,2204,1890,2199,1897,2199,1901,2204,1906,2208,1907,2215,1904,2218,1903,2263,1902,2279,1902,2292,1889,2322,1859,2324,1857,2329,1854,2341,1843,2355,1829,2387,1796,2401,1782,2407,1777,2410,1772,2404,1764,2363,1764,2356,1764,2349,1764,2339,1758e" filled="t" fillcolor="#50535C" stroked="f">
                <v:path arrowok="t"/>
                <v:fill/>
              </v:shape>
              <v:shape style="position:absolute;left:2199;top:1758;width:211;height:150" coordorigin="2199,1758" coordsize="211,150" path="m2279,1902l2263,1902,2264,1902,2273,1906,2278,1903,2279,1902e" filled="t" fillcolor="#50535C" stroked="f">
                <v:path arrowok="t"/>
                <v:fill/>
              </v:shape>
              <v:shape style="position:absolute;left:2199;top:1758;width:211;height:150" coordorigin="2199,1758" coordsize="211,150" path="m2391,1760l2380,1763,2363,1764,2404,1764,2397,1761,2391,1760e" filled="t" fillcolor="#50535C" stroked="f">
                <v:path arrowok="t"/>
                <v:fill/>
              </v:shape>
            </v:group>
            <v:group style="position:absolute;left:1913;top:1761;width:200;height:151" coordorigin="1913,1761" coordsize="200,151">
              <v:shape style="position:absolute;left:1913;top:1761;width:200;height:151" coordorigin="1913,1761" coordsize="200,151" path="m1965,1910l1945,1910,1955,1912,1960,1912,1965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1944,1910l1930,1910,1939,1910,1944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2051,1761l2044,1763,2040,1766,2032,1777,2027,1782,2021,1789,1994,1815,1981,1829,1967,1845,1952,1862,1938,1876,1924,1890,1922,1892,1919,1894,1913,1902,1916,1908,1916,1908,1926,1910,1930,1910,1944,1910,1945,1910,1965,1910,1971,1908,1977,1907,1991,1907,1992,1906,1995,1905,1997,1894,2013,1879,2058,1834,2091,1796,2098,1789,2108,1782,2109,1780,2115,1773,2114,1767,2060,1767,2058,1767,2056,1767,2051,1761e" filled="t" fillcolor="#50535C" stroked="f">
                <v:path arrowok="t"/>
                <v:fill/>
              </v:shape>
              <v:shape style="position:absolute;left:1913;top:1761;width:200;height:151" coordorigin="1913,1761" coordsize="200,151" path="m1991,1907l1977,1907,1986,1908,1989,1908,1991,1907e" filled="t" fillcolor="#50535C" stroked="f">
                <v:path arrowok="t"/>
                <v:fill/>
              </v:shape>
              <v:shape style="position:absolute;left:1913;top:1761;width:200;height:151" coordorigin="1913,1761" coordsize="200,151" path="m2099,1761l2072,1764,2060,1767,2114,1767,2112,1762,2099,1761e" filled="t" fillcolor="#50535C" stroked="f">
                <v:path arrowok="t"/>
                <v:fill/>
              </v:shape>
            </v:group>
            <v:group style="position:absolute;left:2346;top:1760;width:204;height:146" coordorigin="2346,1760" coordsize="204,146">
              <v:shape style="position:absolute;left:2346;top:1760;width:204;height:146" coordorigin="2346,1760" coordsize="204,146" path="m2482,1760l2480,1761,2476,1765,2447,1794,2433,1808,2417,1825,2402,1839,2388,1853,2379,1862,2370,1872,2356,1883,2353,1887,2346,1893,2346,1897,2351,1904,2354,1906,2364,1905,2372,1905,2387,1901,2406,1901,2410,1900,2411,1900,2424,1900,2426,1899,2431,1892,2432,1891,2440,1884,2448,1877,2458,1866,2483,1839,2500,1821,2514,1807,2529,1794,2545,1781,2550,1778,2550,1771,2543,1765,2542,1764,2491,1764,2482,1760e" filled="t" fillcolor="#50535C" stroked="f">
                <v:path arrowok="t"/>
                <v:fill/>
              </v:shape>
              <v:shape style="position:absolute;left:2346;top:1760;width:204;height:146" coordorigin="2346,1760" coordsize="204,146" path="m2372,1905l2364,1905,2370,1905,2372,1905e" filled="t" fillcolor="#50535C" stroked="f">
                <v:path arrowok="t"/>
                <v:fill/>
              </v:shape>
              <v:shape style="position:absolute;left:2346;top:1760;width:204;height:146" coordorigin="2346,1760" coordsize="204,146" path="m2406,1901l2387,1901,2399,1904,2406,1901e" filled="t" fillcolor="#50535C" stroked="f">
                <v:path arrowok="t"/>
                <v:fill/>
              </v:shape>
              <v:shape style="position:absolute;left:2346;top:1760;width:204;height:146" coordorigin="2346,1760" coordsize="204,146" path="m2424,1900l2411,1900,2420,1903,2424,1900e" filled="t" fillcolor="#50535C" stroked="f">
                <v:path arrowok="t"/>
                <v:fill/>
              </v:shape>
              <v:shape style="position:absolute;left:2346;top:1760;width:204;height:146" coordorigin="2346,1760" coordsize="204,146" path="m2539,1762l2527,1762,2516,1763,2498,1763,2491,1764,2542,1764,2541,1763,2541,1763,2516,1763,2541,1763,2539,1762e" filled="t" fillcolor="#50535C" stroked="f">
                <v:path arrowok="t"/>
                <v:fill/>
              </v:shape>
            </v:group>
            <v:group style="position:absolute;left:1771;top:1761;width:202;height:151" coordorigin="1771,1761" coordsize="202,151">
              <v:shape style="position:absolute;left:1771;top:1761;width:202;height:151" coordorigin="1771,1761" coordsize="202,151" path="m1906,1761l1906,1761,1896,1769,1894,1772,1889,1777,1836,1835,1824,1847,1805,1867,1774,1896,1773,1899,1771,1904,1772,1907,1779,1909,1782,1912,1786,1908,1788,1906,1790,1905,1831,1902,1838,1902,1843,1902,1855,1901,1858,1899,1865,1888,1870,1883,1897,1854,1911,1840,1926,1823,1940,1809,1954,1795,1970,1782,1971,1781,1972,1780,1973,1776,1974,1774,1973,1769,1923,1769,1918,1769,1906,1761e" filled="t" fillcolor="#50535C" stroked="f">
                <v:path arrowok="t"/>
                <v:fill/>
              </v:shape>
              <v:shape style="position:absolute;left:1771;top:1761;width:202;height:151" coordorigin="1771,1761" coordsize="202,151" path="m1838,1902l1831,1902,1831,1902,1838,1902e" filled="t" fillcolor="#50535C" stroked="f">
                <v:path arrowok="t"/>
                <v:fill/>
              </v:shape>
              <v:shape style="position:absolute;left:1771;top:1761;width:202;height:151" coordorigin="1771,1761" coordsize="202,151" path="m1967,1763l1949,1766,1939,1768,1923,1769,1973,1769,1972,1766,1967,1763e" filled="t" fillcolor="#50535C" stroked="f">
                <v:path arrowok="t"/>
                <v:fill/>
              </v:shape>
            </v:group>
            <v:group style="position:absolute;left:1200;top:1760;width:200;height:149" coordorigin="1200,1760" coordsize="200,149">
              <v:shape style="position:absolute;left:1200;top:1760;width:200;height:149" coordorigin="1200,1760" coordsize="200,149" path="m1329,1762l1326,1763,1322,1767,1321,1769,1276,1817,1264,1830,1247,1848,1212,1884,1205,1890,1200,1900,1207,1908,1216,1909,1235,1903,1245,1900,1283,1900,1286,1892,1288,1890,1336,1842,1365,1809,1379,1794,1393,1780,1399,1775,1399,1770,1395,1766,1343,1766,1329,1762e" filled="t" fillcolor="#50535C" stroked="f">
                <v:path arrowok="t"/>
                <v:fill/>
              </v:shape>
              <v:shape style="position:absolute;left:1200;top:1760;width:200;height:149" coordorigin="1200,1760" coordsize="200,149" path="m1279,1902l1265,1902,1276,1902,1279,1902e" filled="t" fillcolor="#50535C" stroked="f">
                <v:path arrowok="t"/>
                <v:fill/>
              </v:shape>
              <v:shape style="position:absolute;left:1200;top:1760;width:200;height:149" coordorigin="1200,1760" coordsize="200,149" path="m1283,1900l1245,1900,1260,1902,1279,1902,1282,1901,1283,1900e" filled="t" fillcolor="#50535C" stroked="f">
                <v:path arrowok="t"/>
                <v:fill/>
              </v:shape>
              <v:shape style="position:absolute;left:1200;top:1760;width:200;height:149" coordorigin="1200,1760" coordsize="200,149" path="m1386,1760l1368,1762,1343,1766,1395,1766,1390,1762,1386,1760e" filled="t" fillcolor="#50535C" stroked="f">
                <v:path arrowok="t"/>
                <v:fill/>
              </v:shape>
            </v:group>
            <v:group style="position:absolute;left:1345;top:1762;width:198;height:147" coordorigin="1345,1762" coordsize="198,147">
              <v:shape style="position:absolute;left:1345;top:1762;width:198;height:147" coordorigin="1345,1762" coordsize="198,147" path="m1475,1762l1474,1763,1464,1773,1446,1792,1432,1807,1418,1821,1409,1829,1400,1837,1389,1850,1387,1854,1377,1864,1349,1895,1347,1897,1345,1901,1345,1903,1348,1908,1355,1910,1360,1907,1362,1906,1370,1904,1393,1901,1422,1901,1422,1901,1427,1896,1452,1871,1470,1854,1482,1840,1512,1808,1525,1793,1539,1779,1543,1776,1543,1769,1537,1766,1495,1766,1485,1766,1475,1762e" filled="t" fillcolor="#50535C" stroked="f">
                <v:path arrowok="t"/>
                <v:fill/>
              </v:shape>
              <v:shape style="position:absolute;left:1345;top:1762;width:198;height:147" coordorigin="1345,1762" coordsize="198,147" path="m1422,1901l1393,1901,1412,1901,1418,1903,1422,1901e" filled="t" fillcolor="#50535C" stroked="f">
                <v:path arrowok="t"/>
                <v:fill/>
              </v:shape>
              <v:shape style="position:absolute;left:1345;top:1762;width:198;height:147" coordorigin="1345,1762" coordsize="198,147" path="m1513,1764l1495,1766,1537,1766,1535,1765,1533,1764,1520,1764,1513,1764e" filled="t" fillcolor="#50535C" stroked="f">
                <v:path arrowok="t"/>
                <v:fill/>
              </v:shape>
              <v:shape style="position:absolute;left:1345;top:1762;width:198;height:147" coordorigin="1345,1762" coordsize="198,147" path="m1531,1763l1520,1764,1533,1764,1531,1763e" filled="t" fillcolor="#50535C" stroked="f">
                <v:path arrowok="t"/>
                <v:fill/>
              </v:shape>
            </v:group>
            <v:group style="position:absolute;left:1491;top:1763;width:199;height:149" coordorigin="1491,1763" coordsize="199,149">
              <v:shape style="position:absolute;left:1491;top:1763;width:199;height:149" coordorigin="1491,1763" coordsize="199,149" path="m1619,1763l1615,1767,1611,1770,1589,1793,1545,1840,1530,1857,1500,1890,1497,1893,1491,1899,1491,1904,1495,1910,1503,1912,1510,1906,1526,1904,1533,1903,1544,1902,1561,1902,1570,1901,1571,1901,1576,1894,1580,1888,1590,1876,1618,1847,1624,1841,1629,1835,1642,1821,1649,1814,1666,1797,1674,1787,1685,1779,1687,1778,1688,1776,1690,1774,1688,1769,1687,1768,1638,1768,1629,1768,1619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571,1901e" filled="t" fillcolor="#50535C" stroked="f">
                <v:path arrowok="t"/>
                <v:fill/>
              </v:shape>
              <v:shape style="position:absolute;left:1491;top:1763;width:199;height:149" coordorigin="1491,1763" coordsize="199,149" path="m1651,1765l1638,1768,1687,1768,1686,1767,1669,1767,1664,1766,1655,1766,1651,1765e" filled="t" fillcolor="#50535C" stroked="f">
                <v:path arrowok="t"/>
                <v:fill/>
              </v:shape>
              <v:shape style="position:absolute;left:1491;top:1763;width:199;height:149" coordorigin="1491,1763" coordsize="199,149" path="m1675,1763l1669,1767,1686,1767,1684,1765,1678,1763,1675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664,1766l1655,1766,1664,1766,1664,1766e" filled="t" fillcolor="#50535C" stroked="f">
                <v:path arrowok="t"/>
                <v:fill/>
              </v:shape>
            </v:group>
            <v:group style="position:absolute;left:2488;top:1763;width:194;height:144" coordorigin="2488,1763" coordsize="194,144">
              <v:shape style="position:absolute;left:2488;top:1763;width:194;height:144" coordorigin="2488,1763" coordsize="194,144" path="m2561,1904l2546,1904,2557,1907,2559,1905,2561,1904e" filled="t" fillcolor="#50535C" stroked="f">
                <v:path arrowok="t"/>
                <v:fill/>
              </v:shape>
              <v:shape style="position:absolute;left:2488;top:1763;width:194;height:144" coordorigin="2488,1763" coordsize="194,144" path="m2534,1905l2507,1905,2511,1906,2517,1906,2521,1907,2534,1905e" filled="t" fillcolor="#50535C" stroked="f">
                <v:path arrowok="t"/>
                <v:fill/>
              </v:shape>
              <v:shape style="position:absolute;left:2488;top:1763;width:194;height:144" coordorigin="2488,1763" coordsize="194,144" path="m2618,1763l2615,1765,2606,1774,2600,1780,2548,1836,2501,1882,2490,1892,2489,1894,2488,1895,2491,1902,2496,1906,2507,1905,2534,1905,2546,1904,2561,1904,2569,1895,2617,1846,2626,1836,2639,1821,2653,1807,2668,1794,2683,1781,2683,1768,2682,1767,2652,1767,2647,1766,2629,1766,2626,1766,2618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64,1763l2652,1767,2682,1767,2680,1764,2667,1764,2664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42,1765l2629,1766,2647,1766,2642,1765e" filled="t" fillcolor="#50535C" stroked="f">
                <v:path arrowok="t"/>
                <v:fill/>
              </v:shape>
            </v:group>
            <v:group style="position:absolute;left:1053;top:1764;width:190;height:146" coordorigin="1053,1764" coordsize="190,146">
              <v:shape style="position:absolute;left:1053;top:1764;width:190;height:146" coordorigin="1053,1764" coordsize="190,146" path="m1179,1767l1176,1769,1074,1876,1066,1884,1058,1893,1057,1893,1053,1899,1055,1905,1064,1909,1067,1910,1082,1908,1092,1907,1109,1904,1115,1903,1132,1903,1137,1897,1140,1891,1149,1883,1161,1869,1176,1852,1188,1841,1205,1821,1217,1806,1243,1774,1241,1772,1241,1771,1195,1771,1179,1767e" filled="t" fillcolor="#50535C" stroked="f">
                <v:path arrowok="t"/>
                <v:fill/>
              </v:shape>
              <v:shape style="position:absolute;left:1053;top:1764;width:190;height:146" coordorigin="1053,1764" coordsize="190,146" path="m1132,1903l1115,1903,1126,1908,1130,1907,1132,1903e" filled="t" fillcolor="#50535C" stroked="f">
                <v:path arrowok="t"/>
                <v:fill/>
              </v:shape>
              <v:shape style="position:absolute;left:1053;top:1764;width:190;height:146" coordorigin="1053,1764" coordsize="190,146" path="m1226,1764l1207,1769,1195,1771,1241,1771,1240,1769,1232,1766,1226,1764e" filled="t" fillcolor="#50535C" stroked="f">
                <v:path arrowok="t"/>
                <v:fill/>
              </v:shape>
            </v:group>
            <v:group style="position:absolute;left:626;top:1768;width:196;height:143" coordorigin="626,1768" coordsize="196,143">
              <v:shape style="position:absolute;left:626;top:1768;width:196;height:143" coordorigin="626,1768" coordsize="196,143" path="m757,1768l754,1770,751,1772,694,1830,666,1859,652,1873,645,1881,639,1889,626,1899,627,1905,639,1910,645,1910,656,1908,659,1906,670,1905,677,1901,703,1901,706,1899,707,1898,726,1874,741,1858,753,1846,771,1828,821,1775,819,1773,818,1772,798,1772,792,1771,776,1770,766,1769,757,1768e" filled="t" fillcolor="#50535C" stroked="f">
                <v:path arrowok="t"/>
                <v:fill/>
              </v:shape>
              <v:shape style="position:absolute;left:626;top:1768;width:196;height:143" coordorigin="626,1768" coordsize="196,143" path="m703,1901l677,1901,692,1910,698,1906,703,1901e" filled="t" fillcolor="#50535C" stroked="f">
                <v:path arrowok="t"/>
                <v:fill/>
              </v:shape>
              <v:shape style="position:absolute;left:626;top:1768;width:196;height:143" coordorigin="626,1768" coordsize="196,143" path="m808,1770l798,1772,818,1772,818,1771,812,1770,808,1770e" filled="t" fillcolor="#50535C" stroked="f">
                <v:path arrowok="t"/>
                <v:fill/>
              </v:shape>
            </v:group>
            <v:group style="position:absolute;left:5649;top:1761;width:208;height:154" coordorigin="5649,1761" coordsize="208,154">
              <v:shape style="position:absolute;left:5649;top:1761;width:208;height:154" coordorigin="5649,1761" coordsize="208,154" path="m5787,1761l5784,1764,5781,1766,5773,1775,5762,1787,5748,1801,5729,1819,5701,1847,5695,1853,5691,1859,5676,1873,5663,1888,5649,1903,5649,1905,5653,1914,5656,1916,5666,1910,5668,1909,5677,1908,5684,1908,5702,1906,5738,1906,5743,1901,5747,1898,5755,1888,5795,1843,5809,1828,5822,1813,5835,1798,5850,1784,5857,1779,5856,1775,5851,1769,5796,1769,5793,1768,5790,1764,5788,1763,5787,1761e" filled="t" fillcolor="#50535C" stroked="f">
                <v:path arrowok="t"/>
                <v:fill/>
              </v:shape>
              <v:shape style="position:absolute;left:5649;top:1761;width:208;height:154" coordorigin="5649,1761" coordsize="208,154" path="m5738,1906l5702,1906,5714,1907,5731,1909,5736,1908,5738,1906e" filled="t" fillcolor="#50535C" stroked="f">
                <v:path arrowok="t"/>
                <v:fill/>
              </v:shape>
              <v:shape style="position:absolute;left:5649;top:1761;width:208;height:154" coordorigin="5649,1761" coordsize="208,154" path="m5684,1908l5677,1908,5683,1908,5684,1908e" filled="t" fillcolor="#50535C" stroked="f">
                <v:path arrowok="t"/>
                <v:fill/>
              </v:shape>
              <v:shape style="position:absolute;left:5649;top:1761;width:208;height:154" coordorigin="5649,1761" coordsize="208,154" path="m5825,1765l5813,1767,5806,1768,5796,1769,5851,1769,5851,1769,5831,1769,5825,1765e" filled="t" fillcolor="#50535C" stroked="f">
                <v:path arrowok="t"/>
                <v:fill/>
              </v:shape>
              <v:shape style="position:absolute;left:5649;top:1761;width:208;height:154" coordorigin="5649,1761" coordsize="208,154" path="m5840,1766l5831,1769,5851,1769,5848,1766,5845,1766,5840,1766e" filled="t" fillcolor="#50535C" stroked="f">
                <v:path arrowok="t"/>
                <v:fill/>
              </v:shape>
              <v:shape style="position:absolute;left:5649;top:1761;width:208;height:154" coordorigin="5649,1761" coordsize="208,154" path="m5848,1766l5845,1766,5848,1766e" filled="t" fillcolor="#50535C" stroked="f">
                <v:path arrowok="t"/>
                <v:fill/>
              </v:shape>
            </v:group>
            <v:group style="position:absolute;left:6076;top:1759;width:210;height:152" coordorigin="6076,1759" coordsize="210,152">
              <v:shape style="position:absolute;left:6076;top:1759;width:210;height:152" coordorigin="6076,1759" coordsize="210,152" path="m6215,1759l6212,1761,6190,1783,6173,1801,6160,1815,6146,1830,6130,1846,6116,1860,6102,1874,6087,1888,6085,1890,6082,1893,6076,1898,6076,1900,6080,1908,6084,1911,6095,1908,6120,1908,6126,1906,6131,1906,6153,1906,6153,1906,6164,1895,6177,1881,6192,1868,6194,1866,6196,1864,6205,1854,6213,1844,6223,1835,6237,1821,6282,1778,6284,1775,6286,1773,6284,1766,6230,1766,6225,1765,6215,1759e" filled="t" fillcolor="#50535C" stroked="f">
                <v:path arrowok="t"/>
                <v:fill/>
              </v:shape>
              <v:shape style="position:absolute;left:6076;top:1759;width:210;height:152" coordorigin="6076,1759" coordsize="210,152" path="m6120,1908l6095,1908,6099,1909,6109,1910,6115,1910,6120,1908e" filled="t" fillcolor="#50535C" stroked="f">
                <v:path arrowok="t"/>
                <v:fill/>
              </v:shape>
              <v:shape style="position:absolute;left:6076;top:1759;width:210;height:152" coordorigin="6076,1759" coordsize="210,152" path="m6153,1906l6131,1906,6141,1906,6144,1908,6149,1910,6151,1908,6153,1906e" filled="t" fillcolor="#50535C" stroked="f">
                <v:path arrowok="t"/>
                <v:fill/>
              </v:shape>
              <v:shape style="position:absolute;left:6076;top:1759;width:210;height:152" coordorigin="6076,1759" coordsize="210,152" path="m6238,1763l6237,1764,6230,1766,6284,1766,6284,1766,6250,1766,6238,1763e" filled="t" fillcolor="#50535C" stroked="f">
                <v:path arrowok="t"/>
                <v:fill/>
              </v:shape>
              <v:shape style="position:absolute;left:6076;top:1759;width:210;height:152" coordorigin="6076,1759" coordsize="210,152" path="m6281,1761l6261,1762,6250,1766,6284,1766,6283,1762,6281,1761e" filled="t" fillcolor="#50535C" stroked="f">
                <v:path arrowok="t"/>
                <v:fill/>
              </v:shape>
            </v:group>
            <v:group style="position:absolute;left:6222;top:1758;width:211;height:150" coordorigin="6222,1758" coordsize="211,150">
              <v:shape style="position:absolute;left:6222;top:1758;width:211;height:150" coordorigin="6222,1758" coordsize="211,150" path="m6363,1758l6354,1767,6345,1775,6330,1792,6288,1832,6274,1846,6267,1854,6260,1861,6248,1869,6246,1871,6236,1881,6229,1888,6227,1890,6222,1897,6223,1901,6228,1906,6232,1907,6238,1904,6241,1903,6286,1902,6302,1902,6315,1889,6346,1859,6347,1857,6352,1854,6365,1843,6378,1829,6410,1796,6424,1782,6430,1777,6433,1772,6427,1764,6386,1764,6379,1764,6372,1764,6363,1758e" filled="t" fillcolor="#50535C" stroked="f">
                <v:path arrowok="t"/>
                <v:fill/>
              </v:shape>
              <v:shape style="position:absolute;left:6222;top:1758;width:211;height:150" coordorigin="6222,1758" coordsize="211,150" path="m6302,1902l6286,1902,6288,1902,6296,1906,6301,1903,6302,1902e" filled="t" fillcolor="#50535C" stroked="f">
                <v:path arrowok="t"/>
                <v:fill/>
              </v:shape>
              <v:shape style="position:absolute;left:6222;top:1758;width:211;height:150" coordorigin="6222,1758" coordsize="211,150" path="m6414,1760l6403,1763,6386,1764,6427,1764,6421,1761,6414,1760e" filled="t" fillcolor="#50535C" stroked="f">
                <v:path arrowok="t"/>
                <v:fill/>
              </v:shape>
            </v:group>
            <v:group style="position:absolute;left:5937;top:1761;width:200;height:151" coordorigin="5937,1761" coordsize="200,151">
              <v:shape style="position:absolute;left:5937;top:1761;width:200;height:151" coordorigin="5937,1761" coordsize="200,151" path="m5988,1910l5968,1910,5978,1912,5983,1912,5988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5967,1910l5953,1910,5962,1910,5967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6075,1761l6067,1763,6063,1766,6055,1777,6050,1782,6044,1789,6018,1815,6004,1829,5990,1845,5976,1862,5961,1876,5947,1890,5945,1892,5943,1894,5937,1902,5939,1908,5939,1908,5950,1910,5953,1910,5967,1910,5968,1910,5988,1910,5994,1908,6001,1907,6015,1907,6015,1906,6018,1905,6020,1894,6036,1879,6081,1834,6114,1796,6121,1789,6131,1782,6132,1780,6138,1773,6137,1767,6083,1767,6082,1767,6079,1767,6075,1761e" filled="t" fillcolor="#50535C" stroked="f">
                <v:path arrowok="t"/>
                <v:fill/>
              </v:shape>
              <v:shape style="position:absolute;left:5937;top:1761;width:200;height:151" coordorigin="5937,1761" coordsize="200,151" path="m6015,1907l6001,1907,6010,1908,6012,1908,6015,1907e" filled="t" fillcolor="#50535C" stroked="f">
                <v:path arrowok="t"/>
                <v:fill/>
              </v:shape>
              <v:shape style="position:absolute;left:5937;top:1761;width:200;height:151" coordorigin="5937,1761" coordsize="200,151" path="m6123,1761l6095,1764,6083,1767,6137,1767,6135,1762,6123,1761e" filled="t" fillcolor="#50535C" stroked="f">
                <v:path arrowok="t"/>
                <v:fill/>
              </v:shape>
            </v:group>
            <v:group style="position:absolute;left:6369;top:1760;width:204;height:146" coordorigin="6369,1760" coordsize="204,146">
              <v:shape style="position:absolute;left:6369;top:1760;width:204;height:146" coordorigin="6369,1760" coordsize="204,146" path="m6506,1760l6503,1761,6499,1765,6471,1794,6456,1808,6440,1825,6426,1839,6411,1853,6402,1862,6394,1872,6379,1883,6376,1887,6369,1893,6369,1897,6374,1904,6377,1906,6387,1905,6395,1905,6410,1901,6429,1901,6433,1900,6434,1900,6447,1900,6449,1899,6454,1892,6455,1891,6463,1884,6471,1877,6481,1866,6506,1839,6523,1821,6538,1807,6552,1794,6568,1781,6573,1778,6573,1771,6567,1765,6566,1764,6514,1764,6506,1760e" filled="t" fillcolor="#50535C" stroked="f">
                <v:path arrowok="t"/>
                <v:fill/>
              </v:shape>
              <v:shape style="position:absolute;left:6369;top:1760;width:204;height:146" coordorigin="6369,1760" coordsize="204,146" path="m6395,1905l6387,1905,6393,1905,6395,1905e" filled="t" fillcolor="#50535C" stroked="f">
                <v:path arrowok="t"/>
                <v:fill/>
              </v:shape>
              <v:shape style="position:absolute;left:6369;top:1760;width:204;height:146" coordorigin="6369,1760" coordsize="204,146" path="m6429,1901l6410,1901,6422,1904,6429,1901e" filled="t" fillcolor="#50535C" stroked="f">
                <v:path arrowok="t"/>
                <v:fill/>
              </v:shape>
              <v:shape style="position:absolute;left:6369;top:1760;width:204;height:146" coordorigin="6369,1760" coordsize="204,146" path="m6447,1900l6434,1900,6443,1903,6447,1900e" filled="t" fillcolor="#50535C" stroked="f">
                <v:path arrowok="t"/>
                <v:fill/>
              </v:shape>
              <v:shape style="position:absolute;left:6369;top:1760;width:204;height:146" coordorigin="6369,1760" coordsize="204,146" path="m6562,1762l6550,1762,6539,1763,6521,1763,6514,1764,6566,1764,6565,1763,6564,1763,6539,1763,6564,1763,6562,1762e" filled="t" fillcolor="#50535C" stroked="f">
                <v:path arrowok="t"/>
                <v:fill/>
              </v:shape>
            </v:group>
            <v:group style="position:absolute;left:5795;top:1761;width:202;height:151" coordorigin="5795,1761" coordsize="202,151">
              <v:shape style="position:absolute;left:5795;top:1761;width:202;height:151" coordorigin="5795,1761" coordsize="202,151" path="m5929,1761l5929,1761,5919,1769,5917,1772,5913,1777,5859,1835,5848,1847,5828,1867,5797,1896,5796,1899,5795,1904,5796,1907,5802,1909,5806,1912,5809,1908,5811,1906,5813,1905,5854,1902,5861,1902,5866,1902,5878,1901,5882,1899,5889,1888,5893,1883,5920,1854,5934,1840,5950,1823,5963,1809,5978,1795,5993,1782,5994,1781,5995,1780,5997,1776,5997,1774,5996,1769,5946,1769,5941,1769,5929,1761e" filled="t" fillcolor="#50535C" stroked="f">
                <v:path arrowok="t"/>
                <v:fill/>
              </v:shape>
              <v:shape style="position:absolute;left:5795;top:1761;width:202;height:151" coordorigin="5795,1761" coordsize="202,151" path="m5861,1902l5854,1902,5854,1902,5861,1902e" filled="t" fillcolor="#50535C" stroked="f">
                <v:path arrowok="t"/>
                <v:fill/>
              </v:shape>
              <v:shape style="position:absolute;left:5795;top:1761;width:202;height:151" coordorigin="5795,1761" coordsize="202,151" path="m5990,1763l5973,1766,5962,1768,5946,1769,5996,1769,5995,1766,5990,1763e" filled="t" fillcolor="#50535C" stroked="f">
                <v:path arrowok="t"/>
                <v:fill/>
              </v:shape>
            </v:group>
            <v:group style="position:absolute;left:5223;top:1760;width:200;height:149" coordorigin="5223,1760" coordsize="200,149">
              <v:shape style="position:absolute;left:5223;top:1760;width:200;height:149" coordorigin="5223,1760" coordsize="200,149" path="m5353,1762l5349,1763,5345,1767,5344,1769,5299,1817,5288,1830,5270,1848,5236,1884,5229,1890,5223,1900,5230,1908,5239,1909,5258,1903,5268,1900,5306,1900,5310,1892,5312,1890,5359,1842,5388,1809,5402,1794,5417,1780,5423,1775,5422,1770,5418,1766,5366,1766,5353,176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3,1902l5288,1902,5299,1902,5303,190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6,1900l5268,1900,5284,1902,5303,1902,5305,1901,5306,1900e" filled="t" fillcolor="#50535C" stroked="f">
                <v:path arrowok="t"/>
                <v:fill/>
              </v:shape>
              <v:shape style="position:absolute;left:5223;top:1760;width:200;height:149" coordorigin="5223,1760" coordsize="200,149" path="m5410,1760l5391,1762,5366,1766,5418,1766,5413,1762,5410,1760e" filled="t" fillcolor="#50535C" stroked="f">
                <v:path arrowok="t"/>
                <v:fill/>
              </v:shape>
            </v:group>
            <v:group style="position:absolute;left:5368;top:1762;width:198;height:147" coordorigin="5368,1762" coordsize="198,147">
              <v:shape style="position:absolute;left:5368;top:1762;width:198;height:147" coordorigin="5368,1762" coordsize="198,147" path="m5498,1762l5497,1763,5487,1773,5469,1792,5456,1807,5441,1821,5432,1829,5423,1837,5412,1850,5410,1854,5401,1864,5372,1895,5370,1897,5368,1901,5369,1903,5372,1908,5379,1910,5384,1907,5385,1906,5393,1904,5416,1901,5446,1901,5446,1901,5450,1896,5475,1871,5493,1854,5505,1840,5535,1808,5548,1793,5563,1779,5567,1776,5566,1769,5560,1766,5519,1766,5508,1766,5498,1762e" filled="t" fillcolor="#50535C" stroked="f">
                <v:path arrowok="t"/>
                <v:fill/>
              </v:shape>
              <v:shape style="position:absolute;left:5368;top:1762;width:198;height:147" coordorigin="5368,1762" coordsize="198,147" path="m5446,1901l5416,1901,5435,1901,5442,1903,5446,1901e" filled="t" fillcolor="#50535C" stroked="f">
                <v:path arrowok="t"/>
                <v:fill/>
              </v:shape>
              <v:shape style="position:absolute;left:5368;top:1762;width:198;height:147" coordorigin="5368,1762" coordsize="198,147" path="m5536,1764l5519,1766,5560,1766,5558,1765,5556,1764,5543,1764,5536,1764e" filled="t" fillcolor="#50535C" stroked="f">
                <v:path arrowok="t"/>
                <v:fill/>
              </v:shape>
              <v:shape style="position:absolute;left:5368;top:1762;width:198;height:147" coordorigin="5368,1762" coordsize="198,147" path="m5554,1763l5543,1764,5556,1764,5554,1763e" filled="t" fillcolor="#50535C" stroked="f">
                <v:path arrowok="t"/>
                <v:fill/>
              </v:shape>
            </v:group>
            <v:group style="position:absolute;left:5514;top:1763;width:199;height:149" coordorigin="5514,1763" coordsize="199,149">
              <v:shape style="position:absolute;left:5514;top:1763;width:199;height:149" coordorigin="5514,1763" coordsize="199,149" path="m5642,1763l5638,1767,5634,1770,5613,1793,5568,1840,5553,1857,5524,1890,5520,1893,5515,1899,5514,1904,5519,1910,5526,1912,5534,1906,5550,1904,5556,1903,5567,1902,5584,1902,5593,1901,5594,1901,5600,1894,5603,1888,5614,1876,5641,1847,5647,1841,5652,1835,5665,1821,5672,1814,5689,1797,5697,1787,5708,1779,5710,1778,5711,1776,5713,1774,5711,1769,5710,1768,5661,1768,5652,1768,5642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594,1901e" filled="t" fillcolor="#50535C" stroked="f">
                <v:path arrowok="t"/>
                <v:fill/>
              </v:shape>
              <v:shape style="position:absolute;left:5514;top:1763;width:199;height:149" coordorigin="5514,1763" coordsize="199,149" path="m5674,1765l5661,1768,5710,1768,5710,1767,5692,1767,5688,1766,5678,1766,5674,1765e" filled="t" fillcolor="#50535C" stroked="f">
                <v:path arrowok="t"/>
                <v:fill/>
              </v:shape>
              <v:shape style="position:absolute;left:5514;top:1763;width:199;height:149" coordorigin="5514,1763" coordsize="199,149" path="m5698,1763l5692,1767,5710,1767,5708,1765,5701,1763,5698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687,1766l5678,1766,5688,1766,5687,1766e" filled="t" fillcolor="#50535C" stroked="f">
                <v:path arrowok="t"/>
                <v:fill/>
              </v:shape>
            </v:group>
            <v:group style="position:absolute;left:6511;top:1763;width:194;height:144" coordorigin="6511,1763" coordsize="194,144">
              <v:shape style="position:absolute;left:6511;top:1763;width:194;height:144" coordorigin="6511,1763" coordsize="194,144" path="m6584,1904l6569,1904,6580,1907,6582,1905,6584,1904e" filled="t" fillcolor="#50535C" stroked="f">
                <v:path arrowok="t"/>
                <v:fill/>
              </v:shape>
              <v:shape style="position:absolute;left:6511;top:1763;width:194;height:144" coordorigin="6511,1763" coordsize="194,144" path="m6557,1905l6531,1905,6534,1906,6541,1906,6544,1907,6557,1905e" filled="t" fillcolor="#50535C" stroked="f">
                <v:path arrowok="t"/>
                <v:fill/>
              </v:shape>
              <v:shape style="position:absolute;left:6511;top:1763;width:194;height:144" coordorigin="6511,1763" coordsize="194,144" path="m6641,1763l6638,1765,6629,1774,6623,1780,6571,1836,6524,1882,6513,1892,6512,1894,6511,1895,6515,1902,6520,1906,6531,1905,6557,1905,6569,1904,6584,1904,6592,1895,6640,1846,6649,1836,6662,1821,6676,1807,6691,1794,6707,1781,6707,1768,6705,1767,6676,1767,6671,1766,6653,1766,6649,1766,6641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88,1763l6676,1767,6705,1767,6703,1764,6690,1764,6688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66,1765l6653,1766,6671,1766,6666,1765e" filled="t" fillcolor="#50535C" stroked="f">
                <v:path arrowok="t"/>
                <v:fill/>
              </v:shape>
            </v:group>
            <v:group style="position:absolute;left:4784;top:1767;width:206;height:144" coordorigin="4784,1767" coordsize="206,144">
              <v:shape style="position:absolute;left:4784;top:1767;width:206;height:144" coordorigin="4784,1767" coordsize="206,144" path="m4917,1767l4913,1769,4908,1772,4900,1783,4894,1788,4865,1817,4852,1832,4845,1842,4838,1851,4826,1859,4824,1861,4819,1867,4816,1870,4804,1882,4796,1890,4784,1904,4786,1909,4798,1911,4804,1911,4818,1909,4826,1907,4842,1904,4850,1904,4880,1904,4885,1899,4888,1894,4894,1886,4905,1873,4922,1855,4935,1841,4978,1790,4982,1786,4991,1777,4990,1772,4933,1772,4925,1771,4923,1769,4920,1767,4919,1767,4917,1767e" filled="t" fillcolor="#50535C" stroked="f">
                <v:path arrowok="t"/>
                <v:fill/>
              </v:shape>
              <v:shape style="position:absolute;left:4784;top:1767;width:206;height:144" coordorigin="4784,1767" coordsize="206,144" path="m4880,1904l4850,1904,4863,1909,4869,1909,4877,1906,4879,1905,4880,1904e" filled="t" fillcolor="#50535C" stroked="f">
                <v:path arrowok="t"/>
                <v:fill/>
              </v:shape>
              <v:shape style="position:absolute;left:4784;top:1767;width:206;height:144" coordorigin="4784,1767" coordsize="206,144" path="m4974,1768l4966,1770,4963,1770,4948,1771,4938,1772,4933,1772,4990,1772,4990,1772,4979,1768,4974,1768e" filled="t" fillcolor="#50535C" stroked="f">
                <v:path arrowok="t"/>
                <v:fill/>
              </v:shape>
              <v:shape style="position:absolute;left:4784;top:1767;width:206;height:144" coordorigin="4784,1767" coordsize="206,144" path="m4920,1767l4919,1767,4920,1767e" filled="t" fillcolor="#50535C" stroked="f">
                <v:path arrowok="t"/>
                <v:fill/>
              </v:shape>
            </v:group>
            <v:group style="position:absolute;left:4934;top:1764;width:203;height:153" coordorigin="4934,1764" coordsize="203,153">
              <v:shape style="position:absolute;left:4934;top:1764;width:203;height:153" coordorigin="4934,1764" coordsize="203,153" path="m5068,1765l5064,1766,5056,1774,5042,1788,5011,1817,5009,1818,4977,1855,4962,1871,4950,1887,4937,1902,4935,1904,4934,1907,4937,1915,4941,1917,4948,1915,4950,1915,4952,1914,4972,1912,4992,1910,4995,1910,5010,1910,5015,1904,5017,1901,5026,1892,5032,1885,5045,1872,5050,1864,5058,1857,5072,1844,5085,1828,5097,1812,5110,1797,5116,1790,5123,1785,5137,1775,5136,1768,5131,1766,5109,1766,5109,1766,5091,1766,5085,1766,5079,1766,5068,1765e" filled="t" fillcolor="#50535C" stroked="f">
                <v:path arrowok="t"/>
                <v:fill/>
              </v:shape>
              <v:shape style="position:absolute;left:4934;top:1764;width:203;height:153" coordorigin="4934,1764" coordsize="203,153" path="m5010,1910l4995,1910,4997,1911,5008,1914,5008,1913,5010,1910e" filled="t" fillcolor="#50535C" stroked="f">
                <v:path arrowok="t"/>
                <v:fill/>
              </v:shape>
              <v:shape style="position:absolute;left:4934;top:1764;width:203;height:153" coordorigin="4934,1764" coordsize="203,153" path="m5123,1764l5115,1766,5109,1766,5131,1766,5126,1764,5123,1764e" filled="t" fillcolor="#50535C" stroked="f">
                <v:path arrowok="t"/>
                <v:fill/>
              </v:shape>
              <v:shape style="position:absolute;left:4934;top:1764;width:203;height:153" coordorigin="4934,1764" coordsize="203,153" path="m5099,1766l5095,1766,5091,1766,5091,1766,5109,1766,5099,1766e" filled="t" fillcolor="#50535C" stroked="f">
                <v:path arrowok="t"/>
                <v:fill/>
              </v:shape>
            </v:group>
            <v:group style="position:absolute;left:5077;top:1764;width:190;height:146" coordorigin="5077,1764" coordsize="190,146">
              <v:shape style="position:absolute;left:5077;top:1764;width:190;height:146" coordorigin="5077,1764" coordsize="190,146" path="m5202,1767l5199,1769,5097,1876,5089,1884,5081,1893,5081,1893,5077,1899,5078,1905,5087,1909,5091,1910,5105,1908,5115,1907,5132,1904,5138,1903,5155,1903,5160,1897,5163,1891,5172,1883,5185,1869,5199,1852,5211,1841,5228,1821,5241,1806,5266,1774,5265,1772,5264,1771,5218,1771,5202,1767e" filled="t" fillcolor="#50535C" stroked="f">
                <v:path arrowok="t"/>
                <v:fill/>
              </v:shape>
              <v:shape style="position:absolute;left:5077;top:1764;width:190;height:146" coordorigin="5077,1764" coordsize="190,146" path="m5155,1903l5138,1903,5149,1908,5153,1907,5155,1903e" filled="t" fillcolor="#50535C" stroked="f">
                <v:path arrowok="t"/>
                <v:fill/>
              </v:shape>
              <v:shape style="position:absolute;left:5077;top:1764;width:190;height:146" coordorigin="5077,1764" coordsize="190,146" path="m5249,1764l5231,1769,5218,1771,5264,1771,5263,1769,5255,1766,5249,1764e" filled="t" fillcolor="#50535C" stroked="f">
                <v:path arrowok="t"/>
                <v:fill/>
              </v:shape>
            </v:group>
            <v:group style="position:absolute;left:4649;top:1768;width:196;height:143" coordorigin="4649,1768" coordsize="196,143">
              <v:shape style="position:absolute;left:4649;top:1768;width:196;height:143" coordorigin="4649,1768" coordsize="196,143" path="m4780,1768l4778,1770,4775,1772,4717,1830,4690,1859,4676,1873,4668,1881,4662,1889,4649,1899,4650,1905,4662,1910,4669,1910,4679,1908,4682,1906,4693,1905,4701,1901,4726,1901,4729,1899,4730,1898,4750,1874,4765,1858,4777,1846,4795,1828,4845,1775,4843,1773,4842,1772,4821,1772,4815,1771,4799,1770,4790,1769,4780,1768e" filled="t" fillcolor="#50535C" stroked="f">
                <v:path arrowok="t"/>
                <v:fill/>
              </v:shape>
              <v:shape style="position:absolute;left:4649;top:1768;width:196;height:143" coordorigin="4649,1768" coordsize="196,143" path="m4726,1901l4701,1901,4716,1910,4721,1906,4726,1901e" filled="t" fillcolor="#50535C" stroked="f">
                <v:path arrowok="t"/>
                <v:fill/>
              </v:shape>
              <v:shape style="position:absolute;left:4649;top:1768;width:196;height:143" coordorigin="4649,1768" coordsize="196,143" path="m4832,1770l4821,1772,4842,1772,4841,1771,4836,1770,4832,1770e" filled="t" fillcolor="#50535C" stroked="f">
                <v:path arrowok="t"/>
                <v:fill/>
              </v:shape>
            </v:group>
            <v:group style="position:absolute;left:3644;top:1761;width:208;height:154" coordorigin="3644,1761" coordsize="208,154">
              <v:shape style="position:absolute;left:3644;top:1761;width:208;height:154" coordorigin="3644,1761" coordsize="208,154" path="m3781,1761l3778,1764,3776,1766,3768,1775,3757,1787,3743,1801,3724,1819,3695,1847,3690,1853,3685,1859,3671,1873,3657,1888,3644,1903,3644,1905,3647,1914,3651,1916,3661,1910,3663,1909,3671,1908,3679,1908,3696,1906,3733,1906,3737,1901,3741,1898,3749,1888,3790,1843,3803,1828,3816,1813,3830,1798,3844,1784,3852,1779,3850,1775,3846,1769,3791,1769,3787,1768,3784,1764,3783,1763,3781,1761e" filled="t" fillcolor="#50535C" stroked="f">
                <v:path arrowok="t"/>
                <v:fill/>
              </v:shape>
              <v:shape style="position:absolute;left:3644;top:1761;width:208;height:154" coordorigin="3644,1761" coordsize="208,154" path="m3733,1906l3696,1906,3709,1907,3726,1909,3731,1908,3733,1906e" filled="t" fillcolor="#50535C" stroked="f">
                <v:path arrowok="t"/>
                <v:fill/>
              </v:shape>
              <v:shape style="position:absolute;left:3644;top:1761;width:208;height:154" coordorigin="3644,1761" coordsize="208,154" path="m3679,1908l3671,1908,3678,1908,3679,1908e" filled="t" fillcolor="#50535C" stroked="f">
                <v:path arrowok="t"/>
                <v:fill/>
              </v:shape>
              <v:shape style="position:absolute;left:3644;top:1761;width:208;height:154" coordorigin="3644,1761" coordsize="208,154" path="m3819,1765l3807,1767,3801,1768,3791,1769,3846,1769,3845,1769,3825,1769,3819,1765e" filled="t" fillcolor="#50535C" stroked="f">
                <v:path arrowok="t"/>
                <v:fill/>
              </v:shape>
              <v:shape style="position:absolute;left:3644;top:1761;width:208;height:154" coordorigin="3644,1761" coordsize="208,154" path="m3835,1766l3825,1769,3845,1769,3843,1766,3839,1766,3835,1766e" filled="t" fillcolor="#50535C" stroked="f">
                <v:path arrowok="t"/>
                <v:fill/>
              </v:shape>
              <v:shape style="position:absolute;left:3644;top:1761;width:208;height:154" coordorigin="3644,1761" coordsize="208,154" path="m3843,1766l3839,1766,3843,1766e" filled="t" fillcolor="#50535C" stroked="f">
                <v:path arrowok="t"/>
                <v:fill/>
              </v:shape>
            </v:group>
            <v:group style="position:absolute;left:4070;top:1759;width:210;height:152" coordorigin="4070,1759" coordsize="210,152">
              <v:shape style="position:absolute;left:4070;top:1759;width:210;height:152" coordorigin="4070,1759" coordsize="210,152" path="m4210,1759l4206,1761,4185,1783,4167,1801,4155,1815,4141,1830,4125,1846,4111,1860,4096,1874,4082,1888,4079,1890,4076,1893,4071,1898,4070,1900,4075,1908,4079,1911,4089,1908,4115,1908,4120,1906,4126,1906,4147,1906,4148,1906,4158,1895,4172,1881,4187,1868,4189,1866,4190,1864,4200,1854,4208,1844,4217,1835,4232,1821,4277,1778,4279,1775,4280,1773,4278,1766,4224,1766,4219,1765,4210,1759e" filled="t" fillcolor="#50535C" stroked="f">
                <v:path arrowok="t"/>
                <v:fill/>
              </v:shape>
              <v:shape style="position:absolute;left:4070;top:1759;width:210;height:152" coordorigin="4070,1759" coordsize="210,152" path="m4115,1908l4089,1908,4094,1909,4104,1910,4109,1910,4115,1908e" filled="t" fillcolor="#50535C" stroked="f">
                <v:path arrowok="t"/>
                <v:fill/>
              </v:shape>
              <v:shape style="position:absolute;left:4070;top:1759;width:210;height:152" coordorigin="4070,1759" coordsize="210,152" path="m4147,1906l4126,1906,4135,1906,4139,1908,4143,1910,4145,1908,4147,1906e" filled="t" fillcolor="#50535C" stroked="f">
                <v:path arrowok="t"/>
                <v:fill/>
              </v:shape>
              <v:shape style="position:absolute;left:4070;top:1759;width:210;height:152" coordorigin="4070,1759" coordsize="210,152" path="m4233,1763l4231,1764,4224,1766,4278,1766,4278,1766,4245,1766,4233,1763e" filled="t" fillcolor="#50535C" stroked="f">
                <v:path arrowok="t"/>
                <v:fill/>
              </v:shape>
              <v:shape style="position:absolute;left:4070;top:1759;width:210;height:152" coordorigin="4070,1759" coordsize="210,152" path="m4276,1761l4255,1762,4245,1766,4278,1766,4277,1762,4276,1761e" filled="t" fillcolor="#50535C" stroked="f">
                <v:path arrowok="t"/>
                <v:fill/>
              </v:shape>
            </v:group>
            <v:group style="position:absolute;left:4217;top:1758;width:211;height:150" coordorigin="4217,1758" coordsize="211,150">
              <v:shape style="position:absolute;left:4217;top:1758;width:211;height:150" coordorigin="4217,1758" coordsize="211,150" path="m4357,1758l4348,1767,4339,1775,4325,1792,4283,1832,4269,1846,4261,1854,4254,1861,4243,1869,4241,1871,4230,1881,4224,1888,4221,1890,4217,1897,4217,1901,4222,1906,4226,1907,4233,1904,4236,1903,4280,1902,4297,1902,4310,1889,4340,1859,4341,1857,4347,1854,4359,1843,4373,1829,4405,1796,4419,1782,4425,1777,4428,1772,4422,1764,4381,1764,4373,1764,4366,1764,4357,1758e" filled="t" fillcolor="#50535C" stroked="f">
                <v:path arrowok="t"/>
                <v:fill/>
              </v:shape>
              <v:shape style="position:absolute;left:4217;top:1758;width:211;height:150" coordorigin="4217,1758" coordsize="211,150" path="m4297,1902l4280,1902,4282,1902,4291,1906,4296,1903,4297,1902e" filled="t" fillcolor="#50535C" stroked="f">
                <v:path arrowok="t"/>
                <v:fill/>
              </v:shape>
              <v:shape style="position:absolute;left:4217;top:1758;width:211;height:150" coordorigin="4217,1758" coordsize="211,150" path="m4409,1760l4397,1763,4381,1764,4422,1764,4415,1761,4409,1760e" filled="t" fillcolor="#50535C" stroked="f">
                <v:path arrowok="t"/>
                <v:fill/>
              </v:shape>
            </v:group>
            <v:group style="position:absolute;left:3931;top:1761;width:200;height:151" coordorigin="3931,1761" coordsize="200,151">
              <v:shape style="position:absolute;left:3931;top:1761;width:200;height:151" coordorigin="3931,1761" coordsize="200,151" path="m3983,1910l3963,1910,3973,1912,3977,1912,3983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3962,1910l3948,1910,3957,1910,3962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4069,1761l4062,1763,4058,1766,4050,1777,4045,1782,4038,1789,4012,1815,3999,1829,3985,1845,3970,1862,3956,1876,3941,1890,3939,1892,3937,1894,3931,1902,3934,1908,3934,1908,3944,1910,3948,1910,3962,1910,3963,1910,3983,1910,3989,1908,3995,1907,4009,1907,4010,1906,4013,1905,4014,1894,4031,1879,4075,1834,4109,1796,4116,1789,4126,1782,4127,1780,4133,1773,4132,1767,4078,1767,4076,1767,4073,1767,4069,1761e" filled="t" fillcolor="#50535C" stroked="f">
                <v:path arrowok="t"/>
                <v:fill/>
              </v:shape>
              <v:shape style="position:absolute;left:3931;top:1761;width:200;height:151" coordorigin="3931,1761" coordsize="200,151" path="m4009,1907l3995,1907,4004,1908,4006,1908,4009,1907e" filled="t" fillcolor="#50535C" stroked="f">
                <v:path arrowok="t"/>
                <v:fill/>
              </v:shape>
              <v:shape style="position:absolute;left:3931;top:1761;width:200;height:151" coordorigin="3931,1761" coordsize="200,151" path="m4117,1761l4090,1764,4078,1767,4132,1767,4130,1762,4117,1761e" filled="t" fillcolor="#50535C" stroked="f">
                <v:path arrowok="t"/>
                <v:fill/>
              </v:shape>
            </v:group>
            <v:group style="position:absolute;left:4363;top:1760;width:204;height:146" coordorigin="4363,1760" coordsize="204,146">
              <v:shape style="position:absolute;left:4363;top:1760;width:204;height:146" coordorigin="4363,1760" coordsize="204,146" path="m4500,1760l4498,1761,4494,1765,4465,1794,4451,1808,4434,1825,4420,1839,4406,1853,4397,1862,4388,1872,4374,1883,4371,1887,4364,1893,4363,1897,4368,1904,4371,1906,4381,1905,4389,1905,4405,1901,4424,1901,4428,1900,4429,1900,4442,1900,4443,1899,4449,1892,4450,1891,4458,1884,4466,1877,4476,1866,4501,1839,4518,1821,4532,1807,4547,1794,4563,1781,4568,1778,4568,1771,4561,1765,4560,1764,4509,1764,4500,1760e" filled="t" fillcolor="#50535C" stroked="f">
                <v:path arrowok="t"/>
                <v:fill/>
              </v:shape>
              <v:shape style="position:absolute;left:4363;top:1760;width:204;height:146" coordorigin="4363,1760" coordsize="204,146" path="m4389,1905l4381,1905,4387,1905,4389,1905e" filled="t" fillcolor="#50535C" stroked="f">
                <v:path arrowok="t"/>
                <v:fill/>
              </v:shape>
              <v:shape style="position:absolute;left:4363;top:1760;width:204;height:146" coordorigin="4363,1760" coordsize="204,146" path="m4424,1901l4405,1901,4416,1904,4424,1901e" filled="t" fillcolor="#50535C" stroked="f">
                <v:path arrowok="t"/>
                <v:fill/>
              </v:shape>
              <v:shape style="position:absolute;left:4363;top:1760;width:204;height:146" coordorigin="4363,1760" coordsize="204,146" path="m4442,1900l4429,1900,4437,1903,4442,1900e" filled="t" fillcolor="#50535C" stroked="f">
                <v:path arrowok="t"/>
                <v:fill/>
              </v:shape>
              <v:shape style="position:absolute;left:4363;top:1760;width:204;height:146" coordorigin="4363,1760" coordsize="204,146" path="m4557,1762l4544,1762,4533,1763,4515,1763,4509,1764,4560,1764,4559,1763,4559,1763,4533,1763,4559,1763,4557,1762e" filled="t" fillcolor="#50535C" stroked="f">
                <v:path arrowok="t"/>
                <v:fill/>
              </v:shape>
            </v:group>
            <v:group style="position:absolute;left:3789;top:1761;width:202;height:151" coordorigin="3789,1761" coordsize="202,151">
              <v:shape style="position:absolute;left:3789;top:1761;width:202;height:151" coordorigin="3789,1761" coordsize="202,151" path="m3924,1761l3924,1761,3914,1769,3911,1772,3907,1777,3854,1835,3842,1847,3823,1867,3792,1896,3790,1899,3789,1904,3790,1907,3796,1909,3800,1912,3803,1908,3805,1906,3808,1905,3849,1902,3855,1902,3861,1902,3872,1901,3876,1899,3883,1888,3888,1883,3915,1854,3929,1840,3944,1823,3958,1809,3972,1795,3987,1782,3989,1781,3990,1780,3991,1776,3992,1774,3990,1769,3941,1769,3936,1769,3924,1761e" filled="t" fillcolor="#50535C" stroked="f">
                <v:path arrowok="t"/>
                <v:fill/>
              </v:shape>
              <v:shape style="position:absolute;left:3789;top:1761;width:202;height:151" coordorigin="3789,1761" coordsize="202,151" path="m3855,1902l3849,1902,3849,1902,3855,1902e" filled="t" fillcolor="#50535C" stroked="f">
                <v:path arrowok="t"/>
                <v:fill/>
              </v:shape>
              <v:shape style="position:absolute;left:3789;top:1761;width:202;height:151" coordorigin="3789,1761" coordsize="202,151" path="m3984,1763l3967,1766,3957,1768,3941,1769,3990,1769,3989,1766,3984,1763e" filled="t" fillcolor="#50535C" stroked="f">
                <v:path arrowok="t"/>
                <v:fill/>
              </v:shape>
            </v:group>
            <v:group style="position:absolute;left:3217;top:1760;width:200;height:149" coordorigin="3217,1760" coordsize="200,149">
              <v:shape style="position:absolute;left:3217;top:1760;width:200;height:149" coordorigin="3217,1760" coordsize="200,149" path="m3347,1762l3344,1763,3340,1767,3338,1769,3294,1817,3282,1830,3265,1848,3230,1884,3223,1890,3217,1900,3225,1908,3234,1909,3253,1903,3263,1900,3300,1900,3304,1892,3306,1890,3353,1842,3383,1809,3396,1794,3411,1780,3417,1775,3417,1770,3413,1766,3360,1766,3347,1762e" filled="t" fillcolor="#50535C" stroked="f">
                <v:path arrowok="t"/>
                <v:fill/>
              </v:shape>
              <v:shape style="position:absolute;left:3217;top:1760;width:200;height:149" coordorigin="3217,1760" coordsize="200,149" path="m3297,1902l3282,1902,3294,1902,3297,1902e" filled="t" fillcolor="#50535C" stroked="f">
                <v:path arrowok="t"/>
                <v:fill/>
              </v:shape>
              <v:shape style="position:absolute;left:3217;top:1760;width:200;height:149" coordorigin="3217,1760" coordsize="200,149" path="m3300,1900l3263,1900,3278,1902,3297,1902,3300,1901,3300,1900e" filled="t" fillcolor="#50535C" stroked="f">
                <v:path arrowok="t"/>
                <v:fill/>
              </v:shape>
              <v:shape style="position:absolute;left:3217;top:1760;width:200;height:149" coordorigin="3217,1760" coordsize="200,149" path="m3404,1760l3386,1762,3360,1766,3413,1766,3408,1762,3404,1760e" filled="t" fillcolor="#50535C" stroked="f">
                <v:path arrowok="t"/>
                <v:fill/>
              </v:shape>
            </v:group>
            <v:group style="position:absolute;left:3363;top:1762;width:198;height:147" coordorigin="3363,1762" coordsize="198,147">
              <v:shape style="position:absolute;left:3363;top:1762;width:198;height:147" coordorigin="3363,1762" coordsize="198,147" path="m3493,1762l3492,1763,3481,1773,3464,1792,3450,1807,3436,1821,3427,1829,3418,1837,3407,1850,3404,1854,3395,1864,3366,1895,3364,1897,3363,1901,3363,1903,3366,1908,3373,1910,3378,1907,3379,1906,3388,1904,3411,1901,3440,1901,3440,1901,3445,1896,3470,1871,3487,1854,3500,1840,3530,1808,3543,1793,3557,1779,3561,1776,3561,1769,3555,1766,3513,1766,3503,1766,3493,1762e" filled="t" fillcolor="#50535C" stroked="f">
                <v:path arrowok="t"/>
                <v:fill/>
              </v:shape>
              <v:shape style="position:absolute;left:3363;top:1762;width:198;height:147" coordorigin="3363,1762" coordsize="198,147" path="m3440,1901l3411,1901,3429,1901,3436,1903,3440,1901e" filled="t" fillcolor="#50535C" stroked="f">
                <v:path arrowok="t"/>
                <v:fill/>
              </v:shape>
              <v:shape style="position:absolute;left:3363;top:1762;width:198;height:147" coordorigin="3363,1762" coordsize="198,147" path="m3530,1764l3513,1766,3555,1766,3553,1765,3551,1764,3538,1764,3530,1764e" filled="t" fillcolor="#50535C" stroked="f">
                <v:path arrowok="t"/>
                <v:fill/>
              </v:shape>
              <v:shape style="position:absolute;left:3363;top:1762;width:198;height:147" coordorigin="3363,1762" coordsize="198,147" path="m3548,1763l3538,1764,3551,1764,3548,1763e" filled="t" fillcolor="#50535C" stroked="f">
                <v:path arrowok="t"/>
                <v:fill/>
              </v:shape>
            </v:group>
            <v:group style="position:absolute;left:3509;top:1763;width:199;height:149" coordorigin="3509,1763" coordsize="199,149">
              <v:shape style="position:absolute;left:3509;top:1763;width:199;height:149" coordorigin="3509,1763" coordsize="199,149" path="m3637,1763l3633,1767,3629,1770,3607,1793,3563,1840,3548,1857,3518,1890,3515,1893,3509,1899,3509,1904,3513,1910,3521,1912,3528,1906,3544,1904,3551,1903,3562,1902,3579,1902,3587,1901,3589,1901,3594,1894,3598,1888,3608,1876,3636,1847,3641,1841,3647,1835,3659,1821,3667,1814,3683,1797,3692,1787,3703,1779,3705,1778,3706,1776,3707,1774,3705,1769,3705,1768,3655,1768,3646,1768,3637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589,1901e" filled="t" fillcolor="#50535C" stroked="f">
                <v:path arrowok="t"/>
                <v:fill/>
              </v:shape>
              <v:shape style="position:absolute;left:3509;top:1763;width:199;height:149" coordorigin="3509,1763" coordsize="199,149" path="m3668,1765l3655,1768,3705,1768,3704,1767,3687,1767,3682,1766,3673,1766,3668,1765e" filled="t" fillcolor="#50535C" stroked="f">
                <v:path arrowok="t"/>
                <v:fill/>
              </v:shape>
              <v:shape style="position:absolute;left:3509;top:1763;width:199;height:149" coordorigin="3509,1763" coordsize="199,149" path="m3693,1763l3687,1767,3704,1767,3702,1765,3696,1763,3693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682,1766l3673,1766,3682,1766,3682,1766e" filled="t" fillcolor="#50535C" stroked="f">
                <v:path arrowok="t"/>
                <v:fill/>
              </v:shape>
            </v:group>
            <v:group style="position:absolute;left:4506;top:1763;width:194;height:144" coordorigin="4506,1763" coordsize="194,144">
              <v:shape style="position:absolute;left:4506;top:1763;width:194;height:144" coordorigin="4506,1763" coordsize="194,144" path="m4578,1904l4564,1904,4575,1907,4576,1905,4578,1904e" filled="t" fillcolor="#50535C" stroked="f">
                <v:path arrowok="t"/>
                <v:fill/>
              </v:shape>
              <v:shape style="position:absolute;left:4506;top:1763;width:194;height:144" coordorigin="4506,1763" coordsize="194,144" path="m4552,1905l4525,1905,4528,1906,4535,1906,4539,1907,4552,1905e" filled="t" fillcolor="#50535C" stroked="f">
                <v:path arrowok="t"/>
                <v:fill/>
              </v:shape>
              <v:shape style="position:absolute;left:4506;top:1763;width:194;height:144" coordorigin="4506,1763" coordsize="194,144" path="m4636,1763l4632,1765,4623,1774,4618,1780,4566,1836,4518,1882,4508,1892,4507,1894,4506,1895,4509,1902,4514,1906,4525,1905,4552,1905,4564,1904,4578,1904,4587,1895,4635,1846,4643,1836,4657,1821,4671,1807,4686,1794,4701,1781,4701,1768,4700,1767,4670,1767,4665,1766,4647,1766,4644,1766,4636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82,1763l4670,1767,4700,1767,4698,1764,4685,1764,4682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60,1765l4647,1766,4665,1766,4660,1765e" filled="t" fillcolor="#50535C" stroked="f">
                <v:path arrowok="t"/>
                <v:fill/>
              </v:shape>
            </v:group>
            <v:group style="position:absolute;left:2779;top:1767;width:206;height:144" coordorigin="2779,1767" coordsize="206,144">
              <v:shape style="position:absolute;left:2779;top:1767;width:206;height:144" coordorigin="2779,1767" coordsize="206,144" path="m2912,1767l2908,1769,2902,1772,2894,1783,2888,1788,2860,1817,2847,1832,2840,1842,2832,1851,2820,1859,2819,1861,2813,1867,2810,1870,2799,1882,2791,1890,2779,1904,2780,1909,2792,1911,2798,1911,2812,1909,2821,1907,2837,1904,2845,1904,2874,1904,2879,1899,2883,1894,2889,1886,2900,1873,2916,1855,2929,1841,2973,1790,2977,1786,2985,1777,2984,1772,2927,1772,2920,1771,2917,1769,2914,1767,2913,1767,2912,1767e" filled="t" fillcolor="#50535C" stroked="f">
                <v:path arrowok="t"/>
                <v:fill/>
              </v:shape>
              <v:shape style="position:absolute;left:2779;top:1767;width:206;height:144" coordorigin="2779,1767" coordsize="206,144" path="m2874,1904l2845,1904,2858,1909,2864,1909,2871,1906,2874,1905,2874,1904e" filled="t" fillcolor="#50535C" stroked="f">
                <v:path arrowok="t"/>
                <v:fill/>
              </v:shape>
              <v:shape style="position:absolute;left:2779;top:1767;width:206;height:144" coordorigin="2779,1767" coordsize="206,144" path="m2969,1768l2961,1770,2957,1770,2943,1771,2932,1772,2927,1772,2984,1772,2984,1772,2973,1768,2969,1768e" filled="t" fillcolor="#50535C" stroked="f">
                <v:path arrowok="t"/>
                <v:fill/>
              </v:shape>
              <v:shape style="position:absolute;left:2779;top:1767;width:206;height:144" coordorigin="2779,1767" coordsize="206,144" path="m2914,1767l2913,1767,2914,1767e" filled="t" fillcolor="#50535C" stroked="f">
                <v:path arrowok="t"/>
                <v:fill/>
              </v:shape>
            </v:group>
            <v:group style="position:absolute;left:2929;top:1764;width:203;height:153" coordorigin="2929,1764" coordsize="203,153">
              <v:shape style="position:absolute;left:2929;top:1764;width:203;height:153" coordorigin="2929,1764" coordsize="203,153" path="m3062,1765l3059,1766,3051,1774,3036,1788,3005,1817,3003,1818,2972,1855,2957,1871,2945,1887,2931,1902,2929,1904,2929,1907,2932,1915,2935,1917,2943,1915,2944,1915,2947,1914,2967,1912,2986,1910,2989,1910,3005,1910,3009,1904,3011,1901,3020,1892,3027,1885,3039,1872,3045,1864,3052,1857,3066,1844,3079,1828,3092,1812,3105,1797,3111,1790,3117,1785,3131,1775,3130,1768,3126,1766,3104,1766,3103,1766,3086,1766,3080,1766,3074,1766,3062,1765e" filled="t" fillcolor="#50535C" stroked="f">
                <v:path arrowok="t"/>
                <v:fill/>
              </v:shape>
              <v:shape style="position:absolute;left:2929;top:1764;width:203;height:153" coordorigin="2929,1764" coordsize="203,153" path="m3005,1910l2989,1910,2992,1911,3002,1914,3003,1913,3005,1910e" filled="t" fillcolor="#50535C" stroked="f">
                <v:path arrowok="t"/>
                <v:fill/>
              </v:shape>
              <v:shape style="position:absolute;left:2929;top:1764;width:203;height:153" coordorigin="2929,1764" coordsize="203,153" path="m3118,1764l3110,1766,3104,1766,3126,1766,3120,1764,3118,1764e" filled="t" fillcolor="#50535C" stroked="f">
                <v:path arrowok="t"/>
                <v:fill/>
              </v:shape>
              <v:shape style="position:absolute;left:2929;top:1764;width:203;height:153" coordorigin="2929,1764" coordsize="203,153" path="m3094,1766l3090,1766,3086,1766,3086,1766,3103,1766,3094,1766e" filled="t" fillcolor="#50535C" stroked="f">
                <v:path arrowok="t"/>
                <v:fill/>
              </v:shape>
            </v:group>
            <v:group style="position:absolute;left:3071;top:1764;width:190;height:146" coordorigin="3071,1764" coordsize="190,146">
              <v:shape style="position:absolute;left:3071;top:1764;width:190;height:146" coordorigin="3071,1764" coordsize="190,146" path="m3196,1767l3194,1769,3091,1876,3084,1884,3076,1893,3075,1893,3071,1899,3073,1905,3081,1909,3085,1910,3100,1908,3110,1907,3127,1904,3133,1903,3150,1903,3154,1897,3158,1891,3167,1883,3179,1869,3194,1852,3205,1841,3223,1821,3235,1806,3261,1774,3259,1772,3259,1771,3213,1771,3196,1767e" filled="t" fillcolor="#50535C" stroked="f">
                <v:path arrowok="t"/>
                <v:fill/>
              </v:shape>
              <v:shape style="position:absolute;left:3071;top:1764;width:190;height:146" coordorigin="3071,1764" coordsize="190,146" path="m3150,1903l3133,1903,3144,1908,3147,1907,3150,1903e" filled="t" fillcolor="#50535C" stroked="f">
                <v:path arrowok="t"/>
                <v:fill/>
              </v:shape>
              <v:shape style="position:absolute;left:3071;top:1764;width:190;height:146" coordorigin="3071,1764" coordsize="190,146" path="m3244,1764l3225,1769,3213,1771,3259,1771,3258,1769,3250,1766,3244,1764e" filled="t" fillcolor="#50535C" stroked="f">
                <v:path arrowok="t"/>
                <v:fill/>
              </v:shape>
            </v:group>
            <v:group style="position:absolute;left:2644;top:1768;width:196;height:143" coordorigin="2644,1768" coordsize="196,143">
              <v:shape style="position:absolute;left:2644;top:1768;width:196;height:143" coordorigin="2644,1768" coordsize="196,143" path="m2775,1768l2772,1770,2769,1772,2712,1830,2684,1859,2670,1873,2663,1881,2657,1889,2644,1899,2645,1905,2656,1910,2663,1910,2674,1908,2677,1906,2687,1905,2695,1901,2721,1901,2723,1899,2724,1898,2744,1874,2759,1858,2771,1846,2789,1828,2839,1775,2837,1773,2836,1772,2816,1772,2809,1771,2793,1770,2784,1769,2775,1768e" filled="t" fillcolor="#50535C" stroked="f">
                <v:path arrowok="t"/>
                <v:fill/>
              </v:shape>
              <v:shape style="position:absolute;left:2644;top:1768;width:196;height:143" coordorigin="2644,1768" coordsize="196,143" path="m2721,1901l2695,1901,2710,1910,2716,1906,2721,1901e" filled="t" fillcolor="#50535C" stroked="f">
                <v:path arrowok="t"/>
                <v:fill/>
              </v:shape>
              <v:shape style="position:absolute;left:2644;top:1768;width:196;height:143" coordorigin="2644,1768" coordsize="196,143" path="m2826,1770l2816,1772,2836,1772,2835,1771,2830,1770,2826,1770e" filled="t" fillcolor="#50535C" stroked="f">
                <v:path arrowok="t"/>
                <v:fill/>
              </v:shape>
            </v:group>
            <v:group style="position:absolute;left:7667;top:1761;width:208;height:154" coordorigin="7667,1761" coordsize="208,154">
              <v:shape style="position:absolute;left:7667;top:1761;width:208;height:154" coordorigin="7667,1761" coordsize="208,154" path="m7804,1761l7802,1764,7799,1766,7791,1775,7780,1787,7766,1801,7747,1819,7719,1847,7713,1853,7708,1859,7694,1873,7680,1888,7667,1903,7667,1905,7671,1914,7674,1916,7684,1910,7686,1909,7695,1908,7702,1908,7720,1906,7756,1906,7761,1901,7764,1898,7773,1888,7813,1843,7826,1828,7840,1813,7853,1798,7868,1784,7875,1779,7874,1775,7869,1769,7814,1769,7811,1768,7807,1764,7806,1763,7804,1761e" filled="t" fillcolor="#50535C" stroked="f">
                <v:path arrowok="t"/>
                <v:fill/>
              </v:shape>
              <v:shape style="position:absolute;left:7667;top:1761;width:208;height:154" coordorigin="7667,1761" coordsize="208,154" path="m7756,1906l7720,1906,7732,1907,7749,1909,7754,1908,7756,1906e" filled="t" fillcolor="#50535C" stroked="f">
                <v:path arrowok="t"/>
                <v:fill/>
              </v:shape>
              <v:shape style="position:absolute;left:7667;top:1761;width:208;height:154" coordorigin="7667,1761" coordsize="208,154" path="m7702,1908l7695,1908,7701,1908,7702,1908e" filled="t" fillcolor="#50535C" stroked="f">
                <v:path arrowok="t"/>
                <v:fill/>
              </v:shape>
              <v:shape style="position:absolute;left:7667;top:1761;width:208;height:154" coordorigin="7667,1761" coordsize="208,154" path="m7843,1765l7830,1767,7824,1768,7814,1769,7869,1769,7868,1769,7848,1769,7843,1765e" filled="t" fillcolor="#50535C" stroked="f">
                <v:path arrowok="t"/>
                <v:fill/>
              </v:shape>
              <v:shape style="position:absolute;left:7667;top:1761;width:208;height:154" coordorigin="7667,1761" coordsize="208,154" path="m7858,1766l7848,1769,7868,1769,7866,1766,7862,1766,7858,1766e" filled="t" fillcolor="#50535C" stroked="f">
                <v:path arrowok="t"/>
                <v:fill/>
              </v:shape>
              <v:shape style="position:absolute;left:7667;top:1761;width:208;height:154" coordorigin="7667,1761" coordsize="208,154" path="m7866,1766l7862,1766,7866,1766e" filled="t" fillcolor="#50535C" stroked="f">
                <v:path arrowok="t"/>
                <v:fill/>
              </v:shape>
            </v:group>
            <v:group style="position:absolute;left:8094;top:1759;width:210;height:152" coordorigin="8094,1759" coordsize="210,152">
              <v:shape style="position:absolute;left:8094;top:1759;width:210;height:152" coordorigin="8094,1759" coordsize="210,152" path="m8233,1759l8230,1761,8208,1783,8190,1801,8178,1815,8164,1830,8148,1846,8134,1860,8119,1874,8105,1888,8102,1890,8099,1893,8094,1898,8094,1900,8098,1908,8102,1911,8112,1908,8138,1908,8143,1906,8149,1906,8171,1906,8171,1906,8181,1895,8195,1881,8210,1868,8212,1866,8213,1864,8223,1854,8231,1844,8241,1835,8255,1821,8300,1778,8302,1775,8303,1773,8301,1766,8248,1766,8242,1765,8233,1759e" filled="t" fillcolor="#50535C" stroked="f">
                <v:path arrowok="t"/>
                <v:fill/>
              </v:shape>
              <v:shape style="position:absolute;left:8094;top:1759;width:210;height:152" coordorigin="8094,1759" coordsize="210,152" path="m8138,1908l8112,1908,8117,1909,8127,1910,8133,1910,8138,1908e" filled="t" fillcolor="#50535C" stroked="f">
                <v:path arrowok="t"/>
                <v:fill/>
              </v:shape>
              <v:shape style="position:absolute;left:8094;top:1759;width:210;height:152" coordorigin="8094,1759" coordsize="210,152" path="m8171,1906l8149,1906,8158,1906,8162,1908,8166,1910,8169,1908,8171,1906e" filled="t" fillcolor="#50535C" stroked="f">
                <v:path arrowok="t"/>
                <v:fill/>
              </v:shape>
              <v:shape style="position:absolute;left:8094;top:1759;width:210;height:152" coordorigin="8094,1759" coordsize="210,152" path="m8256,1763l8255,1764,8248,1766,8301,1766,8301,1766,8268,1766,8256,1763e" filled="t" fillcolor="#50535C" stroked="f">
                <v:path arrowok="t"/>
                <v:fill/>
              </v:shape>
              <v:shape style="position:absolute;left:8094;top:1759;width:210;height:152" coordorigin="8094,1759" coordsize="210,152" path="m8299,1761l8278,1762,8268,1766,8301,1766,8300,1762,8299,1761e" filled="t" fillcolor="#50535C" stroked="f">
                <v:path arrowok="t"/>
                <v:fill/>
              </v:shape>
            </v:group>
            <v:group style="position:absolute;left:8240;top:1758;width:211;height:150" coordorigin="8240,1758" coordsize="211,150">
              <v:shape style="position:absolute;left:8240;top:1758;width:211;height:150" coordorigin="8240,1758" coordsize="211,150" path="m8380,1758l8371,1767,8363,1775,8348,1792,8306,1832,8292,1846,8285,1854,8278,1861,8266,1869,8264,1871,8253,1881,8247,1888,8245,1890,8240,1897,8240,1901,8246,1906,8250,1907,8256,1904,8259,1903,8304,1902,8320,1902,8333,1889,8363,1859,8365,1857,8370,1854,8382,1843,8396,1829,8428,1796,8442,1782,8448,1777,8451,1772,8445,1764,8404,1764,8397,1764,8390,1764,8380,1758e" filled="t" fillcolor="#50535C" stroked="f">
                <v:path arrowok="t"/>
                <v:fill/>
              </v:shape>
              <v:shape style="position:absolute;left:8240;top:1758;width:211;height:150" coordorigin="8240,1758" coordsize="211,150" path="m8320,1902l8304,1902,8305,1902,8314,1906,8319,1903,8320,1902e" filled="t" fillcolor="#50535C" stroked="f">
                <v:path arrowok="t"/>
                <v:fill/>
              </v:shape>
              <v:shape style="position:absolute;left:8240;top:1758;width:211;height:150" coordorigin="8240,1758" coordsize="211,150" path="m8432,1760l8421,1763,8404,1764,8445,1764,8439,1761,8432,1760e" filled="t" fillcolor="#50535C" stroked="f">
                <v:path arrowok="t"/>
                <v:fill/>
              </v:shape>
            </v:group>
            <v:group style="position:absolute;left:7954;top:1761;width:200;height:151" coordorigin="7954,1761" coordsize="200,151">
              <v:shape style="position:absolute;left:7954;top:1761;width:200;height:151" coordorigin="7954,1761" coordsize="200,151" path="m8006,1910l7986,1910,7996,1912,8001,1912,8006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7985,1910l7971,1910,7980,1910,7985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8092,1761l8085,1763,8081,1766,8073,1777,8068,1782,8062,1789,8035,1815,8022,1829,8008,1845,7993,1862,7979,1876,7965,1890,7963,1892,7960,1894,7954,1902,7957,1908,7957,1908,7967,1910,7971,1910,7985,1910,7986,1910,8006,1910,8012,1908,8018,1907,8032,1907,8033,1906,8036,1905,8038,1894,8054,1879,8099,1834,8132,1796,8139,1789,8149,1782,8150,1780,8156,1773,8155,1767,8101,1767,8099,1767,8097,1767,8092,1761e" filled="t" fillcolor="#50535C" stroked="f">
                <v:path arrowok="t"/>
                <v:fill/>
              </v:shape>
              <v:shape style="position:absolute;left:7954;top:1761;width:200;height:151" coordorigin="7954,1761" coordsize="200,151" path="m8032,1907l8018,1907,8027,1908,8030,1908,8032,1907e" filled="t" fillcolor="#50535C" stroked="f">
                <v:path arrowok="t"/>
                <v:fill/>
              </v:shape>
              <v:shape style="position:absolute;left:7954;top:1761;width:200;height:151" coordorigin="7954,1761" coordsize="200,151" path="m8140,1761l8113,1764,8101,1767,8155,1767,8153,1762,8140,1761e" filled="t" fillcolor="#50535C" stroked="f">
                <v:path arrowok="t"/>
                <v:fill/>
              </v:shape>
            </v:group>
            <v:group style="position:absolute;left:8387;top:1760;width:204;height:146" coordorigin="8387,1760" coordsize="204,146">
              <v:shape style="position:absolute;left:8387;top:1760;width:204;height:146" coordorigin="8387,1760" coordsize="204,146" path="m8523,1760l8521,1761,8517,1765,8488,1794,8474,1808,8458,1825,8443,1839,8429,1853,8420,1862,8411,1872,8397,1883,8394,1887,8387,1893,8387,1897,8392,1904,8395,1906,8405,1905,8413,1905,8428,1901,8447,1901,8451,1900,8452,1900,8465,1900,8467,1899,8472,1892,8473,1891,8481,1884,8489,1877,8499,1866,8524,1839,8541,1821,8555,1807,8570,1794,8586,1781,8591,1778,8591,1771,8585,1765,8583,1764,8532,1764,8523,1760e" filled="t" fillcolor="#50535C" stroked="f">
                <v:path arrowok="t"/>
                <v:fill/>
              </v:shape>
              <v:shape style="position:absolute;left:8387;top:1760;width:204;height:146" coordorigin="8387,1760" coordsize="204,146" path="m8413,1905l8405,1905,8411,1905,8413,1905e" filled="t" fillcolor="#50535C" stroked="f">
                <v:path arrowok="t"/>
                <v:fill/>
              </v:shape>
              <v:shape style="position:absolute;left:8387;top:1760;width:204;height:146" coordorigin="8387,1760" coordsize="204,146" path="m8447,1901l8428,1901,8440,1904,8447,1901e" filled="t" fillcolor="#50535C" stroked="f">
                <v:path arrowok="t"/>
                <v:fill/>
              </v:shape>
              <v:shape style="position:absolute;left:8387;top:1760;width:204;height:146" coordorigin="8387,1760" coordsize="204,146" path="m8465,1900l8452,1900,8461,1903,8465,1900e" filled="t" fillcolor="#50535C" stroked="f">
                <v:path arrowok="t"/>
                <v:fill/>
              </v:shape>
              <v:shape style="position:absolute;left:8387;top:1760;width:204;height:146" coordorigin="8387,1760" coordsize="204,146" path="m8580,1762l8568,1762,8557,1763,8539,1763,8532,1764,8583,1764,8582,1763,8582,1763,8557,1763,8582,1763,8580,1762e" filled="t" fillcolor="#50535C" stroked="f">
                <v:path arrowok="t"/>
                <v:fill/>
              </v:shape>
            </v:group>
            <v:group style="position:absolute;left:7812;top:1761;width:202;height:151" coordorigin="7812,1761" coordsize="202,151">
              <v:shape style="position:absolute;left:7812;top:1761;width:202;height:151" coordorigin="7812,1761" coordsize="202,151" path="m7947,1761l7947,1761,7937,1769,7935,1772,7930,1777,7877,1835,7865,1847,7846,1867,7815,1896,7814,1899,7812,1904,7813,1907,7820,1909,7823,1912,7827,1908,7829,1906,7831,1905,7872,1902,7879,1902,7884,1902,7896,1901,7899,1899,7907,1888,7911,1883,7938,1854,7952,1840,7967,1823,7981,1809,7995,1795,8011,1782,8012,1781,8013,1780,8014,1776,8015,1774,8014,1769,7964,1769,7959,1769,7947,1761e" filled="t" fillcolor="#50535C" stroked="f">
                <v:path arrowok="t"/>
                <v:fill/>
              </v:shape>
              <v:shape style="position:absolute;left:7812;top:1761;width:202;height:151" coordorigin="7812,1761" coordsize="202,151" path="m7879,1902l7872,1902,7872,1902,7879,1902e" filled="t" fillcolor="#50535C" stroked="f">
                <v:path arrowok="t"/>
                <v:fill/>
              </v:shape>
              <v:shape style="position:absolute;left:7812;top:1761;width:202;height:151" coordorigin="7812,1761" coordsize="202,151" path="m8008,1763l7990,1766,7980,1768,7964,1769,8014,1769,8013,1766,8008,1763e" filled="t" fillcolor="#50535C" stroked="f">
                <v:path arrowok="t"/>
                <v:fill/>
              </v:shape>
            </v:group>
            <v:group style="position:absolute;left:7241;top:1760;width:200;height:149" coordorigin="7241,1760" coordsize="200,149">
              <v:shape style="position:absolute;left:7241;top:1760;width:200;height:149" coordorigin="7241,1760" coordsize="200,149" path="m7370,1762l7367,1763,7363,1767,7362,1769,7317,1817,7305,1830,7288,1848,7253,1884,7246,1890,7241,1900,7248,1908,7257,1909,7276,1903,7286,1900,7324,1900,7327,1892,7329,1890,7377,1842,7406,1809,7420,1794,7434,1780,7440,1775,7440,1770,7436,1766,7384,1766,7370,176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0,1902l7306,1902,7317,1902,7320,190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4,1900l7286,1900,7301,1902,7320,1902,7323,1901,7324,1900e" filled="t" fillcolor="#50535C" stroked="f">
                <v:path arrowok="t"/>
                <v:fill/>
              </v:shape>
              <v:shape style="position:absolute;left:7241;top:1760;width:200;height:149" coordorigin="7241,1760" coordsize="200,149" path="m7427,1760l7409,1762,7384,1766,7436,1766,7431,1762,7427,1760e" filled="t" fillcolor="#50535C" stroked="f">
                <v:path arrowok="t"/>
                <v:fill/>
              </v:shape>
            </v:group>
            <v:group style="position:absolute;left:7386;top:1762;width:198;height:147" coordorigin="7386,1762" coordsize="198,147">
              <v:shape style="position:absolute;left:7386;top:1762;width:198;height:147" coordorigin="7386,1762" coordsize="198,147" path="m7516,1762l7515,1763,7505,1773,7487,1792,7473,1807,7459,1821,7450,1829,7441,1837,7430,1850,7428,1854,7418,1864,7390,1895,7388,1897,7386,1901,7386,1903,7389,1908,7396,1910,7401,1907,7403,1906,7411,1904,7434,1901,7463,1901,7464,1901,7468,1896,7493,1871,7511,1854,7523,1840,7553,1808,7566,1793,7580,1779,7584,1776,7584,1769,7578,1766,7536,1766,7526,1766,7516,1762e" filled="t" fillcolor="#50535C" stroked="f">
                <v:path arrowok="t"/>
                <v:fill/>
              </v:shape>
              <v:shape style="position:absolute;left:7386;top:1762;width:198;height:147" coordorigin="7386,1762" coordsize="198,147" path="m7463,1901l7434,1901,7453,1901,7459,1903,7463,1901e" filled="t" fillcolor="#50535C" stroked="f">
                <v:path arrowok="t"/>
                <v:fill/>
              </v:shape>
              <v:shape style="position:absolute;left:7386;top:1762;width:198;height:147" coordorigin="7386,1762" coordsize="198,147" path="m7554,1764l7536,1766,7578,1766,7576,1765,7574,1764,7561,1764,7554,1764e" filled="t" fillcolor="#50535C" stroked="f">
                <v:path arrowok="t"/>
                <v:fill/>
              </v:shape>
              <v:shape style="position:absolute;left:7386;top:1762;width:198;height:147" coordorigin="7386,1762" coordsize="198,147" path="m7572,1763l7561,1764,7574,1764,7572,1763e" filled="t" fillcolor="#50535C" stroked="f">
                <v:path arrowok="t"/>
                <v:fill/>
              </v:shape>
            </v:group>
            <v:group style="position:absolute;left:7532;top:1763;width:199;height:149" coordorigin="7532,1763" coordsize="199,149">
              <v:shape style="position:absolute;left:7532;top:1763;width:199;height:149" coordorigin="7532,1763" coordsize="199,149" path="m7660,1763l7656,1767,7652,1770,7631,1793,7586,1840,7571,1857,7541,1890,7538,1893,7532,1899,7532,1904,7536,1910,7544,1912,7552,1906,7567,1904,7574,1903,7585,1902,7602,1902,7611,1901,7612,1901,7617,1894,7621,1888,7631,1876,7659,1847,7665,1841,7670,1835,7683,1821,7690,1814,7707,1797,7715,1787,7726,1779,7728,1778,7729,1776,7731,1774,7729,1769,7728,1768,7679,1768,7670,1768,7660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612,1901e" filled="t" fillcolor="#50535C" stroked="f">
                <v:path arrowok="t"/>
                <v:fill/>
              </v:shape>
              <v:shape style="position:absolute;left:7532;top:1763;width:199;height:149" coordorigin="7532,1763" coordsize="199,149" path="m7692,1765l7679,1768,7728,1768,7727,1767,7710,1767,7705,1766,7696,1766,7692,1765e" filled="t" fillcolor="#50535C" stroked="f">
                <v:path arrowok="t"/>
                <v:fill/>
              </v:shape>
              <v:shape style="position:absolute;left:7532;top:1763;width:199;height:149" coordorigin="7532,1763" coordsize="199,149" path="m7716,1763l7710,1767,7727,1767,7726,1765,7719,1763,7716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705,1766l7696,1766,7705,1766,7705,1766e" filled="t" fillcolor="#50535C" stroked="f">
                <v:path arrowok="t"/>
                <v:fill/>
              </v:shape>
            </v:group>
            <v:group style="position:absolute;left:8529;top:1763;width:194;height:144" coordorigin="8529,1763" coordsize="194,144">
              <v:shape style="position:absolute;left:8529;top:1763;width:194;height:144" coordorigin="8529,1763" coordsize="194,144" path="m8602,1904l8587,1904,8598,1907,8600,1905,8602,1904e" filled="t" fillcolor="#50535C" stroked="f">
                <v:path arrowok="t"/>
                <v:fill/>
              </v:shape>
              <v:shape style="position:absolute;left:8529;top:1763;width:194;height:144" coordorigin="8529,1763" coordsize="194,144" path="m8575,1905l8548,1905,8552,1906,8558,1906,8562,1907,8575,1905e" filled="t" fillcolor="#50535C" stroked="f">
                <v:path arrowok="t"/>
                <v:fill/>
              </v:shape>
              <v:shape style="position:absolute;left:8529;top:1763;width:194;height:144" coordorigin="8529,1763" coordsize="194,144" path="m8659,1763l8656,1765,8647,1774,8641,1780,8589,1836,8542,1882,8531,1892,8530,1894,8529,1895,8533,1902,8537,1906,8548,1905,8575,1905,8587,1904,8602,1904,8610,1895,8658,1846,8667,1836,8680,1821,8694,1807,8709,1794,8724,1781,8724,1768,8723,1767,8693,1767,8689,1766,8670,1766,8667,1766,8659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705,1763l8693,1767,8723,1767,8721,1764,8708,1764,8705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683,1765l8670,1766,8689,1766,8683,1765e" filled="t" fillcolor="#50535C" stroked="f">
                <v:path arrowok="t"/>
                <v:fill/>
              </v:shape>
            </v:group>
            <v:group style="position:absolute;left:6802;top:1767;width:206;height:144" coordorigin="6802,1767" coordsize="206,144">
              <v:shape style="position:absolute;left:6802;top:1767;width:206;height:144" coordorigin="6802,1767" coordsize="206,144" path="m6935,1767l6931,1769,6925,1772,6917,1783,6912,1788,6883,1817,6870,1832,6863,1842,6856,1851,6843,1859,6842,1861,6837,1867,6833,1870,6822,1882,6814,1890,6802,1904,6804,1909,6815,1911,6821,1911,6836,1909,6844,1907,6860,1904,6868,1904,6898,1904,6902,1899,6906,1894,6912,1886,6923,1873,6940,1855,6953,1841,6996,1790,7000,1786,7009,1777,7007,1772,6951,1772,6943,1771,6941,1769,6937,1767,6936,1767,6935,1767e" filled="t" fillcolor="#50535C" stroked="f">
                <v:path arrowok="t"/>
                <v:fill/>
              </v:shape>
              <v:shape style="position:absolute;left:6802;top:1767;width:206;height:144" coordorigin="6802,1767" coordsize="206,144" path="m6898,1904l6868,1904,6881,1909,6887,1909,6895,1906,6897,1905,6898,1904e" filled="t" fillcolor="#50535C" stroked="f">
                <v:path arrowok="t"/>
                <v:fill/>
              </v:shape>
              <v:shape style="position:absolute;left:6802;top:1767;width:206;height:144" coordorigin="6802,1767" coordsize="206,144" path="m6992,1768l6984,1770,6981,1770,6966,1771,6956,1772,6951,1772,7007,1772,7007,1772,6996,1768,6992,1768e" filled="t" fillcolor="#50535C" stroked="f">
                <v:path arrowok="t"/>
                <v:fill/>
              </v:shape>
              <v:shape style="position:absolute;left:6802;top:1767;width:206;height:144" coordorigin="6802,1767" coordsize="206,144" path="m6937,1767l6936,1767,6937,1767e" filled="t" fillcolor="#50535C" stroked="f">
                <v:path arrowok="t"/>
                <v:fill/>
              </v:shape>
            </v:group>
            <v:group style="position:absolute;left:6952;top:1764;width:203;height:153" coordorigin="6952,1764" coordsize="203,153">
              <v:shape style="position:absolute;left:6952;top:1764;width:203;height:153" coordorigin="6952,1764" coordsize="203,153" path="m7086,1765l7082,1766,7074,1774,7059,1788,7028,1817,7027,1818,6995,1855,6980,1871,6968,1887,6955,1902,6952,1904,6952,1907,6955,1915,6959,1917,6966,1915,6968,1915,6970,1914,6990,1912,7010,1910,7012,1910,7028,1910,7032,1904,7035,1901,7043,1892,7050,1885,7062,1872,7068,1864,7076,1857,7089,1844,7103,1828,7115,1812,7128,1797,7134,1790,7141,1785,7155,1775,7153,1768,7149,1766,7127,1766,7126,1766,7109,1766,7103,1766,7097,1766,7086,1765e" filled="t" fillcolor="#50535C" stroked="f">
                <v:path arrowok="t"/>
                <v:fill/>
              </v:shape>
              <v:shape style="position:absolute;left:6952;top:1764;width:203;height:153" coordorigin="6952,1764" coordsize="203,153" path="m7028,1910l7012,1910,7015,1911,7025,1914,7026,1913,7028,1910e" filled="t" fillcolor="#50535C" stroked="f">
                <v:path arrowok="t"/>
                <v:fill/>
              </v:shape>
              <v:shape style="position:absolute;left:6952;top:1764;width:203;height:153" coordorigin="6952,1764" coordsize="203,153" path="m7141,1764l7133,1766,7127,1766,7149,1766,7144,1764,7141,1764e" filled="t" fillcolor="#50535C" stroked="f">
                <v:path arrowok="t"/>
                <v:fill/>
              </v:shape>
              <v:shape style="position:absolute;left:6952;top:1764;width:203;height:153" coordorigin="6952,1764" coordsize="203,153" path="m7117,1766l7113,1766,7109,1766,7109,1766,7126,1766,7117,1766e" filled="t" fillcolor="#50535C" stroked="f">
                <v:path arrowok="t"/>
                <v:fill/>
              </v:shape>
            </v:group>
            <v:group style="position:absolute;left:7094;top:1764;width:190;height:146" coordorigin="7094,1764" coordsize="190,146">
              <v:shape style="position:absolute;left:7094;top:1764;width:190;height:146" coordorigin="7094,1764" coordsize="190,146" path="m7220,1767l7217,1769,7115,1876,7107,1884,7099,1893,7098,1893,7094,1899,7096,1905,7105,1909,7108,1910,7123,1908,7133,1907,7150,1904,7156,1903,7173,1903,7178,1897,7181,1891,7190,1883,7202,1869,7217,1852,7229,1841,7246,1821,7258,1806,7284,1774,7282,1772,7282,1771,7236,1771,7220,1767e" filled="t" fillcolor="#50535C" stroked="f">
                <v:path arrowok="t"/>
                <v:fill/>
              </v:shape>
              <v:shape style="position:absolute;left:7094;top:1764;width:190;height:146" coordorigin="7094,1764" coordsize="190,146" path="m7173,1903l7156,1903,7167,1908,7171,1907,7173,1903e" filled="t" fillcolor="#50535C" stroked="f">
                <v:path arrowok="t"/>
                <v:fill/>
              </v:shape>
              <v:shape style="position:absolute;left:7094;top:1764;width:190;height:146" coordorigin="7094,1764" coordsize="190,146" path="m7267,1764l7248,1769,7236,1771,7282,1771,7281,1769,7273,1766,7267,1764e" filled="t" fillcolor="#50535C" stroked="f">
                <v:path arrowok="t"/>
                <v:fill/>
              </v:shape>
            </v:group>
            <v:group style="position:absolute;left:6667;top:1768;width:196;height:143" coordorigin="6667,1768" coordsize="196,143">
              <v:shape style="position:absolute;left:6667;top:1768;width:196;height:143" coordorigin="6667,1768" coordsize="196,143" path="m6798,1768l6795,1770,6792,1772,6735,1830,6707,1859,6693,1873,6686,1881,6680,1889,6667,1899,6668,1905,6680,1910,6686,1910,6697,1908,6700,1906,6711,1905,6718,1901,6744,1901,6747,1899,6748,1898,6767,1874,6782,1858,6795,1846,6812,1828,6862,1775,6860,1773,6859,1772,6839,1772,6833,1771,6817,1770,6808,1769,6798,1768e" filled="t" fillcolor="#50535C" stroked="f">
                <v:path arrowok="t"/>
                <v:fill/>
              </v:shape>
              <v:shape style="position:absolute;left:6667;top:1768;width:196;height:143" coordorigin="6667,1768" coordsize="196,143" path="m6744,1901l6718,1901,6734,1910,6739,1906,6744,1901e" filled="t" fillcolor="#50535C" stroked="f">
                <v:path arrowok="t"/>
                <v:fill/>
              </v:shape>
              <v:shape style="position:absolute;left:6667;top:1768;width:196;height:143" coordorigin="6667,1768" coordsize="196,143" path="m6850,1770l6839,1772,6859,1772,6859,1771,6853,1770,6850,1770e" filled="t" fillcolor="#50535C" stroked="f">
                <v:path arrowok="t"/>
                <v:fill/>
              </v:shape>
            </v:group>
            <v:group style="position:absolute;left:9679;top:1761;width:208;height:154" coordorigin="9679,1761" coordsize="208,154">
              <v:shape style="position:absolute;left:9679;top:1761;width:208;height:154" coordorigin="9679,1761" coordsize="208,154" path="m9816,1761l9814,1764,9811,1766,9803,1775,9792,1787,9778,1801,9759,1819,9731,1847,9725,1853,9720,1859,9706,1873,9692,1888,9679,1903,9679,1905,9683,1914,9686,1916,9696,1910,9698,1909,9707,1908,9714,1908,9732,1906,9768,1906,9773,1901,9776,1898,9785,1888,9825,1843,9838,1828,9852,1813,9865,1798,9880,1784,9887,1779,9886,1775,9881,1769,9826,1769,9823,1768,9819,1764,9818,1763,9816,1761e" filled="t" fillcolor="#50535C" stroked="f">
                <v:path arrowok="t"/>
                <v:fill/>
              </v:shape>
              <v:shape style="position:absolute;left:9679;top:1761;width:208;height:154" coordorigin="9679,1761" coordsize="208,154" path="m9768,1906l9732,1906,9744,1907,9761,1909,9766,1908,9768,1906e" filled="t" fillcolor="#50535C" stroked="f">
                <v:path arrowok="t"/>
                <v:fill/>
              </v:shape>
              <v:shape style="position:absolute;left:9679;top:1761;width:208;height:154" coordorigin="9679,1761" coordsize="208,154" path="m9714,1908l9707,1908,9713,1908,9714,1908e" filled="t" fillcolor="#50535C" stroked="f">
                <v:path arrowok="t"/>
                <v:fill/>
              </v:shape>
              <v:shape style="position:absolute;left:9679;top:1761;width:208;height:154" coordorigin="9679,1761" coordsize="208,154" path="m9855,1765l9842,1767,9836,1768,9826,1769,9881,1769,9880,1769,9860,1769,9855,1765e" filled="t" fillcolor="#50535C" stroked="f">
                <v:path arrowok="t"/>
                <v:fill/>
              </v:shape>
              <v:shape style="position:absolute;left:9679;top:1761;width:208;height:154" coordorigin="9679,1761" coordsize="208,154" path="m9870,1766l9860,1769,9880,1769,9878,1766,9874,1766,9870,1766e" filled="t" fillcolor="#50535C" stroked="f">
                <v:path arrowok="t"/>
                <v:fill/>
              </v:shape>
              <v:shape style="position:absolute;left:9679;top:1761;width:208;height:154" coordorigin="9679,1761" coordsize="208,154" path="m9878,1766l9874,1766,9878,1766e" filled="t" fillcolor="#50535C" stroked="f">
                <v:path arrowok="t"/>
                <v:fill/>
              </v:shape>
            </v:group>
            <v:group style="position:absolute;left:10106;top:1759;width:210;height:152" coordorigin="10106,1759" coordsize="210,152">
              <v:shape style="position:absolute;left:10106;top:1759;width:210;height:152" coordorigin="10106,1759" coordsize="210,152" path="m10245,1759l10242,1761,10220,1783,10203,1801,10190,1815,10176,1830,10160,1846,10146,1860,10131,1874,10117,1888,10114,1890,10111,1893,10106,1898,10106,1900,10110,1908,10114,1911,10124,1908,10150,1908,10155,1906,10161,1906,10183,1906,10183,1906,10193,1895,10207,1881,10222,1868,10224,1866,10226,1864,10235,1854,10243,1844,10253,1835,10267,1821,10312,1778,10314,1775,10316,1773,10314,1766,10260,1766,10254,1765,10245,1759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50,1908l10124,1908,10129,1909,10139,1910,10145,1910,10150,1908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83,1906l10161,1906,10170,1906,10174,1908,10179,1910,10181,1908,10183,1906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268,1763l10267,1764,10260,1766,10314,1766,10313,1766,10280,1766,10268,1763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311,1761l10290,1762,10280,1766,10313,1766,10312,1762,10311,1761e" filled="t" fillcolor="#50535C" stroked="f">
                <v:path arrowok="t"/>
                <v:fill/>
              </v:shape>
            </v:group>
            <v:group style="position:absolute;left:10252;top:1758;width:211;height:150" coordorigin="10252,1758" coordsize="211,150">
              <v:shape style="position:absolute;left:10252;top:1758;width:211;height:150" coordorigin="10252,1758" coordsize="211,150" path="m10393,1758l10384,1767,10375,1775,10360,1792,10318,1832,10304,1846,10297,1854,10290,1861,10278,1869,10276,1871,10266,1881,10259,1888,10257,1890,10252,1897,10252,1901,10258,1906,10262,1907,10268,1904,10271,1903,10316,1902,10332,1902,10345,1889,10375,1859,10377,1857,10382,1854,10394,1843,10408,1829,10440,1796,10454,1782,10460,1777,10463,1772,10457,1764,10416,1764,10409,1764,10402,1764,10393,1758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332,1902l10316,1902,10317,1902,10326,1906,10331,1903,10332,1902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444,1760l10433,1763,10416,1764,10457,1764,10451,1761,10444,1760e" filled="t" fillcolor="#50535C" stroked="f">
                <v:path arrowok="t"/>
                <v:fill/>
              </v:shape>
            </v:group>
            <v:group style="position:absolute;left:9966;top:1761;width:200;height:151" coordorigin="9966,1761" coordsize="200,151">
              <v:shape style="position:absolute;left:9966;top:1761;width:200;height:151" coordorigin="9966,1761" coordsize="200,151" path="m10018,1910l9998,1910,10008,1912,10013,1912,10018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9997,1910l9983,1910,9992,1910,9997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10104,1761l10097,1763,10093,1766,10085,1777,10080,1782,10074,1789,10048,1815,10034,1829,10020,1845,10005,1862,9991,1876,9977,1890,9975,1892,9972,1894,9966,1902,9969,1908,9969,1908,9979,1910,9983,1910,9997,1910,9998,1910,10018,1910,10024,1908,10031,1907,10044,1907,10045,1906,10048,1905,10050,1894,10066,1879,10111,1834,10144,1796,10151,1789,10161,1782,10162,1780,10168,1773,10167,1767,10113,1767,10111,1767,10109,1767,10104,1761e" filled="t" fillcolor="#50535C" stroked="f">
                <v:path arrowok="t"/>
                <v:fill/>
              </v:shape>
              <v:shape style="position:absolute;left:9966;top:1761;width:200;height:151" coordorigin="9966,1761" coordsize="200,151" path="m10044,1907l10031,1907,10039,1908,10042,1908,10044,1907e" filled="t" fillcolor="#50535C" stroked="f">
                <v:path arrowok="t"/>
                <v:fill/>
              </v:shape>
              <v:shape style="position:absolute;left:9966;top:1761;width:200;height:151" coordorigin="9966,1761" coordsize="200,151" path="m10153,1761l10125,1764,10113,1767,10167,1767,10165,1762,10153,1761e" filled="t" fillcolor="#50535C" stroked="f">
                <v:path arrowok="t"/>
                <v:fill/>
              </v:shape>
            </v:group>
            <v:group style="position:absolute;left:10399;top:1760;width:204;height:146" coordorigin="10399,1760" coordsize="204,146">
              <v:shape style="position:absolute;left:10399;top:1760;width:204;height:146" coordorigin="10399,1760" coordsize="204,146" path="m10535,1760l10533,1761,10529,1765,10500,1794,10486,1808,10470,1825,10455,1839,10441,1853,10432,1862,10423,1872,10409,1883,10406,1887,10399,1893,10399,1897,10404,1904,10407,1906,10417,1905,10425,1905,10440,1901,10459,1901,10463,1900,10464,1900,10477,1900,10479,1899,10484,1892,10485,1891,10493,1884,10501,1877,10511,1866,10536,1839,10553,1821,10567,1807,10582,1794,10598,1781,10603,1778,10603,1771,10597,1765,10595,1764,10544,1764,10535,176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25,1905l10417,1905,10423,1905,10425,1905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59,1901l10440,1901,10452,1904,10459,1901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77,1900l10464,1900,10473,1903,10477,190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592,1762l10580,1762,10569,1763,10551,1763,10544,1764,10595,1764,10594,1763,10594,1763,10569,1763,10594,1763,10592,1762e" filled="t" fillcolor="#50535C" stroked="f">
                <v:path arrowok="t"/>
                <v:fill/>
              </v:shape>
            </v:group>
            <v:group style="position:absolute;left:9825;top:1761;width:202;height:151" coordorigin="9825,1761" coordsize="202,151">
              <v:shape style="position:absolute;left:9825;top:1761;width:202;height:151" coordorigin="9825,1761" coordsize="202,151" path="m9959,1761l9959,1761,9949,1769,9947,1772,9943,1777,9889,1835,9877,1847,9858,1867,9827,1896,9826,1899,9825,1904,9825,1907,9832,1909,9835,1912,9839,1908,9841,1906,9843,1905,9884,1902,9891,1902,9896,1902,9908,1901,9912,1899,9919,1888,9923,1883,9950,1854,9964,1840,9980,1823,9993,1809,10007,1795,10023,1782,10024,1781,10025,1780,10026,1776,10027,1774,10026,1769,9976,1769,9971,1769,9959,1761e" filled="t" fillcolor="#50535C" stroked="f">
                <v:path arrowok="t"/>
                <v:fill/>
              </v:shape>
              <v:shape style="position:absolute;left:9825;top:1761;width:202;height:151" coordorigin="9825,1761" coordsize="202,151" path="m9891,1902l9884,1902,9884,1902,9891,1902e" filled="t" fillcolor="#50535C" stroked="f">
                <v:path arrowok="t"/>
                <v:fill/>
              </v:shape>
              <v:shape style="position:absolute;left:9825;top:1761;width:202;height:151" coordorigin="9825,1761" coordsize="202,151" path="m10020,1763l10003,1766,9992,1768,9976,1769,10026,1769,10025,1766,10020,1763e" filled="t" fillcolor="#50535C" stroked="f">
                <v:path arrowok="t"/>
                <v:fill/>
              </v:shape>
            </v:group>
            <v:group style="position:absolute;left:9253;top:1760;width:200;height:149" coordorigin="9253,1760" coordsize="200,149">
              <v:shape style="position:absolute;left:9253;top:1760;width:200;height:149" coordorigin="9253,1760" coordsize="200,149" path="m9382,1762l9379,1763,9375,1767,9374,1769,9329,1817,9317,1830,9300,1848,9266,1884,9258,1890,9253,1900,9260,1908,9269,1909,9288,1903,9298,1900,9336,1900,9340,1892,9342,1890,9389,1842,9418,1809,9432,1794,9446,1780,9452,1775,9452,1770,9448,1766,9396,1766,9382,176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3,1902l9318,1902,9329,1902,9333,190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6,1900l9298,1900,9313,1902,9333,1902,9335,1901,9336,1900e" filled="t" fillcolor="#50535C" stroked="f">
                <v:path arrowok="t"/>
                <v:fill/>
              </v:shape>
              <v:shape style="position:absolute;left:9253;top:1760;width:200;height:149" coordorigin="9253,1760" coordsize="200,149" path="m9439,1760l9421,1762,9396,1766,9448,1766,9443,1762,9439,1760e" filled="t" fillcolor="#50535C" stroked="f">
                <v:path arrowok="t"/>
                <v:fill/>
              </v:shape>
            </v:group>
            <v:group style="position:absolute;left:9398;top:1762;width:198;height:147" coordorigin="9398,1762" coordsize="198,147">
              <v:shape style="position:absolute;left:9398;top:1762;width:198;height:147" coordorigin="9398,1762" coordsize="198,147" path="m9528,1762l9527,1763,9517,1773,9499,1792,9485,1807,9471,1821,9462,1829,9453,1837,9442,1850,9440,1854,9430,1864,9402,1895,9400,1897,9398,1901,9398,1903,9401,1908,9408,1910,9414,1907,9415,1906,9423,1904,9446,1901,9475,1901,9476,1901,9480,1896,9505,1871,9523,1854,9535,1840,9565,1808,9578,1793,9593,1779,9596,1776,9596,1769,9590,1766,9548,1766,9538,1766,9528,1762e" filled="t" fillcolor="#50535C" stroked="f">
                <v:path arrowok="t"/>
                <v:fill/>
              </v:shape>
              <v:shape style="position:absolute;left:9398;top:1762;width:198;height:147" coordorigin="9398,1762" coordsize="198,147" path="m9475,1901l9446,1901,9465,1901,9471,1903,9475,1901e" filled="t" fillcolor="#50535C" stroked="f">
                <v:path arrowok="t"/>
                <v:fill/>
              </v:shape>
              <v:shape style="position:absolute;left:9398;top:1762;width:198;height:147" coordorigin="9398,1762" coordsize="198,147" path="m9566,1764l9548,1766,9590,1766,9588,1765,9586,1764,9573,1764,9566,1764e" filled="t" fillcolor="#50535C" stroked="f">
                <v:path arrowok="t"/>
                <v:fill/>
              </v:shape>
              <v:shape style="position:absolute;left:9398;top:1762;width:198;height:147" coordorigin="9398,1762" coordsize="198,147" path="m9584,1763l9573,1764,9586,1764,9584,1763e" filled="t" fillcolor="#50535C" stroked="f">
                <v:path arrowok="t"/>
                <v:fill/>
              </v:shape>
            </v:group>
            <v:group style="position:absolute;left:9544;top:1763;width:199;height:149" coordorigin="9544,1763" coordsize="199,149">
              <v:shape style="position:absolute;left:9544;top:1763;width:199;height:149" coordorigin="9544,1763" coordsize="199,149" path="m9672,1763l9668,1767,9664,1770,9643,1793,9598,1840,9583,1857,9553,1890,9550,1893,9545,1899,9544,1904,9548,1910,9556,1912,9564,1906,9579,1904,9586,1903,9597,1902,9614,1902,9623,1901,9624,1901,9629,1894,9633,1888,9643,1876,9671,1847,9677,1841,9682,1835,9695,1821,9702,1814,9719,1797,9727,1787,9738,1779,9740,1778,9741,1776,9743,1774,9741,1769,9740,1768,9691,1768,9682,1768,9672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624,1901e" filled="t" fillcolor="#50535C" stroked="f">
                <v:path arrowok="t"/>
                <v:fill/>
              </v:shape>
              <v:shape style="position:absolute;left:9544;top:1763;width:199;height:149" coordorigin="9544,1763" coordsize="199,149" path="m9704,1765l9691,1768,9740,1768,9739,1767,9722,1767,9717,1766,9708,1766,9704,1765e" filled="t" fillcolor="#50535C" stroked="f">
                <v:path arrowok="t"/>
                <v:fill/>
              </v:shape>
              <v:shape style="position:absolute;left:9544;top:1763;width:199;height:149" coordorigin="9544,1763" coordsize="199,149" path="m9728,1763l9722,1767,9739,1767,9738,1765,9731,1763,9728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717,1766l9708,1766,9717,1766,9717,1766e" filled="t" fillcolor="#50535C" stroked="f">
                <v:path arrowok="t"/>
                <v:fill/>
              </v:shape>
            </v:group>
            <v:group style="position:absolute;left:10541;top:1763;width:194;height:144" coordorigin="10541,1763" coordsize="194,144">
              <v:shape style="position:absolute;left:10541;top:1763;width:194;height:144" coordorigin="10541,1763" coordsize="194,144" path="m10614,1904l10599,1904,10610,1907,10612,1905,10614,1904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587,1905l10560,1905,10564,1906,10570,1906,10574,1907,10587,1905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71,1763l10668,1765,10659,1774,10653,1780,10601,1836,10554,1882,10543,1892,10542,1894,10541,1895,10545,1902,10550,1906,10560,1905,10587,1905,10599,1904,10614,1904,10622,1895,10670,1846,10679,1836,10692,1821,10706,1807,10721,1794,10737,1781,10736,1768,10735,1767,10705,1767,10701,1766,10682,1766,10679,1766,10671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717,1763l10705,1767,10735,1767,10733,1764,10720,1764,10717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95,1765l10682,1766,10701,1766,10695,1765e" filled="t" fillcolor="#50535C" stroked="f">
                <v:path arrowok="t"/>
                <v:fill/>
              </v:shape>
            </v:group>
            <v:group style="position:absolute;left:8814;top:1767;width:206;height:144" coordorigin="8814,1767" coordsize="206,144">
              <v:shape style="position:absolute;left:8814;top:1767;width:206;height:144" coordorigin="8814,1767" coordsize="206,144" path="m8947,1767l8943,1769,8937,1772,8929,1783,8924,1788,8895,1817,8882,1832,8875,1842,8868,1851,8856,1859,8854,1861,8849,1867,8845,1870,8834,1882,8826,1890,8814,1904,8816,1909,8827,1911,8834,1911,8848,1909,8856,1907,8872,1904,8880,1904,8910,1904,8914,1899,8918,1894,8924,1886,8935,1873,8952,1855,8965,1841,9008,1790,9012,1786,9021,1777,9020,1772,8963,1772,8955,1771,8953,1769,8949,1767,8948,1767,8947,1767e" filled="t" fillcolor="#50535C" stroked="f">
                <v:path arrowok="t"/>
                <v:fill/>
              </v:shape>
              <v:shape style="position:absolute;left:8814;top:1767;width:206;height:144" coordorigin="8814,1767" coordsize="206,144" path="m8910,1904l8880,1904,8893,1909,8899,1909,8907,1906,8909,1905,8910,1904e" filled="t" fillcolor="#50535C" stroked="f">
                <v:path arrowok="t"/>
                <v:fill/>
              </v:shape>
              <v:shape style="position:absolute;left:8814;top:1767;width:206;height:144" coordorigin="8814,1767" coordsize="206,144" path="m9004,1768l8996,1770,8993,1770,8978,1771,8968,1772,8963,1772,9020,1772,9019,1772,9008,1768,9004,1768e" filled="t" fillcolor="#50535C" stroked="f">
                <v:path arrowok="t"/>
                <v:fill/>
              </v:shape>
              <v:shape style="position:absolute;left:8814;top:1767;width:206;height:144" coordorigin="8814,1767" coordsize="206,144" path="m8949,1767l8948,1767,8949,1767e" filled="t" fillcolor="#50535C" stroked="f">
                <v:path arrowok="t"/>
                <v:fill/>
              </v:shape>
            </v:group>
            <v:group style="position:absolute;left:8964;top:1764;width:203;height:153" coordorigin="8964,1764" coordsize="203,153">
              <v:shape style="position:absolute;left:8964;top:1764;width:203;height:153" coordorigin="8964,1764" coordsize="203,153" path="m9098,1765l9094,1766,9086,1774,9071,1788,9040,1817,9039,1818,9007,1855,8992,1871,8980,1887,8967,1902,8964,1904,8964,1907,8967,1915,8971,1917,8978,1915,8980,1915,8982,1914,9002,1912,9022,1910,9024,1910,9040,1910,9044,1904,9047,1901,9055,1892,9062,1885,9075,1872,9080,1864,9088,1857,9101,1844,9115,1828,9127,1812,9140,1797,9146,1790,9153,1785,9167,1775,9166,1768,9161,1766,9139,1766,9138,1766,9121,1766,9115,1766,9109,1766,9098,1765e" filled="t" fillcolor="#50535C" stroked="f">
                <v:path arrowok="t"/>
                <v:fill/>
              </v:shape>
              <v:shape style="position:absolute;left:8964;top:1764;width:203;height:153" coordorigin="8964,1764" coordsize="203,153" path="m9040,1910l9024,1910,9027,1911,9037,1914,9038,1913,9040,1910e" filled="t" fillcolor="#50535C" stroked="f">
                <v:path arrowok="t"/>
                <v:fill/>
              </v:shape>
              <v:shape style="position:absolute;left:8964;top:1764;width:203;height:153" coordorigin="8964,1764" coordsize="203,153" path="m9153,1764l9145,1766,9139,1766,9161,1766,9156,1764,9153,1764e" filled="t" fillcolor="#50535C" stroked="f">
                <v:path arrowok="t"/>
                <v:fill/>
              </v:shape>
              <v:shape style="position:absolute;left:8964;top:1764;width:203;height:153" coordorigin="8964,1764" coordsize="203,153" path="m9129,1766l9125,1766,9121,1766,9121,1766,9138,1766,9129,1766e" filled="t" fillcolor="#50535C" stroked="f">
                <v:path arrowok="t"/>
                <v:fill/>
              </v:shape>
            </v:group>
            <v:group style="position:absolute;left:9106;top:1764;width:190;height:146" coordorigin="9106,1764" coordsize="190,146">
              <v:shape style="position:absolute;left:9106;top:1764;width:190;height:146" coordorigin="9106,1764" coordsize="190,146" path="m9232,1767l9229,1769,9127,1876,9119,1884,9111,1893,9110,1893,9106,1899,9108,1905,9117,1909,9121,1910,9135,1908,9145,1907,9162,1904,9168,1903,9185,1903,9190,1897,9193,1891,9202,1883,9215,1869,9229,1852,9241,1841,9258,1821,9270,1806,9296,1774,9294,1772,9294,1771,9248,1771,9232,1767e" filled="t" fillcolor="#50535C" stroked="f">
                <v:path arrowok="t"/>
                <v:fill/>
              </v:shape>
              <v:shape style="position:absolute;left:9106;top:1764;width:190;height:146" coordorigin="9106,1764" coordsize="190,146" path="m9185,1903l9168,1903,9179,1908,9183,1907,9185,1903e" filled="t" fillcolor="#50535C" stroked="f">
                <v:path arrowok="t"/>
                <v:fill/>
              </v:shape>
              <v:shape style="position:absolute;left:9106;top:1764;width:190;height:146" coordorigin="9106,1764" coordsize="190,146" path="m9279,1764l9260,1769,9248,1771,9294,1771,9293,1769,9285,1766,9279,1764e" filled="t" fillcolor="#50535C" stroked="f">
                <v:path arrowok="t"/>
                <v:fill/>
              </v:shape>
            </v:group>
            <v:group style="position:absolute;left:8679;top:1768;width:196;height:143" coordorigin="8679,1768" coordsize="196,143">
              <v:shape style="position:absolute;left:8679;top:1768;width:196;height:143" coordorigin="8679,1768" coordsize="196,143" path="m8810,1768l8807,1770,8805,1772,8747,1830,8719,1859,8705,1873,8698,1881,8692,1889,8679,1899,8680,1905,8692,1910,8699,1910,8709,1908,8712,1906,8723,1905,8730,1901,8756,1901,8759,1899,8760,1898,8779,1874,8794,1858,8807,1846,8825,1828,8875,1775,8872,1773,8871,1772,8851,1772,8845,1771,8829,1770,8820,1769,8810,1768e" filled="t" fillcolor="#50535C" stroked="f">
                <v:path arrowok="t"/>
                <v:fill/>
              </v:shape>
              <v:shape style="position:absolute;left:8679;top:1768;width:196;height:143" coordorigin="8679,1768" coordsize="196,143" path="m8756,1901l8730,1901,8746,1910,8751,1906,8756,1901e" filled="t" fillcolor="#50535C" stroked="f">
                <v:path arrowok="t"/>
                <v:fill/>
              </v:shape>
              <v:shape style="position:absolute;left:8679;top:1768;width:196;height:143" coordorigin="8679,1768" coordsize="196,143" path="m8862,1770l8851,1772,8871,1772,8871,1771,8865,1770,8862,1770e" filled="t" fillcolor="#50535C" stroked="f">
                <v:path arrowok="t"/>
                <v:fill/>
              </v:shape>
            </v:group>
            <v:group style="position:absolute;left:10700;top:1757;width:211;height:150" coordorigin="10700,1757" coordsize="211,150">
              <v:shape style="position:absolute;left:10700;top:1757;width:211;height:150" coordorigin="10700,1757" coordsize="211,150" path="m10840,1757l10831,1766,10823,1774,10808,1791,10766,1832,10752,1846,10745,1853,10737,1861,10726,1868,10724,1871,10713,1881,10707,1887,10704,1890,10700,1896,10700,1901,10705,1906,10709,1907,10716,1903,10719,1903,10764,1902,10780,1902,10793,1889,10823,1859,10825,1857,10830,1853,10842,1842,10856,1828,10888,1796,10902,1782,10908,1777,10911,1771,10905,1763,10864,1763,10857,1763,10849,1763,10840,1757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780,1902l10764,1902,10765,1902,10774,1906,10779,1902,10780,1902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892,1759l10881,1763,10864,1763,10905,1763,10898,1760,10892,1759e" filled="t" fillcolor="#50535C" stroked="f">
                <v:path arrowok="t"/>
                <v:fill/>
              </v:shape>
            </v:group>
            <v:group style="position:absolute;left:10847;top:1759;width:204;height:146" coordorigin="10847,1759" coordsize="204,146">
              <v:shape style="position:absolute;left:10847;top:1759;width:204;height:146" coordorigin="10847,1759" coordsize="204,146" path="m10983,1759l10981,1760,10977,1764,10948,1793,10934,1808,10918,1824,10903,1838,10889,1852,10880,1862,10871,1872,10857,1883,10854,1886,10847,1893,10847,1897,10852,1903,10855,1905,10865,1904,10872,1904,10888,1901,10907,1901,10911,1900,10912,1900,10925,1900,10927,1899,10932,1891,10933,1891,10941,1883,10949,1876,10959,1865,10984,1839,11001,1821,11015,1807,11030,1793,11046,1781,11051,1777,11051,1771,11044,1765,11043,1764,10992,1764,10983,1759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872,1904l10865,1904,10871,1905,10872,1904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07,1901l10888,1901,10900,1903,10907,1901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25,1900l10912,1900,10921,1902,10925,1900e" filled="t" fillcolor="#50535C" stroked="f">
                <v:path arrowok="t"/>
                <v:fill/>
              </v:shape>
              <v:shape style="position:absolute;left:10847;top:1759;width:204;height:146" coordorigin="10847,1759" coordsize="204,146" path="m11040,1761l11028,1762,11017,1763,10999,1763,10992,1764,11043,1764,11042,1763,11042,1763,11017,1763,11042,1763,11040,1761e" filled="t" fillcolor="#50535C" stroked="f">
                <v:path arrowok="t"/>
                <v:fill/>
              </v:shape>
            </v:group>
            <v:group style="position:absolute;left:10989;top:1762;width:194;height:144" coordorigin="10989,1762" coordsize="194,144">
              <v:shape style="position:absolute;left:10989;top:1762;width:194;height:144" coordorigin="10989,1762" coordsize="194,144" path="m11062,1904l11047,1904,11058,1907,11060,1905,11062,1904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035,1905l11008,1905,11012,1906,11018,1906,11022,1906,11035,1905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19,1762l11116,1764,11107,1774,11101,1780,11049,1836,11002,1882,10991,1892,10990,1893,10989,1895,10992,1902,10997,1905,11008,1905,11035,1905,11047,1904,11062,1904,11070,1894,11118,1846,11127,1836,11140,1821,11154,1807,11169,1793,11184,1780,11184,1768,11183,1766,11153,1766,11148,1765,11130,1765,11127,1765,11119,1762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65,1763l11153,1766,11183,1766,11181,1764,11168,1763,11165,1763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43,1764l11130,1765,11148,1765,11143,1764e" filled="t" fillcolor="#50535C" stroked="f">
                <v:path arrowok="t"/>
                <v:fill/>
              </v:shape>
            </v:group>
            <v:group style="position:absolute;left:11111;top:1759;width:162;height:154" coordorigin="11111,1759" coordsize="162,154">
              <v:shape style="position:absolute;left:11111;top:1759;width:162;height:154" coordorigin="11111,1759" coordsize="162,154" path="m11263,1759l11204,1807,11181,1832,11173,1839,11158,1853,11144,1867,11127,1886,11122,1890,11114,1897,11111,1899,11111,1903,11111,1904,11113,1909,11116,1913,11123,1913,11126,1910,11130,1908,11143,1905,11150,1904,11162,1904,11169,1900,11190,1900,11207,1883,11226,1865,11253,1836,11258,1831,11263,1827,11272,1818,11273,1813,11264,1805,11264,1801,11267,1794,11267,1792,11269,1782,11269,1774,11266,1761,11263,1759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62,1904l11150,1904,11157,1904,11162,1904,11162,1904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90,1900l11169,1900,11174,1901,11183,1904,11187,1903,11190,1900e" filled="t" fillcolor="#50535C" stroked="f">
                <v:path arrowok="t"/>
                <v:fill/>
              </v:shape>
            </v:group>
            <v:group style="position:absolute;left:11223;top:1863;width:37;height:47" coordorigin="11223,1863" coordsize="37,47">
              <v:shape style="position:absolute;left:11223;top:1863;width:37;height:47" coordorigin="11223,1863" coordsize="37,47" path="m11260,1905l11241,1905,11244,1906,11251,1910,11255,1909,11260,1905e" filled="t" fillcolor="#50535C" stroked="f">
                <v:path arrowok="t"/>
                <v:fill/>
              </v:shape>
              <v:shape style="position:absolute;left:11223;top:1863;width:37;height:47" coordorigin="11223,1863" coordsize="37,47" path="m11256,1863l11253,1866,11250,1870,11246,1874,11238,1882,11232,1887,11223,1897,11224,1901,11229,1904,11232,1905,11235,1906,11241,1905,11260,1905,11262,1904,11264,1903,11266,1892,11264,1882,11263,1870,11261,1864,11256,1863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167.453400pt;margin-top:221.938507pt;width:352.6565pt;height:149.546pt;mso-position-horizontal-relative:page;mso-position-vertical-relative:page;z-index:-6120" coordorigin="3349,4439" coordsize="7053,2991">
            <v:group style="position:absolute;left:3359;top:4712;width:2444;height:2444" coordorigin="3359,4712" coordsize="2444,2444">
              <v:shape style="position:absolute;left:3359;top:4712;width:2444;height:2444" coordorigin="3359,4712" coordsize="2444,2444" path="m4581,4712l4481,4716,4383,4728,4287,4748,4195,4775,4105,4808,4019,4849,3937,4895,3859,4948,3786,5006,3717,5070,3653,5139,3595,5213,3542,5291,3495,5373,3455,5459,3421,5548,3395,5641,3375,5736,3363,5834,3359,5934,3363,6034,3375,6132,3395,6228,3421,6320,3455,6410,3495,6496,3542,6578,3595,6656,3653,6729,3717,6798,3786,6862,3859,6920,3937,6973,4019,7020,4105,7060,4195,7094,4287,7121,4383,7140,4481,7152,4581,7156,4681,7152,4779,7140,4875,7121,4967,7094,5057,7060,5143,7020,5225,6973,5303,6920,5376,6862,5445,6798,5509,6729,5567,6656,5620,6578,5667,6496,5707,6410,5741,6320,5767,6228,5787,6132,5799,6034,5803,5934,5799,5834,5787,5736,5767,5641,5741,5548,5707,5459,5667,5373,5620,5291,5567,5213,5509,5139,5445,5070,5376,5006,5303,4948,5225,4895,5143,4849,5057,4808,4967,4775,4875,4748,4779,4728,4681,4716,4581,4712e" filled="t" fillcolor="#50535C" stroked="f">
                <v:path arrowok="t"/>
                <v:fill/>
              </v:shape>
            </v:group>
            <v:group style="position:absolute;left:7948;top:4712;width:2444;height:2444" coordorigin="7948,4712" coordsize="2444,2444">
              <v:shape style="position:absolute;left:7948;top:4712;width:2444;height:2444" coordorigin="7948,4712" coordsize="2444,2444" path="m9170,4712l9070,4716,8972,4728,8877,4748,8784,4775,8695,4808,8609,4849,8527,4895,8449,4948,8375,5006,8306,5070,8242,5139,8184,5213,8131,5291,8085,5373,8044,5459,8011,5548,7984,5641,7964,5736,7952,5834,7948,5934,7952,6034,7964,6132,7984,6228,8011,6320,8044,6410,8085,6496,8131,6578,8184,6656,8242,6729,8306,6798,8375,6862,8449,6920,8527,6973,8609,7020,8695,7060,8784,7094,8877,7121,8972,7140,9070,7152,9170,7156,9270,7152,9368,7140,9464,7121,9556,7094,9646,7060,9732,7020,9814,6973,9892,6920,9965,6862,10034,6798,10098,6729,10156,6656,10209,6578,10256,6496,10296,6410,10330,6320,10357,6228,10376,6132,10388,6034,10392,5934,10388,5834,10376,5736,10357,5641,10330,5548,10296,5459,10256,5373,10209,5291,10156,5213,10098,5139,10034,5070,9965,5006,9892,4948,9814,4895,9732,4849,9646,4808,9556,4775,9464,4748,9368,4728,9270,4716,9170,4712e" filled="t" fillcolor="#50535C" stroked="f">
                <v:path arrowok="t"/>
                <v:fill/>
              </v:shape>
            </v:group>
            <v:group style="position:absolute;left:5386;top:4449;width:2971;height:2971" coordorigin="5386,4449" coordsize="2971,2971">
              <v:shape style="position:absolute;left:5386;top:4449;width:2971;height:2971" coordorigin="5386,4449" coordsize="2971,2971" path="m6871,4449l6749,4454,6630,4468,6514,4492,6402,4525,6293,4566,6189,4615,6089,4671,5994,4735,5904,4806,5821,4884,5743,4968,5672,5057,5608,5152,5552,5252,5502,5356,5461,5465,5429,5577,5405,5693,5391,5812,5386,5934,5391,6056,5405,6175,5429,6291,5461,6404,5502,6512,5552,6617,5608,6717,5672,6812,5743,6901,5821,6985,5904,7062,5994,7133,6089,7197,6189,7254,6293,7303,6402,7344,6514,7377,6630,7400,6749,7415,6871,7420,6993,7415,7112,7400,7228,7377,7341,7344,7449,7303,7554,7254,7654,7197,7748,7133,7838,7062,7922,6985,7999,6901,8070,6812,8134,6717,8191,6617,8240,6512,8281,6404,8313,6291,8337,6175,8352,6056,8357,5934,8352,5812,8337,5693,8313,5577,8281,5465,8240,5356,8191,5252,8134,5152,8070,5057,7999,4968,7922,4884,7838,4806,7748,4735,7654,4671,7554,4615,7449,4566,7341,4525,7228,4492,7112,4468,6993,4454,6871,4449e" filled="t" fillcolor="#FDB913" stroked="f">
                <v:path arrowok="t"/>
                <v:fill/>
              </v:shape>
            </v:group>
            <v:group style="position:absolute;left:8900;top:5149;width:116;height:115" coordorigin="8900,5149" coordsize="116,115">
              <v:shape style="position:absolute;left:8900;top:5149;width:116;height:115" coordorigin="8900,5149" coordsize="116,115" path="m9015,5207l9011,5229,8999,5247,8981,5259,8960,5264,8937,5260,8918,5249,8905,5232,8900,5211,8904,5187,8915,5168,8931,5155,8952,5149,8976,5153,8995,5164,9009,5180,9015,5200,9015,5207xe" filled="f" stroked="t" strokeweight="2.126pt" strokecolor="#FFFFFF">
                <v:path arrowok="t"/>
              </v:shape>
            </v:group>
            <v:group style="position:absolute;left:8822;top:5303;width:77;height:231" coordorigin="8822,5303" coordsize="77,231">
              <v:shape style="position:absolute;left:8822;top:5303;width:77;height:231" coordorigin="8822,5303" coordsize="77,231" path="m8822,5535l8832,5361,8900,5303e" filled="f" stroked="t" strokeweight="2.126pt" strokecolor="#FFFFFF">
                <v:path arrowok="t"/>
              </v:shape>
            </v:group>
            <v:group style="position:absolute;left:9015;top:5303;width:77;height:231" coordorigin="9015,5303" coordsize="77,231">
              <v:shape style="position:absolute;left:9015;top:5303;width:77;height:231" coordorigin="9015,5303" coordsize="77,231" path="m9015,5303l9083,5361,9093,5535e" filled="f" stroked="t" strokeweight="2.126pt" strokecolor="#FFFFFF">
                <v:path arrowok="t"/>
              </v:shape>
            </v:group>
            <v:group style="position:absolute;left:8900;top:5419;width:116;height:309" coordorigin="8900,5419" coordsize="116,309">
              <v:shape style="position:absolute;left:8900;top:5419;width:116;height:309" coordorigin="8900,5419" coordsize="116,309" path="m9015,5419l9015,5535,8996,5727,8919,5727,8900,5535,8900,5419e" filled="f" stroked="t" strokeweight="2.126pt" strokecolor="#FFFFFF">
                <v:path arrowok="t"/>
              </v:shape>
            </v:group>
            <v:group style="position:absolute;left:9310;top:5149;width:116;height:115" coordorigin="9310,5149" coordsize="116,115">
              <v:shape style="position:absolute;left:9310;top:5149;width:116;height:115" coordorigin="9310,5149" coordsize="116,115" path="m9425,5207l9421,5229,9409,5247,9391,5259,9370,5264,9347,5260,9328,5249,9315,5232,9310,5211,9314,5187,9325,5168,9341,5155,9362,5149,9386,5153,9405,5164,9419,5180,9425,5200,9425,5207xe" filled="f" stroked="t" strokeweight="2.126pt" strokecolor="#FFFFFF">
                <v:path arrowok="t"/>
              </v:shape>
            </v:group>
            <v:group style="position:absolute;left:9232;top:5303;width:77;height:231" coordorigin="9232,5303" coordsize="77,231">
              <v:shape style="position:absolute;left:9232;top:5303;width:77;height:231" coordorigin="9232,5303" coordsize="77,231" path="m9232,5535l9242,5361,9309,5303e" filled="f" stroked="t" strokeweight="2.126pt" strokecolor="#FFFFFF">
                <v:path arrowok="t"/>
              </v:shape>
            </v:group>
            <v:group style="position:absolute;left:9425;top:5303;width:77;height:231" coordorigin="9425,5303" coordsize="77,231">
              <v:shape style="position:absolute;left:9425;top:5303;width:77;height:231" coordorigin="9425,5303" coordsize="77,231" path="m9425,5303l9493,5361,9503,5535e" filled="f" stroked="t" strokeweight="2.126pt" strokecolor="#FFFFFF">
                <v:path arrowok="t"/>
              </v:shape>
            </v:group>
            <v:group style="position:absolute;left:9271;top:5419;width:193;height:174" coordorigin="9271,5419" coordsize="193,174">
              <v:shape style="position:absolute;left:9271;top:5419;width:193;height:174" coordorigin="9271,5419" coordsize="193,174" path="m9309,5419l9271,5592,9464,5592,9425,5419e" filled="f" stroked="t" strokeweight="2.126pt" strokecolor="#FFFFFF">
                <v:path arrowok="t"/>
              </v:shape>
            </v:group>
            <v:group style="position:absolute;left:9321;top:5649;width:92;height:78" coordorigin="9321,5649" coordsize="92,78">
              <v:shape style="position:absolute;left:9321;top:5649;width:92;height:78" coordorigin="9321,5649" coordsize="92,78" path="m9414,5649l9406,5727,9329,5727,9321,5651e" filled="f" stroked="t" strokeweight="2.126pt" strokecolor="#FFFFFF">
                <v:path arrowok="t"/>
              </v:shape>
            </v:group>
            <v:group style="position:absolute;left:4480;top:5197;width:170;height:438" coordorigin="4480,5197" coordsize="170,438">
              <v:shape style="position:absolute;left:4480;top:5197;width:170;height:438" coordorigin="4480,5197" coordsize="170,438" path="m4650,5197l4650,5635,4480,5635,4480,5197e" filled="f" stroked="t" strokeweight="2.126pt" strokecolor="#FFFFFF">
                <v:path arrowok="t"/>
              </v:shape>
            </v:group>
            <v:group style="position:absolute;left:4714;top:5281;width:106;height:271" coordorigin="4714,5281" coordsize="106,271">
              <v:shape style="position:absolute;left:4714;top:5281;width:106;height:271" coordorigin="4714,5281" coordsize="106,271" path="m4714,5281l4820,5448,4820,5552,4714,5552e" filled="f" stroked="t" strokeweight="2.126pt" strokecolor="#FFFFFF">
                <v:path arrowok="t"/>
              </v:shape>
            </v:group>
            <v:group style="position:absolute;left:4310;top:5281;width:106;height:271" coordorigin="4310,5281" coordsize="106,271">
              <v:shape style="position:absolute;left:4310;top:5281;width:106;height:271" coordorigin="4310,5281" coordsize="106,271" path="m4415,5281l4310,5448,4310,5552,4416,5552e" filled="f" stroked="t" strokeweight="2.126pt" strokecolor="#FFFFFF">
                <v:path arrowok="t"/>
              </v:shape>
            </v:group>
            <v:group style="position:absolute;left:4565;top:5281;width:2;height:292" coordorigin="4565,5281" coordsize="2,292">
              <v:shape style="position:absolute;left:4565;top:5281;width:2;height:292" coordorigin="4565,5281" coordsize="0,292" path="m4565,5573l4565,5281e" filled="f" stroked="t" strokeweight="2.126pt" strokecolor="#FFFFFF">
                <v:path arrowok="t"/>
              </v:shape>
            </v:group>
            <v:group style="position:absolute;left:4480;top:5031;width:170;height:104" coordorigin="4480,5031" coordsize="170,104">
              <v:shape style="position:absolute;left:4480;top:5031;width:170;height:104" coordorigin="4480,5031" coordsize="170,104" path="m4480,5135l4565,5031,4650,5135e" filled="f" stroked="t" strokeweight="2.126pt" strokecolor="#FFFFFF">
                <v:path arrowok="t"/>
              </v:shape>
            </v:group>
            <v:group style="position:absolute;left:6752;top:5150;width:201;height:196" coordorigin="6752,5150" coordsize="201,196">
              <v:shape style="position:absolute;left:6752;top:5150;width:201;height:196" coordorigin="6752,5150" coordsize="201,196" path="m6752,5347l6785,5347,6852,5264,6852,5198,6857,5177,6871,5160,6891,5150,6917,5153,6937,5163,6949,5179,6953,5198e" filled="f" stroked="t" strokeweight="2.126pt" strokecolor="#231F20">
                <v:path arrowok="t"/>
              </v:shape>
            </v:group>
            <v:group style="position:absolute;left:6752;top:5198;width:386;height:445" coordorigin="6752,5198" coordsize="386,445">
              <v:shape style="position:absolute;left:6752;top:5198;width:386;height:445" coordorigin="6752,5198" coordsize="386,445" path="m6953,5198l6953,5347,6953,5347,7138,5380,7071,5644,6903,5644,6785,5611,6752,5611e" filled="f" stroked="t" strokeweight="2.126pt" strokecolor="#231F20">
                <v:path arrowok="t"/>
              </v:shape>
            </v:group>
            <v:group style="position:absolute;left:6634;top:5347;width:67;height:264" coordorigin="6634,5347" coordsize="67,264">
              <v:shape style="position:absolute;left:6634;top:5347;width:67;height:264" coordorigin="6634,5347" coordsize="67,264" path="m6701,5611l6634,5611,6634,5347,6701,5347,6701,5611xe" filled="f" stroked="t" strokeweight="2.126pt" strokecolor="#231F2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95.703598pt;margin-top:655.203613pt;width:22.011pt;height:23.253745pt;mso-position-horizontal-relative:page;mso-position-vertical-relative:page;z-index:-6119" coordorigin="3914,13104" coordsize="440,465">
            <v:group style="position:absolute;left:3935;top:13125;width:398;height:423" coordorigin="3935,13125" coordsize="398,423">
              <v:shape style="position:absolute;left:3935;top:13125;width:398;height:423" coordorigin="3935,13125" coordsize="398,423" path="m3935,13125l3935,13349,3937,13372,3955,13436,3993,13489,4046,13527,4110,13546,4133,13548,4156,13547,4220,13528,4274,13491,4312,13438,4331,13375,4333,13125,3935,13125xe" filled="f" stroked="t" strokeweight="2.126pt" strokecolor="#50535C">
                <v:path arrowok="t"/>
              </v:shape>
            </v:group>
            <v:group style="position:absolute;left:4035;top:13225;width:99;height:224" coordorigin="4035,13225" coordsize="99,224">
              <v:shape style="position:absolute;left:4035;top:13225;width:99;height:224" coordorigin="4035,13225" coordsize="99,224" path="m4134,13448l4072,13427,4038,13372,4035,13350,4035,13225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94.460602pt;margin-top:680.060608pt;width:24.497pt;height:14.554pt;mso-position-horizontal-relative:page;mso-position-vertical-relative:page;z-index:-6118" coordorigin="3889,13601" coordsize="490,291">
            <v:group style="position:absolute;left:4134;top:13685;width:2;height:186" coordorigin="4134,13685" coordsize="2,186">
              <v:shape style="position:absolute;left:4134;top:13685;width:2;height:186" coordorigin="4134,13685" coordsize="0,186" path="m4134,13685l4134,13871e" filled="f" stroked="t" strokeweight="2.126pt" strokecolor="#50535C">
                <v:path arrowok="t"/>
              </v:shape>
            </v:group>
            <v:group style="position:absolute;left:3910;top:13871;width:447;height:2" coordorigin="3910,13871" coordsize="447,2">
              <v:shape style="position:absolute;left:3910;top:13871;width:447;height:2" coordorigin="3910,13871" coordsize="447,0" path="m3910,13871l4358,13871e" filled="f" stroked="t" strokeweight="2.126pt" strokecolor="#50535C">
                <v:path arrowok="t"/>
              </v:shape>
            </v:group>
            <v:group style="position:absolute;left:4060;top:13622;width:148;height:74" coordorigin="4060,13622" coordsize="148,74">
              <v:shape style="position:absolute;left:4060;top:13622;width:148;height:74" coordorigin="4060,13622" coordsize="148,74" path="m4060,13622l4087,13680,4128,13697,4152,13694,4173,13685,4190,13671,4202,13654,4208,13634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20.3806pt;margin-top:658.752625pt;width:4.971pt;height:7.456872pt;mso-position-horizontal-relative:page;mso-position-vertical-relative:page;z-index:-6117" coordorigin="4408,13175" coordsize="99,149">
            <v:shape style="position:absolute;left:4408;top:13175;width:99;height:149" coordorigin="4408,13175" coordsize="99,149" path="m4408,13175l4507,13175,4507,13225,4485,13287,4431,13321,4408,13324e" filled="f" stroked="t" strokeweight="2.126pt" strokecolor="#50535C">
              <v:path arrowok="t"/>
            </v:shape>
          </v:group>
          <w10:wrap type="none"/>
        </w:pict>
      </w:r>
      <w:r>
        <w:rPr/>
        <w:pict>
          <v:group style="position:absolute;margin-left:188.066605pt;margin-top:658.752625pt;width:4.971pt;height:7.456872pt;mso-position-horizontal-relative:page;mso-position-vertical-relative:page;z-index:-6116" coordorigin="3761,13175" coordsize="99,149">
            <v:shape style="position:absolute;left:3761;top:13175;width:99;height:149" coordorigin="3761,13175" coordsize="99,149" path="m3861,13175l3761,13175,3761,13225,3783,13287,3837,13321,3860,13324e" filled="f" stroked="t" strokeweight="2.126pt" strokecolor="#50535C">
              <v:path arrowok="t"/>
            </v:shape>
          </v:group>
          <w10:wrap type="none"/>
        </w:pict>
      </w:r>
      <w:r>
        <w:rPr/>
        <w:pict>
          <v:group style="position:absolute;margin-left:287.830994pt;margin-top:675.146973pt;width:19.645913pt;height:19.45816pt;mso-position-horizontal-relative:page;mso-position-vertical-relative:page;z-index:-6115" coordorigin="5757,13503" coordsize="393,389">
            <v:group style="position:absolute;left:5778;top:13524;width:350;height:347" coordorigin="5778,13524" coordsize="350,347">
              <v:shape style="position:absolute;left:5778;top:13524;width:350;height:347" coordorigin="5778,13524" coordsize="350,347" path="m6128,13697l6115,13763,6080,13817,6026,13855,5961,13871,5937,13869,5871,13850,5820,13810,5787,13755,5778,13712,5779,13687,5798,13620,5837,13568,5891,13534,5932,13524,5958,13525,6028,13543,6081,13580,6115,13632,6128,13694,6128,13697xe" filled="f" stroked="t" strokeweight="2.126pt" strokecolor="#50535C">
                <v:path arrowok="t"/>
              </v:shape>
            </v:group>
            <v:group style="position:absolute;left:5878;top:13623;width:68;height:74" coordorigin="5878,13623" coordsize="68,74">
              <v:shape style="position:absolute;left:5878;top:13623;width:68;height:74" coordorigin="5878,13623" coordsize="68,74" path="m5878,13697l5881,13675,5891,13655,5905,13639,5924,13628,5946,13623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84.037903pt;margin-top:655.203796pt;width:27.2pt;height:17.04pt;mso-position-horizontal-relative:page;mso-position-vertical-relative:page;z-index:-6114" coordorigin="5681,13104" coordsize="544,341">
            <v:group style="position:absolute;left:5702;top:13125;width:501;height:298" coordorigin="5702,13125" coordsize="501,298">
              <v:shape style="position:absolute;left:5702;top:13125;width:501;height:298" coordorigin="5702,13125" coordsize="501,298" path="m5978,13424l6203,13349,6178,13225,6178,13125,5727,13125,5727,13225,5702,13349,5928,13424e" filled="f" stroked="t" strokeweight="2.126pt" strokecolor="#50535C">
                <v:path arrowok="t"/>
              </v:shape>
            </v:group>
            <v:group style="position:absolute;left:5878;top:13200;width:2;height:99" coordorigin="5878,13200" coordsize="2,99">
              <v:shape style="position:absolute;left:5878;top:13200;width:2;height:99" coordorigin="5878,13200" coordsize="0,99" path="m5878,13200l5878,13299e" filled="f" stroked="t" strokeweight="2.126pt" strokecolor="#50535C">
                <v:path arrowok="t"/>
              </v:shape>
            </v:group>
            <v:group style="position:absolute;left:6028;top:13200;width:2;height:99" coordorigin="6028,13200" coordsize="2,99">
              <v:shape style="position:absolute;left:6028;top:13200;width:2;height:99" coordorigin="6028,13200" coordsize="0,99" path="m6028,13200l6028,13299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68.861115pt;margin-top:662.434998pt;width:39.411pt;height:29.307pt;mso-position-horizontal-relative:page;mso-position-vertical-relative:page;z-index:-6113" coordorigin="7377,13249" coordsize="788,586">
            <v:group style="position:absolute;left:7647;top:13270;width:249;height:395" coordorigin="7647,13270" coordsize="249,395">
              <v:shape style="position:absolute;left:7647;top:13270;width:249;height:395" coordorigin="7647,13270" coordsize="249,395" path="m7647,13665l7647,13270,7896,13270,7896,13665e" filled="f" stroked="t" strokeweight="2.126pt" strokecolor="#50535C">
                <v:path arrowok="t"/>
              </v:shape>
            </v:group>
            <v:group style="position:absolute;left:7398;top:13418;width:746;height:395" coordorigin="7398,13418" coordsize="746,395">
              <v:shape style="position:absolute;left:7398;top:13418;width:746;height:395" coordorigin="7398,13418" coordsize="746,395" path="m7572,13418l7398,13418,7398,13814,8144,13814,8144,13517,7970,13517e" filled="f" stroked="t" strokeweight="2.126pt" strokecolor="#50535C">
                <v:path arrowok="t"/>
              </v:shape>
            </v:group>
            <v:group style="position:absolute;left:7995;top:13344;width:2;height:99" coordorigin="7995,13344" coordsize="2,99">
              <v:shape style="position:absolute;left:7995;top:13344;width:2;height:99" coordorigin="7995,13344" coordsize="0,99" path="m7995,13344l7995,13443e" filled="f" stroked="t" strokeweight="2.126pt" strokecolor="#50535C">
                <v:path arrowok="t"/>
              </v:shape>
            </v:group>
            <v:group style="position:absolute;left:8070;top:13344;width:2;height:99" coordorigin="8070,13344" coordsize="2,99">
              <v:shape style="position:absolute;left:8070;top:13344;width:2;height:99" coordorigin="8070,13344" coordsize="0,99" path="m8070,13344l8070,13443e" filled="f" stroked="t" strokeweight="2.126pt" strokecolor="#50535C">
                <v:path arrowok="t"/>
              </v:shape>
            </v:group>
            <v:group style="position:absolute;left:8144;top:13344;width:2;height:99" coordorigin="8144,13344" coordsize="2,99">
              <v:shape style="position:absolute;left:8144;top:13344;width:2;height:99" coordorigin="8144,13344" coordsize="0,99" path="m8144,13344l8144,13443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88.566101pt;margin-top:654.848999pt;width:.1pt;height:4.942pt;mso-position-horizontal-relative:page;mso-position-vertical-relative:page;z-index:-6112" coordorigin="7771,13097" coordsize="2,99">
            <v:shape style="position:absolute;left:7771;top:13097;width:2;height:99" coordorigin="7771,13097" coordsize="0,99" path="m7771,13097l7771,13196e" filled="f" stroked="t" strokeweight="2.126pt" strokecolor="#50535C">
              <v:path arrowok="t"/>
            </v:shape>
          </v:group>
          <w10:wrap type="none"/>
        </w:pict>
      </w:r>
      <w:r>
        <w:rPr/>
        <w:pict>
          <v:group style="position:absolute;margin-left:372.409088pt;margin-top:662.262024pt;width:.1pt;height:4.942pt;mso-position-horizontal-relative:page;mso-position-vertical-relative:page;z-index:-6111" coordorigin="7448,13245" coordsize="2,99">
            <v:shape style="position:absolute;left:7448;top:13245;width:2;height:99" coordorigin="7448,13245" coordsize="0,99" path="m7448,13245l7448,13344e" filled="f" stroked="t" strokeweight="2.126pt" strokecolor="#50535C">
              <v:path arrowok="t"/>
            </v:shape>
          </v:group>
          <w10:wrap type="none"/>
        </w:pict>
      </w:r>
      <w:r>
        <w:rPr/>
        <w:pict>
          <v:group style="position:absolute;margin-left:377.381104pt;margin-top:662.262024pt;width:.1pt;height:4.942pt;mso-position-horizontal-relative:page;mso-position-vertical-relative:page;z-index:-6110" coordorigin="7548,13245" coordsize="2,99">
            <v:shape style="position:absolute;left:7548;top:13245;width:2;height:99" coordorigin="7548,13245" coordsize="0,99" path="m7548,13245l7548,13344e" filled="f" stroked="t" strokeweight="2.126pt" strokecolor="#50535C">
              <v:path arrowok="t"/>
            </v:shape>
          </v:group>
          <w10:wrap type="none"/>
        </w:pict>
      </w:r>
      <w:r>
        <w:rPr/>
        <w:pict>
          <v:group style="position:absolute;margin-left:459.852295pt;margin-top:687.764709pt;width:39.285pt;height:.1pt;mso-position-horizontal-relative:page;mso-position-vertical-relative:page;z-index:-6109" coordorigin="9197,13755" coordsize="786,2">
            <v:shape style="position:absolute;left:9197;top:13755;width:786;height:2" coordorigin="9197,13755" coordsize="786,0" path="m9983,13755l9197,13755e" filled="f" stroked="t" strokeweight="2.126pt" strokecolor="#50535C">
              <v:path arrowok="t"/>
            </v:shape>
          </v:group>
          <w10:wrap type="none"/>
        </w:pict>
      </w:r>
      <w:r>
        <w:rPr/>
        <w:pict>
          <v:group style="position:absolute;margin-left:460.017303pt;margin-top:656.597717pt;width:38.955pt;height:27.213pt;mso-position-horizontal-relative:page;mso-position-vertical-relative:page;z-index:-6108" coordorigin="9200,13132" coordsize="779,544">
            <v:group style="position:absolute;left:9373;top:13153;width:438;height:375" coordorigin="9373,13153" coordsize="438,375">
              <v:shape style="position:absolute;left:9373;top:13153;width:438;height:375" coordorigin="9373,13153" coordsize="438,375" path="m9811,13528l9590,13153,9373,13528e" filled="f" stroked="t" strokeweight="2.126pt" strokecolor="#50535C">
                <v:path arrowok="t"/>
              </v:shape>
            </v:group>
            <v:group style="position:absolute;left:9222;top:13228;width:737;height:426" coordorigin="9222,13228" coordsize="737,426">
              <v:shape style="position:absolute;left:9222;top:13228;width:737;height:426" coordorigin="9222,13228" coordsize="737,426" path="m9788,13354l9958,13228,9958,13655,9222,13655,9222,13228,9391,13354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52.173599pt;margin-top:658.527039pt;width:.1pt;height:84.094pt;mso-position-horizontal-relative:page;mso-position-vertical-relative:page;z-index:-6107" coordorigin="5043,13171" coordsize="2,1682">
            <v:shape style="position:absolute;left:5043;top:13171;width:2;height:1682" coordorigin="5043,13171" coordsize="0,1682" path="m5043,13171l5043,14852e" filled="f" stroked="t" strokeweight=".709pt" strokecolor="#96969C">
              <v:path arrowok="t"/>
            </v:shape>
          </v:group>
          <w10:wrap type="none"/>
        </w:pict>
      </w:r>
      <w:r>
        <w:rPr/>
        <w:pict>
          <v:group style="position:absolute;margin-left:342.46521pt;margin-top:658.527039pt;width:.1pt;height:84.094pt;mso-position-horizontal-relative:page;mso-position-vertical-relative:page;z-index:-6106" coordorigin="6849,13171" coordsize="2,1682">
            <v:shape style="position:absolute;left:6849;top:13171;width:2;height:1682" coordorigin="6849,13171" coordsize="0,1682" path="m6849,13171l6849,14852e" filled="f" stroked="t" strokeweight=".709pt" strokecolor="#96969C">
              <v:path arrowok="t"/>
            </v:shape>
          </v:group>
          <w10:wrap type="none"/>
        </w:pict>
      </w:r>
      <w:r>
        <w:rPr/>
        <w:pict>
          <v:group style="position:absolute;margin-left:434.030609pt;margin-top:658.527039pt;width:.1pt;height:84.094pt;mso-position-horizontal-relative:page;mso-position-vertical-relative:page;z-index:-6105" coordorigin="8681,13171" coordsize="2,1682">
            <v:shape style="position:absolute;left:8681;top:13171;width:2;height:1682" coordorigin="8681,13171" coordsize="0,1682" path="m8681,13171l8681,14852e" filled="f" stroked="t" strokeweight=".709pt" strokecolor="#96969C">
              <v:path arrowok="t"/>
            </v:shape>
          </v:group>
          <w10:wrap type="none"/>
        </w:pict>
      </w:r>
      <w:r>
        <w:rPr/>
        <w:pict>
          <v:group style="position:absolute;margin-left:30.789301pt;margin-top:136.945816pt;width:32.1260pt;height:28.113005pt;mso-position-horizontal-relative:page;mso-position-vertical-relative:page;z-index:-6104" coordorigin="616,2739" coordsize="643,562">
            <v:group style="position:absolute;left:777;top:2880;width:120;height:200" coordorigin="777,2880" coordsize="120,200">
              <v:shape style="position:absolute;left:777;top:2880;width:120;height:200" coordorigin="777,2880" coordsize="120,200" path="m817,3080l897,3080,897,2880,777,2880e" filled="f" stroked="t" strokeweight="2.126pt" strokecolor="#50535C">
                <v:path arrowok="t"/>
              </v:shape>
            </v:group>
            <v:group style="position:absolute;left:897;top:2760;width:340;height:440" coordorigin="897,2760" coordsize="340,440">
              <v:shape style="position:absolute;left:897;top:2760;width:340;height:440" coordorigin="897,2760" coordsize="340,440" path="m897,2880l1237,2760,1237,3200,897,3080e" filled="f" stroked="t" strokeweight="2.126pt" strokecolor="#50535C">
                <v:path arrowok="t"/>
              </v:shape>
            </v:group>
            <v:group style="position:absolute;left:977;top:2906;width:180;height:2" coordorigin="977,2906" coordsize="180,2">
              <v:shape style="position:absolute;left:977;top:2906;width:180;height:2" coordorigin="977,2906" coordsize="180,0" path="m977,2906l1157,2906e" filled="f" stroked="t" strokeweight="3.323pt" strokecolor="#50535C">
                <v:path arrowok="t"/>
              </v:shape>
            </v:group>
            <v:group style="position:absolute;left:637;top:2880;width:80;height:200" coordorigin="637,2880" coordsize="80,200">
              <v:shape style="position:absolute;left:637;top:2880;width:80;height:200" coordorigin="637,2880" coordsize="80,200" path="m637,3080l717,3080,717,2880,637,2880,637,3080xe" filled="f" stroked="t" strokeweight="2.126pt" strokecolor="#50535C">
                <v:path arrowok="t"/>
              </v:shape>
            </v:group>
            <v:group style="position:absolute;left:717;top:3140;width:180;height:140" coordorigin="717,3140" coordsize="180,140">
              <v:shape style="position:absolute;left:717;top:3140;width:180;height:140" coordorigin="717,3140" coordsize="180,140" path="m897,3160l837,3160,837,3220,833,3242,821,3261,804,3274,783,3280,759,3276,739,3266,725,3250,718,3230,717,3140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4.407394pt;margin-top:50.608063pt;width:60.218409pt;height:10pt;mso-position-horizontal-relative:page;mso-position-vertical-relative:page;z-index:-6103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5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(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20)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2.249115pt;margin-top:50.608063pt;width:88.904405pt;height:10pt;mso-position-horizontal-relative:page;mso-position-vertical-relative:page;z-index:-6102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hyperlink r:id="rId11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h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@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0.182495pt;margin-top:50.608063pt;width:75.242504pt;height:10pt;mso-position-horizontal-relative:page;mso-position-vertical-relative:page;z-index:-610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hyperlink r:id="rId12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-1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6.244995pt;margin-top:135.151627pt;width:346.119524pt;height:36pt;mso-position-horizontal-relative:page;mso-position-vertical-relative:page;z-index:-6100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ull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183.15152pt;width:58.490815pt;height:36pt;mso-position-horizontal-relative:page;mso-position-vertical-relative:page;z-index:-6099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7"/>
                      <w:w w:val="99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9.278305pt;margin-top:298.63327pt;width:79.644434pt;height:40.518268pt;mso-position-horizontal-relative:page;mso-position-vertical-relative:page;z-index:-6098" type="#_x0000_t202" filled="f" stroked="f">
            <v:textbox inset="0,0,0,0">
              <w:txbxContent>
                <w:p>
                  <w:pPr>
                    <w:spacing w:before="0" w:after="0" w:line="537" w:lineRule="exact"/>
                    <w:ind w:left="245" w:right="263"/>
                    <w:jc w:val="center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-36"/>
                      <w:w w:val="99"/>
                      <w:b/>
                      <w:bCs/>
                      <w:position w:val="3"/>
                    </w:rPr>
                    <w:t>1739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69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-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</w:rPr>
                    <w:t>j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9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99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5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99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-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100"/>
                    </w:rPr>
                    <w:t>ed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7.452301pt;margin-top:298.63327pt;width:73.967003pt;height:40.518268pt;mso-position-horizontal-relative:page;mso-position-vertical-relative:page;z-index:-6097" type="#_x0000_t202" filled="f" stroked="f">
            <v:textbox inset="0,0,0,0">
              <w:txbxContent>
                <w:p>
                  <w:pPr>
                    <w:spacing w:before="0" w:after="0" w:line="537" w:lineRule="exact"/>
                    <w:ind w:left="309" w:right="325"/>
                    <w:jc w:val="center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231F20"/>
                      <w:spacing w:val="-36"/>
                      <w:w w:val="99"/>
                      <w:b/>
                      <w:bCs/>
                      <w:position w:val="3"/>
                    </w:rPr>
                    <w:t>542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69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2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1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1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1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7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4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2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1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0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1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231F20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8.68631pt;margin-top:298.63327pt;width:80.342004pt;height:40.518268pt;mso-position-horizontal-relative:page;mso-position-vertical-relative:page;z-index:-6096" type="#_x0000_t202" filled="f" stroked="f">
            <v:textbox inset="0,0,0,0">
              <w:txbxContent>
                <w:p>
                  <w:pPr>
                    <w:spacing w:before="0" w:after="0" w:line="537" w:lineRule="exact"/>
                    <w:ind w:left="372" w:right="388"/>
                    <w:jc w:val="center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-36"/>
                      <w:w w:val="99"/>
                      <w:b/>
                      <w:bCs/>
                      <w:position w:val="3"/>
                    </w:rPr>
                    <w:t>176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69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-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</w:rPr>
                    <w:t>of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4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4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6.244995pt;margin-top:423.15152pt;width:104.236614pt;height:12pt;mso-position-horizontal-relative:page;mso-position-vertical-relative:page;z-index:-6095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99"/>
                      <w:b/>
                      <w:bCs/>
                      <w:position w:val="1"/>
                    </w:rPr>
                    <w:t>W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99"/>
                      <w:b/>
                      <w:bCs/>
                      <w:position w:val="1"/>
                    </w:rPr>
                    <w:t>W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99"/>
                      <w:b/>
                      <w:bCs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6.244995pt;margin-top:448.721252pt;width:350.825041pt;height:50pt;mso-position-horizontal-relative:page;mso-position-vertical-relative:page;z-index:-6094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6.244995pt;margin-top:508.721252pt;width:335.422516pt;height:40pt;mso-position-horizontal-relative:page;mso-position-vertical-relative:page;z-index:-6093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6.244995pt;margin-top:568.721252pt;width:348.284816pt;height:30.0pt;mso-position-horizontal-relative:page;mso-position-vertical-relative:page;z-index:-6092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2.926605pt;margin-top:713.352173pt;width:67.695853pt;height:30.0pt;mso-position-horizontal-relative:page;mso-position-vertical-relative:page;z-index:-609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1" w:right="-1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#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w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ra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on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324" w:right="30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3.855103pt;margin-top:713.352173pt;width:67.695853pt;height:30.0pt;mso-position-horizontal-relative:page;mso-position-vertical-relative:page;z-index:-609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1" w:right="-1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#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w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ra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on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324" w:right="30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4.7836pt;margin-top:713.352173pt;width:67.695853pt;height:30.0pt;mso-position-horizontal-relative:page;mso-position-vertical-relative:page;z-index:-6089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1" w:right="-1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#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w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ra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on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324" w:right="30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5.712097pt;margin-top:713.352173pt;width:67.695853pt;height:30.0pt;mso-position-horizontal-relative:page;mso-position-vertical-relative:page;z-index:-6088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1" w:right="-1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#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w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ra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on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324" w:right="30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8.856873pt;margin-top:794.939392pt;width:6.566407pt;height:10pt;mso-position-horizontal-relative:page;mso-position-vertical-relative:page;z-index:-6087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3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5.523605pt;margin-top:684.230591pt;width:11.186pt;height:9.321pt;mso-position-horizontal-relative:page;mso-position-vertical-relative:page;z-index:-6086" type="#_x0000_t202" filled="f" stroked="f">
            <v:textbox inset="0,0,0,0">
              <w:txbxContent>
                <w:p>
                  <w:pPr>
                    <w:spacing w:before="6" w:after="0" w:line="180" w:lineRule="exact"/>
                    <w:ind w:left="40"/>
                    <w:jc w:val="left"/>
                    <w:rPr>
                      <w:sz w:val="18"/>
                      <w:szCs w:val="18"/>
                    </w:rPr>
                  </w:pPr>
                  <w:rPr/>
                  <w:r>
                    <w:rPr>
                      <w:sz w:val="18"/>
                      <w:szCs w:val="18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6.709595pt;margin-top:684.230591pt;width:11.185pt;height:9.321pt;mso-position-horizontal-relative:page;mso-position-vertical-relative:page;z-index:-6085" type="#_x0000_t202" filled="f" stroked="f">
            <v:textbox inset="0,0,0,0">
              <w:txbxContent>
                <w:p>
                  <w:pPr>
                    <w:spacing w:before="6" w:after="0" w:line="180" w:lineRule="exact"/>
                    <w:ind w:left="40"/>
                    <w:jc w:val="left"/>
                    <w:rPr>
                      <w:sz w:val="18"/>
                      <w:szCs w:val="18"/>
                    </w:rPr>
                  </w:pPr>
                  <w:rPr/>
                  <w:r>
                    <w:rPr>
                      <w:sz w:val="18"/>
                      <w:szCs w:val="18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9.924103pt;margin-top:670.911011pt;width:8.699pt;height:19.768pt;mso-position-horizontal-relative:page;mso-position-vertical-relative:page;z-index:-608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8.509094pt;margin-top:675.853027pt;width:8.7pt;height:14.826pt;mso-position-horizontal-relative:page;mso-position-vertical-relative:page;z-index:-608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2.352112pt;margin-top:663.497986pt;width:12.428pt;height:19.768pt;mso-position-horizontal-relative:page;mso-position-vertical-relative:page;z-index:-608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3.9897pt;margin-top:259.873199pt;width:8.504pt;height:21.89pt;mso-position-horizontal-relative:page;mso-position-vertical-relative:page;z-index:-608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1.705109pt;margin-top:267.335114pt;width:3.358pt;height:13.194pt;mso-position-horizontal-relative:page;mso-position-vertical-relative:page;z-index:-608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852301pt;margin-top:144.96582pt;width:4pt;height:9.043pt;mso-position-horizontal-relative:page;mso-position-vertical-relative:page;z-index:-6079" type="#_x0000_t202" filled="f" stroked="f">
            <v:textbox inset="0,0,0,0">
              <w:txbxContent>
                <w:p>
                  <w:pPr>
                    <w:spacing w:before="1" w:after="0" w:line="180" w:lineRule="exact"/>
                    <w:ind w:left="40"/>
                    <w:jc w:val="left"/>
                    <w:rPr>
                      <w:sz w:val="18"/>
                      <w:szCs w:val="18"/>
                    </w:rPr>
                  </w:pPr>
                  <w:rPr/>
                  <w:r>
                    <w:rPr>
                      <w:sz w:val="18"/>
                      <w:szCs w:val="18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.852299pt;margin-top:144.96582pt;width:9pt;height:9.043pt;mso-position-horizontal-relative:page;mso-position-vertical-relative:page;z-index:-6078" type="#_x0000_t202" filled="f" stroked="f">
            <v:textbox inset="0,0,0,0">
              <w:txbxContent>
                <w:p>
                  <w:pPr>
                    <w:spacing w:before="1" w:after="0" w:line="180" w:lineRule="exact"/>
                    <w:ind w:left="40"/>
                    <w:jc w:val="left"/>
                    <w:rPr>
                      <w:sz w:val="18"/>
                      <w:szCs w:val="18"/>
                    </w:rPr>
                  </w:pPr>
                  <w:rPr/>
                  <w:r>
                    <w:rPr>
                      <w:sz w:val="18"/>
                      <w:szCs w:val="18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.852299pt;margin-top:144.96582pt;width:13pt;height:9.043pt;mso-position-horizontal-relative:page;mso-position-vertical-relative:page;z-index:-6077" type="#_x0000_t202" filled="f" stroked="f">
            <v:textbox inset="0,0,0,0">
              <w:txbxContent>
                <w:p>
                  <w:pPr>
                    <w:spacing w:before="1" w:after="0" w:line="180" w:lineRule="exact"/>
                    <w:ind w:left="40"/>
                    <w:jc w:val="left"/>
                    <w:rPr>
                      <w:sz w:val="18"/>
                      <w:szCs w:val="18"/>
                    </w:rPr>
                  </w:pPr>
                  <w:rPr/>
                  <w:r>
                    <w:rPr>
                      <w:sz w:val="18"/>
                      <w:szCs w:val="18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2.117706pt;margin-top:50.929115pt;width:10.63pt;height:9.2125pt;mso-position-horizontal-relative:page;mso-position-vertical-relative:page;z-index:-6076" type="#_x0000_t202" filled="f" stroked="f">
            <v:textbox inset="0,0,0,0">
              <w:txbxContent>
                <w:p>
                  <w:pPr>
                    <w:spacing w:before="4" w:after="0" w:line="180" w:lineRule="exact"/>
                    <w:ind w:left="40"/>
                    <w:jc w:val="left"/>
                    <w:rPr>
                      <w:sz w:val="18"/>
                      <w:szCs w:val="18"/>
                    </w:rPr>
                  </w:pPr>
                  <w:rPr/>
                  <w:r>
                    <w:rPr>
                      <w:sz w:val="18"/>
                      <w:szCs w:val="18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75.897888pt;width:533.571pt;height:12pt;mso-position-horizontal-relative:page;mso-position-vertical-relative:page;z-index:-607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1920" w:h="16840"/>
          <w:pgMar w:top="880" w:bottom="280" w:left="520" w:right="168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166.744995pt;margin-top:234.38002pt;width:125.393pt;height:109.047pt;mso-position-horizontal-relative:page;mso-position-vertical-relative:page;z-index:-6074" coordorigin="3335,4688" coordsize="2508,2181">
            <v:group style="position:absolute;left:3345;top:4698;width:2488;height:2161" coordorigin="3345,4698" coordsize="2488,2161">
              <v:shape style="position:absolute;left:3345;top:4698;width:2488;height:2161" coordorigin="3345,4698" coordsize="2488,2161" path="m3345,6859l5833,6859,5833,4698,3345,4698,3345,6859e" filled="t" fillcolor="#50535C" stroked="f">
                <v:path arrowok="t"/>
                <v:fill/>
              </v:shape>
              <v:shape style="position:absolute;left:3345;top:4698;width:2488;height:2161" type="#_x0000_t75">
                <v:imagedata r:id="rId13" o:title=""/>
              </v:shape>
            </v:group>
            <w10:wrap type="none"/>
          </v:group>
        </w:pict>
      </w:r>
      <w:r>
        <w:rPr/>
        <w:pict>
          <v:group style="position:absolute;margin-left:303.138pt;margin-top:234.38002pt;width:125.393pt;height:109.047pt;mso-position-horizontal-relative:page;mso-position-vertical-relative:page;z-index:-6073" coordorigin="6063,4688" coordsize="2508,2181">
            <v:group style="position:absolute;left:6073;top:4698;width:2488;height:2161" coordorigin="6073,4698" coordsize="2488,2161">
              <v:shape style="position:absolute;left:6073;top:4698;width:2488;height:2161" coordorigin="6073,4698" coordsize="2488,2161" path="m6073,6859l8561,6859,8561,4698,6073,4698,6073,6859e" filled="t" fillcolor="#50535C" stroked="f">
                <v:path arrowok="t"/>
                <v:fill/>
              </v:shape>
              <v:shape style="position:absolute;left:6073;top:4698;width:2488;height:2161" type="#_x0000_t75">
                <v:imagedata r:id="rId14" o:title=""/>
              </v:shape>
            </v:group>
            <w10:wrap type="none"/>
          </v:group>
        </w:pict>
      </w:r>
      <w:r>
        <w:rPr/>
        <w:pict>
          <v:group style="position:absolute;margin-left:439.531006pt;margin-top:234.38002pt;width:125.393pt;height:109.047pt;mso-position-horizontal-relative:page;mso-position-vertical-relative:page;z-index:-6072" coordorigin="8791,4688" coordsize="2508,2181">
            <v:group style="position:absolute;left:8801;top:4698;width:2488;height:2161" coordorigin="8801,4698" coordsize="2488,2161">
              <v:shape style="position:absolute;left:8801;top:4698;width:2488;height:2161" coordorigin="8801,4698" coordsize="2488,2161" path="m8801,6859l11288,6859,11288,4698,8801,4698,8801,6859e" filled="t" fillcolor="#50535C" stroked="f">
                <v:path arrowok="t"/>
                <v:fill/>
              </v:shape>
              <v:shape style="position:absolute;left:8801;top:4698;width:2488;height:2161" type="#_x0000_t75">
                <v:imagedata r:id="rId15" o:title=""/>
              </v:shape>
            </v:group>
            <w10:wrap type="none"/>
          </v:group>
        </w:pict>
      </w:r>
      <w:r>
        <w:rPr/>
        <w:pict>
          <v:group style="position:absolute;margin-left:30.852301pt;margin-top:786.897888pt;width:533.571pt;height:.1pt;mso-position-horizontal-relative:page;mso-position-vertical-relative:page;z-index:-6071" coordorigin="617,15738" coordsize="10671,2">
            <v:shape style="position:absolute;left:617;top:15738;width:10671;height:2" coordorigin="617,15738" coordsize="10671,0" path="m617,15738l11288,15738e" filled="f" stroked="t" strokeweight=".992pt" strokecolor="#96969C">
              <v:path arrowok="t"/>
            </v:shape>
          </v:group>
          <w10:wrap type="none"/>
        </w:pict>
      </w:r>
      <w:r>
        <w:rPr/>
        <w:pict>
          <v:group style="position:absolute;margin-left:30.300301pt;margin-top:87.374313pt;width:533.8318pt;height:8.9819pt;mso-position-horizontal-relative:page;mso-position-vertical-relative:page;z-index:-6070" coordorigin="606,1747" coordsize="10677,180">
            <v:group style="position:absolute;left:616;top:1763;width:84;height:81" coordorigin="616,1763" coordsize="84,81">
              <v:shape style="position:absolute;left:616;top:1763;width:84;height:81" coordorigin="616,1763" coordsize="84,81" path="m648,1763l619,1788,619,1801,619,1807,616,1819,618,1825,617,1834,620,1837,624,1843,673,1806,682,1793,694,1783,697,1777,700,1771,697,1765,684,1765,668,1763,648,1763e" filled="t" fillcolor="#50535C" stroked="f">
                <v:path arrowok="t"/>
                <v:fill/>
              </v:shape>
              <v:shape style="position:absolute;left:616;top:1763;width:84;height:81" coordorigin="616,1763" coordsize="84,81" path="m696,1763l686,1765,684,1765,697,1765,696,1763e" filled="t" fillcolor="#50535C" stroked="f">
                <v:path arrowok="t"/>
                <v:fill/>
              </v:shape>
            </v:group>
            <v:group style="position:absolute;left:761;top:1767;width:206;height:144" coordorigin="761,1767" coordsize="206,144">
              <v:shape style="position:absolute;left:761;top:1767;width:206;height:144" coordorigin="761,1767" coordsize="206,144" path="m894,1767l890,1769,884,1772,876,1783,871,1788,842,1817,829,1832,822,1842,815,1851,802,1859,801,1861,796,1867,792,1870,781,1882,773,1890,761,1904,763,1909,774,1911,780,1911,795,1909,803,1907,819,1904,827,1904,857,1904,861,1899,865,1894,871,1886,882,1873,898,1855,912,1841,955,1790,959,1786,968,1777,966,1772,910,1772,902,1771,900,1769,896,1767,895,1767,894,1767e" filled="t" fillcolor="#50535C" stroked="f">
                <v:path arrowok="t"/>
                <v:fill/>
              </v:shape>
              <v:shape style="position:absolute;left:761;top:1767;width:206;height:144" coordorigin="761,1767" coordsize="206,144" path="m857,1904l827,1904,840,1909,846,1909,854,1906,856,1905,857,1904e" filled="t" fillcolor="#50535C" stroked="f">
                <v:path arrowok="t"/>
                <v:fill/>
              </v:shape>
              <v:shape style="position:absolute;left:761;top:1767;width:206;height:144" coordorigin="761,1767" coordsize="206,144" path="m951,1768l943,1770,940,1770,925,1771,915,1772,910,1772,966,1772,966,1772,955,1768,951,1768e" filled="t" fillcolor="#50535C" stroked="f">
                <v:path arrowok="t"/>
                <v:fill/>
              </v:shape>
              <v:shape style="position:absolute;left:761;top:1767;width:206;height:144" coordorigin="761,1767" coordsize="206,144" path="m896,1767l895,1767,896,1767e" filled="t" fillcolor="#50535C" stroked="f">
                <v:path arrowok="t"/>
                <v:fill/>
              </v:shape>
            </v:group>
            <v:group style="position:absolute;left:911;top:1764;width:203;height:153" coordorigin="911,1764" coordsize="203,153">
              <v:shape style="position:absolute;left:911;top:1764;width:203;height:153" coordorigin="911,1764" coordsize="203,153" path="m1045,1765l1041,1766,1033,1774,1018,1788,987,1817,986,1818,954,1855,939,1871,927,1887,914,1902,911,1904,911,1907,914,1915,918,1917,925,1915,927,1915,929,1914,949,1912,969,1910,971,1910,987,1910,991,1904,994,1901,1002,1892,1009,1885,1021,1872,1027,1864,1035,1857,1048,1844,1062,1828,1074,1812,1087,1797,1093,1790,1100,1785,1114,1775,1112,1768,1108,1766,1086,1766,1085,1766,1068,1766,1062,1766,1056,1766,1045,1765e" filled="t" fillcolor="#50535C" stroked="f">
                <v:path arrowok="t"/>
                <v:fill/>
              </v:shape>
              <v:shape style="position:absolute;left:911;top:1764;width:203;height:153" coordorigin="911,1764" coordsize="203,153" path="m987,1910l971,1910,974,1911,984,1914,985,1913,987,1910e" filled="t" fillcolor="#50535C" stroked="f">
                <v:path arrowok="t"/>
                <v:fill/>
              </v:shape>
              <v:shape style="position:absolute;left:911;top:1764;width:203;height:153" coordorigin="911,1764" coordsize="203,153" path="m1100,1764l1092,1766,1086,1766,1108,1766,1103,1764,1100,1764e" filled="t" fillcolor="#50535C" stroked="f">
                <v:path arrowok="t"/>
                <v:fill/>
              </v:shape>
              <v:shape style="position:absolute;left:911;top:1764;width:203;height:153" coordorigin="911,1764" coordsize="203,153" path="m1076,1766l1072,1766,1068,1766,1068,1766,1085,1766,1076,1766e" filled="t" fillcolor="#50535C" stroked="f">
                <v:path arrowok="t"/>
                <v:fill/>
              </v:shape>
            </v:group>
            <v:group style="position:absolute;left:1626;top:1761;width:208;height:154" coordorigin="1626,1761" coordsize="208,154">
              <v:shape style="position:absolute;left:1626;top:1761;width:208;height:154" coordorigin="1626,1761" coordsize="208,154" path="m1763,1761l1760,1764,1758,1766,1750,1775,1739,1787,1725,1801,1706,1819,1678,1847,1672,1853,1667,1859,1653,1873,1639,1888,1626,1903,1626,1905,1630,1914,1633,1916,1643,1910,1645,1909,1654,1908,1661,1908,1679,1906,1715,1906,1720,1901,1723,1898,1732,1888,1772,1843,1785,1828,1799,1813,1812,1798,1827,1784,1834,1779,1833,1775,1828,1769,1773,1769,1770,1768,1766,1764,1765,1763,1763,1761e" filled="t" fillcolor="#50535C" stroked="f">
                <v:path arrowok="t"/>
                <v:fill/>
              </v:shape>
              <v:shape style="position:absolute;left:1626;top:1761;width:208;height:154" coordorigin="1626,1761" coordsize="208,154" path="m1715,1906l1679,1906,1691,1907,1708,1909,1713,1908,1715,1906e" filled="t" fillcolor="#50535C" stroked="f">
                <v:path arrowok="t"/>
                <v:fill/>
              </v:shape>
              <v:shape style="position:absolute;left:1626;top:1761;width:208;height:154" coordorigin="1626,1761" coordsize="208,154" path="m1661,1908l1654,1908,1660,1908,1661,1908e" filled="t" fillcolor="#50535C" stroked="f">
                <v:path arrowok="t"/>
                <v:fill/>
              </v:shape>
              <v:shape style="position:absolute;left:1626;top:1761;width:208;height:154" coordorigin="1626,1761" coordsize="208,154" path="m1802,1765l1789,1767,1783,1768,1773,1769,1828,1769,1827,1769,1807,1769,1802,1765e" filled="t" fillcolor="#50535C" stroked="f">
                <v:path arrowok="t"/>
                <v:fill/>
              </v:shape>
              <v:shape style="position:absolute;left:1626;top:1761;width:208;height:154" coordorigin="1626,1761" coordsize="208,154" path="m1817,1766l1807,1769,1827,1769,1825,1766,1821,1766,1817,1766e" filled="t" fillcolor="#50535C" stroked="f">
                <v:path arrowok="t"/>
                <v:fill/>
              </v:shape>
              <v:shape style="position:absolute;left:1626;top:1761;width:208;height:154" coordorigin="1626,1761" coordsize="208,154" path="m1825,1766l1821,1766,1825,1766e" filled="t" fillcolor="#50535C" stroked="f">
                <v:path arrowok="t"/>
                <v:fill/>
              </v:shape>
            </v:group>
            <v:group style="position:absolute;left:2053;top:1759;width:210;height:152" coordorigin="2053,1759" coordsize="210,152">
              <v:shape style="position:absolute;left:2053;top:1759;width:210;height:152" coordorigin="2053,1759" coordsize="210,152" path="m2192,1759l2189,1761,2167,1783,2149,1801,2137,1815,2123,1830,2107,1846,2093,1860,2078,1874,2064,1888,2061,1890,2058,1893,2053,1898,2053,1900,2057,1908,2061,1911,2071,1908,2097,1908,2102,1906,2108,1906,2130,1906,2130,1906,2140,1895,2154,1881,2169,1868,2171,1866,2172,1864,2182,1854,2190,1844,2200,1835,2214,1821,2259,1778,2261,1775,2262,1773,2260,1766,2207,1766,2201,1765,2192,1759e" filled="t" fillcolor="#50535C" stroked="f">
                <v:path arrowok="t"/>
                <v:fill/>
              </v:shape>
              <v:shape style="position:absolute;left:2053;top:1759;width:210;height:152" coordorigin="2053,1759" coordsize="210,152" path="m2097,1908l2071,1908,2076,1909,2086,1910,2092,1910,2097,1908e" filled="t" fillcolor="#50535C" stroked="f">
                <v:path arrowok="t"/>
                <v:fill/>
              </v:shape>
              <v:shape style="position:absolute;left:2053;top:1759;width:210;height:152" coordorigin="2053,1759" coordsize="210,152" path="m2130,1906l2108,1906,2117,1906,2121,1908,2125,1910,2128,1908,2130,1906e" filled="t" fillcolor="#50535C" stroked="f">
                <v:path arrowok="t"/>
                <v:fill/>
              </v:shape>
              <v:shape style="position:absolute;left:2053;top:1759;width:210;height:152" coordorigin="2053,1759" coordsize="210,152" path="m2215,1763l2213,1764,2207,1766,2260,1766,2260,1766,2227,1766,2215,1763e" filled="t" fillcolor="#50535C" stroked="f">
                <v:path arrowok="t"/>
                <v:fill/>
              </v:shape>
              <v:shape style="position:absolute;left:2053;top:1759;width:210;height:152" coordorigin="2053,1759" coordsize="210,152" path="m2258,1761l2237,1762,2227,1766,2260,1766,2259,1762,2258,1761e" filled="t" fillcolor="#50535C" stroked="f">
                <v:path arrowok="t"/>
                <v:fill/>
              </v:shape>
            </v:group>
            <v:group style="position:absolute;left:2199;top:1758;width:211;height:150" coordorigin="2199,1758" coordsize="211,150">
              <v:shape style="position:absolute;left:2199;top:1758;width:211;height:150" coordorigin="2199,1758" coordsize="211,150" path="m2339,1758l2330,1767,2322,1775,2307,1792,2265,1832,2251,1846,2244,1854,2236,1861,2225,1869,2223,1871,2212,1881,2206,1888,2204,1890,2199,1897,2199,1901,2204,1906,2208,1907,2215,1904,2218,1903,2263,1902,2279,1902,2292,1889,2322,1859,2324,1857,2329,1854,2341,1843,2355,1829,2387,1796,2401,1782,2407,1777,2410,1772,2404,1764,2363,1764,2356,1764,2349,1764,2339,1758e" filled="t" fillcolor="#50535C" stroked="f">
                <v:path arrowok="t"/>
                <v:fill/>
              </v:shape>
              <v:shape style="position:absolute;left:2199;top:1758;width:211;height:150" coordorigin="2199,1758" coordsize="211,150" path="m2279,1902l2263,1902,2264,1902,2273,1906,2278,1903,2279,1902e" filled="t" fillcolor="#50535C" stroked="f">
                <v:path arrowok="t"/>
                <v:fill/>
              </v:shape>
              <v:shape style="position:absolute;left:2199;top:1758;width:211;height:150" coordorigin="2199,1758" coordsize="211,150" path="m2391,1760l2380,1763,2363,1764,2404,1764,2397,1761,2391,1760e" filled="t" fillcolor="#50535C" stroked="f">
                <v:path arrowok="t"/>
                <v:fill/>
              </v:shape>
            </v:group>
            <v:group style="position:absolute;left:1913;top:1761;width:200;height:151" coordorigin="1913,1761" coordsize="200,151">
              <v:shape style="position:absolute;left:1913;top:1761;width:200;height:151" coordorigin="1913,1761" coordsize="200,151" path="m1965,1910l1945,1910,1955,1912,1960,1912,1965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1944,1910l1930,1910,1939,1910,1944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2051,1761l2044,1763,2040,1766,2032,1777,2027,1782,2021,1789,1994,1815,1981,1829,1967,1845,1952,1862,1938,1876,1924,1890,1922,1892,1919,1894,1913,1902,1916,1908,1916,1908,1926,1910,1930,1910,1944,1910,1945,1910,1965,1910,1971,1908,1977,1907,1991,1907,1992,1906,1995,1905,1997,1894,2013,1879,2058,1834,2091,1796,2098,1789,2108,1782,2109,1780,2115,1773,2114,1767,2060,1767,2058,1767,2056,1767,2051,1761e" filled="t" fillcolor="#50535C" stroked="f">
                <v:path arrowok="t"/>
                <v:fill/>
              </v:shape>
              <v:shape style="position:absolute;left:1913;top:1761;width:200;height:151" coordorigin="1913,1761" coordsize="200,151" path="m1991,1907l1977,1907,1986,1908,1989,1908,1991,1907e" filled="t" fillcolor="#50535C" stroked="f">
                <v:path arrowok="t"/>
                <v:fill/>
              </v:shape>
              <v:shape style="position:absolute;left:1913;top:1761;width:200;height:151" coordorigin="1913,1761" coordsize="200,151" path="m2099,1761l2072,1764,2060,1767,2114,1767,2112,1762,2099,1761e" filled="t" fillcolor="#50535C" stroked="f">
                <v:path arrowok="t"/>
                <v:fill/>
              </v:shape>
            </v:group>
            <v:group style="position:absolute;left:2346;top:1760;width:204;height:146" coordorigin="2346,1760" coordsize="204,146">
              <v:shape style="position:absolute;left:2346;top:1760;width:204;height:146" coordorigin="2346,1760" coordsize="204,146" path="m2482,1760l2480,1761,2476,1765,2447,1794,2433,1808,2417,1825,2402,1839,2388,1853,2379,1862,2370,1872,2356,1883,2353,1887,2346,1893,2346,1897,2351,1904,2354,1906,2364,1905,2372,1905,2387,1901,2406,1901,2410,1900,2411,1900,2424,1900,2426,1899,2431,1892,2432,1891,2440,1884,2448,1877,2458,1866,2483,1839,2500,1821,2514,1807,2529,1794,2545,1781,2550,1778,2550,1771,2543,1765,2542,1764,2491,1764,2482,1760e" filled="t" fillcolor="#50535C" stroked="f">
                <v:path arrowok="t"/>
                <v:fill/>
              </v:shape>
              <v:shape style="position:absolute;left:2346;top:1760;width:204;height:146" coordorigin="2346,1760" coordsize="204,146" path="m2372,1905l2364,1905,2370,1905,2372,1905e" filled="t" fillcolor="#50535C" stroked="f">
                <v:path arrowok="t"/>
                <v:fill/>
              </v:shape>
              <v:shape style="position:absolute;left:2346;top:1760;width:204;height:146" coordorigin="2346,1760" coordsize="204,146" path="m2406,1901l2387,1901,2399,1904,2406,1901e" filled="t" fillcolor="#50535C" stroked="f">
                <v:path arrowok="t"/>
                <v:fill/>
              </v:shape>
              <v:shape style="position:absolute;left:2346;top:1760;width:204;height:146" coordorigin="2346,1760" coordsize="204,146" path="m2424,1900l2411,1900,2420,1903,2424,1900e" filled="t" fillcolor="#50535C" stroked="f">
                <v:path arrowok="t"/>
                <v:fill/>
              </v:shape>
              <v:shape style="position:absolute;left:2346;top:1760;width:204;height:146" coordorigin="2346,1760" coordsize="204,146" path="m2539,1762l2527,1762,2516,1763,2498,1763,2491,1764,2542,1764,2541,1763,2541,1763,2516,1763,2541,1763,2539,1762e" filled="t" fillcolor="#50535C" stroked="f">
                <v:path arrowok="t"/>
                <v:fill/>
              </v:shape>
            </v:group>
            <v:group style="position:absolute;left:1771;top:1761;width:202;height:151" coordorigin="1771,1761" coordsize="202,151">
              <v:shape style="position:absolute;left:1771;top:1761;width:202;height:151" coordorigin="1771,1761" coordsize="202,151" path="m1906,1761l1906,1761,1896,1769,1894,1772,1889,1777,1836,1835,1824,1847,1805,1867,1774,1896,1773,1899,1771,1904,1772,1907,1779,1909,1782,1912,1786,1908,1788,1906,1790,1905,1831,1902,1838,1902,1843,1902,1855,1901,1858,1899,1865,1888,1870,1883,1897,1854,1911,1840,1926,1823,1940,1809,1954,1795,1970,1782,1971,1781,1972,1780,1973,1776,1974,1774,1973,1769,1923,1769,1918,1769,1906,1761e" filled="t" fillcolor="#50535C" stroked="f">
                <v:path arrowok="t"/>
                <v:fill/>
              </v:shape>
              <v:shape style="position:absolute;left:1771;top:1761;width:202;height:151" coordorigin="1771,1761" coordsize="202,151" path="m1838,1902l1831,1902,1831,1902,1838,1902e" filled="t" fillcolor="#50535C" stroked="f">
                <v:path arrowok="t"/>
                <v:fill/>
              </v:shape>
              <v:shape style="position:absolute;left:1771;top:1761;width:202;height:151" coordorigin="1771,1761" coordsize="202,151" path="m1967,1763l1949,1766,1939,1768,1923,1769,1973,1769,1972,1766,1967,1763e" filled="t" fillcolor="#50535C" stroked="f">
                <v:path arrowok="t"/>
                <v:fill/>
              </v:shape>
            </v:group>
            <v:group style="position:absolute;left:1200;top:1760;width:200;height:149" coordorigin="1200,1760" coordsize="200,149">
              <v:shape style="position:absolute;left:1200;top:1760;width:200;height:149" coordorigin="1200,1760" coordsize="200,149" path="m1329,1762l1326,1763,1322,1767,1321,1769,1276,1817,1264,1830,1247,1848,1212,1884,1205,1890,1200,1900,1207,1908,1216,1909,1235,1903,1245,1900,1283,1900,1286,1892,1288,1890,1336,1842,1365,1809,1379,1794,1393,1780,1399,1775,1399,1770,1395,1766,1343,1766,1329,1762e" filled="t" fillcolor="#50535C" stroked="f">
                <v:path arrowok="t"/>
                <v:fill/>
              </v:shape>
              <v:shape style="position:absolute;left:1200;top:1760;width:200;height:149" coordorigin="1200,1760" coordsize="200,149" path="m1279,1902l1265,1902,1276,1902,1279,1902e" filled="t" fillcolor="#50535C" stroked="f">
                <v:path arrowok="t"/>
                <v:fill/>
              </v:shape>
              <v:shape style="position:absolute;left:1200;top:1760;width:200;height:149" coordorigin="1200,1760" coordsize="200,149" path="m1283,1900l1245,1900,1260,1902,1279,1902,1282,1901,1283,1900e" filled="t" fillcolor="#50535C" stroked="f">
                <v:path arrowok="t"/>
                <v:fill/>
              </v:shape>
              <v:shape style="position:absolute;left:1200;top:1760;width:200;height:149" coordorigin="1200,1760" coordsize="200,149" path="m1386,1760l1368,1762,1343,1766,1395,1766,1390,1762,1386,1760e" filled="t" fillcolor="#50535C" stroked="f">
                <v:path arrowok="t"/>
                <v:fill/>
              </v:shape>
            </v:group>
            <v:group style="position:absolute;left:1345;top:1762;width:198;height:147" coordorigin="1345,1762" coordsize="198,147">
              <v:shape style="position:absolute;left:1345;top:1762;width:198;height:147" coordorigin="1345,1762" coordsize="198,147" path="m1475,1762l1474,1763,1464,1773,1446,1792,1432,1807,1418,1821,1409,1829,1400,1837,1389,1850,1387,1854,1377,1864,1349,1895,1347,1897,1345,1901,1345,1903,1348,1908,1355,1910,1360,1907,1362,1906,1370,1904,1393,1901,1422,1901,1422,1901,1427,1896,1452,1871,1470,1854,1482,1840,1512,1808,1525,1793,1539,1779,1543,1776,1543,1769,1537,1766,1495,1766,1485,1766,1475,1762e" filled="t" fillcolor="#50535C" stroked="f">
                <v:path arrowok="t"/>
                <v:fill/>
              </v:shape>
              <v:shape style="position:absolute;left:1345;top:1762;width:198;height:147" coordorigin="1345,1762" coordsize="198,147" path="m1422,1901l1393,1901,1412,1901,1418,1903,1422,1901e" filled="t" fillcolor="#50535C" stroked="f">
                <v:path arrowok="t"/>
                <v:fill/>
              </v:shape>
              <v:shape style="position:absolute;left:1345;top:1762;width:198;height:147" coordorigin="1345,1762" coordsize="198,147" path="m1513,1764l1495,1766,1537,1766,1535,1765,1533,1764,1520,1764,1513,1764e" filled="t" fillcolor="#50535C" stroked="f">
                <v:path arrowok="t"/>
                <v:fill/>
              </v:shape>
              <v:shape style="position:absolute;left:1345;top:1762;width:198;height:147" coordorigin="1345,1762" coordsize="198,147" path="m1531,1763l1520,1764,1533,1764,1531,1763e" filled="t" fillcolor="#50535C" stroked="f">
                <v:path arrowok="t"/>
                <v:fill/>
              </v:shape>
            </v:group>
            <v:group style="position:absolute;left:1491;top:1763;width:199;height:149" coordorigin="1491,1763" coordsize="199,149">
              <v:shape style="position:absolute;left:1491;top:1763;width:199;height:149" coordorigin="1491,1763" coordsize="199,149" path="m1619,1763l1615,1767,1611,1770,1589,1793,1545,1840,1530,1857,1500,1890,1497,1893,1491,1899,1491,1904,1495,1910,1503,1912,1510,1906,1526,1904,1533,1903,1544,1902,1561,1902,1570,1901,1571,1901,1576,1894,1580,1888,1590,1876,1618,1847,1624,1841,1629,1835,1642,1821,1649,1814,1666,1797,1674,1787,1685,1779,1687,1778,1688,1776,1690,1774,1688,1769,1687,1768,1638,1768,1629,1768,1619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571,1901e" filled="t" fillcolor="#50535C" stroked="f">
                <v:path arrowok="t"/>
                <v:fill/>
              </v:shape>
              <v:shape style="position:absolute;left:1491;top:1763;width:199;height:149" coordorigin="1491,1763" coordsize="199,149" path="m1651,1765l1638,1768,1687,1768,1686,1767,1669,1767,1664,1766,1655,1766,1651,1765e" filled="t" fillcolor="#50535C" stroked="f">
                <v:path arrowok="t"/>
                <v:fill/>
              </v:shape>
              <v:shape style="position:absolute;left:1491;top:1763;width:199;height:149" coordorigin="1491,1763" coordsize="199,149" path="m1675,1763l1669,1767,1686,1767,1684,1765,1678,1763,1675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664,1766l1655,1766,1664,1766,1664,1766e" filled="t" fillcolor="#50535C" stroked="f">
                <v:path arrowok="t"/>
                <v:fill/>
              </v:shape>
            </v:group>
            <v:group style="position:absolute;left:2488;top:1763;width:194;height:144" coordorigin="2488,1763" coordsize="194,144">
              <v:shape style="position:absolute;left:2488;top:1763;width:194;height:144" coordorigin="2488,1763" coordsize="194,144" path="m2561,1904l2546,1904,2557,1907,2559,1905,2561,1904e" filled="t" fillcolor="#50535C" stroked="f">
                <v:path arrowok="t"/>
                <v:fill/>
              </v:shape>
              <v:shape style="position:absolute;left:2488;top:1763;width:194;height:144" coordorigin="2488,1763" coordsize="194,144" path="m2534,1905l2507,1905,2511,1906,2517,1906,2521,1907,2534,1905e" filled="t" fillcolor="#50535C" stroked="f">
                <v:path arrowok="t"/>
                <v:fill/>
              </v:shape>
              <v:shape style="position:absolute;left:2488;top:1763;width:194;height:144" coordorigin="2488,1763" coordsize="194,144" path="m2618,1763l2615,1765,2606,1774,2600,1780,2548,1836,2501,1882,2490,1892,2489,1894,2488,1895,2491,1902,2496,1906,2507,1905,2534,1905,2546,1904,2561,1904,2569,1895,2617,1846,2626,1836,2639,1821,2653,1807,2668,1794,2683,1781,2683,1768,2682,1767,2652,1767,2647,1766,2629,1766,2626,1766,2618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64,1763l2652,1767,2682,1767,2680,1764,2667,1764,2664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42,1765l2629,1766,2647,1766,2642,1765e" filled="t" fillcolor="#50535C" stroked="f">
                <v:path arrowok="t"/>
                <v:fill/>
              </v:shape>
            </v:group>
            <v:group style="position:absolute;left:1053;top:1764;width:190;height:146" coordorigin="1053,1764" coordsize="190,146">
              <v:shape style="position:absolute;left:1053;top:1764;width:190;height:146" coordorigin="1053,1764" coordsize="190,146" path="m1179,1767l1176,1769,1074,1876,1066,1884,1058,1893,1057,1893,1053,1899,1055,1905,1064,1909,1067,1910,1082,1908,1092,1907,1109,1904,1115,1903,1132,1903,1137,1897,1140,1891,1149,1883,1161,1869,1176,1852,1188,1841,1205,1821,1217,1806,1243,1774,1241,1772,1241,1771,1195,1771,1179,1767e" filled="t" fillcolor="#50535C" stroked="f">
                <v:path arrowok="t"/>
                <v:fill/>
              </v:shape>
              <v:shape style="position:absolute;left:1053;top:1764;width:190;height:146" coordorigin="1053,1764" coordsize="190,146" path="m1132,1903l1115,1903,1126,1908,1130,1907,1132,1903e" filled="t" fillcolor="#50535C" stroked="f">
                <v:path arrowok="t"/>
                <v:fill/>
              </v:shape>
              <v:shape style="position:absolute;left:1053;top:1764;width:190;height:146" coordorigin="1053,1764" coordsize="190,146" path="m1226,1764l1207,1769,1195,1771,1241,1771,1240,1769,1232,1766,1226,1764e" filled="t" fillcolor="#50535C" stroked="f">
                <v:path arrowok="t"/>
                <v:fill/>
              </v:shape>
            </v:group>
            <v:group style="position:absolute;left:626;top:1768;width:196;height:143" coordorigin="626,1768" coordsize="196,143">
              <v:shape style="position:absolute;left:626;top:1768;width:196;height:143" coordorigin="626,1768" coordsize="196,143" path="m757,1768l754,1770,751,1772,694,1830,666,1859,652,1873,645,1881,639,1889,626,1899,627,1905,639,1910,645,1910,656,1908,659,1906,670,1905,677,1901,703,1901,706,1899,707,1898,726,1874,741,1858,753,1846,771,1828,821,1775,819,1773,818,1772,798,1772,792,1771,776,1770,766,1769,757,1768e" filled="t" fillcolor="#50535C" stroked="f">
                <v:path arrowok="t"/>
                <v:fill/>
              </v:shape>
              <v:shape style="position:absolute;left:626;top:1768;width:196;height:143" coordorigin="626,1768" coordsize="196,143" path="m703,1901l677,1901,692,1910,698,1906,703,1901e" filled="t" fillcolor="#50535C" stroked="f">
                <v:path arrowok="t"/>
                <v:fill/>
              </v:shape>
              <v:shape style="position:absolute;left:626;top:1768;width:196;height:143" coordorigin="626,1768" coordsize="196,143" path="m808,1770l798,1772,818,1772,818,1771,812,1770,808,1770e" filled="t" fillcolor="#50535C" stroked="f">
                <v:path arrowok="t"/>
                <v:fill/>
              </v:shape>
            </v:group>
            <v:group style="position:absolute;left:5649;top:1761;width:208;height:154" coordorigin="5649,1761" coordsize="208,154">
              <v:shape style="position:absolute;left:5649;top:1761;width:208;height:154" coordorigin="5649,1761" coordsize="208,154" path="m5787,1761l5784,1764,5781,1766,5773,1775,5762,1787,5748,1801,5729,1819,5701,1847,5695,1853,5691,1859,5676,1873,5663,1888,5649,1903,5649,1905,5653,1914,5656,1916,5666,1910,5668,1909,5677,1908,5684,1908,5702,1906,5738,1906,5743,1901,5747,1898,5755,1888,5795,1843,5809,1828,5822,1813,5835,1798,5850,1784,5857,1779,5856,1775,5851,1769,5796,1769,5793,1768,5790,1764,5788,1763,5787,1761e" filled="t" fillcolor="#50535C" stroked="f">
                <v:path arrowok="t"/>
                <v:fill/>
              </v:shape>
              <v:shape style="position:absolute;left:5649;top:1761;width:208;height:154" coordorigin="5649,1761" coordsize="208,154" path="m5738,1906l5702,1906,5714,1907,5731,1909,5736,1908,5738,1906e" filled="t" fillcolor="#50535C" stroked="f">
                <v:path arrowok="t"/>
                <v:fill/>
              </v:shape>
              <v:shape style="position:absolute;left:5649;top:1761;width:208;height:154" coordorigin="5649,1761" coordsize="208,154" path="m5684,1908l5677,1908,5683,1908,5684,1908e" filled="t" fillcolor="#50535C" stroked="f">
                <v:path arrowok="t"/>
                <v:fill/>
              </v:shape>
              <v:shape style="position:absolute;left:5649;top:1761;width:208;height:154" coordorigin="5649,1761" coordsize="208,154" path="m5825,1765l5813,1767,5806,1768,5796,1769,5851,1769,5851,1769,5831,1769,5825,1765e" filled="t" fillcolor="#50535C" stroked="f">
                <v:path arrowok="t"/>
                <v:fill/>
              </v:shape>
              <v:shape style="position:absolute;left:5649;top:1761;width:208;height:154" coordorigin="5649,1761" coordsize="208,154" path="m5840,1766l5831,1769,5851,1769,5848,1766,5845,1766,5840,1766e" filled="t" fillcolor="#50535C" stroked="f">
                <v:path arrowok="t"/>
                <v:fill/>
              </v:shape>
              <v:shape style="position:absolute;left:5649;top:1761;width:208;height:154" coordorigin="5649,1761" coordsize="208,154" path="m5848,1766l5845,1766,5848,1766e" filled="t" fillcolor="#50535C" stroked="f">
                <v:path arrowok="t"/>
                <v:fill/>
              </v:shape>
            </v:group>
            <v:group style="position:absolute;left:6076;top:1759;width:210;height:152" coordorigin="6076,1759" coordsize="210,152">
              <v:shape style="position:absolute;left:6076;top:1759;width:210;height:152" coordorigin="6076,1759" coordsize="210,152" path="m6215,1759l6212,1761,6190,1783,6173,1801,6160,1815,6146,1830,6130,1846,6116,1860,6102,1874,6087,1888,6085,1890,6082,1893,6076,1898,6076,1900,6080,1908,6084,1911,6095,1908,6120,1908,6126,1906,6131,1906,6153,1906,6153,1906,6164,1895,6177,1881,6192,1868,6194,1866,6196,1864,6205,1854,6213,1844,6223,1835,6237,1821,6282,1778,6284,1775,6286,1773,6284,1766,6230,1766,6225,1765,6215,1759e" filled="t" fillcolor="#50535C" stroked="f">
                <v:path arrowok="t"/>
                <v:fill/>
              </v:shape>
              <v:shape style="position:absolute;left:6076;top:1759;width:210;height:152" coordorigin="6076,1759" coordsize="210,152" path="m6120,1908l6095,1908,6099,1909,6109,1910,6115,1910,6120,1908e" filled="t" fillcolor="#50535C" stroked="f">
                <v:path arrowok="t"/>
                <v:fill/>
              </v:shape>
              <v:shape style="position:absolute;left:6076;top:1759;width:210;height:152" coordorigin="6076,1759" coordsize="210,152" path="m6153,1906l6131,1906,6141,1906,6144,1908,6149,1910,6151,1908,6153,1906e" filled="t" fillcolor="#50535C" stroked="f">
                <v:path arrowok="t"/>
                <v:fill/>
              </v:shape>
              <v:shape style="position:absolute;left:6076;top:1759;width:210;height:152" coordorigin="6076,1759" coordsize="210,152" path="m6238,1763l6237,1764,6230,1766,6284,1766,6284,1766,6250,1766,6238,1763e" filled="t" fillcolor="#50535C" stroked="f">
                <v:path arrowok="t"/>
                <v:fill/>
              </v:shape>
              <v:shape style="position:absolute;left:6076;top:1759;width:210;height:152" coordorigin="6076,1759" coordsize="210,152" path="m6281,1761l6261,1762,6250,1766,6284,1766,6283,1762,6281,1761e" filled="t" fillcolor="#50535C" stroked="f">
                <v:path arrowok="t"/>
                <v:fill/>
              </v:shape>
            </v:group>
            <v:group style="position:absolute;left:6222;top:1758;width:211;height:150" coordorigin="6222,1758" coordsize="211,150">
              <v:shape style="position:absolute;left:6222;top:1758;width:211;height:150" coordorigin="6222,1758" coordsize="211,150" path="m6363,1758l6354,1767,6345,1775,6330,1792,6288,1832,6274,1846,6267,1854,6260,1861,6248,1869,6246,1871,6236,1881,6229,1888,6227,1890,6222,1897,6223,1901,6228,1906,6232,1907,6238,1904,6241,1903,6286,1902,6302,1902,6315,1889,6346,1859,6347,1857,6352,1854,6365,1843,6378,1829,6410,1796,6424,1782,6430,1777,6433,1772,6427,1764,6386,1764,6379,1764,6372,1764,6363,1758e" filled="t" fillcolor="#50535C" stroked="f">
                <v:path arrowok="t"/>
                <v:fill/>
              </v:shape>
              <v:shape style="position:absolute;left:6222;top:1758;width:211;height:150" coordorigin="6222,1758" coordsize="211,150" path="m6302,1902l6286,1902,6288,1902,6296,1906,6301,1903,6302,1902e" filled="t" fillcolor="#50535C" stroked="f">
                <v:path arrowok="t"/>
                <v:fill/>
              </v:shape>
              <v:shape style="position:absolute;left:6222;top:1758;width:211;height:150" coordorigin="6222,1758" coordsize="211,150" path="m6414,1760l6403,1763,6386,1764,6427,1764,6421,1761,6414,1760e" filled="t" fillcolor="#50535C" stroked="f">
                <v:path arrowok="t"/>
                <v:fill/>
              </v:shape>
            </v:group>
            <v:group style="position:absolute;left:5937;top:1761;width:200;height:151" coordorigin="5937,1761" coordsize="200,151">
              <v:shape style="position:absolute;left:5937;top:1761;width:200;height:151" coordorigin="5937,1761" coordsize="200,151" path="m5988,1910l5968,1910,5978,1912,5983,1912,5988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5967,1910l5953,1910,5962,1910,5967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6075,1761l6067,1763,6063,1766,6055,1777,6050,1782,6044,1789,6018,1815,6004,1829,5990,1845,5976,1862,5961,1876,5947,1890,5945,1892,5943,1894,5937,1902,5939,1908,5939,1908,5950,1910,5953,1910,5967,1910,5968,1910,5988,1910,5994,1908,6001,1907,6015,1907,6015,1906,6018,1905,6020,1894,6036,1879,6081,1834,6114,1796,6121,1789,6131,1782,6132,1780,6138,1773,6137,1767,6083,1767,6082,1767,6079,1767,6075,1761e" filled="t" fillcolor="#50535C" stroked="f">
                <v:path arrowok="t"/>
                <v:fill/>
              </v:shape>
              <v:shape style="position:absolute;left:5937;top:1761;width:200;height:151" coordorigin="5937,1761" coordsize="200,151" path="m6015,1907l6001,1907,6010,1908,6012,1908,6015,1907e" filled="t" fillcolor="#50535C" stroked="f">
                <v:path arrowok="t"/>
                <v:fill/>
              </v:shape>
              <v:shape style="position:absolute;left:5937;top:1761;width:200;height:151" coordorigin="5937,1761" coordsize="200,151" path="m6123,1761l6095,1764,6083,1767,6137,1767,6135,1762,6123,1761e" filled="t" fillcolor="#50535C" stroked="f">
                <v:path arrowok="t"/>
                <v:fill/>
              </v:shape>
            </v:group>
            <v:group style="position:absolute;left:6369;top:1760;width:204;height:146" coordorigin="6369,1760" coordsize="204,146">
              <v:shape style="position:absolute;left:6369;top:1760;width:204;height:146" coordorigin="6369,1760" coordsize="204,146" path="m6506,1760l6503,1761,6499,1765,6471,1794,6456,1808,6440,1825,6426,1839,6411,1853,6402,1862,6394,1872,6379,1883,6376,1887,6369,1893,6369,1897,6374,1904,6377,1906,6387,1905,6395,1905,6410,1901,6429,1901,6433,1900,6434,1900,6447,1900,6449,1899,6454,1892,6455,1891,6463,1884,6471,1877,6481,1866,6506,1839,6523,1821,6538,1807,6552,1794,6568,1781,6573,1778,6573,1771,6567,1765,6566,1764,6514,1764,6506,1760e" filled="t" fillcolor="#50535C" stroked="f">
                <v:path arrowok="t"/>
                <v:fill/>
              </v:shape>
              <v:shape style="position:absolute;left:6369;top:1760;width:204;height:146" coordorigin="6369,1760" coordsize="204,146" path="m6395,1905l6387,1905,6393,1905,6395,1905e" filled="t" fillcolor="#50535C" stroked="f">
                <v:path arrowok="t"/>
                <v:fill/>
              </v:shape>
              <v:shape style="position:absolute;left:6369;top:1760;width:204;height:146" coordorigin="6369,1760" coordsize="204,146" path="m6429,1901l6410,1901,6422,1904,6429,1901e" filled="t" fillcolor="#50535C" stroked="f">
                <v:path arrowok="t"/>
                <v:fill/>
              </v:shape>
              <v:shape style="position:absolute;left:6369;top:1760;width:204;height:146" coordorigin="6369,1760" coordsize="204,146" path="m6447,1900l6434,1900,6443,1903,6447,1900e" filled="t" fillcolor="#50535C" stroked="f">
                <v:path arrowok="t"/>
                <v:fill/>
              </v:shape>
              <v:shape style="position:absolute;left:6369;top:1760;width:204;height:146" coordorigin="6369,1760" coordsize="204,146" path="m6562,1762l6550,1762,6539,1763,6521,1763,6514,1764,6566,1764,6565,1763,6564,1763,6539,1763,6564,1763,6562,1762e" filled="t" fillcolor="#50535C" stroked="f">
                <v:path arrowok="t"/>
                <v:fill/>
              </v:shape>
            </v:group>
            <v:group style="position:absolute;left:5795;top:1761;width:202;height:151" coordorigin="5795,1761" coordsize="202,151">
              <v:shape style="position:absolute;left:5795;top:1761;width:202;height:151" coordorigin="5795,1761" coordsize="202,151" path="m5929,1761l5929,1761,5919,1769,5917,1772,5913,1777,5859,1835,5848,1847,5828,1867,5797,1896,5796,1899,5795,1904,5796,1907,5802,1909,5806,1912,5809,1908,5811,1906,5813,1905,5854,1902,5861,1902,5866,1902,5878,1901,5882,1899,5889,1888,5893,1883,5920,1854,5934,1840,5950,1823,5963,1809,5978,1795,5993,1782,5994,1781,5995,1780,5997,1776,5997,1774,5996,1769,5946,1769,5941,1769,5929,1761e" filled="t" fillcolor="#50535C" stroked="f">
                <v:path arrowok="t"/>
                <v:fill/>
              </v:shape>
              <v:shape style="position:absolute;left:5795;top:1761;width:202;height:151" coordorigin="5795,1761" coordsize="202,151" path="m5861,1902l5854,1902,5854,1902,5861,1902e" filled="t" fillcolor="#50535C" stroked="f">
                <v:path arrowok="t"/>
                <v:fill/>
              </v:shape>
              <v:shape style="position:absolute;left:5795;top:1761;width:202;height:151" coordorigin="5795,1761" coordsize="202,151" path="m5990,1763l5973,1766,5962,1768,5946,1769,5996,1769,5995,1766,5990,1763e" filled="t" fillcolor="#50535C" stroked="f">
                <v:path arrowok="t"/>
                <v:fill/>
              </v:shape>
            </v:group>
            <v:group style="position:absolute;left:5223;top:1760;width:200;height:149" coordorigin="5223,1760" coordsize="200,149">
              <v:shape style="position:absolute;left:5223;top:1760;width:200;height:149" coordorigin="5223,1760" coordsize="200,149" path="m5353,1762l5349,1763,5345,1767,5344,1769,5299,1817,5288,1830,5270,1848,5236,1884,5229,1890,5223,1900,5230,1908,5239,1909,5258,1903,5268,1900,5306,1900,5310,1892,5312,1890,5359,1842,5388,1809,5402,1794,5417,1780,5423,1775,5422,1770,5418,1766,5366,1766,5353,176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3,1902l5288,1902,5299,1902,5303,190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6,1900l5268,1900,5284,1902,5303,1902,5305,1901,5306,1900e" filled="t" fillcolor="#50535C" stroked="f">
                <v:path arrowok="t"/>
                <v:fill/>
              </v:shape>
              <v:shape style="position:absolute;left:5223;top:1760;width:200;height:149" coordorigin="5223,1760" coordsize="200,149" path="m5410,1760l5391,1762,5366,1766,5418,1766,5413,1762,5410,1760e" filled="t" fillcolor="#50535C" stroked="f">
                <v:path arrowok="t"/>
                <v:fill/>
              </v:shape>
            </v:group>
            <v:group style="position:absolute;left:5368;top:1762;width:198;height:147" coordorigin="5368,1762" coordsize="198,147">
              <v:shape style="position:absolute;left:5368;top:1762;width:198;height:147" coordorigin="5368,1762" coordsize="198,147" path="m5498,1762l5497,1763,5487,1773,5469,1792,5456,1807,5441,1821,5432,1829,5423,1837,5412,1850,5410,1854,5401,1864,5372,1895,5370,1897,5368,1901,5369,1903,5372,1908,5379,1910,5384,1907,5385,1906,5393,1904,5416,1901,5446,1901,5446,1901,5450,1896,5475,1871,5493,1854,5505,1840,5535,1808,5548,1793,5563,1779,5567,1776,5566,1769,5560,1766,5519,1766,5508,1766,5498,1762e" filled="t" fillcolor="#50535C" stroked="f">
                <v:path arrowok="t"/>
                <v:fill/>
              </v:shape>
              <v:shape style="position:absolute;left:5368;top:1762;width:198;height:147" coordorigin="5368,1762" coordsize="198,147" path="m5446,1901l5416,1901,5435,1901,5442,1903,5446,1901e" filled="t" fillcolor="#50535C" stroked="f">
                <v:path arrowok="t"/>
                <v:fill/>
              </v:shape>
              <v:shape style="position:absolute;left:5368;top:1762;width:198;height:147" coordorigin="5368,1762" coordsize="198,147" path="m5536,1764l5519,1766,5560,1766,5558,1765,5556,1764,5543,1764,5536,1764e" filled="t" fillcolor="#50535C" stroked="f">
                <v:path arrowok="t"/>
                <v:fill/>
              </v:shape>
              <v:shape style="position:absolute;left:5368;top:1762;width:198;height:147" coordorigin="5368,1762" coordsize="198,147" path="m5554,1763l5543,1764,5556,1764,5554,1763e" filled="t" fillcolor="#50535C" stroked="f">
                <v:path arrowok="t"/>
                <v:fill/>
              </v:shape>
            </v:group>
            <v:group style="position:absolute;left:5514;top:1763;width:199;height:149" coordorigin="5514,1763" coordsize="199,149">
              <v:shape style="position:absolute;left:5514;top:1763;width:199;height:149" coordorigin="5514,1763" coordsize="199,149" path="m5642,1763l5638,1767,5634,1770,5613,1793,5568,1840,5553,1857,5524,1890,5520,1893,5515,1899,5514,1904,5519,1910,5526,1912,5534,1906,5550,1904,5556,1903,5567,1902,5584,1902,5593,1901,5594,1901,5600,1894,5603,1888,5614,1876,5641,1847,5647,1841,5652,1835,5665,1821,5672,1814,5689,1797,5697,1787,5708,1779,5710,1778,5711,1776,5713,1774,5711,1769,5710,1768,5661,1768,5652,1768,5642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594,1901e" filled="t" fillcolor="#50535C" stroked="f">
                <v:path arrowok="t"/>
                <v:fill/>
              </v:shape>
              <v:shape style="position:absolute;left:5514;top:1763;width:199;height:149" coordorigin="5514,1763" coordsize="199,149" path="m5674,1765l5661,1768,5710,1768,5710,1767,5692,1767,5688,1766,5678,1766,5674,1765e" filled="t" fillcolor="#50535C" stroked="f">
                <v:path arrowok="t"/>
                <v:fill/>
              </v:shape>
              <v:shape style="position:absolute;left:5514;top:1763;width:199;height:149" coordorigin="5514,1763" coordsize="199,149" path="m5698,1763l5692,1767,5710,1767,5708,1765,5701,1763,5698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687,1766l5678,1766,5688,1766,5687,1766e" filled="t" fillcolor="#50535C" stroked="f">
                <v:path arrowok="t"/>
                <v:fill/>
              </v:shape>
            </v:group>
            <v:group style="position:absolute;left:6511;top:1763;width:194;height:144" coordorigin="6511,1763" coordsize="194,144">
              <v:shape style="position:absolute;left:6511;top:1763;width:194;height:144" coordorigin="6511,1763" coordsize="194,144" path="m6584,1904l6569,1904,6580,1907,6582,1905,6584,1904e" filled="t" fillcolor="#50535C" stroked="f">
                <v:path arrowok="t"/>
                <v:fill/>
              </v:shape>
              <v:shape style="position:absolute;left:6511;top:1763;width:194;height:144" coordorigin="6511,1763" coordsize="194,144" path="m6557,1905l6531,1905,6534,1906,6541,1906,6544,1907,6557,1905e" filled="t" fillcolor="#50535C" stroked="f">
                <v:path arrowok="t"/>
                <v:fill/>
              </v:shape>
              <v:shape style="position:absolute;left:6511;top:1763;width:194;height:144" coordorigin="6511,1763" coordsize="194,144" path="m6641,1763l6638,1765,6629,1774,6623,1780,6571,1836,6524,1882,6513,1892,6512,1894,6511,1895,6515,1902,6520,1906,6531,1905,6557,1905,6569,1904,6584,1904,6592,1895,6640,1846,6649,1836,6662,1821,6676,1807,6691,1794,6707,1781,6707,1768,6705,1767,6676,1767,6671,1766,6653,1766,6649,1766,6641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88,1763l6676,1767,6705,1767,6703,1764,6690,1764,6688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66,1765l6653,1766,6671,1766,6666,1765e" filled="t" fillcolor="#50535C" stroked="f">
                <v:path arrowok="t"/>
                <v:fill/>
              </v:shape>
            </v:group>
            <v:group style="position:absolute;left:4784;top:1767;width:206;height:144" coordorigin="4784,1767" coordsize="206,144">
              <v:shape style="position:absolute;left:4784;top:1767;width:206;height:144" coordorigin="4784,1767" coordsize="206,144" path="m4917,1767l4913,1769,4908,1772,4900,1783,4894,1788,4865,1817,4852,1832,4845,1842,4838,1851,4826,1859,4824,1861,4819,1867,4816,1870,4804,1882,4796,1890,4784,1904,4786,1909,4798,1911,4804,1911,4818,1909,4826,1907,4842,1904,4850,1904,4880,1904,4885,1899,4888,1894,4894,1886,4905,1873,4922,1855,4935,1841,4978,1790,4982,1786,4991,1777,4990,1772,4933,1772,4925,1771,4923,1769,4920,1767,4919,1767,4917,1767e" filled="t" fillcolor="#50535C" stroked="f">
                <v:path arrowok="t"/>
                <v:fill/>
              </v:shape>
              <v:shape style="position:absolute;left:4784;top:1767;width:206;height:144" coordorigin="4784,1767" coordsize="206,144" path="m4880,1904l4850,1904,4863,1909,4869,1909,4877,1906,4879,1905,4880,1904e" filled="t" fillcolor="#50535C" stroked="f">
                <v:path arrowok="t"/>
                <v:fill/>
              </v:shape>
              <v:shape style="position:absolute;left:4784;top:1767;width:206;height:144" coordorigin="4784,1767" coordsize="206,144" path="m4974,1768l4966,1770,4963,1770,4948,1771,4938,1772,4933,1772,4990,1772,4990,1772,4979,1768,4974,1768e" filled="t" fillcolor="#50535C" stroked="f">
                <v:path arrowok="t"/>
                <v:fill/>
              </v:shape>
              <v:shape style="position:absolute;left:4784;top:1767;width:206;height:144" coordorigin="4784,1767" coordsize="206,144" path="m4920,1767l4919,1767,4920,1767e" filled="t" fillcolor="#50535C" stroked="f">
                <v:path arrowok="t"/>
                <v:fill/>
              </v:shape>
            </v:group>
            <v:group style="position:absolute;left:4934;top:1764;width:203;height:153" coordorigin="4934,1764" coordsize="203,153">
              <v:shape style="position:absolute;left:4934;top:1764;width:203;height:153" coordorigin="4934,1764" coordsize="203,153" path="m5068,1765l5064,1766,5056,1774,5042,1788,5011,1817,5009,1818,4977,1855,4962,1871,4950,1887,4937,1902,4935,1904,4934,1907,4937,1915,4941,1917,4948,1915,4950,1915,4952,1914,4972,1912,4992,1910,4995,1910,5010,1910,5015,1904,5017,1901,5026,1892,5032,1885,5045,1872,5050,1864,5058,1857,5072,1844,5085,1828,5097,1812,5110,1797,5116,1790,5123,1785,5137,1775,5136,1768,5131,1766,5109,1766,5109,1766,5091,1766,5085,1766,5079,1766,5068,1765e" filled="t" fillcolor="#50535C" stroked="f">
                <v:path arrowok="t"/>
                <v:fill/>
              </v:shape>
              <v:shape style="position:absolute;left:4934;top:1764;width:203;height:153" coordorigin="4934,1764" coordsize="203,153" path="m5010,1910l4995,1910,4997,1911,5008,1914,5008,1913,5010,1910e" filled="t" fillcolor="#50535C" stroked="f">
                <v:path arrowok="t"/>
                <v:fill/>
              </v:shape>
              <v:shape style="position:absolute;left:4934;top:1764;width:203;height:153" coordorigin="4934,1764" coordsize="203,153" path="m5123,1764l5115,1766,5109,1766,5131,1766,5126,1764,5123,1764e" filled="t" fillcolor="#50535C" stroked="f">
                <v:path arrowok="t"/>
                <v:fill/>
              </v:shape>
              <v:shape style="position:absolute;left:4934;top:1764;width:203;height:153" coordorigin="4934,1764" coordsize="203,153" path="m5099,1766l5095,1766,5091,1766,5091,1766,5109,1766,5099,1766e" filled="t" fillcolor="#50535C" stroked="f">
                <v:path arrowok="t"/>
                <v:fill/>
              </v:shape>
            </v:group>
            <v:group style="position:absolute;left:5077;top:1764;width:190;height:146" coordorigin="5077,1764" coordsize="190,146">
              <v:shape style="position:absolute;left:5077;top:1764;width:190;height:146" coordorigin="5077,1764" coordsize="190,146" path="m5202,1767l5199,1769,5097,1876,5089,1884,5081,1893,5081,1893,5077,1899,5078,1905,5087,1909,5091,1910,5105,1908,5115,1907,5132,1904,5138,1903,5155,1903,5160,1897,5163,1891,5172,1883,5185,1869,5199,1852,5211,1841,5228,1821,5241,1806,5266,1774,5265,1772,5264,1771,5218,1771,5202,1767e" filled="t" fillcolor="#50535C" stroked="f">
                <v:path arrowok="t"/>
                <v:fill/>
              </v:shape>
              <v:shape style="position:absolute;left:5077;top:1764;width:190;height:146" coordorigin="5077,1764" coordsize="190,146" path="m5155,1903l5138,1903,5149,1908,5153,1907,5155,1903e" filled="t" fillcolor="#50535C" stroked="f">
                <v:path arrowok="t"/>
                <v:fill/>
              </v:shape>
              <v:shape style="position:absolute;left:5077;top:1764;width:190;height:146" coordorigin="5077,1764" coordsize="190,146" path="m5249,1764l5231,1769,5218,1771,5264,1771,5263,1769,5255,1766,5249,1764e" filled="t" fillcolor="#50535C" stroked="f">
                <v:path arrowok="t"/>
                <v:fill/>
              </v:shape>
            </v:group>
            <v:group style="position:absolute;left:4649;top:1768;width:196;height:143" coordorigin="4649,1768" coordsize="196,143">
              <v:shape style="position:absolute;left:4649;top:1768;width:196;height:143" coordorigin="4649,1768" coordsize="196,143" path="m4780,1768l4778,1770,4775,1772,4717,1830,4690,1859,4676,1873,4668,1881,4662,1889,4649,1899,4650,1905,4662,1910,4669,1910,4679,1908,4682,1906,4693,1905,4701,1901,4726,1901,4729,1899,4730,1898,4750,1874,4765,1858,4777,1846,4795,1828,4845,1775,4843,1773,4842,1772,4821,1772,4815,1771,4799,1770,4790,1769,4780,1768e" filled="t" fillcolor="#50535C" stroked="f">
                <v:path arrowok="t"/>
                <v:fill/>
              </v:shape>
              <v:shape style="position:absolute;left:4649;top:1768;width:196;height:143" coordorigin="4649,1768" coordsize="196,143" path="m4726,1901l4701,1901,4716,1910,4721,1906,4726,1901e" filled="t" fillcolor="#50535C" stroked="f">
                <v:path arrowok="t"/>
                <v:fill/>
              </v:shape>
              <v:shape style="position:absolute;left:4649;top:1768;width:196;height:143" coordorigin="4649,1768" coordsize="196,143" path="m4832,1770l4821,1772,4842,1772,4841,1771,4836,1770,4832,1770e" filled="t" fillcolor="#50535C" stroked="f">
                <v:path arrowok="t"/>
                <v:fill/>
              </v:shape>
            </v:group>
            <v:group style="position:absolute;left:3644;top:1761;width:208;height:154" coordorigin="3644,1761" coordsize="208,154">
              <v:shape style="position:absolute;left:3644;top:1761;width:208;height:154" coordorigin="3644,1761" coordsize="208,154" path="m3781,1761l3778,1764,3776,1766,3768,1775,3757,1787,3743,1801,3724,1819,3695,1847,3690,1853,3685,1859,3671,1873,3657,1888,3644,1903,3644,1905,3647,1914,3651,1916,3661,1910,3663,1909,3671,1908,3679,1908,3696,1906,3733,1906,3737,1901,3741,1898,3749,1888,3790,1843,3803,1828,3816,1813,3830,1798,3844,1784,3852,1779,3850,1775,3846,1769,3791,1769,3787,1768,3784,1764,3783,1763,3781,1761e" filled="t" fillcolor="#50535C" stroked="f">
                <v:path arrowok="t"/>
                <v:fill/>
              </v:shape>
              <v:shape style="position:absolute;left:3644;top:1761;width:208;height:154" coordorigin="3644,1761" coordsize="208,154" path="m3733,1906l3696,1906,3709,1907,3726,1909,3731,1908,3733,1906e" filled="t" fillcolor="#50535C" stroked="f">
                <v:path arrowok="t"/>
                <v:fill/>
              </v:shape>
              <v:shape style="position:absolute;left:3644;top:1761;width:208;height:154" coordorigin="3644,1761" coordsize="208,154" path="m3679,1908l3671,1908,3678,1908,3679,1908e" filled="t" fillcolor="#50535C" stroked="f">
                <v:path arrowok="t"/>
                <v:fill/>
              </v:shape>
              <v:shape style="position:absolute;left:3644;top:1761;width:208;height:154" coordorigin="3644,1761" coordsize="208,154" path="m3819,1765l3807,1767,3801,1768,3791,1769,3846,1769,3845,1769,3825,1769,3819,1765e" filled="t" fillcolor="#50535C" stroked="f">
                <v:path arrowok="t"/>
                <v:fill/>
              </v:shape>
              <v:shape style="position:absolute;left:3644;top:1761;width:208;height:154" coordorigin="3644,1761" coordsize="208,154" path="m3835,1766l3825,1769,3845,1769,3843,1766,3839,1766,3835,1766e" filled="t" fillcolor="#50535C" stroked="f">
                <v:path arrowok="t"/>
                <v:fill/>
              </v:shape>
              <v:shape style="position:absolute;left:3644;top:1761;width:208;height:154" coordorigin="3644,1761" coordsize="208,154" path="m3843,1766l3839,1766,3843,1766e" filled="t" fillcolor="#50535C" stroked="f">
                <v:path arrowok="t"/>
                <v:fill/>
              </v:shape>
            </v:group>
            <v:group style="position:absolute;left:4070;top:1759;width:210;height:152" coordorigin="4070,1759" coordsize="210,152">
              <v:shape style="position:absolute;left:4070;top:1759;width:210;height:152" coordorigin="4070,1759" coordsize="210,152" path="m4210,1759l4206,1761,4185,1783,4167,1801,4155,1815,4141,1830,4125,1846,4111,1860,4096,1874,4082,1888,4079,1890,4076,1893,4071,1898,4070,1900,4075,1908,4079,1911,4089,1908,4115,1908,4120,1906,4126,1906,4147,1906,4148,1906,4158,1895,4172,1881,4187,1868,4189,1866,4190,1864,4200,1854,4208,1844,4217,1835,4232,1821,4277,1778,4279,1775,4280,1773,4278,1766,4224,1766,4219,1765,4210,1759e" filled="t" fillcolor="#50535C" stroked="f">
                <v:path arrowok="t"/>
                <v:fill/>
              </v:shape>
              <v:shape style="position:absolute;left:4070;top:1759;width:210;height:152" coordorigin="4070,1759" coordsize="210,152" path="m4115,1908l4089,1908,4094,1909,4104,1910,4109,1910,4115,1908e" filled="t" fillcolor="#50535C" stroked="f">
                <v:path arrowok="t"/>
                <v:fill/>
              </v:shape>
              <v:shape style="position:absolute;left:4070;top:1759;width:210;height:152" coordorigin="4070,1759" coordsize="210,152" path="m4147,1906l4126,1906,4135,1906,4139,1908,4143,1910,4145,1908,4147,1906e" filled="t" fillcolor="#50535C" stroked="f">
                <v:path arrowok="t"/>
                <v:fill/>
              </v:shape>
              <v:shape style="position:absolute;left:4070;top:1759;width:210;height:152" coordorigin="4070,1759" coordsize="210,152" path="m4233,1763l4231,1764,4224,1766,4278,1766,4278,1766,4245,1766,4233,1763e" filled="t" fillcolor="#50535C" stroked="f">
                <v:path arrowok="t"/>
                <v:fill/>
              </v:shape>
              <v:shape style="position:absolute;left:4070;top:1759;width:210;height:152" coordorigin="4070,1759" coordsize="210,152" path="m4276,1761l4255,1762,4245,1766,4278,1766,4277,1762,4276,1761e" filled="t" fillcolor="#50535C" stroked="f">
                <v:path arrowok="t"/>
                <v:fill/>
              </v:shape>
            </v:group>
            <v:group style="position:absolute;left:4217;top:1758;width:211;height:150" coordorigin="4217,1758" coordsize="211,150">
              <v:shape style="position:absolute;left:4217;top:1758;width:211;height:150" coordorigin="4217,1758" coordsize="211,150" path="m4357,1758l4348,1767,4339,1775,4325,1792,4283,1832,4269,1846,4261,1854,4254,1861,4243,1869,4241,1871,4230,1881,4224,1888,4221,1890,4217,1897,4217,1901,4222,1906,4226,1907,4233,1904,4236,1903,4280,1902,4297,1902,4310,1889,4340,1859,4341,1857,4347,1854,4359,1843,4373,1829,4405,1796,4419,1782,4425,1777,4428,1772,4422,1764,4381,1764,4373,1764,4366,1764,4357,1758e" filled="t" fillcolor="#50535C" stroked="f">
                <v:path arrowok="t"/>
                <v:fill/>
              </v:shape>
              <v:shape style="position:absolute;left:4217;top:1758;width:211;height:150" coordorigin="4217,1758" coordsize="211,150" path="m4297,1902l4280,1902,4282,1902,4291,1906,4296,1903,4297,1902e" filled="t" fillcolor="#50535C" stroked="f">
                <v:path arrowok="t"/>
                <v:fill/>
              </v:shape>
              <v:shape style="position:absolute;left:4217;top:1758;width:211;height:150" coordorigin="4217,1758" coordsize="211,150" path="m4409,1760l4397,1763,4381,1764,4422,1764,4415,1761,4409,1760e" filled="t" fillcolor="#50535C" stroked="f">
                <v:path arrowok="t"/>
                <v:fill/>
              </v:shape>
            </v:group>
            <v:group style="position:absolute;left:3931;top:1761;width:200;height:151" coordorigin="3931,1761" coordsize="200,151">
              <v:shape style="position:absolute;left:3931;top:1761;width:200;height:151" coordorigin="3931,1761" coordsize="200,151" path="m3983,1910l3963,1910,3973,1912,3977,1912,3983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3962,1910l3948,1910,3957,1910,3962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4069,1761l4062,1763,4058,1766,4050,1777,4045,1782,4038,1789,4012,1815,3999,1829,3985,1845,3970,1862,3956,1876,3941,1890,3939,1892,3937,1894,3931,1902,3934,1908,3934,1908,3944,1910,3948,1910,3962,1910,3963,1910,3983,1910,3989,1908,3995,1907,4009,1907,4010,1906,4013,1905,4014,1894,4031,1879,4075,1834,4109,1796,4116,1789,4126,1782,4127,1780,4133,1773,4132,1767,4078,1767,4076,1767,4073,1767,4069,1761e" filled="t" fillcolor="#50535C" stroked="f">
                <v:path arrowok="t"/>
                <v:fill/>
              </v:shape>
              <v:shape style="position:absolute;left:3931;top:1761;width:200;height:151" coordorigin="3931,1761" coordsize="200,151" path="m4009,1907l3995,1907,4004,1908,4006,1908,4009,1907e" filled="t" fillcolor="#50535C" stroked="f">
                <v:path arrowok="t"/>
                <v:fill/>
              </v:shape>
              <v:shape style="position:absolute;left:3931;top:1761;width:200;height:151" coordorigin="3931,1761" coordsize="200,151" path="m4117,1761l4090,1764,4078,1767,4132,1767,4130,1762,4117,1761e" filled="t" fillcolor="#50535C" stroked="f">
                <v:path arrowok="t"/>
                <v:fill/>
              </v:shape>
            </v:group>
            <v:group style="position:absolute;left:4363;top:1760;width:204;height:146" coordorigin="4363,1760" coordsize="204,146">
              <v:shape style="position:absolute;left:4363;top:1760;width:204;height:146" coordorigin="4363,1760" coordsize="204,146" path="m4500,1760l4498,1761,4494,1765,4465,1794,4451,1808,4434,1825,4420,1839,4406,1853,4397,1862,4388,1872,4374,1883,4371,1887,4364,1893,4363,1897,4368,1904,4371,1906,4381,1905,4389,1905,4405,1901,4424,1901,4428,1900,4429,1900,4442,1900,4443,1899,4449,1892,4450,1891,4458,1884,4466,1877,4476,1866,4501,1839,4518,1821,4532,1807,4547,1794,4563,1781,4568,1778,4568,1771,4561,1765,4560,1764,4509,1764,4500,1760e" filled="t" fillcolor="#50535C" stroked="f">
                <v:path arrowok="t"/>
                <v:fill/>
              </v:shape>
              <v:shape style="position:absolute;left:4363;top:1760;width:204;height:146" coordorigin="4363,1760" coordsize="204,146" path="m4389,1905l4381,1905,4387,1905,4389,1905e" filled="t" fillcolor="#50535C" stroked="f">
                <v:path arrowok="t"/>
                <v:fill/>
              </v:shape>
              <v:shape style="position:absolute;left:4363;top:1760;width:204;height:146" coordorigin="4363,1760" coordsize="204,146" path="m4424,1901l4405,1901,4416,1904,4424,1901e" filled="t" fillcolor="#50535C" stroked="f">
                <v:path arrowok="t"/>
                <v:fill/>
              </v:shape>
              <v:shape style="position:absolute;left:4363;top:1760;width:204;height:146" coordorigin="4363,1760" coordsize="204,146" path="m4442,1900l4429,1900,4437,1903,4442,1900e" filled="t" fillcolor="#50535C" stroked="f">
                <v:path arrowok="t"/>
                <v:fill/>
              </v:shape>
              <v:shape style="position:absolute;left:4363;top:1760;width:204;height:146" coordorigin="4363,1760" coordsize="204,146" path="m4557,1762l4544,1762,4533,1763,4515,1763,4509,1764,4560,1764,4559,1763,4559,1763,4533,1763,4559,1763,4557,1762e" filled="t" fillcolor="#50535C" stroked="f">
                <v:path arrowok="t"/>
                <v:fill/>
              </v:shape>
            </v:group>
            <v:group style="position:absolute;left:3789;top:1761;width:202;height:151" coordorigin="3789,1761" coordsize="202,151">
              <v:shape style="position:absolute;left:3789;top:1761;width:202;height:151" coordorigin="3789,1761" coordsize="202,151" path="m3924,1761l3924,1761,3914,1769,3911,1772,3907,1777,3854,1835,3842,1847,3823,1867,3792,1896,3790,1899,3789,1904,3790,1907,3796,1909,3800,1912,3803,1908,3805,1906,3808,1905,3849,1902,3855,1902,3861,1902,3872,1901,3876,1899,3883,1888,3888,1883,3915,1854,3929,1840,3944,1823,3958,1809,3972,1795,3987,1782,3989,1781,3990,1780,3991,1776,3992,1774,3990,1769,3941,1769,3936,1769,3924,1761e" filled="t" fillcolor="#50535C" stroked="f">
                <v:path arrowok="t"/>
                <v:fill/>
              </v:shape>
              <v:shape style="position:absolute;left:3789;top:1761;width:202;height:151" coordorigin="3789,1761" coordsize="202,151" path="m3855,1902l3849,1902,3849,1902,3855,1902e" filled="t" fillcolor="#50535C" stroked="f">
                <v:path arrowok="t"/>
                <v:fill/>
              </v:shape>
              <v:shape style="position:absolute;left:3789;top:1761;width:202;height:151" coordorigin="3789,1761" coordsize="202,151" path="m3984,1763l3967,1766,3957,1768,3941,1769,3990,1769,3989,1766,3984,1763e" filled="t" fillcolor="#50535C" stroked="f">
                <v:path arrowok="t"/>
                <v:fill/>
              </v:shape>
            </v:group>
            <v:group style="position:absolute;left:3217;top:1760;width:200;height:149" coordorigin="3217,1760" coordsize="200,149">
              <v:shape style="position:absolute;left:3217;top:1760;width:200;height:149" coordorigin="3217,1760" coordsize="200,149" path="m3347,1762l3344,1763,3340,1767,3338,1769,3294,1817,3282,1830,3265,1848,3230,1884,3223,1890,3217,1900,3225,1908,3234,1909,3253,1903,3263,1900,3300,1900,3304,1892,3306,1890,3353,1842,3383,1809,3396,1794,3411,1780,3417,1775,3417,1770,3413,1766,3360,1766,3347,1762e" filled="t" fillcolor="#50535C" stroked="f">
                <v:path arrowok="t"/>
                <v:fill/>
              </v:shape>
              <v:shape style="position:absolute;left:3217;top:1760;width:200;height:149" coordorigin="3217,1760" coordsize="200,149" path="m3297,1902l3282,1902,3294,1902,3297,1902e" filled="t" fillcolor="#50535C" stroked="f">
                <v:path arrowok="t"/>
                <v:fill/>
              </v:shape>
              <v:shape style="position:absolute;left:3217;top:1760;width:200;height:149" coordorigin="3217,1760" coordsize="200,149" path="m3300,1900l3263,1900,3278,1902,3297,1902,3300,1901,3300,1900e" filled="t" fillcolor="#50535C" stroked="f">
                <v:path arrowok="t"/>
                <v:fill/>
              </v:shape>
              <v:shape style="position:absolute;left:3217;top:1760;width:200;height:149" coordorigin="3217,1760" coordsize="200,149" path="m3404,1760l3386,1762,3360,1766,3413,1766,3408,1762,3404,1760e" filled="t" fillcolor="#50535C" stroked="f">
                <v:path arrowok="t"/>
                <v:fill/>
              </v:shape>
            </v:group>
            <v:group style="position:absolute;left:3363;top:1762;width:198;height:147" coordorigin="3363,1762" coordsize="198,147">
              <v:shape style="position:absolute;left:3363;top:1762;width:198;height:147" coordorigin="3363,1762" coordsize="198,147" path="m3493,1762l3492,1763,3481,1773,3464,1792,3450,1807,3436,1821,3427,1829,3418,1837,3407,1850,3404,1854,3395,1864,3366,1895,3364,1897,3363,1901,3363,1903,3366,1908,3373,1910,3378,1907,3379,1906,3388,1904,3411,1901,3440,1901,3440,1901,3445,1896,3470,1871,3487,1854,3500,1840,3530,1808,3543,1793,3557,1779,3561,1776,3561,1769,3555,1766,3513,1766,3503,1766,3493,1762e" filled="t" fillcolor="#50535C" stroked="f">
                <v:path arrowok="t"/>
                <v:fill/>
              </v:shape>
              <v:shape style="position:absolute;left:3363;top:1762;width:198;height:147" coordorigin="3363,1762" coordsize="198,147" path="m3440,1901l3411,1901,3429,1901,3436,1903,3440,1901e" filled="t" fillcolor="#50535C" stroked="f">
                <v:path arrowok="t"/>
                <v:fill/>
              </v:shape>
              <v:shape style="position:absolute;left:3363;top:1762;width:198;height:147" coordorigin="3363,1762" coordsize="198,147" path="m3530,1764l3513,1766,3555,1766,3553,1765,3551,1764,3538,1764,3530,1764e" filled="t" fillcolor="#50535C" stroked="f">
                <v:path arrowok="t"/>
                <v:fill/>
              </v:shape>
              <v:shape style="position:absolute;left:3363;top:1762;width:198;height:147" coordorigin="3363,1762" coordsize="198,147" path="m3548,1763l3538,1764,3551,1764,3548,1763e" filled="t" fillcolor="#50535C" stroked="f">
                <v:path arrowok="t"/>
                <v:fill/>
              </v:shape>
            </v:group>
            <v:group style="position:absolute;left:3509;top:1763;width:199;height:149" coordorigin="3509,1763" coordsize="199,149">
              <v:shape style="position:absolute;left:3509;top:1763;width:199;height:149" coordorigin="3509,1763" coordsize="199,149" path="m3637,1763l3633,1767,3629,1770,3607,1793,3563,1840,3548,1857,3518,1890,3515,1893,3509,1899,3509,1904,3513,1910,3521,1912,3528,1906,3544,1904,3551,1903,3562,1902,3579,1902,3587,1901,3589,1901,3594,1894,3598,1888,3608,1876,3636,1847,3641,1841,3647,1835,3659,1821,3667,1814,3683,1797,3692,1787,3703,1779,3705,1778,3706,1776,3707,1774,3705,1769,3705,1768,3655,1768,3646,1768,3637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589,1901e" filled="t" fillcolor="#50535C" stroked="f">
                <v:path arrowok="t"/>
                <v:fill/>
              </v:shape>
              <v:shape style="position:absolute;left:3509;top:1763;width:199;height:149" coordorigin="3509,1763" coordsize="199,149" path="m3668,1765l3655,1768,3705,1768,3704,1767,3687,1767,3682,1766,3673,1766,3668,1765e" filled="t" fillcolor="#50535C" stroked="f">
                <v:path arrowok="t"/>
                <v:fill/>
              </v:shape>
              <v:shape style="position:absolute;left:3509;top:1763;width:199;height:149" coordorigin="3509,1763" coordsize="199,149" path="m3693,1763l3687,1767,3704,1767,3702,1765,3696,1763,3693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682,1766l3673,1766,3682,1766,3682,1766e" filled="t" fillcolor="#50535C" stroked="f">
                <v:path arrowok="t"/>
                <v:fill/>
              </v:shape>
            </v:group>
            <v:group style="position:absolute;left:4506;top:1763;width:194;height:144" coordorigin="4506,1763" coordsize="194,144">
              <v:shape style="position:absolute;left:4506;top:1763;width:194;height:144" coordorigin="4506,1763" coordsize="194,144" path="m4578,1904l4564,1904,4575,1907,4576,1905,4578,1904e" filled="t" fillcolor="#50535C" stroked="f">
                <v:path arrowok="t"/>
                <v:fill/>
              </v:shape>
              <v:shape style="position:absolute;left:4506;top:1763;width:194;height:144" coordorigin="4506,1763" coordsize="194,144" path="m4552,1905l4525,1905,4528,1906,4535,1906,4539,1907,4552,1905e" filled="t" fillcolor="#50535C" stroked="f">
                <v:path arrowok="t"/>
                <v:fill/>
              </v:shape>
              <v:shape style="position:absolute;left:4506;top:1763;width:194;height:144" coordorigin="4506,1763" coordsize="194,144" path="m4636,1763l4632,1765,4623,1774,4618,1780,4566,1836,4518,1882,4508,1892,4507,1894,4506,1895,4509,1902,4514,1906,4525,1905,4552,1905,4564,1904,4578,1904,4587,1895,4635,1846,4643,1836,4657,1821,4671,1807,4686,1794,4701,1781,4701,1768,4700,1767,4670,1767,4665,1766,4647,1766,4644,1766,4636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82,1763l4670,1767,4700,1767,4698,1764,4685,1764,4682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60,1765l4647,1766,4665,1766,4660,1765e" filled="t" fillcolor="#50535C" stroked="f">
                <v:path arrowok="t"/>
                <v:fill/>
              </v:shape>
            </v:group>
            <v:group style="position:absolute;left:2779;top:1767;width:206;height:144" coordorigin="2779,1767" coordsize="206,144">
              <v:shape style="position:absolute;left:2779;top:1767;width:206;height:144" coordorigin="2779,1767" coordsize="206,144" path="m2912,1767l2908,1769,2902,1772,2894,1783,2888,1788,2860,1817,2847,1832,2840,1842,2832,1851,2820,1859,2819,1861,2813,1867,2810,1870,2799,1882,2791,1890,2779,1904,2780,1909,2792,1911,2798,1911,2812,1909,2821,1907,2837,1904,2845,1904,2874,1904,2879,1899,2883,1894,2889,1886,2900,1873,2916,1855,2929,1841,2973,1790,2977,1786,2985,1777,2984,1772,2927,1772,2920,1771,2917,1769,2914,1767,2913,1767,2912,1767e" filled="t" fillcolor="#50535C" stroked="f">
                <v:path arrowok="t"/>
                <v:fill/>
              </v:shape>
              <v:shape style="position:absolute;left:2779;top:1767;width:206;height:144" coordorigin="2779,1767" coordsize="206,144" path="m2874,1904l2845,1904,2858,1909,2864,1909,2871,1906,2874,1905,2874,1904e" filled="t" fillcolor="#50535C" stroked="f">
                <v:path arrowok="t"/>
                <v:fill/>
              </v:shape>
              <v:shape style="position:absolute;left:2779;top:1767;width:206;height:144" coordorigin="2779,1767" coordsize="206,144" path="m2969,1768l2961,1770,2957,1770,2943,1771,2932,1772,2927,1772,2984,1772,2984,1772,2973,1768,2969,1768e" filled="t" fillcolor="#50535C" stroked="f">
                <v:path arrowok="t"/>
                <v:fill/>
              </v:shape>
              <v:shape style="position:absolute;left:2779;top:1767;width:206;height:144" coordorigin="2779,1767" coordsize="206,144" path="m2914,1767l2913,1767,2914,1767e" filled="t" fillcolor="#50535C" stroked="f">
                <v:path arrowok="t"/>
                <v:fill/>
              </v:shape>
            </v:group>
            <v:group style="position:absolute;left:2929;top:1764;width:203;height:153" coordorigin="2929,1764" coordsize="203,153">
              <v:shape style="position:absolute;left:2929;top:1764;width:203;height:153" coordorigin="2929,1764" coordsize="203,153" path="m3062,1765l3059,1766,3051,1774,3036,1788,3005,1817,3003,1818,2972,1855,2957,1871,2945,1887,2931,1902,2929,1904,2929,1907,2932,1915,2935,1917,2943,1915,2944,1915,2947,1914,2967,1912,2986,1910,2989,1910,3005,1910,3009,1904,3011,1901,3020,1892,3027,1885,3039,1872,3045,1864,3052,1857,3066,1844,3079,1828,3092,1812,3105,1797,3111,1790,3117,1785,3131,1775,3130,1768,3126,1766,3104,1766,3103,1766,3086,1766,3080,1766,3074,1766,3062,1765e" filled="t" fillcolor="#50535C" stroked="f">
                <v:path arrowok="t"/>
                <v:fill/>
              </v:shape>
              <v:shape style="position:absolute;left:2929;top:1764;width:203;height:153" coordorigin="2929,1764" coordsize="203,153" path="m3005,1910l2989,1910,2992,1911,3002,1914,3003,1913,3005,1910e" filled="t" fillcolor="#50535C" stroked="f">
                <v:path arrowok="t"/>
                <v:fill/>
              </v:shape>
              <v:shape style="position:absolute;left:2929;top:1764;width:203;height:153" coordorigin="2929,1764" coordsize="203,153" path="m3118,1764l3110,1766,3104,1766,3126,1766,3120,1764,3118,1764e" filled="t" fillcolor="#50535C" stroked="f">
                <v:path arrowok="t"/>
                <v:fill/>
              </v:shape>
              <v:shape style="position:absolute;left:2929;top:1764;width:203;height:153" coordorigin="2929,1764" coordsize="203,153" path="m3094,1766l3090,1766,3086,1766,3086,1766,3103,1766,3094,1766e" filled="t" fillcolor="#50535C" stroked="f">
                <v:path arrowok="t"/>
                <v:fill/>
              </v:shape>
            </v:group>
            <v:group style="position:absolute;left:3071;top:1764;width:190;height:146" coordorigin="3071,1764" coordsize="190,146">
              <v:shape style="position:absolute;left:3071;top:1764;width:190;height:146" coordorigin="3071,1764" coordsize="190,146" path="m3196,1767l3194,1769,3091,1876,3084,1884,3076,1893,3075,1893,3071,1899,3073,1905,3081,1909,3085,1910,3100,1908,3110,1907,3127,1904,3133,1903,3150,1903,3154,1897,3158,1891,3167,1883,3179,1869,3194,1852,3205,1841,3223,1821,3235,1806,3261,1774,3259,1772,3259,1771,3213,1771,3196,1767e" filled="t" fillcolor="#50535C" stroked="f">
                <v:path arrowok="t"/>
                <v:fill/>
              </v:shape>
              <v:shape style="position:absolute;left:3071;top:1764;width:190;height:146" coordorigin="3071,1764" coordsize="190,146" path="m3150,1903l3133,1903,3144,1908,3147,1907,3150,1903e" filled="t" fillcolor="#50535C" stroked="f">
                <v:path arrowok="t"/>
                <v:fill/>
              </v:shape>
              <v:shape style="position:absolute;left:3071;top:1764;width:190;height:146" coordorigin="3071,1764" coordsize="190,146" path="m3244,1764l3225,1769,3213,1771,3259,1771,3258,1769,3250,1766,3244,1764e" filled="t" fillcolor="#50535C" stroked="f">
                <v:path arrowok="t"/>
                <v:fill/>
              </v:shape>
            </v:group>
            <v:group style="position:absolute;left:2644;top:1768;width:196;height:143" coordorigin="2644,1768" coordsize="196,143">
              <v:shape style="position:absolute;left:2644;top:1768;width:196;height:143" coordorigin="2644,1768" coordsize="196,143" path="m2775,1768l2772,1770,2769,1772,2712,1830,2684,1859,2670,1873,2663,1881,2657,1889,2644,1899,2645,1905,2656,1910,2663,1910,2674,1908,2677,1906,2687,1905,2695,1901,2721,1901,2723,1899,2724,1898,2744,1874,2759,1858,2771,1846,2789,1828,2839,1775,2837,1773,2836,1772,2816,1772,2809,1771,2793,1770,2784,1769,2775,1768e" filled="t" fillcolor="#50535C" stroked="f">
                <v:path arrowok="t"/>
                <v:fill/>
              </v:shape>
              <v:shape style="position:absolute;left:2644;top:1768;width:196;height:143" coordorigin="2644,1768" coordsize="196,143" path="m2721,1901l2695,1901,2710,1910,2716,1906,2721,1901e" filled="t" fillcolor="#50535C" stroked="f">
                <v:path arrowok="t"/>
                <v:fill/>
              </v:shape>
              <v:shape style="position:absolute;left:2644;top:1768;width:196;height:143" coordorigin="2644,1768" coordsize="196,143" path="m2826,1770l2816,1772,2836,1772,2835,1771,2830,1770,2826,1770e" filled="t" fillcolor="#50535C" stroked="f">
                <v:path arrowok="t"/>
                <v:fill/>
              </v:shape>
            </v:group>
            <v:group style="position:absolute;left:7667;top:1761;width:208;height:154" coordorigin="7667,1761" coordsize="208,154">
              <v:shape style="position:absolute;left:7667;top:1761;width:208;height:154" coordorigin="7667,1761" coordsize="208,154" path="m7804,1761l7802,1764,7799,1766,7791,1775,7780,1787,7766,1801,7747,1819,7719,1847,7713,1853,7708,1859,7694,1873,7680,1888,7667,1903,7667,1905,7671,1914,7674,1916,7684,1910,7686,1909,7695,1908,7702,1908,7720,1906,7756,1906,7761,1901,7764,1898,7773,1888,7813,1843,7826,1828,7840,1813,7853,1798,7868,1784,7875,1779,7874,1775,7869,1769,7814,1769,7811,1768,7807,1764,7806,1763,7804,1761e" filled="t" fillcolor="#50535C" stroked="f">
                <v:path arrowok="t"/>
                <v:fill/>
              </v:shape>
              <v:shape style="position:absolute;left:7667;top:1761;width:208;height:154" coordorigin="7667,1761" coordsize="208,154" path="m7756,1906l7720,1906,7732,1907,7749,1909,7754,1908,7756,1906e" filled="t" fillcolor="#50535C" stroked="f">
                <v:path arrowok="t"/>
                <v:fill/>
              </v:shape>
              <v:shape style="position:absolute;left:7667;top:1761;width:208;height:154" coordorigin="7667,1761" coordsize="208,154" path="m7702,1908l7695,1908,7701,1908,7702,1908e" filled="t" fillcolor="#50535C" stroked="f">
                <v:path arrowok="t"/>
                <v:fill/>
              </v:shape>
              <v:shape style="position:absolute;left:7667;top:1761;width:208;height:154" coordorigin="7667,1761" coordsize="208,154" path="m7843,1765l7830,1767,7824,1768,7814,1769,7869,1769,7868,1769,7848,1769,7843,1765e" filled="t" fillcolor="#50535C" stroked="f">
                <v:path arrowok="t"/>
                <v:fill/>
              </v:shape>
              <v:shape style="position:absolute;left:7667;top:1761;width:208;height:154" coordorigin="7667,1761" coordsize="208,154" path="m7858,1766l7848,1769,7868,1769,7866,1766,7862,1766,7858,1766e" filled="t" fillcolor="#50535C" stroked="f">
                <v:path arrowok="t"/>
                <v:fill/>
              </v:shape>
              <v:shape style="position:absolute;left:7667;top:1761;width:208;height:154" coordorigin="7667,1761" coordsize="208,154" path="m7866,1766l7862,1766,7866,1766e" filled="t" fillcolor="#50535C" stroked="f">
                <v:path arrowok="t"/>
                <v:fill/>
              </v:shape>
            </v:group>
            <v:group style="position:absolute;left:8094;top:1759;width:210;height:152" coordorigin="8094,1759" coordsize="210,152">
              <v:shape style="position:absolute;left:8094;top:1759;width:210;height:152" coordorigin="8094,1759" coordsize="210,152" path="m8233,1759l8230,1761,8208,1783,8190,1801,8178,1815,8164,1830,8148,1846,8134,1860,8119,1874,8105,1888,8102,1890,8099,1893,8094,1898,8094,1900,8098,1908,8102,1911,8112,1908,8138,1908,8143,1906,8149,1906,8171,1906,8171,1906,8181,1895,8195,1881,8210,1868,8212,1866,8213,1864,8223,1854,8231,1844,8241,1835,8255,1821,8300,1778,8302,1775,8303,1773,8301,1766,8248,1766,8242,1765,8233,1759e" filled="t" fillcolor="#50535C" stroked="f">
                <v:path arrowok="t"/>
                <v:fill/>
              </v:shape>
              <v:shape style="position:absolute;left:8094;top:1759;width:210;height:152" coordorigin="8094,1759" coordsize="210,152" path="m8138,1908l8112,1908,8117,1909,8127,1910,8133,1910,8138,1908e" filled="t" fillcolor="#50535C" stroked="f">
                <v:path arrowok="t"/>
                <v:fill/>
              </v:shape>
              <v:shape style="position:absolute;left:8094;top:1759;width:210;height:152" coordorigin="8094,1759" coordsize="210,152" path="m8171,1906l8149,1906,8158,1906,8162,1908,8166,1910,8169,1908,8171,1906e" filled="t" fillcolor="#50535C" stroked="f">
                <v:path arrowok="t"/>
                <v:fill/>
              </v:shape>
              <v:shape style="position:absolute;left:8094;top:1759;width:210;height:152" coordorigin="8094,1759" coordsize="210,152" path="m8256,1763l8255,1764,8248,1766,8301,1766,8301,1766,8268,1766,8256,1763e" filled="t" fillcolor="#50535C" stroked="f">
                <v:path arrowok="t"/>
                <v:fill/>
              </v:shape>
              <v:shape style="position:absolute;left:8094;top:1759;width:210;height:152" coordorigin="8094,1759" coordsize="210,152" path="m8299,1761l8278,1762,8268,1766,8301,1766,8300,1762,8299,1761e" filled="t" fillcolor="#50535C" stroked="f">
                <v:path arrowok="t"/>
                <v:fill/>
              </v:shape>
            </v:group>
            <v:group style="position:absolute;left:8240;top:1758;width:211;height:150" coordorigin="8240,1758" coordsize="211,150">
              <v:shape style="position:absolute;left:8240;top:1758;width:211;height:150" coordorigin="8240,1758" coordsize="211,150" path="m8380,1758l8371,1767,8363,1775,8348,1792,8306,1832,8292,1846,8285,1854,8278,1861,8266,1869,8264,1871,8253,1881,8247,1888,8245,1890,8240,1897,8240,1901,8246,1906,8250,1907,8256,1904,8259,1903,8304,1902,8320,1902,8333,1889,8363,1859,8365,1857,8370,1854,8382,1843,8396,1829,8428,1796,8442,1782,8448,1777,8451,1772,8445,1764,8404,1764,8397,1764,8390,1764,8380,1758e" filled="t" fillcolor="#50535C" stroked="f">
                <v:path arrowok="t"/>
                <v:fill/>
              </v:shape>
              <v:shape style="position:absolute;left:8240;top:1758;width:211;height:150" coordorigin="8240,1758" coordsize="211,150" path="m8320,1902l8304,1902,8305,1902,8314,1906,8319,1903,8320,1902e" filled="t" fillcolor="#50535C" stroked="f">
                <v:path arrowok="t"/>
                <v:fill/>
              </v:shape>
              <v:shape style="position:absolute;left:8240;top:1758;width:211;height:150" coordorigin="8240,1758" coordsize="211,150" path="m8432,1760l8421,1763,8404,1764,8445,1764,8439,1761,8432,1760e" filled="t" fillcolor="#50535C" stroked="f">
                <v:path arrowok="t"/>
                <v:fill/>
              </v:shape>
            </v:group>
            <v:group style="position:absolute;left:7954;top:1761;width:200;height:151" coordorigin="7954,1761" coordsize="200,151">
              <v:shape style="position:absolute;left:7954;top:1761;width:200;height:151" coordorigin="7954,1761" coordsize="200,151" path="m8006,1910l7986,1910,7996,1912,8001,1912,8006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7985,1910l7971,1910,7980,1910,7985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8092,1761l8085,1763,8081,1766,8073,1777,8068,1782,8062,1789,8035,1815,8022,1829,8008,1845,7993,1862,7979,1876,7965,1890,7963,1892,7960,1894,7954,1902,7957,1908,7957,1908,7967,1910,7971,1910,7985,1910,7986,1910,8006,1910,8012,1908,8018,1907,8032,1907,8033,1906,8036,1905,8038,1894,8054,1879,8099,1834,8132,1796,8139,1789,8149,1782,8150,1780,8156,1773,8155,1767,8101,1767,8099,1767,8097,1767,8092,1761e" filled="t" fillcolor="#50535C" stroked="f">
                <v:path arrowok="t"/>
                <v:fill/>
              </v:shape>
              <v:shape style="position:absolute;left:7954;top:1761;width:200;height:151" coordorigin="7954,1761" coordsize="200,151" path="m8032,1907l8018,1907,8027,1908,8030,1908,8032,1907e" filled="t" fillcolor="#50535C" stroked="f">
                <v:path arrowok="t"/>
                <v:fill/>
              </v:shape>
              <v:shape style="position:absolute;left:7954;top:1761;width:200;height:151" coordorigin="7954,1761" coordsize="200,151" path="m8140,1761l8113,1764,8101,1767,8155,1767,8153,1762,8140,1761e" filled="t" fillcolor="#50535C" stroked="f">
                <v:path arrowok="t"/>
                <v:fill/>
              </v:shape>
            </v:group>
            <v:group style="position:absolute;left:8387;top:1760;width:204;height:146" coordorigin="8387,1760" coordsize="204,146">
              <v:shape style="position:absolute;left:8387;top:1760;width:204;height:146" coordorigin="8387,1760" coordsize="204,146" path="m8523,1760l8521,1761,8517,1765,8488,1794,8474,1808,8458,1825,8443,1839,8429,1853,8420,1862,8411,1872,8397,1883,8394,1887,8387,1893,8387,1897,8392,1904,8395,1906,8405,1905,8413,1905,8428,1901,8447,1901,8451,1900,8452,1900,8465,1900,8467,1899,8472,1892,8473,1891,8481,1884,8489,1877,8499,1866,8524,1839,8541,1821,8555,1807,8570,1794,8586,1781,8591,1778,8591,1771,8585,1765,8583,1764,8532,1764,8523,1760e" filled="t" fillcolor="#50535C" stroked="f">
                <v:path arrowok="t"/>
                <v:fill/>
              </v:shape>
              <v:shape style="position:absolute;left:8387;top:1760;width:204;height:146" coordorigin="8387,1760" coordsize="204,146" path="m8413,1905l8405,1905,8411,1905,8413,1905e" filled="t" fillcolor="#50535C" stroked="f">
                <v:path arrowok="t"/>
                <v:fill/>
              </v:shape>
              <v:shape style="position:absolute;left:8387;top:1760;width:204;height:146" coordorigin="8387,1760" coordsize="204,146" path="m8447,1901l8428,1901,8440,1904,8447,1901e" filled="t" fillcolor="#50535C" stroked="f">
                <v:path arrowok="t"/>
                <v:fill/>
              </v:shape>
              <v:shape style="position:absolute;left:8387;top:1760;width:204;height:146" coordorigin="8387,1760" coordsize="204,146" path="m8465,1900l8452,1900,8461,1903,8465,1900e" filled="t" fillcolor="#50535C" stroked="f">
                <v:path arrowok="t"/>
                <v:fill/>
              </v:shape>
              <v:shape style="position:absolute;left:8387;top:1760;width:204;height:146" coordorigin="8387,1760" coordsize="204,146" path="m8580,1762l8568,1762,8557,1763,8539,1763,8532,1764,8583,1764,8582,1763,8582,1763,8557,1763,8582,1763,8580,1762e" filled="t" fillcolor="#50535C" stroked="f">
                <v:path arrowok="t"/>
                <v:fill/>
              </v:shape>
            </v:group>
            <v:group style="position:absolute;left:7812;top:1761;width:202;height:151" coordorigin="7812,1761" coordsize="202,151">
              <v:shape style="position:absolute;left:7812;top:1761;width:202;height:151" coordorigin="7812,1761" coordsize="202,151" path="m7947,1761l7947,1761,7937,1769,7935,1772,7930,1777,7877,1835,7865,1847,7846,1867,7815,1896,7814,1899,7812,1904,7813,1907,7820,1909,7823,1912,7827,1908,7829,1906,7831,1905,7872,1902,7879,1902,7884,1902,7896,1901,7899,1899,7907,1888,7911,1883,7938,1854,7952,1840,7967,1823,7981,1809,7995,1795,8011,1782,8012,1781,8013,1780,8014,1776,8015,1774,8014,1769,7964,1769,7959,1769,7947,1761e" filled="t" fillcolor="#50535C" stroked="f">
                <v:path arrowok="t"/>
                <v:fill/>
              </v:shape>
              <v:shape style="position:absolute;left:7812;top:1761;width:202;height:151" coordorigin="7812,1761" coordsize="202,151" path="m7879,1902l7872,1902,7872,1902,7879,1902e" filled="t" fillcolor="#50535C" stroked="f">
                <v:path arrowok="t"/>
                <v:fill/>
              </v:shape>
              <v:shape style="position:absolute;left:7812;top:1761;width:202;height:151" coordorigin="7812,1761" coordsize="202,151" path="m8008,1763l7990,1766,7980,1768,7964,1769,8014,1769,8013,1766,8008,1763e" filled="t" fillcolor="#50535C" stroked="f">
                <v:path arrowok="t"/>
                <v:fill/>
              </v:shape>
            </v:group>
            <v:group style="position:absolute;left:7241;top:1760;width:200;height:149" coordorigin="7241,1760" coordsize="200,149">
              <v:shape style="position:absolute;left:7241;top:1760;width:200;height:149" coordorigin="7241,1760" coordsize="200,149" path="m7370,1762l7367,1763,7363,1767,7362,1769,7317,1817,7305,1830,7288,1848,7253,1884,7246,1890,7241,1900,7248,1908,7257,1909,7276,1903,7286,1900,7324,1900,7327,1892,7329,1890,7377,1842,7406,1809,7420,1794,7434,1780,7440,1775,7440,1770,7436,1766,7384,1766,7370,176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0,1902l7306,1902,7317,1902,7320,190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4,1900l7286,1900,7301,1902,7320,1902,7323,1901,7324,1900e" filled="t" fillcolor="#50535C" stroked="f">
                <v:path arrowok="t"/>
                <v:fill/>
              </v:shape>
              <v:shape style="position:absolute;left:7241;top:1760;width:200;height:149" coordorigin="7241,1760" coordsize="200,149" path="m7427,1760l7409,1762,7384,1766,7436,1766,7431,1762,7427,1760e" filled="t" fillcolor="#50535C" stroked="f">
                <v:path arrowok="t"/>
                <v:fill/>
              </v:shape>
            </v:group>
            <v:group style="position:absolute;left:7386;top:1762;width:198;height:147" coordorigin="7386,1762" coordsize="198,147">
              <v:shape style="position:absolute;left:7386;top:1762;width:198;height:147" coordorigin="7386,1762" coordsize="198,147" path="m7516,1762l7515,1763,7505,1773,7487,1792,7473,1807,7459,1821,7450,1829,7441,1837,7430,1850,7428,1854,7418,1864,7390,1895,7388,1897,7386,1901,7386,1903,7389,1908,7396,1910,7401,1907,7403,1906,7411,1904,7434,1901,7463,1901,7464,1901,7468,1896,7493,1871,7511,1854,7523,1840,7553,1808,7566,1793,7580,1779,7584,1776,7584,1769,7578,1766,7536,1766,7526,1766,7516,1762e" filled="t" fillcolor="#50535C" stroked="f">
                <v:path arrowok="t"/>
                <v:fill/>
              </v:shape>
              <v:shape style="position:absolute;left:7386;top:1762;width:198;height:147" coordorigin="7386,1762" coordsize="198,147" path="m7463,1901l7434,1901,7453,1901,7459,1903,7463,1901e" filled="t" fillcolor="#50535C" stroked="f">
                <v:path arrowok="t"/>
                <v:fill/>
              </v:shape>
              <v:shape style="position:absolute;left:7386;top:1762;width:198;height:147" coordorigin="7386,1762" coordsize="198,147" path="m7554,1764l7536,1766,7578,1766,7576,1765,7574,1764,7561,1764,7554,1764e" filled="t" fillcolor="#50535C" stroked="f">
                <v:path arrowok="t"/>
                <v:fill/>
              </v:shape>
              <v:shape style="position:absolute;left:7386;top:1762;width:198;height:147" coordorigin="7386,1762" coordsize="198,147" path="m7572,1763l7561,1764,7574,1764,7572,1763e" filled="t" fillcolor="#50535C" stroked="f">
                <v:path arrowok="t"/>
                <v:fill/>
              </v:shape>
            </v:group>
            <v:group style="position:absolute;left:7532;top:1763;width:199;height:149" coordorigin="7532,1763" coordsize="199,149">
              <v:shape style="position:absolute;left:7532;top:1763;width:199;height:149" coordorigin="7532,1763" coordsize="199,149" path="m7660,1763l7656,1767,7652,1770,7631,1793,7586,1840,7571,1857,7541,1890,7538,1893,7532,1899,7532,1904,7536,1910,7544,1912,7552,1906,7567,1904,7574,1903,7585,1902,7602,1902,7611,1901,7612,1901,7617,1894,7621,1888,7631,1876,7659,1847,7665,1841,7670,1835,7683,1821,7690,1814,7707,1797,7715,1787,7726,1779,7728,1778,7729,1776,7731,1774,7729,1769,7728,1768,7679,1768,7670,1768,7660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612,1901e" filled="t" fillcolor="#50535C" stroked="f">
                <v:path arrowok="t"/>
                <v:fill/>
              </v:shape>
              <v:shape style="position:absolute;left:7532;top:1763;width:199;height:149" coordorigin="7532,1763" coordsize="199,149" path="m7692,1765l7679,1768,7728,1768,7727,1767,7710,1767,7705,1766,7696,1766,7692,1765e" filled="t" fillcolor="#50535C" stroked="f">
                <v:path arrowok="t"/>
                <v:fill/>
              </v:shape>
              <v:shape style="position:absolute;left:7532;top:1763;width:199;height:149" coordorigin="7532,1763" coordsize="199,149" path="m7716,1763l7710,1767,7727,1767,7726,1765,7719,1763,7716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705,1766l7696,1766,7705,1766,7705,1766e" filled="t" fillcolor="#50535C" stroked="f">
                <v:path arrowok="t"/>
                <v:fill/>
              </v:shape>
            </v:group>
            <v:group style="position:absolute;left:8529;top:1763;width:194;height:144" coordorigin="8529,1763" coordsize="194,144">
              <v:shape style="position:absolute;left:8529;top:1763;width:194;height:144" coordorigin="8529,1763" coordsize="194,144" path="m8602,1904l8587,1904,8598,1907,8600,1905,8602,1904e" filled="t" fillcolor="#50535C" stroked="f">
                <v:path arrowok="t"/>
                <v:fill/>
              </v:shape>
              <v:shape style="position:absolute;left:8529;top:1763;width:194;height:144" coordorigin="8529,1763" coordsize="194,144" path="m8575,1905l8548,1905,8552,1906,8558,1906,8562,1907,8575,1905e" filled="t" fillcolor="#50535C" stroked="f">
                <v:path arrowok="t"/>
                <v:fill/>
              </v:shape>
              <v:shape style="position:absolute;left:8529;top:1763;width:194;height:144" coordorigin="8529,1763" coordsize="194,144" path="m8659,1763l8656,1765,8647,1774,8641,1780,8589,1836,8542,1882,8531,1892,8530,1894,8529,1895,8533,1902,8537,1906,8548,1905,8575,1905,8587,1904,8602,1904,8610,1895,8658,1846,8667,1836,8680,1821,8694,1807,8709,1794,8724,1781,8724,1768,8723,1767,8693,1767,8689,1766,8670,1766,8667,1766,8659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705,1763l8693,1767,8723,1767,8721,1764,8708,1764,8705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683,1765l8670,1766,8689,1766,8683,1765e" filled="t" fillcolor="#50535C" stroked="f">
                <v:path arrowok="t"/>
                <v:fill/>
              </v:shape>
            </v:group>
            <v:group style="position:absolute;left:6802;top:1767;width:206;height:144" coordorigin="6802,1767" coordsize="206,144">
              <v:shape style="position:absolute;left:6802;top:1767;width:206;height:144" coordorigin="6802,1767" coordsize="206,144" path="m6935,1767l6931,1769,6925,1772,6917,1783,6912,1788,6883,1817,6870,1832,6863,1842,6856,1851,6843,1859,6842,1861,6837,1867,6833,1870,6822,1882,6814,1890,6802,1904,6804,1909,6815,1911,6821,1911,6836,1909,6844,1907,6860,1904,6868,1904,6898,1904,6902,1899,6906,1894,6912,1886,6923,1873,6940,1855,6953,1841,6996,1790,7000,1786,7009,1777,7007,1772,6951,1772,6943,1771,6941,1769,6937,1767,6936,1767,6935,1767e" filled="t" fillcolor="#50535C" stroked="f">
                <v:path arrowok="t"/>
                <v:fill/>
              </v:shape>
              <v:shape style="position:absolute;left:6802;top:1767;width:206;height:144" coordorigin="6802,1767" coordsize="206,144" path="m6898,1904l6868,1904,6881,1909,6887,1909,6895,1906,6897,1905,6898,1904e" filled="t" fillcolor="#50535C" stroked="f">
                <v:path arrowok="t"/>
                <v:fill/>
              </v:shape>
              <v:shape style="position:absolute;left:6802;top:1767;width:206;height:144" coordorigin="6802,1767" coordsize="206,144" path="m6992,1768l6984,1770,6981,1770,6966,1771,6956,1772,6951,1772,7007,1772,7007,1772,6996,1768,6992,1768e" filled="t" fillcolor="#50535C" stroked="f">
                <v:path arrowok="t"/>
                <v:fill/>
              </v:shape>
              <v:shape style="position:absolute;left:6802;top:1767;width:206;height:144" coordorigin="6802,1767" coordsize="206,144" path="m6937,1767l6936,1767,6937,1767e" filled="t" fillcolor="#50535C" stroked="f">
                <v:path arrowok="t"/>
                <v:fill/>
              </v:shape>
            </v:group>
            <v:group style="position:absolute;left:6952;top:1764;width:203;height:153" coordorigin="6952,1764" coordsize="203,153">
              <v:shape style="position:absolute;left:6952;top:1764;width:203;height:153" coordorigin="6952,1764" coordsize="203,153" path="m7086,1765l7082,1766,7074,1774,7059,1788,7028,1817,7027,1818,6995,1855,6980,1871,6968,1887,6955,1902,6952,1904,6952,1907,6955,1915,6959,1917,6966,1915,6968,1915,6970,1914,6990,1912,7010,1910,7012,1910,7028,1910,7032,1904,7035,1901,7043,1892,7050,1885,7062,1872,7068,1864,7076,1857,7089,1844,7103,1828,7115,1812,7128,1797,7134,1790,7141,1785,7155,1775,7153,1768,7149,1766,7127,1766,7126,1766,7109,1766,7103,1766,7097,1766,7086,1765e" filled="t" fillcolor="#50535C" stroked="f">
                <v:path arrowok="t"/>
                <v:fill/>
              </v:shape>
              <v:shape style="position:absolute;left:6952;top:1764;width:203;height:153" coordorigin="6952,1764" coordsize="203,153" path="m7028,1910l7012,1910,7015,1911,7025,1914,7026,1913,7028,1910e" filled="t" fillcolor="#50535C" stroked="f">
                <v:path arrowok="t"/>
                <v:fill/>
              </v:shape>
              <v:shape style="position:absolute;left:6952;top:1764;width:203;height:153" coordorigin="6952,1764" coordsize="203,153" path="m7141,1764l7133,1766,7127,1766,7149,1766,7144,1764,7141,1764e" filled="t" fillcolor="#50535C" stroked="f">
                <v:path arrowok="t"/>
                <v:fill/>
              </v:shape>
              <v:shape style="position:absolute;left:6952;top:1764;width:203;height:153" coordorigin="6952,1764" coordsize="203,153" path="m7117,1766l7113,1766,7109,1766,7109,1766,7126,1766,7117,1766e" filled="t" fillcolor="#50535C" stroked="f">
                <v:path arrowok="t"/>
                <v:fill/>
              </v:shape>
            </v:group>
            <v:group style="position:absolute;left:7094;top:1764;width:190;height:146" coordorigin="7094,1764" coordsize="190,146">
              <v:shape style="position:absolute;left:7094;top:1764;width:190;height:146" coordorigin="7094,1764" coordsize="190,146" path="m7220,1767l7217,1769,7115,1876,7107,1884,7099,1893,7098,1893,7094,1899,7096,1905,7105,1909,7108,1910,7123,1908,7133,1907,7150,1904,7156,1903,7173,1903,7178,1897,7181,1891,7190,1883,7202,1869,7217,1852,7229,1841,7246,1821,7258,1806,7284,1774,7282,1772,7282,1771,7236,1771,7220,1767e" filled="t" fillcolor="#50535C" stroked="f">
                <v:path arrowok="t"/>
                <v:fill/>
              </v:shape>
              <v:shape style="position:absolute;left:7094;top:1764;width:190;height:146" coordorigin="7094,1764" coordsize="190,146" path="m7173,1903l7156,1903,7167,1908,7171,1907,7173,1903e" filled="t" fillcolor="#50535C" stroked="f">
                <v:path arrowok="t"/>
                <v:fill/>
              </v:shape>
              <v:shape style="position:absolute;left:7094;top:1764;width:190;height:146" coordorigin="7094,1764" coordsize="190,146" path="m7267,1764l7248,1769,7236,1771,7282,1771,7281,1769,7273,1766,7267,1764e" filled="t" fillcolor="#50535C" stroked="f">
                <v:path arrowok="t"/>
                <v:fill/>
              </v:shape>
            </v:group>
            <v:group style="position:absolute;left:6667;top:1768;width:196;height:143" coordorigin="6667,1768" coordsize="196,143">
              <v:shape style="position:absolute;left:6667;top:1768;width:196;height:143" coordorigin="6667,1768" coordsize="196,143" path="m6798,1768l6795,1770,6792,1772,6735,1830,6707,1859,6693,1873,6686,1881,6680,1889,6667,1899,6668,1905,6680,1910,6686,1910,6697,1908,6700,1906,6711,1905,6718,1901,6744,1901,6747,1899,6748,1898,6767,1874,6782,1858,6795,1846,6812,1828,6862,1775,6860,1773,6859,1772,6839,1772,6833,1771,6817,1770,6808,1769,6798,1768e" filled="t" fillcolor="#50535C" stroked="f">
                <v:path arrowok="t"/>
                <v:fill/>
              </v:shape>
              <v:shape style="position:absolute;left:6667;top:1768;width:196;height:143" coordorigin="6667,1768" coordsize="196,143" path="m6744,1901l6718,1901,6734,1910,6739,1906,6744,1901e" filled="t" fillcolor="#50535C" stroked="f">
                <v:path arrowok="t"/>
                <v:fill/>
              </v:shape>
              <v:shape style="position:absolute;left:6667;top:1768;width:196;height:143" coordorigin="6667,1768" coordsize="196,143" path="m6850,1770l6839,1772,6859,1772,6859,1771,6853,1770,6850,1770e" filled="t" fillcolor="#50535C" stroked="f">
                <v:path arrowok="t"/>
                <v:fill/>
              </v:shape>
            </v:group>
            <v:group style="position:absolute;left:9679;top:1761;width:208;height:154" coordorigin="9679,1761" coordsize="208,154">
              <v:shape style="position:absolute;left:9679;top:1761;width:208;height:154" coordorigin="9679,1761" coordsize="208,154" path="m9816,1761l9814,1764,9811,1766,9803,1775,9792,1787,9778,1801,9759,1819,9731,1847,9725,1853,9720,1859,9706,1873,9692,1888,9679,1903,9679,1905,9683,1914,9686,1916,9696,1910,9698,1909,9707,1908,9714,1908,9732,1906,9768,1906,9773,1901,9776,1898,9785,1888,9825,1843,9838,1828,9852,1813,9865,1798,9880,1784,9887,1779,9886,1775,9881,1769,9826,1769,9823,1768,9819,1764,9818,1763,9816,1761e" filled="t" fillcolor="#50535C" stroked="f">
                <v:path arrowok="t"/>
                <v:fill/>
              </v:shape>
              <v:shape style="position:absolute;left:9679;top:1761;width:208;height:154" coordorigin="9679,1761" coordsize="208,154" path="m9768,1906l9732,1906,9744,1907,9761,1909,9766,1908,9768,1906e" filled="t" fillcolor="#50535C" stroked="f">
                <v:path arrowok="t"/>
                <v:fill/>
              </v:shape>
              <v:shape style="position:absolute;left:9679;top:1761;width:208;height:154" coordorigin="9679,1761" coordsize="208,154" path="m9714,1908l9707,1908,9713,1908,9714,1908e" filled="t" fillcolor="#50535C" stroked="f">
                <v:path arrowok="t"/>
                <v:fill/>
              </v:shape>
              <v:shape style="position:absolute;left:9679;top:1761;width:208;height:154" coordorigin="9679,1761" coordsize="208,154" path="m9855,1765l9842,1767,9836,1768,9826,1769,9881,1769,9880,1769,9860,1769,9855,1765e" filled="t" fillcolor="#50535C" stroked="f">
                <v:path arrowok="t"/>
                <v:fill/>
              </v:shape>
              <v:shape style="position:absolute;left:9679;top:1761;width:208;height:154" coordorigin="9679,1761" coordsize="208,154" path="m9870,1766l9860,1769,9880,1769,9878,1766,9874,1766,9870,1766e" filled="t" fillcolor="#50535C" stroked="f">
                <v:path arrowok="t"/>
                <v:fill/>
              </v:shape>
              <v:shape style="position:absolute;left:9679;top:1761;width:208;height:154" coordorigin="9679,1761" coordsize="208,154" path="m9878,1766l9874,1766,9878,1766e" filled="t" fillcolor="#50535C" stroked="f">
                <v:path arrowok="t"/>
                <v:fill/>
              </v:shape>
            </v:group>
            <v:group style="position:absolute;left:10106;top:1759;width:210;height:152" coordorigin="10106,1759" coordsize="210,152">
              <v:shape style="position:absolute;left:10106;top:1759;width:210;height:152" coordorigin="10106,1759" coordsize="210,152" path="m10245,1759l10242,1761,10220,1783,10203,1801,10190,1815,10176,1830,10160,1846,10146,1860,10131,1874,10117,1888,10114,1890,10111,1893,10106,1898,10106,1900,10110,1908,10114,1911,10124,1908,10150,1908,10155,1906,10161,1906,10183,1906,10183,1906,10193,1895,10207,1881,10222,1868,10224,1866,10226,1864,10235,1854,10243,1844,10253,1835,10267,1821,10312,1778,10314,1775,10316,1773,10314,1766,10260,1766,10254,1765,10245,1759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50,1908l10124,1908,10129,1909,10139,1910,10145,1910,10150,1908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83,1906l10161,1906,10170,1906,10174,1908,10179,1910,10181,1908,10183,1906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268,1763l10267,1764,10260,1766,10314,1766,10313,1766,10280,1766,10268,1763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311,1761l10290,1762,10280,1766,10313,1766,10312,1762,10311,1761e" filled="t" fillcolor="#50535C" stroked="f">
                <v:path arrowok="t"/>
                <v:fill/>
              </v:shape>
            </v:group>
            <v:group style="position:absolute;left:10252;top:1758;width:211;height:150" coordorigin="10252,1758" coordsize="211,150">
              <v:shape style="position:absolute;left:10252;top:1758;width:211;height:150" coordorigin="10252,1758" coordsize="211,150" path="m10393,1758l10384,1767,10375,1775,10360,1792,10318,1832,10304,1846,10297,1854,10290,1861,10278,1869,10276,1871,10266,1881,10259,1888,10257,1890,10252,1897,10252,1901,10258,1906,10262,1907,10268,1904,10271,1903,10316,1902,10332,1902,10345,1889,10375,1859,10377,1857,10382,1854,10394,1843,10408,1829,10440,1796,10454,1782,10460,1777,10463,1772,10457,1764,10416,1764,10409,1764,10402,1764,10393,1758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332,1902l10316,1902,10317,1902,10326,1906,10331,1903,10332,1902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444,1760l10433,1763,10416,1764,10457,1764,10451,1761,10444,1760e" filled="t" fillcolor="#50535C" stroked="f">
                <v:path arrowok="t"/>
                <v:fill/>
              </v:shape>
            </v:group>
            <v:group style="position:absolute;left:9966;top:1761;width:200;height:151" coordorigin="9966,1761" coordsize="200,151">
              <v:shape style="position:absolute;left:9966;top:1761;width:200;height:151" coordorigin="9966,1761" coordsize="200,151" path="m10018,1910l9998,1910,10008,1912,10013,1912,10018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9997,1910l9983,1910,9992,1910,9997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10104,1761l10097,1763,10093,1766,10085,1777,10080,1782,10074,1789,10048,1815,10034,1829,10020,1845,10005,1862,9991,1876,9977,1890,9975,1892,9972,1894,9966,1902,9969,1908,9969,1908,9979,1910,9983,1910,9997,1910,9998,1910,10018,1910,10024,1908,10031,1907,10044,1907,10045,1906,10048,1905,10050,1894,10066,1879,10111,1834,10144,1796,10151,1789,10161,1782,10162,1780,10168,1773,10167,1767,10113,1767,10111,1767,10109,1767,10104,1761e" filled="t" fillcolor="#50535C" stroked="f">
                <v:path arrowok="t"/>
                <v:fill/>
              </v:shape>
              <v:shape style="position:absolute;left:9966;top:1761;width:200;height:151" coordorigin="9966,1761" coordsize="200,151" path="m10044,1907l10031,1907,10039,1908,10042,1908,10044,1907e" filled="t" fillcolor="#50535C" stroked="f">
                <v:path arrowok="t"/>
                <v:fill/>
              </v:shape>
              <v:shape style="position:absolute;left:9966;top:1761;width:200;height:151" coordorigin="9966,1761" coordsize="200,151" path="m10153,1761l10125,1764,10113,1767,10167,1767,10165,1762,10153,1761e" filled="t" fillcolor="#50535C" stroked="f">
                <v:path arrowok="t"/>
                <v:fill/>
              </v:shape>
            </v:group>
            <v:group style="position:absolute;left:10399;top:1760;width:204;height:146" coordorigin="10399,1760" coordsize="204,146">
              <v:shape style="position:absolute;left:10399;top:1760;width:204;height:146" coordorigin="10399,1760" coordsize="204,146" path="m10535,1760l10533,1761,10529,1765,10500,1794,10486,1808,10470,1825,10455,1839,10441,1853,10432,1862,10423,1872,10409,1883,10406,1887,10399,1893,10399,1897,10404,1904,10407,1906,10417,1905,10425,1905,10440,1901,10459,1901,10463,1900,10464,1900,10477,1900,10479,1899,10484,1892,10485,1891,10493,1884,10501,1877,10511,1866,10536,1839,10553,1821,10567,1807,10582,1794,10598,1781,10603,1778,10603,1771,10597,1765,10595,1764,10544,1764,10535,176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25,1905l10417,1905,10423,1905,10425,1905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59,1901l10440,1901,10452,1904,10459,1901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77,1900l10464,1900,10473,1903,10477,190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592,1762l10580,1762,10569,1763,10551,1763,10544,1764,10595,1764,10594,1763,10594,1763,10569,1763,10594,1763,10592,1762e" filled="t" fillcolor="#50535C" stroked="f">
                <v:path arrowok="t"/>
                <v:fill/>
              </v:shape>
            </v:group>
            <v:group style="position:absolute;left:9825;top:1761;width:202;height:151" coordorigin="9825,1761" coordsize="202,151">
              <v:shape style="position:absolute;left:9825;top:1761;width:202;height:151" coordorigin="9825,1761" coordsize="202,151" path="m9959,1761l9959,1761,9949,1769,9947,1772,9943,1777,9889,1835,9877,1847,9858,1867,9827,1896,9826,1899,9825,1904,9825,1907,9832,1909,9835,1912,9839,1908,9841,1906,9843,1905,9884,1902,9891,1902,9896,1902,9908,1901,9912,1899,9919,1888,9923,1883,9950,1854,9964,1840,9980,1823,9993,1809,10007,1795,10023,1782,10024,1781,10025,1780,10026,1776,10027,1774,10026,1769,9976,1769,9971,1769,9959,1761e" filled="t" fillcolor="#50535C" stroked="f">
                <v:path arrowok="t"/>
                <v:fill/>
              </v:shape>
              <v:shape style="position:absolute;left:9825;top:1761;width:202;height:151" coordorigin="9825,1761" coordsize="202,151" path="m9891,1902l9884,1902,9884,1902,9891,1902e" filled="t" fillcolor="#50535C" stroked="f">
                <v:path arrowok="t"/>
                <v:fill/>
              </v:shape>
              <v:shape style="position:absolute;left:9825;top:1761;width:202;height:151" coordorigin="9825,1761" coordsize="202,151" path="m10020,1763l10003,1766,9992,1768,9976,1769,10026,1769,10025,1766,10020,1763e" filled="t" fillcolor="#50535C" stroked="f">
                <v:path arrowok="t"/>
                <v:fill/>
              </v:shape>
            </v:group>
            <v:group style="position:absolute;left:9253;top:1760;width:200;height:149" coordorigin="9253,1760" coordsize="200,149">
              <v:shape style="position:absolute;left:9253;top:1760;width:200;height:149" coordorigin="9253,1760" coordsize="200,149" path="m9382,1762l9379,1763,9375,1767,9374,1769,9329,1817,9317,1830,9300,1848,9266,1884,9258,1890,9253,1900,9260,1908,9269,1909,9288,1903,9298,1900,9336,1900,9340,1892,9342,1890,9389,1842,9418,1809,9432,1794,9446,1780,9452,1775,9452,1770,9448,1766,9396,1766,9382,176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3,1902l9318,1902,9329,1902,9333,190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6,1900l9298,1900,9313,1902,9333,1902,9335,1901,9336,1900e" filled="t" fillcolor="#50535C" stroked="f">
                <v:path arrowok="t"/>
                <v:fill/>
              </v:shape>
              <v:shape style="position:absolute;left:9253;top:1760;width:200;height:149" coordorigin="9253,1760" coordsize="200,149" path="m9439,1760l9421,1762,9396,1766,9448,1766,9443,1762,9439,1760e" filled="t" fillcolor="#50535C" stroked="f">
                <v:path arrowok="t"/>
                <v:fill/>
              </v:shape>
            </v:group>
            <v:group style="position:absolute;left:9398;top:1762;width:198;height:147" coordorigin="9398,1762" coordsize="198,147">
              <v:shape style="position:absolute;left:9398;top:1762;width:198;height:147" coordorigin="9398,1762" coordsize="198,147" path="m9528,1762l9527,1763,9517,1773,9499,1792,9485,1807,9471,1821,9462,1829,9453,1837,9442,1850,9440,1854,9430,1864,9402,1895,9400,1897,9398,1901,9398,1903,9401,1908,9408,1910,9414,1907,9415,1906,9423,1904,9446,1901,9475,1901,9476,1901,9480,1896,9505,1871,9523,1854,9535,1840,9565,1808,9578,1793,9593,1779,9596,1776,9596,1769,9590,1766,9548,1766,9538,1766,9528,1762e" filled="t" fillcolor="#50535C" stroked="f">
                <v:path arrowok="t"/>
                <v:fill/>
              </v:shape>
              <v:shape style="position:absolute;left:9398;top:1762;width:198;height:147" coordorigin="9398,1762" coordsize="198,147" path="m9475,1901l9446,1901,9465,1901,9471,1903,9475,1901e" filled="t" fillcolor="#50535C" stroked="f">
                <v:path arrowok="t"/>
                <v:fill/>
              </v:shape>
              <v:shape style="position:absolute;left:9398;top:1762;width:198;height:147" coordorigin="9398,1762" coordsize="198,147" path="m9566,1764l9548,1766,9590,1766,9588,1765,9586,1764,9573,1764,9566,1764e" filled="t" fillcolor="#50535C" stroked="f">
                <v:path arrowok="t"/>
                <v:fill/>
              </v:shape>
              <v:shape style="position:absolute;left:9398;top:1762;width:198;height:147" coordorigin="9398,1762" coordsize="198,147" path="m9584,1763l9573,1764,9586,1764,9584,1763e" filled="t" fillcolor="#50535C" stroked="f">
                <v:path arrowok="t"/>
                <v:fill/>
              </v:shape>
            </v:group>
            <v:group style="position:absolute;left:9544;top:1763;width:199;height:149" coordorigin="9544,1763" coordsize="199,149">
              <v:shape style="position:absolute;left:9544;top:1763;width:199;height:149" coordorigin="9544,1763" coordsize="199,149" path="m9672,1763l9668,1767,9664,1770,9643,1793,9598,1840,9583,1857,9553,1890,9550,1893,9545,1899,9544,1904,9548,1910,9556,1912,9564,1906,9579,1904,9586,1903,9597,1902,9614,1902,9623,1901,9624,1901,9629,1894,9633,1888,9643,1876,9671,1847,9677,1841,9682,1835,9695,1821,9702,1814,9719,1797,9727,1787,9738,1779,9740,1778,9741,1776,9743,1774,9741,1769,9740,1768,9691,1768,9682,1768,9672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624,1901e" filled="t" fillcolor="#50535C" stroked="f">
                <v:path arrowok="t"/>
                <v:fill/>
              </v:shape>
              <v:shape style="position:absolute;left:9544;top:1763;width:199;height:149" coordorigin="9544,1763" coordsize="199,149" path="m9704,1765l9691,1768,9740,1768,9739,1767,9722,1767,9717,1766,9708,1766,9704,1765e" filled="t" fillcolor="#50535C" stroked="f">
                <v:path arrowok="t"/>
                <v:fill/>
              </v:shape>
              <v:shape style="position:absolute;left:9544;top:1763;width:199;height:149" coordorigin="9544,1763" coordsize="199,149" path="m9728,1763l9722,1767,9739,1767,9738,1765,9731,1763,9728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717,1766l9708,1766,9717,1766,9717,1766e" filled="t" fillcolor="#50535C" stroked="f">
                <v:path arrowok="t"/>
                <v:fill/>
              </v:shape>
            </v:group>
            <v:group style="position:absolute;left:10541;top:1763;width:194;height:144" coordorigin="10541,1763" coordsize="194,144">
              <v:shape style="position:absolute;left:10541;top:1763;width:194;height:144" coordorigin="10541,1763" coordsize="194,144" path="m10614,1904l10599,1904,10610,1907,10612,1905,10614,1904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587,1905l10560,1905,10564,1906,10570,1906,10574,1907,10587,1905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71,1763l10668,1765,10659,1774,10653,1780,10601,1836,10554,1882,10543,1892,10542,1894,10541,1895,10545,1902,10550,1906,10560,1905,10587,1905,10599,1904,10614,1904,10622,1895,10670,1846,10679,1836,10692,1821,10706,1807,10721,1794,10737,1781,10736,1768,10735,1767,10705,1767,10701,1766,10682,1766,10679,1766,10671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717,1763l10705,1767,10735,1767,10733,1764,10720,1764,10717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95,1765l10682,1766,10701,1766,10695,1765e" filled="t" fillcolor="#50535C" stroked="f">
                <v:path arrowok="t"/>
                <v:fill/>
              </v:shape>
            </v:group>
            <v:group style="position:absolute;left:8814;top:1767;width:206;height:144" coordorigin="8814,1767" coordsize="206,144">
              <v:shape style="position:absolute;left:8814;top:1767;width:206;height:144" coordorigin="8814,1767" coordsize="206,144" path="m8947,1767l8943,1769,8937,1772,8929,1783,8924,1788,8895,1817,8882,1832,8875,1842,8868,1851,8856,1859,8854,1861,8849,1867,8845,1870,8834,1882,8826,1890,8814,1904,8816,1909,8827,1911,8834,1911,8848,1909,8856,1907,8872,1904,8880,1904,8910,1904,8914,1899,8918,1894,8924,1886,8935,1873,8952,1855,8965,1841,9008,1790,9012,1786,9021,1777,9020,1772,8963,1772,8955,1771,8953,1769,8949,1767,8948,1767,8947,1767e" filled="t" fillcolor="#50535C" stroked="f">
                <v:path arrowok="t"/>
                <v:fill/>
              </v:shape>
              <v:shape style="position:absolute;left:8814;top:1767;width:206;height:144" coordorigin="8814,1767" coordsize="206,144" path="m8910,1904l8880,1904,8893,1909,8899,1909,8907,1906,8909,1905,8910,1904e" filled="t" fillcolor="#50535C" stroked="f">
                <v:path arrowok="t"/>
                <v:fill/>
              </v:shape>
              <v:shape style="position:absolute;left:8814;top:1767;width:206;height:144" coordorigin="8814,1767" coordsize="206,144" path="m9004,1768l8996,1770,8993,1770,8978,1771,8968,1772,8963,1772,9020,1772,9019,1772,9008,1768,9004,1768e" filled="t" fillcolor="#50535C" stroked="f">
                <v:path arrowok="t"/>
                <v:fill/>
              </v:shape>
              <v:shape style="position:absolute;left:8814;top:1767;width:206;height:144" coordorigin="8814,1767" coordsize="206,144" path="m8949,1767l8948,1767,8949,1767e" filled="t" fillcolor="#50535C" stroked="f">
                <v:path arrowok="t"/>
                <v:fill/>
              </v:shape>
            </v:group>
            <v:group style="position:absolute;left:8964;top:1764;width:203;height:153" coordorigin="8964,1764" coordsize="203,153">
              <v:shape style="position:absolute;left:8964;top:1764;width:203;height:153" coordorigin="8964,1764" coordsize="203,153" path="m9098,1765l9094,1766,9086,1774,9071,1788,9040,1817,9039,1818,9007,1855,8992,1871,8980,1887,8967,1902,8964,1904,8964,1907,8967,1915,8971,1917,8978,1915,8980,1915,8982,1914,9002,1912,9022,1910,9024,1910,9040,1910,9044,1904,9047,1901,9055,1892,9062,1885,9075,1872,9080,1864,9088,1857,9101,1844,9115,1828,9127,1812,9140,1797,9146,1790,9153,1785,9167,1775,9166,1768,9161,1766,9139,1766,9138,1766,9121,1766,9115,1766,9109,1766,9098,1765e" filled="t" fillcolor="#50535C" stroked="f">
                <v:path arrowok="t"/>
                <v:fill/>
              </v:shape>
              <v:shape style="position:absolute;left:8964;top:1764;width:203;height:153" coordorigin="8964,1764" coordsize="203,153" path="m9040,1910l9024,1910,9027,1911,9037,1914,9038,1913,9040,1910e" filled="t" fillcolor="#50535C" stroked="f">
                <v:path arrowok="t"/>
                <v:fill/>
              </v:shape>
              <v:shape style="position:absolute;left:8964;top:1764;width:203;height:153" coordorigin="8964,1764" coordsize="203,153" path="m9153,1764l9145,1766,9139,1766,9161,1766,9156,1764,9153,1764e" filled="t" fillcolor="#50535C" stroked="f">
                <v:path arrowok="t"/>
                <v:fill/>
              </v:shape>
              <v:shape style="position:absolute;left:8964;top:1764;width:203;height:153" coordorigin="8964,1764" coordsize="203,153" path="m9129,1766l9125,1766,9121,1766,9121,1766,9138,1766,9129,1766e" filled="t" fillcolor="#50535C" stroked="f">
                <v:path arrowok="t"/>
                <v:fill/>
              </v:shape>
            </v:group>
            <v:group style="position:absolute;left:9106;top:1764;width:190;height:146" coordorigin="9106,1764" coordsize="190,146">
              <v:shape style="position:absolute;left:9106;top:1764;width:190;height:146" coordorigin="9106,1764" coordsize="190,146" path="m9232,1767l9229,1769,9127,1876,9119,1884,9111,1893,9110,1893,9106,1899,9108,1905,9117,1909,9121,1910,9135,1908,9145,1907,9162,1904,9168,1903,9185,1903,9190,1897,9193,1891,9202,1883,9215,1869,9229,1852,9241,1841,9258,1821,9270,1806,9296,1774,9294,1772,9294,1771,9248,1771,9232,1767e" filled="t" fillcolor="#50535C" stroked="f">
                <v:path arrowok="t"/>
                <v:fill/>
              </v:shape>
              <v:shape style="position:absolute;left:9106;top:1764;width:190;height:146" coordorigin="9106,1764" coordsize="190,146" path="m9185,1903l9168,1903,9179,1908,9183,1907,9185,1903e" filled="t" fillcolor="#50535C" stroked="f">
                <v:path arrowok="t"/>
                <v:fill/>
              </v:shape>
              <v:shape style="position:absolute;left:9106;top:1764;width:190;height:146" coordorigin="9106,1764" coordsize="190,146" path="m9279,1764l9260,1769,9248,1771,9294,1771,9293,1769,9285,1766,9279,1764e" filled="t" fillcolor="#50535C" stroked="f">
                <v:path arrowok="t"/>
                <v:fill/>
              </v:shape>
            </v:group>
            <v:group style="position:absolute;left:8679;top:1768;width:196;height:143" coordorigin="8679,1768" coordsize="196,143">
              <v:shape style="position:absolute;left:8679;top:1768;width:196;height:143" coordorigin="8679,1768" coordsize="196,143" path="m8810,1768l8807,1770,8805,1772,8747,1830,8719,1859,8705,1873,8698,1881,8692,1889,8679,1899,8680,1905,8692,1910,8699,1910,8709,1908,8712,1906,8723,1905,8730,1901,8756,1901,8759,1899,8760,1898,8779,1874,8794,1858,8807,1846,8825,1828,8875,1775,8872,1773,8871,1772,8851,1772,8845,1771,8829,1770,8820,1769,8810,1768e" filled="t" fillcolor="#50535C" stroked="f">
                <v:path arrowok="t"/>
                <v:fill/>
              </v:shape>
              <v:shape style="position:absolute;left:8679;top:1768;width:196;height:143" coordorigin="8679,1768" coordsize="196,143" path="m8756,1901l8730,1901,8746,1910,8751,1906,8756,1901e" filled="t" fillcolor="#50535C" stroked="f">
                <v:path arrowok="t"/>
                <v:fill/>
              </v:shape>
              <v:shape style="position:absolute;left:8679;top:1768;width:196;height:143" coordorigin="8679,1768" coordsize="196,143" path="m8862,1770l8851,1772,8871,1772,8871,1771,8865,1770,8862,1770e" filled="t" fillcolor="#50535C" stroked="f">
                <v:path arrowok="t"/>
                <v:fill/>
              </v:shape>
            </v:group>
            <v:group style="position:absolute;left:10700;top:1757;width:211;height:150" coordorigin="10700,1757" coordsize="211,150">
              <v:shape style="position:absolute;left:10700;top:1757;width:211;height:150" coordorigin="10700,1757" coordsize="211,150" path="m10840,1757l10831,1766,10823,1774,10808,1791,10766,1832,10752,1846,10745,1853,10737,1861,10726,1868,10724,1871,10713,1881,10707,1887,10704,1890,10700,1896,10700,1901,10705,1906,10709,1907,10716,1903,10719,1903,10764,1902,10780,1902,10793,1889,10823,1859,10825,1857,10830,1853,10842,1842,10856,1828,10888,1796,10902,1782,10908,1777,10911,1771,10905,1763,10864,1763,10857,1763,10849,1763,10840,1757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780,1902l10764,1902,10765,1902,10774,1906,10779,1902,10780,1902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892,1759l10881,1763,10864,1763,10905,1763,10898,1760,10892,1759e" filled="t" fillcolor="#50535C" stroked="f">
                <v:path arrowok="t"/>
                <v:fill/>
              </v:shape>
            </v:group>
            <v:group style="position:absolute;left:10847;top:1759;width:204;height:146" coordorigin="10847,1759" coordsize="204,146">
              <v:shape style="position:absolute;left:10847;top:1759;width:204;height:146" coordorigin="10847,1759" coordsize="204,146" path="m10983,1759l10981,1760,10977,1764,10948,1793,10934,1808,10918,1824,10903,1838,10889,1852,10880,1862,10871,1872,10857,1883,10854,1886,10847,1893,10847,1897,10852,1903,10855,1905,10865,1904,10872,1904,10888,1901,10907,1901,10911,1900,10912,1900,10925,1900,10927,1899,10932,1891,10933,1891,10941,1883,10949,1876,10959,1865,10984,1839,11001,1821,11015,1807,11030,1793,11046,1781,11051,1777,11051,1771,11044,1765,11043,1764,10992,1764,10983,1759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872,1904l10865,1904,10871,1905,10872,1904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07,1901l10888,1901,10900,1903,10907,1901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25,1900l10912,1900,10921,1902,10925,1900e" filled="t" fillcolor="#50535C" stroked="f">
                <v:path arrowok="t"/>
                <v:fill/>
              </v:shape>
              <v:shape style="position:absolute;left:10847;top:1759;width:204;height:146" coordorigin="10847,1759" coordsize="204,146" path="m11040,1761l11028,1762,11017,1763,10999,1763,10992,1764,11043,1764,11042,1763,11042,1763,11017,1763,11042,1763,11040,1761e" filled="t" fillcolor="#50535C" stroked="f">
                <v:path arrowok="t"/>
                <v:fill/>
              </v:shape>
            </v:group>
            <v:group style="position:absolute;left:10989;top:1762;width:194;height:144" coordorigin="10989,1762" coordsize="194,144">
              <v:shape style="position:absolute;left:10989;top:1762;width:194;height:144" coordorigin="10989,1762" coordsize="194,144" path="m11062,1904l11047,1904,11058,1907,11060,1905,11062,1904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035,1905l11008,1905,11012,1906,11018,1906,11022,1906,11035,1905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19,1762l11116,1764,11107,1774,11101,1780,11049,1836,11002,1882,10991,1892,10990,1893,10989,1895,10992,1902,10997,1905,11008,1905,11035,1905,11047,1904,11062,1904,11070,1894,11118,1846,11127,1836,11140,1821,11154,1807,11169,1793,11184,1780,11184,1768,11183,1766,11153,1766,11148,1765,11130,1765,11127,1765,11119,1762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65,1763l11153,1766,11183,1766,11181,1764,11168,1763,11165,1763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43,1764l11130,1765,11148,1765,11143,1764e" filled="t" fillcolor="#50535C" stroked="f">
                <v:path arrowok="t"/>
                <v:fill/>
              </v:shape>
            </v:group>
            <v:group style="position:absolute;left:11111;top:1759;width:162;height:154" coordorigin="11111,1759" coordsize="162,154">
              <v:shape style="position:absolute;left:11111;top:1759;width:162;height:154" coordorigin="11111,1759" coordsize="162,154" path="m11263,1759l11204,1807,11181,1832,11173,1839,11158,1853,11144,1867,11127,1886,11122,1890,11114,1897,11111,1899,11111,1903,11111,1904,11113,1909,11116,1913,11123,1913,11126,1910,11130,1908,11143,1905,11150,1904,11162,1904,11169,1900,11190,1900,11207,1883,11226,1865,11253,1836,11258,1831,11263,1827,11272,1818,11273,1813,11264,1805,11264,1801,11267,1794,11267,1792,11269,1782,11269,1774,11266,1761,11263,1759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62,1904l11150,1904,11157,1904,11162,1904,11162,1904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90,1900l11169,1900,11174,1901,11183,1904,11187,1903,11190,1900e" filled="t" fillcolor="#50535C" stroked="f">
                <v:path arrowok="t"/>
                <v:fill/>
              </v:shape>
            </v:group>
            <v:group style="position:absolute;left:11223;top:1863;width:37;height:47" coordorigin="11223,1863" coordsize="37,47">
              <v:shape style="position:absolute;left:11223;top:1863;width:37;height:47" coordorigin="11223,1863" coordsize="37,47" path="m11260,1905l11241,1905,11244,1906,11251,1910,11255,1909,11260,1905e" filled="t" fillcolor="#50535C" stroked="f">
                <v:path arrowok="t"/>
                <v:fill/>
              </v:shape>
              <v:shape style="position:absolute;left:11223;top:1863;width:37;height:47" coordorigin="11223,1863" coordsize="37,47" path="m11256,1863l11253,1866,11250,1870,11246,1874,11238,1882,11232,1887,11223,1897,11224,1901,11229,1904,11232,1905,11235,1906,11241,1905,11260,1905,11262,1904,11264,1903,11266,1892,11264,1882,11263,1870,11261,1864,11256,1863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9.9354pt;margin-top:48.814915pt;width:12.508pt;height:12.023pt;mso-position-horizontal-relative:page;mso-position-vertical-relative:page;z-index:-6069" coordorigin="599,976" coordsize="250,240">
            <v:shape style="position:absolute;left:599;top:976;width:250;height:240" coordorigin="599,976" coordsize="250,240" path="m724,976l693,1066,599,1068,673,1126,646,1217,724,1163,785,1163,774,1126,849,1068,755,1066,724,976e" filled="t" fillcolor="#50535C" stroked="f">
              <v:path arrowok="t"/>
              <v:fill/>
            </v:shape>
            <v:shape style="position:absolute;left:599;top:976;width:250;height:240" coordorigin="599,976" coordsize="250,240" path="m785,1163l724,1163,801,1217,785,1163e" filled="t" fillcolor="#50535C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167.244995pt;margin-top:388.250214pt;width:124.393pt;height:.1pt;mso-position-horizontal-relative:page;mso-position-vertical-relative:page;z-index:-6068" coordorigin="3345,7765" coordsize="2488,2">
            <v:shape style="position:absolute;left:3345;top:7765;width:2488;height:2" coordorigin="3345,7765" coordsize="2488,0" path="m3345,7765l5833,7765e" filled="f" stroked="t" strokeweight=".5pt" strokecolor="#50535C">
              <v:path arrowok="t"/>
            </v:shape>
          </v:group>
          <w10:wrap type="none"/>
        </w:pict>
      </w:r>
      <w:r>
        <w:rPr/>
        <w:pict>
          <v:group style="position:absolute;margin-left:303.637787pt;margin-top:388.250214pt;width:124.393pt;height:.1pt;mso-position-horizontal-relative:page;mso-position-vertical-relative:page;z-index:-6067" coordorigin="6073,7765" coordsize="2488,2">
            <v:shape style="position:absolute;left:6073;top:7765;width:2488;height:2" coordorigin="6073,7765" coordsize="2488,0" path="m6073,7765l8561,7765e" filled="f" stroked="t" strokeweight=".5pt" strokecolor="#50535C">
              <v:path arrowok="t"/>
            </v:shape>
          </v:group>
          <w10:wrap type="none"/>
        </w:pict>
      </w:r>
      <w:r>
        <w:rPr/>
        <w:pict>
          <v:group style="position:absolute;margin-left:440.030487pt;margin-top:388.250214pt;width:124.327pt;height:.1pt;mso-position-horizontal-relative:page;mso-position-vertical-relative:page;z-index:-6066" coordorigin="8801,7765" coordsize="2487,2">
            <v:shape style="position:absolute;left:8801;top:7765;width:2487;height:2" coordorigin="8801,7765" coordsize="2487,0" path="m8801,7765l11287,7765e" filled="f" stroked="t" strokeweight=".5pt" strokecolor="#50535C">
              <v:path arrowok="t"/>
            </v:shape>
          </v:group>
          <w10:wrap type="none"/>
        </w:pict>
      </w:r>
      <w:r>
        <w:rPr/>
        <w:pict>
          <v:group style="position:absolute;margin-left:34.004314pt;margin-top:134.695297pt;width:26.947333pt;height:17.942385pt;mso-position-horizontal-relative:page;mso-position-vertical-relative:page;z-index:-6065" coordorigin="680,2694" coordsize="539,359">
            <v:group style="position:absolute;left:700;top:2714;width:319;height:319" coordorigin="700,2714" coordsize="319,319">
              <v:shape style="position:absolute;left:700;top:2714;width:319;height:319" coordorigin="700,2714" coordsize="319,319" path="m1020,2873l1005,2939,967,2991,911,3024,867,3033,843,3031,778,3009,730,2967,703,2908,700,2886,701,2861,722,2795,764,2746,820,2718,842,2714,868,2715,935,2735,985,2775,1014,2830,1020,2873xe" filled="f" stroked="t" strokeweight="2pt" strokecolor="#50535C">
                <v:path arrowok="t"/>
              </v:shape>
            </v:group>
            <v:group style="position:absolute;left:1080;top:2793;width:119;height:238" coordorigin="1080,2793" coordsize="119,238">
              <v:shape style="position:absolute;left:1080;top:2793;width:119;height:238" coordorigin="1080,2793" coordsize="119,238" path="m1080,2793l1143,2811,1187,2859,1199,2902,1197,2927,1171,2989,1120,3026,1099,3031e" filled="f" stroked="t" strokeweight="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.977699pt;margin-top:154.620819pt;width:32pt;height:12.025pt;mso-position-horizontal-relative:page;mso-position-vertical-relative:page;z-index:-6064" coordorigin="620,3092" coordsize="640,240">
            <v:group style="position:absolute;left:1140;top:3112;width:100;height:160" coordorigin="1140,3112" coordsize="100,160">
              <v:shape style="position:absolute;left:1140;top:3112;width:100;height:160" coordorigin="1140,3112" coordsize="100,160" path="m1140,3112l1220,3133,1240,3273,1140,3273e" filled="f" stroked="t" strokeweight="2pt" strokecolor="#50535C">
                <v:path arrowok="t"/>
              </v:shape>
            </v:group>
            <v:group style="position:absolute;left:640;top:3113;width:440;height:200" coordorigin="640,3113" coordsize="440,200">
              <v:shape style="position:absolute;left:640;top:3113;width:440;height:200" coordorigin="640,3113" coordsize="440,200" path="m977,3113l1059,3140,1080,3313,640,3313,660,3140,742,3113e" filled="f" stroked="t" strokeweight="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9.852301pt;margin-top:672.849426pt;width:34pt;height:34pt;mso-position-horizontal-relative:page;mso-position-vertical-relative:page;z-index:-6063" coordorigin="597,13457" coordsize="680,680">
            <v:group style="position:absolute;left:617;top:14097;width:640;height:2" coordorigin="617,14097" coordsize="640,2">
              <v:shape style="position:absolute;left:617;top:14097;width:640;height:2" coordorigin="617,14097" coordsize="640,0" path="m1257,14097l617,14097e" filled="f" stroked="t" strokeweight="2pt" strokecolor="#50535C">
                <v:path arrowok="t"/>
              </v:shape>
            </v:group>
            <v:group style="position:absolute;left:637;top:13477;width:2;height:640" coordorigin="637,13477" coordsize="2,640">
              <v:shape style="position:absolute;left:637;top:13477;width:2;height:640" coordorigin="637,13477" coordsize="0,640" path="m637,14117l637,13477e" filled="f" stroked="t" strokeweight="2pt" strokecolor="#50535C">
                <v:path arrowok="t"/>
              </v:shape>
            </v:group>
            <v:group style="position:absolute;left:757;top:14057;width:40;height:2" coordorigin="757,14057" coordsize="40,2">
              <v:shape style="position:absolute;left:757;top:14057;width:40;height:2" coordorigin="757,14057" coordsize="40,0" path="m757,14057l797,14057e" filled="f" stroked="t" strokeweight="2pt" strokecolor="#50535C">
                <v:path arrowok="t"/>
              </v:shape>
            </v:group>
            <v:group style="position:absolute;left:837;top:14057;width:40;height:2" coordorigin="837,14057" coordsize="40,2">
              <v:shape style="position:absolute;left:837;top:14057;width:40;height:2" coordorigin="837,14057" coordsize="40,0" path="m837,14057l877,14057e" filled="f" stroked="t" strokeweight="2pt" strokecolor="#50535C">
                <v:path arrowok="t"/>
              </v:shape>
            </v:group>
            <v:group style="position:absolute;left:917;top:14057;width:40;height:2" coordorigin="917,14057" coordsize="40,2">
              <v:shape style="position:absolute;left:917;top:14057;width:40;height:2" coordorigin="917,14057" coordsize="40,0" path="m917,14057l957,14057e" filled="f" stroked="t" strokeweight="2pt" strokecolor="#50535C">
                <v:path arrowok="t"/>
              </v:shape>
            </v:group>
            <v:group style="position:absolute;left:997;top:14057;width:40;height:2" coordorigin="997,14057" coordsize="40,2">
              <v:shape style="position:absolute;left:997;top:14057;width:40;height:2" coordorigin="997,14057" coordsize="40,0" path="m997,14057l1037,14057e" filled="f" stroked="t" strokeweight="2pt" strokecolor="#50535C">
                <v:path arrowok="t"/>
              </v:shape>
            </v:group>
            <v:group style="position:absolute;left:1077;top:14057;width:40;height:2" coordorigin="1077,14057" coordsize="40,2">
              <v:shape style="position:absolute;left:1077;top:14057;width:40;height:2" coordorigin="1077,14057" coordsize="40,0" path="m1077,14057l1117,14057e" filled="f" stroked="t" strokeweight="2pt" strokecolor="#50535C">
                <v:path arrowok="t"/>
              </v:shape>
            </v:group>
            <v:group style="position:absolute;left:1157;top:14057;width:40;height:2" coordorigin="1157,14057" coordsize="40,2">
              <v:shape style="position:absolute;left:1157;top:14057;width:40;height:2" coordorigin="1157,14057" coordsize="40,0" path="m1157,14057l1197,14057e" filled="f" stroked="t" strokeweight="2pt" strokecolor="#50535C">
                <v:path arrowok="t"/>
              </v:shape>
            </v:group>
            <v:group style="position:absolute;left:657;top:13977;width:40;height:2" coordorigin="657,13977" coordsize="40,2">
              <v:shape style="position:absolute;left:657;top:13977;width:40;height:2" coordorigin="657,13977" coordsize="40,0" path="m697,13977l657,13977e" filled="f" stroked="t" strokeweight="2pt" strokecolor="#50535C">
                <v:path arrowok="t"/>
              </v:shape>
            </v:group>
            <v:group style="position:absolute;left:657;top:13897;width:40;height:2" coordorigin="657,13897" coordsize="40,2">
              <v:shape style="position:absolute;left:657;top:13897;width:40;height:2" coordorigin="657,13897" coordsize="40,0" path="m697,13897l657,13897e" filled="f" stroked="t" strokeweight="2pt" strokecolor="#50535C">
                <v:path arrowok="t"/>
              </v:shape>
            </v:group>
            <v:group style="position:absolute;left:657;top:13817;width:40;height:2" coordorigin="657,13817" coordsize="40,2">
              <v:shape style="position:absolute;left:657;top:13817;width:40;height:2" coordorigin="657,13817" coordsize="40,0" path="m697,13817l657,13817e" filled="f" stroked="t" strokeweight="2pt" strokecolor="#50535C">
                <v:path arrowok="t"/>
              </v:shape>
            </v:group>
            <v:group style="position:absolute;left:657;top:13737;width:40;height:2" coordorigin="657,13737" coordsize="40,2">
              <v:shape style="position:absolute;left:657;top:13737;width:40;height:2" coordorigin="657,13737" coordsize="40,0" path="m697,13737l657,13737e" filled="f" stroked="t" strokeweight="2pt" strokecolor="#50535C">
                <v:path arrowok="t"/>
              </v:shape>
            </v:group>
            <v:group style="position:absolute;left:657;top:13657;width:40;height:2" coordorigin="657,13657" coordsize="40,2">
              <v:shape style="position:absolute;left:657;top:13657;width:40;height:2" coordorigin="657,13657" coordsize="40,0" path="m697,13657l657,13657e" filled="f" stroked="t" strokeweight="2pt" strokecolor="#50535C">
                <v:path arrowok="t"/>
              </v:shape>
            </v:group>
            <v:group style="position:absolute;left:657;top:13577;width:40;height:2" coordorigin="657,13577" coordsize="40,2">
              <v:shape style="position:absolute;left:657;top:13577;width:40;height:2" coordorigin="657,13577" coordsize="40,0" path="m697,13577l657,13577e" filled="f" stroked="t" strokeweight="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8.852299pt;margin-top:686.849426pt;width:4pt;height:12pt;mso-position-horizontal-relative:page;mso-position-vertical-relative:page;z-index:-6062" coordorigin="777,13737" coordsize="80,240">
            <v:shape style="position:absolute;left:777;top:13737;width:80;height:240" coordorigin="777,13737" coordsize="80,240" path="m857,13977l777,13977,777,13737,857,13737,857,13977xe" filled="f" stroked="t" strokeweight="2pt" strokecolor="#50535C">
              <v:path arrowok="t"/>
            </v:shape>
          </v:group>
          <w10:wrap type="none"/>
        </w:pict>
      </w:r>
      <w:r>
        <w:rPr/>
        <w:pict>
          <v:group style="position:absolute;margin-left:46.852299pt;margin-top:678.849426pt;width:4pt;height:20pt;mso-position-horizontal-relative:page;mso-position-vertical-relative:page;z-index:-6061" coordorigin="937,13577" coordsize="80,400">
            <v:shape style="position:absolute;left:937;top:13577;width:80;height:400" coordorigin="937,13577" coordsize="80,400" path="m1017,13977l937,13977,937,13577,1017,13577,1017,13977xe" filled="f" stroked="t" strokeweight="2pt" strokecolor="#50535C">
              <v:path arrowok="t"/>
            </v:shape>
          </v:group>
          <w10:wrap type="none"/>
        </w:pict>
      </w:r>
      <w:r>
        <w:rPr/>
        <w:pict>
          <v:group style="position:absolute;margin-left:54.852299pt;margin-top:682.849426pt;width:4pt;height:16pt;mso-position-horizontal-relative:page;mso-position-vertical-relative:page;z-index:-6060" coordorigin="1097,13657" coordsize="80,320">
            <v:shape style="position:absolute;left:1097;top:13657;width:80;height:320" coordorigin="1097,13657" coordsize="80,320" path="m1177,13977l1097,13977,1097,13657,1177,13657,1177,13977xe" filled="f" stroked="t" strokeweight="2pt" strokecolor="#50535C">
              <v:path arrowok="t"/>
            </v:shape>
          </v:group>
          <w10:wrap type="none"/>
        </w:pict>
      </w:r>
      <w:r>
        <w:rPr/>
        <w:pict>
          <v:group style="position:absolute;margin-left:506.886414pt;margin-top:674.819275pt;width:15.649pt;height:31.047411pt;mso-position-horizontal-relative:page;mso-position-vertical-relative:page;z-index:-6059" coordorigin="10138,13496" coordsize="313,621">
            <v:group style="position:absolute;left:10236;top:13518;width:116;height:115" coordorigin="10236,13518" coordsize="116,115">
              <v:shape style="position:absolute;left:10236;top:13518;width:116;height:115" coordorigin="10236,13518" coordsize="116,115" path="m10352,13575l10348,13597,10336,13615,10318,13628,10296,13633,10274,13629,10255,13617,10242,13600,10236,13579,10240,13556,10251,13537,10268,13524,10289,13518,10313,13521,10332,13532,10345,13548,10352,13569,10352,13575xe" filled="f" stroked="t" strokeweight="2.126pt" strokecolor="#50535C">
                <v:path arrowok="t"/>
              </v:shape>
            </v:group>
            <v:group style="position:absolute;left:10159;top:13672;width:77;height:231" coordorigin="10159,13672" coordsize="77,231">
              <v:shape style="position:absolute;left:10159;top:13672;width:77;height:231" coordorigin="10159,13672" coordsize="77,231" path="m10159,13903l10169,13730,10236,13672e" filled="f" stroked="t" strokeweight="2.126pt" strokecolor="#50535C">
                <v:path arrowok="t"/>
              </v:shape>
            </v:group>
            <v:group style="position:absolute;left:10352;top:13672;width:77;height:231" coordorigin="10352,13672" coordsize="77,231">
              <v:shape style="position:absolute;left:10352;top:13672;width:77;height:231" coordorigin="10352,13672" coordsize="77,231" path="m10352,13672l10420,13730,10429,13903e" filled="f" stroked="t" strokeweight="2.126pt" strokecolor="#50535C">
                <v:path arrowok="t"/>
              </v:shape>
            </v:group>
            <v:group style="position:absolute;left:10236;top:13787;width:116;height:309" coordorigin="10236,13787" coordsize="116,309">
              <v:shape style="position:absolute;left:10236;top:13787;width:116;height:309" coordorigin="10236,13787" coordsize="116,309" path="m10352,13787l10352,13903,10333,14096,10256,14096,10236,13903,10236,13787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27.383423pt;margin-top:674.819275pt;width:15.649pt;height:31.047411pt;mso-position-horizontal-relative:page;mso-position-vertical-relative:page;z-index:-6058" coordorigin="10548,13496" coordsize="313,621">
            <v:group style="position:absolute;left:10646;top:13518;width:116;height:115" coordorigin="10646,13518" coordsize="116,115">
              <v:shape style="position:absolute;left:10646;top:13518;width:116;height:115" coordorigin="10646,13518" coordsize="116,115" path="m10762,13575l10758,13597,10746,13615,10728,13628,10706,13633,10683,13629,10665,13617,10652,13600,10646,13579,10650,13556,10661,13537,10678,13524,10699,13518,10723,13521,10742,13532,10755,13548,10762,13569,10762,13575xe" filled="f" stroked="t" strokeweight="2.126pt" strokecolor="#50535C">
                <v:path arrowok="t"/>
              </v:shape>
            </v:group>
            <v:group style="position:absolute;left:10569;top:13672;width:77;height:231" coordorigin="10569,13672" coordsize="77,231">
              <v:shape style="position:absolute;left:10569;top:13672;width:77;height:231" coordorigin="10569,13672" coordsize="77,231" path="m10569,13903l10579,13730,10646,13672e" filled="f" stroked="t" strokeweight="2.126pt" strokecolor="#50535C">
                <v:path arrowok="t"/>
              </v:shape>
            </v:group>
            <v:group style="position:absolute;left:10762;top:13672;width:77;height:231" coordorigin="10762,13672" coordsize="77,231">
              <v:shape style="position:absolute;left:10762;top:13672;width:77;height:231" coordorigin="10762,13672" coordsize="77,231" path="m10762,13672l10830,13730,10839,13903e" filled="f" stroked="t" strokeweight="2.126pt" strokecolor="#50535C">
                <v:path arrowok="t"/>
              </v:shape>
            </v:group>
            <v:group style="position:absolute;left:10608;top:13787;width:193;height:174" coordorigin="10608,13787" coordsize="193,174">
              <v:shape style="position:absolute;left:10608;top:13787;width:193;height:174" coordorigin="10608,13787" coordsize="193,174" path="m10646,13787l10608,13961,10801,13961,10762,13787e" filled="f" stroked="t" strokeweight="2.126pt" strokecolor="#50535C">
                <v:path arrowok="t"/>
              </v:shape>
            </v:group>
            <v:group style="position:absolute;left:10658;top:14018;width:92;height:78" coordorigin="10658,14018" coordsize="92,78">
              <v:shape style="position:absolute;left:10658;top:14018;width:92;height:78" coordorigin="10658,14018" coordsize="92,78" path="m10750,14018l10743,14096,10666,14096,10658,14019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78.645996pt;margin-top:693.841003pt;width:32.1260pt;height:13.126pt;mso-position-horizontal-relative:page;mso-position-vertical-relative:page;z-index:-6057" coordorigin="3573,13877" coordsize="643,263">
            <v:group style="position:absolute;left:3594;top:13898;width:600;height:220" coordorigin="3594,13898" coordsize="600,220">
              <v:shape style="position:absolute;left:3594;top:13898;width:600;height:220" coordorigin="3594,13898" coordsize="600,220" path="m4194,14118l3594,14118,3594,13898,4194,13898,4194,14118xe" filled="f" stroked="t" strokeweight="2.126pt" strokecolor="#50535C">
                <v:path arrowok="t"/>
              </v:shape>
            </v:group>
            <v:group style="position:absolute;left:3854;top:13918;width:78;height:36" coordorigin="3854,13918" coordsize="78,36">
              <v:shape style="position:absolute;left:3854;top:13918;width:78;height:36" coordorigin="3854,13918" coordsize="78,36" path="m3854,13918l3860,13939,3876,13954,3904,13953,3923,13944,3932,13929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78.645996pt;margin-top:676.911255pt;width:32.1260pt;height:16.055741pt;mso-position-horizontal-relative:page;mso-position-vertical-relative:page;z-index:-6056" coordorigin="3573,13538" coordsize="643,321">
            <v:group style="position:absolute;left:3754;top:13559;width:280;height:99" coordorigin="3754,13559" coordsize="280,99">
              <v:shape style="position:absolute;left:3754;top:13559;width:280;height:99" coordorigin="3754,13559" coordsize="280,99" path="m4034,13658l3974,13658,3974,13638,3971,13616,3962,13596,3948,13579,3930,13567,3909,13559,3883,13562,3828,13595,3814,13658,3754,13658e" filled="f" stroked="t" strokeweight="2.126pt" strokecolor="#50535C">
                <v:path arrowok="t"/>
              </v:shape>
            </v:group>
            <v:group style="position:absolute;left:3594;top:13738;width:600;height:100" coordorigin="3594,13738" coordsize="600,100">
              <v:shape style="position:absolute;left:3594;top:13738;width:600;height:100" coordorigin="3594,13738" coordsize="600,100" path="m3594,13838l3594,13738,4194,13738,4194,13838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98.927612pt;margin-top:676.485107pt;width:20.126pt;height:23.271pt;mso-position-horizontal-relative:page;mso-position-vertical-relative:page;z-index:-6055" coordorigin="7979,13530" coordsize="403,465">
            <v:group style="position:absolute;left:8241;top:13702;width:119;height:118" coordorigin="8241,13702" coordsize="119,118">
              <v:shape style="position:absolute;left:8241;top:13702;width:119;height:118" coordorigin="8241,13702" coordsize="119,118" path="m8360,13761l8356,13783,8344,13801,8327,13815,8305,13821,8281,13817,8262,13807,8248,13791,8241,13771,8244,13745,8253,13725,8268,13711,8287,13702,8313,13705,8334,13714,8349,13728,8358,13745,8360,13761xe" filled="f" stroked="t" strokeweight="2.126pt" strokecolor="#50535C">
                <v:path arrowok="t"/>
              </v:shape>
            </v:group>
            <v:group style="position:absolute;left:8120;top:13633;width:59;height:281" coordorigin="8120,13633" coordsize="59,281">
              <v:shape style="position:absolute;left:8120;top:13633;width:59;height:281" coordorigin="8120,13633" coordsize="59,281" path="m8178,13914l8135,13848,8120,13774,8121,13755,8142,13681,8163,13648,8176,13633e" filled="f" stroked="t" strokeweight="2.126pt" strokecolor="#50535C">
                <v:path arrowok="t"/>
              </v:shape>
            </v:group>
            <v:group style="position:absolute;left:8000;top:13551;width:88;height:423" coordorigin="8000,13551" coordsize="88,423">
              <v:shape style="position:absolute;left:8000;top:13551;width:88;height:423" coordorigin="8000,13551" coordsize="88,423" path="m8087,13974l8043,13917,8014,13853,8001,13785,8000,13762,8001,13739,8014,13672,8043,13608,8071,13569,8087,13551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19.999603pt;margin-top:676.975098pt;width:11.054pt;height:23.269pt;mso-position-horizontal-relative:page;mso-position-vertical-relative:page;z-index:-6054" coordorigin="8400,13540" coordsize="221,465">
            <v:group style="position:absolute;left:8421;top:13621;width:59;height:281" coordorigin="8421,13621" coordsize="59,281">
              <v:shape style="position:absolute;left:8421;top:13621;width:59;height:281" coordorigin="8421,13621" coordsize="59,281" path="m8421,13621l8465,13686,8480,13761,8479,13780,8458,13853,8437,13886,8423,13902e" filled="f" stroked="t" strokeweight="2.126pt" strokecolor="#50535C">
                <v:path arrowok="t"/>
              </v:shape>
            </v:group>
            <v:group style="position:absolute;left:8512;top:13561;width:88;height:423" coordorigin="8512,13561" coordsize="88,423">
              <v:shape style="position:absolute;left:8512;top:13561;width:88;height:423" coordorigin="8512,13561" coordsize="88,423" path="m8512,13561l8557,13618,8586,13682,8599,13749,8600,13772,8599,13795,8586,13863,8557,13927,8529,13966,8512,13984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10.927612pt;margin-top:693.748108pt;width:8.1260pt;height:14.113005pt;mso-position-horizontal-relative:page;mso-position-vertical-relative:page;z-index:-6053" coordorigin="8219,13875" coordsize="163,282">
            <v:group style="position:absolute;left:8240;top:13896;width:120;height:100" coordorigin="8240,13896" coordsize="120,100">
              <v:shape style="position:absolute;left:8240;top:13896;width:120;height:100" coordorigin="8240,13896" coordsize="120,100" path="m8240,13996l8240,13956,8244,13934,8256,13915,8273,13902,8294,13896,8318,13900,8338,13910,8352,13926,8359,13946,8360,13996e" filled="f" stroked="t" strokeweight="2.126pt" strokecolor="#50535C">
                <v:path arrowok="t"/>
              </v:shape>
            </v:group>
            <v:group style="position:absolute;left:8240;top:14055;width:120;height:81" coordorigin="8240,14055" coordsize="120,81">
              <v:shape style="position:absolute;left:8240;top:14055;width:120;height:80" coordorigin="8240,14055" coordsize="120,80" path="m8360,14136l8240,14136,8240,14055,8360,14055,8360,14136x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92.452698pt;margin-top:676.677185pt;width:11.989pt;height:11.765pt;mso-position-horizontal-relative:page;mso-position-vertical-relative:page;z-index:-6052" coordorigin="5849,13534" coordsize="240,235">
            <v:group style="position:absolute;left:5870;top:13555;width:82;height:82" coordorigin="5870,13555" coordsize="82,82">
              <v:shape style="position:absolute;left:5870;top:13555;width:82;height:82" coordorigin="5870,13555" coordsize="82,82" path="m5870,13611l5884,13626,5901,13636,5920,13637,5938,13629,5949,13611,5952,13593,5946,13576,5927,13555,5870,13611xe" filled="f" stroked="t" strokeweight="2.126pt" strokecolor="#50535C">
                <v:path arrowok="t"/>
              </v:shape>
            </v:group>
            <v:group style="position:absolute;left:5941;top:13626;width:127;height:122" coordorigin="5941,13626" coordsize="127,122">
              <v:shape style="position:absolute;left:5941;top:13626;width:127;height:122" coordorigin="5941,13626" coordsize="127,122" path="m6068,13748l5941,13626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91.581177pt;margin-top:675.798218pt;width:32.119526pt;height:32.070798pt;mso-position-horizontal-relative:page;mso-position-vertical-relative:page;z-index:-6051" coordorigin="5832,13516" coordsize="642,641">
            <v:group style="position:absolute;left:6258;top:13938;width:109;height:109" coordorigin="6258,13938" coordsize="109,109">
              <v:shape style="position:absolute;left:6258;top:13938;width:109;height:109" coordorigin="6258,13938" coordsize="109,109" path="m6368,14048l6258,13938e" filled="f" stroked="t" strokeweight="2.126pt" strokecolor="#50535C">
                <v:path arrowok="t"/>
              </v:shape>
            </v:group>
            <v:group style="position:absolute;left:6190;top:13869;width:258;height:257" coordorigin="6190,13869" coordsize="258,257">
              <v:shape style="position:absolute;left:6190;top:13869;width:258;height:257" coordorigin="6190,13869" coordsize="258,257" path="m6303,13869l6424,13991,6436,14007,6444,14024,6447,14043,6446,14062,6395,14121,6358,14126,6341,14123,6324,14115,6190,13983e" filled="f" stroked="t" strokeweight="2.126pt" strokecolor="#50535C">
                <v:path arrowok="t"/>
              </v:shape>
            </v:group>
            <v:group style="position:absolute;left:6185;top:13566;width:240;height:241" coordorigin="6185,13566" coordsize="240,241">
              <v:shape style="position:absolute;left:6185;top:13566;width:240;height:241" coordorigin="6185,13566" coordsize="240,241" path="m6424,13735l6373,13785,6300,13807,6281,13805,6214,13764,6187,13710,6185,13691,6185,13673,6188,13655,6194,13638,6202,13622,6213,13607,6255,13566e" filled="f" stroked="t" strokeweight="2.126pt" strokecolor="#50535C">
                <v:path arrowok="t"/>
              </v:shape>
            </v:group>
            <v:group style="position:absolute;left:6255;top:13537;width:198;height:198" coordorigin="6255,13537" coordsize="198,198">
              <v:shape style="position:absolute;left:6255;top:13537;width:198;height:198" coordorigin="6255,13537" coordsize="198,198" path="m6453,13735l6396,13679,6368,13707,6352,13718,6334,13724,6315,13724,6297,13717,6280,13699,6271,13680,6267,13662,6269,13646,6276,13630,6311,13594,6255,13537e" filled="f" stroked="t" strokeweight="2.126pt" strokecolor="#50535C">
                <v:path arrowok="t"/>
              </v:shape>
            </v:group>
            <v:group style="position:absolute;left:6110;top:13789;width:79;height:78" coordorigin="6110,13789" coordsize="79,78">
              <v:shape style="position:absolute;left:6110;top:13789;width:79;height:78" coordorigin="6110,13789" coordsize="79,78" path="m6189,13868l6110,13789e" filled="f" stroked="t" strokeweight="2.126pt" strokecolor="#50535C">
                <v:path arrowok="t"/>
              </v:shape>
            </v:group>
            <v:group style="position:absolute;left:5913;top:14057;width:40;height:2" coordorigin="5913,14057" coordsize="40,2">
              <v:shape style="position:absolute;left:5913;top:14057;width:40;height:2" coordorigin="5913,14057" coordsize="40,0" path="m5913,14057l5953,14057e" filled="f" stroked="t" strokeweight="2.126pt" strokecolor="#50535C">
                <v:path arrowok="t"/>
              </v:shape>
            </v:group>
            <v:group style="position:absolute;left:5853;top:13850;width:287;height:286" coordorigin="5853,13850" coordsize="287,286">
              <v:shape style="position:absolute;left:5853;top:13850;width:287;height:286" coordorigin="5853,13850" coordsize="287,286" path="m6083,13850l5876,14001,5864,14016,5856,14034,5853,14053,5854,14072,5905,14131,5942,14136,5960,14132,5976,14124,6140,13907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52.173492pt;margin-top:676.99231pt;width:.1pt;height:84.094pt;mso-position-horizontal-relative:page;mso-position-vertical-relative:page;z-index:-6050" coordorigin="5043,13540" coordsize="2,1682">
            <v:shape style="position:absolute;left:5043;top:13540;width:2;height:1682" coordorigin="5043,13540" coordsize="0,1682" path="m5043,13540l5043,15222e" filled="f" stroked="t" strokeweight=".709pt" strokecolor="#96969C">
              <v:path arrowok="t"/>
            </v:shape>
          </v:group>
          <w10:wrap type="none"/>
        </w:pict>
      </w:r>
      <w:r>
        <w:rPr/>
        <w:pict>
          <v:group style="position:absolute;margin-left:360.673492pt;margin-top:676.99231pt;width:.1pt;height:84.094pt;mso-position-horizontal-relative:page;mso-position-vertical-relative:page;z-index:-6049" coordorigin="7213,13540" coordsize="2,1682">
            <v:shape style="position:absolute;left:7213;top:13540;width:2;height:1682" coordorigin="7213,13540" coordsize="0,1682" path="m7213,13540l7213,15222e" filled="f" stroked="t" strokeweight=".709pt" strokecolor="#96969C">
              <v:path arrowok="t"/>
            </v:shape>
          </v:group>
          <w10:wrap type="none"/>
        </w:pict>
      </w:r>
      <w:r>
        <w:rPr/>
        <w:pict>
          <v:group style="position:absolute;margin-left:470.476898pt;margin-top:676.99231pt;width:.1pt;height:84.094pt;mso-position-horizontal-relative:page;mso-position-vertical-relative:page;z-index:-6048" coordorigin="9410,13540" coordsize="2,1682">
            <v:shape style="position:absolute;left:9410;top:13540;width:2;height:1682" coordorigin="9410,13540" coordsize="0,1682" path="m9410,13540l9410,15222e" filled="f" stroked="t" strokeweight=".709pt" strokecolor="#96969C">
              <v:path arrowok="t"/>
            </v:shape>
          </v:group>
          <w10:wrap type="none"/>
        </w:pict>
      </w:r>
      <w:r>
        <w:rPr/>
        <w:pict>
          <v:group style="position:absolute;margin-left:166.890594pt;margin-top:537.964539pt;width:125.1534pt;height:15.3367pt;mso-position-horizontal-relative:page;mso-position-vertical-relative:page;z-index:-6047" coordorigin="3338,10759" coordsize="2503,307">
            <v:group style="position:absolute;left:3345;top:10936;width:1819;height:123" coordorigin="3345,10936" coordsize="1819,123">
              <v:shape style="position:absolute;left:3345;top:10936;width:1819;height:123" coordorigin="3345,10936" coordsize="1819,123" path="m5163,10936l3385,10936,3356,10937,3346,10950,3345,11019,3347,11048,3359,11058,5163,11059,5163,10936e" filled="t" fillcolor="#D3D8D6" stroked="f">
                <v:path arrowok="t"/>
                <v:fill/>
              </v:shape>
            </v:group>
            <v:group style="position:absolute;left:4923;top:10936;width:910;height:123" coordorigin="4923,10936" coordsize="910,123">
              <v:shape style="position:absolute;left:4923;top:10936;width:910;height:123" coordorigin="4923,10936" coordsize="910,123" path="m4923,10936l4923,11059,5794,11059,5823,11057,5833,11045,5834,10976,5832,10946,5820,10937,4923,10936e" filled="t" fillcolor="#FDB913" stroked="f">
                <v:path arrowok="t"/>
                <v:fill/>
              </v:shape>
            </v:group>
            <v:group style="position:absolute;left:4928;top:10764;width:2;height:295" coordorigin="4928,10764" coordsize="2,295">
              <v:shape style="position:absolute;left:4928;top:10764;width:2;height:295" coordorigin="4928,10764" coordsize="0,295" path="m4928,10764l4928,11059e" filled="f" stroked="t" strokeweight=".5pt" strokecolor="#50535C">
                <v:path arrowok="t"/>
              </v:shape>
            </v:group>
            <v:group style="position:absolute;left:4930;top:10764;width:111;height:104" coordorigin="4930,10764" coordsize="111,104">
              <v:shape style="position:absolute;left:4930;top:10764;width:111;height:104" coordorigin="4930,10764" coordsize="111,104" path="m4930,10764l4930,10868,5042,10816,4930,10764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303.283203pt;margin-top:537.964539pt;width:125.1533pt;height:15.3367pt;mso-position-horizontal-relative:page;mso-position-vertical-relative:page;z-index:-6046" coordorigin="6066,10759" coordsize="2503,307">
            <v:group style="position:absolute;left:6073;top:10936;width:1819;height:123" coordorigin="6073,10936" coordsize="1819,123">
              <v:shape style="position:absolute;left:6073;top:10936;width:1819;height:123" coordorigin="6073,10936" coordsize="1819,123" path="m7891,10936l6113,10936,6084,10937,6074,10950,6073,11019,6075,11048,6087,11058,7891,11059,7891,10936e" filled="t" fillcolor="#D3D8D6" stroked="f">
                <v:path arrowok="t"/>
                <v:fill/>
              </v:shape>
            </v:group>
            <v:group style="position:absolute;left:7651;top:10936;width:910;height:123" coordorigin="7651,10936" coordsize="910,123">
              <v:shape style="position:absolute;left:7651;top:10936;width:910;height:123" coordorigin="7651,10936" coordsize="910,123" path="m7651,10936l7651,11059,8522,11059,8551,11057,8561,11045,8562,10976,8560,10946,8547,10937,7651,10936e" filled="t" fillcolor="#FDB913" stroked="f">
                <v:path arrowok="t"/>
                <v:fill/>
              </v:shape>
            </v:group>
            <v:group style="position:absolute;left:7656;top:10764;width:2;height:295" coordorigin="7656,10764" coordsize="2,295">
              <v:shape style="position:absolute;left:7656;top:10764;width:2;height:295" coordorigin="7656,10764" coordsize="0,295" path="m7656,10764l7656,11059e" filled="f" stroked="t" strokeweight=".5pt" strokecolor="#50535C">
                <v:path arrowok="t"/>
              </v:shape>
            </v:group>
            <v:group style="position:absolute;left:7658;top:10764;width:111;height:104" coordorigin="7658,10764" coordsize="111,104">
              <v:shape style="position:absolute;left:7658;top:10764;width:111;height:104" coordorigin="7658,10764" coordsize="111,104" path="m7658,10764l7658,10868,7769,10816,7658,10764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39.675812pt;margin-top:537.964539pt;width:125.1533pt;height:15.3367pt;mso-position-horizontal-relative:page;mso-position-vertical-relative:page;z-index:-6045" coordorigin="8794,10759" coordsize="2503,307">
            <v:group style="position:absolute;left:8801;top:10936;width:1819;height:123" coordorigin="8801,10936" coordsize="1819,123">
              <v:shape style="position:absolute;left:8801;top:10936;width:1819;height:123" coordorigin="8801,10936" coordsize="1819,123" path="m10619,10936l8841,10936,8811,10937,8802,10950,8801,11019,8802,11048,8815,11058,10619,11059,10619,10936e" filled="t" fillcolor="#D3D8D6" stroked="f">
                <v:path arrowok="t"/>
                <v:fill/>
              </v:shape>
            </v:group>
            <v:group style="position:absolute;left:10379;top:10936;width:910;height:123" coordorigin="10379,10936" coordsize="910,123">
              <v:shape style="position:absolute;left:10379;top:10936;width:910;height:123" coordorigin="10379,10936" coordsize="910,123" path="m10379,10936l10379,11059,11249,11059,11279,11057,11288,11045,11289,10976,11288,10946,11275,10937,10379,10936e" filled="t" fillcolor="#FDB913" stroked="f">
                <v:path arrowok="t"/>
                <v:fill/>
              </v:shape>
            </v:group>
            <v:group style="position:absolute;left:10384;top:10764;width:2;height:295" coordorigin="10384,10764" coordsize="2,295">
              <v:shape style="position:absolute;left:10384;top:10764;width:2;height:295" coordorigin="10384,10764" coordsize="0,295" path="m10384,10764l10384,11059e" filled="f" stroked="t" strokeweight=".5pt" strokecolor="#50535C">
                <v:path arrowok="t"/>
              </v:shape>
            </v:group>
            <v:group style="position:absolute;left:10386;top:10764;width:111;height:104" coordorigin="10386,10764" coordsize="111,104">
              <v:shape style="position:absolute;left:10386;top:10764;width:111;height:104" coordorigin="10386,10764" coordsize="111,104" path="m10386,10764l10386,10868,10497,10816,10386,10764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166.890594pt;margin-top:581.875305pt;width:125.1534pt;height:15.3367pt;mso-position-horizontal-relative:page;mso-position-vertical-relative:page;z-index:-6044" coordorigin="3338,11638" coordsize="2503,307">
            <v:group style="position:absolute;left:3345;top:11814;width:1819;height:123" coordorigin="3345,11814" coordsize="1819,123">
              <v:shape style="position:absolute;left:3345;top:11814;width:1819;height:123" coordorigin="3345,11814" coordsize="1819,123" path="m5163,11814l3385,11814,3356,11815,3346,11828,3345,11897,3347,11926,3359,11936,5163,11937,5163,11814e" filled="t" fillcolor="#D3D8D6" stroked="f">
                <v:path arrowok="t"/>
                <v:fill/>
              </v:shape>
            </v:group>
            <v:group style="position:absolute;left:4716;top:11814;width:1118;height:123" coordorigin="4716,11814" coordsize="1118,123">
              <v:shape style="position:absolute;left:4716;top:11814;width:1118;height:123" coordorigin="4716,11814" coordsize="1118,123" path="m4716,11814l4716,11937,5794,11937,5823,11935,5833,11923,5834,11854,5832,11825,5820,11815,4716,11814e" filled="t" fillcolor="#FDB913" stroked="f">
                <v:path arrowok="t"/>
                <v:fill/>
              </v:shape>
            </v:group>
            <v:group style="position:absolute;left:4721;top:11643;width:2;height:295" coordorigin="4721,11643" coordsize="2,295">
              <v:shape style="position:absolute;left:4721;top:11643;width:2;height:295" coordorigin="4721,11643" coordsize="0,295" path="m4721,11643l4721,11937e" filled="f" stroked="t" strokeweight=".5pt" strokecolor="#50535C">
                <v:path arrowok="t"/>
              </v:shape>
            </v:group>
            <v:group style="position:absolute;left:4722;top:11643;width:111;height:104" coordorigin="4722,11643" coordsize="111,104">
              <v:shape style="position:absolute;left:4722;top:11643;width:111;height:104" coordorigin="4722,11643" coordsize="111,104" path="m4722,11643l4722,11747,4834,11695,4722,11643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303.283203pt;margin-top:581.875305pt;width:125.1533pt;height:15.3367pt;mso-position-horizontal-relative:page;mso-position-vertical-relative:page;z-index:-6043" coordorigin="6066,11638" coordsize="2503,307">
            <v:group style="position:absolute;left:6073;top:11814;width:1819;height:123" coordorigin="6073,11814" coordsize="1819,123">
              <v:shape style="position:absolute;left:6073;top:11814;width:1819;height:123" coordorigin="6073,11814" coordsize="1819,123" path="m7891,11814l6113,11814,6084,11815,6074,11828,6073,11897,6075,11926,6087,11936,7891,11937,7891,11814e" filled="t" fillcolor="#D3D8D6" stroked="f">
                <v:path arrowok="t"/>
                <v:fill/>
              </v:shape>
            </v:group>
            <v:group style="position:absolute;left:7443;top:11814;width:1118;height:123" coordorigin="7443,11814" coordsize="1118,123">
              <v:shape style="position:absolute;left:7443;top:11814;width:1118;height:123" coordorigin="7443,11814" coordsize="1118,123" path="m7443,11814l7443,11937,8522,11937,8551,11935,8561,11923,8562,11854,8560,11825,8547,11815,7443,11814e" filled="t" fillcolor="#FDB913" stroked="f">
                <v:path arrowok="t"/>
                <v:fill/>
              </v:shape>
            </v:group>
            <v:group style="position:absolute;left:7448;top:11643;width:2;height:295" coordorigin="7448,11643" coordsize="2,295">
              <v:shape style="position:absolute;left:7448;top:11643;width:2;height:295" coordorigin="7448,11643" coordsize="0,295" path="m7448,11643l7448,11937e" filled="f" stroked="t" strokeweight=".5pt" strokecolor="#50535C">
                <v:path arrowok="t"/>
              </v:shape>
            </v:group>
            <v:group style="position:absolute;left:7450;top:11643;width:111;height:104" coordorigin="7450,11643" coordsize="111,104">
              <v:shape style="position:absolute;left:7450;top:11643;width:111;height:104" coordorigin="7450,11643" coordsize="111,104" path="m7450,11643l7450,11747,7562,11695,7450,11643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39.675812pt;margin-top:581.875305pt;width:125.1533pt;height:15.3367pt;mso-position-horizontal-relative:page;mso-position-vertical-relative:page;z-index:-6042" coordorigin="8794,11638" coordsize="2503,307">
            <v:group style="position:absolute;left:8801;top:11814;width:1819;height:123" coordorigin="8801,11814" coordsize="1819,123">
              <v:shape style="position:absolute;left:8801;top:11814;width:1819;height:123" coordorigin="8801,11814" coordsize="1819,123" path="m10619,11814l8841,11814,8811,11815,8802,11828,8801,11897,8802,11926,8815,11936,10619,11937,10619,11814e" filled="t" fillcolor="#D3D8D6" stroked="f">
                <v:path arrowok="t"/>
                <v:fill/>
              </v:shape>
            </v:group>
            <v:group style="position:absolute;left:10171;top:11814;width:1118;height:123" coordorigin="10171,11814" coordsize="1118,123">
              <v:shape style="position:absolute;left:10171;top:11814;width:1118;height:123" coordorigin="10171,11814" coordsize="1118,123" path="m10171,11814l10171,11937,11249,11937,11279,11935,11288,11923,11289,11854,11288,11825,11275,11815,10171,11814e" filled="t" fillcolor="#FDB913" stroked="f">
                <v:path arrowok="t"/>
                <v:fill/>
              </v:shape>
            </v:group>
            <v:group style="position:absolute;left:10176;top:11643;width:2;height:295" coordorigin="10176,11643" coordsize="2,295">
              <v:shape style="position:absolute;left:10176;top:11643;width:2;height:295" coordorigin="10176,11643" coordsize="0,295" path="m10176,11643l10176,11937e" filled="f" stroked="t" strokeweight=".5pt" strokecolor="#50535C">
                <v:path arrowok="t"/>
              </v:shape>
            </v:group>
            <v:group style="position:absolute;left:10178;top:11643;width:111;height:104" coordorigin="10178,11643" coordsize="111,104">
              <v:shape style="position:absolute;left:10178;top:11643;width:111;height:104" coordorigin="10178,11643" coordsize="111,104" path="m10178,11643l10178,11747,10289,11695,10178,11643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166.890594pt;margin-top:559.919922pt;width:125.1534pt;height:15.3367pt;mso-position-horizontal-relative:page;mso-position-vertical-relative:page;z-index:-6041" coordorigin="3338,11198" coordsize="2503,307">
            <v:group style="position:absolute;left:3345;top:11375;width:1819;height:123" coordorigin="3345,11375" coordsize="1819,123">
              <v:shape style="position:absolute;left:3345;top:11375;width:1819;height:123" coordorigin="3345,11375" coordsize="1819,123" path="m5163,11375l3385,11375,3356,11376,3346,11389,3345,11458,3347,11487,3359,11497,5163,11498,5163,11375e" filled="t" fillcolor="#D3D8D6" stroked="f">
                <v:path arrowok="t"/>
                <v:fill/>
              </v:shape>
            </v:group>
            <v:group style="position:absolute;left:4475;top:11375;width:1359;height:123" coordorigin="4475,11375" coordsize="1359,123">
              <v:shape style="position:absolute;left:4475;top:11375;width:1359;height:123" coordorigin="4475,11375" coordsize="1359,123" path="m4475,11375l4475,11498,5794,11498,5823,11496,5833,11484,5834,11415,5832,11385,5820,11376,4475,11375e" filled="t" fillcolor="#FDB913" stroked="f">
                <v:path arrowok="t"/>
                <v:fill/>
              </v:shape>
            </v:group>
            <v:group style="position:absolute;left:4476;top:11203;width:2;height:295" coordorigin="4476,11203" coordsize="2,295">
              <v:shape style="position:absolute;left:4476;top:11203;width:2;height:295" coordorigin="4476,11203" coordsize="0,295" path="m4476,11203l4476,11498e" filled="f" stroked="t" strokeweight=".5pt" strokecolor="#50535C">
                <v:path arrowok="t"/>
              </v:shape>
            </v:group>
            <v:group style="position:absolute;left:4477;top:11203;width:111;height:104" coordorigin="4477,11203" coordsize="111,104">
              <v:shape style="position:absolute;left:4477;top:11203;width:111;height:104" coordorigin="4477,11203" coordsize="111,104" path="m4477,11203l4477,11307,4589,11255,4477,11203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303.283203pt;margin-top:559.919922pt;width:125.1533pt;height:15.3367pt;mso-position-horizontal-relative:page;mso-position-vertical-relative:page;z-index:-6040" coordorigin="6066,11198" coordsize="2503,307">
            <v:group style="position:absolute;left:6073;top:11375;width:1819;height:123" coordorigin="6073,11375" coordsize="1819,123">
              <v:shape style="position:absolute;left:6073;top:11375;width:1819;height:123" coordorigin="6073,11375" coordsize="1819,123" path="m7891,11375l6113,11375,6084,11376,6074,11389,6073,11458,6075,11487,6087,11497,7891,11498,7891,11375e" filled="t" fillcolor="#D3D8D6" stroked="f">
                <v:path arrowok="t"/>
                <v:fill/>
              </v:shape>
            </v:group>
            <v:group style="position:absolute;left:7203;top:11375;width:1359;height:123" coordorigin="7203,11375" coordsize="1359,123">
              <v:shape style="position:absolute;left:7203;top:11375;width:1359;height:123" coordorigin="7203,11375" coordsize="1359,123" path="m7203,11375l7203,11498,8522,11498,8551,11496,8561,11484,8562,11415,8560,11385,8547,11376,7203,11375e" filled="t" fillcolor="#FDB913" stroked="f">
                <v:path arrowok="t"/>
                <v:fill/>
              </v:shape>
            </v:group>
            <v:group style="position:absolute;left:7204;top:11203;width:2;height:295" coordorigin="7204,11203" coordsize="2,295">
              <v:shape style="position:absolute;left:7204;top:11203;width:2;height:295" coordorigin="7204,11203" coordsize="0,295" path="m7204,11203l7204,11498e" filled="f" stroked="t" strokeweight=".5pt" strokecolor="#50535C">
                <v:path arrowok="t"/>
              </v:shape>
            </v:group>
            <v:group style="position:absolute;left:7205;top:11203;width:111;height:104" coordorigin="7205,11203" coordsize="111,104">
              <v:shape style="position:absolute;left:7205;top:11203;width:111;height:104" coordorigin="7205,11203" coordsize="111,104" path="m7205,11203l7205,11307,7317,11255,7205,11203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39.675812pt;margin-top:559.919922pt;width:125.1533pt;height:15.3367pt;mso-position-horizontal-relative:page;mso-position-vertical-relative:page;z-index:-6039" coordorigin="8794,11198" coordsize="2503,307">
            <v:group style="position:absolute;left:8801;top:11375;width:1819;height:123" coordorigin="8801,11375" coordsize="1819,123">
              <v:shape style="position:absolute;left:8801;top:11375;width:1819;height:123" coordorigin="8801,11375" coordsize="1819,123" path="m10619,11375l8841,11375,8811,11376,8802,11389,8801,11458,8802,11487,8815,11497,10619,11498,10619,11375e" filled="t" fillcolor="#D3D8D6" stroked="f">
                <v:path arrowok="t"/>
                <v:fill/>
              </v:shape>
            </v:group>
            <v:group style="position:absolute;left:9931;top:11375;width:1359;height:123" coordorigin="9931,11375" coordsize="1359,123">
              <v:shape style="position:absolute;left:9931;top:11375;width:1359;height:123" coordorigin="9931,11375" coordsize="1359,123" path="m9931,11375l9931,11498,11249,11498,11279,11496,11288,11484,11289,11415,11288,11385,11275,11376,9931,11375e" filled="t" fillcolor="#FDB913" stroked="f">
                <v:path arrowok="t"/>
                <v:fill/>
              </v:shape>
            </v:group>
            <v:group style="position:absolute;left:9931;top:11203;width:2;height:295" coordorigin="9931,11203" coordsize="2,295">
              <v:shape style="position:absolute;left:9931;top:11203;width:2;height:295" coordorigin="9931,11203" coordsize="0,295" path="m9931,11203l9931,11498e" filled="f" stroked="t" strokeweight=".5pt" strokecolor="#50535C">
                <v:path arrowok="t"/>
              </v:shape>
            </v:group>
            <v:group style="position:absolute;left:9933;top:11203;width:111;height:104" coordorigin="9933,11203" coordsize="111,104">
              <v:shape style="position:absolute;left:9933;top:11203;width:111;height:104" coordorigin="9933,11203" coordsize="111,104" path="m9933,11203l9933,11307,10045,11255,9933,11203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166.890594pt;margin-top:603.830688pt;width:125.1534pt;height:15.3366pt;mso-position-horizontal-relative:page;mso-position-vertical-relative:page;z-index:-6038" coordorigin="3338,12077" coordsize="2503,307">
            <v:group style="position:absolute;left:3345;top:12253;width:2068;height:123" coordorigin="3345,12253" coordsize="2068,123">
              <v:shape style="position:absolute;left:3345;top:12253;width:2068;height:123" coordorigin="3345,12253" coordsize="2068,123" path="m5413,12253l3385,12253,3356,12255,3346,12267,3345,12336,3347,12365,3359,12375,5413,12376,5413,12253e" filled="t" fillcolor="#D3D8D6" stroked="f">
                <v:path arrowok="t"/>
                <v:fill/>
              </v:shape>
            </v:group>
            <v:group style="position:absolute;left:5216;top:12253;width:618;height:123" coordorigin="5216,12253" coordsize="618,123">
              <v:shape style="position:absolute;left:5216;top:12253;width:618;height:123" coordorigin="5216,12253" coordsize="618,123" path="m5216,12253l5216,12376,5794,12376,5823,12374,5833,12362,5834,12293,5832,12264,5820,12254,5216,12253e" filled="t" fillcolor="#FDB913" stroked="f">
                <v:path arrowok="t"/>
                <v:fill/>
              </v:shape>
            </v:group>
            <v:group style="position:absolute;left:5221;top:12082;width:2;height:295" coordorigin="5221,12082" coordsize="2,295">
              <v:shape style="position:absolute;left:5221;top:12082;width:2;height:295" coordorigin="5221,12082" coordsize="0,295" path="m5221,12082l5221,12376e" filled="f" stroked="t" strokeweight=".5pt" strokecolor="#50535C">
                <v:path arrowok="t"/>
              </v:shape>
            </v:group>
            <v:group style="position:absolute;left:5222;top:12082;width:111;height:104" coordorigin="5222,12082" coordsize="111,104">
              <v:shape style="position:absolute;left:5222;top:12082;width:111;height:104" coordorigin="5222,12082" coordsize="111,104" path="m5222,12082l5222,12186,5334,12134,5222,12082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303.283203pt;margin-top:603.830688pt;width:125.1533pt;height:15.3366pt;mso-position-horizontal-relative:page;mso-position-vertical-relative:page;z-index:-6037" coordorigin="6066,12077" coordsize="2503,307">
            <v:group style="position:absolute;left:6073;top:12253;width:2068;height:123" coordorigin="6073,12253" coordsize="2068,123">
              <v:shape style="position:absolute;left:6073;top:12253;width:2068;height:123" coordorigin="6073,12253" coordsize="2068,123" path="m8141,12253l6113,12253,6084,12255,6074,12267,6073,12336,6075,12365,6087,12375,8141,12376,8141,12253e" filled="t" fillcolor="#D3D8D6" stroked="f">
                <v:path arrowok="t"/>
                <v:fill/>
              </v:shape>
            </v:group>
            <v:group style="position:absolute;left:7943;top:12253;width:618;height:123" coordorigin="7943,12253" coordsize="618,123">
              <v:shape style="position:absolute;left:7943;top:12253;width:618;height:123" coordorigin="7943,12253" coordsize="618,123" path="m7943,12253l7943,12376,8522,12376,8551,12374,8561,12362,8562,12293,8560,12264,8547,12254,7943,12253e" filled="t" fillcolor="#FDB913" stroked="f">
                <v:path arrowok="t"/>
                <v:fill/>
              </v:shape>
            </v:group>
            <v:group style="position:absolute;left:7948;top:12082;width:2;height:295" coordorigin="7948,12082" coordsize="2,295">
              <v:shape style="position:absolute;left:7948;top:12082;width:2;height:295" coordorigin="7948,12082" coordsize="0,295" path="m7948,12082l7948,12376e" filled="f" stroked="t" strokeweight=".5pt" strokecolor="#50535C">
                <v:path arrowok="t"/>
              </v:shape>
            </v:group>
            <v:group style="position:absolute;left:7950;top:12082;width:111;height:104" coordorigin="7950,12082" coordsize="111,104">
              <v:shape style="position:absolute;left:7950;top:12082;width:111;height:104" coordorigin="7950,12082" coordsize="111,104" path="m7950,12082l7950,12186,8062,12134,7950,12082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439.675812pt;margin-top:603.830688pt;width:125.1533pt;height:15.3366pt;mso-position-horizontal-relative:page;mso-position-vertical-relative:page;z-index:-6036" coordorigin="8794,12077" coordsize="2503,307">
            <v:group style="position:absolute;left:8801;top:12253;width:2068;height:123" coordorigin="8801,12253" coordsize="2068,123">
              <v:shape style="position:absolute;left:8801;top:12253;width:2068;height:123" coordorigin="8801,12253" coordsize="2068,123" path="m10869,12253l8841,12253,8811,12255,8802,12267,8801,12336,8802,12365,8815,12375,10869,12376,10869,12253e" filled="t" fillcolor="#D3D8D6" stroked="f">
                <v:path arrowok="t"/>
                <v:fill/>
              </v:shape>
            </v:group>
            <v:group style="position:absolute;left:10671;top:12253;width:618;height:123" coordorigin="10671,12253" coordsize="618,123">
              <v:shape style="position:absolute;left:10671;top:12253;width:618;height:123" coordorigin="10671,12253" coordsize="618,123" path="m10671,12253l10671,12376,11249,12376,11279,12374,11288,12362,11289,12293,11288,12264,11275,12254,10671,12253e" filled="t" fillcolor="#FDB913" stroked="f">
                <v:path arrowok="t"/>
                <v:fill/>
              </v:shape>
            </v:group>
            <v:group style="position:absolute;left:10676;top:12082;width:2;height:295" coordorigin="10676,12082" coordsize="2,295">
              <v:shape style="position:absolute;left:10676;top:12082;width:2;height:295" coordorigin="10676,12082" coordsize="0,295" path="m10676,12082l10676,12376e" filled="f" stroked="t" strokeweight=".5pt" strokecolor="#50535C">
                <v:path arrowok="t"/>
              </v:shape>
            </v:group>
            <v:group style="position:absolute;left:10678;top:12082;width:111;height:104" coordorigin="10678,12082" coordsize="111,104">
              <v:shape style="position:absolute;left:10678;top:12082;width:111;height:104" coordorigin="10678,12082" coordsize="111,104" path="m10678,12082l10678,12186,10789,12134,10678,12082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.3307pt;margin-top:50.608063pt;width:34.397102pt;height:10pt;mso-position-horizontal-relative:page;mso-position-vertical-relative:page;z-index:-603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yo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6.244995pt;margin-top:135.151627pt;width:394.946018pt;height:60pt;mso-position-horizontal-relative:page;mso-position-vertical-relative:page;z-index:-6034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?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9832pt;margin-top:183.15152pt;width:86.439418pt;height:36pt;mso-position-horizontal-relative:page;mso-position-vertical-relative:page;z-index:-6033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7"/>
                      <w:w w:val="100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9832pt;margin-top:231.15152pt;width:12.000001pt;height:12pt;mso-position-horizontal-relative:page;mso-position-vertical-relative:page;z-index:-6032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6.244995pt;margin-top:364.721252pt;width:73.633272pt;height:20pt;mso-position-horizontal-relative:page;mso-position-vertical-relative:page;z-index:-603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j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2.637787pt;margin-top:364.721252pt;width:77.307535pt;height:20pt;mso-position-horizontal-relative:page;mso-position-vertical-relative:page;z-index:-603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9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5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W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9.030487pt;margin-top:364.721252pt;width:69.337603pt;height:20pt;mso-position-horizontal-relative:page;mso-position-vertical-relative:page;z-index:-6029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w w:val="99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1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/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6.244995pt;margin-top:412.721252pt;width:118.784493pt;height:90pt;mso-position-horizontal-relative:page;mso-position-vertical-relative:page;z-index:-6028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ons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llup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2.637787pt;margin-top:412.721252pt;width:125.267693pt;height:90pt;mso-position-horizontal-relative:page;mso-position-vertical-relative:page;z-index:-6027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lup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simin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mnien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9.030487pt;margin-top:412.721252pt;width:113.090287pt;height:90pt;mso-position-horizontal-relative:page;mso-position-vertical-relative:page;z-index:-6026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lup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6.296906pt;margin-top:537.09137pt;width:13.453248pt;height:8.25pt;mso-position-horizontal-relative:page;mso-position-vertical-relative:page;z-index:-6025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4"/>
                    </w:rPr>
                    <w:t>Skill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2.689697pt;margin-top:537.09137pt;width:13.453248pt;height:8.25pt;mso-position-horizontal-relative:page;mso-position-vertical-relative:page;z-index:-6024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4"/>
                    </w:rPr>
                    <w:t>Skill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9.082397pt;margin-top:537.09137pt;width:13.453248pt;height:8.25pt;mso-position-horizontal-relative:page;mso-position-vertical-relative:page;z-index:-6023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4"/>
                    </w:rPr>
                    <w:t>Skill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6.296906pt;margin-top:559.046753pt;width:13.453248pt;height:8.25pt;mso-position-horizontal-relative:page;mso-position-vertical-relative:page;z-index:-6022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4"/>
                    </w:rPr>
                    <w:t>Skill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2.689697pt;margin-top:559.046753pt;width:13.453248pt;height:8.25pt;mso-position-horizontal-relative:page;mso-position-vertical-relative:page;z-index:-6021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4"/>
                    </w:rPr>
                    <w:t>Skill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9.082397pt;margin-top:559.046753pt;width:13.453248pt;height:8.25pt;mso-position-horizontal-relative:page;mso-position-vertical-relative:page;z-index:-6020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4"/>
                    </w:rPr>
                    <w:t>Skill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6.296906pt;margin-top:581.002075pt;width:13.453248pt;height:8.25pt;mso-position-horizontal-relative:page;mso-position-vertical-relative:page;z-index:-6019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4"/>
                    </w:rPr>
                    <w:t>Skill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2.689697pt;margin-top:581.002075pt;width:13.453248pt;height:8.25pt;mso-position-horizontal-relative:page;mso-position-vertical-relative:page;z-index:-6018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4"/>
                    </w:rPr>
                    <w:t>Skill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9.082397pt;margin-top:581.002075pt;width:13.453248pt;height:8.25pt;mso-position-horizontal-relative:page;mso-position-vertical-relative:page;z-index:-6017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4"/>
                    </w:rPr>
                    <w:t>Skill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6.296906pt;margin-top:602.957458pt;width:13.453248pt;height:8.25pt;mso-position-horizontal-relative:page;mso-position-vertical-relative:page;z-index:-6016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4"/>
                    </w:rPr>
                    <w:t>Skill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2.689697pt;margin-top:602.957458pt;width:13.453248pt;height:8.25pt;mso-position-horizontal-relative:page;mso-position-vertical-relative:page;z-index:-6015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4"/>
                    </w:rPr>
                    <w:t>Skill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9.082397pt;margin-top:602.957458pt;width:13.453248pt;height:8.25pt;mso-position-horizontal-relative:page;mso-position-vertical-relative:page;z-index:-6014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4"/>
                    </w:rPr>
                    <w:t>Skill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2.206604pt;margin-top:717.324829pt;width:65.006628pt;height:46.120706pt;mso-position-horizontal-relative:page;mso-position-vertical-relative:page;z-index:-6013" type="#_x0000_t202" filled="f" stroked="f">
            <v:textbox inset="0,0,0,0">
              <w:txbxContent>
                <w:p>
                  <w:pPr>
                    <w:spacing w:before="0" w:after="0" w:line="537" w:lineRule="exact"/>
                    <w:ind w:left="338" w:right="354"/>
                    <w:jc w:val="center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w w:val="99"/>
                      <w:b/>
                      <w:bCs/>
                      <w:position w:val="3"/>
                    </w:rPr>
                    <w:t>23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10" w:after="0" w:line="150" w:lineRule="exact"/>
                    <w:jc w:val="left"/>
                    <w:rPr>
                      <w:sz w:val="15"/>
                      <w:szCs w:val="15"/>
                    </w:rPr>
                  </w:pPr>
                  <w:rPr/>
                  <w:r>
                    <w:rPr>
                      <w:sz w:val="15"/>
                      <w:szCs w:val="15"/>
                    </w:rPr>
                  </w:r>
                </w:p>
                <w:p>
                  <w:pPr>
                    <w:spacing w:before="0" w:after="0" w:line="240" w:lineRule="auto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3.717499pt;margin-top:717.324829pt;width:63.271553pt;height:46.120706pt;mso-position-horizontal-relative:page;mso-position-vertical-relative:page;z-index:-6012" type="#_x0000_t202" filled="f" stroked="f">
            <v:textbox inset="0,0,0,0">
              <w:txbxContent>
                <w:p>
                  <w:pPr>
                    <w:spacing w:before="0" w:after="0" w:line="537" w:lineRule="exact"/>
                    <w:ind w:left="321" w:right="337"/>
                    <w:jc w:val="center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w w:val="99"/>
                      <w:b/>
                      <w:bCs/>
                      <w:position w:val="3"/>
                    </w:rPr>
                    <w:t>53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10" w:after="0" w:line="150" w:lineRule="exact"/>
                    <w:jc w:val="left"/>
                    <w:rPr>
                      <w:sz w:val="15"/>
                      <w:szCs w:val="15"/>
                    </w:rPr>
                  </w:pPr>
                  <w:rPr/>
                  <w:r>
                    <w:rPr>
                      <w:sz w:val="15"/>
                      <w:szCs w:val="15"/>
                    </w:rPr>
                  </w:r>
                </w:p>
                <w:p>
                  <w:pPr>
                    <w:spacing w:before="0" w:after="0" w:line="240" w:lineRule="auto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W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ev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lop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1.451111pt;margin-top:717.324829pt;width:49.086402pt;height:46.120706pt;mso-position-horizontal-relative:page;mso-position-vertical-relative:page;z-index:-6011" type="#_x0000_t202" filled="f" stroked="f">
            <v:textbox inset="0,0,0,0">
              <w:txbxContent>
                <w:p>
                  <w:pPr>
                    <w:spacing w:before="0" w:after="0" w:line="537" w:lineRule="exact"/>
                    <w:ind w:left="179" w:right="195"/>
                    <w:jc w:val="center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w w:val="99"/>
                      <w:b/>
                      <w:bCs/>
                      <w:position w:val="3"/>
                    </w:rPr>
                    <w:t>14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10" w:after="0" w:line="150" w:lineRule="exact"/>
                    <w:jc w:val="left"/>
                    <w:rPr>
                      <w:sz w:val="15"/>
                      <w:szCs w:val="15"/>
                    </w:rPr>
                  </w:pPr>
                  <w:rPr/>
                  <w:r>
                    <w:rPr>
                      <w:sz w:val="15"/>
                      <w:szCs w:val="15"/>
                    </w:rPr>
                  </w:r>
                </w:p>
                <w:p>
                  <w:pPr>
                    <w:spacing w:before="0" w:after="0" w:line="240" w:lineRule="auto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5.039001pt;margin-top:717.324829pt;width:39.839202pt;height:46.120706pt;mso-position-horizontal-relative:page;mso-position-vertical-relative:page;z-index:-6010" type="#_x0000_t202" filled="f" stroked="f">
            <v:textbox inset="0,0,0,0">
              <w:txbxContent>
                <w:p>
                  <w:pPr>
                    <w:spacing w:before="0" w:after="0" w:line="537" w:lineRule="exact"/>
                    <w:ind w:left="86" w:right="102"/>
                    <w:jc w:val="center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w w:val="99"/>
                      <w:b/>
                      <w:bCs/>
                      <w:position w:val="3"/>
                    </w:rPr>
                    <w:t>98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10" w:after="0" w:line="150" w:lineRule="exact"/>
                    <w:jc w:val="left"/>
                    <w:rPr>
                      <w:sz w:val="15"/>
                      <w:szCs w:val="15"/>
                    </w:rPr>
                  </w:pPr>
                  <w:rPr/>
                  <w:r>
                    <w:rPr>
                      <w:sz w:val="15"/>
                      <w:szCs w:val="15"/>
                    </w:rPr>
                  </w:r>
                </w:p>
                <w:p>
                  <w:pPr>
                    <w:spacing w:before="0" w:after="0" w:line="240" w:lineRule="auto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9832pt;margin-top:723.15155pt;width:64.093886pt;height:24pt;mso-position-horizontal-relative:page;mso-position-vertical-relative:page;z-index:-6009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99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9832pt;margin-top:759.15155pt;width:12.000001pt;height:12pt;mso-position-horizontal-relative:page;mso-position-vertical-relative:page;z-index:-6008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794.939392pt;width:6.566407pt;height:10pt;mso-position-horizontal-relative:page;mso-position-vertical-relative:page;z-index:-6007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4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1.990601pt;margin-top:702.773132pt;width:6pt;height:4.0250pt;mso-position-horizontal-relative:page;mso-position-vertical-relative:page;z-index:-6006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852301pt;margin-top:673.849426pt;width:31pt;height:31pt;mso-position-horizontal-relative:page;mso-position-vertical-relative:page;z-index:-600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9.709pt;margin-top:686.903992pt;width:30pt;height:8pt;mso-position-horizontal-relative:page;mso-position-vertical-relative:page;z-index:-6004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left="40"/>
                    <w:jc w:val="left"/>
                    <w:rPr>
                      <w:sz w:val="16"/>
                      <w:szCs w:val="16"/>
                    </w:rPr>
                  </w:pPr>
                  <w:rPr/>
                  <w:r>
                    <w:rPr>
                      <w:sz w:val="16"/>
                      <w:szCs w:val="16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9.709pt;margin-top:694.903992pt;width:30pt;height:11pt;mso-position-horizontal-relative:page;mso-position-vertical-relative:page;z-index:-600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.852299pt;margin-top:678.849426pt;width:8pt;height:8pt;mso-position-horizontal-relative:page;mso-position-vertical-relative:page;z-index:-6002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left="40"/>
                    <w:jc w:val="left"/>
                    <w:rPr>
                      <w:sz w:val="16"/>
                      <w:szCs w:val="16"/>
                    </w:rPr>
                  </w:pPr>
                  <w:rPr/>
                  <w:r>
                    <w:rPr>
                      <w:sz w:val="16"/>
                      <w:szCs w:val="16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.852299pt;margin-top:678.849426pt;width:4pt;height:20pt;mso-position-horizontal-relative:page;mso-position-vertical-relative:page;z-index:-600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.852299pt;margin-top:678.849426pt;width:8pt;height:4pt;mso-position-horizontal-relative:page;mso-position-vertical-relative:page;z-index:-6000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.852299pt;margin-top:682.849426pt;width:4pt;height:16pt;mso-position-horizontal-relative:page;mso-position-vertical-relative:page;z-index:-599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852299pt;margin-top:682.849426pt;width:4pt;height:16pt;mso-position-horizontal-relative:page;mso-position-vertical-relative:page;z-index:-599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.852299pt;margin-top:686.849426pt;width:4pt;height:12pt;mso-position-horizontal-relative:page;mso-position-vertical-relative:page;z-index:-599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.852299pt;margin-top:686.849426pt;width:4pt;height:12pt;mso-position-horizontal-relative:page;mso-position-vertical-relative:page;z-index:-599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7.244995pt;margin-top:377.250214pt;width:124.393pt;height:12pt;mso-position-horizontal-relative:page;mso-position-vertical-relative:page;z-index:-599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3.637787pt;margin-top:377.250214pt;width:124.393pt;height:12pt;mso-position-horizontal-relative:page;mso-position-vertical-relative:page;z-index:-599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0.030487pt;margin-top:377.250214pt;width:124.327pt;height:12pt;mso-position-horizontal-relative:page;mso-position-vertical-relative:page;z-index:-599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75.897888pt;width:533.571pt;height:12pt;mso-position-horizontal-relative:page;mso-position-vertical-relative:page;z-index:-599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1920" w:h="16840"/>
          <w:pgMar w:top="1560" w:bottom="280" w:left="1680" w:right="168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63.879002pt;margin-top:283.437012pt;width:149.393pt;height:152.432pt;mso-position-horizontal-relative:page;mso-position-vertical-relative:page;z-index:-5991" coordorigin="1278,5669" coordsize="2988,3049">
            <v:group style="position:absolute;left:1288;top:5679;width:2968;height:3029" coordorigin="1288,5679" coordsize="2968,3029">
              <v:shape style="position:absolute;left:1288;top:5679;width:2968;height:3029" coordorigin="1288,5679" coordsize="2968,3029" path="m1288,8707l4255,8707,4255,5679,1288,5679,1288,8707e" filled="t" fillcolor="#E7E9E7" stroked="f">
                <v:path arrowok="t"/>
                <v:fill/>
              </v:shape>
            </v:group>
            <v:group style="position:absolute;left:2472;top:6380;width:600;height:300" coordorigin="2472,6380" coordsize="600,300">
              <v:shape style="position:absolute;left:2472;top:6380;width:600;height:300" coordorigin="2472,6380" coordsize="600,300" path="m2472,6380l2472,6680,3072,6680,3072,6380e" filled="f" stroked="t" strokeweight="2.126pt" strokecolor="#50535C">
                <v:path arrowok="t"/>
              </v:shape>
            </v:group>
            <v:group style="position:absolute;left:2472;top:6200;width:600;height:120" coordorigin="2472,6200" coordsize="600,120">
              <v:shape style="position:absolute;left:2472;top:6200;width:600;height:120" coordorigin="2472,6200" coordsize="600,120" path="m2472,6320l3072,6320,3072,6200,2472,6200,2472,6320xe" filled="f" stroked="t" strokeweight="2.126pt" strokecolor="#50535C">
                <v:path arrowok="t"/>
              </v:shape>
            </v:group>
            <v:group style="position:absolute;left:2532;top:6260;width:40;height:2" coordorigin="2532,6260" coordsize="40,2">
              <v:shape style="position:absolute;left:2532;top:6260;width:40;height:2" coordorigin="2532,6260" coordsize="40,0" path="m2532,6260l2572,6260e" filled="f" stroked="t" strokeweight="2.126pt" strokecolor="#50535C">
                <v:path arrowok="t"/>
              </v:shape>
            </v:group>
            <v:group style="position:absolute;left:2592;top:6260;width:40;height:2" coordorigin="2592,6260" coordsize="40,2">
              <v:shape style="position:absolute;left:2592;top:6260;width:40;height:2" coordorigin="2592,6260" coordsize="40,0" path="m2592,6260l2632,6260e" filled="f" stroked="t" strokeweight="2.126pt" strokecolor="#50535C">
                <v:path arrowok="t"/>
              </v:shape>
            </v:group>
            <v:group style="position:absolute;left:2652;top:6260;width:40;height:2" coordorigin="2652,6260" coordsize="40,2">
              <v:shape style="position:absolute;left:2652;top:6260;width:40;height:2" coordorigin="2652,6260" coordsize="40,0" path="m2652,6260l2692,6260e" filled="f" stroked="t" strokeweight="2.126pt" strokecolor="#50535C">
                <v:path arrowok="t"/>
              </v:shape>
            </v:group>
            <v:group style="position:absolute;left:2552;top:6400;width:120;height:200" coordorigin="2552,6400" coordsize="120,200">
              <v:shape style="position:absolute;left:2552;top:6400;width:120;height:200" coordorigin="2552,6400" coordsize="120,200" path="m2552,6400l2672,6400,2672,6600,2552,6600,2552,6400xe" filled="f" stroked="t" strokeweight="2.126pt" strokecolor="#50535C">
                <v:path arrowok="t"/>
              </v:shape>
            </v:group>
            <v:group style="position:absolute;left:2752;top:6400;width:240;height:200" coordorigin="2752,6400" coordsize="240,200">
              <v:shape style="position:absolute;left:2752;top:6400;width:240;height:200" coordorigin="2752,6400" coordsize="240,200" path="m2992,6400l2752,6400,2752,6600,2992,6600,2992,6400x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23.003998pt;margin-top:283.437012pt;width:149.393pt;height:152.432pt;mso-position-horizontal-relative:page;mso-position-vertical-relative:page;z-index:-5990" coordorigin="4460,5669" coordsize="2988,3049">
            <v:group style="position:absolute;left:4470;top:5679;width:2968;height:3029" coordorigin="4470,5679" coordsize="2968,3029">
              <v:shape style="position:absolute;left:4470;top:5679;width:2968;height:3029" coordorigin="4470,5679" coordsize="2968,3029" path="m4470,8707l7438,8707,7438,5679,4470,5679,4470,8707e" filled="t" fillcolor="#FDB913" stroked="f">
                <v:path arrowok="t"/>
                <v:fill/>
              </v:shape>
            </v:group>
            <v:group style="position:absolute;left:5874;top:6362;width:160;height:156" coordorigin="5874,6362" coordsize="160,156">
              <v:shape style="position:absolute;left:5874;top:6362;width:160;height:156" coordorigin="5874,6362" coordsize="160,156" path="m6034,6440l6007,6499,5969,6518,5942,6516,5887,6483,5874,6445,5877,6421,5885,6400,5898,6382,5915,6370,5935,6362,5962,6364,6019,6395,6034,6440xe" filled="f" stroked="t" strokeweight="2.126pt" strokecolor="#231F20">
                <v:path arrowok="t"/>
              </v:shape>
            </v:group>
            <v:group style="position:absolute;left:5665;top:6139;width:578;height:600" coordorigin="5665,6139" coordsize="578,600">
              <v:shape style="position:absolute;left:5665;top:6139;width:578;height:600" coordorigin="5665,6139" coordsize="578,600" path="m5891,6199l5887,6228,5868,6235,5850,6243,5832,6253,5816,6264,5714,6247,5665,6330,5733,6398,5730,6418,5729,6438,5729,6458,5732,6478,5674,6547,5722,6630,5807,6608,5823,6620,5840,6631,5857,6640,5876,6647,5910,6739,6006,6740,6032,6643,6050,6635,6067,6625,6084,6613,6183,6632,6232,6549,6164,6481,6167,6462,6168,6441,6169,6429,6168,6419,6166,6408,6243,6333,6195,6249,6095,6276,6079,6263,6063,6252,6045,6242,6007,6140,5891,6139e" filled="f" stroked="t" strokeweight="2.126pt" strokecolor="#231F2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82.128998pt;margin-top:283.437012pt;width:149.393pt;height:152.432pt;mso-position-horizontal-relative:page;mso-position-vertical-relative:page;z-index:-5989" coordorigin="7643,5669" coordsize="2988,3049">
            <v:group style="position:absolute;left:7653;top:5679;width:2968;height:3029" coordorigin="7653,5679" coordsize="2968,3029">
              <v:shape style="position:absolute;left:7653;top:5679;width:2968;height:3029" coordorigin="7653,5679" coordsize="2968,3029" path="m7653,8707l10620,8707,10620,5679,7653,5679,7653,8707e" filled="t" fillcolor="#E7E9E7" stroked="f">
                <v:path arrowok="t"/>
                <v:fill/>
              </v:shape>
            </v:group>
            <v:group style="position:absolute;left:8956;top:6140;width:360;height:120" coordorigin="8956,6140" coordsize="360,120">
              <v:shape style="position:absolute;left:8956;top:6140;width:360;height:120" coordorigin="8956,6140" coordsize="360,120" path="m8956,6260l9316,6260,9316,6140,8956,6140,8956,6260xe" filled="f" stroked="t" strokeweight="2.126pt" strokecolor="#50535C">
                <v:path arrowok="t"/>
              </v:shape>
            </v:group>
            <v:group style="position:absolute;left:8956;top:6319;width:360;height:421" coordorigin="8956,6319" coordsize="360,421">
              <v:shape style="position:absolute;left:8956;top:6319;width:360;height:421" coordorigin="8956,6319" coordsize="360,421" path="m9316,6319l9316,6740,8956,6740,8956,6319e" filled="f" stroked="t" strokeweight="2.126pt" strokecolor="#50535C">
                <v:path arrowok="t"/>
              </v:shape>
            </v:group>
            <v:group style="position:absolute;left:9116;top:6660;width:40;height:2" coordorigin="9116,6660" coordsize="40,2">
              <v:shape style="position:absolute;left:9116;top:6660;width:40;height:2" coordorigin="9116,6660" coordsize="40,0" path="m9116,6660l9156,6660e" filled="f" stroked="t" strokeweight="2.126pt" strokecolor="#50535C">
                <v:path arrowok="t"/>
              </v:shape>
            </v:group>
            <v:group style="position:absolute;left:9096;top:6200;width:80;height:2" coordorigin="9096,6200" coordsize="80,2">
              <v:shape style="position:absolute;left:9096;top:6200;width:80;height:2" coordorigin="9096,6200" coordsize="80,0" path="m9096,6200l9176,6200e" filled="f" stroked="t" strokeweight="2.126pt" strokecolor="#50535C">
                <v:path arrowok="t"/>
              </v:shape>
            </v:group>
            <v:group style="position:absolute;left:8956;top:6580;width:360;height:2" coordorigin="8956,6580" coordsize="360,2">
              <v:shape style="position:absolute;left:8956;top:6580;width:360;height:2" coordorigin="8956,6580" coordsize="360,0" path="m8956,6580l9316,6580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63.879002pt;margin-top:446.96402pt;width:149.393pt;height:152.432pt;mso-position-horizontal-relative:page;mso-position-vertical-relative:page;z-index:-5988" coordorigin="1278,8939" coordsize="2988,3049">
            <v:group style="position:absolute;left:1288;top:8949;width:2968;height:3029" coordorigin="1288,8949" coordsize="2968,3029">
              <v:shape style="position:absolute;left:1288;top:8949;width:2968;height:3029" coordorigin="1288,8949" coordsize="2968,3029" path="m1288,11978l4255,11978,4255,8949,1288,8949,1288,11978e" filled="t" fillcolor="#FDB913" stroked="f">
                <v:path arrowok="t"/>
                <v:fill/>
              </v:shape>
            </v:group>
            <v:group style="position:absolute;left:2472;top:9645;width:600;height:480" coordorigin="2472,9645" coordsize="600,480">
              <v:shape style="position:absolute;left:2472;top:9645;width:600;height:480" coordorigin="2472,9645" coordsize="600,480" path="m3072,9645l3072,10125,2472,10125,2472,9645e" filled="f" stroked="t" strokeweight="2.126pt" strokecolor="#231F20">
                <v:path arrowok="t"/>
              </v:shape>
            </v:group>
            <v:group style="position:absolute;left:2532;top:9825;width:120;height:200" coordorigin="2532,9825" coordsize="120,200">
              <v:shape style="position:absolute;left:2532;top:9825;width:120;height:200" coordorigin="2532,9825" coordsize="120,200" path="m2532,10025l2652,9825e" filled="f" stroked="t" strokeweight="2.126pt" strokecolor="#231F20">
                <v:path arrowok="t"/>
              </v:shape>
            </v:group>
            <v:group style="position:absolute;left:2532;top:9765;width:480;height:120" coordorigin="2532,9765" coordsize="480,120">
              <v:shape style="position:absolute;left:2532;top:9765;width:480;height:120" coordorigin="2532,9765" coordsize="480,120" path="m3012,9765l2772,9885,2532,9765e" filled="f" stroked="t" strokeweight="2.126pt" strokecolor="#231F20">
                <v:path arrowok="t"/>
              </v:shape>
            </v:group>
            <v:group style="position:absolute;left:2892;top:9825;width:120;height:200" coordorigin="2892,9825" coordsize="120,200">
              <v:shape style="position:absolute;left:2892;top:9825;width:120;height:200" coordorigin="2892,9825" coordsize="120,200" path="m3012,10025l2892,9825e" filled="f" stroked="t" strokeweight="2.126pt" strokecolor="#231F20">
                <v:path arrowok="t"/>
              </v:shape>
            </v:group>
            <v:group style="position:absolute;left:2552;top:9525;width:440;height:200" coordorigin="2552,9525" coordsize="440,200">
              <v:shape style="position:absolute;left:2552;top:9525;width:440;height:200" coordorigin="2552,9525" coordsize="440,200" path="m2992,9725l2992,9525,2552,9525,2552,9725e" filled="f" stroked="t" strokeweight="2.126pt" strokecolor="#231F20">
                <v:path arrowok="t"/>
              </v:shape>
            </v:group>
            <v:group style="position:absolute;left:2612;top:9605;width:140;height:2" coordorigin="2612,9605" coordsize="140,2">
              <v:shape style="position:absolute;left:2612;top:9605;width:140;height:2" coordorigin="2612,9605" coordsize="140,0" path="m2612,9605l2752,9605e" filled="f" stroked="t" strokeweight="2.126pt" strokecolor="#231F20">
                <v:path arrowok="t"/>
              </v:shape>
            </v:group>
            <v:group style="position:absolute;left:2612;top:9685;width:280;height:2" coordorigin="2612,9685" coordsize="280,2">
              <v:shape style="position:absolute;left:2612;top:9685;width:280;height:2" coordorigin="2612,9685" coordsize="280,0" path="m2612,9685l2892,9685e" filled="f" stroked="t" strokeweight="2.126pt" strokecolor="#231F2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23.003998pt;margin-top:446.96402pt;width:149.393pt;height:152.432pt;mso-position-horizontal-relative:page;mso-position-vertical-relative:page;z-index:-5987" coordorigin="4460,8939" coordsize="2988,3049">
            <v:group style="position:absolute;left:4470;top:8949;width:2968;height:3029" coordorigin="4470,8949" coordsize="2968,3029">
              <v:shape style="position:absolute;left:4470;top:8949;width:2968;height:3029" coordorigin="4470,8949" coordsize="2968,3029" path="m4470,11978l7438,11978,7438,8949,4470,8949,4470,11978e" filled="t" fillcolor="#E7E9E7" stroked="f">
                <v:path arrowok="t"/>
                <v:fill/>
              </v:shape>
            </v:group>
            <v:group style="position:absolute;left:5634;top:10125;width:640;height:2" coordorigin="5634,10125" coordsize="640,2">
              <v:shape style="position:absolute;left:5634;top:10125;width:640;height:2" coordorigin="5634,10125" coordsize="640,0" path="m6274,10125l5634,10125e" filled="f" stroked="t" strokeweight="2.126pt" strokecolor="#50535C">
                <v:path arrowok="t"/>
              </v:shape>
            </v:group>
            <v:group style="position:absolute;left:5654;top:9505;width:2;height:640" coordorigin="5654,9505" coordsize="2,640">
              <v:shape style="position:absolute;left:5654;top:9505;width:2;height:640" coordorigin="5654,9505" coordsize="0,640" path="m5654,10145l5654,9505e" filled="f" stroked="t" strokeweight="2.126pt" strokecolor="#50535C">
                <v:path arrowok="t"/>
              </v:shape>
            </v:group>
            <v:group style="position:absolute;left:5773;top:10085;width:43;height:2" coordorigin="5773,10085" coordsize="43,2">
              <v:shape style="position:absolute;left:5773;top:10085;width:43;height:2" coordorigin="5773,10085" coordsize="43,0" path="m5773,10085l5815,10085e" filled="f" stroked="t" strokeweight="2pt" strokecolor="#50535C">
                <v:path arrowok="t"/>
              </v:shape>
            </v:group>
            <v:group style="position:absolute;left:5853;top:10085;width:43;height:2" coordorigin="5853,10085" coordsize="43,2">
              <v:shape style="position:absolute;left:5853;top:10085;width:43;height:2" coordorigin="5853,10085" coordsize="43,0" path="m5853,10085l5895,10085e" filled="f" stroked="t" strokeweight="2pt" strokecolor="#50535C">
                <v:path arrowok="t"/>
              </v:shape>
            </v:group>
            <v:group style="position:absolute;left:5933;top:10085;width:43;height:2" coordorigin="5933,10085" coordsize="43,2">
              <v:shape style="position:absolute;left:5933;top:10085;width:43;height:2" coordorigin="5933,10085" coordsize="43,0" path="m5933,10085l5975,10085e" filled="f" stroked="t" strokeweight="2pt" strokecolor="#50535C">
                <v:path arrowok="t"/>
              </v:shape>
            </v:group>
            <v:group style="position:absolute;left:6013;top:10085;width:43;height:2" coordorigin="6013,10085" coordsize="43,2">
              <v:shape style="position:absolute;left:6013;top:10085;width:43;height:2" coordorigin="6013,10085" coordsize="43,0" path="m6013,10085l6055,10085e" filled="f" stroked="t" strokeweight="2pt" strokecolor="#50535C">
                <v:path arrowok="t"/>
              </v:shape>
            </v:group>
            <v:group style="position:absolute;left:6093;top:10085;width:43;height:2" coordorigin="6093,10085" coordsize="43,2">
              <v:shape style="position:absolute;left:6093;top:10085;width:43;height:2" coordorigin="6093,10085" coordsize="43,0" path="m6093,10085l6135,10085e" filled="f" stroked="t" strokeweight="2pt" strokecolor="#50535C">
                <v:path arrowok="t"/>
              </v:shape>
            </v:group>
            <v:group style="position:absolute;left:6173;top:10085;width:43;height:2" coordorigin="6173,10085" coordsize="43,2">
              <v:shape style="position:absolute;left:6173;top:10085;width:43;height:2" coordorigin="6173,10085" coordsize="43,0" path="m6173,10085l6215,10085e" filled="f" stroked="t" strokeweight="2pt" strokecolor="#50535C">
                <v:path arrowok="t"/>
              </v:shape>
            </v:group>
            <v:group style="position:absolute;left:5674;top:10005;width:40;height:2" coordorigin="5674,10005" coordsize="40,2">
              <v:shape style="position:absolute;left:5674;top:10005;width:40;height:2" coordorigin="5674,10005" coordsize="40,0" path="m5714,10005l5674,10005e" filled="f" stroked="t" strokeweight="2.126pt" strokecolor="#50535C">
                <v:path arrowok="t"/>
              </v:shape>
            </v:group>
            <v:group style="position:absolute;left:5674;top:9925;width:40;height:2" coordorigin="5674,9925" coordsize="40,2">
              <v:shape style="position:absolute;left:5674;top:9925;width:40;height:2" coordorigin="5674,9925" coordsize="40,0" path="m5714,9925l5674,9925e" filled="f" stroked="t" strokeweight="2.126pt" strokecolor="#50535C">
                <v:path arrowok="t"/>
              </v:shape>
            </v:group>
            <v:group style="position:absolute;left:5674;top:9845;width:40;height:2" coordorigin="5674,9845" coordsize="40,2">
              <v:shape style="position:absolute;left:5674;top:9845;width:40;height:2" coordorigin="5674,9845" coordsize="40,0" path="m5714,9845l5674,9845e" filled="f" stroked="t" strokeweight="2.126pt" strokecolor="#50535C">
                <v:path arrowok="t"/>
              </v:shape>
            </v:group>
            <v:group style="position:absolute;left:5674;top:9765;width:40;height:2" coordorigin="5674,9765" coordsize="40,2">
              <v:shape style="position:absolute;left:5674;top:9765;width:40;height:2" coordorigin="5674,9765" coordsize="40,0" path="m5714,9765l5674,9765e" filled="f" stroked="t" strokeweight="2.126pt" strokecolor="#50535C">
                <v:path arrowok="t"/>
              </v:shape>
            </v:group>
            <v:group style="position:absolute;left:5674;top:9685;width:40;height:2" coordorigin="5674,9685" coordsize="40,2">
              <v:shape style="position:absolute;left:5674;top:9685;width:40;height:2" coordorigin="5674,9685" coordsize="40,0" path="m5714,9685l5674,9685e" filled="f" stroked="t" strokeweight="2.126pt" strokecolor="#50535C">
                <v:path arrowok="t"/>
              </v:shape>
            </v:group>
            <v:group style="position:absolute;left:5674;top:9605;width:40;height:2" coordorigin="5674,9605" coordsize="40,2">
              <v:shape style="position:absolute;left:5674;top:9605;width:40;height:2" coordorigin="5674,9605" coordsize="40,0" path="m5714,9605l5674,9605e" filled="f" stroked="t" strokeweight="2.126pt" strokecolor="#50535C">
                <v:path arrowok="t"/>
              </v:shape>
            </v:group>
            <v:group style="position:absolute;left:5794;top:9685;width:400;height:260" coordorigin="5794,9685" coordsize="400,260">
              <v:shape style="position:absolute;left:5794;top:9685;width:400;height:260" coordorigin="5794,9685" coordsize="400,260" path="m5794,9945l5914,9785,6014,9865,6194,9685e" filled="f" stroked="t" strokeweight="2.126pt" strokecolor="#50535C">
                <v:path arrowok="t"/>
              </v:shape>
            </v:group>
            <v:group style="position:absolute;left:6034;top:9685;width:160;height:160" coordorigin="6034,9685" coordsize="160,160">
              <v:shape style="position:absolute;left:6034;top:9685;width:160;height:160" coordorigin="6034,9685" coordsize="160,160" path="m6194,9845l6194,9685,6034,9685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82.128998pt;margin-top:446.96402pt;width:149.393pt;height:152.432pt;mso-position-horizontal-relative:page;mso-position-vertical-relative:page;z-index:-5986" coordorigin="7643,8939" coordsize="2988,3049">
            <v:group style="position:absolute;left:7653;top:8949;width:2968;height:3029" coordorigin="7653,8949" coordsize="2968,3029">
              <v:shape style="position:absolute;left:7653;top:8949;width:2968;height:3029" coordorigin="7653,8949" coordsize="2968,3029" path="m7653,11978l10620,11978,10620,8949,7653,8949,7653,11978e" filled="t" fillcolor="#FDB913" stroked="f">
                <v:path arrowok="t"/>
                <v:fill/>
              </v:shape>
            </v:group>
            <v:group style="position:absolute;left:8851;top:9571;width:540;height:540" coordorigin="8851,9571" coordsize="540,540">
              <v:shape style="position:absolute;left:8851;top:9571;width:540;height:540" coordorigin="8851,9571" coordsize="540,540" path="m9391,9851l9131,10111,8851,9831,9111,9571e" filled="f" stroked="t" strokeweight="2.126pt" strokecolor="#231F20">
                <v:path arrowok="t"/>
              </v:shape>
            </v:group>
            <v:group style="position:absolute;left:9151;top:9531;width:280;height:280" coordorigin="9151,9531" coordsize="280,280">
              <v:shape style="position:absolute;left:9151;top:9531;width:280;height:280" coordorigin="9151,9531" coordsize="280,280" path="m9431,9811l9431,9531,9151,9531e" filled="f" stroked="t" strokeweight="2.126pt" strokecolor="#231F20">
                <v:path arrowok="t"/>
              </v:shape>
            </v:group>
            <v:group style="position:absolute;left:9171;top:9633;width:160;height:156" coordorigin="9171,9633" coordsize="160,156">
              <v:shape style="position:absolute;left:9171;top:9633;width:160;height:156" coordorigin="9171,9633" coordsize="160,156" path="m9331,9712l9304,9770,9266,9790,9239,9788,9184,9754,9171,9716,9174,9692,9182,9671,9195,9654,9212,9641,9232,9633,9259,9635,9316,9667,9331,9712xe" filled="f" stroked="t" strokeweight="2.126pt" strokecolor="#231F2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63.879002pt;margin-top:610.239014pt;width:149.393pt;height:152.432pt;mso-position-horizontal-relative:page;mso-position-vertical-relative:page;z-index:-5985" coordorigin="1278,12205" coordsize="2988,3049">
            <v:group style="position:absolute;left:1288;top:12215;width:2968;height:3029" coordorigin="1288,12215" coordsize="2968,3029">
              <v:shape style="position:absolute;left:1288;top:12215;width:2968;height:3029" coordorigin="1288,12215" coordsize="2968,3029" path="m1288,15243l4255,15243,4255,12215,1288,12215,1288,15243e" filled="t" fillcolor="#E7E9E7" stroked="f">
                <v:path arrowok="t"/>
                <v:fill/>
              </v:shape>
            </v:group>
            <v:group style="position:absolute;left:2472;top:12932;width:160;height:156" coordorigin="2472,12932" coordsize="160,156">
              <v:shape style="position:absolute;left:2472;top:12932;width:160;height:156" coordorigin="2472,12932" coordsize="160,156" path="m2632,13010l2605,13069,2567,13089,2540,13087,2485,13053,2472,13015,2475,12991,2483,12970,2496,12953,2513,12940,2533,12932,2560,12934,2617,12965,2632,13010xe" filled="f" stroked="t" strokeweight="2.126pt" strokecolor="#50535C">
                <v:path arrowok="t"/>
              </v:shape>
            </v:group>
            <v:group style="position:absolute;left:2912;top:12732;width:160;height:156" coordorigin="2912,12732" coordsize="160,156">
              <v:shape style="position:absolute;left:2912;top:12732;width:160;height:156" coordorigin="2912,12732" coordsize="160,156" path="m3072,12810l3045,12869,3007,12889,2980,12887,2925,12853,2912,12815,2915,12791,2923,12770,2936,12753,2953,12740,2973,12732,3000,12734,3057,12765,3072,12810xe" filled="f" stroked="t" strokeweight="2.126pt" strokecolor="#50535C">
                <v:path arrowok="t"/>
              </v:shape>
            </v:group>
            <v:group style="position:absolute;left:2912;top:13132;width:160;height:156" coordorigin="2912,13132" coordsize="160,156">
              <v:shape style="position:absolute;left:2912;top:13132;width:160;height:156" coordorigin="2912,13132" coordsize="160,156" path="m3072,13210l3045,13269,3007,13289,2980,13287,2925,13253,2912,13215,2915,13191,2923,13170,2936,13153,2953,13140,2973,13132,3000,13134,3057,13165,3072,13210xe" filled="f" stroked="t" strokeweight="2.126pt" strokecolor="#50535C">
                <v:path arrowok="t"/>
              </v:shape>
            </v:group>
            <v:group style="position:absolute;left:2692;top:12870;width:160;height:80" coordorigin="2692,12870" coordsize="160,80">
              <v:shape style="position:absolute;left:2692;top:12870;width:160;height:80" coordorigin="2692,12870" coordsize="160,80" path="m2692,12950l2852,12870e" filled="f" stroked="t" strokeweight="2.126pt" strokecolor="#50535C">
                <v:path arrowok="t"/>
              </v:shape>
            </v:group>
            <v:group style="position:absolute;left:2692;top:13070;width:160;height:80" coordorigin="2692,13070" coordsize="160,80">
              <v:shape style="position:absolute;left:2692;top:13070;width:160;height:80" coordorigin="2692,13070" coordsize="160,80" path="m2692,13070l2852,13150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23.003998pt;margin-top:610.239014pt;width:149.393pt;height:152.432pt;mso-position-horizontal-relative:page;mso-position-vertical-relative:page;z-index:-5984" coordorigin="4460,12205" coordsize="2988,3049">
            <v:group style="position:absolute;left:4470;top:12215;width:2968;height:3029" coordorigin="4470,12215" coordsize="2968,3029">
              <v:shape style="position:absolute;left:4470;top:12215;width:2968;height:3029" coordorigin="4470,12215" coordsize="2968,3029" path="m4470,15243l7438,15243,7438,12215,4470,12215,4470,15243e" filled="t" fillcolor="#FDB913" stroked="f">
                <v:path arrowok="t"/>
                <v:fill/>
              </v:shape>
            </v:group>
            <v:group style="position:absolute;left:5954;top:12960;width:240;height:2" coordorigin="5954,12960" coordsize="240,2">
              <v:shape style="position:absolute;left:5954;top:12960;width:240;height:2" coordorigin="5954,12960" coordsize="240,0" path="m6194,12960l5954,12960e" filled="f" stroked="t" strokeweight="2.126pt" strokecolor="#231F20">
                <v:path arrowok="t"/>
              </v:shape>
            </v:group>
            <v:group style="position:absolute;left:5954;top:13040;width:168;height:2" coordorigin="5954,13040" coordsize="168,2">
              <v:shape style="position:absolute;left:5954;top:13040;width:168;height:2" coordorigin="5954,13040" coordsize="168,0" path="m6122,13040l5954,13040e" filled="f" stroked="t" strokeweight="2.126pt" strokecolor="#231F20">
                <v:path arrowok="t"/>
              </v:shape>
            </v:group>
            <v:group style="position:absolute;left:5654;top:12760;width:360;height:280" coordorigin="5654,12760" coordsize="360,280">
              <v:shape style="position:absolute;left:5654;top:12760;width:360;height:280" coordorigin="5654,12760" coordsize="360,280" path="m5834,13040l5654,13040,5654,12760,6014,12760,6014,12800e" filled="f" stroked="t" strokeweight="2.126pt" strokecolor="#231F20">
                <v:path arrowok="t"/>
              </v:shape>
            </v:group>
            <v:group style="position:absolute;left:5713;top:12860;width:120;height:2" coordorigin="5713,12860" coordsize="120,2">
              <v:shape style="position:absolute;left:5713;top:12860;width:120;height:2" coordorigin="5713,12860" coordsize="120,0" path="m5833,12860l5713,12860e" filled="f" stroked="t" strokeweight="2.126pt" strokecolor="#231F20">
                <v:path arrowok="t"/>
              </v:shape>
            </v:group>
            <v:group style="position:absolute;left:5713;top:12940;width:121;height:2" coordorigin="5713,12940" coordsize="121,2">
              <v:shape style="position:absolute;left:5713;top:12940;width:121;height:2" coordorigin="5713,12940" coordsize="121,0" path="m5834,12940l5713,12940e" filled="f" stroked="t" strokeweight="2.126pt" strokecolor="#231F20">
                <v:path arrowok="t"/>
              </v:shape>
            </v:group>
            <v:group style="position:absolute;left:5894;top:12860;width:360;height:360" coordorigin="5894,12860" coordsize="360,360">
              <v:shape style="position:absolute;left:5894;top:12860;width:360;height:360" coordorigin="5894,12860" coordsize="360,360" path="m6014,13140l6254,13140,6254,12860,5894,12860,5894,13220,5954,13140e" filled="f" stroked="t" strokeweight="2.126pt" strokecolor="#231F2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82.128998pt;margin-top:610.239014pt;width:149.393pt;height:152.432pt;mso-position-horizontal-relative:page;mso-position-vertical-relative:page;z-index:-5983" coordorigin="7643,12205" coordsize="2988,3049">
            <v:group style="position:absolute;left:7653;top:12215;width:2968;height:3029" coordorigin="7653,12215" coordsize="2968,3029">
              <v:shape style="position:absolute;left:7653;top:12215;width:2968;height:3029" coordorigin="7653,12215" coordsize="2968,3029" path="m7653,15243l10620,15243,10620,12215,7653,12215,7653,15243e" filled="t" fillcolor="#E7E9E7" stroked="f">
                <v:path arrowok="t"/>
                <v:fill/>
              </v:shape>
            </v:group>
            <v:group style="position:absolute;left:9131;top:12710;width:305;height:305" coordorigin="9131,12710" coordsize="305,305">
              <v:shape style="position:absolute;left:9131;top:12710;width:305;height:305" coordorigin="9131,12710" coordsize="305,305" path="m9131,12874l9295,12710,9436,12710,9436,12852,9272,13016e" filled="f" stroked="t" strokeweight="2.126pt" strokecolor="#50535C">
                <v:path arrowok="t"/>
              </v:shape>
            </v:group>
            <v:group style="position:absolute;left:8916;top:12913;width:317;height:317" coordorigin="8916,12913" coordsize="317,317">
              <v:shape style="position:absolute;left:8916;top:12913;width:317;height:317" coordorigin="8916,12913" coordsize="317,317" path="m9233,13055l9171,13230,8916,12976,9092,12913e" filled="f" stroked="t" strokeweight="2.126pt" strokecolor="#50535C">
                <v:path arrowok="t"/>
              </v:shape>
            </v:group>
            <v:group style="position:absolute;left:8856;top:13110;width:180;height:180" coordorigin="8856,13110" coordsize="180,180">
              <v:shape style="position:absolute;left:8856;top:13110;width:180;height:180" coordorigin="8856,13110" coordsize="180,180" path="m9037,13210l8856,13290,8936,13110e" filled="f" stroked="t" strokeweight="2.126pt" strokecolor="#50535C">
                <v:path arrowok="t"/>
              </v:shape>
            </v:group>
            <v:group style="position:absolute;left:9045;top:12990;width:111;height:115" coordorigin="9045,12990" coordsize="111,115">
              <v:shape style="position:absolute;left:9045;top:12990;width:111;height:115" coordorigin="9045,12990" coordsize="111,115" path="m9045,13105l9156,12990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31.621704pt;margin-top:49.015614pt;width:11.622pt;height:11.622pt;mso-position-horizontal-relative:page;mso-position-vertical-relative:page;z-index:-5982" coordorigin="6632,980" coordsize="232,232">
            <v:group style="position:absolute;left:6642;top:1033;width:213;height:170" coordorigin="6642,1033" coordsize="213,170">
              <v:shape style="position:absolute;left:6642;top:1033;width:213;height:170" coordorigin="6642,1033" coordsize="213,170" path="m6855,1033l6855,1203,6642,1203,6642,1033e" filled="f" stroked="t" strokeweight=".992pt" strokecolor="#50535C">
                <v:path arrowok="t"/>
              </v:shape>
            </v:group>
            <v:group style="position:absolute;left:6664;top:1097;width:43;height:71" coordorigin="6664,1097" coordsize="43,71">
              <v:shape style="position:absolute;left:6664;top:1097;width:43;height:71" coordorigin="6664,1097" coordsize="43,71" path="m6664,1167l6706,1097e" filled="f" stroked="t" strokeweight=".992pt" strokecolor="#50535C">
                <v:path arrowok="t"/>
              </v:shape>
            </v:group>
            <v:group style="position:absolute;left:6664;top:1075;width:170;height:43" coordorigin="6664,1075" coordsize="170,43">
              <v:shape style="position:absolute;left:6664;top:1075;width:170;height:43" coordorigin="6664,1075" coordsize="170,43" path="m6834,1075l6749,1118,6664,1075e" filled="f" stroked="t" strokeweight=".992pt" strokecolor="#50535C">
                <v:path arrowok="t"/>
              </v:shape>
            </v:group>
            <v:group style="position:absolute;left:6791;top:1097;width:43;height:71" coordorigin="6791,1097" coordsize="43,71">
              <v:shape style="position:absolute;left:6791;top:1097;width:43;height:71" coordorigin="6791,1097" coordsize="43,71" path="m6834,1167l6791,1097e" filled="f" stroked="t" strokeweight=".992pt" strokecolor="#50535C">
                <v:path arrowok="t"/>
              </v:shape>
            </v:group>
            <v:group style="position:absolute;left:6671;top:990;width:156;height:71" coordorigin="6671,990" coordsize="156,71">
              <v:shape style="position:absolute;left:6671;top:990;width:156;height:71" coordorigin="6671,990" coordsize="156,71" path="m6827,1061l6827,990,6671,990,6671,1061e" filled="f" stroked="t" strokeweight=".992pt" strokecolor="#50535C">
                <v:path arrowok="t"/>
              </v:shape>
            </v:group>
            <v:group style="position:absolute;left:6692;top:1019;width:50;height:2" coordorigin="6692,1019" coordsize="50,2">
              <v:shape style="position:absolute;left:6692;top:1019;width:50;height:2" coordorigin="6692,1019" coordsize="50,0" path="m6692,1019l6742,1019e" filled="f" stroked="t" strokeweight=".992pt" strokecolor="#50535C">
                <v:path arrowok="t"/>
              </v:shape>
            </v:group>
            <v:group style="position:absolute;left:6692;top:1047;width:99;height:2" coordorigin="6692,1047" coordsize="99,2">
              <v:shape style="position:absolute;left:6692;top:1047;width:99;height:2" coordorigin="6692,1047" coordsize="99,0" path="m6692,1047l6791,1047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73.353302pt;margin-top:47.606983pt;width:9.651pt;height:14.438914pt;mso-position-horizontal-relative:page;mso-position-vertical-relative:page;z-index:-5981" coordorigin="9467,952" coordsize="193,289">
            <v:group style="position:absolute;left:9478;top:962;width:173;height:90" coordorigin="9478,962" coordsize="173,90">
              <v:shape style="position:absolute;left:9478;top:962;width:173;height:90" coordorigin="9478,962" coordsize="173,90" path="m9650,1052l9627,990,9569,962,9545,965,9524,973,9506,985,9492,1001,9482,1020,9478,1042e" filled="f" stroked="t" strokeweight=".992pt" strokecolor="#50535C">
                <v:path arrowok="t"/>
              </v:shape>
            </v:group>
            <v:group style="position:absolute;left:9477;top:1070;width:173;height:161" coordorigin="9477,1070" coordsize="173,161">
              <v:shape style="position:absolute;left:9477;top:1070;width:173;height:161" coordorigin="9477,1070" coordsize="173,161" path="m9477,1070l9477,1141,9480,1164,9517,1217,9558,1231,9582,1228,9635,1192,9650,1151,9650,1070e" filled="f" stroked="t" strokeweight=".992pt" strokecolor="#50535C">
                <v:path arrowok="t"/>
              </v:shape>
            </v:group>
            <v:group style="position:absolute;left:9564;top:1007;width:2;height:72" coordorigin="9564,1007" coordsize="2,72">
              <v:shape style="position:absolute;left:9564;top:1007;width:2;height:72" coordorigin="9564,1007" coordsize="0,72" path="m9564,1079l9564,1007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26.650085pt;margin-top:48.819515pt;width:11.704509pt;height:11.906895pt;mso-position-horizontal-relative:page;mso-position-vertical-relative:page;z-index:-5980" coordorigin="4533,976" coordsize="234,238">
            <v:group style="position:absolute;left:4543;top:1014;width:192;height:190" coordorigin="4543,1014" coordsize="192,190">
              <v:shape style="position:absolute;left:4543;top:1014;width:192;height:190" coordorigin="4543,1014" coordsize="192,190" path="m4735,1188l4721,1197,4705,1202,4688,1205,4670,1204,4597,1169,4557,1113,4543,1059,4544,1043,4549,1028,4556,1014e" filled="f" stroked="t" strokeweight=".992pt" strokecolor="#50535C">
                <v:path arrowok="t"/>
              </v:shape>
            </v:group>
            <v:group style="position:absolute;left:4572;top:986;width:185;height:186" coordorigin="4572,986" coordsize="185,186">
              <v:shape style="position:absolute;left:4572;top:986;width:185;height:186" coordorigin="4572,986" coordsize="185,186" path="m4572,986l4631,1046,4617,1061,4606,1077,4644,1139,4661,1139,4676,1133,4698,1113,4757,1172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.852301pt;margin-top:786.897888pt;width:533.571pt;height:.1pt;mso-position-horizontal-relative:page;mso-position-vertical-relative:page;z-index:-5979" coordorigin="617,15738" coordsize="10671,2">
            <v:shape style="position:absolute;left:617;top:15738;width:10671;height:2" coordorigin="617,15738" coordsize="10671,0" path="m617,15738l11288,15738e" filled="f" stroked="t" strokeweight=".992pt" strokecolor="#96969C">
              <v:path arrowok="t"/>
            </v:shape>
          </v:group>
          <w10:wrap type="none"/>
        </w:pict>
      </w:r>
      <w:r>
        <w:rPr/>
        <w:pict>
          <v:group style="position:absolute;margin-left:30.300301pt;margin-top:87.374313pt;width:533.8318pt;height:8.9819pt;mso-position-horizontal-relative:page;mso-position-vertical-relative:page;z-index:-5978" coordorigin="606,1747" coordsize="10677,180">
            <v:group style="position:absolute;left:616;top:1763;width:84;height:81" coordorigin="616,1763" coordsize="84,81">
              <v:shape style="position:absolute;left:616;top:1763;width:84;height:81" coordorigin="616,1763" coordsize="84,81" path="m648,1763l619,1788,619,1801,619,1807,616,1819,618,1825,617,1834,620,1837,624,1843,673,1806,682,1793,694,1783,697,1777,700,1771,697,1765,684,1765,668,1763,648,1763e" filled="t" fillcolor="#50535C" stroked="f">
                <v:path arrowok="t"/>
                <v:fill/>
              </v:shape>
              <v:shape style="position:absolute;left:616;top:1763;width:84;height:81" coordorigin="616,1763" coordsize="84,81" path="m696,1763l686,1765,684,1765,697,1765,696,1763e" filled="t" fillcolor="#50535C" stroked="f">
                <v:path arrowok="t"/>
                <v:fill/>
              </v:shape>
            </v:group>
            <v:group style="position:absolute;left:761;top:1767;width:206;height:144" coordorigin="761,1767" coordsize="206,144">
              <v:shape style="position:absolute;left:761;top:1767;width:206;height:144" coordorigin="761,1767" coordsize="206,144" path="m894,1767l890,1769,884,1772,876,1783,871,1788,842,1817,829,1832,822,1842,815,1851,802,1859,801,1861,796,1867,792,1870,781,1882,773,1890,761,1904,763,1909,774,1911,780,1911,795,1909,803,1907,819,1904,827,1904,857,1904,861,1899,865,1894,871,1886,882,1873,898,1855,912,1841,955,1790,959,1786,968,1777,966,1772,910,1772,902,1771,900,1769,896,1767,895,1767,894,1767e" filled="t" fillcolor="#50535C" stroked="f">
                <v:path arrowok="t"/>
                <v:fill/>
              </v:shape>
              <v:shape style="position:absolute;left:761;top:1767;width:206;height:144" coordorigin="761,1767" coordsize="206,144" path="m857,1904l827,1904,840,1909,846,1909,854,1906,856,1905,857,1904e" filled="t" fillcolor="#50535C" stroked="f">
                <v:path arrowok="t"/>
                <v:fill/>
              </v:shape>
              <v:shape style="position:absolute;left:761;top:1767;width:206;height:144" coordorigin="761,1767" coordsize="206,144" path="m951,1768l943,1770,940,1770,925,1771,915,1772,910,1772,966,1772,966,1772,955,1768,951,1768e" filled="t" fillcolor="#50535C" stroked="f">
                <v:path arrowok="t"/>
                <v:fill/>
              </v:shape>
              <v:shape style="position:absolute;left:761;top:1767;width:206;height:144" coordorigin="761,1767" coordsize="206,144" path="m896,1767l895,1767,896,1767e" filled="t" fillcolor="#50535C" stroked="f">
                <v:path arrowok="t"/>
                <v:fill/>
              </v:shape>
            </v:group>
            <v:group style="position:absolute;left:911;top:1764;width:203;height:153" coordorigin="911,1764" coordsize="203,153">
              <v:shape style="position:absolute;left:911;top:1764;width:203;height:153" coordorigin="911,1764" coordsize="203,153" path="m1045,1765l1041,1766,1033,1774,1018,1788,987,1817,986,1818,954,1855,939,1871,927,1887,914,1902,911,1904,911,1907,914,1915,918,1917,925,1915,927,1915,929,1914,949,1912,969,1910,971,1910,987,1910,991,1904,994,1901,1002,1892,1009,1885,1021,1872,1027,1864,1035,1857,1048,1844,1062,1828,1074,1812,1087,1797,1093,1790,1100,1785,1114,1775,1112,1768,1108,1766,1086,1766,1085,1766,1068,1766,1062,1766,1056,1766,1045,1765e" filled="t" fillcolor="#50535C" stroked="f">
                <v:path arrowok="t"/>
                <v:fill/>
              </v:shape>
              <v:shape style="position:absolute;left:911;top:1764;width:203;height:153" coordorigin="911,1764" coordsize="203,153" path="m987,1910l971,1910,974,1911,984,1914,985,1913,987,1910e" filled="t" fillcolor="#50535C" stroked="f">
                <v:path arrowok="t"/>
                <v:fill/>
              </v:shape>
              <v:shape style="position:absolute;left:911;top:1764;width:203;height:153" coordorigin="911,1764" coordsize="203,153" path="m1100,1764l1092,1766,1086,1766,1108,1766,1103,1764,1100,1764e" filled="t" fillcolor="#50535C" stroked="f">
                <v:path arrowok="t"/>
                <v:fill/>
              </v:shape>
              <v:shape style="position:absolute;left:911;top:1764;width:203;height:153" coordorigin="911,1764" coordsize="203,153" path="m1076,1766l1072,1766,1068,1766,1068,1766,1085,1766,1076,1766e" filled="t" fillcolor="#50535C" stroked="f">
                <v:path arrowok="t"/>
                <v:fill/>
              </v:shape>
            </v:group>
            <v:group style="position:absolute;left:1626;top:1761;width:208;height:154" coordorigin="1626,1761" coordsize="208,154">
              <v:shape style="position:absolute;left:1626;top:1761;width:208;height:154" coordorigin="1626,1761" coordsize="208,154" path="m1763,1761l1760,1764,1758,1766,1750,1775,1739,1787,1725,1801,1706,1819,1678,1847,1672,1853,1667,1859,1653,1873,1639,1888,1626,1903,1626,1905,1630,1914,1633,1916,1643,1910,1645,1909,1654,1908,1661,1908,1679,1906,1715,1906,1720,1901,1723,1898,1732,1888,1772,1843,1785,1828,1799,1813,1812,1798,1827,1784,1834,1779,1833,1775,1828,1769,1773,1769,1770,1768,1766,1764,1765,1763,1763,1761e" filled="t" fillcolor="#50535C" stroked="f">
                <v:path arrowok="t"/>
                <v:fill/>
              </v:shape>
              <v:shape style="position:absolute;left:1626;top:1761;width:208;height:154" coordorigin="1626,1761" coordsize="208,154" path="m1715,1906l1679,1906,1691,1907,1708,1909,1713,1908,1715,1906e" filled="t" fillcolor="#50535C" stroked="f">
                <v:path arrowok="t"/>
                <v:fill/>
              </v:shape>
              <v:shape style="position:absolute;left:1626;top:1761;width:208;height:154" coordorigin="1626,1761" coordsize="208,154" path="m1661,1908l1654,1908,1660,1908,1661,1908e" filled="t" fillcolor="#50535C" stroked="f">
                <v:path arrowok="t"/>
                <v:fill/>
              </v:shape>
              <v:shape style="position:absolute;left:1626;top:1761;width:208;height:154" coordorigin="1626,1761" coordsize="208,154" path="m1802,1765l1789,1767,1783,1768,1773,1769,1828,1769,1827,1769,1807,1769,1802,1765e" filled="t" fillcolor="#50535C" stroked="f">
                <v:path arrowok="t"/>
                <v:fill/>
              </v:shape>
              <v:shape style="position:absolute;left:1626;top:1761;width:208;height:154" coordorigin="1626,1761" coordsize="208,154" path="m1817,1766l1807,1769,1827,1769,1825,1766,1821,1766,1817,1766e" filled="t" fillcolor="#50535C" stroked="f">
                <v:path arrowok="t"/>
                <v:fill/>
              </v:shape>
              <v:shape style="position:absolute;left:1626;top:1761;width:208;height:154" coordorigin="1626,1761" coordsize="208,154" path="m1825,1766l1821,1766,1825,1766e" filled="t" fillcolor="#50535C" stroked="f">
                <v:path arrowok="t"/>
                <v:fill/>
              </v:shape>
            </v:group>
            <v:group style="position:absolute;left:2053;top:1759;width:210;height:152" coordorigin="2053,1759" coordsize="210,152">
              <v:shape style="position:absolute;left:2053;top:1759;width:210;height:152" coordorigin="2053,1759" coordsize="210,152" path="m2192,1759l2189,1761,2167,1783,2149,1801,2137,1815,2123,1830,2107,1846,2093,1860,2078,1874,2064,1888,2061,1890,2058,1893,2053,1898,2053,1900,2057,1908,2061,1911,2071,1908,2097,1908,2102,1906,2108,1906,2130,1906,2130,1906,2140,1895,2154,1881,2169,1868,2171,1866,2172,1864,2182,1854,2190,1844,2200,1835,2214,1821,2259,1778,2261,1775,2262,1773,2260,1766,2207,1766,2201,1765,2192,1759e" filled="t" fillcolor="#50535C" stroked="f">
                <v:path arrowok="t"/>
                <v:fill/>
              </v:shape>
              <v:shape style="position:absolute;left:2053;top:1759;width:210;height:152" coordorigin="2053,1759" coordsize="210,152" path="m2097,1908l2071,1908,2076,1909,2086,1910,2092,1910,2097,1908e" filled="t" fillcolor="#50535C" stroked="f">
                <v:path arrowok="t"/>
                <v:fill/>
              </v:shape>
              <v:shape style="position:absolute;left:2053;top:1759;width:210;height:152" coordorigin="2053,1759" coordsize="210,152" path="m2130,1906l2108,1906,2117,1906,2121,1908,2125,1910,2128,1908,2130,1906e" filled="t" fillcolor="#50535C" stroked="f">
                <v:path arrowok="t"/>
                <v:fill/>
              </v:shape>
              <v:shape style="position:absolute;left:2053;top:1759;width:210;height:152" coordorigin="2053,1759" coordsize="210,152" path="m2215,1763l2213,1764,2207,1766,2260,1766,2260,1766,2227,1766,2215,1763e" filled="t" fillcolor="#50535C" stroked="f">
                <v:path arrowok="t"/>
                <v:fill/>
              </v:shape>
              <v:shape style="position:absolute;left:2053;top:1759;width:210;height:152" coordorigin="2053,1759" coordsize="210,152" path="m2258,1761l2237,1762,2227,1766,2260,1766,2259,1762,2258,1761e" filled="t" fillcolor="#50535C" stroked="f">
                <v:path arrowok="t"/>
                <v:fill/>
              </v:shape>
            </v:group>
            <v:group style="position:absolute;left:2199;top:1758;width:211;height:150" coordorigin="2199,1758" coordsize="211,150">
              <v:shape style="position:absolute;left:2199;top:1758;width:211;height:150" coordorigin="2199,1758" coordsize="211,150" path="m2339,1758l2330,1767,2322,1775,2307,1792,2265,1832,2251,1846,2244,1854,2236,1861,2225,1869,2223,1871,2212,1881,2206,1888,2204,1890,2199,1897,2199,1901,2204,1906,2208,1907,2215,1904,2218,1903,2263,1902,2279,1902,2292,1889,2322,1859,2324,1857,2329,1854,2341,1843,2355,1829,2387,1796,2401,1782,2407,1777,2410,1772,2404,1764,2363,1764,2356,1764,2349,1764,2339,1758e" filled="t" fillcolor="#50535C" stroked="f">
                <v:path arrowok="t"/>
                <v:fill/>
              </v:shape>
              <v:shape style="position:absolute;left:2199;top:1758;width:211;height:150" coordorigin="2199,1758" coordsize="211,150" path="m2279,1902l2263,1902,2264,1902,2273,1906,2278,1903,2279,1902e" filled="t" fillcolor="#50535C" stroked="f">
                <v:path arrowok="t"/>
                <v:fill/>
              </v:shape>
              <v:shape style="position:absolute;left:2199;top:1758;width:211;height:150" coordorigin="2199,1758" coordsize="211,150" path="m2391,1760l2380,1763,2363,1764,2404,1764,2397,1761,2391,1760e" filled="t" fillcolor="#50535C" stroked="f">
                <v:path arrowok="t"/>
                <v:fill/>
              </v:shape>
            </v:group>
            <v:group style="position:absolute;left:1913;top:1761;width:200;height:151" coordorigin="1913,1761" coordsize="200,151">
              <v:shape style="position:absolute;left:1913;top:1761;width:200;height:151" coordorigin="1913,1761" coordsize="200,151" path="m1965,1910l1945,1910,1955,1912,1960,1912,1965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1944,1910l1930,1910,1939,1910,1944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2051,1761l2044,1763,2040,1766,2032,1777,2027,1782,2021,1789,1994,1815,1981,1829,1967,1845,1952,1862,1938,1876,1924,1890,1922,1892,1919,1894,1913,1902,1916,1908,1916,1908,1926,1910,1930,1910,1944,1910,1945,1910,1965,1910,1971,1908,1977,1907,1991,1907,1992,1906,1995,1905,1997,1894,2013,1879,2058,1834,2091,1796,2098,1789,2108,1782,2109,1780,2115,1773,2114,1767,2060,1767,2058,1767,2056,1767,2051,1761e" filled="t" fillcolor="#50535C" stroked="f">
                <v:path arrowok="t"/>
                <v:fill/>
              </v:shape>
              <v:shape style="position:absolute;left:1913;top:1761;width:200;height:151" coordorigin="1913,1761" coordsize="200,151" path="m1991,1907l1977,1907,1986,1908,1989,1908,1991,1907e" filled="t" fillcolor="#50535C" stroked="f">
                <v:path arrowok="t"/>
                <v:fill/>
              </v:shape>
              <v:shape style="position:absolute;left:1913;top:1761;width:200;height:151" coordorigin="1913,1761" coordsize="200,151" path="m2099,1761l2072,1764,2060,1767,2114,1767,2112,1762,2099,1761e" filled="t" fillcolor="#50535C" stroked="f">
                <v:path arrowok="t"/>
                <v:fill/>
              </v:shape>
            </v:group>
            <v:group style="position:absolute;left:2346;top:1760;width:204;height:146" coordorigin="2346,1760" coordsize="204,146">
              <v:shape style="position:absolute;left:2346;top:1760;width:204;height:146" coordorigin="2346,1760" coordsize="204,146" path="m2482,1760l2480,1761,2476,1765,2447,1794,2433,1808,2417,1825,2402,1839,2388,1853,2379,1862,2370,1872,2356,1883,2353,1887,2346,1893,2346,1897,2351,1904,2354,1906,2364,1905,2372,1905,2387,1901,2406,1901,2410,1900,2411,1900,2424,1900,2426,1899,2431,1892,2432,1891,2440,1884,2448,1877,2458,1866,2483,1839,2500,1821,2514,1807,2529,1794,2545,1781,2550,1778,2550,1771,2543,1765,2542,1764,2491,1764,2482,1760e" filled="t" fillcolor="#50535C" stroked="f">
                <v:path arrowok="t"/>
                <v:fill/>
              </v:shape>
              <v:shape style="position:absolute;left:2346;top:1760;width:204;height:146" coordorigin="2346,1760" coordsize="204,146" path="m2372,1905l2364,1905,2370,1905,2372,1905e" filled="t" fillcolor="#50535C" stroked="f">
                <v:path arrowok="t"/>
                <v:fill/>
              </v:shape>
              <v:shape style="position:absolute;left:2346;top:1760;width:204;height:146" coordorigin="2346,1760" coordsize="204,146" path="m2406,1901l2387,1901,2399,1904,2406,1901e" filled="t" fillcolor="#50535C" stroked="f">
                <v:path arrowok="t"/>
                <v:fill/>
              </v:shape>
              <v:shape style="position:absolute;left:2346;top:1760;width:204;height:146" coordorigin="2346,1760" coordsize="204,146" path="m2424,1900l2411,1900,2420,1903,2424,1900e" filled="t" fillcolor="#50535C" stroked="f">
                <v:path arrowok="t"/>
                <v:fill/>
              </v:shape>
              <v:shape style="position:absolute;left:2346;top:1760;width:204;height:146" coordorigin="2346,1760" coordsize="204,146" path="m2539,1762l2527,1762,2516,1763,2498,1763,2491,1764,2542,1764,2541,1763,2541,1763,2516,1763,2541,1763,2539,1762e" filled="t" fillcolor="#50535C" stroked="f">
                <v:path arrowok="t"/>
                <v:fill/>
              </v:shape>
            </v:group>
            <v:group style="position:absolute;left:1771;top:1761;width:202;height:151" coordorigin="1771,1761" coordsize="202,151">
              <v:shape style="position:absolute;left:1771;top:1761;width:202;height:151" coordorigin="1771,1761" coordsize="202,151" path="m1906,1761l1906,1761,1896,1769,1894,1772,1889,1777,1836,1835,1824,1847,1805,1867,1774,1896,1773,1899,1771,1904,1772,1907,1779,1909,1782,1912,1786,1908,1788,1906,1790,1905,1831,1902,1838,1902,1843,1902,1855,1901,1858,1899,1865,1888,1870,1883,1897,1854,1911,1840,1926,1823,1940,1809,1954,1795,1970,1782,1971,1781,1972,1780,1973,1776,1974,1774,1973,1769,1923,1769,1918,1769,1906,1761e" filled="t" fillcolor="#50535C" stroked="f">
                <v:path arrowok="t"/>
                <v:fill/>
              </v:shape>
              <v:shape style="position:absolute;left:1771;top:1761;width:202;height:151" coordorigin="1771,1761" coordsize="202,151" path="m1838,1902l1831,1902,1831,1902,1838,1902e" filled="t" fillcolor="#50535C" stroked="f">
                <v:path arrowok="t"/>
                <v:fill/>
              </v:shape>
              <v:shape style="position:absolute;left:1771;top:1761;width:202;height:151" coordorigin="1771,1761" coordsize="202,151" path="m1967,1763l1949,1766,1939,1768,1923,1769,1973,1769,1972,1766,1967,1763e" filled="t" fillcolor="#50535C" stroked="f">
                <v:path arrowok="t"/>
                <v:fill/>
              </v:shape>
            </v:group>
            <v:group style="position:absolute;left:1200;top:1760;width:200;height:149" coordorigin="1200,1760" coordsize="200,149">
              <v:shape style="position:absolute;left:1200;top:1760;width:200;height:149" coordorigin="1200,1760" coordsize="200,149" path="m1329,1762l1326,1763,1322,1767,1321,1769,1276,1817,1264,1830,1247,1848,1212,1884,1205,1890,1200,1900,1207,1908,1216,1909,1235,1903,1245,1900,1283,1900,1286,1892,1288,1890,1336,1842,1365,1809,1379,1794,1393,1780,1399,1775,1399,1770,1395,1766,1343,1766,1329,1762e" filled="t" fillcolor="#50535C" stroked="f">
                <v:path arrowok="t"/>
                <v:fill/>
              </v:shape>
              <v:shape style="position:absolute;left:1200;top:1760;width:200;height:149" coordorigin="1200,1760" coordsize="200,149" path="m1279,1902l1265,1902,1276,1902,1279,1902e" filled="t" fillcolor="#50535C" stroked="f">
                <v:path arrowok="t"/>
                <v:fill/>
              </v:shape>
              <v:shape style="position:absolute;left:1200;top:1760;width:200;height:149" coordorigin="1200,1760" coordsize="200,149" path="m1283,1900l1245,1900,1260,1902,1279,1902,1282,1901,1283,1900e" filled="t" fillcolor="#50535C" stroked="f">
                <v:path arrowok="t"/>
                <v:fill/>
              </v:shape>
              <v:shape style="position:absolute;left:1200;top:1760;width:200;height:149" coordorigin="1200,1760" coordsize="200,149" path="m1386,1760l1368,1762,1343,1766,1395,1766,1390,1762,1386,1760e" filled="t" fillcolor="#50535C" stroked="f">
                <v:path arrowok="t"/>
                <v:fill/>
              </v:shape>
            </v:group>
            <v:group style="position:absolute;left:1345;top:1762;width:198;height:147" coordorigin="1345,1762" coordsize="198,147">
              <v:shape style="position:absolute;left:1345;top:1762;width:198;height:147" coordorigin="1345,1762" coordsize="198,147" path="m1475,1762l1474,1763,1464,1773,1446,1792,1432,1807,1418,1821,1409,1829,1400,1837,1389,1850,1387,1854,1377,1864,1349,1895,1347,1897,1345,1901,1345,1903,1348,1908,1355,1910,1360,1907,1362,1906,1370,1904,1393,1901,1422,1901,1422,1901,1427,1896,1452,1871,1470,1854,1482,1840,1512,1808,1525,1793,1539,1779,1543,1776,1543,1769,1537,1766,1495,1766,1485,1766,1475,1762e" filled="t" fillcolor="#50535C" stroked="f">
                <v:path arrowok="t"/>
                <v:fill/>
              </v:shape>
              <v:shape style="position:absolute;left:1345;top:1762;width:198;height:147" coordorigin="1345,1762" coordsize="198,147" path="m1422,1901l1393,1901,1412,1901,1418,1903,1422,1901e" filled="t" fillcolor="#50535C" stroked="f">
                <v:path arrowok="t"/>
                <v:fill/>
              </v:shape>
              <v:shape style="position:absolute;left:1345;top:1762;width:198;height:147" coordorigin="1345,1762" coordsize="198,147" path="m1513,1764l1495,1766,1537,1766,1535,1765,1533,1764,1520,1764,1513,1764e" filled="t" fillcolor="#50535C" stroked="f">
                <v:path arrowok="t"/>
                <v:fill/>
              </v:shape>
              <v:shape style="position:absolute;left:1345;top:1762;width:198;height:147" coordorigin="1345,1762" coordsize="198,147" path="m1531,1763l1520,1764,1533,1764,1531,1763e" filled="t" fillcolor="#50535C" stroked="f">
                <v:path arrowok="t"/>
                <v:fill/>
              </v:shape>
            </v:group>
            <v:group style="position:absolute;left:1491;top:1763;width:199;height:149" coordorigin="1491,1763" coordsize="199,149">
              <v:shape style="position:absolute;left:1491;top:1763;width:199;height:149" coordorigin="1491,1763" coordsize="199,149" path="m1619,1763l1615,1767,1611,1770,1589,1793,1545,1840,1530,1857,1500,1890,1497,1893,1491,1899,1491,1904,1495,1910,1503,1912,1510,1906,1526,1904,1533,1903,1544,1902,1561,1902,1570,1901,1571,1901,1576,1894,1580,1888,1590,1876,1618,1847,1624,1841,1629,1835,1642,1821,1649,1814,1666,1797,1674,1787,1685,1779,1687,1778,1688,1776,1690,1774,1688,1769,1687,1768,1638,1768,1629,1768,1619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571,1901e" filled="t" fillcolor="#50535C" stroked="f">
                <v:path arrowok="t"/>
                <v:fill/>
              </v:shape>
              <v:shape style="position:absolute;left:1491;top:1763;width:199;height:149" coordorigin="1491,1763" coordsize="199,149" path="m1651,1765l1638,1768,1687,1768,1686,1767,1669,1767,1664,1766,1655,1766,1651,1765e" filled="t" fillcolor="#50535C" stroked="f">
                <v:path arrowok="t"/>
                <v:fill/>
              </v:shape>
              <v:shape style="position:absolute;left:1491;top:1763;width:199;height:149" coordorigin="1491,1763" coordsize="199,149" path="m1675,1763l1669,1767,1686,1767,1684,1765,1678,1763,1675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664,1766l1655,1766,1664,1766,1664,1766e" filled="t" fillcolor="#50535C" stroked="f">
                <v:path arrowok="t"/>
                <v:fill/>
              </v:shape>
            </v:group>
            <v:group style="position:absolute;left:2488;top:1763;width:194;height:144" coordorigin="2488,1763" coordsize="194,144">
              <v:shape style="position:absolute;left:2488;top:1763;width:194;height:144" coordorigin="2488,1763" coordsize="194,144" path="m2561,1904l2546,1904,2557,1907,2559,1905,2561,1904e" filled="t" fillcolor="#50535C" stroked="f">
                <v:path arrowok="t"/>
                <v:fill/>
              </v:shape>
              <v:shape style="position:absolute;left:2488;top:1763;width:194;height:144" coordorigin="2488,1763" coordsize="194,144" path="m2534,1905l2507,1905,2511,1906,2517,1906,2521,1907,2534,1905e" filled="t" fillcolor="#50535C" stroked="f">
                <v:path arrowok="t"/>
                <v:fill/>
              </v:shape>
              <v:shape style="position:absolute;left:2488;top:1763;width:194;height:144" coordorigin="2488,1763" coordsize="194,144" path="m2618,1763l2615,1765,2606,1774,2600,1780,2548,1836,2501,1882,2490,1892,2489,1894,2488,1895,2491,1902,2496,1906,2507,1905,2534,1905,2546,1904,2561,1904,2569,1895,2617,1846,2626,1836,2639,1821,2653,1807,2668,1794,2683,1781,2683,1768,2682,1767,2652,1767,2647,1766,2629,1766,2626,1766,2618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64,1763l2652,1767,2682,1767,2680,1764,2667,1764,2664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42,1765l2629,1766,2647,1766,2642,1765e" filled="t" fillcolor="#50535C" stroked="f">
                <v:path arrowok="t"/>
                <v:fill/>
              </v:shape>
            </v:group>
            <v:group style="position:absolute;left:1053;top:1764;width:190;height:146" coordorigin="1053,1764" coordsize="190,146">
              <v:shape style="position:absolute;left:1053;top:1764;width:190;height:146" coordorigin="1053,1764" coordsize="190,146" path="m1179,1767l1176,1769,1074,1876,1066,1884,1058,1893,1057,1893,1053,1899,1055,1905,1064,1909,1067,1910,1082,1908,1092,1907,1109,1904,1115,1903,1132,1903,1137,1897,1140,1891,1149,1883,1161,1869,1176,1852,1188,1841,1205,1821,1217,1806,1243,1774,1241,1772,1241,1771,1195,1771,1179,1767e" filled="t" fillcolor="#50535C" stroked="f">
                <v:path arrowok="t"/>
                <v:fill/>
              </v:shape>
              <v:shape style="position:absolute;left:1053;top:1764;width:190;height:146" coordorigin="1053,1764" coordsize="190,146" path="m1132,1903l1115,1903,1126,1908,1130,1907,1132,1903e" filled="t" fillcolor="#50535C" stroked="f">
                <v:path arrowok="t"/>
                <v:fill/>
              </v:shape>
              <v:shape style="position:absolute;left:1053;top:1764;width:190;height:146" coordorigin="1053,1764" coordsize="190,146" path="m1226,1764l1207,1769,1195,1771,1241,1771,1240,1769,1232,1766,1226,1764e" filled="t" fillcolor="#50535C" stroked="f">
                <v:path arrowok="t"/>
                <v:fill/>
              </v:shape>
            </v:group>
            <v:group style="position:absolute;left:626;top:1768;width:196;height:143" coordorigin="626,1768" coordsize="196,143">
              <v:shape style="position:absolute;left:626;top:1768;width:196;height:143" coordorigin="626,1768" coordsize="196,143" path="m757,1768l754,1770,751,1772,694,1830,666,1859,652,1873,645,1881,639,1889,626,1899,627,1905,639,1910,645,1910,656,1908,659,1906,670,1905,677,1901,703,1901,706,1899,707,1898,726,1874,741,1858,753,1846,771,1828,821,1775,819,1773,818,1772,798,1772,792,1771,776,1770,766,1769,757,1768e" filled="t" fillcolor="#50535C" stroked="f">
                <v:path arrowok="t"/>
                <v:fill/>
              </v:shape>
              <v:shape style="position:absolute;left:626;top:1768;width:196;height:143" coordorigin="626,1768" coordsize="196,143" path="m703,1901l677,1901,692,1910,698,1906,703,1901e" filled="t" fillcolor="#50535C" stroked="f">
                <v:path arrowok="t"/>
                <v:fill/>
              </v:shape>
              <v:shape style="position:absolute;left:626;top:1768;width:196;height:143" coordorigin="626,1768" coordsize="196,143" path="m808,1770l798,1772,818,1772,818,1771,812,1770,808,1770e" filled="t" fillcolor="#50535C" stroked="f">
                <v:path arrowok="t"/>
                <v:fill/>
              </v:shape>
            </v:group>
            <v:group style="position:absolute;left:5649;top:1761;width:208;height:154" coordorigin="5649,1761" coordsize="208,154">
              <v:shape style="position:absolute;left:5649;top:1761;width:208;height:154" coordorigin="5649,1761" coordsize="208,154" path="m5787,1761l5784,1764,5781,1766,5773,1775,5762,1787,5748,1801,5729,1819,5701,1847,5695,1853,5691,1859,5676,1873,5663,1888,5649,1903,5649,1905,5653,1914,5656,1916,5666,1910,5668,1909,5677,1908,5684,1908,5702,1906,5738,1906,5743,1901,5747,1898,5755,1888,5795,1843,5809,1828,5822,1813,5835,1798,5850,1784,5857,1779,5856,1775,5851,1769,5796,1769,5793,1768,5790,1764,5788,1763,5787,1761e" filled="t" fillcolor="#50535C" stroked="f">
                <v:path arrowok="t"/>
                <v:fill/>
              </v:shape>
              <v:shape style="position:absolute;left:5649;top:1761;width:208;height:154" coordorigin="5649,1761" coordsize="208,154" path="m5738,1906l5702,1906,5714,1907,5731,1909,5736,1908,5738,1906e" filled="t" fillcolor="#50535C" stroked="f">
                <v:path arrowok="t"/>
                <v:fill/>
              </v:shape>
              <v:shape style="position:absolute;left:5649;top:1761;width:208;height:154" coordorigin="5649,1761" coordsize="208,154" path="m5684,1908l5677,1908,5683,1908,5684,1908e" filled="t" fillcolor="#50535C" stroked="f">
                <v:path arrowok="t"/>
                <v:fill/>
              </v:shape>
              <v:shape style="position:absolute;left:5649;top:1761;width:208;height:154" coordorigin="5649,1761" coordsize="208,154" path="m5825,1765l5813,1767,5806,1768,5796,1769,5851,1769,5851,1769,5831,1769,5825,1765e" filled="t" fillcolor="#50535C" stroked="f">
                <v:path arrowok="t"/>
                <v:fill/>
              </v:shape>
              <v:shape style="position:absolute;left:5649;top:1761;width:208;height:154" coordorigin="5649,1761" coordsize="208,154" path="m5840,1766l5831,1769,5851,1769,5848,1766,5845,1766,5840,1766e" filled="t" fillcolor="#50535C" stroked="f">
                <v:path arrowok="t"/>
                <v:fill/>
              </v:shape>
              <v:shape style="position:absolute;left:5649;top:1761;width:208;height:154" coordorigin="5649,1761" coordsize="208,154" path="m5848,1766l5845,1766,5848,1766e" filled="t" fillcolor="#50535C" stroked="f">
                <v:path arrowok="t"/>
                <v:fill/>
              </v:shape>
            </v:group>
            <v:group style="position:absolute;left:6076;top:1759;width:210;height:152" coordorigin="6076,1759" coordsize="210,152">
              <v:shape style="position:absolute;left:6076;top:1759;width:210;height:152" coordorigin="6076,1759" coordsize="210,152" path="m6215,1759l6212,1761,6190,1783,6173,1801,6160,1815,6146,1830,6130,1846,6116,1860,6102,1874,6087,1888,6085,1890,6082,1893,6076,1898,6076,1900,6080,1908,6084,1911,6095,1908,6120,1908,6126,1906,6131,1906,6153,1906,6153,1906,6164,1895,6177,1881,6192,1868,6194,1866,6196,1864,6205,1854,6213,1844,6223,1835,6237,1821,6282,1778,6284,1775,6286,1773,6284,1766,6230,1766,6225,1765,6215,1759e" filled="t" fillcolor="#50535C" stroked="f">
                <v:path arrowok="t"/>
                <v:fill/>
              </v:shape>
              <v:shape style="position:absolute;left:6076;top:1759;width:210;height:152" coordorigin="6076,1759" coordsize="210,152" path="m6120,1908l6095,1908,6099,1909,6109,1910,6115,1910,6120,1908e" filled="t" fillcolor="#50535C" stroked="f">
                <v:path arrowok="t"/>
                <v:fill/>
              </v:shape>
              <v:shape style="position:absolute;left:6076;top:1759;width:210;height:152" coordorigin="6076,1759" coordsize="210,152" path="m6153,1906l6131,1906,6141,1906,6144,1908,6149,1910,6151,1908,6153,1906e" filled="t" fillcolor="#50535C" stroked="f">
                <v:path arrowok="t"/>
                <v:fill/>
              </v:shape>
              <v:shape style="position:absolute;left:6076;top:1759;width:210;height:152" coordorigin="6076,1759" coordsize="210,152" path="m6238,1763l6237,1764,6230,1766,6284,1766,6284,1766,6250,1766,6238,1763e" filled="t" fillcolor="#50535C" stroked="f">
                <v:path arrowok="t"/>
                <v:fill/>
              </v:shape>
              <v:shape style="position:absolute;left:6076;top:1759;width:210;height:152" coordorigin="6076,1759" coordsize="210,152" path="m6281,1761l6261,1762,6250,1766,6284,1766,6283,1762,6281,1761e" filled="t" fillcolor="#50535C" stroked="f">
                <v:path arrowok="t"/>
                <v:fill/>
              </v:shape>
            </v:group>
            <v:group style="position:absolute;left:6222;top:1758;width:211;height:150" coordorigin="6222,1758" coordsize="211,150">
              <v:shape style="position:absolute;left:6222;top:1758;width:211;height:150" coordorigin="6222,1758" coordsize="211,150" path="m6363,1758l6354,1767,6345,1775,6330,1792,6288,1832,6274,1846,6267,1854,6260,1861,6248,1869,6246,1871,6236,1881,6229,1888,6227,1890,6222,1897,6223,1901,6228,1906,6232,1907,6238,1904,6241,1903,6286,1902,6302,1902,6315,1889,6346,1859,6347,1857,6352,1854,6365,1843,6378,1829,6410,1796,6424,1782,6430,1777,6433,1772,6427,1764,6386,1764,6379,1764,6372,1764,6363,1758e" filled="t" fillcolor="#50535C" stroked="f">
                <v:path arrowok="t"/>
                <v:fill/>
              </v:shape>
              <v:shape style="position:absolute;left:6222;top:1758;width:211;height:150" coordorigin="6222,1758" coordsize="211,150" path="m6302,1902l6286,1902,6288,1902,6296,1906,6301,1903,6302,1902e" filled="t" fillcolor="#50535C" stroked="f">
                <v:path arrowok="t"/>
                <v:fill/>
              </v:shape>
              <v:shape style="position:absolute;left:6222;top:1758;width:211;height:150" coordorigin="6222,1758" coordsize="211,150" path="m6414,1760l6403,1763,6386,1764,6427,1764,6421,1761,6414,1760e" filled="t" fillcolor="#50535C" stroked="f">
                <v:path arrowok="t"/>
                <v:fill/>
              </v:shape>
            </v:group>
            <v:group style="position:absolute;left:5937;top:1761;width:200;height:151" coordorigin="5937,1761" coordsize="200,151">
              <v:shape style="position:absolute;left:5937;top:1761;width:200;height:151" coordorigin="5937,1761" coordsize="200,151" path="m5988,1910l5968,1910,5978,1912,5983,1912,5988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5967,1910l5953,1910,5962,1910,5967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6075,1761l6067,1763,6063,1766,6055,1777,6050,1782,6044,1789,6018,1815,6004,1829,5990,1845,5976,1862,5961,1876,5947,1890,5945,1892,5943,1894,5937,1902,5939,1908,5939,1908,5950,1910,5953,1910,5967,1910,5968,1910,5988,1910,5994,1908,6001,1907,6015,1907,6015,1906,6018,1905,6020,1894,6036,1879,6081,1834,6114,1796,6121,1789,6131,1782,6132,1780,6138,1773,6137,1767,6083,1767,6082,1767,6079,1767,6075,1761e" filled="t" fillcolor="#50535C" stroked="f">
                <v:path arrowok="t"/>
                <v:fill/>
              </v:shape>
              <v:shape style="position:absolute;left:5937;top:1761;width:200;height:151" coordorigin="5937,1761" coordsize="200,151" path="m6015,1907l6001,1907,6010,1908,6012,1908,6015,1907e" filled="t" fillcolor="#50535C" stroked="f">
                <v:path arrowok="t"/>
                <v:fill/>
              </v:shape>
              <v:shape style="position:absolute;left:5937;top:1761;width:200;height:151" coordorigin="5937,1761" coordsize="200,151" path="m6123,1761l6095,1764,6083,1767,6137,1767,6135,1762,6123,1761e" filled="t" fillcolor="#50535C" stroked="f">
                <v:path arrowok="t"/>
                <v:fill/>
              </v:shape>
            </v:group>
            <v:group style="position:absolute;left:6369;top:1760;width:204;height:146" coordorigin="6369,1760" coordsize="204,146">
              <v:shape style="position:absolute;left:6369;top:1760;width:204;height:146" coordorigin="6369,1760" coordsize="204,146" path="m6506,1760l6503,1761,6499,1765,6471,1794,6456,1808,6440,1825,6426,1839,6411,1853,6402,1862,6394,1872,6379,1883,6376,1887,6369,1893,6369,1897,6374,1904,6377,1906,6387,1905,6395,1905,6410,1901,6429,1901,6433,1900,6434,1900,6447,1900,6449,1899,6454,1892,6455,1891,6463,1884,6471,1877,6481,1866,6506,1839,6523,1821,6538,1807,6552,1794,6568,1781,6573,1778,6573,1771,6567,1765,6566,1764,6514,1764,6506,1760e" filled="t" fillcolor="#50535C" stroked="f">
                <v:path arrowok="t"/>
                <v:fill/>
              </v:shape>
              <v:shape style="position:absolute;left:6369;top:1760;width:204;height:146" coordorigin="6369,1760" coordsize="204,146" path="m6395,1905l6387,1905,6393,1905,6395,1905e" filled="t" fillcolor="#50535C" stroked="f">
                <v:path arrowok="t"/>
                <v:fill/>
              </v:shape>
              <v:shape style="position:absolute;left:6369;top:1760;width:204;height:146" coordorigin="6369,1760" coordsize="204,146" path="m6429,1901l6410,1901,6422,1904,6429,1901e" filled="t" fillcolor="#50535C" stroked="f">
                <v:path arrowok="t"/>
                <v:fill/>
              </v:shape>
              <v:shape style="position:absolute;left:6369;top:1760;width:204;height:146" coordorigin="6369,1760" coordsize="204,146" path="m6447,1900l6434,1900,6443,1903,6447,1900e" filled="t" fillcolor="#50535C" stroked="f">
                <v:path arrowok="t"/>
                <v:fill/>
              </v:shape>
              <v:shape style="position:absolute;left:6369;top:1760;width:204;height:146" coordorigin="6369,1760" coordsize="204,146" path="m6562,1762l6550,1762,6539,1763,6521,1763,6514,1764,6566,1764,6565,1763,6564,1763,6539,1763,6564,1763,6562,1762e" filled="t" fillcolor="#50535C" stroked="f">
                <v:path arrowok="t"/>
                <v:fill/>
              </v:shape>
            </v:group>
            <v:group style="position:absolute;left:5795;top:1761;width:202;height:151" coordorigin="5795,1761" coordsize="202,151">
              <v:shape style="position:absolute;left:5795;top:1761;width:202;height:151" coordorigin="5795,1761" coordsize="202,151" path="m5929,1761l5929,1761,5919,1769,5917,1772,5913,1777,5859,1835,5848,1847,5828,1867,5797,1896,5796,1899,5795,1904,5796,1907,5802,1909,5806,1912,5809,1908,5811,1906,5813,1905,5854,1902,5861,1902,5866,1902,5878,1901,5882,1899,5889,1888,5893,1883,5920,1854,5934,1840,5950,1823,5963,1809,5978,1795,5993,1782,5994,1781,5995,1780,5997,1776,5997,1774,5996,1769,5946,1769,5941,1769,5929,1761e" filled="t" fillcolor="#50535C" stroked="f">
                <v:path arrowok="t"/>
                <v:fill/>
              </v:shape>
              <v:shape style="position:absolute;left:5795;top:1761;width:202;height:151" coordorigin="5795,1761" coordsize="202,151" path="m5861,1902l5854,1902,5854,1902,5861,1902e" filled="t" fillcolor="#50535C" stroked="f">
                <v:path arrowok="t"/>
                <v:fill/>
              </v:shape>
              <v:shape style="position:absolute;left:5795;top:1761;width:202;height:151" coordorigin="5795,1761" coordsize="202,151" path="m5990,1763l5973,1766,5962,1768,5946,1769,5996,1769,5995,1766,5990,1763e" filled="t" fillcolor="#50535C" stroked="f">
                <v:path arrowok="t"/>
                <v:fill/>
              </v:shape>
            </v:group>
            <v:group style="position:absolute;left:5223;top:1760;width:200;height:149" coordorigin="5223,1760" coordsize="200,149">
              <v:shape style="position:absolute;left:5223;top:1760;width:200;height:149" coordorigin="5223,1760" coordsize="200,149" path="m5353,1762l5349,1763,5345,1767,5344,1769,5299,1817,5288,1830,5270,1848,5236,1884,5229,1890,5223,1900,5230,1908,5239,1909,5258,1903,5268,1900,5306,1900,5310,1892,5312,1890,5359,1842,5388,1809,5402,1794,5417,1780,5423,1775,5422,1770,5418,1766,5366,1766,5353,176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3,1902l5288,1902,5299,1902,5303,190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6,1900l5268,1900,5284,1902,5303,1902,5305,1901,5306,1900e" filled="t" fillcolor="#50535C" stroked="f">
                <v:path arrowok="t"/>
                <v:fill/>
              </v:shape>
              <v:shape style="position:absolute;left:5223;top:1760;width:200;height:149" coordorigin="5223,1760" coordsize="200,149" path="m5410,1760l5391,1762,5366,1766,5418,1766,5413,1762,5410,1760e" filled="t" fillcolor="#50535C" stroked="f">
                <v:path arrowok="t"/>
                <v:fill/>
              </v:shape>
            </v:group>
            <v:group style="position:absolute;left:5368;top:1762;width:198;height:147" coordorigin="5368,1762" coordsize="198,147">
              <v:shape style="position:absolute;left:5368;top:1762;width:198;height:147" coordorigin="5368,1762" coordsize="198,147" path="m5498,1762l5497,1763,5487,1773,5469,1792,5456,1807,5441,1821,5432,1829,5423,1837,5412,1850,5410,1854,5401,1864,5372,1895,5370,1897,5368,1901,5369,1903,5372,1908,5379,1910,5384,1907,5385,1906,5393,1904,5416,1901,5446,1901,5446,1901,5450,1896,5475,1871,5493,1854,5505,1840,5535,1808,5548,1793,5563,1779,5567,1776,5566,1769,5560,1766,5519,1766,5508,1766,5498,1762e" filled="t" fillcolor="#50535C" stroked="f">
                <v:path arrowok="t"/>
                <v:fill/>
              </v:shape>
              <v:shape style="position:absolute;left:5368;top:1762;width:198;height:147" coordorigin="5368,1762" coordsize="198,147" path="m5446,1901l5416,1901,5435,1901,5442,1903,5446,1901e" filled="t" fillcolor="#50535C" stroked="f">
                <v:path arrowok="t"/>
                <v:fill/>
              </v:shape>
              <v:shape style="position:absolute;left:5368;top:1762;width:198;height:147" coordorigin="5368,1762" coordsize="198,147" path="m5536,1764l5519,1766,5560,1766,5558,1765,5556,1764,5543,1764,5536,1764e" filled="t" fillcolor="#50535C" stroked="f">
                <v:path arrowok="t"/>
                <v:fill/>
              </v:shape>
              <v:shape style="position:absolute;left:5368;top:1762;width:198;height:147" coordorigin="5368,1762" coordsize="198,147" path="m5554,1763l5543,1764,5556,1764,5554,1763e" filled="t" fillcolor="#50535C" stroked="f">
                <v:path arrowok="t"/>
                <v:fill/>
              </v:shape>
            </v:group>
            <v:group style="position:absolute;left:5514;top:1763;width:199;height:149" coordorigin="5514,1763" coordsize="199,149">
              <v:shape style="position:absolute;left:5514;top:1763;width:199;height:149" coordorigin="5514,1763" coordsize="199,149" path="m5642,1763l5638,1767,5634,1770,5613,1793,5568,1840,5553,1857,5524,1890,5520,1893,5515,1899,5514,1904,5519,1910,5526,1912,5534,1906,5550,1904,5556,1903,5567,1902,5584,1902,5593,1901,5594,1901,5600,1894,5603,1888,5614,1876,5641,1847,5647,1841,5652,1835,5665,1821,5672,1814,5689,1797,5697,1787,5708,1779,5710,1778,5711,1776,5713,1774,5711,1769,5710,1768,5661,1768,5652,1768,5642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594,1901e" filled="t" fillcolor="#50535C" stroked="f">
                <v:path arrowok="t"/>
                <v:fill/>
              </v:shape>
              <v:shape style="position:absolute;left:5514;top:1763;width:199;height:149" coordorigin="5514,1763" coordsize="199,149" path="m5674,1765l5661,1768,5710,1768,5710,1767,5692,1767,5688,1766,5678,1766,5674,1765e" filled="t" fillcolor="#50535C" stroked="f">
                <v:path arrowok="t"/>
                <v:fill/>
              </v:shape>
              <v:shape style="position:absolute;left:5514;top:1763;width:199;height:149" coordorigin="5514,1763" coordsize="199,149" path="m5698,1763l5692,1767,5710,1767,5708,1765,5701,1763,5698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687,1766l5678,1766,5688,1766,5687,1766e" filled="t" fillcolor="#50535C" stroked="f">
                <v:path arrowok="t"/>
                <v:fill/>
              </v:shape>
            </v:group>
            <v:group style="position:absolute;left:6511;top:1763;width:194;height:144" coordorigin="6511,1763" coordsize="194,144">
              <v:shape style="position:absolute;left:6511;top:1763;width:194;height:144" coordorigin="6511,1763" coordsize="194,144" path="m6584,1904l6569,1904,6580,1907,6582,1905,6584,1904e" filled="t" fillcolor="#50535C" stroked="f">
                <v:path arrowok="t"/>
                <v:fill/>
              </v:shape>
              <v:shape style="position:absolute;left:6511;top:1763;width:194;height:144" coordorigin="6511,1763" coordsize="194,144" path="m6557,1905l6531,1905,6534,1906,6541,1906,6544,1907,6557,1905e" filled="t" fillcolor="#50535C" stroked="f">
                <v:path arrowok="t"/>
                <v:fill/>
              </v:shape>
              <v:shape style="position:absolute;left:6511;top:1763;width:194;height:144" coordorigin="6511,1763" coordsize="194,144" path="m6641,1763l6638,1765,6629,1774,6623,1780,6571,1836,6524,1882,6513,1892,6512,1894,6511,1895,6515,1902,6520,1906,6531,1905,6557,1905,6569,1904,6584,1904,6592,1895,6640,1846,6649,1836,6662,1821,6676,1807,6691,1794,6707,1781,6707,1768,6705,1767,6676,1767,6671,1766,6653,1766,6649,1766,6641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88,1763l6676,1767,6705,1767,6703,1764,6690,1764,6688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66,1765l6653,1766,6671,1766,6666,1765e" filled="t" fillcolor="#50535C" stroked="f">
                <v:path arrowok="t"/>
                <v:fill/>
              </v:shape>
            </v:group>
            <v:group style="position:absolute;left:4784;top:1767;width:206;height:144" coordorigin="4784,1767" coordsize="206,144">
              <v:shape style="position:absolute;left:4784;top:1767;width:206;height:144" coordorigin="4784,1767" coordsize="206,144" path="m4917,1767l4913,1769,4908,1772,4900,1783,4894,1788,4865,1817,4852,1832,4845,1842,4838,1851,4826,1859,4824,1861,4819,1867,4816,1870,4804,1882,4796,1890,4784,1904,4786,1909,4798,1911,4804,1911,4818,1909,4826,1907,4842,1904,4850,1904,4880,1904,4885,1899,4888,1894,4894,1886,4905,1873,4922,1855,4935,1841,4978,1790,4982,1786,4991,1777,4990,1772,4933,1772,4925,1771,4923,1769,4920,1767,4919,1767,4917,1767e" filled="t" fillcolor="#50535C" stroked="f">
                <v:path arrowok="t"/>
                <v:fill/>
              </v:shape>
              <v:shape style="position:absolute;left:4784;top:1767;width:206;height:144" coordorigin="4784,1767" coordsize="206,144" path="m4880,1904l4850,1904,4863,1909,4869,1909,4877,1906,4879,1905,4880,1904e" filled="t" fillcolor="#50535C" stroked="f">
                <v:path arrowok="t"/>
                <v:fill/>
              </v:shape>
              <v:shape style="position:absolute;left:4784;top:1767;width:206;height:144" coordorigin="4784,1767" coordsize="206,144" path="m4974,1768l4966,1770,4963,1770,4948,1771,4938,1772,4933,1772,4990,1772,4990,1772,4979,1768,4974,1768e" filled="t" fillcolor="#50535C" stroked="f">
                <v:path arrowok="t"/>
                <v:fill/>
              </v:shape>
              <v:shape style="position:absolute;left:4784;top:1767;width:206;height:144" coordorigin="4784,1767" coordsize="206,144" path="m4920,1767l4919,1767,4920,1767e" filled="t" fillcolor="#50535C" stroked="f">
                <v:path arrowok="t"/>
                <v:fill/>
              </v:shape>
            </v:group>
            <v:group style="position:absolute;left:4934;top:1764;width:203;height:153" coordorigin="4934,1764" coordsize="203,153">
              <v:shape style="position:absolute;left:4934;top:1764;width:203;height:153" coordorigin="4934,1764" coordsize="203,153" path="m5068,1765l5064,1766,5056,1774,5042,1788,5011,1817,5009,1818,4977,1855,4962,1871,4950,1887,4937,1902,4935,1904,4934,1907,4937,1915,4941,1917,4948,1915,4950,1915,4952,1914,4972,1912,4992,1910,4995,1910,5010,1910,5015,1904,5017,1901,5026,1892,5032,1885,5045,1872,5050,1864,5058,1857,5072,1844,5085,1828,5097,1812,5110,1797,5116,1790,5123,1785,5137,1775,5136,1768,5131,1766,5109,1766,5109,1766,5091,1766,5085,1766,5079,1766,5068,1765e" filled="t" fillcolor="#50535C" stroked="f">
                <v:path arrowok="t"/>
                <v:fill/>
              </v:shape>
              <v:shape style="position:absolute;left:4934;top:1764;width:203;height:153" coordorigin="4934,1764" coordsize="203,153" path="m5010,1910l4995,1910,4997,1911,5008,1914,5008,1913,5010,1910e" filled="t" fillcolor="#50535C" stroked="f">
                <v:path arrowok="t"/>
                <v:fill/>
              </v:shape>
              <v:shape style="position:absolute;left:4934;top:1764;width:203;height:153" coordorigin="4934,1764" coordsize="203,153" path="m5123,1764l5115,1766,5109,1766,5131,1766,5126,1764,5123,1764e" filled="t" fillcolor="#50535C" stroked="f">
                <v:path arrowok="t"/>
                <v:fill/>
              </v:shape>
              <v:shape style="position:absolute;left:4934;top:1764;width:203;height:153" coordorigin="4934,1764" coordsize="203,153" path="m5099,1766l5095,1766,5091,1766,5091,1766,5109,1766,5099,1766e" filled="t" fillcolor="#50535C" stroked="f">
                <v:path arrowok="t"/>
                <v:fill/>
              </v:shape>
            </v:group>
            <v:group style="position:absolute;left:5077;top:1764;width:190;height:146" coordorigin="5077,1764" coordsize="190,146">
              <v:shape style="position:absolute;left:5077;top:1764;width:190;height:146" coordorigin="5077,1764" coordsize="190,146" path="m5202,1767l5199,1769,5097,1876,5089,1884,5081,1893,5081,1893,5077,1899,5078,1905,5087,1909,5091,1910,5105,1908,5115,1907,5132,1904,5138,1903,5155,1903,5160,1897,5163,1891,5172,1883,5185,1869,5199,1852,5211,1841,5228,1821,5241,1806,5266,1774,5265,1772,5264,1771,5218,1771,5202,1767e" filled="t" fillcolor="#50535C" stroked="f">
                <v:path arrowok="t"/>
                <v:fill/>
              </v:shape>
              <v:shape style="position:absolute;left:5077;top:1764;width:190;height:146" coordorigin="5077,1764" coordsize="190,146" path="m5155,1903l5138,1903,5149,1908,5153,1907,5155,1903e" filled="t" fillcolor="#50535C" stroked="f">
                <v:path arrowok="t"/>
                <v:fill/>
              </v:shape>
              <v:shape style="position:absolute;left:5077;top:1764;width:190;height:146" coordorigin="5077,1764" coordsize="190,146" path="m5249,1764l5231,1769,5218,1771,5264,1771,5263,1769,5255,1766,5249,1764e" filled="t" fillcolor="#50535C" stroked="f">
                <v:path arrowok="t"/>
                <v:fill/>
              </v:shape>
            </v:group>
            <v:group style="position:absolute;left:4649;top:1768;width:196;height:143" coordorigin="4649,1768" coordsize="196,143">
              <v:shape style="position:absolute;left:4649;top:1768;width:196;height:143" coordorigin="4649,1768" coordsize="196,143" path="m4780,1768l4778,1770,4775,1772,4717,1830,4690,1859,4676,1873,4668,1881,4662,1889,4649,1899,4650,1905,4662,1910,4669,1910,4679,1908,4682,1906,4693,1905,4701,1901,4726,1901,4729,1899,4730,1898,4750,1874,4765,1858,4777,1846,4795,1828,4845,1775,4843,1773,4842,1772,4821,1772,4815,1771,4799,1770,4790,1769,4780,1768e" filled="t" fillcolor="#50535C" stroked="f">
                <v:path arrowok="t"/>
                <v:fill/>
              </v:shape>
              <v:shape style="position:absolute;left:4649;top:1768;width:196;height:143" coordorigin="4649,1768" coordsize="196,143" path="m4726,1901l4701,1901,4716,1910,4721,1906,4726,1901e" filled="t" fillcolor="#50535C" stroked="f">
                <v:path arrowok="t"/>
                <v:fill/>
              </v:shape>
              <v:shape style="position:absolute;left:4649;top:1768;width:196;height:143" coordorigin="4649,1768" coordsize="196,143" path="m4832,1770l4821,1772,4842,1772,4841,1771,4836,1770,4832,1770e" filled="t" fillcolor="#50535C" stroked="f">
                <v:path arrowok="t"/>
                <v:fill/>
              </v:shape>
            </v:group>
            <v:group style="position:absolute;left:3644;top:1761;width:208;height:154" coordorigin="3644,1761" coordsize="208,154">
              <v:shape style="position:absolute;left:3644;top:1761;width:208;height:154" coordorigin="3644,1761" coordsize="208,154" path="m3781,1761l3778,1764,3776,1766,3768,1775,3757,1787,3743,1801,3724,1819,3695,1847,3690,1853,3685,1859,3671,1873,3657,1888,3644,1903,3644,1905,3647,1914,3651,1916,3661,1910,3663,1909,3671,1908,3679,1908,3696,1906,3733,1906,3737,1901,3741,1898,3749,1888,3790,1843,3803,1828,3816,1813,3830,1798,3844,1784,3852,1779,3850,1775,3846,1769,3791,1769,3787,1768,3784,1764,3783,1763,3781,1761e" filled="t" fillcolor="#50535C" stroked="f">
                <v:path arrowok="t"/>
                <v:fill/>
              </v:shape>
              <v:shape style="position:absolute;left:3644;top:1761;width:208;height:154" coordorigin="3644,1761" coordsize="208,154" path="m3733,1906l3696,1906,3709,1907,3726,1909,3731,1908,3733,1906e" filled="t" fillcolor="#50535C" stroked="f">
                <v:path arrowok="t"/>
                <v:fill/>
              </v:shape>
              <v:shape style="position:absolute;left:3644;top:1761;width:208;height:154" coordorigin="3644,1761" coordsize="208,154" path="m3679,1908l3671,1908,3678,1908,3679,1908e" filled="t" fillcolor="#50535C" stroked="f">
                <v:path arrowok="t"/>
                <v:fill/>
              </v:shape>
              <v:shape style="position:absolute;left:3644;top:1761;width:208;height:154" coordorigin="3644,1761" coordsize="208,154" path="m3819,1765l3807,1767,3801,1768,3791,1769,3846,1769,3845,1769,3825,1769,3819,1765e" filled="t" fillcolor="#50535C" stroked="f">
                <v:path arrowok="t"/>
                <v:fill/>
              </v:shape>
              <v:shape style="position:absolute;left:3644;top:1761;width:208;height:154" coordorigin="3644,1761" coordsize="208,154" path="m3835,1766l3825,1769,3845,1769,3843,1766,3839,1766,3835,1766e" filled="t" fillcolor="#50535C" stroked="f">
                <v:path arrowok="t"/>
                <v:fill/>
              </v:shape>
              <v:shape style="position:absolute;left:3644;top:1761;width:208;height:154" coordorigin="3644,1761" coordsize="208,154" path="m3843,1766l3839,1766,3843,1766e" filled="t" fillcolor="#50535C" stroked="f">
                <v:path arrowok="t"/>
                <v:fill/>
              </v:shape>
            </v:group>
            <v:group style="position:absolute;left:4070;top:1759;width:210;height:152" coordorigin="4070,1759" coordsize="210,152">
              <v:shape style="position:absolute;left:4070;top:1759;width:210;height:152" coordorigin="4070,1759" coordsize="210,152" path="m4210,1759l4206,1761,4185,1783,4167,1801,4155,1815,4141,1830,4125,1846,4111,1860,4096,1874,4082,1888,4079,1890,4076,1893,4071,1898,4070,1900,4075,1908,4079,1911,4089,1908,4115,1908,4120,1906,4126,1906,4147,1906,4148,1906,4158,1895,4172,1881,4187,1868,4189,1866,4190,1864,4200,1854,4208,1844,4217,1835,4232,1821,4277,1778,4279,1775,4280,1773,4278,1766,4224,1766,4219,1765,4210,1759e" filled="t" fillcolor="#50535C" stroked="f">
                <v:path arrowok="t"/>
                <v:fill/>
              </v:shape>
              <v:shape style="position:absolute;left:4070;top:1759;width:210;height:152" coordorigin="4070,1759" coordsize="210,152" path="m4115,1908l4089,1908,4094,1909,4104,1910,4109,1910,4115,1908e" filled="t" fillcolor="#50535C" stroked="f">
                <v:path arrowok="t"/>
                <v:fill/>
              </v:shape>
              <v:shape style="position:absolute;left:4070;top:1759;width:210;height:152" coordorigin="4070,1759" coordsize="210,152" path="m4147,1906l4126,1906,4135,1906,4139,1908,4143,1910,4145,1908,4147,1906e" filled="t" fillcolor="#50535C" stroked="f">
                <v:path arrowok="t"/>
                <v:fill/>
              </v:shape>
              <v:shape style="position:absolute;left:4070;top:1759;width:210;height:152" coordorigin="4070,1759" coordsize="210,152" path="m4233,1763l4231,1764,4224,1766,4278,1766,4278,1766,4245,1766,4233,1763e" filled="t" fillcolor="#50535C" stroked="f">
                <v:path arrowok="t"/>
                <v:fill/>
              </v:shape>
              <v:shape style="position:absolute;left:4070;top:1759;width:210;height:152" coordorigin="4070,1759" coordsize="210,152" path="m4276,1761l4255,1762,4245,1766,4278,1766,4277,1762,4276,1761e" filled="t" fillcolor="#50535C" stroked="f">
                <v:path arrowok="t"/>
                <v:fill/>
              </v:shape>
            </v:group>
            <v:group style="position:absolute;left:4217;top:1758;width:211;height:150" coordorigin="4217,1758" coordsize="211,150">
              <v:shape style="position:absolute;left:4217;top:1758;width:211;height:150" coordorigin="4217,1758" coordsize="211,150" path="m4357,1758l4348,1767,4339,1775,4325,1792,4283,1832,4269,1846,4261,1854,4254,1861,4243,1869,4241,1871,4230,1881,4224,1888,4221,1890,4217,1897,4217,1901,4222,1906,4226,1907,4233,1904,4236,1903,4280,1902,4297,1902,4310,1889,4340,1859,4341,1857,4347,1854,4359,1843,4373,1829,4405,1796,4419,1782,4425,1777,4428,1772,4422,1764,4381,1764,4373,1764,4366,1764,4357,1758e" filled="t" fillcolor="#50535C" stroked="f">
                <v:path arrowok="t"/>
                <v:fill/>
              </v:shape>
              <v:shape style="position:absolute;left:4217;top:1758;width:211;height:150" coordorigin="4217,1758" coordsize="211,150" path="m4297,1902l4280,1902,4282,1902,4291,1906,4296,1903,4297,1902e" filled="t" fillcolor="#50535C" stroked="f">
                <v:path arrowok="t"/>
                <v:fill/>
              </v:shape>
              <v:shape style="position:absolute;left:4217;top:1758;width:211;height:150" coordorigin="4217,1758" coordsize="211,150" path="m4409,1760l4397,1763,4381,1764,4422,1764,4415,1761,4409,1760e" filled="t" fillcolor="#50535C" stroked="f">
                <v:path arrowok="t"/>
                <v:fill/>
              </v:shape>
            </v:group>
            <v:group style="position:absolute;left:3931;top:1761;width:200;height:151" coordorigin="3931,1761" coordsize="200,151">
              <v:shape style="position:absolute;left:3931;top:1761;width:200;height:151" coordorigin="3931,1761" coordsize="200,151" path="m3983,1910l3963,1910,3973,1912,3977,1912,3983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3962,1910l3948,1910,3957,1910,3962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4069,1761l4062,1763,4058,1766,4050,1777,4045,1782,4038,1789,4012,1815,3999,1829,3985,1845,3970,1862,3956,1876,3941,1890,3939,1892,3937,1894,3931,1902,3934,1908,3934,1908,3944,1910,3948,1910,3962,1910,3963,1910,3983,1910,3989,1908,3995,1907,4009,1907,4010,1906,4013,1905,4014,1894,4031,1879,4075,1834,4109,1796,4116,1789,4126,1782,4127,1780,4133,1773,4132,1767,4078,1767,4076,1767,4073,1767,4069,1761e" filled="t" fillcolor="#50535C" stroked="f">
                <v:path arrowok="t"/>
                <v:fill/>
              </v:shape>
              <v:shape style="position:absolute;left:3931;top:1761;width:200;height:151" coordorigin="3931,1761" coordsize="200,151" path="m4009,1907l3995,1907,4004,1908,4006,1908,4009,1907e" filled="t" fillcolor="#50535C" stroked="f">
                <v:path arrowok="t"/>
                <v:fill/>
              </v:shape>
              <v:shape style="position:absolute;left:3931;top:1761;width:200;height:151" coordorigin="3931,1761" coordsize="200,151" path="m4117,1761l4090,1764,4078,1767,4132,1767,4130,1762,4117,1761e" filled="t" fillcolor="#50535C" stroked="f">
                <v:path arrowok="t"/>
                <v:fill/>
              </v:shape>
            </v:group>
            <v:group style="position:absolute;left:4363;top:1760;width:204;height:146" coordorigin="4363,1760" coordsize="204,146">
              <v:shape style="position:absolute;left:4363;top:1760;width:204;height:146" coordorigin="4363,1760" coordsize="204,146" path="m4500,1760l4498,1761,4494,1765,4465,1794,4451,1808,4434,1825,4420,1839,4406,1853,4397,1862,4388,1872,4374,1883,4371,1887,4364,1893,4363,1897,4368,1904,4371,1906,4381,1905,4389,1905,4405,1901,4424,1901,4428,1900,4429,1900,4442,1900,4443,1899,4449,1892,4450,1891,4458,1884,4466,1877,4476,1866,4501,1839,4518,1821,4532,1807,4547,1794,4563,1781,4568,1778,4568,1771,4561,1765,4560,1764,4509,1764,4500,1760e" filled="t" fillcolor="#50535C" stroked="f">
                <v:path arrowok="t"/>
                <v:fill/>
              </v:shape>
              <v:shape style="position:absolute;left:4363;top:1760;width:204;height:146" coordorigin="4363,1760" coordsize="204,146" path="m4389,1905l4381,1905,4387,1905,4389,1905e" filled="t" fillcolor="#50535C" stroked="f">
                <v:path arrowok="t"/>
                <v:fill/>
              </v:shape>
              <v:shape style="position:absolute;left:4363;top:1760;width:204;height:146" coordorigin="4363,1760" coordsize="204,146" path="m4424,1901l4405,1901,4416,1904,4424,1901e" filled="t" fillcolor="#50535C" stroked="f">
                <v:path arrowok="t"/>
                <v:fill/>
              </v:shape>
              <v:shape style="position:absolute;left:4363;top:1760;width:204;height:146" coordorigin="4363,1760" coordsize="204,146" path="m4442,1900l4429,1900,4437,1903,4442,1900e" filled="t" fillcolor="#50535C" stroked="f">
                <v:path arrowok="t"/>
                <v:fill/>
              </v:shape>
              <v:shape style="position:absolute;left:4363;top:1760;width:204;height:146" coordorigin="4363,1760" coordsize="204,146" path="m4557,1762l4544,1762,4533,1763,4515,1763,4509,1764,4560,1764,4559,1763,4559,1763,4533,1763,4559,1763,4557,1762e" filled="t" fillcolor="#50535C" stroked="f">
                <v:path arrowok="t"/>
                <v:fill/>
              </v:shape>
            </v:group>
            <v:group style="position:absolute;left:3789;top:1761;width:202;height:151" coordorigin="3789,1761" coordsize="202,151">
              <v:shape style="position:absolute;left:3789;top:1761;width:202;height:151" coordorigin="3789,1761" coordsize="202,151" path="m3924,1761l3924,1761,3914,1769,3911,1772,3907,1777,3854,1835,3842,1847,3823,1867,3792,1896,3790,1899,3789,1904,3790,1907,3796,1909,3800,1912,3803,1908,3805,1906,3808,1905,3849,1902,3855,1902,3861,1902,3872,1901,3876,1899,3883,1888,3888,1883,3915,1854,3929,1840,3944,1823,3958,1809,3972,1795,3987,1782,3989,1781,3990,1780,3991,1776,3992,1774,3990,1769,3941,1769,3936,1769,3924,1761e" filled="t" fillcolor="#50535C" stroked="f">
                <v:path arrowok="t"/>
                <v:fill/>
              </v:shape>
              <v:shape style="position:absolute;left:3789;top:1761;width:202;height:151" coordorigin="3789,1761" coordsize="202,151" path="m3855,1902l3849,1902,3849,1902,3855,1902e" filled="t" fillcolor="#50535C" stroked="f">
                <v:path arrowok="t"/>
                <v:fill/>
              </v:shape>
              <v:shape style="position:absolute;left:3789;top:1761;width:202;height:151" coordorigin="3789,1761" coordsize="202,151" path="m3984,1763l3967,1766,3957,1768,3941,1769,3990,1769,3989,1766,3984,1763e" filled="t" fillcolor="#50535C" stroked="f">
                <v:path arrowok="t"/>
                <v:fill/>
              </v:shape>
            </v:group>
            <v:group style="position:absolute;left:3217;top:1760;width:200;height:149" coordorigin="3217,1760" coordsize="200,149">
              <v:shape style="position:absolute;left:3217;top:1760;width:200;height:149" coordorigin="3217,1760" coordsize="200,149" path="m3347,1762l3344,1763,3340,1767,3338,1769,3294,1817,3282,1830,3265,1848,3230,1884,3223,1890,3217,1900,3225,1908,3234,1909,3253,1903,3263,1900,3300,1900,3304,1892,3306,1890,3353,1842,3383,1809,3396,1794,3411,1780,3417,1775,3417,1770,3413,1766,3360,1766,3347,1762e" filled="t" fillcolor="#50535C" stroked="f">
                <v:path arrowok="t"/>
                <v:fill/>
              </v:shape>
              <v:shape style="position:absolute;left:3217;top:1760;width:200;height:149" coordorigin="3217,1760" coordsize="200,149" path="m3297,1902l3282,1902,3294,1902,3297,1902e" filled="t" fillcolor="#50535C" stroked="f">
                <v:path arrowok="t"/>
                <v:fill/>
              </v:shape>
              <v:shape style="position:absolute;left:3217;top:1760;width:200;height:149" coordorigin="3217,1760" coordsize="200,149" path="m3300,1900l3263,1900,3278,1902,3297,1902,3300,1901,3300,1900e" filled="t" fillcolor="#50535C" stroked="f">
                <v:path arrowok="t"/>
                <v:fill/>
              </v:shape>
              <v:shape style="position:absolute;left:3217;top:1760;width:200;height:149" coordorigin="3217,1760" coordsize="200,149" path="m3404,1760l3386,1762,3360,1766,3413,1766,3408,1762,3404,1760e" filled="t" fillcolor="#50535C" stroked="f">
                <v:path arrowok="t"/>
                <v:fill/>
              </v:shape>
            </v:group>
            <v:group style="position:absolute;left:3363;top:1762;width:198;height:147" coordorigin="3363,1762" coordsize="198,147">
              <v:shape style="position:absolute;left:3363;top:1762;width:198;height:147" coordorigin="3363,1762" coordsize="198,147" path="m3493,1762l3492,1763,3481,1773,3464,1792,3450,1807,3436,1821,3427,1829,3418,1837,3407,1850,3404,1854,3395,1864,3366,1895,3364,1897,3363,1901,3363,1903,3366,1908,3373,1910,3378,1907,3379,1906,3388,1904,3411,1901,3440,1901,3440,1901,3445,1896,3470,1871,3487,1854,3500,1840,3530,1808,3543,1793,3557,1779,3561,1776,3561,1769,3555,1766,3513,1766,3503,1766,3493,1762e" filled="t" fillcolor="#50535C" stroked="f">
                <v:path arrowok="t"/>
                <v:fill/>
              </v:shape>
              <v:shape style="position:absolute;left:3363;top:1762;width:198;height:147" coordorigin="3363,1762" coordsize="198,147" path="m3440,1901l3411,1901,3429,1901,3436,1903,3440,1901e" filled="t" fillcolor="#50535C" stroked="f">
                <v:path arrowok="t"/>
                <v:fill/>
              </v:shape>
              <v:shape style="position:absolute;left:3363;top:1762;width:198;height:147" coordorigin="3363,1762" coordsize="198,147" path="m3530,1764l3513,1766,3555,1766,3553,1765,3551,1764,3538,1764,3530,1764e" filled="t" fillcolor="#50535C" stroked="f">
                <v:path arrowok="t"/>
                <v:fill/>
              </v:shape>
              <v:shape style="position:absolute;left:3363;top:1762;width:198;height:147" coordorigin="3363,1762" coordsize="198,147" path="m3548,1763l3538,1764,3551,1764,3548,1763e" filled="t" fillcolor="#50535C" stroked="f">
                <v:path arrowok="t"/>
                <v:fill/>
              </v:shape>
            </v:group>
            <v:group style="position:absolute;left:3509;top:1763;width:199;height:149" coordorigin="3509,1763" coordsize="199,149">
              <v:shape style="position:absolute;left:3509;top:1763;width:199;height:149" coordorigin="3509,1763" coordsize="199,149" path="m3637,1763l3633,1767,3629,1770,3607,1793,3563,1840,3548,1857,3518,1890,3515,1893,3509,1899,3509,1904,3513,1910,3521,1912,3528,1906,3544,1904,3551,1903,3562,1902,3579,1902,3587,1901,3589,1901,3594,1894,3598,1888,3608,1876,3636,1847,3641,1841,3647,1835,3659,1821,3667,1814,3683,1797,3692,1787,3703,1779,3705,1778,3706,1776,3707,1774,3705,1769,3705,1768,3655,1768,3646,1768,3637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589,1901e" filled="t" fillcolor="#50535C" stroked="f">
                <v:path arrowok="t"/>
                <v:fill/>
              </v:shape>
              <v:shape style="position:absolute;left:3509;top:1763;width:199;height:149" coordorigin="3509,1763" coordsize="199,149" path="m3668,1765l3655,1768,3705,1768,3704,1767,3687,1767,3682,1766,3673,1766,3668,1765e" filled="t" fillcolor="#50535C" stroked="f">
                <v:path arrowok="t"/>
                <v:fill/>
              </v:shape>
              <v:shape style="position:absolute;left:3509;top:1763;width:199;height:149" coordorigin="3509,1763" coordsize="199,149" path="m3693,1763l3687,1767,3704,1767,3702,1765,3696,1763,3693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682,1766l3673,1766,3682,1766,3682,1766e" filled="t" fillcolor="#50535C" stroked="f">
                <v:path arrowok="t"/>
                <v:fill/>
              </v:shape>
            </v:group>
            <v:group style="position:absolute;left:4506;top:1763;width:194;height:144" coordorigin="4506,1763" coordsize="194,144">
              <v:shape style="position:absolute;left:4506;top:1763;width:194;height:144" coordorigin="4506,1763" coordsize="194,144" path="m4578,1904l4564,1904,4575,1907,4576,1905,4578,1904e" filled="t" fillcolor="#50535C" stroked="f">
                <v:path arrowok="t"/>
                <v:fill/>
              </v:shape>
              <v:shape style="position:absolute;left:4506;top:1763;width:194;height:144" coordorigin="4506,1763" coordsize="194,144" path="m4552,1905l4525,1905,4528,1906,4535,1906,4539,1907,4552,1905e" filled="t" fillcolor="#50535C" stroked="f">
                <v:path arrowok="t"/>
                <v:fill/>
              </v:shape>
              <v:shape style="position:absolute;left:4506;top:1763;width:194;height:144" coordorigin="4506,1763" coordsize="194,144" path="m4636,1763l4632,1765,4623,1774,4618,1780,4566,1836,4518,1882,4508,1892,4507,1894,4506,1895,4509,1902,4514,1906,4525,1905,4552,1905,4564,1904,4578,1904,4587,1895,4635,1846,4643,1836,4657,1821,4671,1807,4686,1794,4701,1781,4701,1768,4700,1767,4670,1767,4665,1766,4647,1766,4644,1766,4636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82,1763l4670,1767,4700,1767,4698,1764,4685,1764,4682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60,1765l4647,1766,4665,1766,4660,1765e" filled="t" fillcolor="#50535C" stroked="f">
                <v:path arrowok="t"/>
                <v:fill/>
              </v:shape>
            </v:group>
            <v:group style="position:absolute;left:2779;top:1767;width:206;height:144" coordorigin="2779,1767" coordsize="206,144">
              <v:shape style="position:absolute;left:2779;top:1767;width:206;height:144" coordorigin="2779,1767" coordsize="206,144" path="m2912,1767l2908,1769,2902,1772,2894,1783,2888,1788,2860,1817,2847,1832,2840,1842,2832,1851,2820,1859,2819,1861,2813,1867,2810,1870,2799,1882,2791,1890,2779,1904,2780,1909,2792,1911,2798,1911,2812,1909,2821,1907,2837,1904,2845,1904,2874,1904,2879,1899,2883,1894,2889,1886,2900,1873,2916,1855,2929,1841,2973,1790,2977,1786,2985,1777,2984,1772,2927,1772,2920,1771,2917,1769,2914,1767,2913,1767,2912,1767e" filled="t" fillcolor="#50535C" stroked="f">
                <v:path arrowok="t"/>
                <v:fill/>
              </v:shape>
              <v:shape style="position:absolute;left:2779;top:1767;width:206;height:144" coordorigin="2779,1767" coordsize="206,144" path="m2874,1904l2845,1904,2858,1909,2864,1909,2871,1906,2874,1905,2874,1904e" filled="t" fillcolor="#50535C" stroked="f">
                <v:path arrowok="t"/>
                <v:fill/>
              </v:shape>
              <v:shape style="position:absolute;left:2779;top:1767;width:206;height:144" coordorigin="2779,1767" coordsize="206,144" path="m2969,1768l2961,1770,2957,1770,2943,1771,2932,1772,2927,1772,2984,1772,2984,1772,2973,1768,2969,1768e" filled="t" fillcolor="#50535C" stroked="f">
                <v:path arrowok="t"/>
                <v:fill/>
              </v:shape>
              <v:shape style="position:absolute;left:2779;top:1767;width:206;height:144" coordorigin="2779,1767" coordsize="206,144" path="m2914,1767l2913,1767,2914,1767e" filled="t" fillcolor="#50535C" stroked="f">
                <v:path arrowok="t"/>
                <v:fill/>
              </v:shape>
            </v:group>
            <v:group style="position:absolute;left:2929;top:1764;width:203;height:153" coordorigin="2929,1764" coordsize="203,153">
              <v:shape style="position:absolute;left:2929;top:1764;width:203;height:153" coordorigin="2929,1764" coordsize="203,153" path="m3062,1765l3059,1766,3051,1774,3036,1788,3005,1817,3003,1818,2972,1855,2957,1871,2945,1887,2931,1902,2929,1904,2929,1907,2932,1915,2935,1917,2943,1915,2944,1915,2947,1914,2967,1912,2986,1910,2989,1910,3005,1910,3009,1904,3011,1901,3020,1892,3027,1885,3039,1872,3045,1864,3052,1857,3066,1844,3079,1828,3092,1812,3105,1797,3111,1790,3117,1785,3131,1775,3130,1768,3126,1766,3104,1766,3103,1766,3086,1766,3080,1766,3074,1766,3062,1765e" filled="t" fillcolor="#50535C" stroked="f">
                <v:path arrowok="t"/>
                <v:fill/>
              </v:shape>
              <v:shape style="position:absolute;left:2929;top:1764;width:203;height:153" coordorigin="2929,1764" coordsize="203,153" path="m3005,1910l2989,1910,2992,1911,3002,1914,3003,1913,3005,1910e" filled="t" fillcolor="#50535C" stroked="f">
                <v:path arrowok="t"/>
                <v:fill/>
              </v:shape>
              <v:shape style="position:absolute;left:2929;top:1764;width:203;height:153" coordorigin="2929,1764" coordsize="203,153" path="m3118,1764l3110,1766,3104,1766,3126,1766,3120,1764,3118,1764e" filled="t" fillcolor="#50535C" stroked="f">
                <v:path arrowok="t"/>
                <v:fill/>
              </v:shape>
              <v:shape style="position:absolute;left:2929;top:1764;width:203;height:153" coordorigin="2929,1764" coordsize="203,153" path="m3094,1766l3090,1766,3086,1766,3086,1766,3103,1766,3094,1766e" filled="t" fillcolor="#50535C" stroked="f">
                <v:path arrowok="t"/>
                <v:fill/>
              </v:shape>
            </v:group>
            <v:group style="position:absolute;left:3071;top:1764;width:190;height:146" coordorigin="3071,1764" coordsize="190,146">
              <v:shape style="position:absolute;left:3071;top:1764;width:190;height:146" coordorigin="3071,1764" coordsize="190,146" path="m3196,1767l3194,1769,3091,1876,3084,1884,3076,1893,3075,1893,3071,1899,3073,1905,3081,1909,3085,1910,3100,1908,3110,1907,3127,1904,3133,1903,3150,1903,3154,1897,3158,1891,3167,1883,3179,1869,3194,1852,3205,1841,3223,1821,3235,1806,3261,1774,3259,1772,3259,1771,3213,1771,3196,1767e" filled="t" fillcolor="#50535C" stroked="f">
                <v:path arrowok="t"/>
                <v:fill/>
              </v:shape>
              <v:shape style="position:absolute;left:3071;top:1764;width:190;height:146" coordorigin="3071,1764" coordsize="190,146" path="m3150,1903l3133,1903,3144,1908,3147,1907,3150,1903e" filled="t" fillcolor="#50535C" stroked="f">
                <v:path arrowok="t"/>
                <v:fill/>
              </v:shape>
              <v:shape style="position:absolute;left:3071;top:1764;width:190;height:146" coordorigin="3071,1764" coordsize="190,146" path="m3244,1764l3225,1769,3213,1771,3259,1771,3258,1769,3250,1766,3244,1764e" filled="t" fillcolor="#50535C" stroked="f">
                <v:path arrowok="t"/>
                <v:fill/>
              </v:shape>
            </v:group>
            <v:group style="position:absolute;left:2644;top:1768;width:196;height:143" coordorigin="2644,1768" coordsize="196,143">
              <v:shape style="position:absolute;left:2644;top:1768;width:196;height:143" coordorigin="2644,1768" coordsize="196,143" path="m2775,1768l2772,1770,2769,1772,2712,1830,2684,1859,2670,1873,2663,1881,2657,1889,2644,1899,2645,1905,2656,1910,2663,1910,2674,1908,2677,1906,2687,1905,2695,1901,2721,1901,2723,1899,2724,1898,2744,1874,2759,1858,2771,1846,2789,1828,2839,1775,2837,1773,2836,1772,2816,1772,2809,1771,2793,1770,2784,1769,2775,1768e" filled="t" fillcolor="#50535C" stroked="f">
                <v:path arrowok="t"/>
                <v:fill/>
              </v:shape>
              <v:shape style="position:absolute;left:2644;top:1768;width:196;height:143" coordorigin="2644,1768" coordsize="196,143" path="m2721,1901l2695,1901,2710,1910,2716,1906,2721,1901e" filled="t" fillcolor="#50535C" stroked="f">
                <v:path arrowok="t"/>
                <v:fill/>
              </v:shape>
              <v:shape style="position:absolute;left:2644;top:1768;width:196;height:143" coordorigin="2644,1768" coordsize="196,143" path="m2826,1770l2816,1772,2836,1772,2835,1771,2830,1770,2826,1770e" filled="t" fillcolor="#50535C" stroked="f">
                <v:path arrowok="t"/>
                <v:fill/>
              </v:shape>
            </v:group>
            <v:group style="position:absolute;left:7667;top:1761;width:208;height:154" coordorigin="7667,1761" coordsize="208,154">
              <v:shape style="position:absolute;left:7667;top:1761;width:208;height:154" coordorigin="7667,1761" coordsize="208,154" path="m7804,1761l7802,1764,7799,1766,7791,1775,7780,1787,7766,1801,7747,1819,7719,1847,7713,1853,7708,1859,7694,1873,7680,1888,7667,1903,7667,1905,7671,1914,7674,1916,7684,1910,7686,1909,7695,1908,7702,1908,7720,1906,7756,1906,7761,1901,7764,1898,7773,1888,7813,1843,7826,1828,7840,1813,7853,1798,7868,1784,7875,1779,7874,1775,7869,1769,7814,1769,7811,1768,7807,1764,7806,1763,7804,1761e" filled="t" fillcolor="#50535C" stroked="f">
                <v:path arrowok="t"/>
                <v:fill/>
              </v:shape>
              <v:shape style="position:absolute;left:7667;top:1761;width:208;height:154" coordorigin="7667,1761" coordsize="208,154" path="m7756,1906l7720,1906,7732,1907,7749,1909,7754,1908,7756,1906e" filled="t" fillcolor="#50535C" stroked="f">
                <v:path arrowok="t"/>
                <v:fill/>
              </v:shape>
              <v:shape style="position:absolute;left:7667;top:1761;width:208;height:154" coordorigin="7667,1761" coordsize="208,154" path="m7702,1908l7695,1908,7701,1908,7702,1908e" filled="t" fillcolor="#50535C" stroked="f">
                <v:path arrowok="t"/>
                <v:fill/>
              </v:shape>
              <v:shape style="position:absolute;left:7667;top:1761;width:208;height:154" coordorigin="7667,1761" coordsize="208,154" path="m7843,1765l7830,1767,7824,1768,7814,1769,7869,1769,7868,1769,7848,1769,7843,1765e" filled="t" fillcolor="#50535C" stroked="f">
                <v:path arrowok="t"/>
                <v:fill/>
              </v:shape>
              <v:shape style="position:absolute;left:7667;top:1761;width:208;height:154" coordorigin="7667,1761" coordsize="208,154" path="m7858,1766l7848,1769,7868,1769,7866,1766,7862,1766,7858,1766e" filled="t" fillcolor="#50535C" stroked="f">
                <v:path arrowok="t"/>
                <v:fill/>
              </v:shape>
              <v:shape style="position:absolute;left:7667;top:1761;width:208;height:154" coordorigin="7667,1761" coordsize="208,154" path="m7866,1766l7862,1766,7866,1766e" filled="t" fillcolor="#50535C" stroked="f">
                <v:path arrowok="t"/>
                <v:fill/>
              </v:shape>
            </v:group>
            <v:group style="position:absolute;left:8094;top:1759;width:210;height:152" coordorigin="8094,1759" coordsize="210,152">
              <v:shape style="position:absolute;left:8094;top:1759;width:210;height:152" coordorigin="8094,1759" coordsize="210,152" path="m8233,1759l8230,1761,8208,1783,8190,1801,8178,1815,8164,1830,8148,1846,8134,1860,8119,1874,8105,1888,8102,1890,8099,1893,8094,1898,8094,1900,8098,1908,8102,1911,8112,1908,8138,1908,8143,1906,8149,1906,8171,1906,8171,1906,8181,1895,8195,1881,8210,1868,8212,1866,8213,1864,8223,1854,8231,1844,8241,1835,8255,1821,8300,1778,8302,1775,8303,1773,8301,1766,8248,1766,8242,1765,8233,1759e" filled="t" fillcolor="#50535C" stroked="f">
                <v:path arrowok="t"/>
                <v:fill/>
              </v:shape>
              <v:shape style="position:absolute;left:8094;top:1759;width:210;height:152" coordorigin="8094,1759" coordsize="210,152" path="m8138,1908l8112,1908,8117,1909,8127,1910,8133,1910,8138,1908e" filled="t" fillcolor="#50535C" stroked="f">
                <v:path arrowok="t"/>
                <v:fill/>
              </v:shape>
              <v:shape style="position:absolute;left:8094;top:1759;width:210;height:152" coordorigin="8094,1759" coordsize="210,152" path="m8171,1906l8149,1906,8158,1906,8162,1908,8166,1910,8169,1908,8171,1906e" filled="t" fillcolor="#50535C" stroked="f">
                <v:path arrowok="t"/>
                <v:fill/>
              </v:shape>
              <v:shape style="position:absolute;left:8094;top:1759;width:210;height:152" coordorigin="8094,1759" coordsize="210,152" path="m8256,1763l8255,1764,8248,1766,8301,1766,8301,1766,8268,1766,8256,1763e" filled="t" fillcolor="#50535C" stroked="f">
                <v:path arrowok="t"/>
                <v:fill/>
              </v:shape>
              <v:shape style="position:absolute;left:8094;top:1759;width:210;height:152" coordorigin="8094,1759" coordsize="210,152" path="m8299,1761l8278,1762,8268,1766,8301,1766,8300,1762,8299,1761e" filled="t" fillcolor="#50535C" stroked="f">
                <v:path arrowok="t"/>
                <v:fill/>
              </v:shape>
            </v:group>
            <v:group style="position:absolute;left:8240;top:1758;width:211;height:150" coordorigin="8240,1758" coordsize="211,150">
              <v:shape style="position:absolute;left:8240;top:1758;width:211;height:150" coordorigin="8240,1758" coordsize="211,150" path="m8380,1758l8371,1767,8363,1775,8348,1792,8306,1832,8292,1846,8285,1854,8278,1861,8266,1869,8264,1871,8253,1881,8247,1888,8245,1890,8240,1897,8240,1901,8246,1906,8250,1907,8256,1904,8259,1903,8304,1902,8320,1902,8333,1889,8363,1859,8365,1857,8370,1854,8382,1843,8396,1829,8428,1796,8442,1782,8448,1777,8451,1772,8445,1764,8404,1764,8397,1764,8390,1764,8380,1758e" filled="t" fillcolor="#50535C" stroked="f">
                <v:path arrowok="t"/>
                <v:fill/>
              </v:shape>
              <v:shape style="position:absolute;left:8240;top:1758;width:211;height:150" coordorigin="8240,1758" coordsize="211,150" path="m8320,1902l8304,1902,8305,1902,8314,1906,8319,1903,8320,1902e" filled="t" fillcolor="#50535C" stroked="f">
                <v:path arrowok="t"/>
                <v:fill/>
              </v:shape>
              <v:shape style="position:absolute;left:8240;top:1758;width:211;height:150" coordorigin="8240,1758" coordsize="211,150" path="m8432,1760l8421,1763,8404,1764,8445,1764,8439,1761,8432,1760e" filled="t" fillcolor="#50535C" stroked="f">
                <v:path arrowok="t"/>
                <v:fill/>
              </v:shape>
            </v:group>
            <v:group style="position:absolute;left:7954;top:1761;width:200;height:151" coordorigin="7954,1761" coordsize="200,151">
              <v:shape style="position:absolute;left:7954;top:1761;width:200;height:151" coordorigin="7954,1761" coordsize="200,151" path="m8006,1910l7986,1910,7996,1912,8001,1912,8006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7985,1910l7971,1910,7980,1910,7985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8092,1761l8085,1763,8081,1766,8073,1777,8068,1782,8062,1789,8035,1815,8022,1829,8008,1845,7993,1862,7979,1876,7965,1890,7963,1892,7960,1894,7954,1902,7957,1908,7957,1908,7967,1910,7971,1910,7985,1910,7986,1910,8006,1910,8012,1908,8018,1907,8032,1907,8033,1906,8036,1905,8038,1894,8054,1879,8099,1834,8132,1796,8139,1789,8149,1782,8150,1780,8156,1773,8155,1767,8101,1767,8099,1767,8097,1767,8092,1761e" filled="t" fillcolor="#50535C" stroked="f">
                <v:path arrowok="t"/>
                <v:fill/>
              </v:shape>
              <v:shape style="position:absolute;left:7954;top:1761;width:200;height:151" coordorigin="7954,1761" coordsize="200,151" path="m8032,1907l8018,1907,8027,1908,8030,1908,8032,1907e" filled="t" fillcolor="#50535C" stroked="f">
                <v:path arrowok="t"/>
                <v:fill/>
              </v:shape>
              <v:shape style="position:absolute;left:7954;top:1761;width:200;height:151" coordorigin="7954,1761" coordsize="200,151" path="m8140,1761l8113,1764,8101,1767,8155,1767,8153,1762,8140,1761e" filled="t" fillcolor="#50535C" stroked="f">
                <v:path arrowok="t"/>
                <v:fill/>
              </v:shape>
            </v:group>
            <v:group style="position:absolute;left:8387;top:1760;width:204;height:146" coordorigin="8387,1760" coordsize="204,146">
              <v:shape style="position:absolute;left:8387;top:1760;width:204;height:146" coordorigin="8387,1760" coordsize="204,146" path="m8523,1760l8521,1761,8517,1765,8488,1794,8474,1808,8458,1825,8443,1839,8429,1853,8420,1862,8411,1872,8397,1883,8394,1887,8387,1893,8387,1897,8392,1904,8395,1906,8405,1905,8413,1905,8428,1901,8447,1901,8451,1900,8452,1900,8465,1900,8467,1899,8472,1892,8473,1891,8481,1884,8489,1877,8499,1866,8524,1839,8541,1821,8555,1807,8570,1794,8586,1781,8591,1778,8591,1771,8585,1765,8583,1764,8532,1764,8523,1760e" filled="t" fillcolor="#50535C" stroked="f">
                <v:path arrowok="t"/>
                <v:fill/>
              </v:shape>
              <v:shape style="position:absolute;left:8387;top:1760;width:204;height:146" coordorigin="8387,1760" coordsize="204,146" path="m8413,1905l8405,1905,8411,1905,8413,1905e" filled="t" fillcolor="#50535C" stroked="f">
                <v:path arrowok="t"/>
                <v:fill/>
              </v:shape>
              <v:shape style="position:absolute;left:8387;top:1760;width:204;height:146" coordorigin="8387,1760" coordsize="204,146" path="m8447,1901l8428,1901,8440,1904,8447,1901e" filled="t" fillcolor="#50535C" stroked="f">
                <v:path arrowok="t"/>
                <v:fill/>
              </v:shape>
              <v:shape style="position:absolute;left:8387;top:1760;width:204;height:146" coordorigin="8387,1760" coordsize="204,146" path="m8465,1900l8452,1900,8461,1903,8465,1900e" filled="t" fillcolor="#50535C" stroked="f">
                <v:path arrowok="t"/>
                <v:fill/>
              </v:shape>
              <v:shape style="position:absolute;left:8387;top:1760;width:204;height:146" coordorigin="8387,1760" coordsize="204,146" path="m8580,1762l8568,1762,8557,1763,8539,1763,8532,1764,8583,1764,8582,1763,8582,1763,8557,1763,8582,1763,8580,1762e" filled="t" fillcolor="#50535C" stroked="f">
                <v:path arrowok="t"/>
                <v:fill/>
              </v:shape>
            </v:group>
            <v:group style="position:absolute;left:7812;top:1761;width:202;height:151" coordorigin="7812,1761" coordsize="202,151">
              <v:shape style="position:absolute;left:7812;top:1761;width:202;height:151" coordorigin="7812,1761" coordsize="202,151" path="m7947,1761l7947,1761,7937,1769,7935,1772,7930,1777,7877,1835,7865,1847,7846,1867,7815,1896,7814,1899,7812,1904,7813,1907,7820,1909,7823,1912,7827,1908,7829,1906,7831,1905,7872,1902,7879,1902,7884,1902,7896,1901,7899,1899,7907,1888,7911,1883,7938,1854,7952,1840,7967,1823,7981,1809,7995,1795,8011,1782,8012,1781,8013,1780,8014,1776,8015,1774,8014,1769,7964,1769,7959,1769,7947,1761e" filled="t" fillcolor="#50535C" stroked="f">
                <v:path arrowok="t"/>
                <v:fill/>
              </v:shape>
              <v:shape style="position:absolute;left:7812;top:1761;width:202;height:151" coordorigin="7812,1761" coordsize="202,151" path="m7879,1902l7872,1902,7872,1902,7879,1902e" filled="t" fillcolor="#50535C" stroked="f">
                <v:path arrowok="t"/>
                <v:fill/>
              </v:shape>
              <v:shape style="position:absolute;left:7812;top:1761;width:202;height:151" coordorigin="7812,1761" coordsize="202,151" path="m8008,1763l7990,1766,7980,1768,7964,1769,8014,1769,8013,1766,8008,1763e" filled="t" fillcolor="#50535C" stroked="f">
                <v:path arrowok="t"/>
                <v:fill/>
              </v:shape>
            </v:group>
            <v:group style="position:absolute;left:7241;top:1760;width:200;height:149" coordorigin="7241,1760" coordsize="200,149">
              <v:shape style="position:absolute;left:7241;top:1760;width:200;height:149" coordorigin="7241,1760" coordsize="200,149" path="m7370,1762l7367,1763,7363,1767,7362,1769,7317,1817,7305,1830,7288,1848,7253,1884,7246,1890,7241,1900,7248,1908,7257,1909,7276,1903,7286,1900,7324,1900,7327,1892,7329,1890,7377,1842,7406,1809,7420,1794,7434,1780,7440,1775,7440,1770,7436,1766,7384,1766,7370,176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0,1902l7306,1902,7317,1902,7320,190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4,1900l7286,1900,7301,1902,7320,1902,7323,1901,7324,1900e" filled="t" fillcolor="#50535C" stroked="f">
                <v:path arrowok="t"/>
                <v:fill/>
              </v:shape>
              <v:shape style="position:absolute;left:7241;top:1760;width:200;height:149" coordorigin="7241,1760" coordsize="200,149" path="m7427,1760l7409,1762,7384,1766,7436,1766,7431,1762,7427,1760e" filled="t" fillcolor="#50535C" stroked="f">
                <v:path arrowok="t"/>
                <v:fill/>
              </v:shape>
            </v:group>
            <v:group style="position:absolute;left:7386;top:1762;width:198;height:147" coordorigin="7386,1762" coordsize="198,147">
              <v:shape style="position:absolute;left:7386;top:1762;width:198;height:147" coordorigin="7386,1762" coordsize="198,147" path="m7516,1762l7515,1763,7505,1773,7487,1792,7473,1807,7459,1821,7450,1829,7441,1837,7430,1850,7428,1854,7418,1864,7390,1895,7388,1897,7386,1901,7386,1903,7389,1908,7396,1910,7401,1907,7403,1906,7411,1904,7434,1901,7463,1901,7464,1901,7468,1896,7493,1871,7511,1854,7523,1840,7553,1808,7566,1793,7580,1779,7584,1776,7584,1769,7578,1766,7536,1766,7526,1766,7516,1762e" filled="t" fillcolor="#50535C" stroked="f">
                <v:path arrowok="t"/>
                <v:fill/>
              </v:shape>
              <v:shape style="position:absolute;left:7386;top:1762;width:198;height:147" coordorigin="7386,1762" coordsize="198,147" path="m7463,1901l7434,1901,7453,1901,7459,1903,7463,1901e" filled="t" fillcolor="#50535C" stroked="f">
                <v:path arrowok="t"/>
                <v:fill/>
              </v:shape>
              <v:shape style="position:absolute;left:7386;top:1762;width:198;height:147" coordorigin="7386,1762" coordsize="198,147" path="m7554,1764l7536,1766,7578,1766,7576,1765,7574,1764,7561,1764,7554,1764e" filled="t" fillcolor="#50535C" stroked="f">
                <v:path arrowok="t"/>
                <v:fill/>
              </v:shape>
              <v:shape style="position:absolute;left:7386;top:1762;width:198;height:147" coordorigin="7386,1762" coordsize="198,147" path="m7572,1763l7561,1764,7574,1764,7572,1763e" filled="t" fillcolor="#50535C" stroked="f">
                <v:path arrowok="t"/>
                <v:fill/>
              </v:shape>
            </v:group>
            <v:group style="position:absolute;left:7532;top:1763;width:199;height:149" coordorigin="7532,1763" coordsize="199,149">
              <v:shape style="position:absolute;left:7532;top:1763;width:199;height:149" coordorigin="7532,1763" coordsize="199,149" path="m7660,1763l7656,1767,7652,1770,7631,1793,7586,1840,7571,1857,7541,1890,7538,1893,7532,1899,7532,1904,7536,1910,7544,1912,7552,1906,7567,1904,7574,1903,7585,1902,7602,1902,7611,1901,7612,1901,7617,1894,7621,1888,7631,1876,7659,1847,7665,1841,7670,1835,7683,1821,7690,1814,7707,1797,7715,1787,7726,1779,7728,1778,7729,1776,7731,1774,7729,1769,7728,1768,7679,1768,7670,1768,7660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612,1901e" filled="t" fillcolor="#50535C" stroked="f">
                <v:path arrowok="t"/>
                <v:fill/>
              </v:shape>
              <v:shape style="position:absolute;left:7532;top:1763;width:199;height:149" coordorigin="7532,1763" coordsize="199,149" path="m7692,1765l7679,1768,7728,1768,7727,1767,7710,1767,7705,1766,7696,1766,7692,1765e" filled="t" fillcolor="#50535C" stroked="f">
                <v:path arrowok="t"/>
                <v:fill/>
              </v:shape>
              <v:shape style="position:absolute;left:7532;top:1763;width:199;height:149" coordorigin="7532,1763" coordsize="199,149" path="m7716,1763l7710,1767,7727,1767,7726,1765,7719,1763,7716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705,1766l7696,1766,7705,1766,7705,1766e" filled="t" fillcolor="#50535C" stroked="f">
                <v:path arrowok="t"/>
                <v:fill/>
              </v:shape>
            </v:group>
            <v:group style="position:absolute;left:8529;top:1763;width:194;height:144" coordorigin="8529,1763" coordsize="194,144">
              <v:shape style="position:absolute;left:8529;top:1763;width:194;height:144" coordorigin="8529,1763" coordsize="194,144" path="m8602,1904l8587,1904,8598,1907,8600,1905,8602,1904e" filled="t" fillcolor="#50535C" stroked="f">
                <v:path arrowok="t"/>
                <v:fill/>
              </v:shape>
              <v:shape style="position:absolute;left:8529;top:1763;width:194;height:144" coordorigin="8529,1763" coordsize="194,144" path="m8575,1905l8548,1905,8552,1906,8558,1906,8562,1907,8575,1905e" filled="t" fillcolor="#50535C" stroked="f">
                <v:path arrowok="t"/>
                <v:fill/>
              </v:shape>
              <v:shape style="position:absolute;left:8529;top:1763;width:194;height:144" coordorigin="8529,1763" coordsize="194,144" path="m8659,1763l8656,1765,8647,1774,8641,1780,8589,1836,8542,1882,8531,1892,8530,1894,8529,1895,8533,1902,8537,1906,8548,1905,8575,1905,8587,1904,8602,1904,8610,1895,8658,1846,8667,1836,8680,1821,8694,1807,8709,1794,8724,1781,8724,1768,8723,1767,8693,1767,8689,1766,8670,1766,8667,1766,8659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705,1763l8693,1767,8723,1767,8721,1764,8708,1764,8705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683,1765l8670,1766,8689,1766,8683,1765e" filled="t" fillcolor="#50535C" stroked="f">
                <v:path arrowok="t"/>
                <v:fill/>
              </v:shape>
            </v:group>
            <v:group style="position:absolute;left:6802;top:1767;width:206;height:144" coordorigin="6802,1767" coordsize="206,144">
              <v:shape style="position:absolute;left:6802;top:1767;width:206;height:144" coordorigin="6802,1767" coordsize="206,144" path="m6935,1767l6931,1769,6925,1772,6917,1783,6912,1788,6883,1817,6870,1832,6863,1842,6856,1851,6843,1859,6842,1861,6837,1867,6833,1870,6822,1882,6814,1890,6802,1904,6804,1909,6815,1911,6821,1911,6836,1909,6844,1907,6860,1904,6868,1904,6898,1904,6902,1899,6906,1894,6912,1886,6923,1873,6940,1855,6953,1841,6996,1790,7000,1786,7009,1777,7007,1772,6951,1772,6943,1771,6941,1769,6937,1767,6936,1767,6935,1767e" filled="t" fillcolor="#50535C" stroked="f">
                <v:path arrowok="t"/>
                <v:fill/>
              </v:shape>
              <v:shape style="position:absolute;left:6802;top:1767;width:206;height:144" coordorigin="6802,1767" coordsize="206,144" path="m6898,1904l6868,1904,6881,1909,6887,1909,6895,1906,6897,1905,6898,1904e" filled="t" fillcolor="#50535C" stroked="f">
                <v:path arrowok="t"/>
                <v:fill/>
              </v:shape>
              <v:shape style="position:absolute;left:6802;top:1767;width:206;height:144" coordorigin="6802,1767" coordsize="206,144" path="m6992,1768l6984,1770,6981,1770,6966,1771,6956,1772,6951,1772,7007,1772,7007,1772,6996,1768,6992,1768e" filled="t" fillcolor="#50535C" stroked="f">
                <v:path arrowok="t"/>
                <v:fill/>
              </v:shape>
              <v:shape style="position:absolute;left:6802;top:1767;width:206;height:144" coordorigin="6802,1767" coordsize="206,144" path="m6937,1767l6936,1767,6937,1767e" filled="t" fillcolor="#50535C" stroked="f">
                <v:path arrowok="t"/>
                <v:fill/>
              </v:shape>
            </v:group>
            <v:group style="position:absolute;left:6952;top:1764;width:203;height:153" coordorigin="6952,1764" coordsize="203,153">
              <v:shape style="position:absolute;left:6952;top:1764;width:203;height:153" coordorigin="6952,1764" coordsize="203,153" path="m7086,1765l7082,1766,7074,1774,7059,1788,7028,1817,7027,1818,6995,1855,6980,1871,6968,1887,6955,1902,6952,1904,6952,1907,6955,1915,6959,1917,6966,1915,6968,1915,6970,1914,6990,1912,7010,1910,7012,1910,7028,1910,7032,1904,7035,1901,7043,1892,7050,1885,7062,1872,7068,1864,7076,1857,7089,1844,7103,1828,7115,1812,7128,1797,7134,1790,7141,1785,7155,1775,7153,1768,7149,1766,7127,1766,7126,1766,7109,1766,7103,1766,7097,1766,7086,1765e" filled="t" fillcolor="#50535C" stroked="f">
                <v:path arrowok="t"/>
                <v:fill/>
              </v:shape>
              <v:shape style="position:absolute;left:6952;top:1764;width:203;height:153" coordorigin="6952,1764" coordsize="203,153" path="m7028,1910l7012,1910,7015,1911,7025,1914,7026,1913,7028,1910e" filled="t" fillcolor="#50535C" stroked="f">
                <v:path arrowok="t"/>
                <v:fill/>
              </v:shape>
              <v:shape style="position:absolute;left:6952;top:1764;width:203;height:153" coordorigin="6952,1764" coordsize="203,153" path="m7141,1764l7133,1766,7127,1766,7149,1766,7144,1764,7141,1764e" filled="t" fillcolor="#50535C" stroked="f">
                <v:path arrowok="t"/>
                <v:fill/>
              </v:shape>
              <v:shape style="position:absolute;left:6952;top:1764;width:203;height:153" coordorigin="6952,1764" coordsize="203,153" path="m7117,1766l7113,1766,7109,1766,7109,1766,7126,1766,7117,1766e" filled="t" fillcolor="#50535C" stroked="f">
                <v:path arrowok="t"/>
                <v:fill/>
              </v:shape>
            </v:group>
            <v:group style="position:absolute;left:7094;top:1764;width:190;height:146" coordorigin="7094,1764" coordsize="190,146">
              <v:shape style="position:absolute;left:7094;top:1764;width:190;height:146" coordorigin="7094,1764" coordsize="190,146" path="m7220,1767l7217,1769,7115,1876,7107,1884,7099,1893,7098,1893,7094,1899,7096,1905,7105,1909,7108,1910,7123,1908,7133,1907,7150,1904,7156,1903,7173,1903,7178,1897,7181,1891,7190,1883,7202,1869,7217,1852,7229,1841,7246,1821,7258,1806,7284,1774,7282,1772,7282,1771,7236,1771,7220,1767e" filled="t" fillcolor="#50535C" stroked="f">
                <v:path arrowok="t"/>
                <v:fill/>
              </v:shape>
              <v:shape style="position:absolute;left:7094;top:1764;width:190;height:146" coordorigin="7094,1764" coordsize="190,146" path="m7173,1903l7156,1903,7167,1908,7171,1907,7173,1903e" filled="t" fillcolor="#50535C" stroked="f">
                <v:path arrowok="t"/>
                <v:fill/>
              </v:shape>
              <v:shape style="position:absolute;left:7094;top:1764;width:190;height:146" coordorigin="7094,1764" coordsize="190,146" path="m7267,1764l7248,1769,7236,1771,7282,1771,7281,1769,7273,1766,7267,1764e" filled="t" fillcolor="#50535C" stroked="f">
                <v:path arrowok="t"/>
                <v:fill/>
              </v:shape>
            </v:group>
            <v:group style="position:absolute;left:6667;top:1768;width:196;height:143" coordorigin="6667,1768" coordsize="196,143">
              <v:shape style="position:absolute;left:6667;top:1768;width:196;height:143" coordorigin="6667,1768" coordsize="196,143" path="m6798,1768l6795,1770,6792,1772,6735,1830,6707,1859,6693,1873,6686,1881,6680,1889,6667,1899,6668,1905,6680,1910,6686,1910,6697,1908,6700,1906,6711,1905,6718,1901,6744,1901,6747,1899,6748,1898,6767,1874,6782,1858,6795,1846,6812,1828,6862,1775,6860,1773,6859,1772,6839,1772,6833,1771,6817,1770,6808,1769,6798,1768e" filled="t" fillcolor="#50535C" stroked="f">
                <v:path arrowok="t"/>
                <v:fill/>
              </v:shape>
              <v:shape style="position:absolute;left:6667;top:1768;width:196;height:143" coordorigin="6667,1768" coordsize="196,143" path="m6744,1901l6718,1901,6734,1910,6739,1906,6744,1901e" filled="t" fillcolor="#50535C" stroked="f">
                <v:path arrowok="t"/>
                <v:fill/>
              </v:shape>
              <v:shape style="position:absolute;left:6667;top:1768;width:196;height:143" coordorigin="6667,1768" coordsize="196,143" path="m6850,1770l6839,1772,6859,1772,6859,1771,6853,1770,6850,1770e" filled="t" fillcolor="#50535C" stroked="f">
                <v:path arrowok="t"/>
                <v:fill/>
              </v:shape>
            </v:group>
            <v:group style="position:absolute;left:9679;top:1761;width:208;height:154" coordorigin="9679,1761" coordsize="208,154">
              <v:shape style="position:absolute;left:9679;top:1761;width:208;height:154" coordorigin="9679,1761" coordsize="208,154" path="m9816,1761l9814,1764,9811,1766,9803,1775,9792,1787,9778,1801,9759,1819,9731,1847,9725,1853,9720,1859,9706,1873,9692,1888,9679,1903,9679,1905,9683,1914,9686,1916,9696,1910,9698,1909,9707,1908,9714,1908,9732,1906,9768,1906,9773,1901,9776,1898,9785,1888,9825,1843,9838,1828,9852,1813,9865,1798,9880,1784,9887,1779,9886,1775,9881,1769,9826,1769,9823,1768,9819,1764,9818,1763,9816,1761e" filled="t" fillcolor="#50535C" stroked="f">
                <v:path arrowok="t"/>
                <v:fill/>
              </v:shape>
              <v:shape style="position:absolute;left:9679;top:1761;width:208;height:154" coordorigin="9679,1761" coordsize="208,154" path="m9768,1906l9732,1906,9744,1907,9761,1909,9766,1908,9768,1906e" filled="t" fillcolor="#50535C" stroked="f">
                <v:path arrowok="t"/>
                <v:fill/>
              </v:shape>
              <v:shape style="position:absolute;left:9679;top:1761;width:208;height:154" coordorigin="9679,1761" coordsize="208,154" path="m9714,1908l9707,1908,9713,1908,9714,1908e" filled="t" fillcolor="#50535C" stroked="f">
                <v:path arrowok="t"/>
                <v:fill/>
              </v:shape>
              <v:shape style="position:absolute;left:9679;top:1761;width:208;height:154" coordorigin="9679,1761" coordsize="208,154" path="m9855,1765l9842,1767,9836,1768,9826,1769,9881,1769,9880,1769,9860,1769,9855,1765e" filled="t" fillcolor="#50535C" stroked="f">
                <v:path arrowok="t"/>
                <v:fill/>
              </v:shape>
              <v:shape style="position:absolute;left:9679;top:1761;width:208;height:154" coordorigin="9679,1761" coordsize="208,154" path="m9870,1766l9860,1769,9880,1769,9878,1766,9874,1766,9870,1766e" filled="t" fillcolor="#50535C" stroked="f">
                <v:path arrowok="t"/>
                <v:fill/>
              </v:shape>
              <v:shape style="position:absolute;left:9679;top:1761;width:208;height:154" coordorigin="9679,1761" coordsize="208,154" path="m9878,1766l9874,1766,9878,1766e" filled="t" fillcolor="#50535C" stroked="f">
                <v:path arrowok="t"/>
                <v:fill/>
              </v:shape>
            </v:group>
            <v:group style="position:absolute;left:10106;top:1759;width:210;height:152" coordorigin="10106,1759" coordsize="210,152">
              <v:shape style="position:absolute;left:10106;top:1759;width:210;height:152" coordorigin="10106,1759" coordsize="210,152" path="m10245,1759l10242,1761,10220,1783,10203,1801,10190,1815,10176,1830,10160,1846,10146,1860,10131,1874,10117,1888,10114,1890,10111,1893,10106,1898,10106,1900,10110,1908,10114,1911,10124,1908,10150,1908,10155,1906,10161,1906,10183,1906,10183,1906,10193,1895,10207,1881,10222,1868,10224,1866,10226,1864,10235,1854,10243,1844,10253,1835,10267,1821,10312,1778,10314,1775,10316,1773,10314,1766,10260,1766,10254,1765,10245,1759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50,1908l10124,1908,10129,1909,10139,1910,10145,1910,10150,1908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83,1906l10161,1906,10170,1906,10174,1908,10179,1910,10181,1908,10183,1906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268,1763l10267,1764,10260,1766,10314,1766,10313,1766,10280,1766,10268,1763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311,1761l10290,1762,10280,1766,10313,1766,10312,1762,10311,1761e" filled="t" fillcolor="#50535C" stroked="f">
                <v:path arrowok="t"/>
                <v:fill/>
              </v:shape>
            </v:group>
            <v:group style="position:absolute;left:10252;top:1758;width:211;height:150" coordorigin="10252,1758" coordsize="211,150">
              <v:shape style="position:absolute;left:10252;top:1758;width:211;height:150" coordorigin="10252,1758" coordsize="211,150" path="m10393,1758l10384,1767,10375,1775,10360,1792,10318,1832,10304,1846,10297,1854,10290,1861,10278,1869,10276,1871,10266,1881,10259,1888,10257,1890,10252,1897,10252,1901,10258,1906,10262,1907,10268,1904,10271,1903,10316,1902,10332,1902,10345,1889,10375,1859,10377,1857,10382,1854,10394,1843,10408,1829,10440,1796,10454,1782,10460,1777,10463,1772,10457,1764,10416,1764,10409,1764,10402,1764,10393,1758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332,1902l10316,1902,10317,1902,10326,1906,10331,1903,10332,1902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444,1760l10433,1763,10416,1764,10457,1764,10451,1761,10444,1760e" filled="t" fillcolor="#50535C" stroked="f">
                <v:path arrowok="t"/>
                <v:fill/>
              </v:shape>
            </v:group>
            <v:group style="position:absolute;left:9966;top:1761;width:200;height:151" coordorigin="9966,1761" coordsize="200,151">
              <v:shape style="position:absolute;left:9966;top:1761;width:200;height:151" coordorigin="9966,1761" coordsize="200,151" path="m10018,1910l9998,1910,10008,1912,10013,1912,10018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9997,1910l9983,1910,9992,1910,9997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10104,1761l10097,1763,10093,1766,10085,1777,10080,1782,10074,1789,10048,1815,10034,1829,10020,1845,10005,1862,9991,1876,9977,1890,9975,1892,9972,1894,9966,1902,9969,1908,9969,1908,9979,1910,9983,1910,9997,1910,9998,1910,10018,1910,10024,1908,10031,1907,10044,1907,10045,1906,10048,1905,10050,1894,10066,1879,10111,1834,10144,1796,10151,1789,10161,1782,10162,1780,10168,1773,10167,1767,10113,1767,10111,1767,10109,1767,10104,1761e" filled="t" fillcolor="#50535C" stroked="f">
                <v:path arrowok="t"/>
                <v:fill/>
              </v:shape>
              <v:shape style="position:absolute;left:9966;top:1761;width:200;height:151" coordorigin="9966,1761" coordsize="200,151" path="m10044,1907l10031,1907,10039,1908,10042,1908,10044,1907e" filled="t" fillcolor="#50535C" stroked="f">
                <v:path arrowok="t"/>
                <v:fill/>
              </v:shape>
              <v:shape style="position:absolute;left:9966;top:1761;width:200;height:151" coordorigin="9966,1761" coordsize="200,151" path="m10153,1761l10125,1764,10113,1767,10167,1767,10165,1762,10153,1761e" filled="t" fillcolor="#50535C" stroked="f">
                <v:path arrowok="t"/>
                <v:fill/>
              </v:shape>
            </v:group>
            <v:group style="position:absolute;left:10399;top:1760;width:204;height:146" coordorigin="10399,1760" coordsize="204,146">
              <v:shape style="position:absolute;left:10399;top:1760;width:204;height:146" coordorigin="10399,1760" coordsize="204,146" path="m10535,1760l10533,1761,10529,1765,10500,1794,10486,1808,10470,1825,10455,1839,10441,1853,10432,1862,10423,1872,10409,1883,10406,1887,10399,1893,10399,1897,10404,1904,10407,1906,10417,1905,10425,1905,10440,1901,10459,1901,10463,1900,10464,1900,10477,1900,10479,1899,10484,1892,10485,1891,10493,1884,10501,1877,10511,1866,10536,1839,10553,1821,10567,1807,10582,1794,10598,1781,10603,1778,10603,1771,10597,1765,10595,1764,10544,1764,10535,176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25,1905l10417,1905,10423,1905,10425,1905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59,1901l10440,1901,10452,1904,10459,1901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77,1900l10464,1900,10473,1903,10477,190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592,1762l10580,1762,10569,1763,10551,1763,10544,1764,10595,1764,10594,1763,10594,1763,10569,1763,10594,1763,10592,1762e" filled="t" fillcolor="#50535C" stroked="f">
                <v:path arrowok="t"/>
                <v:fill/>
              </v:shape>
            </v:group>
            <v:group style="position:absolute;left:9825;top:1761;width:202;height:151" coordorigin="9825,1761" coordsize="202,151">
              <v:shape style="position:absolute;left:9825;top:1761;width:202;height:151" coordorigin="9825,1761" coordsize="202,151" path="m9959,1761l9959,1761,9949,1769,9947,1772,9943,1777,9889,1835,9877,1847,9858,1867,9827,1896,9826,1899,9825,1904,9825,1907,9832,1909,9835,1912,9839,1908,9841,1906,9843,1905,9884,1902,9891,1902,9896,1902,9908,1901,9912,1899,9919,1888,9923,1883,9950,1854,9964,1840,9980,1823,9993,1809,10007,1795,10023,1782,10024,1781,10025,1780,10026,1776,10027,1774,10026,1769,9976,1769,9971,1769,9959,1761e" filled="t" fillcolor="#50535C" stroked="f">
                <v:path arrowok="t"/>
                <v:fill/>
              </v:shape>
              <v:shape style="position:absolute;left:9825;top:1761;width:202;height:151" coordorigin="9825,1761" coordsize="202,151" path="m9891,1902l9884,1902,9884,1902,9891,1902e" filled="t" fillcolor="#50535C" stroked="f">
                <v:path arrowok="t"/>
                <v:fill/>
              </v:shape>
              <v:shape style="position:absolute;left:9825;top:1761;width:202;height:151" coordorigin="9825,1761" coordsize="202,151" path="m10020,1763l10003,1766,9992,1768,9976,1769,10026,1769,10025,1766,10020,1763e" filled="t" fillcolor="#50535C" stroked="f">
                <v:path arrowok="t"/>
                <v:fill/>
              </v:shape>
            </v:group>
            <v:group style="position:absolute;left:9253;top:1760;width:200;height:149" coordorigin="9253,1760" coordsize="200,149">
              <v:shape style="position:absolute;left:9253;top:1760;width:200;height:149" coordorigin="9253,1760" coordsize="200,149" path="m9382,1762l9379,1763,9375,1767,9374,1769,9329,1817,9317,1830,9300,1848,9266,1884,9258,1890,9253,1900,9260,1908,9269,1909,9288,1903,9298,1900,9336,1900,9340,1892,9342,1890,9389,1842,9418,1809,9432,1794,9446,1780,9452,1775,9452,1770,9448,1766,9396,1766,9382,176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3,1902l9318,1902,9329,1902,9333,190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6,1900l9298,1900,9313,1902,9333,1902,9335,1901,9336,1900e" filled="t" fillcolor="#50535C" stroked="f">
                <v:path arrowok="t"/>
                <v:fill/>
              </v:shape>
              <v:shape style="position:absolute;left:9253;top:1760;width:200;height:149" coordorigin="9253,1760" coordsize="200,149" path="m9439,1760l9421,1762,9396,1766,9448,1766,9443,1762,9439,1760e" filled="t" fillcolor="#50535C" stroked="f">
                <v:path arrowok="t"/>
                <v:fill/>
              </v:shape>
            </v:group>
            <v:group style="position:absolute;left:9398;top:1762;width:198;height:147" coordorigin="9398,1762" coordsize="198,147">
              <v:shape style="position:absolute;left:9398;top:1762;width:198;height:147" coordorigin="9398,1762" coordsize="198,147" path="m9528,1762l9527,1763,9517,1773,9499,1792,9485,1807,9471,1821,9462,1829,9453,1837,9442,1850,9440,1854,9430,1864,9402,1895,9400,1897,9398,1901,9398,1903,9401,1908,9408,1910,9414,1907,9415,1906,9423,1904,9446,1901,9475,1901,9476,1901,9480,1896,9505,1871,9523,1854,9535,1840,9565,1808,9578,1793,9593,1779,9596,1776,9596,1769,9590,1766,9548,1766,9538,1766,9528,1762e" filled="t" fillcolor="#50535C" stroked="f">
                <v:path arrowok="t"/>
                <v:fill/>
              </v:shape>
              <v:shape style="position:absolute;left:9398;top:1762;width:198;height:147" coordorigin="9398,1762" coordsize="198,147" path="m9475,1901l9446,1901,9465,1901,9471,1903,9475,1901e" filled="t" fillcolor="#50535C" stroked="f">
                <v:path arrowok="t"/>
                <v:fill/>
              </v:shape>
              <v:shape style="position:absolute;left:9398;top:1762;width:198;height:147" coordorigin="9398,1762" coordsize="198,147" path="m9566,1764l9548,1766,9590,1766,9588,1765,9586,1764,9573,1764,9566,1764e" filled="t" fillcolor="#50535C" stroked="f">
                <v:path arrowok="t"/>
                <v:fill/>
              </v:shape>
              <v:shape style="position:absolute;left:9398;top:1762;width:198;height:147" coordorigin="9398,1762" coordsize="198,147" path="m9584,1763l9573,1764,9586,1764,9584,1763e" filled="t" fillcolor="#50535C" stroked="f">
                <v:path arrowok="t"/>
                <v:fill/>
              </v:shape>
            </v:group>
            <v:group style="position:absolute;left:9544;top:1763;width:199;height:149" coordorigin="9544,1763" coordsize="199,149">
              <v:shape style="position:absolute;left:9544;top:1763;width:199;height:149" coordorigin="9544,1763" coordsize="199,149" path="m9672,1763l9668,1767,9664,1770,9643,1793,9598,1840,9583,1857,9553,1890,9550,1893,9545,1899,9544,1904,9548,1910,9556,1912,9564,1906,9579,1904,9586,1903,9597,1902,9614,1902,9623,1901,9624,1901,9629,1894,9633,1888,9643,1876,9671,1847,9677,1841,9682,1835,9695,1821,9702,1814,9719,1797,9727,1787,9738,1779,9740,1778,9741,1776,9743,1774,9741,1769,9740,1768,9691,1768,9682,1768,9672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624,1901e" filled="t" fillcolor="#50535C" stroked="f">
                <v:path arrowok="t"/>
                <v:fill/>
              </v:shape>
              <v:shape style="position:absolute;left:9544;top:1763;width:199;height:149" coordorigin="9544,1763" coordsize="199,149" path="m9704,1765l9691,1768,9740,1768,9739,1767,9722,1767,9717,1766,9708,1766,9704,1765e" filled="t" fillcolor="#50535C" stroked="f">
                <v:path arrowok="t"/>
                <v:fill/>
              </v:shape>
              <v:shape style="position:absolute;left:9544;top:1763;width:199;height:149" coordorigin="9544,1763" coordsize="199,149" path="m9728,1763l9722,1767,9739,1767,9738,1765,9731,1763,9728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717,1766l9708,1766,9717,1766,9717,1766e" filled="t" fillcolor="#50535C" stroked="f">
                <v:path arrowok="t"/>
                <v:fill/>
              </v:shape>
            </v:group>
            <v:group style="position:absolute;left:10541;top:1763;width:194;height:144" coordorigin="10541,1763" coordsize="194,144">
              <v:shape style="position:absolute;left:10541;top:1763;width:194;height:144" coordorigin="10541,1763" coordsize="194,144" path="m10614,1904l10599,1904,10610,1907,10612,1905,10614,1904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587,1905l10560,1905,10564,1906,10570,1906,10574,1907,10587,1905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71,1763l10668,1765,10659,1774,10653,1780,10601,1836,10554,1882,10543,1892,10542,1894,10541,1895,10545,1902,10550,1906,10560,1905,10587,1905,10599,1904,10614,1904,10622,1895,10670,1846,10679,1836,10692,1821,10706,1807,10721,1794,10737,1781,10736,1768,10735,1767,10705,1767,10701,1766,10682,1766,10679,1766,10671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717,1763l10705,1767,10735,1767,10733,1764,10720,1764,10717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95,1765l10682,1766,10701,1766,10695,1765e" filled="t" fillcolor="#50535C" stroked="f">
                <v:path arrowok="t"/>
                <v:fill/>
              </v:shape>
            </v:group>
            <v:group style="position:absolute;left:8814;top:1767;width:206;height:144" coordorigin="8814,1767" coordsize="206,144">
              <v:shape style="position:absolute;left:8814;top:1767;width:206;height:144" coordorigin="8814,1767" coordsize="206,144" path="m8947,1767l8943,1769,8937,1772,8929,1783,8924,1788,8895,1817,8882,1832,8875,1842,8868,1851,8856,1859,8854,1861,8849,1867,8845,1870,8834,1882,8826,1890,8814,1904,8816,1909,8827,1911,8834,1911,8848,1909,8856,1907,8872,1904,8880,1904,8910,1904,8914,1899,8918,1894,8924,1886,8935,1873,8952,1855,8965,1841,9008,1790,9012,1786,9021,1777,9020,1772,8963,1772,8955,1771,8953,1769,8949,1767,8948,1767,8947,1767e" filled="t" fillcolor="#50535C" stroked="f">
                <v:path arrowok="t"/>
                <v:fill/>
              </v:shape>
              <v:shape style="position:absolute;left:8814;top:1767;width:206;height:144" coordorigin="8814,1767" coordsize="206,144" path="m8910,1904l8880,1904,8893,1909,8899,1909,8907,1906,8909,1905,8910,1904e" filled="t" fillcolor="#50535C" stroked="f">
                <v:path arrowok="t"/>
                <v:fill/>
              </v:shape>
              <v:shape style="position:absolute;left:8814;top:1767;width:206;height:144" coordorigin="8814,1767" coordsize="206,144" path="m9004,1768l8996,1770,8993,1770,8978,1771,8968,1772,8963,1772,9020,1772,9019,1772,9008,1768,9004,1768e" filled="t" fillcolor="#50535C" stroked="f">
                <v:path arrowok="t"/>
                <v:fill/>
              </v:shape>
              <v:shape style="position:absolute;left:8814;top:1767;width:206;height:144" coordorigin="8814,1767" coordsize="206,144" path="m8949,1767l8948,1767,8949,1767e" filled="t" fillcolor="#50535C" stroked="f">
                <v:path arrowok="t"/>
                <v:fill/>
              </v:shape>
            </v:group>
            <v:group style="position:absolute;left:8964;top:1764;width:203;height:153" coordorigin="8964,1764" coordsize="203,153">
              <v:shape style="position:absolute;left:8964;top:1764;width:203;height:153" coordorigin="8964,1764" coordsize="203,153" path="m9098,1765l9094,1766,9086,1774,9071,1788,9040,1817,9039,1818,9007,1855,8992,1871,8980,1887,8967,1902,8964,1904,8964,1907,8967,1915,8971,1917,8978,1915,8980,1915,8982,1914,9002,1912,9022,1910,9024,1910,9040,1910,9044,1904,9047,1901,9055,1892,9062,1885,9075,1872,9080,1864,9088,1857,9101,1844,9115,1828,9127,1812,9140,1797,9146,1790,9153,1785,9167,1775,9166,1768,9161,1766,9139,1766,9138,1766,9121,1766,9115,1766,9109,1766,9098,1765e" filled="t" fillcolor="#50535C" stroked="f">
                <v:path arrowok="t"/>
                <v:fill/>
              </v:shape>
              <v:shape style="position:absolute;left:8964;top:1764;width:203;height:153" coordorigin="8964,1764" coordsize="203,153" path="m9040,1910l9024,1910,9027,1911,9037,1914,9038,1913,9040,1910e" filled="t" fillcolor="#50535C" stroked="f">
                <v:path arrowok="t"/>
                <v:fill/>
              </v:shape>
              <v:shape style="position:absolute;left:8964;top:1764;width:203;height:153" coordorigin="8964,1764" coordsize="203,153" path="m9153,1764l9145,1766,9139,1766,9161,1766,9156,1764,9153,1764e" filled="t" fillcolor="#50535C" stroked="f">
                <v:path arrowok="t"/>
                <v:fill/>
              </v:shape>
              <v:shape style="position:absolute;left:8964;top:1764;width:203;height:153" coordorigin="8964,1764" coordsize="203,153" path="m9129,1766l9125,1766,9121,1766,9121,1766,9138,1766,9129,1766e" filled="t" fillcolor="#50535C" stroked="f">
                <v:path arrowok="t"/>
                <v:fill/>
              </v:shape>
            </v:group>
            <v:group style="position:absolute;left:9106;top:1764;width:190;height:146" coordorigin="9106,1764" coordsize="190,146">
              <v:shape style="position:absolute;left:9106;top:1764;width:190;height:146" coordorigin="9106,1764" coordsize="190,146" path="m9232,1767l9229,1769,9127,1876,9119,1884,9111,1893,9110,1893,9106,1899,9108,1905,9117,1909,9121,1910,9135,1908,9145,1907,9162,1904,9168,1903,9185,1903,9190,1897,9193,1891,9202,1883,9215,1869,9229,1852,9241,1841,9258,1821,9270,1806,9296,1774,9294,1772,9294,1771,9248,1771,9232,1767e" filled="t" fillcolor="#50535C" stroked="f">
                <v:path arrowok="t"/>
                <v:fill/>
              </v:shape>
              <v:shape style="position:absolute;left:9106;top:1764;width:190;height:146" coordorigin="9106,1764" coordsize="190,146" path="m9185,1903l9168,1903,9179,1908,9183,1907,9185,1903e" filled="t" fillcolor="#50535C" stroked="f">
                <v:path arrowok="t"/>
                <v:fill/>
              </v:shape>
              <v:shape style="position:absolute;left:9106;top:1764;width:190;height:146" coordorigin="9106,1764" coordsize="190,146" path="m9279,1764l9260,1769,9248,1771,9294,1771,9293,1769,9285,1766,9279,1764e" filled="t" fillcolor="#50535C" stroked="f">
                <v:path arrowok="t"/>
                <v:fill/>
              </v:shape>
            </v:group>
            <v:group style="position:absolute;left:8679;top:1768;width:196;height:143" coordorigin="8679,1768" coordsize="196,143">
              <v:shape style="position:absolute;left:8679;top:1768;width:196;height:143" coordorigin="8679,1768" coordsize="196,143" path="m8810,1768l8807,1770,8805,1772,8747,1830,8719,1859,8705,1873,8698,1881,8692,1889,8679,1899,8680,1905,8692,1910,8699,1910,8709,1908,8712,1906,8723,1905,8730,1901,8756,1901,8759,1899,8760,1898,8779,1874,8794,1858,8807,1846,8825,1828,8875,1775,8872,1773,8871,1772,8851,1772,8845,1771,8829,1770,8820,1769,8810,1768e" filled="t" fillcolor="#50535C" stroked="f">
                <v:path arrowok="t"/>
                <v:fill/>
              </v:shape>
              <v:shape style="position:absolute;left:8679;top:1768;width:196;height:143" coordorigin="8679,1768" coordsize="196,143" path="m8756,1901l8730,1901,8746,1910,8751,1906,8756,1901e" filled="t" fillcolor="#50535C" stroked="f">
                <v:path arrowok="t"/>
                <v:fill/>
              </v:shape>
              <v:shape style="position:absolute;left:8679;top:1768;width:196;height:143" coordorigin="8679,1768" coordsize="196,143" path="m8862,1770l8851,1772,8871,1772,8871,1771,8865,1770,8862,1770e" filled="t" fillcolor="#50535C" stroked="f">
                <v:path arrowok="t"/>
                <v:fill/>
              </v:shape>
            </v:group>
            <v:group style="position:absolute;left:10700;top:1757;width:211;height:150" coordorigin="10700,1757" coordsize="211,150">
              <v:shape style="position:absolute;left:10700;top:1757;width:211;height:150" coordorigin="10700,1757" coordsize="211,150" path="m10840,1757l10831,1766,10823,1774,10808,1791,10766,1832,10752,1846,10745,1853,10737,1861,10726,1868,10724,1871,10713,1881,10707,1887,10704,1890,10700,1896,10700,1901,10705,1906,10709,1907,10716,1903,10719,1903,10764,1902,10780,1902,10793,1889,10823,1859,10825,1857,10830,1853,10842,1842,10856,1828,10888,1796,10902,1782,10908,1777,10911,1771,10905,1763,10864,1763,10857,1763,10849,1763,10840,1757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780,1902l10764,1902,10765,1902,10774,1906,10779,1902,10780,1902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892,1759l10881,1763,10864,1763,10905,1763,10898,1760,10892,1759e" filled="t" fillcolor="#50535C" stroked="f">
                <v:path arrowok="t"/>
                <v:fill/>
              </v:shape>
            </v:group>
            <v:group style="position:absolute;left:10847;top:1759;width:204;height:146" coordorigin="10847,1759" coordsize="204,146">
              <v:shape style="position:absolute;left:10847;top:1759;width:204;height:146" coordorigin="10847,1759" coordsize="204,146" path="m10983,1759l10981,1760,10977,1764,10948,1793,10934,1808,10918,1824,10903,1838,10889,1852,10880,1862,10871,1872,10857,1883,10854,1886,10847,1893,10847,1897,10852,1903,10855,1905,10865,1904,10872,1904,10888,1901,10907,1901,10911,1900,10912,1900,10925,1900,10927,1899,10932,1891,10933,1891,10941,1883,10949,1876,10959,1865,10984,1839,11001,1821,11015,1807,11030,1793,11046,1781,11051,1777,11051,1771,11044,1765,11043,1764,10992,1764,10983,1759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872,1904l10865,1904,10871,1905,10872,1904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07,1901l10888,1901,10900,1903,10907,1901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25,1900l10912,1900,10921,1902,10925,1900e" filled="t" fillcolor="#50535C" stroked="f">
                <v:path arrowok="t"/>
                <v:fill/>
              </v:shape>
              <v:shape style="position:absolute;left:10847;top:1759;width:204;height:146" coordorigin="10847,1759" coordsize="204,146" path="m11040,1761l11028,1762,11017,1763,10999,1763,10992,1764,11043,1764,11042,1763,11042,1763,11017,1763,11042,1763,11040,1761e" filled="t" fillcolor="#50535C" stroked="f">
                <v:path arrowok="t"/>
                <v:fill/>
              </v:shape>
            </v:group>
            <v:group style="position:absolute;left:10989;top:1762;width:194;height:144" coordorigin="10989,1762" coordsize="194,144">
              <v:shape style="position:absolute;left:10989;top:1762;width:194;height:144" coordorigin="10989,1762" coordsize="194,144" path="m11062,1904l11047,1904,11058,1907,11060,1905,11062,1904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035,1905l11008,1905,11012,1906,11018,1906,11022,1906,11035,1905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19,1762l11116,1764,11107,1774,11101,1780,11049,1836,11002,1882,10991,1892,10990,1893,10989,1895,10992,1902,10997,1905,11008,1905,11035,1905,11047,1904,11062,1904,11070,1894,11118,1846,11127,1836,11140,1821,11154,1807,11169,1793,11184,1780,11184,1768,11183,1766,11153,1766,11148,1765,11130,1765,11127,1765,11119,1762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65,1763l11153,1766,11183,1766,11181,1764,11168,1763,11165,1763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43,1764l11130,1765,11148,1765,11143,1764e" filled="t" fillcolor="#50535C" stroked="f">
                <v:path arrowok="t"/>
                <v:fill/>
              </v:shape>
            </v:group>
            <v:group style="position:absolute;left:11111;top:1759;width:162;height:154" coordorigin="11111,1759" coordsize="162,154">
              <v:shape style="position:absolute;left:11111;top:1759;width:162;height:154" coordorigin="11111,1759" coordsize="162,154" path="m11263,1759l11204,1807,11181,1832,11173,1839,11158,1853,11144,1867,11127,1886,11122,1890,11114,1897,11111,1899,11111,1903,11111,1904,11113,1909,11116,1913,11123,1913,11126,1910,11130,1908,11143,1905,11150,1904,11162,1904,11169,1900,11190,1900,11207,1883,11226,1865,11253,1836,11258,1831,11263,1827,11272,1818,11273,1813,11264,1805,11264,1801,11267,1794,11267,1792,11269,1782,11269,1774,11266,1761,11263,1759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62,1904l11150,1904,11157,1904,11162,1904,11162,1904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90,1900l11169,1900,11174,1901,11183,1904,11187,1903,11190,1900e" filled="t" fillcolor="#50535C" stroked="f">
                <v:path arrowok="t"/>
                <v:fill/>
              </v:shape>
            </v:group>
            <v:group style="position:absolute;left:11223;top:1863;width:37;height:47" coordorigin="11223,1863" coordsize="37,47">
              <v:shape style="position:absolute;left:11223;top:1863;width:37;height:47" coordorigin="11223,1863" coordsize="37,47" path="m11260,1905l11241,1905,11244,1906,11251,1910,11255,1909,11260,1905e" filled="t" fillcolor="#50535C" stroked="f">
                <v:path arrowok="t"/>
                <v:fill/>
              </v:shape>
              <v:shape style="position:absolute;left:11223;top:1863;width:37;height:47" coordorigin="11223,1863" coordsize="37,47" path="m11256,1863l11253,1866,11250,1870,11246,1874,11238,1882,11232,1887,11223,1897,11224,1901,11229,1904,11232,1905,11235,1906,11241,1905,11260,1905,11262,1904,11264,1903,11266,1892,11264,1882,11263,1870,11261,1864,11256,1863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73.575409pt;margin-top:134.859039pt;width:24.125pt;height:31.912875pt;mso-position-horizontal-relative:page;mso-position-vertical-relative:page;z-index:-5977" coordorigin="5472,2697" coordsize="483,638">
            <v:group style="position:absolute;left:5493;top:2794;width:440;height:520" coordorigin="5493,2794" coordsize="440,520">
              <v:shape style="position:absolute;left:5493;top:2794;width:440;height:520" coordorigin="5493,2794" coordsize="440,520" path="m5871,2794l5933,2794,5933,3314,5493,3314,5493,2794,5553,2794e" filled="f" stroked="t" strokeweight="2.126pt" strokecolor="#50535C">
                <v:path arrowok="t"/>
              </v:shape>
            </v:group>
            <v:group style="position:absolute;left:5613;top:2718;width:199;height:116" coordorigin="5613,2718" coordsize="199,116">
              <v:shape style="position:absolute;left:5613;top:2718;width:199;height:116" coordorigin="5613,2718" coordsize="199,116" path="m5812,2834l5812,2754,5753,2754,5747,2733,5731,2718,5703,2720,5684,2728,5674,2743,5613,2754,5613,2834,5812,2834xe" filled="f" stroked="t" strokeweight="2.126pt" strokecolor="#50535C">
                <v:path arrowok="t"/>
              </v:shape>
            </v:group>
            <v:group style="position:absolute;left:5593;top:3034;width:240;height:2" coordorigin="5593,3034" coordsize="240,2">
              <v:shape style="position:absolute;left:5593;top:3034;width:240;height:2" coordorigin="5593,3034" coordsize="240,0" path="m5833,3034l5593,3034e" filled="f" stroked="t" strokeweight="2.126pt" strokecolor="#50535C">
                <v:path arrowok="t"/>
              </v:shape>
            </v:group>
            <v:group style="position:absolute;left:5593;top:3114;width:240;height:2" coordorigin="5593,3114" coordsize="240,2">
              <v:shape style="position:absolute;left:5593;top:3114;width:240;height:2" coordorigin="5593,3114" coordsize="240,0" path="m5833,3114l5593,3114e" filled="f" stroked="t" strokeweight="2.126pt" strokecolor="#50535C">
                <v:path arrowok="t"/>
              </v:shape>
            </v:group>
            <v:group style="position:absolute;left:5593;top:3194;width:240;height:2" coordorigin="5593,3194" coordsize="240,2">
              <v:shape style="position:absolute;left:5593;top:3194;width:240;height:2" coordorigin="5593,3194" coordsize="240,0" path="m5833,3194l5593,3194e" filled="f" stroked="t" strokeweight="2.126pt" strokecolor="#50535C">
                <v:path arrowok="t"/>
              </v:shape>
            </v:group>
            <v:group style="position:absolute;left:5593;top:2954;width:100;height:2" coordorigin="5593,2954" coordsize="100,2">
              <v:shape style="position:absolute;left:5593;top:2954;width:100;height:2" coordorigin="5593,2954" coordsize="100,0" path="m5693,2954l5593,2954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4.407394pt;margin-top:50.608063pt;width:60.218409pt;height:10pt;mso-position-horizontal-relative:page;mso-position-vertical-relative:page;z-index:-5976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5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(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20)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2.249115pt;margin-top:50.608063pt;width:88.904405pt;height:10pt;mso-position-horizontal-relative:page;mso-position-vertical-relative:page;z-index:-597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hyperlink r:id="rId16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h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@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0.182495pt;margin-top:50.608063pt;width:75.242504pt;height:10pt;mso-position-horizontal-relative:page;mso-position-vertical-relative:page;z-index:-5974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hyperlink r:id="rId17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-1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6.035706pt;margin-top:183.15152pt;width:119.211021pt;height:12pt;mso-position-horizontal-relative:page;mso-position-vertical-relative:page;z-index:-5973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X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99"/>
                      <w:b/>
                      <w:bCs/>
                      <w:position w:val="1"/>
                    </w:rPr>
                    <w:t>SE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9.637787pt;margin-top:207.15152pt;width:12.000001pt;height:12pt;mso-position-horizontal-relative:page;mso-position-vertical-relative:page;z-index:-5972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83.367798pt;margin-top:231.15152pt;width:404.535629pt;height:24pt;mso-position-horizontal-relative:page;mso-position-vertical-relative:page;z-index:-5971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1145" w:right="112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8.856873pt;margin-top:794.939392pt;width:6.566407pt;height:10pt;mso-position-horizontal-relative:page;mso-position-vertical-relative:page;z-index:-597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5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2.628998pt;margin-top:610.739014pt;width:148.393pt;height:151.432pt;mso-position-horizontal-relative:page;mso-position-vertical-relative:page;z-index:-5969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11" w:after="0" w:line="280" w:lineRule="exact"/>
                    <w:jc w:val="left"/>
                    <w:rPr>
                      <w:sz w:val="28"/>
                      <w:szCs w:val="28"/>
                    </w:rPr>
                  </w:pPr>
                  <w:rPr/>
                  <w:r>
                    <w:rPr>
                      <w:sz w:val="28"/>
                      <w:szCs w:val="28"/>
                    </w:rPr>
                  </w:r>
                </w:p>
                <w:p>
                  <w:pPr>
                    <w:spacing w:before="0" w:after="0" w:line="240" w:lineRule="auto"/>
                    <w:ind w:left="838" w:right="802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</w:rPr>
                    <w:t>NDIN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ind w:left="298" w:right="278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3.503998pt;margin-top:610.739014pt;width:148.393pt;height:151.432pt;mso-position-horizontal-relative:page;mso-position-vertical-relative:page;z-index:-5968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11" w:after="0" w:line="280" w:lineRule="exact"/>
                    <w:jc w:val="left"/>
                    <w:rPr>
                      <w:sz w:val="28"/>
                      <w:szCs w:val="28"/>
                    </w:rPr>
                  </w:pPr>
                  <w:rPr/>
                  <w:r>
                    <w:rPr>
                      <w:sz w:val="28"/>
                      <w:szCs w:val="28"/>
                    </w:rPr>
                  </w:r>
                </w:p>
                <w:p>
                  <w:pPr>
                    <w:spacing w:before="0" w:after="0" w:line="240" w:lineRule="auto"/>
                    <w:ind w:left="643" w:right="603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w w:val="99"/>
                      <w:b/>
                      <w:bCs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20"/>
                      <w:w w:val="99"/>
                      <w:b/>
                      <w:bCs/>
                    </w:rPr>
                    <w:t>IA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2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20"/>
                      <w:w w:val="99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ind w:left="298" w:right="278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2.700592pt;margin-top:638.002808pt;width:9pt;height:14pt;mso-position-horizontal-relative:page;mso-position-vertical-relative:page;z-index:-596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1.700592pt;margin-top:638.002808pt;width:9pt;height:14pt;mso-position-horizontal-relative:page;mso-position-vertical-relative:page;z-index:-596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4.378998pt;margin-top:610.739014pt;width:148.393pt;height:151.432pt;mso-position-horizontal-relative:page;mso-position-vertical-relative:page;z-index:-5965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11" w:after="0" w:line="280" w:lineRule="exact"/>
                    <w:jc w:val="left"/>
                    <w:rPr>
                      <w:sz w:val="28"/>
                      <w:szCs w:val="28"/>
                    </w:rPr>
                  </w:pPr>
                  <w:rPr/>
                  <w:r>
                    <w:rPr>
                      <w:sz w:val="28"/>
                      <w:szCs w:val="28"/>
                    </w:rPr>
                  </w:r>
                </w:p>
                <w:p>
                  <w:pPr>
                    <w:spacing w:before="0" w:after="0" w:line="240" w:lineRule="auto"/>
                    <w:ind w:left="681" w:right="661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W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100"/>
                      <w:b/>
                      <w:bCs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K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/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ind w:left="298" w:right="278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2.628998pt;margin-top:447.46402pt;width:148.393pt;height:151.432pt;mso-position-horizontal-relative:page;mso-position-vertical-relative:page;z-index:-5964" type="#_x0000_t202" filled="f" stroked="f">
            <v:textbox inset="0,0,0,0">
              <w:txbxContent>
                <w:p>
                  <w:pPr>
                    <w:spacing w:before="7" w:after="0" w:line="190" w:lineRule="exact"/>
                    <w:jc w:val="left"/>
                    <w:rPr>
                      <w:sz w:val="19"/>
                      <w:szCs w:val="19"/>
                    </w:rPr>
                  </w:pPr>
                  <w:rPr/>
                  <w:r>
                    <w:rPr>
                      <w:sz w:val="19"/>
                      <w:szCs w:val="19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left="708" w:right="688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1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</w:rPr>
                    <w:t>-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28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17"/>
                      <w:w w:val="99"/>
                      <w:b/>
                      <w:bCs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8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ind w:left="298" w:right="278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7.532501pt;margin-top:476.55661pt;width:14pt;height:14pt;mso-position-horizontal-relative:page;mso-position-vertical-relative:page;z-index:-596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3.503998pt;margin-top:447.46402pt;width:148.393pt;height:151.432pt;mso-position-horizontal-relative:page;mso-position-vertical-relative:page;z-index:-5962" type="#_x0000_t202" filled="f" stroked="f">
            <v:textbox inset="0,0,0,0">
              <w:txbxContent>
                <w:p>
                  <w:pPr>
                    <w:spacing w:before="7" w:after="0" w:line="190" w:lineRule="exact"/>
                    <w:jc w:val="left"/>
                    <w:rPr>
                      <w:sz w:val="19"/>
                      <w:szCs w:val="19"/>
                    </w:rPr>
                  </w:pPr>
                  <w:rPr/>
                  <w:r>
                    <w:rPr>
                      <w:sz w:val="19"/>
                      <w:szCs w:val="19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left="752" w:right="732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99"/>
                      <w:b/>
                      <w:bCs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8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99"/>
                      <w:b/>
                      <w:bCs/>
                    </w:rPr>
                    <w:t>SE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ind w:left="298" w:right="278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2.700592pt;margin-top:475.263702pt;width:31pt;height:31pt;mso-position-horizontal-relative:page;mso-position-vertical-relative:page;z-index:-596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1.711609pt;margin-top:484.263702pt;width:8pt;height:8pt;mso-position-horizontal-relative:page;mso-position-vertical-relative:page;z-index:-5960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left="40"/>
                    <w:jc w:val="left"/>
                    <w:rPr>
                      <w:sz w:val="16"/>
                      <w:szCs w:val="16"/>
                    </w:rPr>
                  </w:pPr>
                  <w:rPr/>
                  <w:r>
                    <w:rPr>
                      <w:sz w:val="16"/>
                      <w:szCs w:val="16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4.378998pt;margin-top:447.46402pt;width:148.393pt;height:151.432pt;mso-position-horizontal-relative:page;mso-position-vertical-relative:page;z-index:-5959" type="#_x0000_t202" filled="f" stroked="f">
            <v:textbox inset="0,0,0,0">
              <w:txbxContent>
                <w:p>
                  <w:pPr>
                    <w:spacing w:before="7" w:after="0" w:line="190" w:lineRule="exact"/>
                    <w:jc w:val="left"/>
                    <w:rPr>
                      <w:sz w:val="19"/>
                      <w:szCs w:val="19"/>
                    </w:rPr>
                  </w:pPr>
                  <w:rPr/>
                  <w:r>
                    <w:rPr>
                      <w:sz w:val="19"/>
                      <w:szCs w:val="19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left="390" w:right="370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4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20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20"/>
                      <w:w w:val="100"/>
                      <w:b/>
                      <w:bCs/>
                    </w:rPr>
                    <w:t>ARK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ind w:left="298" w:right="278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3.575699pt;margin-top:482.263702pt;width:30pt;height:24pt;mso-position-horizontal-relative:page;mso-position-vertical-relative:page;z-index:-595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7.575699pt;margin-top:476.263702pt;width:22pt;height:10pt;mso-position-horizontal-relative:page;mso-position-vertical-relative:page;z-index:-595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2.628998pt;margin-top:283.937012pt;width:148.393pt;height:151.432pt;mso-position-horizontal-relative:page;mso-position-vertical-relative:page;z-index:-5956" type="#_x0000_t202" filled="f" stroked="f">
            <v:textbox inset="0,0,0,0">
              <w:txbxContent>
                <w:p>
                  <w:pPr>
                    <w:spacing w:before="7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left="702" w:right="682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ind w:left="298" w:right="278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7.825012pt;margin-top:306.984009pt;width:18pt;height:6pt;mso-position-horizontal-relative:page;mso-position-vertical-relative:page;z-index:-5955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left="40"/>
                    <w:jc w:val="left"/>
                    <w:rPr>
                      <w:sz w:val="12"/>
                      <w:szCs w:val="12"/>
                    </w:rPr>
                  </w:pPr>
                  <w:rPr/>
                  <w:r>
                    <w:rPr>
                      <w:sz w:val="12"/>
                      <w:szCs w:val="12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7.825012pt;margin-top:312.984009pt;width:18pt;height:16pt;mso-position-horizontal-relative:page;mso-position-vertical-relative:page;z-index:-595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7.825012pt;margin-top:328.984009pt;width:18pt;height:8.0pt;mso-position-horizontal-relative:page;mso-position-vertical-relative:page;z-index:-5953" type="#_x0000_t202" filled="f" stroked="f">
            <v:textbox inset="0,0,0,0">
              <w:txbxContent>
                <w:p>
                  <w:pPr>
                    <w:spacing w:before="10" w:after="0" w:line="150" w:lineRule="exact"/>
                    <w:ind w:left="40"/>
                    <w:jc w:val="left"/>
                    <w:rPr>
                      <w:sz w:val="15"/>
                      <w:szCs w:val="15"/>
                    </w:rPr>
                  </w:pPr>
                  <w:rPr/>
                  <w:r>
                    <w:rPr>
                      <w:sz w:val="15"/>
                      <w:szCs w:val="15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3.503998pt;margin-top:283.937012pt;width:148.393pt;height:151.432pt;mso-position-horizontal-relative:page;mso-position-vertical-relative:page;z-index:-5952" type="#_x0000_t202" filled="f" stroked="f">
            <v:textbox inset="0,0,0,0">
              <w:txbxContent>
                <w:p>
                  <w:pPr>
                    <w:spacing w:before="7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left="342" w:right="321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w w:val="99"/>
                      <w:b/>
                      <w:bCs/>
                    </w:rPr>
                    <w:t>W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18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28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18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18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ind w:left="298" w:right="278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4.378998pt;margin-top:283.937012pt;width:148.393pt;height:151.432pt;mso-position-horizontal-relative:page;mso-position-vertical-relative:page;z-index:-5951" type="#_x0000_t202" filled="f" stroked="f">
            <v:textbox inset="0,0,0,0">
              <w:txbxContent>
                <w:p>
                  <w:pPr>
                    <w:spacing w:before="7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left="753" w:right="733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</w:rPr>
                    <w:t>W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ind w:left="298" w:right="278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3.575699pt;margin-top:309.983521pt;width:30.0pt;height:6pt;mso-position-horizontal-relative:page;mso-position-vertical-relative:page;z-index:-5950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left="40"/>
                    <w:jc w:val="left"/>
                    <w:rPr>
                      <w:sz w:val="12"/>
                      <w:szCs w:val="12"/>
                    </w:rPr>
                  </w:pPr>
                  <w:rPr/>
                  <w:r>
                    <w:rPr>
                      <w:sz w:val="12"/>
                      <w:szCs w:val="12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3.575699pt;margin-top:315.983521pt;width:30.0pt;height:18pt;mso-position-horizontal-relative:page;mso-position-vertical-relative:page;z-index:-594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7.575699pt;margin-top:319.983521pt;width:6.0pt;height:10pt;mso-position-horizontal-relative:page;mso-position-vertical-relative:page;z-index:-594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3.575699pt;margin-top:319.983521pt;width:4pt;height:10pt;mso-position-horizontal-relative:page;mso-position-vertical-relative:page;z-index:-594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7.575699pt;margin-top:319.983521pt;width:12pt;height:10pt;mso-position-horizontal-relative:page;mso-position-vertical-relative:page;z-index:-594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4.638397pt;margin-top:139.708908pt;width:21.999pt;height:26pt;mso-position-horizontal-relative:page;mso-position-vertical-relative:page;z-index:-594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2.117706pt;margin-top:50.929115pt;width:10.63pt;height:9.2125pt;mso-position-horizontal-relative:page;mso-position-vertical-relative:page;z-index:-5944" type="#_x0000_t202" filled="f" stroked="f">
            <v:textbox inset="0,0,0,0">
              <w:txbxContent>
                <w:p>
                  <w:pPr>
                    <w:spacing w:before="4" w:after="0" w:line="180" w:lineRule="exact"/>
                    <w:ind w:left="40"/>
                    <w:jc w:val="left"/>
                    <w:rPr>
                      <w:sz w:val="18"/>
                      <w:szCs w:val="18"/>
                    </w:rPr>
                  </w:pPr>
                  <w:rPr/>
                  <w:r>
                    <w:rPr>
                      <w:sz w:val="18"/>
                      <w:szCs w:val="18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75.897888pt;width:533.571pt;height:12pt;mso-position-horizontal-relative:page;mso-position-vertical-relative:page;z-index:-594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1920" w:h="16840"/>
          <w:pgMar w:top="880" w:bottom="280" w:left="1680" w:right="168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0pt;margin-top:306.099030pt;width:595.276001pt;height:535.791pt;mso-position-horizontal-relative:page;mso-position-vertical-relative:page;z-index:-5942" coordorigin="0,6122" coordsize="11906,10716">
            <v:group style="position:absolute;left:0;top:6132;width:11906;height:5816" coordorigin="0,6132" coordsize="11906,5816">
              <v:shape style="position:absolute;left:0;top:6132;width:11906;height:5816" coordorigin="0,6132" coordsize="11906,5816" path="m0,11948l11906,11948,11906,6132,0,6132,0,11948xe" filled="t" fillcolor="#FDB913" stroked="f">
                <v:path arrowok="t"/>
                <v:fill/>
              </v:shape>
            </v:group>
            <v:group style="position:absolute;left:749;top:8583;width:3828;height:5691" coordorigin="749,8583" coordsize="3828,5691">
              <v:shape style="position:absolute;left:749;top:8583;width:3828;height:5691" coordorigin="749,8583" coordsize="3828,5691" path="m4321,8583l1005,8583,982,8584,916,8599,858,8629,810,8673,774,8728,753,8791,749,8836,749,14020,758,14085,783,14146,823,14198,874,14238,934,14264,1002,14274,4321,14274,4344,14273,4409,14258,4468,14228,4516,14184,4551,14129,4572,14066,4577,14020,4577,8836,4568,8771,4542,8710,4503,8659,4451,8619,4391,8593,4323,8583,4321,8583e" filled="t" fillcolor="#231F20" stroked="f">
                <v:path arrowok="t"/>
                <v:fill/>
              </v:shape>
            </v:group>
            <v:group style="position:absolute;left:2576;top:8792;width:175;height:176" coordorigin="2576,8792" coordsize="175,176">
              <v:shape style="position:absolute;left:2576;top:8792;width:175;height:176" coordorigin="2576,8792" coordsize="175,176" path="m2673,8792l2607,8813,2576,8866,2578,8892,2610,8949,2663,8968,2685,8965,2737,8927,2751,8885,2748,8861,2713,8807,2673,8792e" filled="t" fillcolor="#D3D8D6" stroked="f">
                <v:path arrowok="t"/>
                <v:fill/>
              </v:shape>
            </v:group>
            <v:group style="position:absolute;left:926;top:9133;width:3474;height:4588" coordorigin="926,9133" coordsize="3474,4588">
              <v:shape style="position:absolute;left:926;top:9133;width:3474;height:4588" coordorigin="926,9133" coordsize="3474,4588" path="m4393,9133l932,9133,926,9139,926,13714,932,13721,4393,13721,4400,13714,4400,9139,4393,9133e" filled="t" fillcolor="#FFFFFF" stroked="f">
                <v:path arrowok="t"/>
                <v:fill/>
              </v:shape>
              <v:shape style="position:absolute;left:926;top:9133;width:3474;height:4588" type="#_x0000_t75">
                <v:imagedata r:id="rId18" o:title=""/>
              </v:shape>
            </v:group>
            <v:group style="position:absolute;left:2513;top:13854;width:300;height:301" coordorigin="2513,13854" coordsize="300,301">
              <v:shape style="position:absolute;left:2513;top:13854;width:300;height:301" coordorigin="2513,13854" coordsize="300,301" path="m2658,13854l2596,13869,2548,13909,2519,13970,2513,14019,2517,14041,2546,14100,2597,14140,2663,14155,2671,14154,2731,14138,2779,14097,2807,14036,2812,13985,2808,13964,2777,13907,2725,13868,2658,13854e" filled="t" fillcolor="#FFFFFF" stroked="f">
                <v:path arrowok="t"/>
                <v:fill/>
              </v:shape>
            </v:group>
            <v:group style="position:absolute;left:2623;top:8838;width:77;height:80" coordorigin="2623,8838" coordsize="77,80">
              <v:shape style="position:absolute;left:2623;top:8838;width:77;height:80" coordorigin="2623,8838" coordsize="77,80" path="m2663,8838l2654,8839,2637,8847,2626,8865,2623,8891,2632,8906,2651,8916,2678,8918,2691,8907,2699,8888,2699,8859,2684,8844,2663,8838e" filled="t" fillcolor="#FFFFFF" stroked="f">
                <v:path arrowok="t"/>
                <v:fill/>
              </v:shape>
            </v:group>
            <v:group style="position:absolute;left:7329;top:8583;width:3828;height:5691" coordorigin="7329,8583" coordsize="3828,5691">
              <v:shape style="position:absolute;left:7329;top:8583;width:3828;height:5691" coordorigin="7329,8583" coordsize="3828,5691" path="m10901,8583l7585,8583,7562,8584,7496,8599,7438,8629,7390,8673,7354,8728,7333,8791,7329,8836,7329,14020,7338,14085,7363,14146,7403,14198,7454,14238,7514,14264,7582,14274,10901,14274,10924,14273,10989,14258,11047,14228,11096,14184,11131,14129,11152,14066,11157,14020,11157,8836,11148,8771,11122,8710,11083,8659,11031,8619,10971,8593,10903,8583,10901,8583e" filled="t" fillcolor="#231F20" stroked="f">
                <v:path arrowok="t"/>
                <v:fill/>
              </v:shape>
            </v:group>
            <v:group style="position:absolute;left:9155;top:8792;width:175;height:176" coordorigin="9155,8792" coordsize="175,176">
              <v:shape style="position:absolute;left:9155;top:8792;width:175;height:176" coordorigin="9155,8792" coordsize="175,176" path="m9253,8792l9187,8813,9155,8866,9158,8892,9190,8949,9243,8968,9265,8965,9317,8927,9331,8885,9328,8861,9293,8807,9253,8792e" filled="t" fillcolor="#D3D8D6" stroked="f">
                <v:path arrowok="t"/>
                <v:fill/>
              </v:shape>
            </v:group>
            <v:group style="position:absolute;left:7506;top:9133;width:3474;height:4588" coordorigin="7506,9133" coordsize="3474,4588">
              <v:shape style="position:absolute;left:7506;top:9133;width:3474;height:4588" coordorigin="7506,9133" coordsize="3474,4588" path="m10973,9133l7512,9133,7506,9139,7506,13714,7512,13721,10973,13721,10980,13714,10980,9139,10973,9133e" filled="t" fillcolor="#FFFFFF" stroked="f">
                <v:path arrowok="t"/>
                <v:fill/>
              </v:shape>
              <v:shape style="position:absolute;left:7506;top:9133;width:3474;height:4588" type="#_x0000_t75">
                <v:imagedata r:id="rId19" o:title=""/>
              </v:shape>
            </v:group>
            <v:group style="position:absolute;left:9093;top:13854;width:300;height:301" coordorigin="9093,13854" coordsize="300,301">
              <v:shape style="position:absolute;left:9093;top:13854;width:300;height:301" coordorigin="9093,13854" coordsize="300,301" path="m9238,13854l9176,13869,9128,13909,9099,13970,9093,14019,9097,14041,9126,14100,9177,14140,9243,14155,9251,14154,9311,14138,9359,14097,9387,14036,9392,13985,9388,13964,9357,13907,9305,13868,9238,13854e" filled="t" fillcolor="#FFFFFF" stroked="f">
                <v:path arrowok="t"/>
                <v:fill/>
              </v:shape>
            </v:group>
            <v:group style="position:absolute;left:9203;top:8838;width:77;height:80" coordorigin="9203,8838" coordsize="77,80">
              <v:shape style="position:absolute;left:9203;top:8838;width:77;height:80" coordorigin="9203,8838" coordsize="77,80" path="m9243,8838l9234,8839,9217,8847,9206,8865,9203,8891,9212,8906,9231,8916,9258,8918,9271,8907,9279,8888,9279,8859,9264,8844,9243,8838e" filled="t" fillcolor="#FFFFFF" stroked="f">
                <v:path arrowok="t"/>
                <v:fill/>
              </v:shape>
            </v:group>
            <v:group style="position:absolute;left:3530;top:7097;width:4846;height:7203" coordorigin="3530,7097" coordsize="4846,7203">
              <v:shape style="position:absolute;left:3530;top:7097;width:4846;height:7203" coordorigin="3530,7097" coordsize="4846,7203" path="m8051,7097l3854,7097,3828,7098,3752,7113,3684,7145,3625,7191,3579,7250,3547,7318,3531,7394,3530,7421,3530,13975,3539,14053,3566,14124,3608,14186,3663,14237,3728,14274,3802,14295,3854,14299,8051,14299,8129,14290,8200,14263,8262,14221,8313,14166,8350,14101,8371,14027,8376,13975,8376,7421,8366,7343,8339,7272,8297,7210,8243,7159,8177,7122,8104,7101,8051,7097e" filled="t" fillcolor="#231F20" stroked="f">
                <v:path arrowok="t"/>
                <v:fill/>
              </v:shape>
            </v:group>
            <v:group style="position:absolute;left:5841;top:7361;width:221;height:222" coordorigin="5841,7361" coordsize="221,222">
              <v:shape style="position:absolute;left:5841;top:7361;width:221;height:222" coordorigin="5841,7361" coordsize="221,222" path="m5968,7361l5897,7378,5853,7422,5841,7462,5843,7487,5872,7547,5925,7580,5953,7584,5976,7581,6033,7550,6063,7493,6061,7466,6036,7401,5988,7366,5968,7361e" filled="t" fillcolor="#D3D8D6" stroked="f">
                <v:path arrowok="t"/>
                <v:fill/>
              </v:shape>
            </v:group>
            <v:group style="position:absolute;left:3754;top:7792;width:4397;height:5807" coordorigin="3754,7792" coordsize="4397,5807">
              <v:shape style="position:absolute;left:3754;top:7792;width:4397;height:5807" coordorigin="3754,7792" coordsize="4397,5807" path="m8143,7792l3762,7792,3754,7800,3754,13591,3762,13599,8143,13599,8151,13591,8151,7800,8143,7792e" filled="t" fillcolor="#FFFFFF" stroked="f">
                <v:path arrowok="t"/>
                <v:fill/>
              </v:shape>
              <v:shape style="position:absolute;left:3754;top:7792;width:4397;height:5807" type="#_x0000_t75">
                <v:imagedata r:id="rId20" o:title=""/>
              </v:shape>
            </v:group>
            <v:group style="position:absolute;left:5762;top:13768;width:381;height:380" coordorigin="5762,13768" coordsize="381,380">
              <v:shape style="position:absolute;left:5762;top:13768;width:381;height:380" coordorigin="5762,13768" coordsize="381,380" path="m5933,13768l5870,13786,5819,13824,5782,13878,5764,13944,5762,13969,5765,13992,5788,14054,5830,14103,5886,14136,5953,14148,5968,14148,6032,14131,6085,14094,6123,14042,6142,13976,6143,13953,6142,13931,6122,13871,6083,13822,6028,13786,5958,13769,5933,13768e" filled="t" fillcolor="#FFFFFF" stroked="f">
                <v:path arrowok="t"/>
                <v:fill/>
              </v:shape>
            </v:group>
            <v:group style="position:absolute;left:5900;top:7419;width:103;height:105" coordorigin="5900,7419" coordsize="103,105">
              <v:shape style="position:absolute;left:5900;top:7419;width:103;height:105" coordorigin="5900,7419" coordsize="103,105" path="m5953,7419l5935,7422,5917,7433,5904,7451,5900,7474,5905,7494,5917,7510,5936,7521,5961,7524,5979,7517,5992,7504,6001,7483,6003,7455,5992,7437,5975,7424,5953,7419e" filled="t" fillcolor="#FFFFFF" stroked="f">
                <v:path arrowok="t"/>
                <v:fill/>
              </v:shape>
            </v:group>
            <v:group style="position:absolute;left:0;top:11948;width:11906;height:4890" coordorigin="0,11948" coordsize="11906,4890">
              <v:shape style="position:absolute;left:0;top:11948;width:11906;height:4890" coordorigin="0,11948" coordsize="11906,4890" path="m0,16838l11906,16838,11906,11948,0,11948,0,16838e" filled="t" fillcolor="#D3D8D6" stroked="f">
                <v:path arrowok="t"/>
                <v:fill/>
              </v:shape>
            </v:group>
            <v:group style="position:absolute;left:617;top:15738;width:10671;height:2" coordorigin="617,15738" coordsize="10671,2">
              <v:shape style="position:absolute;left:617;top:15738;width:10671;height:2" coordorigin="617,15738" coordsize="10671,0" path="m617,15738l11288,15738e" filled="f" stroked="t" strokeweight=".992pt" strokecolor="#96969C">
                <v:path arrowok="t"/>
              </v:shape>
            </v:group>
            <v:group style="position:absolute;left:2706;top:13381;width:2;height:1682" coordorigin="2706,13381" coordsize="2,1682">
              <v:shape style="position:absolute;left:2706;top:13381;width:2;height:1682" coordorigin="2706,13381" coordsize="0,1682" path="m2706,13381l2706,15063e" filled="f" stroked="t" strokeweight=".709pt" strokecolor="#96969C">
                <v:path arrowok="t"/>
              </v:shape>
            </v:group>
            <v:group style="position:absolute;left:4876;top:13381;width:2;height:1682" coordorigin="4876,13381" coordsize="2,1682">
              <v:shape style="position:absolute;left:4876;top:13381;width:2;height:1682" coordorigin="4876,13381" coordsize="0,1682" path="m4876,13381l4876,15063e" filled="f" stroked="t" strokeweight=".709pt" strokecolor="#96969C">
                <v:path arrowok="t"/>
              </v:shape>
            </v:group>
            <v:group style="position:absolute;left:7072;top:13381;width:2;height:1682" coordorigin="7072,13381" coordsize="2,1682">
              <v:shape style="position:absolute;left:7072;top:13381;width:2;height:1682" coordorigin="7072,13381" coordsize="0,1682" path="m7072,13381l7072,15063e" filled="f" stroked="t" strokeweight=".709pt" strokecolor="#96969C">
                <v:path arrowok="t"/>
              </v:shape>
            </v:group>
            <v:group style="position:absolute;left:9259;top:13381;width:2;height:1682" coordorigin="9259,13381" coordsize="2,1682">
              <v:shape style="position:absolute;left:9259;top:13381;width:2;height:1682" coordorigin="9259,13381" coordsize="0,1682" path="m9259,13381l9259,15063e" filled="f" stroked="t" strokeweight=".709pt" strokecolor="#96969C">
                <v:path arrowok="t"/>
              </v:shape>
            </v:group>
            <v:group style="position:absolute;left:1297;top:13817;width:520;height:140" coordorigin="1297,13817" coordsize="520,140">
              <v:shape style="position:absolute;left:1297;top:13817;width:520;height:140" coordorigin="1297,13817" coordsize="520,140" path="m1817,13817l1817,13957,1297,13957,1297,13817e" filled="f" stroked="t" strokeweight="2.126pt" strokecolor="#50535C">
                <v:path arrowok="t"/>
              </v:shape>
            </v:group>
            <v:group style="position:absolute;left:1397;top:13337;width:320;height:460" coordorigin="1397,13337" coordsize="320,460">
              <v:shape style="position:absolute;left:1397;top:13337;width:320;height:460" coordorigin="1397,13337" coordsize="320,460" path="m1497,13337l1497,13557,1397,13557,1557,13797,1717,13557,1617,13557,1617,13337e" filled="f" stroked="t" strokeweight="2.126pt" strokecolor="#50535C">
                <v:path arrowok="t"/>
              </v:shape>
            </v:group>
            <v:group style="position:absolute;left:3470;top:13661;width:100;height:200" coordorigin="3470,13661" coordsize="100,200">
              <v:shape style="position:absolute;left:3470;top:13661;width:100;height:200" coordorigin="3470,13661" coordsize="100,200" path="m3570,13861l3506,13839,3472,13785,3470,13762,3472,13739,3504,13684,3566,13661,3570,13861xe" filled="f" stroked="t" strokeweight="2.126pt" strokecolor="#50535C">
                <v:path arrowok="t"/>
              </v:shape>
            </v:group>
            <v:group style="position:absolute;left:3970;top:13661;width:100;height:200" coordorigin="3970,13661" coordsize="100,200">
              <v:shape style="position:absolute;left:3970;top:13661;width:100;height:200" coordorigin="3970,13661" coordsize="100,200" path="m3970,13661l4034,13682,4067,13736,4070,13759,4067,13782,4035,13838,3973,13861,3970,13661xe" filled="f" stroked="t" strokeweight="2.126pt" strokecolor="#50535C">
                <v:path arrowok="t"/>
              </v:shape>
            </v:group>
            <v:group style="position:absolute;left:4008;top:13921;width:22;height:36" coordorigin="4008,13921" coordsize="22,36">
              <v:shape style="position:absolute;left:4008;top:13921;width:22;height:36" coordorigin="4008,13921" coordsize="22,36" path="m4030,13921l4024,13943,4008,13957e" filled="f" stroked="t" strokeweight="2.126pt" strokecolor="#50535C">
                <v:path arrowok="t"/>
              </v:shape>
            </v:group>
            <v:group style="position:absolute;left:3910;top:13961;width:80;height:2" coordorigin="3910,13961" coordsize="80,2">
              <v:shape style="position:absolute;left:3910;top:13961;width:80;height:2" coordorigin="3910,13961" coordsize="80,0" path="m3910,13961l3990,13961e" filled="f" stroked="t" strokeweight="2.126pt" strokecolor="#50535C">
                <v:path arrowok="t"/>
              </v:shape>
            </v:group>
            <v:group style="position:absolute;left:3822;top:13921;width:78;height:75" coordorigin="3822,13921" coordsize="78,75">
              <v:shape style="position:absolute;left:3822;top:13921;width:78;height:75" coordorigin="3822,13921" coordsize="78,75" path="m3900,13961l3894,13982,3878,13997,3850,13996,3832,13987,3822,13972,3825,13946,3837,13929,3854,13921,3878,13926,3894,13940,3900,13960,3900,13961xe" filled="f" stroked="t" strokeweight="2.126pt" strokecolor="#50535C">
                <v:path arrowok="t"/>
              </v:shape>
            </v:group>
            <v:group style="position:absolute;left:3570;top:13401;width:400;height:200" coordorigin="3570,13401" coordsize="400,200">
              <v:shape style="position:absolute;left:3570;top:13401;width:400;height:200" coordorigin="3570,13401" coordsize="400,200" path="m3570,13601l3581,13534,3613,13477,3661,13433,3721,13407,3766,13401,3790,13402,3855,13420,3909,13457,3947,13509,3968,13572,3970,13595e" filled="f" stroked="t" strokeweight="2.126pt" strokecolor="#50535C">
                <v:path arrowok="t"/>
              </v:shape>
            </v:group>
            <v:group style="position:absolute;left:5680;top:13442;width:580;height:360" coordorigin="5680,13442" coordsize="580,360">
              <v:shape style="position:absolute;left:5680;top:13442;width:580;height:360" coordorigin="5680,13442" coordsize="580,360" path="m5921,13582l6260,13582,6220,13802,5860,13802,5760,13442,5680,13442e" filled="f" stroked="t" strokeweight="2.126pt" strokecolor="#50535C">
                <v:path arrowok="t"/>
              </v:shape>
            </v:group>
            <v:group style="position:absolute;left:5861;top:13882;width:78;height:75" coordorigin="5861,13882" coordsize="78,75">
              <v:shape style="position:absolute;left:5861;top:13882;width:78;height:75" coordorigin="5861,13882" coordsize="78,75" path="m5940,13922l5934,13943,5918,13958,5890,13957,5871,13948,5861,13933,5865,13907,5877,13890,5894,13882,5918,13887,5934,13901,5940,13921,5940,13922xe" filled="f" stroked="t" strokeweight="2.126pt" strokecolor="#50535C">
                <v:path arrowok="t"/>
              </v:shape>
            </v:group>
            <v:group style="position:absolute;left:6121;top:13882;width:78;height:75" coordorigin="6121,13882" coordsize="78,75">
              <v:shape style="position:absolute;left:6121;top:13882;width:78;height:75" coordorigin="6121,13882" coordsize="78,75" path="m6200,13922l6194,13943,6178,13958,6150,13957,6131,13948,6121,13933,6125,13907,6136,13890,6154,13882,6178,13887,6194,13901,6200,13921,6200,13922xe" filled="f" stroked="t" strokeweight="2.126pt" strokecolor="#50535C">
                <v:path arrowok="t"/>
              </v:shape>
            </v:group>
            <v:group style="position:absolute;left:5980;top:13642;width:2;height:100" coordorigin="5980,13642" coordsize="2,100">
              <v:shape style="position:absolute;left:5980;top:13642;width:2;height:100" coordorigin="5980,13642" coordsize="0,100" path="m5980,13642l5980,13742e" filled="f" stroked="t" strokeweight="2.126pt" strokecolor="#50535C">
                <v:path arrowok="t"/>
              </v:shape>
            </v:group>
            <v:group style="position:absolute;left:6100;top:13642;width:2;height:100" coordorigin="6100,13642" coordsize="2,100">
              <v:shape style="position:absolute;left:6100;top:13642;width:2;height:100" coordorigin="6100,13642" coordsize="0,100" path="m6100,13642l6100,13742e" filled="f" stroked="t" strokeweight="2.126pt" strokecolor="#50535C">
                <v:path arrowok="t"/>
              </v:shape>
            </v:group>
            <v:group style="position:absolute;left:5940;top:13442;width:120;height:80" coordorigin="5940,13442" coordsize="120,80">
              <v:shape style="position:absolute;left:5940;top:13442;width:120;height:80" coordorigin="5940,13442" coordsize="120,80" path="m5940,13522l5940,13482,6060,13442e" filled="f" stroked="t" strokeweight="2.126pt" strokecolor="#50535C">
                <v:path arrowok="t"/>
              </v:shape>
            </v:group>
            <v:group style="position:absolute;left:6060;top:13422;width:160;height:100" coordorigin="6060,13422" coordsize="160,100">
              <v:shape style="position:absolute;left:6060;top:13422;width:160;height:100" coordorigin="6060,13422" coordsize="160,100" path="m6060,13522l6060,13422,6220,13462,6220,13522e" filled="f" stroked="t" strokeweight="2.126pt" strokecolor="#50535C">
                <v:path arrowok="t"/>
              </v:shape>
            </v:group>
            <v:group style="position:absolute;left:10029;top:13999;width:640;height:2" coordorigin="10029,13999" coordsize="640,2">
              <v:shape style="position:absolute;left:10029;top:13999;width:640;height:2" coordorigin="10029,13999" coordsize="640,0" path="m10669,13999l10029,13999e" filled="f" stroked="t" strokeweight="2.126pt" strokecolor="#50535C">
                <v:path arrowok="t"/>
              </v:shape>
            </v:group>
            <v:group style="position:absolute;left:10049;top:13379;width:2;height:640" coordorigin="10049,13379" coordsize="2,640">
              <v:shape style="position:absolute;left:10049;top:13379;width:2;height:640" coordorigin="10049,13379" coordsize="0,640" path="m10049,14019l10049,13379e" filled="f" stroked="t" strokeweight="2.126pt" strokecolor="#50535C">
                <v:path arrowok="t"/>
              </v:shape>
            </v:group>
            <v:group style="position:absolute;left:10168;top:13959;width:43;height:2" coordorigin="10168,13959" coordsize="43,2">
              <v:shape style="position:absolute;left:10168;top:13959;width:43;height:2" coordorigin="10168,13959" coordsize="43,0" path="m10168,13959l10211,13959e" filled="f" stroked="t" strokeweight="2pt" strokecolor="#50535C">
                <v:path arrowok="t"/>
              </v:shape>
            </v:group>
            <v:group style="position:absolute;left:10248;top:13959;width:43;height:2" coordorigin="10248,13959" coordsize="43,2">
              <v:shape style="position:absolute;left:10248;top:13959;width:43;height:2" coordorigin="10248,13959" coordsize="43,0" path="m10248,13959l10291,13959e" filled="f" stroked="t" strokeweight="2pt" strokecolor="#50535C">
                <v:path arrowok="t"/>
              </v:shape>
            </v:group>
            <v:group style="position:absolute;left:10328;top:13959;width:43;height:2" coordorigin="10328,13959" coordsize="43,2">
              <v:shape style="position:absolute;left:10328;top:13959;width:43;height:2" coordorigin="10328,13959" coordsize="43,0" path="m10328,13959l10371,13959e" filled="f" stroked="t" strokeweight="2pt" strokecolor="#50535C">
                <v:path arrowok="t"/>
              </v:shape>
            </v:group>
            <v:group style="position:absolute;left:10408;top:13959;width:43;height:2" coordorigin="10408,13959" coordsize="43,2">
              <v:shape style="position:absolute;left:10408;top:13959;width:43;height:2" coordorigin="10408,13959" coordsize="43,0" path="m10408,13959l10451,13959e" filled="f" stroked="t" strokeweight="2pt" strokecolor="#50535C">
                <v:path arrowok="t"/>
              </v:shape>
            </v:group>
            <v:group style="position:absolute;left:10488;top:13959;width:43;height:2" coordorigin="10488,13959" coordsize="43,2">
              <v:shape style="position:absolute;left:10488;top:13959;width:43;height:2" coordorigin="10488,13959" coordsize="43,0" path="m10488,13959l10531,13959e" filled="f" stroked="t" strokeweight="2pt" strokecolor="#50535C">
                <v:path arrowok="t"/>
              </v:shape>
            </v:group>
            <v:group style="position:absolute;left:10568;top:13959;width:43;height:2" coordorigin="10568,13959" coordsize="43,2">
              <v:shape style="position:absolute;left:10568;top:13959;width:43;height:2" coordorigin="10568,13959" coordsize="43,0" path="m10568,13959l10611,13959e" filled="f" stroked="t" strokeweight="2pt" strokecolor="#50535C">
                <v:path arrowok="t"/>
              </v:shape>
            </v:group>
            <v:group style="position:absolute;left:10069;top:13879;width:40;height:2" coordorigin="10069,13879" coordsize="40,2">
              <v:shape style="position:absolute;left:10069;top:13879;width:40;height:2" coordorigin="10069,13879" coordsize="40,0" path="m10109,13879l10069,13879e" filled="f" stroked="t" strokeweight="2.126pt" strokecolor="#50535C">
                <v:path arrowok="t"/>
              </v:shape>
            </v:group>
            <v:group style="position:absolute;left:10069;top:13799;width:40;height:2" coordorigin="10069,13799" coordsize="40,2">
              <v:shape style="position:absolute;left:10069;top:13799;width:40;height:2" coordorigin="10069,13799" coordsize="40,0" path="m10109,13799l10069,13799e" filled="f" stroked="t" strokeweight="2.126pt" strokecolor="#50535C">
                <v:path arrowok="t"/>
              </v:shape>
            </v:group>
            <v:group style="position:absolute;left:10069;top:13719;width:40;height:2" coordorigin="10069,13719" coordsize="40,2">
              <v:shape style="position:absolute;left:10069;top:13719;width:40;height:2" coordorigin="10069,13719" coordsize="40,0" path="m10109,13719l10069,13719e" filled="f" stroked="t" strokeweight="2.126pt" strokecolor="#50535C">
                <v:path arrowok="t"/>
              </v:shape>
            </v:group>
            <v:group style="position:absolute;left:10069;top:13639;width:40;height:2" coordorigin="10069,13639" coordsize="40,2">
              <v:shape style="position:absolute;left:10069;top:13639;width:40;height:2" coordorigin="10069,13639" coordsize="40,0" path="m10109,13639l10069,13639e" filled="f" stroked="t" strokeweight="2.126pt" strokecolor="#50535C">
                <v:path arrowok="t"/>
              </v:shape>
            </v:group>
            <v:group style="position:absolute;left:10069;top:13559;width:40;height:2" coordorigin="10069,13559" coordsize="40,2">
              <v:shape style="position:absolute;left:10069;top:13559;width:40;height:2" coordorigin="10069,13559" coordsize="40,0" path="m10109,13559l10069,13559e" filled="f" stroked="t" strokeweight="2.126pt" strokecolor="#50535C">
                <v:path arrowok="t"/>
              </v:shape>
            </v:group>
            <v:group style="position:absolute;left:10069;top:13479;width:40;height:2" coordorigin="10069,13479" coordsize="40,2">
              <v:shape style="position:absolute;left:10069;top:13479;width:40;height:2" coordorigin="10069,13479" coordsize="40,0" path="m10109,13479l10069,13479e" filled="f" stroked="t" strokeweight="2.126pt" strokecolor="#50535C">
                <v:path arrowok="t"/>
              </v:shape>
            </v:group>
            <v:group style="position:absolute;left:10189;top:13539;width:400;height:260" coordorigin="10189,13539" coordsize="400,260">
              <v:shape style="position:absolute;left:10189;top:13539;width:400;height:260" coordorigin="10189,13539" coordsize="400,260" path="m10189,13539l10309,13679,10409,13599,10589,13799e" filled="f" stroked="t" strokeweight="2.126pt" strokecolor="#50535C">
                <v:path arrowok="t"/>
              </v:shape>
            </v:group>
            <v:group style="position:absolute;left:10429;top:13639;width:160;height:160" coordorigin="10429,13639" coordsize="160,160">
              <v:shape style="position:absolute;left:10429;top:13639;width:160;height:160" coordorigin="10429,13639" coordsize="160,160" path="m10589,13639l10589,13799,10429,13799e" filled="f" stroked="t" strokeweight="2.126pt" strokecolor="#50535C">
                <v:path arrowok="t"/>
              </v:shape>
            </v:group>
            <v:group style="position:absolute;left:7842;top:13988;width:640;height:2" coordorigin="7842,13988" coordsize="640,2">
              <v:shape style="position:absolute;left:7842;top:13988;width:640;height:2" coordorigin="7842,13988" coordsize="640,0" path="m8482,13988l7842,13988e" filled="f" stroked="t" strokeweight="2.126pt" strokecolor="#50535C">
                <v:path arrowok="t"/>
              </v:shape>
            </v:group>
            <v:group style="position:absolute;left:7862;top:13368;width:2;height:640" coordorigin="7862,13368" coordsize="2,640">
              <v:shape style="position:absolute;left:7862;top:13368;width:2;height:640" coordorigin="7862,13368" coordsize="0,640" path="m7862,14008l7862,13368e" filled="f" stroked="t" strokeweight="2.126pt" strokecolor="#50535C">
                <v:path arrowok="t"/>
              </v:shape>
            </v:group>
            <v:group style="position:absolute;left:7981;top:13948;width:43;height:2" coordorigin="7981,13948" coordsize="43,2">
              <v:shape style="position:absolute;left:7981;top:13948;width:43;height:2" coordorigin="7981,13948" coordsize="43,0" path="m7981,13948l8024,13948e" filled="f" stroked="t" strokeweight="2pt" strokecolor="#50535C">
                <v:path arrowok="t"/>
              </v:shape>
            </v:group>
            <v:group style="position:absolute;left:8061;top:13948;width:43;height:2" coordorigin="8061,13948" coordsize="43,2">
              <v:shape style="position:absolute;left:8061;top:13948;width:43;height:2" coordorigin="8061,13948" coordsize="43,0" path="m8061,13948l8104,13948e" filled="f" stroked="t" strokeweight="2pt" strokecolor="#50535C">
                <v:path arrowok="t"/>
              </v:shape>
            </v:group>
            <v:group style="position:absolute;left:8141;top:13948;width:43;height:2" coordorigin="8141,13948" coordsize="43,2">
              <v:shape style="position:absolute;left:8141;top:13948;width:43;height:2" coordorigin="8141,13948" coordsize="43,0" path="m8141,13948l8184,13948e" filled="f" stroked="t" strokeweight="2pt" strokecolor="#50535C">
                <v:path arrowok="t"/>
              </v:shape>
            </v:group>
            <v:group style="position:absolute;left:8221;top:13948;width:43;height:2" coordorigin="8221,13948" coordsize="43,2">
              <v:shape style="position:absolute;left:8221;top:13948;width:43;height:2" coordorigin="8221,13948" coordsize="43,0" path="m8221,13948l8264,13948e" filled="f" stroked="t" strokeweight="2pt" strokecolor="#50535C">
                <v:path arrowok="t"/>
              </v:shape>
            </v:group>
            <v:group style="position:absolute;left:8301;top:13948;width:43;height:2" coordorigin="8301,13948" coordsize="43,2">
              <v:shape style="position:absolute;left:8301;top:13948;width:43;height:2" coordorigin="8301,13948" coordsize="43,0" path="m8301,13948l8344,13948e" filled="f" stroked="t" strokeweight="2pt" strokecolor="#50535C">
                <v:path arrowok="t"/>
              </v:shape>
            </v:group>
            <v:group style="position:absolute;left:8381;top:13948;width:43;height:2" coordorigin="8381,13948" coordsize="43,2">
              <v:shape style="position:absolute;left:8381;top:13948;width:43;height:2" coordorigin="8381,13948" coordsize="43,0" path="m8381,13948l8424,13948e" filled="f" stroked="t" strokeweight="2pt" strokecolor="#50535C">
                <v:path arrowok="t"/>
              </v:shape>
            </v:group>
            <v:group style="position:absolute;left:7882;top:13868;width:40;height:2" coordorigin="7882,13868" coordsize="40,2">
              <v:shape style="position:absolute;left:7882;top:13868;width:40;height:2" coordorigin="7882,13868" coordsize="40,0" path="m7922,13868l7882,13868e" filled="f" stroked="t" strokeweight="2.126pt" strokecolor="#50535C">
                <v:path arrowok="t"/>
              </v:shape>
            </v:group>
            <v:group style="position:absolute;left:7882;top:13788;width:40;height:2" coordorigin="7882,13788" coordsize="40,2">
              <v:shape style="position:absolute;left:7882;top:13788;width:40;height:2" coordorigin="7882,13788" coordsize="40,0" path="m7922,13788l7882,13788e" filled="f" stroked="t" strokeweight="2.126pt" strokecolor="#50535C">
                <v:path arrowok="t"/>
              </v:shape>
            </v:group>
            <v:group style="position:absolute;left:7882;top:13708;width:40;height:2" coordorigin="7882,13708" coordsize="40,2">
              <v:shape style="position:absolute;left:7882;top:13708;width:40;height:2" coordorigin="7882,13708" coordsize="40,0" path="m7922,13708l7882,13708e" filled="f" stroked="t" strokeweight="2.126pt" strokecolor="#50535C">
                <v:path arrowok="t"/>
              </v:shape>
            </v:group>
            <v:group style="position:absolute;left:7882;top:13628;width:40;height:2" coordorigin="7882,13628" coordsize="40,2">
              <v:shape style="position:absolute;left:7882;top:13628;width:40;height:2" coordorigin="7882,13628" coordsize="40,0" path="m7922,13628l7882,13628e" filled="f" stroked="t" strokeweight="2.126pt" strokecolor="#50535C">
                <v:path arrowok="t"/>
              </v:shape>
            </v:group>
            <v:group style="position:absolute;left:7882;top:13548;width:40;height:2" coordorigin="7882,13548" coordsize="40,2">
              <v:shape style="position:absolute;left:7882;top:13548;width:40;height:2" coordorigin="7882,13548" coordsize="40,0" path="m7922,13548l7882,13548e" filled="f" stroked="t" strokeweight="2.126pt" strokecolor="#50535C">
                <v:path arrowok="t"/>
              </v:shape>
            </v:group>
            <v:group style="position:absolute;left:7882;top:13468;width:40;height:2" coordorigin="7882,13468" coordsize="40,2">
              <v:shape style="position:absolute;left:7882;top:13468;width:40;height:2" coordorigin="7882,13468" coordsize="40,0" path="m7922,13468l7882,13468e" filled="f" stroked="t" strokeweight="2.126pt" strokecolor="#50535C">
                <v:path arrowok="t"/>
              </v:shape>
            </v:group>
            <v:group style="position:absolute;left:8002;top:13628;width:80;height:240" coordorigin="8002,13628" coordsize="80,240">
              <v:shape style="position:absolute;left:8002;top:13628;width:80;height:240" coordorigin="8002,13628" coordsize="80,240" path="m8082,13868l8002,13868,8002,13628,8082,13628,8082,13868xe" filled="f" stroked="t" strokeweight="2.126pt" strokecolor="#50535C">
                <v:path arrowok="t"/>
              </v:shape>
            </v:group>
            <v:group style="position:absolute;left:8162;top:13468;width:80;height:400" coordorigin="8162,13468" coordsize="80,400">
              <v:shape style="position:absolute;left:8162;top:13468;width:80;height:400" coordorigin="8162,13468" coordsize="80,400" path="m8242,13868l8162,13868,8162,13468,8242,13468,8242,13868xe" filled="f" stroked="t" strokeweight="2.126pt" strokecolor="#50535C">
                <v:path arrowok="t"/>
              </v:shape>
            </v:group>
            <v:group style="position:absolute;left:8322;top:13548;width:80;height:320" coordorigin="8322,13548" coordsize="80,320">
              <v:shape style="position:absolute;left:8322;top:13548;width:80;height:320" coordorigin="8322,13548" coordsize="80,320" path="m8402,13868l8322,13868,8322,13548,8402,13548,8402,13868x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.300301pt;margin-top:87.374313pt;width:533.8318pt;height:8.9819pt;mso-position-horizontal-relative:page;mso-position-vertical-relative:page;z-index:-5941" coordorigin="606,1747" coordsize="10677,180">
            <v:group style="position:absolute;left:616;top:1763;width:84;height:81" coordorigin="616,1763" coordsize="84,81">
              <v:shape style="position:absolute;left:616;top:1763;width:84;height:81" coordorigin="616,1763" coordsize="84,81" path="m648,1763l619,1788,619,1801,619,1807,616,1819,618,1825,617,1834,620,1837,624,1843,673,1806,682,1793,694,1783,697,1777,700,1771,697,1765,684,1765,668,1763,648,1763e" filled="t" fillcolor="#50535C" stroked="f">
                <v:path arrowok="t"/>
                <v:fill/>
              </v:shape>
              <v:shape style="position:absolute;left:616;top:1763;width:84;height:81" coordorigin="616,1763" coordsize="84,81" path="m696,1763l686,1765,684,1765,697,1765,696,1763e" filled="t" fillcolor="#50535C" stroked="f">
                <v:path arrowok="t"/>
                <v:fill/>
              </v:shape>
            </v:group>
            <v:group style="position:absolute;left:761;top:1767;width:206;height:144" coordorigin="761,1767" coordsize="206,144">
              <v:shape style="position:absolute;left:761;top:1767;width:206;height:144" coordorigin="761,1767" coordsize="206,144" path="m894,1767l890,1769,884,1772,876,1783,871,1788,842,1817,829,1832,822,1842,815,1851,802,1859,801,1861,796,1867,792,1870,781,1882,773,1890,761,1904,763,1909,774,1911,780,1911,795,1909,803,1907,819,1904,827,1904,857,1904,861,1899,865,1894,871,1886,882,1873,898,1855,912,1841,955,1790,959,1786,968,1777,966,1772,910,1772,902,1771,900,1769,896,1767,895,1767,894,1767e" filled="t" fillcolor="#50535C" stroked="f">
                <v:path arrowok="t"/>
                <v:fill/>
              </v:shape>
              <v:shape style="position:absolute;left:761;top:1767;width:206;height:144" coordorigin="761,1767" coordsize="206,144" path="m857,1904l827,1904,840,1909,846,1909,854,1906,856,1905,857,1904e" filled="t" fillcolor="#50535C" stroked="f">
                <v:path arrowok="t"/>
                <v:fill/>
              </v:shape>
              <v:shape style="position:absolute;left:761;top:1767;width:206;height:144" coordorigin="761,1767" coordsize="206,144" path="m951,1768l943,1770,940,1770,925,1771,915,1772,910,1772,966,1772,966,1772,955,1768,951,1768e" filled="t" fillcolor="#50535C" stroked="f">
                <v:path arrowok="t"/>
                <v:fill/>
              </v:shape>
              <v:shape style="position:absolute;left:761;top:1767;width:206;height:144" coordorigin="761,1767" coordsize="206,144" path="m896,1767l895,1767,896,1767e" filled="t" fillcolor="#50535C" stroked="f">
                <v:path arrowok="t"/>
                <v:fill/>
              </v:shape>
            </v:group>
            <v:group style="position:absolute;left:911;top:1764;width:203;height:153" coordorigin="911,1764" coordsize="203,153">
              <v:shape style="position:absolute;left:911;top:1764;width:203;height:153" coordorigin="911,1764" coordsize="203,153" path="m1045,1765l1041,1766,1033,1774,1018,1788,987,1817,986,1818,954,1855,939,1871,927,1887,914,1902,911,1904,911,1907,914,1915,918,1917,925,1915,927,1915,929,1914,949,1912,969,1910,971,1910,987,1910,991,1904,994,1901,1002,1892,1009,1885,1021,1872,1027,1864,1035,1857,1048,1844,1062,1828,1074,1812,1087,1797,1093,1790,1100,1785,1114,1775,1112,1768,1108,1766,1086,1766,1085,1766,1068,1766,1062,1766,1056,1766,1045,1765e" filled="t" fillcolor="#50535C" stroked="f">
                <v:path arrowok="t"/>
                <v:fill/>
              </v:shape>
              <v:shape style="position:absolute;left:911;top:1764;width:203;height:153" coordorigin="911,1764" coordsize="203,153" path="m987,1910l971,1910,974,1911,984,1914,985,1913,987,1910e" filled="t" fillcolor="#50535C" stroked="f">
                <v:path arrowok="t"/>
                <v:fill/>
              </v:shape>
              <v:shape style="position:absolute;left:911;top:1764;width:203;height:153" coordorigin="911,1764" coordsize="203,153" path="m1100,1764l1092,1766,1086,1766,1108,1766,1103,1764,1100,1764e" filled="t" fillcolor="#50535C" stroked="f">
                <v:path arrowok="t"/>
                <v:fill/>
              </v:shape>
              <v:shape style="position:absolute;left:911;top:1764;width:203;height:153" coordorigin="911,1764" coordsize="203,153" path="m1076,1766l1072,1766,1068,1766,1068,1766,1085,1766,1076,1766e" filled="t" fillcolor="#50535C" stroked="f">
                <v:path arrowok="t"/>
                <v:fill/>
              </v:shape>
            </v:group>
            <v:group style="position:absolute;left:1626;top:1761;width:208;height:154" coordorigin="1626,1761" coordsize="208,154">
              <v:shape style="position:absolute;left:1626;top:1761;width:208;height:154" coordorigin="1626,1761" coordsize="208,154" path="m1763,1761l1760,1764,1758,1766,1750,1775,1739,1787,1725,1801,1706,1819,1678,1847,1672,1853,1667,1859,1653,1873,1639,1888,1626,1903,1626,1905,1630,1914,1633,1916,1643,1910,1645,1909,1654,1908,1661,1908,1679,1906,1715,1906,1720,1901,1723,1898,1732,1888,1772,1843,1785,1828,1799,1813,1812,1798,1827,1784,1834,1779,1833,1775,1828,1769,1773,1769,1770,1768,1766,1764,1765,1763,1763,1761e" filled="t" fillcolor="#50535C" stroked="f">
                <v:path arrowok="t"/>
                <v:fill/>
              </v:shape>
              <v:shape style="position:absolute;left:1626;top:1761;width:208;height:154" coordorigin="1626,1761" coordsize="208,154" path="m1715,1906l1679,1906,1691,1907,1708,1909,1713,1908,1715,1906e" filled="t" fillcolor="#50535C" stroked="f">
                <v:path arrowok="t"/>
                <v:fill/>
              </v:shape>
              <v:shape style="position:absolute;left:1626;top:1761;width:208;height:154" coordorigin="1626,1761" coordsize="208,154" path="m1661,1908l1654,1908,1660,1908,1661,1908e" filled="t" fillcolor="#50535C" stroked="f">
                <v:path arrowok="t"/>
                <v:fill/>
              </v:shape>
              <v:shape style="position:absolute;left:1626;top:1761;width:208;height:154" coordorigin="1626,1761" coordsize="208,154" path="m1802,1765l1789,1767,1783,1768,1773,1769,1828,1769,1827,1769,1807,1769,1802,1765e" filled="t" fillcolor="#50535C" stroked="f">
                <v:path arrowok="t"/>
                <v:fill/>
              </v:shape>
              <v:shape style="position:absolute;left:1626;top:1761;width:208;height:154" coordorigin="1626,1761" coordsize="208,154" path="m1817,1766l1807,1769,1827,1769,1825,1766,1821,1766,1817,1766e" filled="t" fillcolor="#50535C" stroked="f">
                <v:path arrowok="t"/>
                <v:fill/>
              </v:shape>
              <v:shape style="position:absolute;left:1626;top:1761;width:208;height:154" coordorigin="1626,1761" coordsize="208,154" path="m1825,1766l1821,1766,1825,1766e" filled="t" fillcolor="#50535C" stroked="f">
                <v:path arrowok="t"/>
                <v:fill/>
              </v:shape>
            </v:group>
            <v:group style="position:absolute;left:2053;top:1759;width:210;height:152" coordorigin="2053,1759" coordsize="210,152">
              <v:shape style="position:absolute;left:2053;top:1759;width:210;height:152" coordorigin="2053,1759" coordsize="210,152" path="m2192,1759l2189,1761,2167,1783,2149,1801,2137,1815,2123,1830,2107,1846,2093,1860,2078,1874,2064,1888,2061,1890,2058,1893,2053,1898,2053,1900,2057,1908,2061,1911,2071,1908,2097,1908,2102,1906,2108,1906,2130,1906,2130,1906,2140,1895,2154,1881,2169,1868,2171,1866,2172,1864,2182,1854,2190,1844,2200,1835,2214,1821,2259,1778,2261,1775,2262,1773,2260,1766,2207,1766,2201,1765,2192,1759e" filled="t" fillcolor="#50535C" stroked="f">
                <v:path arrowok="t"/>
                <v:fill/>
              </v:shape>
              <v:shape style="position:absolute;left:2053;top:1759;width:210;height:152" coordorigin="2053,1759" coordsize="210,152" path="m2097,1908l2071,1908,2076,1909,2086,1910,2092,1910,2097,1908e" filled="t" fillcolor="#50535C" stroked="f">
                <v:path arrowok="t"/>
                <v:fill/>
              </v:shape>
              <v:shape style="position:absolute;left:2053;top:1759;width:210;height:152" coordorigin="2053,1759" coordsize="210,152" path="m2130,1906l2108,1906,2117,1906,2121,1908,2125,1910,2128,1908,2130,1906e" filled="t" fillcolor="#50535C" stroked="f">
                <v:path arrowok="t"/>
                <v:fill/>
              </v:shape>
              <v:shape style="position:absolute;left:2053;top:1759;width:210;height:152" coordorigin="2053,1759" coordsize="210,152" path="m2215,1763l2213,1764,2207,1766,2260,1766,2260,1766,2227,1766,2215,1763e" filled="t" fillcolor="#50535C" stroked="f">
                <v:path arrowok="t"/>
                <v:fill/>
              </v:shape>
              <v:shape style="position:absolute;left:2053;top:1759;width:210;height:152" coordorigin="2053,1759" coordsize="210,152" path="m2258,1761l2237,1762,2227,1766,2260,1766,2259,1762,2258,1761e" filled="t" fillcolor="#50535C" stroked="f">
                <v:path arrowok="t"/>
                <v:fill/>
              </v:shape>
            </v:group>
            <v:group style="position:absolute;left:2199;top:1758;width:211;height:150" coordorigin="2199,1758" coordsize="211,150">
              <v:shape style="position:absolute;left:2199;top:1758;width:211;height:150" coordorigin="2199,1758" coordsize="211,150" path="m2339,1758l2330,1767,2322,1775,2307,1792,2265,1832,2251,1846,2244,1854,2236,1861,2225,1869,2223,1871,2212,1881,2206,1888,2204,1890,2199,1897,2199,1901,2204,1906,2208,1907,2215,1904,2218,1903,2263,1902,2279,1902,2292,1889,2322,1859,2324,1857,2329,1854,2341,1843,2355,1829,2387,1796,2401,1782,2407,1777,2410,1772,2404,1764,2363,1764,2356,1764,2349,1764,2339,1758e" filled="t" fillcolor="#50535C" stroked="f">
                <v:path arrowok="t"/>
                <v:fill/>
              </v:shape>
              <v:shape style="position:absolute;left:2199;top:1758;width:211;height:150" coordorigin="2199,1758" coordsize="211,150" path="m2279,1902l2263,1902,2264,1902,2273,1906,2278,1903,2279,1902e" filled="t" fillcolor="#50535C" stroked="f">
                <v:path arrowok="t"/>
                <v:fill/>
              </v:shape>
              <v:shape style="position:absolute;left:2199;top:1758;width:211;height:150" coordorigin="2199,1758" coordsize="211,150" path="m2391,1760l2380,1763,2363,1764,2404,1764,2397,1761,2391,1760e" filled="t" fillcolor="#50535C" stroked="f">
                <v:path arrowok="t"/>
                <v:fill/>
              </v:shape>
            </v:group>
            <v:group style="position:absolute;left:1913;top:1761;width:200;height:151" coordorigin="1913,1761" coordsize="200,151">
              <v:shape style="position:absolute;left:1913;top:1761;width:200;height:151" coordorigin="1913,1761" coordsize="200,151" path="m1965,1910l1945,1910,1955,1912,1960,1912,1965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1944,1910l1930,1910,1939,1910,1944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2051,1761l2044,1763,2040,1766,2032,1777,2027,1782,2021,1789,1994,1815,1981,1829,1967,1845,1952,1862,1938,1876,1924,1890,1922,1892,1919,1894,1913,1902,1916,1908,1916,1908,1926,1910,1930,1910,1944,1910,1945,1910,1965,1910,1971,1908,1977,1907,1991,1907,1992,1906,1995,1905,1997,1894,2013,1879,2058,1834,2091,1796,2098,1789,2108,1782,2109,1780,2115,1773,2114,1767,2060,1767,2058,1767,2056,1767,2051,1761e" filled="t" fillcolor="#50535C" stroked="f">
                <v:path arrowok="t"/>
                <v:fill/>
              </v:shape>
              <v:shape style="position:absolute;left:1913;top:1761;width:200;height:151" coordorigin="1913,1761" coordsize="200,151" path="m1991,1907l1977,1907,1986,1908,1989,1908,1991,1907e" filled="t" fillcolor="#50535C" stroked="f">
                <v:path arrowok="t"/>
                <v:fill/>
              </v:shape>
              <v:shape style="position:absolute;left:1913;top:1761;width:200;height:151" coordorigin="1913,1761" coordsize="200,151" path="m2099,1761l2072,1764,2060,1767,2114,1767,2112,1762,2099,1761e" filled="t" fillcolor="#50535C" stroked="f">
                <v:path arrowok="t"/>
                <v:fill/>
              </v:shape>
            </v:group>
            <v:group style="position:absolute;left:2346;top:1760;width:204;height:146" coordorigin="2346,1760" coordsize="204,146">
              <v:shape style="position:absolute;left:2346;top:1760;width:204;height:146" coordorigin="2346,1760" coordsize="204,146" path="m2482,1760l2480,1761,2476,1765,2447,1794,2433,1808,2417,1825,2402,1839,2388,1853,2379,1862,2370,1872,2356,1883,2353,1887,2346,1893,2346,1897,2351,1904,2354,1906,2364,1905,2372,1905,2387,1901,2406,1901,2410,1900,2411,1900,2424,1900,2426,1899,2431,1892,2432,1891,2440,1884,2448,1877,2458,1866,2483,1839,2500,1821,2514,1807,2529,1794,2545,1781,2550,1778,2550,1771,2543,1765,2542,1764,2491,1764,2482,1760e" filled="t" fillcolor="#50535C" stroked="f">
                <v:path arrowok="t"/>
                <v:fill/>
              </v:shape>
              <v:shape style="position:absolute;left:2346;top:1760;width:204;height:146" coordorigin="2346,1760" coordsize="204,146" path="m2372,1905l2364,1905,2370,1905,2372,1905e" filled="t" fillcolor="#50535C" stroked="f">
                <v:path arrowok="t"/>
                <v:fill/>
              </v:shape>
              <v:shape style="position:absolute;left:2346;top:1760;width:204;height:146" coordorigin="2346,1760" coordsize="204,146" path="m2406,1901l2387,1901,2399,1904,2406,1901e" filled="t" fillcolor="#50535C" stroked="f">
                <v:path arrowok="t"/>
                <v:fill/>
              </v:shape>
              <v:shape style="position:absolute;left:2346;top:1760;width:204;height:146" coordorigin="2346,1760" coordsize="204,146" path="m2424,1900l2411,1900,2420,1903,2424,1900e" filled="t" fillcolor="#50535C" stroked="f">
                <v:path arrowok="t"/>
                <v:fill/>
              </v:shape>
              <v:shape style="position:absolute;left:2346;top:1760;width:204;height:146" coordorigin="2346,1760" coordsize="204,146" path="m2539,1762l2527,1762,2516,1763,2498,1763,2491,1764,2542,1764,2541,1763,2541,1763,2516,1763,2541,1763,2539,1762e" filled="t" fillcolor="#50535C" stroked="f">
                <v:path arrowok="t"/>
                <v:fill/>
              </v:shape>
            </v:group>
            <v:group style="position:absolute;left:1771;top:1761;width:202;height:151" coordorigin="1771,1761" coordsize="202,151">
              <v:shape style="position:absolute;left:1771;top:1761;width:202;height:151" coordorigin="1771,1761" coordsize="202,151" path="m1906,1761l1906,1761,1896,1769,1894,1772,1889,1777,1836,1835,1824,1847,1805,1867,1774,1896,1773,1899,1771,1904,1772,1907,1779,1909,1782,1912,1786,1908,1788,1906,1790,1905,1831,1902,1838,1902,1843,1902,1855,1901,1858,1899,1865,1888,1870,1883,1897,1854,1911,1840,1926,1823,1940,1809,1954,1795,1970,1782,1971,1781,1972,1780,1973,1776,1974,1774,1973,1769,1923,1769,1918,1769,1906,1761e" filled="t" fillcolor="#50535C" stroked="f">
                <v:path arrowok="t"/>
                <v:fill/>
              </v:shape>
              <v:shape style="position:absolute;left:1771;top:1761;width:202;height:151" coordorigin="1771,1761" coordsize="202,151" path="m1838,1902l1831,1902,1831,1902,1838,1902e" filled="t" fillcolor="#50535C" stroked="f">
                <v:path arrowok="t"/>
                <v:fill/>
              </v:shape>
              <v:shape style="position:absolute;left:1771;top:1761;width:202;height:151" coordorigin="1771,1761" coordsize="202,151" path="m1967,1763l1949,1766,1939,1768,1923,1769,1973,1769,1972,1766,1967,1763e" filled="t" fillcolor="#50535C" stroked="f">
                <v:path arrowok="t"/>
                <v:fill/>
              </v:shape>
            </v:group>
            <v:group style="position:absolute;left:1200;top:1760;width:200;height:149" coordorigin="1200,1760" coordsize="200,149">
              <v:shape style="position:absolute;left:1200;top:1760;width:200;height:149" coordorigin="1200,1760" coordsize="200,149" path="m1329,1762l1326,1763,1322,1767,1321,1769,1276,1817,1264,1830,1247,1848,1212,1884,1205,1890,1200,1900,1207,1908,1216,1909,1235,1903,1245,1900,1283,1900,1286,1892,1288,1890,1336,1842,1365,1809,1379,1794,1393,1780,1399,1775,1399,1770,1395,1766,1343,1766,1329,1762e" filled="t" fillcolor="#50535C" stroked="f">
                <v:path arrowok="t"/>
                <v:fill/>
              </v:shape>
              <v:shape style="position:absolute;left:1200;top:1760;width:200;height:149" coordorigin="1200,1760" coordsize="200,149" path="m1279,1902l1265,1902,1276,1902,1279,1902e" filled="t" fillcolor="#50535C" stroked="f">
                <v:path arrowok="t"/>
                <v:fill/>
              </v:shape>
              <v:shape style="position:absolute;left:1200;top:1760;width:200;height:149" coordorigin="1200,1760" coordsize="200,149" path="m1283,1900l1245,1900,1260,1902,1279,1902,1282,1901,1283,1900e" filled="t" fillcolor="#50535C" stroked="f">
                <v:path arrowok="t"/>
                <v:fill/>
              </v:shape>
              <v:shape style="position:absolute;left:1200;top:1760;width:200;height:149" coordorigin="1200,1760" coordsize="200,149" path="m1386,1760l1368,1762,1343,1766,1395,1766,1390,1762,1386,1760e" filled="t" fillcolor="#50535C" stroked="f">
                <v:path arrowok="t"/>
                <v:fill/>
              </v:shape>
            </v:group>
            <v:group style="position:absolute;left:1345;top:1762;width:198;height:147" coordorigin="1345,1762" coordsize="198,147">
              <v:shape style="position:absolute;left:1345;top:1762;width:198;height:147" coordorigin="1345,1762" coordsize="198,147" path="m1475,1762l1474,1763,1464,1773,1446,1792,1432,1807,1418,1821,1409,1829,1400,1837,1389,1850,1387,1854,1377,1864,1349,1895,1347,1897,1345,1901,1345,1903,1348,1908,1355,1910,1360,1907,1362,1906,1370,1904,1393,1901,1422,1901,1422,1901,1427,1896,1452,1871,1470,1854,1482,1840,1512,1808,1525,1793,1539,1779,1543,1776,1543,1769,1537,1766,1495,1766,1485,1766,1475,1762e" filled="t" fillcolor="#50535C" stroked="f">
                <v:path arrowok="t"/>
                <v:fill/>
              </v:shape>
              <v:shape style="position:absolute;left:1345;top:1762;width:198;height:147" coordorigin="1345,1762" coordsize="198,147" path="m1422,1901l1393,1901,1412,1901,1418,1903,1422,1901e" filled="t" fillcolor="#50535C" stroked="f">
                <v:path arrowok="t"/>
                <v:fill/>
              </v:shape>
              <v:shape style="position:absolute;left:1345;top:1762;width:198;height:147" coordorigin="1345,1762" coordsize="198,147" path="m1513,1764l1495,1766,1537,1766,1535,1765,1533,1764,1520,1764,1513,1764e" filled="t" fillcolor="#50535C" stroked="f">
                <v:path arrowok="t"/>
                <v:fill/>
              </v:shape>
              <v:shape style="position:absolute;left:1345;top:1762;width:198;height:147" coordorigin="1345,1762" coordsize="198,147" path="m1531,1763l1520,1764,1533,1764,1531,1763e" filled="t" fillcolor="#50535C" stroked="f">
                <v:path arrowok="t"/>
                <v:fill/>
              </v:shape>
            </v:group>
            <v:group style="position:absolute;left:1491;top:1763;width:199;height:149" coordorigin="1491,1763" coordsize="199,149">
              <v:shape style="position:absolute;left:1491;top:1763;width:199;height:149" coordorigin="1491,1763" coordsize="199,149" path="m1619,1763l1615,1767,1611,1770,1589,1793,1545,1840,1530,1857,1500,1890,1497,1893,1491,1899,1491,1904,1495,1910,1503,1912,1510,1906,1526,1904,1533,1903,1544,1902,1561,1902,1570,1901,1571,1901,1576,1894,1580,1888,1590,1876,1618,1847,1624,1841,1629,1835,1642,1821,1649,1814,1666,1797,1674,1787,1685,1779,1687,1778,1688,1776,1690,1774,1688,1769,1687,1768,1638,1768,1629,1768,1619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571,1901e" filled="t" fillcolor="#50535C" stroked="f">
                <v:path arrowok="t"/>
                <v:fill/>
              </v:shape>
              <v:shape style="position:absolute;left:1491;top:1763;width:199;height:149" coordorigin="1491,1763" coordsize="199,149" path="m1651,1765l1638,1768,1687,1768,1686,1767,1669,1767,1664,1766,1655,1766,1651,1765e" filled="t" fillcolor="#50535C" stroked="f">
                <v:path arrowok="t"/>
                <v:fill/>
              </v:shape>
              <v:shape style="position:absolute;left:1491;top:1763;width:199;height:149" coordorigin="1491,1763" coordsize="199,149" path="m1675,1763l1669,1767,1686,1767,1684,1765,1678,1763,1675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664,1766l1655,1766,1664,1766,1664,1766e" filled="t" fillcolor="#50535C" stroked="f">
                <v:path arrowok="t"/>
                <v:fill/>
              </v:shape>
            </v:group>
            <v:group style="position:absolute;left:2488;top:1763;width:194;height:144" coordorigin="2488,1763" coordsize="194,144">
              <v:shape style="position:absolute;left:2488;top:1763;width:194;height:144" coordorigin="2488,1763" coordsize="194,144" path="m2561,1904l2546,1904,2557,1907,2559,1905,2561,1904e" filled="t" fillcolor="#50535C" stroked="f">
                <v:path arrowok="t"/>
                <v:fill/>
              </v:shape>
              <v:shape style="position:absolute;left:2488;top:1763;width:194;height:144" coordorigin="2488,1763" coordsize="194,144" path="m2534,1905l2507,1905,2511,1906,2517,1906,2521,1907,2534,1905e" filled="t" fillcolor="#50535C" stroked="f">
                <v:path arrowok="t"/>
                <v:fill/>
              </v:shape>
              <v:shape style="position:absolute;left:2488;top:1763;width:194;height:144" coordorigin="2488,1763" coordsize="194,144" path="m2618,1763l2615,1765,2606,1774,2600,1780,2548,1836,2501,1882,2490,1892,2489,1894,2488,1895,2491,1902,2496,1906,2507,1905,2534,1905,2546,1904,2561,1904,2569,1895,2617,1846,2626,1836,2639,1821,2653,1807,2668,1794,2683,1781,2683,1768,2682,1767,2652,1767,2647,1766,2629,1766,2626,1766,2618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64,1763l2652,1767,2682,1767,2680,1764,2667,1764,2664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42,1765l2629,1766,2647,1766,2642,1765e" filled="t" fillcolor="#50535C" stroked="f">
                <v:path arrowok="t"/>
                <v:fill/>
              </v:shape>
            </v:group>
            <v:group style="position:absolute;left:1053;top:1764;width:190;height:146" coordorigin="1053,1764" coordsize="190,146">
              <v:shape style="position:absolute;left:1053;top:1764;width:190;height:146" coordorigin="1053,1764" coordsize="190,146" path="m1179,1767l1176,1769,1074,1876,1066,1884,1058,1893,1057,1893,1053,1899,1055,1905,1064,1909,1067,1910,1082,1908,1092,1907,1109,1904,1115,1903,1132,1903,1137,1897,1140,1891,1149,1883,1161,1869,1176,1852,1188,1841,1205,1821,1217,1806,1243,1774,1241,1772,1241,1771,1195,1771,1179,1767e" filled="t" fillcolor="#50535C" stroked="f">
                <v:path arrowok="t"/>
                <v:fill/>
              </v:shape>
              <v:shape style="position:absolute;left:1053;top:1764;width:190;height:146" coordorigin="1053,1764" coordsize="190,146" path="m1132,1903l1115,1903,1126,1908,1130,1907,1132,1903e" filled="t" fillcolor="#50535C" stroked="f">
                <v:path arrowok="t"/>
                <v:fill/>
              </v:shape>
              <v:shape style="position:absolute;left:1053;top:1764;width:190;height:146" coordorigin="1053,1764" coordsize="190,146" path="m1226,1764l1207,1769,1195,1771,1241,1771,1240,1769,1232,1766,1226,1764e" filled="t" fillcolor="#50535C" stroked="f">
                <v:path arrowok="t"/>
                <v:fill/>
              </v:shape>
            </v:group>
            <v:group style="position:absolute;left:626;top:1768;width:196;height:143" coordorigin="626,1768" coordsize="196,143">
              <v:shape style="position:absolute;left:626;top:1768;width:196;height:143" coordorigin="626,1768" coordsize="196,143" path="m757,1768l754,1770,751,1772,694,1830,666,1859,652,1873,645,1881,639,1889,626,1899,627,1905,639,1910,645,1910,656,1908,659,1906,670,1905,677,1901,703,1901,706,1899,707,1898,726,1874,741,1858,753,1846,771,1828,821,1775,819,1773,818,1772,798,1772,792,1771,776,1770,766,1769,757,1768e" filled="t" fillcolor="#50535C" stroked="f">
                <v:path arrowok="t"/>
                <v:fill/>
              </v:shape>
              <v:shape style="position:absolute;left:626;top:1768;width:196;height:143" coordorigin="626,1768" coordsize="196,143" path="m703,1901l677,1901,692,1910,698,1906,703,1901e" filled="t" fillcolor="#50535C" stroked="f">
                <v:path arrowok="t"/>
                <v:fill/>
              </v:shape>
              <v:shape style="position:absolute;left:626;top:1768;width:196;height:143" coordorigin="626,1768" coordsize="196,143" path="m808,1770l798,1772,818,1772,818,1771,812,1770,808,1770e" filled="t" fillcolor="#50535C" stroked="f">
                <v:path arrowok="t"/>
                <v:fill/>
              </v:shape>
            </v:group>
            <v:group style="position:absolute;left:5649;top:1761;width:208;height:154" coordorigin="5649,1761" coordsize="208,154">
              <v:shape style="position:absolute;left:5649;top:1761;width:208;height:154" coordorigin="5649,1761" coordsize="208,154" path="m5787,1761l5784,1764,5781,1766,5773,1775,5762,1787,5748,1801,5729,1819,5701,1847,5695,1853,5691,1859,5676,1873,5663,1888,5649,1903,5649,1905,5653,1914,5656,1916,5666,1910,5668,1909,5677,1908,5684,1908,5702,1906,5738,1906,5743,1901,5747,1898,5755,1888,5795,1843,5809,1828,5822,1813,5835,1798,5850,1784,5857,1779,5856,1775,5851,1769,5796,1769,5793,1768,5790,1764,5788,1763,5787,1761e" filled="t" fillcolor="#50535C" stroked="f">
                <v:path arrowok="t"/>
                <v:fill/>
              </v:shape>
              <v:shape style="position:absolute;left:5649;top:1761;width:208;height:154" coordorigin="5649,1761" coordsize="208,154" path="m5738,1906l5702,1906,5714,1907,5731,1909,5736,1908,5738,1906e" filled="t" fillcolor="#50535C" stroked="f">
                <v:path arrowok="t"/>
                <v:fill/>
              </v:shape>
              <v:shape style="position:absolute;left:5649;top:1761;width:208;height:154" coordorigin="5649,1761" coordsize="208,154" path="m5684,1908l5677,1908,5683,1908,5684,1908e" filled="t" fillcolor="#50535C" stroked="f">
                <v:path arrowok="t"/>
                <v:fill/>
              </v:shape>
              <v:shape style="position:absolute;left:5649;top:1761;width:208;height:154" coordorigin="5649,1761" coordsize="208,154" path="m5825,1765l5813,1767,5806,1768,5796,1769,5851,1769,5851,1769,5831,1769,5825,1765e" filled="t" fillcolor="#50535C" stroked="f">
                <v:path arrowok="t"/>
                <v:fill/>
              </v:shape>
              <v:shape style="position:absolute;left:5649;top:1761;width:208;height:154" coordorigin="5649,1761" coordsize="208,154" path="m5840,1766l5831,1769,5851,1769,5848,1766,5845,1766,5840,1766e" filled="t" fillcolor="#50535C" stroked="f">
                <v:path arrowok="t"/>
                <v:fill/>
              </v:shape>
              <v:shape style="position:absolute;left:5649;top:1761;width:208;height:154" coordorigin="5649,1761" coordsize="208,154" path="m5848,1766l5845,1766,5848,1766e" filled="t" fillcolor="#50535C" stroked="f">
                <v:path arrowok="t"/>
                <v:fill/>
              </v:shape>
            </v:group>
            <v:group style="position:absolute;left:6076;top:1759;width:210;height:152" coordorigin="6076,1759" coordsize="210,152">
              <v:shape style="position:absolute;left:6076;top:1759;width:210;height:152" coordorigin="6076,1759" coordsize="210,152" path="m6215,1759l6212,1761,6190,1783,6173,1801,6160,1815,6146,1830,6130,1846,6116,1860,6102,1874,6087,1888,6085,1890,6082,1893,6076,1898,6076,1900,6080,1908,6084,1911,6095,1908,6120,1908,6126,1906,6131,1906,6153,1906,6153,1906,6164,1895,6177,1881,6192,1868,6194,1866,6196,1864,6205,1854,6213,1844,6223,1835,6237,1821,6282,1778,6284,1775,6286,1773,6284,1766,6230,1766,6225,1765,6215,1759e" filled="t" fillcolor="#50535C" stroked="f">
                <v:path arrowok="t"/>
                <v:fill/>
              </v:shape>
              <v:shape style="position:absolute;left:6076;top:1759;width:210;height:152" coordorigin="6076,1759" coordsize="210,152" path="m6120,1908l6095,1908,6099,1909,6109,1910,6115,1910,6120,1908e" filled="t" fillcolor="#50535C" stroked="f">
                <v:path arrowok="t"/>
                <v:fill/>
              </v:shape>
              <v:shape style="position:absolute;left:6076;top:1759;width:210;height:152" coordorigin="6076,1759" coordsize="210,152" path="m6153,1906l6131,1906,6141,1906,6144,1908,6149,1910,6151,1908,6153,1906e" filled="t" fillcolor="#50535C" stroked="f">
                <v:path arrowok="t"/>
                <v:fill/>
              </v:shape>
              <v:shape style="position:absolute;left:6076;top:1759;width:210;height:152" coordorigin="6076,1759" coordsize="210,152" path="m6238,1763l6237,1764,6230,1766,6284,1766,6284,1766,6250,1766,6238,1763e" filled="t" fillcolor="#50535C" stroked="f">
                <v:path arrowok="t"/>
                <v:fill/>
              </v:shape>
              <v:shape style="position:absolute;left:6076;top:1759;width:210;height:152" coordorigin="6076,1759" coordsize="210,152" path="m6281,1761l6261,1762,6250,1766,6284,1766,6283,1762,6281,1761e" filled="t" fillcolor="#50535C" stroked="f">
                <v:path arrowok="t"/>
                <v:fill/>
              </v:shape>
            </v:group>
            <v:group style="position:absolute;left:6222;top:1758;width:211;height:150" coordorigin="6222,1758" coordsize="211,150">
              <v:shape style="position:absolute;left:6222;top:1758;width:211;height:150" coordorigin="6222,1758" coordsize="211,150" path="m6363,1758l6354,1767,6345,1775,6330,1792,6288,1832,6274,1846,6267,1854,6260,1861,6248,1869,6246,1871,6236,1881,6229,1888,6227,1890,6222,1897,6223,1901,6228,1906,6232,1907,6238,1904,6241,1903,6286,1902,6302,1902,6315,1889,6346,1859,6347,1857,6352,1854,6365,1843,6378,1829,6410,1796,6424,1782,6430,1777,6433,1772,6427,1764,6386,1764,6379,1764,6372,1764,6363,1758e" filled="t" fillcolor="#50535C" stroked="f">
                <v:path arrowok="t"/>
                <v:fill/>
              </v:shape>
              <v:shape style="position:absolute;left:6222;top:1758;width:211;height:150" coordorigin="6222,1758" coordsize="211,150" path="m6302,1902l6286,1902,6288,1902,6296,1906,6301,1903,6302,1902e" filled="t" fillcolor="#50535C" stroked="f">
                <v:path arrowok="t"/>
                <v:fill/>
              </v:shape>
              <v:shape style="position:absolute;left:6222;top:1758;width:211;height:150" coordorigin="6222,1758" coordsize="211,150" path="m6414,1760l6403,1763,6386,1764,6427,1764,6421,1761,6414,1760e" filled="t" fillcolor="#50535C" stroked="f">
                <v:path arrowok="t"/>
                <v:fill/>
              </v:shape>
            </v:group>
            <v:group style="position:absolute;left:5937;top:1761;width:200;height:151" coordorigin="5937,1761" coordsize="200,151">
              <v:shape style="position:absolute;left:5937;top:1761;width:200;height:151" coordorigin="5937,1761" coordsize="200,151" path="m5988,1910l5968,1910,5978,1912,5983,1912,5988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5967,1910l5953,1910,5962,1910,5967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6075,1761l6067,1763,6063,1766,6055,1777,6050,1782,6044,1789,6018,1815,6004,1829,5990,1845,5976,1862,5961,1876,5947,1890,5945,1892,5943,1894,5937,1902,5939,1908,5939,1908,5950,1910,5953,1910,5967,1910,5968,1910,5988,1910,5994,1908,6001,1907,6015,1907,6015,1906,6018,1905,6020,1894,6036,1879,6081,1834,6114,1796,6121,1789,6131,1782,6132,1780,6138,1773,6137,1767,6083,1767,6082,1767,6079,1767,6075,1761e" filled="t" fillcolor="#50535C" stroked="f">
                <v:path arrowok="t"/>
                <v:fill/>
              </v:shape>
              <v:shape style="position:absolute;left:5937;top:1761;width:200;height:151" coordorigin="5937,1761" coordsize="200,151" path="m6015,1907l6001,1907,6010,1908,6012,1908,6015,1907e" filled="t" fillcolor="#50535C" stroked="f">
                <v:path arrowok="t"/>
                <v:fill/>
              </v:shape>
              <v:shape style="position:absolute;left:5937;top:1761;width:200;height:151" coordorigin="5937,1761" coordsize="200,151" path="m6123,1761l6095,1764,6083,1767,6137,1767,6135,1762,6123,1761e" filled="t" fillcolor="#50535C" stroked="f">
                <v:path arrowok="t"/>
                <v:fill/>
              </v:shape>
            </v:group>
            <v:group style="position:absolute;left:6369;top:1760;width:204;height:146" coordorigin="6369,1760" coordsize="204,146">
              <v:shape style="position:absolute;left:6369;top:1760;width:204;height:146" coordorigin="6369,1760" coordsize="204,146" path="m6506,1760l6503,1761,6499,1765,6471,1794,6456,1808,6440,1825,6426,1839,6411,1853,6402,1862,6394,1872,6379,1883,6376,1887,6369,1893,6369,1897,6374,1904,6377,1906,6387,1905,6395,1905,6410,1901,6429,1901,6433,1900,6434,1900,6447,1900,6449,1899,6454,1892,6455,1891,6463,1884,6471,1877,6481,1866,6506,1839,6523,1821,6538,1807,6552,1794,6568,1781,6573,1778,6573,1771,6567,1765,6566,1764,6514,1764,6506,1760e" filled="t" fillcolor="#50535C" stroked="f">
                <v:path arrowok="t"/>
                <v:fill/>
              </v:shape>
              <v:shape style="position:absolute;left:6369;top:1760;width:204;height:146" coordorigin="6369,1760" coordsize="204,146" path="m6395,1905l6387,1905,6393,1905,6395,1905e" filled="t" fillcolor="#50535C" stroked="f">
                <v:path arrowok="t"/>
                <v:fill/>
              </v:shape>
              <v:shape style="position:absolute;left:6369;top:1760;width:204;height:146" coordorigin="6369,1760" coordsize="204,146" path="m6429,1901l6410,1901,6422,1904,6429,1901e" filled="t" fillcolor="#50535C" stroked="f">
                <v:path arrowok="t"/>
                <v:fill/>
              </v:shape>
              <v:shape style="position:absolute;left:6369;top:1760;width:204;height:146" coordorigin="6369,1760" coordsize="204,146" path="m6447,1900l6434,1900,6443,1903,6447,1900e" filled="t" fillcolor="#50535C" stroked="f">
                <v:path arrowok="t"/>
                <v:fill/>
              </v:shape>
              <v:shape style="position:absolute;left:6369;top:1760;width:204;height:146" coordorigin="6369,1760" coordsize="204,146" path="m6562,1762l6550,1762,6539,1763,6521,1763,6514,1764,6566,1764,6565,1763,6564,1763,6539,1763,6564,1763,6562,1762e" filled="t" fillcolor="#50535C" stroked="f">
                <v:path arrowok="t"/>
                <v:fill/>
              </v:shape>
            </v:group>
            <v:group style="position:absolute;left:5795;top:1761;width:202;height:151" coordorigin="5795,1761" coordsize="202,151">
              <v:shape style="position:absolute;left:5795;top:1761;width:202;height:151" coordorigin="5795,1761" coordsize="202,151" path="m5929,1761l5929,1761,5919,1769,5917,1772,5913,1777,5859,1835,5848,1847,5828,1867,5797,1896,5796,1899,5795,1904,5796,1907,5802,1909,5806,1912,5809,1908,5811,1906,5813,1905,5854,1902,5861,1902,5866,1902,5878,1901,5882,1899,5889,1888,5893,1883,5920,1854,5934,1840,5950,1823,5963,1809,5978,1795,5993,1782,5994,1781,5995,1780,5997,1776,5997,1774,5996,1769,5946,1769,5941,1769,5929,1761e" filled="t" fillcolor="#50535C" stroked="f">
                <v:path arrowok="t"/>
                <v:fill/>
              </v:shape>
              <v:shape style="position:absolute;left:5795;top:1761;width:202;height:151" coordorigin="5795,1761" coordsize="202,151" path="m5861,1902l5854,1902,5854,1902,5861,1902e" filled="t" fillcolor="#50535C" stroked="f">
                <v:path arrowok="t"/>
                <v:fill/>
              </v:shape>
              <v:shape style="position:absolute;left:5795;top:1761;width:202;height:151" coordorigin="5795,1761" coordsize="202,151" path="m5990,1763l5973,1766,5962,1768,5946,1769,5996,1769,5995,1766,5990,1763e" filled="t" fillcolor="#50535C" stroked="f">
                <v:path arrowok="t"/>
                <v:fill/>
              </v:shape>
            </v:group>
            <v:group style="position:absolute;left:5223;top:1760;width:200;height:149" coordorigin="5223,1760" coordsize="200,149">
              <v:shape style="position:absolute;left:5223;top:1760;width:200;height:149" coordorigin="5223,1760" coordsize="200,149" path="m5353,1762l5349,1763,5345,1767,5344,1769,5299,1817,5288,1830,5270,1848,5236,1884,5229,1890,5223,1900,5230,1908,5239,1909,5258,1903,5268,1900,5306,1900,5310,1892,5312,1890,5359,1842,5388,1809,5402,1794,5417,1780,5423,1775,5422,1770,5418,1766,5366,1766,5353,176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3,1902l5288,1902,5299,1902,5303,190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6,1900l5268,1900,5284,1902,5303,1902,5305,1901,5306,1900e" filled="t" fillcolor="#50535C" stroked="f">
                <v:path arrowok="t"/>
                <v:fill/>
              </v:shape>
              <v:shape style="position:absolute;left:5223;top:1760;width:200;height:149" coordorigin="5223,1760" coordsize="200,149" path="m5410,1760l5391,1762,5366,1766,5418,1766,5413,1762,5410,1760e" filled="t" fillcolor="#50535C" stroked="f">
                <v:path arrowok="t"/>
                <v:fill/>
              </v:shape>
            </v:group>
            <v:group style="position:absolute;left:5368;top:1762;width:198;height:147" coordorigin="5368,1762" coordsize="198,147">
              <v:shape style="position:absolute;left:5368;top:1762;width:198;height:147" coordorigin="5368,1762" coordsize="198,147" path="m5498,1762l5497,1763,5487,1773,5469,1792,5456,1807,5441,1821,5432,1829,5423,1837,5412,1850,5410,1854,5401,1864,5372,1895,5370,1897,5368,1901,5369,1903,5372,1908,5379,1910,5384,1907,5385,1906,5393,1904,5416,1901,5446,1901,5446,1901,5450,1896,5475,1871,5493,1854,5505,1840,5535,1808,5548,1793,5563,1779,5567,1776,5566,1769,5560,1766,5519,1766,5508,1766,5498,1762e" filled="t" fillcolor="#50535C" stroked="f">
                <v:path arrowok="t"/>
                <v:fill/>
              </v:shape>
              <v:shape style="position:absolute;left:5368;top:1762;width:198;height:147" coordorigin="5368,1762" coordsize="198,147" path="m5446,1901l5416,1901,5435,1901,5442,1903,5446,1901e" filled="t" fillcolor="#50535C" stroked="f">
                <v:path arrowok="t"/>
                <v:fill/>
              </v:shape>
              <v:shape style="position:absolute;left:5368;top:1762;width:198;height:147" coordorigin="5368,1762" coordsize="198,147" path="m5536,1764l5519,1766,5560,1766,5558,1765,5556,1764,5543,1764,5536,1764e" filled="t" fillcolor="#50535C" stroked="f">
                <v:path arrowok="t"/>
                <v:fill/>
              </v:shape>
              <v:shape style="position:absolute;left:5368;top:1762;width:198;height:147" coordorigin="5368,1762" coordsize="198,147" path="m5554,1763l5543,1764,5556,1764,5554,1763e" filled="t" fillcolor="#50535C" stroked="f">
                <v:path arrowok="t"/>
                <v:fill/>
              </v:shape>
            </v:group>
            <v:group style="position:absolute;left:5514;top:1763;width:199;height:149" coordorigin="5514,1763" coordsize="199,149">
              <v:shape style="position:absolute;left:5514;top:1763;width:199;height:149" coordorigin="5514,1763" coordsize="199,149" path="m5642,1763l5638,1767,5634,1770,5613,1793,5568,1840,5553,1857,5524,1890,5520,1893,5515,1899,5514,1904,5519,1910,5526,1912,5534,1906,5550,1904,5556,1903,5567,1902,5584,1902,5593,1901,5594,1901,5600,1894,5603,1888,5614,1876,5641,1847,5647,1841,5652,1835,5665,1821,5672,1814,5689,1797,5697,1787,5708,1779,5710,1778,5711,1776,5713,1774,5711,1769,5710,1768,5661,1768,5652,1768,5642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594,1901e" filled="t" fillcolor="#50535C" stroked="f">
                <v:path arrowok="t"/>
                <v:fill/>
              </v:shape>
              <v:shape style="position:absolute;left:5514;top:1763;width:199;height:149" coordorigin="5514,1763" coordsize="199,149" path="m5674,1765l5661,1768,5710,1768,5710,1767,5692,1767,5688,1766,5678,1766,5674,1765e" filled="t" fillcolor="#50535C" stroked="f">
                <v:path arrowok="t"/>
                <v:fill/>
              </v:shape>
              <v:shape style="position:absolute;left:5514;top:1763;width:199;height:149" coordorigin="5514,1763" coordsize="199,149" path="m5698,1763l5692,1767,5710,1767,5708,1765,5701,1763,5698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687,1766l5678,1766,5688,1766,5687,1766e" filled="t" fillcolor="#50535C" stroked="f">
                <v:path arrowok="t"/>
                <v:fill/>
              </v:shape>
            </v:group>
            <v:group style="position:absolute;left:6511;top:1763;width:194;height:144" coordorigin="6511,1763" coordsize="194,144">
              <v:shape style="position:absolute;left:6511;top:1763;width:194;height:144" coordorigin="6511,1763" coordsize="194,144" path="m6584,1904l6569,1904,6580,1907,6582,1905,6584,1904e" filled="t" fillcolor="#50535C" stroked="f">
                <v:path arrowok="t"/>
                <v:fill/>
              </v:shape>
              <v:shape style="position:absolute;left:6511;top:1763;width:194;height:144" coordorigin="6511,1763" coordsize="194,144" path="m6557,1905l6531,1905,6534,1906,6541,1906,6544,1907,6557,1905e" filled="t" fillcolor="#50535C" stroked="f">
                <v:path arrowok="t"/>
                <v:fill/>
              </v:shape>
              <v:shape style="position:absolute;left:6511;top:1763;width:194;height:144" coordorigin="6511,1763" coordsize="194,144" path="m6641,1763l6638,1765,6629,1774,6623,1780,6571,1836,6524,1882,6513,1892,6512,1894,6511,1895,6515,1902,6520,1906,6531,1905,6557,1905,6569,1904,6584,1904,6592,1895,6640,1846,6649,1836,6662,1821,6676,1807,6691,1794,6707,1781,6707,1768,6705,1767,6676,1767,6671,1766,6653,1766,6649,1766,6641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88,1763l6676,1767,6705,1767,6703,1764,6690,1764,6688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66,1765l6653,1766,6671,1766,6666,1765e" filled="t" fillcolor="#50535C" stroked="f">
                <v:path arrowok="t"/>
                <v:fill/>
              </v:shape>
            </v:group>
            <v:group style="position:absolute;left:4784;top:1767;width:206;height:144" coordorigin="4784,1767" coordsize="206,144">
              <v:shape style="position:absolute;left:4784;top:1767;width:206;height:144" coordorigin="4784,1767" coordsize="206,144" path="m4917,1767l4913,1769,4908,1772,4900,1783,4894,1788,4865,1817,4852,1832,4845,1842,4838,1851,4826,1859,4824,1861,4819,1867,4816,1870,4804,1882,4796,1890,4784,1904,4786,1909,4798,1911,4804,1911,4818,1909,4826,1907,4842,1904,4850,1904,4880,1904,4885,1899,4888,1894,4894,1886,4905,1873,4922,1855,4935,1841,4978,1790,4982,1786,4991,1777,4990,1772,4933,1772,4925,1771,4923,1769,4920,1767,4919,1767,4917,1767e" filled="t" fillcolor="#50535C" stroked="f">
                <v:path arrowok="t"/>
                <v:fill/>
              </v:shape>
              <v:shape style="position:absolute;left:4784;top:1767;width:206;height:144" coordorigin="4784,1767" coordsize="206,144" path="m4880,1904l4850,1904,4863,1909,4869,1909,4877,1906,4879,1905,4880,1904e" filled="t" fillcolor="#50535C" stroked="f">
                <v:path arrowok="t"/>
                <v:fill/>
              </v:shape>
              <v:shape style="position:absolute;left:4784;top:1767;width:206;height:144" coordorigin="4784,1767" coordsize="206,144" path="m4974,1768l4966,1770,4963,1770,4948,1771,4938,1772,4933,1772,4990,1772,4990,1772,4979,1768,4974,1768e" filled="t" fillcolor="#50535C" stroked="f">
                <v:path arrowok="t"/>
                <v:fill/>
              </v:shape>
              <v:shape style="position:absolute;left:4784;top:1767;width:206;height:144" coordorigin="4784,1767" coordsize="206,144" path="m4920,1767l4919,1767,4920,1767e" filled="t" fillcolor="#50535C" stroked="f">
                <v:path arrowok="t"/>
                <v:fill/>
              </v:shape>
            </v:group>
            <v:group style="position:absolute;left:4934;top:1764;width:203;height:153" coordorigin="4934,1764" coordsize="203,153">
              <v:shape style="position:absolute;left:4934;top:1764;width:203;height:153" coordorigin="4934,1764" coordsize="203,153" path="m5068,1765l5064,1766,5056,1774,5042,1788,5011,1817,5009,1818,4977,1855,4962,1871,4950,1887,4937,1902,4935,1904,4934,1907,4937,1915,4941,1917,4948,1915,4950,1915,4952,1914,4972,1912,4992,1910,4995,1910,5010,1910,5015,1904,5017,1901,5026,1892,5032,1885,5045,1872,5050,1864,5058,1857,5072,1844,5085,1828,5097,1812,5110,1797,5116,1790,5123,1785,5137,1775,5136,1768,5131,1766,5109,1766,5109,1766,5091,1766,5085,1766,5079,1766,5068,1765e" filled="t" fillcolor="#50535C" stroked="f">
                <v:path arrowok="t"/>
                <v:fill/>
              </v:shape>
              <v:shape style="position:absolute;left:4934;top:1764;width:203;height:153" coordorigin="4934,1764" coordsize="203,153" path="m5010,1910l4995,1910,4997,1911,5008,1914,5008,1913,5010,1910e" filled="t" fillcolor="#50535C" stroked="f">
                <v:path arrowok="t"/>
                <v:fill/>
              </v:shape>
              <v:shape style="position:absolute;left:4934;top:1764;width:203;height:153" coordorigin="4934,1764" coordsize="203,153" path="m5123,1764l5115,1766,5109,1766,5131,1766,5126,1764,5123,1764e" filled="t" fillcolor="#50535C" stroked="f">
                <v:path arrowok="t"/>
                <v:fill/>
              </v:shape>
              <v:shape style="position:absolute;left:4934;top:1764;width:203;height:153" coordorigin="4934,1764" coordsize="203,153" path="m5099,1766l5095,1766,5091,1766,5091,1766,5109,1766,5099,1766e" filled="t" fillcolor="#50535C" stroked="f">
                <v:path arrowok="t"/>
                <v:fill/>
              </v:shape>
            </v:group>
            <v:group style="position:absolute;left:5077;top:1764;width:190;height:146" coordorigin="5077,1764" coordsize="190,146">
              <v:shape style="position:absolute;left:5077;top:1764;width:190;height:146" coordorigin="5077,1764" coordsize="190,146" path="m5202,1767l5199,1769,5097,1876,5089,1884,5081,1893,5081,1893,5077,1899,5078,1905,5087,1909,5091,1910,5105,1908,5115,1907,5132,1904,5138,1903,5155,1903,5160,1897,5163,1891,5172,1883,5185,1869,5199,1852,5211,1841,5228,1821,5241,1806,5266,1774,5265,1772,5264,1771,5218,1771,5202,1767e" filled="t" fillcolor="#50535C" stroked="f">
                <v:path arrowok="t"/>
                <v:fill/>
              </v:shape>
              <v:shape style="position:absolute;left:5077;top:1764;width:190;height:146" coordorigin="5077,1764" coordsize="190,146" path="m5155,1903l5138,1903,5149,1908,5153,1907,5155,1903e" filled="t" fillcolor="#50535C" stroked="f">
                <v:path arrowok="t"/>
                <v:fill/>
              </v:shape>
              <v:shape style="position:absolute;left:5077;top:1764;width:190;height:146" coordorigin="5077,1764" coordsize="190,146" path="m5249,1764l5231,1769,5218,1771,5264,1771,5263,1769,5255,1766,5249,1764e" filled="t" fillcolor="#50535C" stroked="f">
                <v:path arrowok="t"/>
                <v:fill/>
              </v:shape>
            </v:group>
            <v:group style="position:absolute;left:4649;top:1768;width:196;height:143" coordorigin="4649,1768" coordsize="196,143">
              <v:shape style="position:absolute;left:4649;top:1768;width:196;height:143" coordorigin="4649,1768" coordsize="196,143" path="m4780,1768l4778,1770,4775,1772,4717,1830,4690,1859,4676,1873,4668,1881,4662,1889,4649,1899,4650,1905,4662,1910,4669,1910,4679,1908,4682,1906,4693,1905,4701,1901,4726,1901,4729,1899,4730,1898,4750,1874,4765,1858,4777,1846,4795,1828,4845,1775,4843,1773,4842,1772,4821,1772,4815,1771,4799,1770,4790,1769,4780,1768e" filled="t" fillcolor="#50535C" stroked="f">
                <v:path arrowok="t"/>
                <v:fill/>
              </v:shape>
              <v:shape style="position:absolute;left:4649;top:1768;width:196;height:143" coordorigin="4649,1768" coordsize="196,143" path="m4726,1901l4701,1901,4716,1910,4721,1906,4726,1901e" filled="t" fillcolor="#50535C" stroked="f">
                <v:path arrowok="t"/>
                <v:fill/>
              </v:shape>
              <v:shape style="position:absolute;left:4649;top:1768;width:196;height:143" coordorigin="4649,1768" coordsize="196,143" path="m4832,1770l4821,1772,4842,1772,4841,1771,4836,1770,4832,1770e" filled="t" fillcolor="#50535C" stroked="f">
                <v:path arrowok="t"/>
                <v:fill/>
              </v:shape>
            </v:group>
            <v:group style="position:absolute;left:3644;top:1761;width:208;height:154" coordorigin="3644,1761" coordsize="208,154">
              <v:shape style="position:absolute;left:3644;top:1761;width:208;height:154" coordorigin="3644,1761" coordsize="208,154" path="m3781,1761l3778,1764,3776,1766,3768,1775,3757,1787,3743,1801,3724,1819,3695,1847,3690,1853,3685,1859,3671,1873,3657,1888,3644,1903,3644,1905,3647,1914,3651,1916,3661,1910,3663,1909,3671,1908,3679,1908,3696,1906,3733,1906,3737,1901,3741,1898,3749,1888,3790,1843,3803,1828,3816,1813,3830,1798,3844,1784,3852,1779,3850,1775,3846,1769,3791,1769,3787,1768,3784,1764,3783,1763,3781,1761e" filled="t" fillcolor="#50535C" stroked="f">
                <v:path arrowok="t"/>
                <v:fill/>
              </v:shape>
              <v:shape style="position:absolute;left:3644;top:1761;width:208;height:154" coordorigin="3644,1761" coordsize="208,154" path="m3733,1906l3696,1906,3709,1907,3726,1909,3731,1908,3733,1906e" filled="t" fillcolor="#50535C" stroked="f">
                <v:path arrowok="t"/>
                <v:fill/>
              </v:shape>
              <v:shape style="position:absolute;left:3644;top:1761;width:208;height:154" coordorigin="3644,1761" coordsize="208,154" path="m3679,1908l3671,1908,3678,1908,3679,1908e" filled="t" fillcolor="#50535C" stroked="f">
                <v:path arrowok="t"/>
                <v:fill/>
              </v:shape>
              <v:shape style="position:absolute;left:3644;top:1761;width:208;height:154" coordorigin="3644,1761" coordsize="208,154" path="m3819,1765l3807,1767,3801,1768,3791,1769,3846,1769,3845,1769,3825,1769,3819,1765e" filled="t" fillcolor="#50535C" stroked="f">
                <v:path arrowok="t"/>
                <v:fill/>
              </v:shape>
              <v:shape style="position:absolute;left:3644;top:1761;width:208;height:154" coordorigin="3644,1761" coordsize="208,154" path="m3835,1766l3825,1769,3845,1769,3843,1766,3839,1766,3835,1766e" filled="t" fillcolor="#50535C" stroked="f">
                <v:path arrowok="t"/>
                <v:fill/>
              </v:shape>
              <v:shape style="position:absolute;left:3644;top:1761;width:208;height:154" coordorigin="3644,1761" coordsize="208,154" path="m3843,1766l3839,1766,3843,1766e" filled="t" fillcolor="#50535C" stroked="f">
                <v:path arrowok="t"/>
                <v:fill/>
              </v:shape>
            </v:group>
            <v:group style="position:absolute;left:4070;top:1759;width:210;height:152" coordorigin="4070,1759" coordsize="210,152">
              <v:shape style="position:absolute;left:4070;top:1759;width:210;height:152" coordorigin="4070,1759" coordsize="210,152" path="m4210,1759l4206,1761,4185,1783,4167,1801,4155,1815,4141,1830,4125,1846,4111,1860,4096,1874,4082,1888,4079,1890,4076,1893,4071,1898,4070,1900,4075,1908,4079,1911,4089,1908,4115,1908,4120,1906,4126,1906,4147,1906,4148,1906,4158,1895,4172,1881,4187,1868,4189,1866,4190,1864,4200,1854,4208,1844,4217,1835,4232,1821,4277,1778,4279,1775,4280,1773,4278,1766,4224,1766,4219,1765,4210,1759e" filled="t" fillcolor="#50535C" stroked="f">
                <v:path arrowok="t"/>
                <v:fill/>
              </v:shape>
              <v:shape style="position:absolute;left:4070;top:1759;width:210;height:152" coordorigin="4070,1759" coordsize="210,152" path="m4115,1908l4089,1908,4094,1909,4104,1910,4109,1910,4115,1908e" filled="t" fillcolor="#50535C" stroked="f">
                <v:path arrowok="t"/>
                <v:fill/>
              </v:shape>
              <v:shape style="position:absolute;left:4070;top:1759;width:210;height:152" coordorigin="4070,1759" coordsize="210,152" path="m4147,1906l4126,1906,4135,1906,4139,1908,4143,1910,4145,1908,4147,1906e" filled="t" fillcolor="#50535C" stroked="f">
                <v:path arrowok="t"/>
                <v:fill/>
              </v:shape>
              <v:shape style="position:absolute;left:4070;top:1759;width:210;height:152" coordorigin="4070,1759" coordsize="210,152" path="m4233,1763l4231,1764,4224,1766,4278,1766,4278,1766,4245,1766,4233,1763e" filled="t" fillcolor="#50535C" stroked="f">
                <v:path arrowok="t"/>
                <v:fill/>
              </v:shape>
              <v:shape style="position:absolute;left:4070;top:1759;width:210;height:152" coordorigin="4070,1759" coordsize="210,152" path="m4276,1761l4255,1762,4245,1766,4278,1766,4277,1762,4276,1761e" filled="t" fillcolor="#50535C" stroked="f">
                <v:path arrowok="t"/>
                <v:fill/>
              </v:shape>
            </v:group>
            <v:group style="position:absolute;left:4217;top:1758;width:211;height:150" coordorigin="4217,1758" coordsize="211,150">
              <v:shape style="position:absolute;left:4217;top:1758;width:211;height:150" coordorigin="4217,1758" coordsize="211,150" path="m4357,1758l4348,1767,4339,1775,4325,1792,4283,1832,4269,1846,4261,1854,4254,1861,4243,1869,4241,1871,4230,1881,4224,1888,4221,1890,4217,1897,4217,1901,4222,1906,4226,1907,4233,1904,4236,1903,4280,1902,4297,1902,4310,1889,4340,1859,4341,1857,4347,1854,4359,1843,4373,1829,4405,1796,4419,1782,4425,1777,4428,1772,4422,1764,4381,1764,4373,1764,4366,1764,4357,1758e" filled="t" fillcolor="#50535C" stroked="f">
                <v:path arrowok="t"/>
                <v:fill/>
              </v:shape>
              <v:shape style="position:absolute;left:4217;top:1758;width:211;height:150" coordorigin="4217,1758" coordsize="211,150" path="m4297,1902l4280,1902,4282,1902,4291,1906,4296,1903,4297,1902e" filled="t" fillcolor="#50535C" stroked="f">
                <v:path arrowok="t"/>
                <v:fill/>
              </v:shape>
              <v:shape style="position:absolute;left:4217;top:1758;width:211;height:150" coordorigin="4217,1758" coordsize="211,150" path="m4409,1760l4397,1763,4381,1764,4422,1764,4415,1761,4409,1760e" filled="t" fillcolor="#50535C" stroked="f">
                <v:path arrowok="t"/>
                <v:fill/>
              </v:shape>
            </v:group>
            <v:group style="position:absolute;left:3931;top:1761;width:200;height:151" coordorigin="3931,1761" coordsize="200,151">
              <v:shape style="position:absolute;left:3931;top:1761;width:200;height:151" coordorigin="3931,1761" coordsize="200,151" path="m3983,1910l3963,1910,3973,1912,3977,1912,3983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3962,1910l3948,1910,3957,1910,3962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4069,1761l4062,1763,4058,1766,4050,1777,4045,1782,4038,1789,4012,1815,3999,1829,3985,1845,3970,1862,3956,1876,3941,1890,3939,1892,3937,1894,3931,1902,3934,1908,3934,1908,3944,1910,3948,1910,3962,1910,3963,1910,3983,1910,3989,1908,3995,1907,4009,1907,4010,1906,4013,1905,4014,1894,4031,1879,4075,1834,4109,1796,4116,1789,4126,1782,4127,1780,4133,1773,4132,1767,4078,1767,4076,1767,4073,1767,4069,1761e" filled="t" fillcolor="#50535C" stroked="f">
                <v:path arrowok="t"/>
                <v:fill/>
              </v:shape>
              <v:shape style="position:absolute;left:3931;top:1761;width:200;height:151" coordorigin="3931,1761" coordsize="200,151" path="m4009,1907l3995,1907,4004,1908,4006,1908,4009,1907e" filled="t" fillcolor="#50535C" stroked="f">
                <v:path arrowok="t"/>
                <v:fill/>
              </v:shape>
              <v:shape style="position:absolute;left:3931;top:1761;width:200;height:151" coordorigin="3931,1761" coordsize="200,151" path="m4117,1761l4090,1764,4078,1767,4132,1767,4130,1762,4117,1761e" filled="t" fillcolor="#50535C" stroked="f">
                <v:path arrowok="t"/>
                <v:fill/>
              </v:shape>
            </v:group>
            <v:group style="position:absolute;left:4363;top:1760;width:204;height:146" coordorigin="4363,1760" coordsize="204,146">
              <v:shape style="position:absolute;left:4363;top:1760;width:204;height:146" coordorigin="4363,1760" coordsize="204,146" path="m4500,1760l4498,1761,4494,1765,4465,1794,4451,1808,4434,1825,4420,1839,4406,1853,4397,1862,4388,1872,4374,1883,4371,1887,4364,1893,4363,1897,4368,1904,4371,1906,4381,1905,4389,1905,4405,1901,4424,1901,4428,1900,4429,1900,4442,1900,4443,1899,4449,1892,4450,1891,4458,1884,4466,1877,4476,1866,4501,1839,4518,1821,4532,1807,4547,1794,4563,1781,4568,1778,4568,1771,4561,1765,4560,1764,4509,1764,4500,1760e" filled="t" fillcolor="#50535C" stroked="f">
                <v:path arrowok="t"/>
                <v:fill/>
              </v:shape>
              <v:shape style="position:absolute;left:4363;top:1760;width:204;height:146" coordorigin="4363,1760" coordsize="204,146" path="m4389,1905l4381,1905,4387,1905,4389,1905e" filled="t" fillcolor="#50535C" stroked="f">
                <v:path arrowok="t"/>
                <v:fill/>
              </v:shape>
              <v:shape style="position:absolute;left:4363;top:1760;width:204;height:146" coordorigin="4363,1760" coordsize="204,146" path="m4424,1901l4405,1901,4416,1904,4424,1901e" filled="t" fillcolor="#50535C" stroked="f">
                <v:path arrowok="t"/>
                <v:fill/>
              </v:shape>
              <v:shape style="position:absolute;left:4363;top:1760;width:204;height:146" coordorigin="4363,1760" coordsize="204,146" path="m4442,1900l4429,1900,4437,1903,4442,1900e" filled="t" fillcolor="#50535C" stroked="f">
                <v:path arrowok="t"/>
                <v:fill/>
              </v:shape>
              <v:shape style="position:absolute;left:4363;top:1760;width:204;height:146" coordorigin="4363,1760" coordsize="204,146" path="m4557,1762l4544,1762,4533,1763,4515,1763,4509,1764,4560,1764,4559,1763,4559,1763,4533,1763,4559,1763,4557,1762e" filled="t" fillcolor="#50535C" stroked="f">
                <v:path arrowok="t"/>
                <v:fill/>
              </v:shape>
            </v:group>
            <v:group style="position:absolute;left:3789;top:1761;width:202;height:151" coordorigin="3789,1761" coordsize="202,151">
              <v:shape style="position:absolute;left:3789;top:1761;width:202;height:151" coordorigin="3789,1761" coordsize="202,151" path="m3924,1761l3924,1761,3914,1769,3911,1772,3907,1777,3854,1835,3842,1847,3823,1867,3792,1896,3790,1899,3789,1904,3790,1907,3796,1909,3800,1912,3803,1908,3805,1906,3808,1905,3849,1902,3855,1902,3861,1902,3872,1901,3876,1899,3883,1888,3888,1883,3915,1854,3929,1840,3944,1823,3958,1809,3972,1795,3987,1782,3989,1781,3990,1780,3991,1776,3992,1774,3990,1769,3941,1769,3936,1769,3924,1761e" filled="t" fillcolor="#50535C" stroked="f">
                <v:path arrowok="t"/>
                <v:fill/>
              </v:shape>
              <v:shape style="position:absolute;left:3789;top:1761;width:202;height:151" coordorigin="3789,1761" coordsize="202,151" path="m3855,1902l3849,1902,3849,1902,3855,1902e" filled="t" fillcolor="#50535C" stroked="f">
                <v:path arrowok="t"/>
                <v:fill/>
              </v:shape>
              <v:shape style="position:absolute;left:3789;top:1761;width:202;height:151" coordorigin="3789,1761" coordsize="202,151" path="m3984,1763l3967,1766,3957,1768,3941,1769,3990,1769,3989,1766,3984,1763e" filled="t" fillcolor="#50535C" stroked="f">
                <v:path arrowok="t"/>
                <v:fill/>
              </v:shape>
            </v:group>
            <v:group style="position:absolute;left:3217;top:1760;width:200;height:149" coordorigin="3217,1760" coordsize="200,149">
              <v:shape style="position:absolute;left:3217;top:1760;width:200;height:149" coordorigin="3217,1760" coordsize="200,149" path="m3347,1762l3344,1763,3340,1767,3338,1769,3294,1817,3282,1830,3265,1848,3230,1884,3223,1890,3217,1900,3225,1908,3234,1909,3253,1903,3263,1900,3300,1900,3304,1892,3306,1890,3353,1842,3383,1809,3396,1794,3411,1780,3417,1775,3417,1770,3413,1766,3360,1766,3347,1762e" filled="t" fillcolor="#50535C" stroked="f">
                <v:path arrowok="t"/>
                <v:fill/>
              </v:shape>
              <v:shape style="position:absolute;left:3217;top:1760;width:200;height:149" coordorigin="3217,1760" coordsize="200,149" path="m3297,1902l3282,1902,3294,1902,3297,1902e" filled="t" fillcolor="#50535C" stroked="f">
                <v:path arrowok="t"/>
                <v:fill/>
              </v:shape>
              <v:shape style="position:absolute;left:3217;top:1760;width:200;height:149" coordorigin="3217,1760" coordsize="200,149" path="m3300,1900l3263,1900,3278,1902,3297,1902,3300,1901,3300,1900e" filled="t" fillcolor="#50535C" stroked="f">
                <v:path arrowok="t"/>
                <v:fill/>
              </v:shape>
              <v:shape style="position:absolute;left:3217;top:1760;width:200;height:149" coordorigin="3217,1760" coordsize="200,149" path="m3404,1760l3386,1762,3360,1766,3413,1766,3408,1762,3404,1760e" filled="t" fillcolor="#50535C" stroked="f">
                <v:path arrowok="t"/>
                <v:fill/>
              </v:shape>
            </v:group>
            <v:group style="position:absolute;left:3363;top:1762;width:198;height:147" coordorigin="3363,1762" coordsize="198,147">
              <v:shape style="position:absolute;left:3363;top:1762;width:198;height:147" coordorigin="3363,1762" coordsize="198,147" path="m3493,1762l3492,1763,3481,1773,3464,1792,3450,1807,3436,1821,3427,1829,3418,1837,3407,1850,3404,1854,3395,1864,3366,1895,3364,1897,3363,1901,3363,1903,3366,1908,3373,1910,3378,1907,3379,1906,3388,1904,3411,1901,3440,1901,3440,1901,3445,1896,3470,1871,3487,1854,3500,1840,3530,1808,3543,1793,3557,1779,3561,1776,3561,1769,3555,1766,3513,1766,3503,1766,3493,1762e" filled="t" fillcolor="#50535C" stroked="f">
                <v:path arrowok="t"/>
                <v:fill/>
              </v:shape>
              <v:shape style="position:absolute;left:3363;top:1762;width:198;height:147" coordorigin="3363,1762" coordsize="198,147" path="m3440,1901l3411,1901,3429,1901,3436,1903,3440,1901e" filled="t" fillcolor="#50535C" stroked="f">
                <v:path arrowok="t"/>
                <v:fill/>
              </v:shape>
              <v:shape style="position:absolute;left:3363;top:1762;width:198;height:147" coordorigin="3363,1762" coordsize="198,147" path="m3530,1764l3513,1766,3555,1766,3553,1765,3551,1764,3538,1764,3530,1764e" filled="t" fillcolor="#50535C" stroked="f">
                <v:path arrowok="t"/>
                <v:fill/>
              </v:shape>
              <v:shape style="position:absolute;left:3363;top:1762;width:198;height:147" coordorigin="3363,1762" coordsize="198,147" path="m3548,1763l3538,1764,3551,1764,3548,1763e" filled="t" fillcolor="#50535C" stroked="f">
                <v:path arrowok="t"/>
                <v:fill/>
              </v:shape>
            </v:group>
            <v:group style="position:absolute;left:3509;top:1763;width:199;height:149" coordorigin="3509,1763" coordsize="199,149">
              <v:shape style="position:absolute;left:3509;top:1763;width:199;height:149" coordorigin="3509,1763" coordsize="199,149" path="m3637,1763l3633,1767,3629,1770,3607,1793,3563,1840,3548,1857,3518,1890,3515,1893,3509,1899,3509,1904,3513,1910,3521,1912,3528,1906,3544,1904,3551,1903,3562,1902,3579,1902,3587,1901,3589,1901,3594,1894,3598,1888,3608,1876,3636,1847,3641,1841,3647,1835,3659,1821,3667,1814,3683,1797,3692,1787,3703,1779,3705,1778,3706,1776,3707,1774,3705,1769,3705,1768,3655,1768,3646,1768,3637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589,1901e" filled="t" fillcolor="#50535C" stroked="f">
                <v:path arrowok="t"/>
                <v:fill/>
              </v:shape>
              <v:shape style="position:absolute;left:3509;top:1763;width:199;height:149" coordorigin="3509,1763" coordsize="199,149" path="m3668,1765l3655,1768,3705,1768,3704,1767,3687,1767,3682,1766,3673,1766,3668,1765e" filled="t" fillcolor="#50535C" stroked="f">
                <v:path arrowok="t"/>
                <v:fill/>
              </v:shape>
              <v:shape style="position:absolute;left:3509;top:1763;width:199;height:149" coordorigin="3509,1763" coordsize="199,149" path="m3693,1763l3687,1767,3704,1767,3702,1765,3696,1763,3693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682,1766l3673,1766,3682,1766,3682,1766e" filled="t" fillcolor="#50535C" stroked="f">
                <v:path arrowok="t"/>
                <v:fill/>
              </v:shape>
            </v:group>
            <v:group style="position:absolute;left:4506;top:1763;width:194;height:144" coordorigin="4506,1763" coordsize="194,144">
              <v:shape style="position:absolute;left:4506;top:1763;width:194;height:144" coordorigin="4506,1763" coordsize="194,144" path="m4578,1904l4564,1904,4575,1907,4576,1905,4578,1904e" filled="t" fillcolor="#50535C" stroked="f">
                <v:path arrowok="t"/>
                <v:fill/>
              </v:shape>
              <v:shape style="position:absolute;left:4506;top:1763;width:194;height:144" coordorigin="4506,1763" coordsize="194,144" path="m4552,1905l4525,1905,4528,1906,4535,1906,4539,1907,4552,1905e" filled="t" fillcolor="#50535C" stroked="f">
                <v:path arrowok="t"/>
                <v:fill/>
              </v:shape>
              <v:shape style="position:absolute;left:4506;top:1763;width:194;height:144" coordorigin="4506,1763" coordsize="194,144" path="m4636,1763l4632,1765,4623,1774,4618,1780,4566,1836,4518,1882,4508,1892,4507,1894,4506,1895,4509,1902,4514,1906,4525,1905,4552,1905,4564,1904,4578,1904,4587,1895,4635,1846,4643,1836,4657,1821,4671,1807,4686,1794,4701,1781,4701,1768,4700,1767,4670,1767,4665,1766,4647,1766,4644,1766,4636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82,1763l4670,1767,4700,1767,4698,1764,4685,1764,4682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60,1765l4647,1766,4665,1766,4660,1765e" filled="t" fillcolor="#50535C" stroked="f">
                <v:path arrowok="t"/>
                <v:fill/>
              </v:shape>
            </v:group>
            <v:group style="position:absolute;left:2779;top:1767;width:206;height:144" coordorigin="2779,1767" coordsize="206,144">
              <v:shape style="position:absolute;left:2779;top:1767;width:206;height:144" coordorigin="2779,1767" coordsize="206,144" path="m2912,1767l2908,1769,2902,1772,2894,1783,2888,1788,2860,1817,2847,1832,2840,1842,2832,1851,2820,1859,2819,1861,2813,1867,2810,1870,2799,1882,2791,1890,2779,1904,2780,1909,2792,1911,2798,1911,2812,1909,2821,1907,2837,1904,2845,1904,2874,1904,2879,1899,2883,1894,2889,1886,2900,1873,2916,1855,2929,1841,2973,1790,2977,1786,2985,1777,2984,1772,2927,1772,2920,1771,2917,1769,2914,1767,2913,1767,2912,1767e" filled="t" fillcolor="#50535C" stroked="f">
                <v:path arrowok="t"/>
                <v:fill/>
              </v:shape>
              <v:shape style="position:absolute;left:2779;top:1767;width:206;height:144" coordorigin="2779,1767" coordsize="206,144" path="m2874,1904l2845,1904,2858,1909,2864,1909,2871,1906,2874,1905,2874,1904e" filled="t" fillcolor="#50535C" stroked="f">
                <v:path arrowok="t"/>
                <v:fill/>
              </v:shape>
              <v:shape style="position:absolute;left:2779;top:1767;width:206;height:144" coordorigin="2779,1767" coordsize="206,144" path="m2969,1768l2961,1770,2957,1770,2943,1771,2932,1772,2927,1772,2984,1772,2984,1772,2973,1768,2969,1768e" filled="t" fillcolor="#50535C" stroked="f">
                <v:path arrowok="t"/>
                <v:fill/>
              </v:shape>
              <v:shape style="position:absolute;left:2779;top:1767;width:206;height:144" coordorigin="2779,1767" coordsize="206,144" path="m2914,1767l2913,1767,2914,1767e" filled="t" fillcolor="#50535C" stroked="f">
                <v:path arrowok="t"/>
                <v:fill/>
              </v:shape>
            </v:group>
            <v:group style="position:absolute;left:2929;top:1764;width:203;height:153" coordorigin="2929,1764" coordsize="203,153">
              <v:shape style="position:absolute;left:2929;top:1764;width:203;height:153" coordorigin="2929,1764" coordsize="203,153" path="m3062,1765l3059,1766,3051,1774,3036,1788,3005,1817,3003,1818,2972,1855,2957,1871,2945,1887,2931,1902,2929,1904,2929,1907,2932,1915,2935,1917,2943,1915,2944,1915,2947,1914,2967,1912,2986,1910,2989,1910,3005,1910,3009,1904,3011,1901,3020,1892,3027,1885,3039,1872,3045,1864,3052,1857,3066,1844,3079,1828,3092,1812,3105,1797,3111,1790,3117,1785,3131,1775,3130,1768,3126,1766,3104,1766,3103,1766,3086,1766,3080,1766,3074,1766,3062,1765e" filled="t" fillcolor="#50535C" stroked="f">
                <v:path arrowok="t"/>
                <v:fill/>
              </v:shape>
              <v:shape style="position:absolute;left:2929;top:1764;width:203;height:153" coordorigin="2929,1764" coordsize="203,153" path="m3005,1910l2989,1910,2992,1911,3002,1914,3003,1913,3005,1910e" filled="t" fillcolor="#50535C" stroked="f">
                <v:path arrowok="t"/>
                <v:fill/>
              </v:shape>
              <v:shape style="position:absolute;left:2929;top:1764;width:203;height:153" coordorigin="2929,1764" coordsize="203,153" path="m3118,1764l3110,1766,3104,1766,3126,1766,3120,1764,3118,1764e" filled="t" fillcolor="#50535C" stroked="f">
                <v:path arrowok="t"/>
                <v:fill/>
              </v:shape>
              <v:shape style="position:absolute;left:2929;top:1764;width:203;height:153" coordorigin="2929,1764" coordsize="203,153" path="m3094,1766l3090,1766,3086,1766,3086,1766,3103,1766,3094,1766e" filled="t" fillcolor="#50535C" stroked="f">
                <v:path arrowok="t"/>
                <v:fill/>
              </v:shape>
            </v:group>
            <v:group style="position:absolute;left:3071;top:1764;width:190;height:146" coordorigin="3071,1764" coordsize="190,146">
              <v:shape style="position:absolute;left:3071;top:1764;width:190;height:146" coordorigin="3071,1764" coordsize="190,146" path="m3196,1767l3194,1769,3091,1876,3084,1884,3076,1893,3075,1893,3071,1899,3073,1905,3081,1909,3085,1910,3100,1908,3110,1907,3127,1904,3133,1903,3150,1903,3154,1897,3158,1891,3167,1883,3179,1869,3194,1852,3205,1841,3223,1821,3235,1806,3261,1774,3259,1772,3259,1771,3213,1771,3196,1767e" filled="t" fillcolor="#50535C" stroked="f">
                <v:path arrowok="t"/>
                <v:fill/>
              </v:shape>
              <v:shape style="position:absolute;left:3071;top:1764;width:190;height:146" coordorigin="3071,1764" coordsize="190,146" path="m3150,1903l3133,1903,3144,1908,3147,1907,3150,1903e" filled="t" fillcolor="#50535C" stroked="f">
                <v:path arrowok="t"/>
                <v:fill/>
              </v:shape>
              <v:shape style="position:absolute;left:3071;top:1764;width:190;height:146" coordorigin="3071,1764" coordsize="190,146" path="m3244,1764l3225,1769,3213,1771,3259,1771,3258,1769,3250,1766,3244,1764e" filled="t" fillcolor="#50535C" stroked="f">
                <v:path arrowok="t"/>
                <v:fill/>
              </v:shape>
            </v:group>
            <v:group style="position:absolute;left:2644;top:1768;width:196;height:143" coordorigin="2644,1768" coordsize="196,143">
              <v:shape style="position:absolute;left:2644;top:1768;width:196;height:143" coordorigin="2644,1768" coordsize="196,143" path="m2775,1768l2772,1770,2769,1772,2712,1830,2684,1859,2670,1873,2663,1881,2657,1889,2644,1899,2645,1905,2656,1910,2663,1910,2674,1908,2677,1906,2687,1905,2695,1901,2721,1901,2723,1899,2724,1898,2744,1874,2759,1858,2771,1846,2789,1828,2839,1775,2837,1773,2836,1772,2816,1772,2809,1771,2793,1770,2784,1769,2775,1768e" filled="t" fillcolor="#50535C" stroked="f">
                <v:path arrowok="t"/>
                <v:fill/>
              </v:shape>
              <v:shape style="position:absolute;left:2644;top:1768;width:196;height:143" coordorigin="2644,1768" coordsize="196,143" path="m2721,1901l2695,1901,2710,1910,2716,1906,2721,1901e" filled="t" fillcolor="#50535C" stroked="f">
                <v:path arrowok="t"/>
                <v:fill/>
              </v:shape>
              <v:shape style="position:absolute;left:2644;top:1768;width:196;height:143" coordorigin="2644,1768" coordsize="196,143" path="m2826,1770l2816,1772,2836,1772,2835,1771,2830,1770,2826,1770e" filled="t" fillcolor="#50535C" stroked="f">
                <v:path arrowok="t"/>
                <v:fill/>
              </v:shape>
            </v:group>
            <v:group style="position:absolute;left:7667;top:1761;width:208;height:154" coordorigin="7667,1761" coordsize="208,154">
              <v:shape style="position:absolute;left:7667;top:1761;width:208;height:154" coordorigin="7667,1761" coordsize="208,154" path="m7804,1761l7802,1764,7799,1766,7791,1775,7780,1787,7766,1801,7747,1819,7719,1847,7713,1853,7708,1859,7694,1873,7680,1888,7667,1903,7667,1905,7671,1914,7674,1916,7684,1910,7686,1909,7695,1908,7702,1908,7720,1906,7756,1906,7761,1901,7764,1898,7773,1888,7813,1843,7826,1828,7840,1813,7853,1798,7868,1784,7875,1779,7874,1775,7869,1769,7814,1769,7811,1768,7807,1764,7806,1763,7804,1761e" filled="t" fillcolor="#50535C" stroked="f">
                <v:path arrowok="t"/>
                <v:fill/>
              </v:shape>
              <v:shape style="position:absolute;left:7667;top:1761;width:208;height:154" coordorigin="7667,1761" coordsize="208,154" path="m7756,1906l7720,1906,7732,1907,7749,1909,7754,1908,7756,1906e" filled="t" fillcolor="#50535C" stroked="f">
                <v:path arrowok="t"/>
                <v:fill/>
              </v:shape>
              <v:shape style="position:absolute;left:7667;top:1761;width:208;height:154" coordorigin="7667,1761" coordsize="208,154" path="m7702,1908l7695,1908,7701,1908,7702,1908e" filled="t" fillcolor="#50535C" stroked="f">
                <v:path arrowok="t"/>
                <v:fill/>
              </v:shape>
              <v:shape style="position:absolute;left:7667;top:1761;width:208;height:154" coordorigin="7667,1761" coordsize="208,154" path="m7843,1765l7830,1767,7824,1768,7814,1769,7869,1769,7868,1769,7848,1769,7843,1765e" filled="t" fillcolor="#50535C" stroked="f">
                <v:path arrowok="t"/>
                <v:fill/>
              </v:shape>
              <v:shape style="position:absolute;left:7667;top:1761;width:208;height:154" coordorigin="7667,1761" coordsize="208,154" path="m7858,1766l7848,1769,7868,1769,7866,1766,7862,1766,7858,1766e" filled="t" fillcolor="#50535C" stroked="f">
                <v:path arrowok="t"/>
                <v:fill/>
              </v:shape>
              <v:shape style="position:absolute;left:7667;top:1761;width:208;height:154" coordorigin="7667,1761" coordsize="208,154" path="m7866,1766l7862,1766,7866,1766e" filled="t" fillcolor="#50535C" stroked="f">
                <v:path arrowok="t"/>
                <v:fill/>
              </v:shape>
            </v:group>
            <v:group style="position:absolute;left:8094;top:1759;width:210;height:152" coordorigin="8094,1759" coordsize="210,152">
              <v:shape style="position:absolute;left:8094;top:1759;width:210;height:152" coordorigin="8094,1759" coordsize="210,152" path="m8233,1759l8230,1761,8208,1783,8190,1801,8178,1815,8164,1830,8148,1846,8134,1860,8119,1874,8105,1888,8102,1890,8099,1893,8094,1898,8094,1900,8098,1908,8102,1911,8112,1908,8138,1908,8143,1906,8149,1906,8171,1906,8171,1906,8181,1895,8195,1881,8210,1868,8212,1866,8213,1864,8223,1854,8231,1844,8241,1835,8255,1821,8300,1778,8302,1775,8303,1773,8301,1766,8248,1766,8242,1765,8233,1759e" filled="t" fillcolor="#50535C" stroked="f">
                <v:path arrowok="t"/>
                <v:fill/>
              </v:shape>
              <v:shape style="position:absolute;left:8094;top:1759;width:210;height:152" coordorigin="8094,1759" coordsize="210,152" path="m8138,1908l8112,1908,8117,1909,8127,1910,8133,1910,8138,1908e" filled="t" fillcolor="#50535C" stroked="f">
                <v:path arrowok="t"/>
                <v:fill/>
              </v:shape>
              <v:shape style="position:absolute;left:8094;top:1759;width:210;height:152" coordorigin="8094,1759" coordsize="210,152" path="m8171,1906l8149,1906,8158,1906,8162,1908,8166,1910,8169,1908,8171,1906e" filled="t" fillcolor="#50535C" stroked="f">
                <v:path arrowok="t"/>
                <v:fill/>
              </v:shape>
              <v:shape style="position:absolute;left:8094;top:1759;width:210;height:152" coordorigin="8094,1759" coordsize="210,152" path="m8256,1763l8255,1764,8248,1766,8301,1766,8301,1766,8268,1766,8256,1763e" filled="t" fillcolor="#50535C" stroked="f">
                <v:path arrowok="t"/>
                <v:fill/>
              </v:shape>
              <v:shape style="position:absolute;left:8094;top:1759;width:210;height:152" coordorigin="8094,1759" coordsize="210,152" path="m8299,1761l8278,1762,8268,1766,8301,1766,8300,1762,8299,1761e" filled="t" fillcolor="#50535C" stroked="f">
                <v:path arrowok="t"/>
                <v:fill/>
              </v:shape>
            </v:group>
            <v:group style="position:absolute;left:8240;top:1758;width:211;height:150" coordorigin="8240,1758" coordsize="211,150">
              <v:shape style="position:absolute;left:8240;top:1758;width:211;height:150" coordorigin="8240,1758" coordsize="211,150" path="m8380,1758l8371,1767,8363,1775,8348,1792,8306,1832,8292,1846,8285,1854,8278,1861,8266,1869,8264,1871,8253,1881,8247,1888,8245,1890,8240,1897,8240,1901,8246,1906,8250,1907,8256,1904,8259,1903,8304,1902,8320,1902,8333,1889,8363,1859,8365,1857,8370,1854,8382,1843,8396,1829,8428,1796,8442,1782,8448,1777,8451,1772,8445,1764,8404,1764,8397,1764,8390,1764,8380,1758e" filled="t" fillcolor="#50535C" stroked="f">
                <v:path arrowok="t"/>
                <v:fill/>
              </v:shape>
              <v:shape style="position:absolute;left:8240;top:1758;width:211;height:150" coordorigin="8240,1758" coordsize="211,150" path="m8320,1902l8304,1902,8305,1902,8314,1906,8319,1903,8320,1902e" filled="t" fillcolor="#50535C" stroked="f">
                <v:path arrowok="t"/>
                <v:fill/>
              </v:shape>
              <v:shape style="position:absolute;left:8240;top:1758;width:211;height:150" coordorigin="8240,1758" coordsize="211,150" path="m8432,1760l8421,1763,8404,1764,8445,1764,8439,1761,8432,1760e" filled="t" fillcolor="#50535C" stroked="f">
                <v:path arrowok="t"/>
                <v:fill/>
              </v:shape>
            </v:group>
            <v:group style="position:absolute;left:7954;top:1761;width:200;height:151" coordorigin="7954,1761" coordsize="200,151">
              <v:shape style="position:absolute;left:7954;top:1761;width:200;height:151" coordorigin="7954,1761" coordsize="200,151" path="m8006,1910l7986,1910,7996,1912,8001,1912,8006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7985,1910l7971,1910,7980,1910,7985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8092,1761l8085,1763,8081,1766,8073,1777,8068,1782,8062,1789,8035,1815,8022,1829,8008,1845,7993,1862,7979,1876,7965,1890,7963,1892,7960,1894,7954,1902,7957,1908,7957,1908,7967,1910,7971,1910,7985,1910,7986,1910,8006,1910,8012,1908,8018,1907,8032,1907,8033,1906,8036,1905,8038,1894,8054,1879,8099,1834,8132,1796,8139,1789,8149,1782,8150,1780,8156,1773,8155,1767,8101,1767,8099,1767,8097,1767,8092,1761e" filled="t" fillcolor="#50535C" stroked="f">
                <v:path arrowok="t"/>
                <v:fill/>
              </v:shape>
              <v:shape style="position:absolute;left:7954;top:1761;width:200;height:151" coordorigin="7954,1761" coordsize="200,151" path="m8032,1907l8018,1907,8027,1908,8030,1908,8032,1907e" filled="t" fillcolor="#50535C" stroked="f">
                <v:path arrowok="t"/>
                <v:fill/>
              </v:shape>
              <v:shape style="position:absolute;left:7954;top:1761;width:200;height:151" coordorigin="7954,1761" coordsize="200,151" path="m8140,1761l8113,1764,8101,1767,8155,1767,8153,1762,8140,1761e" filled="t" fillcolor="#50535C" stroked="f">
                <v:path arrowok="t"/>
                <v:fill/>
              </v:shape>
            </v:group>
            <v:group style="position:absolute;left:8387;top:1760;width:204;height:146" coordorigin="8387,1760" coordsize="204,146">
              <v:shape style="position:absolute;left:8387;top:1760;width:204;height:146" coordorigin="8387,1760" coordsize="204,146" path="m8523,1760l8521,1761,8517,1765,8488,1794,8474,1808,8458,1825,8443,1839,8429,1853,8420,1862,8411,1872,8397,1883,8394,1887,8387,1893,8387,1897,8392,1904,8395,1906,8405,1905,8413,1905,8428,1901,8447,1901,8451,1900,8452,1900,8465,1900,8467,1899,8472,1892,8473,1891,8481,1884,8489,1877,8499,1866,8524,1839,8541,1821,8555,1807,8570,1794,8586,1781,8591,1778,8591,1771,8585,1765,8583,1764,8532,1764,8523,1760e" filled="t" fillcolor="#50535C" stroked="f">
                <v:path arrowok="t"/>
                <v:fill/>
              </v:shape>
              <v:shape style="position:absolute;left:8387;top:1760;width:204;height:146" coordorigin="8387,1760" coordsize="204,146" path="m8413,1905l8405,1905,8411,1905,8413,1905e" filled="t" fillcolor="#50535C" stroked="f">
                <v:path arrowok="t"/>
                <v:fill/>
              </v:shape>
              <v:shape style="position:absolute;left:8387;top:1760;width:204;height:146" coordorigin="8387,1760" coordsize="204,146" path="m8447,1901l8428,1901,8440,1904,8447,1901e" filled="t" fillcolor="#50535C" stroked="f">
                <v:path arrowok="t"/>
                <v:fill/>
              </v:shape>
              <v:shape style="position:absolute;left:8387;top:1760;width:204;height:146" coordorigin="8387,1760" coordsize="204,146" path="m8465,1900l8452,1900,8461,1903,8465,1900e" filled="t" fillcolor="#50535C" stroked="f">
                <v:path arrowok="t"/>
                <v:fill/>
              </v:shape>
              <v:shape style="position:absolute;left:8387;top:1760;width:204;height:146" coordorigin="8387,1760" coordsize="204,146" path="m8580,1762l8568,1762,8557,1763,8539,1763,8532,1764,8583,1764,8582,1763,8582,1763,8557,1763,8582,1763,8580,1762e" filled="t" fillcolor="#50535C" stroked="f">
                <v:path arrowok="t"/>
                <v:fill/>
              </v:shape>
            </v:group>
            <v:group style="position:absolute;left:7812;top:1761;width:202;height:151" coordorigin="7812,1761" coordsize="202,151">
              <v:shape style="position:absolute;left:7812;top:1761;width:202;height:151" coordorigin="7812,1761" coordsize="202,151" path="m7947,1761l7947,1761,7937,1769,7935,1772,7930,1777,7877,1835,7865,1847,7846,1867,7815,1896,7814,1899,7812,1904,7813,1907,7820,1909,7823,1912,7827,1908,7829,1906,7831,1905,7872,1902,7879,1902,7884,1902,7896,1901,7899,1899,7907,1888,7911,1883,7938,1854,7952,1840,7967,1823,7981,1809,7995,1795,8011,1782,8012,1781,8013,1780,8014,1776,8015,1774,8014,1769,7964,1769,7959,1769,7947,1761e" filled="t" fillcolor="#50535C" stroked="f">
                <v:path arrowok="t"/>
                <v:fill/>
              </v:shape>
              <v:shape style="position:absolute;left:7812;top:1761;width:202;height:151" coordorigin="7812,1761" coordsize="202,151" path="m7879,1902l7872,1902,7872,1902,7879,1902e" filled="t" fillcolor="#50535C" stroked="f">
                <v:path arrowok="t"/>
                <v:fill/>
              </v:shape>
              <v:shape style="position:absolute;left:7812;top:1761;width:202;height:151" coordorigin="7812,1761" coordsize="202,151" path="m8008,1763l7990,1766,7980,1768,7964,1769,8014,1769,8013,1766,8008,1763e" filled="t" fillcolor="#50535C" stroked="f">
                <v:path arrowok="t"/>
                <v:fill/>
              </v:shape>
            </v:group>
            <v:group style="position:absolute;left:7241;top:1760;width:200;height:149" coordorigin="7241,1760" coordsize="200,149">
              <v:shape style="position:absolute;left:7241;top:1760;width:200;height:149" coordorigin="7241,1760" coordsize="200,149" path="m7370,1762l7367,1763,7363,1767,7362,1769,7317,1817,7305,1830,7288,1848,7253,1884,7246,1890,7241,1900,7248,1908,7257,1909,7276,1903,7286,1900,7324,1900,7327,1892,7329,1890,7377,1842,7406,1809,7420,1794,7434,1780,7440,1775,7440,1770,7436,1766,7384,1766,7370,176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0,1902l7306,1902,7317,1902,7320,190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4,1900l7286,1900,7301,1902,7320,1902,7323,1901,7324,1900e" filled="t" fillcolor="#50535C" stroked="f">
                <v:path arrowok="t"/>
                <v:fill/>
              </v:shape>
              <v:shape style="position:absolute;left:7241;top:1760;width:200;height:149" coordorigin="7241,1760" coordsize="200,149" path="m7427,1760l7409,1762,7384,1766,7436,1766,7431,1762,7427,1760e" filled="t" fillcolor="#50535C" stroked="f">
                <v:path arrowok="t"/>
                <v:fill/>
              </v:shape>
            </v:group>
            <v:group style="position:absolute;left:7386;top:1762;width:198;height:147" coordorigin="7386,1762" coordsize="198,147">
              <v:shape style="position:absolute;left:7386;top:1762;width:198;height:147" coordorigin="7386,1762" coordsize="198,147" path="m7516,1762l7515,1763,7505,1773,7487,1792,7473,1807,7459,1821,7450,1829,7441,1837,7430,1850,7428,1854,7418,1864,7390,1895,7388,1897,7386,1901,7386,1903,7389,1908,7396,1910,7401,1907,7403,1906,7411,1904,7434,1901,7463,1901,7464,1901,7468,1896,7493,1871,7511,1854,7523,1840,7553,1808,7566,1793,7580,1779,7584,1776,7584,1769,7578,1766,7536,1766,7526,1766,7516,1762e" filled="t" fillcolor="#50535C" stroked="f">
                <v:path arrowok="t"/>
                <v:fill/>
              </v:shape>
              <v:shape style="position:absolute;left:7386;top:1762;width:198;height:147" coordorigin="7386,1762" coordsize="198,147" path="m7463,1901l7434,1901,7453,1901,7459,1903,7463,1901e" filled="t" fillcolor="#50535C" stroked="f">
                <v:path arrowok="t"/>
                <v:fill/>
              </v:shape>
              <v:shape style="position:absolute;left:7386;top:1762;width:198;height:147" coordorigin="7386,1762" coordsize="198,147" path="m7554,1764l7536,1766,7578,1766,7576,1765,7574,1764,7561,1764,7554,1764e" filled="t" fillcolor="#50535C" stroked="f">
                <v:path arrowok="t"/>
                <v:fill/>
              </v:shape>
              <v:shape style="position:absolute;left:7386;top:1762;width:198;height:147" coordorigin="7386,1762" coordsize="198,147" path="m7572,1763l7561,1764,7574,1764,7572,1763e" filled="t" fillcolor="#50535C" stroked="f">
                <v:path arrowok="t"/>
                <v:fill/>
              </v:shape>
            </v:group>
            <v:group style="position:absolute;left:7532;top:1763;width:199;height:149" coordorigin="7532,1763" coordsize="199,149">
              <v:shape style="position:absolute;left:7532;top:1763;width:199;height:149" coordorigin="7532,1763" coordsize="199,149" path="m7660,1763l7656,1767,7652,1770,7631,1793,7586,1840,7571,1857,7541,1890,7538,1893,7532,1899,7532,1904,7536,1910,7544,1912,7552,1906,7567,1904,7574,1903,7585,1902,7602,1902,7611,1901,7612,1901,7617,1894,7621,1888,7631,1876,7659,1847,7665,1841,7670,1835,7683,1821,7690,1814,7707,1797,7715,1787,7726,1779,7728,1778,7729,1776,7731,1774,7729,1769,7728,1768,7679,1768,7670,1768,7660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612,1901e" filled="t" fillcolor="#50535C" stroked="f">
                <v:path arrowok="t"/>
                <v:fill/>
              </v:shape>
              <v:shape style="position:absolute;left:7532;top:1763;width:199;height:149" coordorigin="7532,1763" coordsize="199,149" path="m7692,1765l7679,1768,7728,1768,7727,1767,7710,1767,7705,1766,7696,1766,7692,1765e" filled="t" fillcolor="#50535C" stroked="f">
                <v:path arrowok="t"/>
                <v:fill/>
              </v:shape>
              <v:shape style="position:absolute;left:7532;top:1763;width:199;height:149" coordorigin="7532,1763" coordsize="199,149" path="m7716,1763l7710,1767,7727,1767,7726,1765,7719,1763,7716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705,1766l7696,1766,7705,1766,7705,1766e" filled="t" fillcolor="#50535C" stroked="f">
                <v:path arrowok="t"/>
                <v:fill/>
              </v:shape>
            </v:group>
            <v:group style="position:absolute;left:8529;top:1763;width:194;height:144" coordorigin="8529,1763" coordsize="194,144">
              <v:shape style="position:absolute;left:8529;top:1763;width:194;height:144" coordorigin="8529,1763" coordsize="194,144" path="m8602,1904l8587,1904,8598,1907,8600,1905,8602,1904e" filled="t" fillcolor="#50535C" stroked="f">
                <v:path arrowok="t"/>
                <v:fill/>
              </v:shape>
              <v:shape style="position:absolute;left:8529;top:1763;width:194;height:144" coordorigin="8529,1763" coordsize="194,144" path="m8575,1905l8548,1905,8552,1906,8558,1906,8562,1907,8575,1905e" filled="t" fillcolor="#50535C" stroked="f">
                <v:path arrowok="t"/>
                <v:fill/>
              </v:shape>
              <v:shape style="position:absolute;left:8529;top:1763;width:194;height:144" coordorigin="8529,1763" coordsize="194,144" path="m8659,1763l8656,1765,8647,1774,8641,1780,8589,1836,8542,1882,8531,1892,8530,1894,8529,1895,8533,1902,8537,1906,8548,1905,8575,1905,8587,1904,8602,1904,8610,1895,8658,1846,8667,1836,8680,1821,8694,1807,8709,1794,8724,1781,8724,1768,8723,1767,8693,1767,8689,1766,8670,1766,8667,1766,8659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705,1763l8693,1767,8723,1767,8721,1764,8708,1764,8705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683,1765l8670,1766,8689,1766,8683,1765e" filled="t" fillcolor="#50535C" stroked="f">
                <v:path arrowok="t"/>
                <v:fill/>
              </v:shape>
            </v:group>
            <v:group style="position:absolute;left:6802;top:1767;width:206;height:144" coordorigin="6802,1767" coordsize="206,144">
              <v:shape style="position:absolute;left:6802;top:1767;width:206;height:144" coordorigin="6802,1767" coordsize="206,144" path="m6935,1767l6931,1769,6925,1772,6917,1783,6912,1788,6883,1817,6870,1832,6863,1842,6856,1851,6843,1859,6842,1861,6837,1867,6833,1870,6822,1882,6814,1890,6802,1904,6804,1909,6815,1911,6821,1911,6836,1909,6844,1907,6860,1904,6868,1904,6898,1904,6902,1899,6906,1894,6912,1886,6923,1873,6940,1855,6953,1841,6996,1790,7000,1786,7009,1777,7007,1772,6951,1772,6943,1771,6941,1769,6937,1767,6936,1767,6935,1767e" filled="t" fillcolor="#50535C" stroked="f">
                <v:path arrowok="t"/>
                <v:fill/>
              </v:shape>
              <v:shape style="position:absolute;left:6802;top:1767;width:206;height:144" coordorigin="6802,1767" coordsize="206,144" path="m6898,1904l6868,1904,6881,1909,6887,1909,6895,1906,6897,1905,6898,1904e" filled="t" fillcolor="#50535C" stroked="f">
                <v:path arrowok="t"/>
                <v:fill/>
              </v:shape>
              <v:shape style="position:absolute;left:6802;top:1767;width:206;height:144" coordorigin="6802,1767" coordsize="206,144" path="m6992,1768l6984,1770,6981,1770,6966,1771,6956,1772,6951,1772,7007,1772,7007,1772,6996,1768,6992,1768e" filled="t" fillcolor="#50535C" stroked="f">
                <v:path arrowok="t"/>
                <v:fill/>
              </v:shape>
              <v:shape style="position:absolute;left:6802;top:1767;width:206;height:144" coordorigin="6802,1767" coordsize="206,144" path="m6937,1767l6936,1767,6937,1767e" filled="t" fillcolor="#50535C" stroked="f">
                <v:path arrowok="t"/>
                <v:fill/>
              </v:shape>
            </v:group>
            <v:group style="position:absolute;left:6952;top:1764;width:203;height:153" coordorigin="6952,1764" coordsize="203,153">
              <v:shape style="position:absolute;left:6952;top:1764;width:203;height:153" coordorigin="6952,1764" coordsize="203,153" path="m7086,1765l7082,1766,7074,1774,7059,1788,7028,1817,7027,1818,6995,1855,6980,1871,6968,1887,6955,1902,6952,1904,6952,1907,6955,1915,6959,1917,6966,1915,6968,1915,6970,1914,6990,1912,7010,1910,7012,1910,7028,1910,7032,1904,7035,1901,7043,1892,7050,1885,7062,1872,7068,1864,7076,1857,7089,1844,7103,1828,7115,1812,7128,1797,7134,1790,7141,1785,7155,1775,7153,1768,7149,1766,7127,1766,7126,1766,7109,1766,7103,1766,7097,1766,7086,1765e" filled="t" fillcolor="#50535C" stroked="f">
                <v:path arrowok="t"/>
                <v:fill/>
              </v:shape>
              <v:shape style="position:absolute;left:6952;top:1764;width:203;height:153" coordorigin="6952,1764" coordsize="203,153" path="m7028,1910l7012,1910,7015,1911,7025,1914,7026,1913,7028,1910e" filled="t" fillcolor="#50535C" stroked="f">
                <v:path arrowok="t"/>
                <v:fill/>
              </v:shape>
              <v:shape style="position:absolute;left:6952;top:1764;width:203;height:153" coordorigin="6952,1764" coordsize="203,153" path="m7141,1764l7133,1766,7127,1766,7149,1766,7144,1764,7141,1764e" filled="t" fillcolor="#50535C" stroked="f">
                <v:path arrowok="t"/>
                <v:fill/>
              </v:shape>
              <v:shape style="position:absolute;left:6952;top:1764;width:203;height:153" coordorigin="6952,1764" coordsize="203,153" path="m7117,1766l7113,1766,7109,1766,7109,1766,7126,1766,7117,1766e" filled="t" fillcolor="#50535C" stroked="f">
                <v:path arrowok="t"/>
                <v:fill/>
              </v:shape>
            </v:group>
            <v:group style="position:absolute;left:7094;top:1764;width:190;height:146" coordorigin="7094,1764" coordsize="190,146">
              <v:shape style="position:absolute;left:7094;top:1764;width:190;height:146" coordorigin="7094,1764" coordsize="190,146" path="m7220,1767l7217,1769,7115,1876,7107,1884,7099,1893,7098,1893,7094,1899,7096,1905,7105,1909,7108,1910,7123,1908,7133,1907,7150,1904,7156,1903,7173,1903,7178,1897,7181,1891,7190,1883,7202,1869,7217,1852,7229,1841,7246,1821,7258,1806,7284,1774,7282,1772,7282,1771,7236,1771,7220,1767e" filled="t" fillcolor="#50535C" stroked="f">
                <v:path arrowok="t"/>
                <v:fill/>
              </v:shape>
              <v:shape style="position:absolute;left:7094;top:1764;width:190;height:146" coordorigin="7094,1764" coordsize="190,146" path="m7173,1903l7156,1903,7167,1908,7171,1907,7173,1903e" filled="t" fillcolor="#50535C" stroked="f">
                <v:path arrowok="t"/>
                <v:fill/>
              </v:shape>
              <v:shape style="position:absolute;left:7094;top:1764;width:190;height:146" coordorigin="7094,1764" coordsize="190,146" path="m7267,1764l7248,1769,7236,1771,7282,1771,7281,1769,7273,1766,7267,1764e" filled="t" fillcolor="#50535C" stroked="f">
                <v:path arrowok="t"/>
                <v:fill/>
              </v:shape>
            </v:group>
            <v:group style="position:absolute;left:6667;top:1768;width:196;height:143" coordorigin="6667,1768" coordsize="196,143">
              <v:shape style="position:absolute;left:6667;top:1768;width:196;height:143" coordorigin="6667,1768" coordsize="196,143" path="m6798,1768l6795,1770,6792,1772,6735,1830,6707,1859,6693,1873,6686,1881,6680,1889,6667,1899,6668,1905,6680,1910,6686,1910,6697,1908,6700,1906,6711,1905,6718,1901,6744,1901,6747,1899,6748,1898,6767,1874,6782,1858,6795,1846,6812,1828,6862,1775,6860,1773,6859,1772,6839,1772,6833,1771,6817,1770,6808,1769,6798,1768e" filled="t" fillcolor="#50535C" stroked="f">
                <v:path arrowok="t"/>
                <v:fill/>
              </v:shape>
              <v:shape style="position:absolute;left:6667;top:1768;width:196;height:143" coordorigin="6667,1768" coordsize="196,143" path="m6744,1901l6718,1901,6734,1910,6739,1906,6744,1901e" filled="t" fillcolor="#50535C" stroked="f">
                <v:path arrowok="t"/>
                <v:fill/>
              </v:shape>
              <v:shape style="position:absolute;left:6667;top:1768;width:196;height:143" coordorigin="6667,1768" coordsize="196,143" path="m6850,1770l6839,1772,6859,1772,6859,1771,6853,1770,6850,1770e" filled="t" fillcolor="#50535C" stroked="f">
                <v:path arrowok="t"/>
                <v:fill/>
              </v:shape>
            </v:group>
            <v:group style="position:absolute;left:9679;top:1761;width:208;height:154" coordorigin="9679,1761" coordsize="208,154">
              <v:shape style="position:absolute;left:9679;top:1761;width:208;height:154" coordorigin="9679,1761" coordsize="208,154" path="m9816,1761l9814,1764,9811,1766,9803,1775,9792,1787,9778,1801,9759,1819,9731,1847,9725,1853,9720,1859,9706,1873,9692,1888,9679,1903,9679,1905,9683,1914,9686,1916,9696,1910,9698,1909,9707,1908,9714,1908,9732,1906,9768,1906,9773,1901,9776,1898,9785,1888,9825,1843,9838,1828,9852,1813,9865,1798,9880,1784,9887,1779,9886,1775,9881,1769,9826,1769,9823,1768,9819,1764,9818,1763,9816,1761e" filled="t" fillcolor="#50535C" stroked="f">
                <v:path arrowok="t"/>
                <v:fill/>
              </v:shape>
              <v:shape style="position:absolute;left:9679;top:1761;width:208;height:154" coordorigin="9679,1761" coordsize="208,154" path="m9768,1906l9732,1906,9744,1907,9761,1909,9766,1908,9768,1906e" filled="t" fillcolor="#50535C" stroked="f">
                <v:path arrowok="t"/>
                <v:fill/>
              </v:shape>
              <v:shape style="position:absolute;left:9679;top:1761;width:208;height:154" coordorigin="9679,1761" coordsize="208,154" path="m9714,1908l9707,1908,9713,1908,9714,1908e" filled="t" fillcolor="#50535C" stroked="f">
                <v:path arrowok="t"/>
                <v:fill/>
              </v:shape>
              <v:shape style="position:absolute;left:9679;top:1761;width:208;height:154" coordorigin="9679,1761" coordsize="208,154" path="m9855,1765l9842,1767,9836,1768,9826,1769,9881,1769,9880,1769,9860,1769,9855,1765e" filled="t" fillcolor="#50535C" stroked="f">
                <v:path arrowok="t"/>
                <v:fill/>
              </v:shape>
              <v:shape style="position:absolute;left:9679;top:1761;width:208;height:154" coordorigin="9679,1761" coordsize="208,154" path="m9870,1766l9860,1769,9880,1769,9878,1766,9874,1766,9870,1766e" filled="t" fillcolor="#50535C" stroked="f">
                <v:path arrowok="t"/>
                <v:fill/>
              </v:shape>
              <v:shape style="position:absolute;left:9679;top:1761;width:208;height:154" coordorigin="9679,1761" coordsize="208,154" path="m9878,1766l9874,1766,9878,1766e" filled="t" fillcolor="#50535C" stroked="f">
                <v:path arrowok="t"/>
                <v:fill/>
              </v:shape>
            </v:group>
            <v:group style="position:absolute;left:10106;top:1759;width:210;height:152" coordorigin="10106,1759" coordsize="210,152">
              <v:shape style="position:absolute;left:10106;top:1759;width:210;height:152" coordorigin="10106,1759" coordsize="210,152" path="m10245,1759l10242,1761,10220,1783,10203,1801,10190,1815,10176,1830,10160,1846,10146,1860,10131,1874,10117,1888,10114,1890,10111,1893,10106,1898,10106,1900,10110,1908,10114,1911,10124,1908,10150,1908,10155,1906,10161,1906,10183,1906,10183,1906,10193,1895,10207,1881,10222,1868,10224,1866,10226,1864,10235,1854,10243,1844,10253,1835,10267,1821,10312,1778,10314,1775,10316,1773,10314,1766,10260,1766,10254,1765,10245,1759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50,1908l10124,1908,10129,1909,10139,1910,10145,1910,10150,1908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83,1906l10161,1906,10170,1906,10174,1908,10179,1910,10181,1908,10183,1906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268,1763l10267,1764,10260,1766,10314,1766,10313,1766,10280,1766,10268,1763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311,1761l10290,1762,10280,1766,10313,1766,10312,1762,10311,1761e" filled="t" fillcolor="#50535C" stroked="f">
                <v:path arrowok="t"/>
                <v:fill/>
              </v:shape>
            </v:group>
            <v:group style="position:absolute;left:10252;top:1758;width:211;height:150" coordorigin="10252,1758" coordsize="211,150">
              <v:shape style="position:absolute;left:10252;top:1758;width:211;height:150" coordorigin="10252,1758" coordsize="211,150" path="m10393,1758l10384,1767,10375,1775,10360,1792,10318,1832,10304,1846,10297,1854,10290,1861,10278,1869,10276,1871,10266,1881,10259,1888,10257,1890,10252,1897,10252,1901,10258,1906,10262,1907,10268,1904,10271,1903,10316,1902,10332,1902,10345,1889,10375,1859,10377,1857,10382,1854,10394,1843,10408,1829,10440,1796,10454,1782,10460,1777,10463,1772,10457,1764,10416,1764,10409,1764,10402,1764,10393,1758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332,1902l10316,1902,10317,1902,10326,1906,10331,1903,10332,1902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444,1760l10433,1763,10416,1764,10457,1764,10451,1761,10444,1760e" filled="t" fillcolor="#50535C" stroked="f">
                <v:path arrowok="t"/>
                <v:fill/>
              </v:shape>
            </v:group>
            <v:group style="position:absolute;left:9966;top:1761;width:200;height:151" coordorigin="9966,1761" coordsize="200,151">
              <v:shape style="position:absolute;left:9966;top:1761;width:200;height:151" coordorigin="9966,1761" coordsize="200,151" path="m10018,1910l9998,1910,10008,1912,10013,1912,10018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9997,1910l9983,1910,9992,1910,9997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10104,1761l10097,1763,10093,1766,10085,1777,10080,1782,10074,1789,10048,1815,10034,1829,10020,1845,10005,1862,9991,1876,9977,1890,9975,1892,9972,1894,9966,1902,9969,1908,9969,1908,9979,1910,9983,1910,9997,1910,9998,1910,10018,1910,10024,1908,10031,1907,10044,1907,10045,1906,10048,1905,10050,1894,10066,1879,10111,1834,10144,1796,10151,1789,10161,1782,10162,1780,10168,1773,10167,1767,10113,1767,10111,1767,10109,1767,10104,1761e" filled="t" fillcolor="#50535C" stroked="f">
                <v:path arrowok="t"/>
                <v:fill/>
              </v:shape>
              <v:shape style="position:absolute;left:9966;top:1761;width:200;height:151" coordorigin="9966,1761" coordsize="200,151" path="m10044,1907l10031,1907,10039,1908,10042,1908,10044,1907e" filled="t" fillcolor="#50535C" stroked="f">
                <v:path arrowok="t"/>
                <v:fill/>
              </v:shape>
              <v:shape style="position:absolute;left:9966;top:1761;width:200;height:151" coordorigin="9966,1761" coordsize="200,151" path="m10153,1761l10125,1764,10113,1767,10167,1767,10165,1762,10153,1761e" filled="t" fillcolor="#50535C" stroked="f">
                <v:path arrowok="t"/>
                <v:fill/>
              </v:shape>
            </v:group>
            <v:group style="position:absolute;left:10399;top:1760;width:204;height:146" coordorigin="10399,1760" coordsize="204,146">
              <v:shape style="position:absolute;left:10399;top:1760;width:204;height:146" coordorigin="10399,1760" coordsize="204,146" path="m10535,1760l10533,1761,10529,1765,10500,1794,10486,1808,10470,1825,10455,1839,10441,1853,10432,1862,10423,1872,10409,1883,10406,1887,10399,1893,10399,1897,10404,1904,10407,1906,10417,1905,10425,1905,10440,1901,10459,1901,10463,1900,10464,1900,10477,1900,10479,1899,10484,1892,10485,1891,10493,1884,10501,1877,10511,1866,10536,1839,10553,1821,10567,1807,10582,1794,10598,1781,10603,1778,10603,1771,10597,1765,10595,1764,10544,1764,10535,176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25,1905l10417,1905,10423,1905,10425,1905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59,1901l10440,1901,10452,1904,10459,1901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77,1900l10464,1900,10473,1903,10477,190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592,1762l10580,1762,10569,1763,10551,1763,10544,1764,10595,1764,10594,1763,10594,1763,10569,1763,10594,1763,10592,1762e" filled="t" fillcolor="#50535C" stroked="f">
                <v:path arrowok="t"/>
                <v:fill/>
              </v:shape>
            </v:group>
            <v:group style="position:absolute;left:9825;top:1761;width:202;height:151" coordorigin="9825,1761" coordsize="202,151">
              <v:shape style="position:absolute;left:9825;top:1761;width:202;height:151" coordorigin="9825,1761" coordsize="202,151" path="m9959,1761l9959,1761,9949,1769,9947,1772,9943,1777,9889,1835,9877,1847,9858,1867,9827,1896,9826,1899,9825,1904,9825,1907,9832,1909,9835,1912,9839,1908,9841,1906,9843,1905,9884,1902,9891,1902,9896,1902,9908,1901,9912,1899,9919,1888,9923,1883,9950,1854,9964,1840,9980,1823,9993,1809,10007,1795,10023,1782,10024,1781,10025,1780,10026,1776,10027,1774,10026,1769,9976,1769,9971,1769,9959,1761e" filled="t" fillcolor="#50535C" stroked="f">
                <v:path arrowok="t"/>
                <v:fill/>
              </v:shape>
              <v:shape style="position:absolute;left:9825;top:1761;width:202;height:151" coordorigin="9825,1761" coordsize="202,151" path="m9891,1902l9884,1902,9884,1902,9891,1902e" filled="t" fillcolor="#50535C" stroked="f">
                <v:path arrowok="t"/>
                <v:fill/>
              </v:shape>
              <v:shape style="position:absolute;left:9825;top:1761;width:202;height:151" coordorigin="9825,1761" coordsize="202,151" path="m10020,1763l10003,1766,9992,1768,9976,1769,10026,1769,10025,1766,10020,1763e" filled="t" fillcolor="#50535C" stroked="f">
                <v:path arrowok="t"/>
                <v:fill/>
              </v:shape>
            </v:group>
            <v:group style="position:absolute;left:9253;top:1760;width:200;height:149" coordorigin="9253,1760" coordsize="200,149">
              <v:shape style="position:absolute;left:9253;top:1760;width:200;height:149" coordorigin="9253,1760" coordsize="200,149" path="m9382,1762l9379,1763,9375,1767,9374,1769,9329,1817,9317,1830,9300,1848,9266,1884,9258,1890,9253,1900,9260,1908,9269,1909,9288,1903,9298,1900,9336,1900,9340,1892,9342,1890,9389,1842,9418,1809,9432,1794,9446,1780,9452,1775,9452,1770,9448,1766,9396,1766,9382,176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3,1902l9318,1902,9329,1902,9333,190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6,1900l9298,1900,9313,1902,9333,1902,9335,1901,9336,1900e" filled="t" fillcolor="#50535C" stroked="f">
                <v:path arrowok="t"/>
                <v:fill/>
              </v:shape>
              <v:shape style="position:absolute;left:9253;top:1760;width:200;height:149" coordorigin="9253,1760" coordsize="200,149" path="m9439,1760l9421,1762,9396,1766,9448,1766,9443,1762,9439,1760e" filled="t" fillcolor="#50535C" stroked="f">
                <v:path arrowok="t"/>
                <v:fill/>
              </v:shape>
            </v:group>
            <v:group style="position:absolute;left:9398;top:1762;width:198;height:147" coordorigin="9398,1762" coordsize="198,147">
              <v:shape style="position:absolute;left:9398;top:1762;width:198;height:147" coordorigin="9398,1762" coordsize="198,147" path="m9528,1762l9527,1763,9517,1773,9499,1792,9485,1807,9471,1821,9462,1829,9453,1837,9442,1850,9440,1854,9430,1864,9402,1895,9400,1897,9398,1901,9398,1903,9401,1908,9408,1910,9414,1907,9415,1906,9423,1904,9446,1901,9475,1901,9476,1901,9480,1896,9505,1871,9523,1854,9535,1840,9565,1808,9578,1793,9593,1779,9596,1776,9596,1769,9590,1766,9548,1766,9538,1766,9528,1762e" filled="t" fillcolor="#50535C" stroked="f">
                <v:path arrowok="t"/>
                <v:fill/>
              </v:shape>
              <v:shape style="position:absolute;left:9398;top:1762;width:198;height:147" coordorigin="9398,1762" coordsize="198,147" path="m9475,1901l9446,1901,9465,1901,9471,1903,9475,1901e" filled="t" fillcolor="#50535C" stroked="f">
                <v:path arrowok="t"/>
                <v:fill/>
              </v:shape>
              <v:shape style="position:absolute;left:9398;top:1762;width:198;height:147" coordorigin="9398,1762" coordsize="198,147" path="m9566,1764l9548,1766,9590,1766,9588,1765,9586,1764,9573,1764,9566,1764e" filled="t" fillcolor="#50535C" stroked="f">
                <v:path arrowok="t"/>
                <v:fill/>
              </v:shape>
              <v:shape style="position:absolute;left:9398;top:1762;width:198;height:147" coordorigin="9398,1762" coordsize="198,147" path="m9584,1763l9573,1764,9586,1764,9584,1763e" filled="t" fillcolor="#50535C" stroked="f">
                <v:path arrowok="t"/>
                <v:fill/>
              </v:shape>
            </v:group>
            <v:group style="position:absolute;left:9544;top:1763;width:199;height:149" coordorigin="9544,1763" coordsize="199,149">
              <v:shape style="position:absolute;left:9544;top:1763;width:199;height:149" coordorigin="9544,1763" coordsize="199,149" path="m9672,1763l9668,1767,9664,1770,9643,1793,9598,1840,9583,1857,9553,1890,9550,1893,9545,1899,9544,1904,9548,1910,9556,1912,9564,1906,9579,1904,9586,1903,9597,1902,9614,1902,9623,1901,9624,1901,9629,1894,9633,1888,9643,1876,9671,1847,9677,1841,9682,1835,9695,1821,9702,1814,9719,1797,9727,1787,9738,1779,9740,1778,9741,1776,9743,1774,9741,1769,9740,1768,9691,1768,9682,1768,9672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624,1901e" filled="t" fillcolor="#50535C" stroked="f">
                <v:path arrowok="t"/>
                <v:fill/>
              </v:shape>
              <v:shape style="position:absolute;left:9544;top:1763;width:199;height:149" coordorigin="9544,1763" coordsize="199,149" path="m9704,1765l9691,1768,9740,1768,9739,1767,9722,1767,9717,1766,9708,1766,9704,1765e" filled="t" fillcolor="#50535C" stroked="f">
                <v:path arrowok="t"/>
                <v:fill/>
              </v:shape>
              <v:shape style="position:absolute;left:9544;top:1763;width:199;height:149" coordorigin="9544,1763" coordsize="199,149" path="m9728,1763l9722,1767,9739,1767,9738,1765,9731,1763,9728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717,1766l9708,1766,9717,1766,9717,1766e" filled="t" fillcolor="#50535C" stroked="f">
                <v:path arrowok="t"/>
                <v:fill/>
              </v:shape>
            </v:group>
            <v:group style="position:absolute;left:10541;top:1763;width:194;height:144" coordorigin="10541,1763" coordsize="194,144">
              <v:shape style="position:absolute;left:10541;top:1763;width:194;height:144" coordorigin="10541,1763" coordsize="194,144" path="m10614,1904l10599,1904,10610,1907,10612,1905,10614,1904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587,1905l10560,1905,10564,1906,10570,1906,10574,1907,10587,1905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71,1763l10668,1765,10659,1774,10653,1780,10601,1836,10554,1882,10543,1892,10542,1894,10541,1895,10545,1902,10550,1906,10560,1905,10587,1905,10599,1904,10614,1904,10622,1895,10670,1846,10679,1836,10692,1821,10706,1807,10721,1794,10737,1781,10736,1768,10735,1767,10705,1767,10701,1766,10682,1766,10679,1766,10671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717,1763l10705,1767,10735,1767,10733,1764,10720,1764,10717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95,1765l10682,1766,10701,1766,10695,1765e" filled="t" fillcolor="#50535C" stroked="f">
                <v:path arrowok="t"/>
                <v:fill/>
              </v:shape>
            </v:group>
            <v:group style="position:absolute;left:8814;top:1767;width:206;height:144" coordorigin="8814,1767" coordsize="206,144">
              <v:shape style="position:absolute;left:8814;top:1767;width:206;height:144" coordorigin="8814,1767" coordsize="206,144" path="m8947,1767l8943,1769,8937,1772,8929,1783,8924,1788,8895,1817,8882,1832,8875,1842,8868,1851,8856,1859,8854,1861,8849,1867,8845,1870,8834,1882,8826,1890,8814,1904,8816,1909,8827,1911,8834,1911,8848,1909,8856,1907,8872,1904,8880,1904,8910,1904,8914,1899,8918,1894,8924,1886,8935,1873,8952,1855,8965,1841,9008,1790,9012,1786,9021,1777,9020,1772,8963,1772,8955,1771,8953,1769,8949,1767,8948,1767,8947,1767e" filled="t" fillcolor="#50535C" stroked="f">
                <v:path arrowok="t"/>
                <v:fill/>
              </v:shape>
              <v:shape style="position:absolute;left:8814;top:1767;width:206;height:144" coordorigin="8814,1767" coordsize="206,144" path="m8910,1904l8880,1904,8893,1909,8899,1909,8907,1906,8909,1905,8910,1904e" filled="t" fillcolor="#50535C" stroked="f">
                <v:path arrowok="t"/>
                <v:fill/>
              </v:shape>
              <v:shape style="position:absolute;left:8814;top:1767;width:206;height:144" coordorigin="8814,1767" coordsize="206,144" path="m9004,1768l8996,1770,8993,1770,8978,1771,8968,1772,8963,1772,9020,1772,9019,1772,9008,1768,9004,1768e" filled="t" fillcolor="#50535C" stroked="f">
                <v:path arrowok="t"/>
                <v:fill/>
              </v:shape>
              <v:shape style="position:absolute;left:8814;top:1767;width:206;height:144" coordorigin="8814,1767" coordsize="206,144" path="m8949,1767l8948,1767,8949,1767e" filled="t" fillcolor="#50535C" stroked="f">
                <v:path arrowok="t"/>
                <v:fill/>
              </v:shape>
            </v:group>
            <v:group style="position:absolute;left:8964;top:1764;width:203;height:153" coordorigin="8964,1764" coordsize="203,153">
              <v:shape style="position:absolute;left:8964;top:1764;width:203;height:153" coordorigin="8964,1764" coordsize="203,153" path="m9098,1765l9094,1766,9086,1774,9071,1788,9040,1817,9039,1818,9007,1855,8992,1871,8980,1887,8967,1902,8964,1904,8964,1907,8967,1915,8971,1917,8978,1915,8980,1915,8982,1914,9002,1912,9022,1910,9024,1910,9040,1910,9044,1904,9047,1901,9055,1892,9062,1885,9075,1872,9080,1864,9088,1857,9101,1844,9115,1828,9127,1812,9140,1797,9146,1790,9153,1785,9167,1775,9166,1768,9161,1766,9139,1766,9138,1766,9121,1766,9115,1766,9109,1766,9098,1765e" filled="t" fillcolor="#50535C" stroked="f">
                <v:path arrowok="t"/>
                <v:fill/>
              </v:shape>
              <v:shape style="position:absolute;left:8964;top:1764;width:203;height:153" coordorigin="8964,1764" coordsize="203,153" path="m9040,1910l9024,1910,9027,1911,9037,1914,9038,1913,9040,1910e" filled="t" fillcolor="#50535C" stroked="f">
                <v:path arrowok="t"/>
                <v:fill/>
              </v:shape>
              <v:shape style="position:absolute;left:8964;top:1764;width:203;height:153" coordorigin="8964,1764" coordsize="203,153" path="m9153,1764l9145,1766,9139,1766,9161,1766,9156,1764,9153,1764e" filled="t" fillcolor="#50535C" stroked="f">
                <v:path arrowok="t"/>
                <v:fill/>
              </v:shape>
              <v:shape style="position:absolute;left:8964;top:1764;width:203;height:153" coordorigin="8964,1764" coordsize="203,153" path="m9129,1766l9125,1766,9121,1766,9121,1766,9138,1766,9129,1766e" filled="t" fillcolor="#50535C" stroked="f">
                <v:path arrowok="t"/>
                <v:fill/>
              </v:shape>
            </v:group>
            <v:group style="position:absolute;left:9106;top:1764;width:190;height:146" coordorigin="9106,1764" coordsize="190,146">
              <v:shape style="position:absolute;left:9106;top:1764;width:190;height:146" coordorigin="9106,1764" coordsize="190,146" path="m9232,1767l9229,1769,9127,1876,9119,1884,9111,1893,9110,1893,9106,1899,9108,1905,9117,1909,9121,1910,9135,1908,9145,1907,9162,1904,9168,1903,9185,1903,9190,1897,9193,1891,9202,1883,9215,1869,9229,1852,9241,1841,9258,1821,9270,1806,9296,1774,9294,1772,9294,1771,9248,1771,9232,1767e" filled="t" fillcolor="#50535C" stroked="f">
                <v:path arrowok="t"/>
                <v:fill/>
              </v:shape>
              <v:shape style="position:absolute;left:9106;top:1764;width:190;height:146" coordorigin="9106,1764" coordsize="190,146" path="m9185,1903l9168,1903,9179,1908,9183,1907,9185,1903e" filled="t" fillcolor="#50535C" stroked="f">
                <v:path arrowok="t"/>
                <v:fill/>
              </v:shape>
              <v:shape style="position:absolute;left:9106;top:1764;width:190;height:146" coordorigin="9106,1764" coordsize="190,146" path="m9279,1764l9260,1769,9248,1771,9294,1771,9293,1769,9285,1766,9279,1764e" filled="t" fillcolor="#50535C" stroked="f">
                <v:path arrowok="t"/>
                <v:fill/>
              </v:shape>
            </v:group>
            <v:group style="position:absolute;left:8679;top:1768;width:196;height:143" coordorigin="8679,1768" coordsize="196,143">
              <v:shape style="position:absolute;left:8679;top:1768;width:196;height:143" coordorigin="8679,1768" coordsize="196,143" path="m8810,1768l8807,1770,8805,1772,8747,1830,8719,1859,8705,1873,8698,1881,8692,1889,8679,1899,8680,1905,8692,1910,8699,1910,8709,1908,8712,1906,8723,1905,8730,1901,8756,1901,8759,1899,8760,1898,8779,1874,8794,1858,8807,1846,8825,1828,8875,1775,8872,1773,8871,1772,8851,1772,8845,1771,8829,1770,8820,1769,8810,1768e" filled="t" fillcolor="#50535C" stroked="f">
                <v:path arrowok="t"/>
                <v:fill/>
              </v:shape>
              <v:shape style="position:absolute;left:8679;top:1768;width:196;height:143" coordorigin="8679,1768" coordsize="196,143" path="m8756,1901l8730,1901,8746,1910,8751,1906,8756,1901e" filled="t" fillcolor="#50535C" stroked="f">
                <v:path arrowok="t"/>
                <v:fill/>
              </v:shape>
              <v:shape style="position:absolute;left:8679;top:1768;width:196;height:143" coordorigin="8679,1768" coordsize="196,143" path="m8862,1770l8851,1772,8871,1772,8871,1771,8865,1770,8862,1770e" filled="t" fillcolor="#50535C" stroked="f">
                <v:path arrowok="t"/>
                <v:fill/>
              </v:shape>
            </v:group>
            <v:group style="position:absolute;left:10700;top:1757;width:211;height:150" coordorigin="10700,1757" coordsize="211,150">
              <v:shape style="position:absolute;left:10700;top:1757;width:211;height:150" coordorigin="10700,1757" coordsize="211,150" path="m10840,1757l10831,1766,10823,1774,10808,1791,10766,1832,10752,1846,10745,1853,10737,1861,10726,1868,10724,1871,10713,1881,10707,1887,10704,1890,10700,1896,10700,1901,10705,1906,10709,1907,10716,1903,10719,1903,10764,1902,10780,1902,10793,1889,10823,1859,10825,1857,10830,1853,10842,1842,10856,1828,10888,1796,10902,1782,10908,1777,10911,1771,10905,1763,10864,1763,10857,1763,10849,1763,10840,1757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780,1902l10764,1902,10765,1902,10774,1906,10779,1902,10780,1902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892,1759l10881,1763,10864,1763,10905,1763,10898,1760,10892,1759e" filled="t" fillcolor="#50535C" stroked="f">
                <v:path arrowok="t"/>
                <v:fill/>
              </v:shape>
            </v:group>
            <v:group style="position:absolute;left:10847;top:1759;width:204;height:146" coordorigin="10847,1759" coordsize="204,146">
              <v:shape style="position:absolute;left:10847;top:1759;width:204;height:146" coordorigin="10847,1759" coordsize="204,146" path="m10983,1759l10981,1760,10977,1764,10948,1793,10934,1808,10918,1824,10903,1838,10889,1852,10880,1862,10871,1872,10857,1883,10854,1886,10847,1893,10847,1897,10852,1903,10855,1905,10865,1904,10872,1904,10888,1901,10907,1901,10911,1900,10912,1900,10925,1900,10927,1899,10932,1891,10933,1891,10941,1883,10949,1876,10959,1865,10984,1839,11001,1821,11015,1807,11030,1793,11046,1781,11051,1777,11051,1771,11044,1765,11043,1764,10992,1764,10983,1759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872,1904l10865,1904,10871,1905,10872,1904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07,1901l10888,1901,10900,1903,10907,1901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25,1900l10912,1900,10921,1902,10925,1900e" filled="t" fillcolor="#50535C" stroked="f">
                <v:path arrowok="t"/>
                <v:fill/>
              </v:shape>
              <v:shape style="position:absolute;left:10847;top:1759;width:204;height:146" coordorigin="10847,1759" coordsize="204,146" path="m11040,1761l11028,1762,11017,1763,10999,1763,10992,1764,11043,1764,11042,1763,11042,1763,11017,1763,11042,1763,11040,1761e" filled="t" fillcolor="#50535C" stroked="f">
                <v:path arrowok="t"/>
                <v:fill/>
              </v:shape>
            </v:group>
            <v:group style="position:absolute;left:10989;top:1762;width:194;height:144" coordorigin="10989,1762" coordsize="194,144">
              <v:shape style="position:absolute;left:10989;top:1762;width:194;height:144" coordorigin="10989,1762" coordsize="194,144" path="m11062,1904l11047,1904,11058,1907,11060,1905,11062,1904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035,1905l11008,1905,11012,1906,11018,1906,11022,1906,11035,1905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19,1762l11116,1764,11107,1774,11101,1780,11049,1836,11002,1882,10991,1892,10990,1893,10989,1895,10992,1902,10997,1905,11008,1905,11035,1905,11047,1904,11062,1904,11070,1894,11118,1846,11127,1836,11140,1821,11154,1807,11169,1793,11184,1780,11184,1768,11183,1766,11153,1766,11148,1765,11130,1765,11127,1765,11119,1762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65,1763l11153,1766,11183,1766,11181,1764,11168,1763,11165,1763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43,1764l11130,1765,11148,1765,11143,1764e" filled="t" fillcolor="#50535C" stroked="f">
                <v:path arrowok="t"/>
                <v:fill/>
              </v:shape>
            </v:group>
            <v:group style="position:absolute;left:11111;top:1759;width:162;height:154" coordorigin="11111,1759" coordsize="162,154">
              <v:shape style="position:absolute;left:11111;top:1759;width:162;height:154" coordorigin="11111,1759" coordsize="162,154" path="m11263,1759l11204,1807,11181,1832,11173,1839,11158,1853,11144,1867,11127,1886,11122,1890,11114,1897,11111,1899,11111,1903,11111,1904,11113,1909,11116,1913,11123,1913,11126,1910,11130,1908,11143,1905,11150,1904,11162,1904,11169,1900,11190,1900,11207,1883,11226,1865,11253,1836,11258,1831,11263,1827,11272,1818,11273,1813,11264,1805,11264,1801,11267,1794,11267,1792,11269,1782,11269,1774,11266,1761,11263,1759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62,1904l11150,1904,11157,1904,11162,1904,11162,1904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90,1900l11169,1900,11174,1901,11183,1904,11187,1903,11190,1900e" filled="t" fillcolor="#50535C" stroked="f">
                <v:path arrowok="t"/>
                <v:fill/>
              </v:shape>
            </v:group>
            <v:group style="position:absolute;left:11223;top:1863;width:37;height:47" coordorigin="11223,1863" coordsize="37,47">
              <v:shape style="position:absolute;left:11223;top:1863;width:37;height:47" coordorigin="11223,1863" coordsize="37,47" path="m11260,1905l11241,1905,11244,1906,11251,1910,11255,1909,11260,1905e" filled="t" fillcolor="#50535C" stroked="f">
                <v:path arrowok="t"/>
                <v:fill/>
              </v:shape>
              <v:shape style="position:absolute;left:11223;top:1863;width:37;height:47" coordorigin="11223,1863" coordsize="37,47" path="m11256,1863l11253,1866,11250,1870,11246,1874,11238,1882,11232,1887,11223,1897,11224,1901,11229,1904,11232,1905,11235,1906,11241,1905,11260,1905,11262,1904,11264,1903,11266,1892,11264,1882,11263,1870,11261,1864,11256,1863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9.9354pt;margin-top:48.814915pt;width:12.508pt;height:12.023pt;mso-position-horizontal-relative:page;mso-position-vertical-relative:page;z-index:-5940" coordorigin="599,976" coordsize="250,240">
            <v:shape style="position:absolute;left:599;top:976;width:250;height:240" coordorigin="599,976" coordsize="250,240" path="m724,976l693,1066,599,1068,673,1126,646,1217,724,1163,785,1163,774,1126,849,1068,755,1066,724,976e" filled="t" fillcolor="#50535C" stroked="f">
              <v:path arrowok="t"/>
              <v:fill/>
            </v:shape>
            <v:shape style="position:absolute;left:599;top:976;width:250;height:240" coordorigin="599,976" coordsize="250,240" path="m785,1163l724,1163,801,1217,785,1163e" filled="t" fillcolor="#50535C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283.583588pt;margin-top:134.821289pt;width:26pt;height:31.950622pt;mso-position-horizontal-relative:page;mso-position-vertical-relative:page;z-index:-5939" coordorigin="5672,2696" coordsize="520,639">
            <v:group style="position:absolute;left:5768;top:2716;width:319;height:319" coordorigin="5768,2716" coordsize="319,319">
              <v:shape style="position:absolute;left:5768;top:2716;width:319;height:319" coordorigin="5768,2716" coordsize="319,319" path="m6087,2875l6073,2941,6035,2994,5979,3027,5935,3035,5910,3034,5846,3012,5798,2969,5771,2911,5768,2889,5769,2863,5790,2797,5831,2748,5888,2720,5909,2716,5935,2718,6003,2738,6053,2778,6081,2833,6087,2875xe" filled="f" stroked="t" strokeweight="2pt" strokecolor="#50535C">
                <v:path arrowok="t"/>
              </v:shape>
            </v:group>
            <v:group style="position:absolute;left:5692;top:3095;width:480;height:220" coordorigin="5692,3095" coordsize="480,220">
              <v:shape style="position:absolute;left:5692;top:3095;width:480;height:220" coordorigin="5692,3095" coordsize="480,220" path="m6052,3095l6152,3135,6172,3315,5692,3315,5712,3135,5812,3095e" filled="f" stroked="t" strokeweight="2pt" strokecolor="#50535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.3307pt;margin-top:50.608063pt;width:34.397102pt;height:10pt;mso-position-horizontal-relative:page;mso-position-vertical-relative:page;z-index:-5938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yo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9.466202pt;margin-top:183.15152pt;width:116.347021pt;height:12pt;mso-position-horizontal-relative:page;mso-position-vertical-relative:page;z-index:-5937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J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1.637787pt;margin-top:207.15152pt;width:12.000001pt;height:12pt;mso-position-horizontal-relative:page;mso-position-vertical-relative:page;z-index:-5936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5.367699pt;margin-top:231.15152pt;width:404.535629pt;height:24pt;mso-position-horizontal-relative:page;mso-position-vertical-relative:page;z-index:-5935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1145" w:right="112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5.646301pt;margin-top:615.151550pt;width:163.996077pt;height:12pt;mso-position-horizontal-relative:page;mso-position-vertical-relative:page;z-index:-5934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J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1.637787pt;margin-top:639.151550pt;width:12.000001pt;height:12pt;mso-position-horizontal-relative:page;mso-position-vertical-relative:page;z-index:-5933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.60350pt;margin-top:709.367859pt;width:60.112003pt;height:46.120706pt;mso-position-horizontal-relative:page;mso-position-vertical-relative:page;z-index:-5932" type="#_x0000_t202" filled="f" stroked="f">
            <v:textbox inset="0,0,0,0">
              <w:txbxContent>
                <w:p>
                  <w:pPr>
                    <w:spacing w:before="0" w:after="0" w:line="537" w:lineRule="exact"/>
                    <w:ind w:left="55" w:right="-65"/>
                    <w:jc w:val="left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w w:val="99"/>
                      <w:b/>
                      <w:bCs/>
                      <w:position w:val="3"/>
                    </w:rPr>
                    <w:t>59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w w:val="99"/>
                      <w:b/>
                      <w:bCs/>
                      <w:position w:val="3"/>
                    </w:rPr>
                    <w:t>7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72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w w:val="100"/>
                      <w:b/>
                      <w:bCs/>
                      <w:position w:val="3"/>
                    </w:rPr>
                    <w:t>k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10" w:after="0" w:line="150" w:lineRule="exact"/>
                    <w:jc w:val="left"/>
                    <w:rPr>
                      <w:sz w:val="15"/>
                      <w:szCs w:val="15"/>
                    </w:rPr>
                  </w:pPr>
                  <w:rPr/>
                  <w:r>
                    <w:rPr>
                      <w:sz w:val="15"/>
                      <w:szCs w:val="15"/>
                    </w:rPr>
                  </w:r>
                </w:p>
                <w:p>
                  <w:pPr>
                    <w:spacing w:before="0" w:after="0" w:line="240" w:lineRule="auto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w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/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16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7.848999pt;margin-top:709.367859pt;width:61.270403pt;height:46.120706pt;mso-position-horizontal-relative:page;mso-position-vertical-relative:page;z-index:-5931" type="#_x0000_t202" filled="f" stroked="f">
            <v:textbox inset="0,0,0,0">
              <w:txbxContent>
                <w:p>
                  <w:pPr>
                    <w:spacing w:before="0" w:after="0" w:line="537" w:lineRule="exact"/>
                    <w:ind w:left="301" w:right="317"/>
                    <w:jc w:val="center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w w:val="99"/>
                      <w:b/>
                      <w:bCs/>
                      <w:position w:val="3"/>
                    </w:rPr>
                    <w:t>53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178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/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337" w:right="315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hn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0.302002pt;margin-top:709.367859pt;width:57.649603pt;height:46.120706pt;mso-position-horizontal-relative:page;mso-position-vertical-relative:page;z-index:-5930" type="#_x0000_t202" filled="f" stroked="f">
            <v:textbox inset="0,0,0,0">
              <w:txbxContent>
                <w:p>
                  <w:pPr>
                    <w:spacing w:before="0" w:after="0" w:line="537" w:lineRule="exact"/>
                    <w:ind w:left="89" w:right="69"/>
                    <w:jc w:val="center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w w:val="99"/>
                      <w:b/>
                      <w:bCs/>
                      <w:position w:val="3"/>
                    </w:rPr>
                    <w:t>1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w w:val="99"/>
                      <w:b/>
                      <w:bCs/>
                      <w:position w:val="3"/>
                    </w:rPr>
                    <w:t>4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72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w w:val="100"/>
                      <w:b/>
                      <w:bCs/>
                      <w:position w:val="3"/>
                    </w:rPr>
                    <w:t>k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178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/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301" w:right="278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hn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6.279999pt;margin-top:709.367859pt;width:63.620003pt;height:46.120706pt;mso-position-horizontal-relative:page;mso-position-vertical-relative:page;z-index:-5929" type="#_x0000_t202" filled="f" stroked="f">
            <v:textbox inset="0,0,0,0">
              <w:txbxContent>
                <w:p>
                  <w:pPr>
                    <w:spacing w:before="0" w:after="0" w:line="537" w:lineRule="exact"/>
                    <w:ind w:left="82" w:right="61"/>
                    <w:jc w:val="center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w w:val="99"/>
                      <w:b/>
                      <w:bCs/>
                      <w:position w:val="3"/>
                    </w:rPr>
                    <w:t>4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w w:val="99"/>
                      <w:b/>
                      <w:bCs/>
                      <w:position w:val="3"/>
                    </w:rPr>
                    <w:t>7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72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w w:val="99"/>
                      <w:b/>
                      <w:bCs/>
                      <w:position w:val="3"/>
                    </w:rPr>
                    <w:t>%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178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/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360" w:right="338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hn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1.509094pt;margin-top:709.367859pt;width:51.869097pt;height:46.120706pt;mso-position-horizontal-relative:page;mso-position-vertical-relative:page;z-index:-5928" type="#_x0000_t202" filled="f" stroked="f">
            <v:textbox inset="0,0,0,0">
              <w:txbxContent>
                <w:p>
                  <w:pPr>
                    <w:spacing w:before="0" w:after="0" w:line="537" w:lineRule="exact"/>
                    <w:ind w:left="20" w:right="-92"/>
                    <w:jc w:val="left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w w:val="99"/>
                      <w:b/>
                      <w:bCs/>
                      <w:position w:val="3"/>
                    </w:rPr>
                    <w:t>1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w w:val="99"/>
                      <w:b/>
                      <w:bCs/>
                      <w:position w:val="3"/>
                    </w:rPr>
                    <w:t>3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72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w w:val="100"/>
                      <w:b/>
                      <w:bCs/>
                      <w:position w:val="3"/>
                    </w:rPr>
                    <w:t>%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10" w:after="0" w:line="150" w:lineRule="exact"/>
                    <w:jc w:val="left"/>
                    <w:rPr>
                      <w:sz w:val="15"/>
                      <w:szCs w:val="15"/>
                    </w:rPr>
                  </w:pPr>
                  <w:rPr/>
                  <w:r>
                    <w:rPr>
                      <w:sz w:val="15"/>
                      <w:szCs w:val="15"/>
                    </w:rPr>
                  </w:r>
                </w:p>
                <w:p>
                  <w:pPr>
                    <w:spacing w:before="0" w:after="0" w:line="240" w:lineRule="auto"/>
                    <w:ind w:left="81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794.939392pt;width:6.566407pt;height:10pt;mso-position-horizontal-relative:page;mso-position-vertical-relative:page;z-index:-5927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6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3.120789pt;margin-top:668.417542pt;width:31pt;height:31.0pt;mso-position-horizontal-relative:page;mso-position-vertical-relative:page;z-index:-592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2.467499pt;margin-top:668.972412pt;width:31pt;height:31pt;mso-position-horizontal-relative:page;mso-position-vertical-relative:page;z-index:-592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1.473511pt;margin-top:681.972412pt;width:8pt;height:8pt;mso-position-horizontal-relative:page;mso-position-vertical-relative:page;z-index:-5924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left="40"/>
                    <w:jc w:val="left"/>
                    <w:rPr>
                      <w:sz w:val="16"/>
                      <w:szCs w:val="16"/>
                    </w:rPr>
                  </w:pPr>
                  <w:rPr/>
                  <w:r>
                    <w:rPr>
                      <w:sz w:val="16"/>
                      <w:szCs w:val="16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0.120789pt;margin-top:673.417542pt;width:8pt;height:8pt;mso-position-horizontal-relative:page;mso-position-vertical-relative:page;z-index:-5923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left="40"/>
                    <w:jc w:val="left"/>
                    <w:rPr>
                      <w:sz w:val="16"/>
                      <w:szCs w:val="16"/>
                    </w:rPr>
                  </w:pPr>
                  <w:rPr/>
                  <w:r>
                    <w:rPr>
                      <w:sz w:val="16"/>
                      <w:szCs w:val="16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8.120789pt;margin-top:673.417542pt;width:4pt;height:20pt;mso-position-horizontal-relative:page;mso-position-vertical-relative:page;z-index:-592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2.120789pt;margin-top:673.417542pt;width:8pt;height:4pt;mso-position-horizontal-relative:page;mso-position-vertical-relative:page;z-index:-5921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2.120789pt;margin-top:677.417542pt;width:4pt;height:16pt;mso-position-horizontal-relative:page;mso-position-vertical-relative:page;z-index:-592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6.120789pt;margin-top:677.417542pt;width:4pt;height:16pt;mso-position-horizontal-relative:page;mso-position-vertical-relative:page;z-index:-591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0.120789pt;margin-top:681.417542pt;width:4pt;height:12pt;mso-position-horizontal-relative:page;mso-position-vertical-relative:page;z-index:-591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4.120789pt;margin-top:681.417542pt;width:4pt;height:12pt;mso-position-horizontal-relative:page;mso-position-vertical-relative:page;z-index:-591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75.897888pt;width:533.571pt;height:12pt;mso-position-horizontal-relative:page;mso-position-vertical-relative:page;z-index:-591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1920" w:h="16840"/>
          <w:pgMar w:top="1560" w:bottom="280" w:left="1680" w:right="168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0pt;margin-top:306.099030pt;width:595.276001pt;height:229.299pt;mso-position-horizontal-relative:page;mso-position-vertical-relative:page;z-index:-5915" coordorigin="0,6122" coordsize="11906,4586">
            <v:shape style="position:absolute;left:0;top:6132;width:11906;height:4566" type="#_x0000_t75">
              <v:imagedata r:id="rId21" o:title=""/>
            </v:shape>
            <v:group style="position:absolute;left:0;top:6132;width:11906;height:4566" coordorigin="0,6132" coordsize="11906,4566">
              <v:shape style="position:absolute;left:0;top:6132;width:11906;height:4566" coordorigin="0,6132" coordsize="11906,4566" path="m0,10698l11906,10698,11906,6132,0,6132,0,10698e" filled="t" fillcolor="#231F20" stroked="f">
                <v:path arrowok="t"/>
                <v:fill/>
              </v:shape>
            </v:group>
            <v:group style="position:absolute;left:5163;top:9893;width:1244;height:2" coordorigin="5163,9893" coordsize="1244,2">
              <v:shape style="position:absolute;left:5163;top:9893;width:1244;height:2" coordorigin="5163,9893" coordsize="1244,0" path="m5163,9893l6407,9893e" filled="f" stroked="t" strokeweight="5.669pt" strokecolor="#FDB913">
                <v:path arrowok="t"/>
              </v:shape>
            </v:group>
            <v:group style="position:absolute;left:1599;top:7579;width:956;height:1063" coordorigin="1599,7579" coordsize="956,1063">
              <v:shape style="position:absolute;left:1599;top:7579;width:956;height:1063" coordorigin="1599,7579" coordsize="956,1063" path="m2291,8642l2416,8395,2442,8366,2466,8336,2505,8271,2533,8202,2550,8130,2556,8057,2554,8020,2543,7948,2521,7877,2487,7810,2442,7748,2387,7692,2325,7647,2258,7614,2187,7591,2114,7580,2078,7579,2041,7580,1968,7591,1898,7614,1830,7647,1768,7692,1713,7748,1668,7810,1634,7877,1612,7948,1601,8020,1599,8057,1601,8094,1612,8166,1634,8237,1668,8304,1713,8366,1739,8395,1863,8642e" filled="f" stroked="t" strokeweight="5.669pt" strokecolor="#FFFFFF">
                <v:path arrowok="t"/>
              </v:shape>
            </v:group>
            <v:group style="position:absolute;left:1865;top:8773;width:425;height:2" coordorigin="1865,8773" coordsize="425,2">
              <v:shape style="position:absolute;left:1865;top:8773;width:425;height:2" coordorigin="1865,8773" coordsize="425,0" path="m1865,8773l2290,8773e" filled="f" stroked="t" strokeweight="2.574pt" strokecolor="#FFFFFF">
                <v:path arrowok="t"/>
              </v:shape>
            </v:group>
            <v:group style="position:absolute;left:1865;top:8933;width:425;height:2" coordorigin="1865,8933" coordsize="425,2">
              <v:shape style="position:absolute;left:1865;top:8933;width:425;height:2" coordorigin="1865,8933" coordsize="425,0" path="m1865,8933l2290,8933e" filled="f" stroked="t" strokeweight="2.574pt" strokecolor="#FFFFFF">
                <v:path arrowok="t"/>
              </v:shape>
            </v:group>
            <v:group style="position:absolute;left:1972;top:9066;width:210;height:106" coordorigin="1972,9066" coordsize="210,106">
              <v:shape style="position:absolute;left:1972;top:9066;width:210;height:106" coordorigin="1972,9066" coordsize="210,106" path="m2183,9066l2162,9129,2110,9167,2088,9172,2063,9170,2002,9141,1978,9107,1972,9087e" filled="f" stroked="t" strokeweight="5.669pt" strokecolor="#FFFFFF">
                <v:path arrowok="t"/>
              </v:shape>
            </v:group>
            <v:group style="position:absolute;left:1812;top:7792;width:247;height:265" coordorigin="1812,7792" coordsize="247,265">
              <v:shape style="position:absolute;left:1812;top:7792;width:247;height:265" coordorigin="1812,7792" coordsize="247,265" path="m1812,8057l1821,7989,1845,7928,1884,7875,1934,7833,1993,7805,2037,7794,2059,7792e" filled="f" stroked="t" strokeweight="5.669pt" strokecolor="#FFFFFF">
                <v:path arrowok="t"/>
              </v:shape>
            </v:group>
            <v:group style="position:absolute;left:674;top:6972;width:2808;height:2808" coordorigin="674,6972" coordsize="2808,2808">
              <v:shape style="position:absolute;left:674;top:6972;width:2808;height:2808" coordorigin="674,6972" coordsize="2808,2808" path="m3481,8376l3477,8491,3463,8603,3441,8713,3410,8819,3371,8922,3325,9021,3271,9115,3210,9205,3143,9289,3070,9368,2991,9442,2907,9509,2817,9569,2723,9623,2624,9669,2521,9708,2415,9739,2305,9761,2193,9775,2077,9780,1962,9775,1850,9761,1740,9739,1634,9708,1531,9669,1432,9623,1338,9569,1248,9509,1164,9442,1085,9368,1012,9289,945,9205,884,9115,830,9021,784,8922,745,8819,715,8713,692,8603,678,8491,674,8376,678,8261,692,8148,715,8038,745,7932,784,7829,830,7731,884,7636,945,7547,1012,7462,1085,7383,1164,7310,1248,7243,1338,7182,1432,7129,1531,7082,1634,7044,1740,7013,1850,6990,1962,6977,2077,6972,2193,6977,2305,6990,2415,7013,2521,7044,2624,7082,2723,7129,2817,7182,2907,7243,2991,7310,3070,7383,3143,7462,3210,7547,3271,7636,3325,7731,3371,7829,3410,7932,3441,8038,3463,8148,3477,8261,3481,8376xe" filled="f" stroked="t" strokeweight="5.669pt" strokecolor="#FFFFF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.351999pt;margin-top:132.696014pt;width:216.3214pt;height:147.6866pt;mso-position-horizontal-relative:page;mso-position-vertical-relative:page;z-index:-5914" coordorigin="607,2654" coordsize="4326,2954">
            <v:group style="position:absolute;left:1899;top:5047;width:1206;height:551" coordorigin="1899,5047" coordsize="1206,551">
              <v:shape style="position:absolute;left:1899;top:5047;width:1206;height:551" coordorigin="1899,5047" coordsize="1206,551" path="m2910,5047l2116,5047,2087,5355,2082,5379,2036,5443,1978,5497,1922,5542,1908,5553,1900,5561,1899,5568,1906,5572,1969,5585,2037,5590,2202,5595,2400,5598,2713,5597,2879,5594,2971,5590,3037,5586,3099,5569,3105,5560,3105,5551,3100,5542,3094,5534,3088,5529,3086,5528,3043,5491,2997,5448,2958,5398,2939,5356,2910,5047e" filled="t" fillcolor="#231F20" stroked="f">
                <v:path arrowok="t"/>
                <v:fill/>
              </v:shape>
            </v:group>
            <v:group style="position:absolute;left:617;top:2664;width:3783;height:2327" coordorigin="617,2664" coordsize="3783,2327">
              <v:shape style="position:absolute;left:617;top:2664;width:3783;height:2327" coordorigin="617,2664" coordsize="3783,2327" path="m4309,2664l714,2664,692,2667,639,2703,617,4891,620,4913,655,4968,2044,4991,4309,4991,4368,4966,4399,4908,4399,4822,762,4822,762,2833,4400,2833,4400,2764,4379,2701,4326,2666,4309,2664e" filled="t" fillcolor="#231F20" stroked="f">
                <v:path arrowok="t"/>
                <v:fill/>
              </v:shape>
            </v:group>
            <v:group style="position:absolute;left:4244;top:2833;width:156;height:1990" coordorigin="4244,2833" coordsize="156,1990">
              <v:shape style="position:absolute;left:4244;top:2833;width:156;height:1990" coordorigin="4244,2833" coordsize="156,1990" path="m4400,2833l4244,2833,4244,4822,4399,4822,4400,2833e" filled="t" fillcolor="#231F20" stroked="f">
                <v:path arrowok="t"/>
                <v:fill/>
              </v:shape>
            </v:group>
            <v:group style="position:absolute;left:761;top:2833;width:3483;height:1989" coordorigin="761,2833" coordsize="3483,1989">
              <v:shape style="position:absolute;left:761;top:2833;width:3483;height:1989" coordorigin="761,2833" coordsize="3483,1989" path="m761,4822l4244,4822,4244,2833,761,2833,761,4822e" filled="t" fillcolor="#FDB913" stroked="f">
                <v:path arrowok="t"/>
                <v:fill/>
              </v:shape>
              <v:shape style="position:absolute;left:761;top:2833;width:3483;height:1989" type="#_x0000_t75">
                <v:imagedata r:id="rId22" o:title=""/>
              </v:shape>
            </v:group>
            <v:group style="position:absolute;left:3564;top:3576;width:1360;height:2021" coordorigin="3564,3576" coordsize="1360,2021">
              <v:shape style="position:absolute;left:3564;top:3576;width:1360;height:2021" coordorigin="3564,3576" coordsize="1360,2021" path="m4832,3576l3655,3576,3632,3579,3579,3616,3564,5507,3567,5529,3603,5582,4832,5598,4855,5595,4908,5558,4923,3667,4921,3645,4884,3592,4832,3576e" filled="t" fillcolor="#231F20" stroked="f">
                <v:path arrowok="t"/>
                <v:fill/>
              </v:shape>
            </v:group>
            <v:group style="position:absolute;left:4214;top:3652;width:60;height:61" coordorigin="4214,3652" coordsize="60,61">
              <v:shape style="position:absolute;left:4214;top:3652;width:60;height:61" coordorigin="4214,3652" coordsize="60,61" path="m4252,3652l4227,3656,4214,3671,4218,3696,4231,3710,4244,3713,4264,3705,4275,3687,4268,3664,4252,3652e" filled="t" fillcolor="#D3D8D6" stroked="f">
                <v:path arrowok="t"/>
                <v:fill/>
              </v:shape>
            </v:group>
            <v:group style="position:absolute;left:3627;top:3772;width:1234;height:1630" coordorigin="3627,3772" coordsize="1234,1630">
              <v:shape style="position:absolute;left:3627;top:3772;width:1234;height:1630" coordorigin="3627,3772" coordsize="1234,1630" path="m4858,3772l3629,3772,3627,3774,3627,5399,3629,5401,4858,5401,4861,5399,4860,3774,4858,3772e" filled="t" fillcolor="#FDB913" stroked="f">
                <v:path arrowok="t"/>
                <v:fill/>
              </v:shape>
              <v:shape style="position:absolute;left:3627;top:3772;width:1234;height:1630" type="#_x0000_t75">
                <v:imagedata r:id="rId23" o:title=""/>
              </v:shape>
            </v:group>
            <v:group style="position:absolute;left:4193;top:5449;width:104;height:106" coordorigin="4193,5449" coordsize="104,106">
              <v:shape style="position:absolute;left:4193;top:5449;width:104;height:106" coordorigin="4193,5449" coordsize="104,106" path="m4233,5449l4216,5457,4203,5471,4195,5492,4193,5519,4204,5538,4222,5551,4244,5555,4263,5551,4281,5540,4293,5521,4297,5498,4291,5478,4279,5463,4259,5453,4233,5449e" filled="t" fillcolor="#FFFFFF" stroked="f">
                <v:path arrowok="t"/>
                <v:fill/>
              </v:shape>
            </v:group>
            <v:group style="position:absolute;left:4229;top:3667;width:30;height:30" coordorigin="4229,3667" coordsize="30,30">
              <v:shape style="position:absolute;left:4229;top:3667;width:30;height:30" coordorigin="4229,3667" coordsize="30,30" path="m4252,3667l4235,3667,4229,3673,4229,3690,4235,3696,4252,3696,4258,3690,4258,3673,4252,3667e" filled="t" fillcolor="#FFFFFF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57.673309pt;margin-top:197.741013pt;width:41.527pt;height:82.641pt;mso-position-horizontal-relative:page;mso-position-vertical-relative:page;z-index:-5913" coordorigin="5153,3955" coordsize="831,1653">
            <v:group style="position:absolute;left:5163;top:3976;width:811;height:1621" coordorigin="5163,3976" coordsize="811,1621">
              <v:shape style="position:absolute;left:5163;top:3976;width:811;height:1621" coordorigin="5163,3976" coordsize="811,1621" path="m5848,3976l5304,3976,5281,3979,5222,4007,5185,4060,5177,4119,5167,4119,5163,4122,5163,4196,5167,4200,5177,4200,5177,4312,5167,4312,5163,4316,5163,4368,5167,4372,5177,4372,5177,4441,5167,4441,5163,4445,5163,4497,5167,4501,5177,4501,5177,5471,5195,5535,5240,5581,5848,5598,5870,5596,5929,5567,5966,5514,5974,4104,5972,4081,5944,4021,5891,3984,5870,3978,5848,3976e" filled="t" fillcolor="#231F20" stroked="f">
                <v:path arrowok="t"/>
                <v:fill/>
              </v:shape>
            </v:group>
            <v:group style="position:absolute;left:5682;top:3965;width:145;height:12" coordorigin="5682,3965" coordsize="145,12">
              <v:shape style="position:absolute;left:5682;top:3965;width:145;height:12" coordorigin="5682,3965" coordsize="145,12" path="m5823,3965l5686,3965,5682,3969,5682,3976,5827,3976,5827,3969,5823,3965e" filled="t" fillcolor="#231F20" stroked="f">
                <v:path arrowok="t"/>
                <v:fill/>
              </v:shape>
            </v:group>
            <v:group style="position:absolute;left:5215;top:4229;width:711;height:1074" coordorigin="5215,4229" coordsize="711,1074">
              <v:shape style="position:absolute;left:5215;top:4229;width:711;height:1074" coordorigin="5215,4229" coordsize="711,1074" path="m5926,5302l5215,5302,5215,4229,5926,4229,5926,5302e" filled="t" fillcolor="#FDB913" stroked="f">
                <v:path arrowok="t"/>
                <v:fill/>
              </v:shape>
              <v:shape style="position:absolute;left:5215;top:4229;width:711;height:1074" type="#_x0000_t75">
                <v:imagedata r:id="rId24" o:title=""/>
              </v:shape>
            </v:group>
            <v:group style="position:absolute;left:5493;top:5367;width:154;height:157" coordorigin="5493,5367" coordsize="154,157">
              <v:shape style="position:absolute;left:5493;top:5367;width:154;height:157" coordorigin="5493,5367" coordsize="154,157" path="m5569,5367l5503,5410,5493,5458,5500,5479,5512,5498,5528,5512,5548,5521,5570,5524,5572,5524,5638,5481,5647,5432,5641,5411,5629,5393,5612,5379,5592,5370,5569,5367e" filled="t" fillcolor="#FFFFFF" stroked="f">
                <v:path arrowok="t"/>
                <v:fill/>
              </v:shape>
            </v:group>
            <v:group style="position:absolute;left:5496;top:4102;width:148;height:28" coordorigin="5496,4102" coordsize="148,28">
              <v:shape style="position:absolute;left:5496;top:4102;width:148;height:28" coordorigin="5496,4102" coordsize="148,28" path="m5637,4102l5504,4102,5496,4108,5496,4123,5504,4129,5637,4129,5644,4123,5644,4108,5637,4102e" filled="t" fillcolor="#FFFFFF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331.621704pt;margin-top:49.015614pt;width:11.622pt;height:11.622pt;mso-position-horizontal-relative:page;mso-position-vertical-relative:page;z-index:-5912" coordorigin="6632,980" coordsize="232,232">
            <v:group style="position:absolute;left:6642;top:1033;width:213;height:170" coordorigin="6642,1033" coordsize="213,170">
              <v:shape style="position:absolute;left:6642;top:1033;width:213;height:170" coordorigin="6642,1033" coordsize="213,170" path="m6855,1033l6855,1203,6642,1203,6642,1033e" filled="f" stroked="t" strokeweight=".992pt" strokecolor="#50535C">
                <v:path arrowok="t"/>
              </v:shape>
            </v:group>
            <v:group style="position:absolute;left:6664;top:1097;width:43;height:71" coordorigin="6664,1097" coordsize="43,71">
              <v:shape style="position:absolute;left:6664;top:1097;width:43;height:71" coordorigin="6664,1097" coordsize="43,71" path="m6664,1167l6706,1097e" filled="f" stroked="t" strokeweight=".992pt" strokecolor="#50535C">
                <v:path arrowok="t"/>
              </v:shape>
            </v:group>
            <v:group style="position:absolute;left:6664;top:1075;width:170;height:43" coordorigin="6664,1075" coordsize="170,43">
              <v:shape style="position:absolute;left:6664;top:1075;width:170;height:43" coordorigin="6664,1075" coordsize="170,43" path="m6834,1075l6749,1118,6664,1075e" filled="f" stroked="t" strokeweight=".992pt" strokecolor="#50535C">
                <v:path arrowok="t"/>
              </v:shape>
            </v:group>
            <v:group style="position:absolute;left:6791;top:1097;width:43;height:71" coordorigin="6791,1097" coordsize="43,71">
              <v:shape style="position:absolute;left:6791;top:1097;width:43;height:71" coordorigin="6791,1097" coordsize="43,71" path="m6834,1167l6791,1097e" filled="f" stroked="t" strokeweight=".992pt" strokecolor="#50535C">
                <v:path arrowok="t"/>
              </v:shape>
            </v:group>
            <v:group style="position:absolute;left:6671;top:990;width:156;height:71" coordorigin="6671,990" coordsize="156,71">
              <v:shape style="position:absolute;left:6671;top:990;width:156;height:71" coordorigin="6671,990" coordsize="156,71" path="m6827,1061l6827,990,6671,990,6671,1061e" filled="f" stroked="t" strokeweight=".992pt" strokecolor="#50535C">
                <v:path arrowok="t"/>
              </v:shape>
            </v:group>
            <v:group style="position:absolute;left:6692;top:1019;width:50;height:2" coordorigin="6692,1019" coordsize="50,2">
              <v:shape style="position:absolute;left:6692;top:1019;width:50;height:2" coordorigin="6692,1019" coordsize="50,0" path="m6692,1019l6742,1019e" filled="f" stroked="t" strokeweight=".992pt" strokecolor="#50535C">
                <v:path arrowok="t"/>
              </v:shape>
            </v:group>
            <v:group style="position:absolute;left:6692;top:1047;width:99;height:2" coordorigin="6692,1047" coordsize="99,2">
              <v:shape style="position:absolute;left:6692;top:1047;width:99;height:2" coordorigin="6692,1047" coordsize="99,0" path="m6692,1047l6791,1047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73.353302pt;margin-top:47.606983pt;width:9.651pt;height:14.438914pt;mso-position-horizontal-relative:page;mso-position-vertical-relative:page;z-index:-5911" coordorigin="9467,952" coordsize="193,289">
            <v:group style="position:absolute;left:9478;top:962;width:173;height:90" coordorigin="9478,962" coordsize="173,90">
              <v:shape style="position:absolute;left:9478;top:962;width:173;height:90" coordorigin="9478,962" coordsize="173,90" path="m9650,1052l9627,990,9569,962,9545,965,9524,973,9506,985,9492,1001,9482,1020,9478,1042e" filled="f" stroked="t" strokeweight=".992pt" strokecolor="#50535C">
                <v:path arrowok="t"/>
              </v:shape>
            </v:group>
            <v:group style="position:absolute;left:9477;top:1070;width:173;height:161" coordorigin="9477,1070" coordsize="173,161">
              <v:shape style="position:absolute;left:9477;top:1070;width:173;height:161" coordorigin="9477,1070" coordsize="173,161" path="m9477,1070l9477,1141,9480,1164,9517,1217,9558,1231,9582,1228,9635,1192,9650,1151,9650,1070e" filled="f" stroked="t" strokeweight=".992pt" strokecolor="#50535C">
                <v:path arrowok="t"/>
              </v:shape>
            </v:group>
            <v:group style="position:absolute;left:9564;top:1007;width:2;height:72" coordorigin="9564,1007" coordsize="2,72">
              <v:shape style="position:absolute;left:9564;top:1007;width:2;height:72" coordorigin="9564,1007" coordsize="0,72" path="m9564,1079l9564,1007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26.650085pt;margin-top:48.819515pt;width:11.704509pt;height:11.906895pt;mso-position-horizontal-relative:page;mso-position-vertical-relative:page;z-index:-5910" coordorigin="4533,976" coordsize="234,238">
            <v:group style="position:absolute;left:4543;top:1014;width:192;height:190" coordorigin="4543,1014" coordsize="192,190">
              <v:shape style="position:absolute;left:4543;top:1014;width:192;height:190" coordorigin="4543,1014" coordsize="192,190" path="m4735,1188l4721,1197,4705,1202,4688,1205,4670,1204,4597,1169,4557,1113,4543,1059,4544,1043,4549,1028,4556,1014e" filled="f" stroked="t" strokeweight=".992pt" strokecolor="#50535C">
                <v:path arrowok="t"/>
              </v:shape>
            </v:group>
            <v:group style="position:absolute;left:4572;top:986;width:185;height:186" coordorigin="4572,986" coordsize="185,186">
              <v:shape style="position:absolute;left:4572;top:986;width:185;height:186" coordorigin="4572,986" coordsize="185,186" path="m4572,986l4631,1046,4617,1061,4606,1077,4644,1139,4661,1139,4676,1133,4698,1113,4757,1172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.852301pt;margin-top:786.897888pt;width:533.571pt;height:.1pt;mso-position-horizontal-relative:page;mso-position-vertical-relative:page;z-index:-5909" coordorigin="617,15738" coordsize="10671,2">
            <v:shape style="position:absolute;left:617;top:15738;width:10671;height:2" coordorigin="617,15738" coordsize="10671,0" path="m617,15738l11288,15738e" filled="f" stroked="t" strokeweight=".992pt" strokecolor="#96969C">
              <v:path arrowok="t"/>
            </v:shape>
          </v:group>
          <w10:wrap type="none"/>
        </w:pict>
      </w:r>
      <w:r>
        <w:rPr/>
        <w:pict>
          <v:group style="position:absolute;margin-left:30.300301pt;margin-top:87.374313pt;width:533.8318pt;height:8.9819pt;mso-position-horizontal-relative:page;mso-position-vertical-relative:page;z-index:-5908" coordorigin="606,1747" coordsize="10677,180">
            <v:group style="position:absolute;left:616;top:1763;width:84;height:81" coordorigin="616,1763" coordsize="84,81">
              <v:shape style="position:absolute;left:616;top:1763;width:84;height:81" coordorigin="616,1763" coordsize="84,81" path="m648,1763l619,1788,619,1801,619,1807,616,1819,618,1825,617,1834,620,1837,624,1843,673,1806,682,1793,694,1783,697,1777,700,1771,697,1765,684,1765,668,1763,648,1763e" filled="t" fillcolor="#50535C" stroked="f">
                <v:path arrowok="t"/>
                <v:fill/>
              </v:shape>
              <v:shape style="position:absolute;left:616;top:1763;width:84;height:81" coordorigin="616,1763" coordsize="84,81" path="m696,1763l686,1765,684,1765,697,1765,696,1763e" filled="t" fillcolor="#50535C" stroked="f">
                <v:path arrowok="t"/>
                <v:fill/>
              </v:shape>
            </v:group>
            <v:group style="position:absolute;left:761;top:1767;width:206;height:144" coordorigin="761,1767" coordsize="206,144">
              <v:shape style="position:absolute;left:761;top:1767;width:206;height:144" coordorigin="761,1767" coordsize="206,144" path="m894,1767l890,1769,884,1772,876,1783,871,1788,842,1817,829,1832,822,1842,815,1851,802,1859,801,1861,796,1867,792,1870,781,1882,773,1890,761,1904,763,1909,774,1911,780,1911,795,1909,803,1907,819,1904,827,1904,857,1904,861,1899,865,1894,871,1886,882,1873,898,1855,912,1841,955,1790,959,1786,968,1777,966,1772,910,1772,902,1771,900,1769,896,1767,895,1767,894,1767e" filled="t" fillcolor="#50535C" stroked="f">
                <v:path arrowok="t"/>
                <v:fill/>
              </v:shape>
              <v:shape style="position:absolute;left:761;top:1767;width:206;height:144" coordorigin="761,1767" coordsize="206,144" path="m857,1904l827,1904,840,1909,846,1909,854,1906,856,1905,857,1904e" filled="t" fillcolor="#50535C" stroked="f">
                <v:path arrowok="t"/>
                <v:fill/>
              </v:shape>
              <v:shape style="position:absolute;left:761;top:1767;width:206;height:144" coordorigin="761,1767" coordsize="206,144" path="m951,1768l943,1770,940,1770,925,1771,915,1772,910,1772,966,1772,966,1772,955,1768,951,1768e" filled="t" fillcolor="#50535C" stroked="f">
                <v:path arrowok="t"/>
                <v:fill/>
              </v:shape>
              <v:shape style="position:absolute;left:761;top:1767;width:206;height:144" coordorigin="761,1767" coordsize="206,144" path="m896,1767l895,1767,896,1767e" filled="t" fillcolor="#50535C" stroked="f">
                <v:path arrowok="t"/>
                <v:fill/>
              </v:shape>
            </v:group>
            <v:group style="position:absolute;left:911;top:1764;width:203;height:153" coordorigin="911,1764" coordsize="203,153">
              <v:shape style="position:absolute;left:911;top:1764;width:203;height:153" coordorigin="911,1764" coordsize="203,153" path="m1045,1765l1041,1766,1033,1774,1018,1788,987,1817,986,1818,954,1855,939,1871,927,1887,914,1902,911,1904,911,1907,914,1915,918,1917,925,1915,927,1915,929,1914,949,1912,969,1910,971,1910,987,1910,991,1904,994,1901,1002,1892,1009,1885,1021,1872,1027,1864,1035,1857,1048,1844,1062,1828,1074,1812,1087,1797,1093,1790,1100,1785,1114,1775,1112,1768,1108,1766,1086,1766,1085,1766,1068,1766,1062,1766,1056,1766,1045,1765e" filled="t" fillcolor="#50535C" stroked="f">
                <v:path arrowok="t"/>
                <v:fill/>
              </v:shape>
              <v:shape style="position:absolute;left:911;top:1764;width:203;height:153" coordorigin="911,1764" coordsize="203,153" path="m987,1910l971,1910,974,1911,984,1914,985,1913,987,1910e" filled="t" fillcolor="#50535C" stroked="f">
                <v:path arrowok="t"/>
                <v:fill/>
              </v:shape>
              <v:shape style="position:absolute;left:911;top:1764;width:203;height:153" coordorigin="911,1764" coordsize="203,153" path="m1100,1764l1092,1766,1086,1766,1108,1766,1103,1764,1100,1764e" filled="t" fillcolor="#50535C" stroked="f">
                <v:path arrowok="t"/>
                <v:fill/>
              </v:shape>
              <v:shape style="position:absolute;left:911;top:1764;width:203;height:153" coordorigin="911,1764" coordsize="203,153" path="m1076,1766l1072,1766,1068,1766,1068,1766,1085,1766,1076,1766e" filled="t" fillcolor="#50535C" stroked="f">
                <v:path arrowok="t"/>
                <v:fill/>
              </v:shape>
            </v:group>
            <v:group style="position:absolute;left:1626;top:1761;width:208;height:154" coordorigin="1626,1761" coordsize="208,154">
              <v:shape style="position:absolute;left:1626;top:1761;width:208;height:154" coordorigin="1626,1761" coordsize="208,154" path="m1763,1761l1760,1764,1758,1766,1750,1775,1739,1787,1725,1801,1706,1819,1678,1847,1672,1853,1667,1859,1653,1873,1639,1888,1626,1903,1626,1905,1630,1914,1633,1916,1643,1910,1645,1909,1654,1908,1661,1908,1679,1906,1715,1906,1720,1901,1723,1898,1732,1888,1772,1843,1785,1828,1799,1813,1812,1798,1827,1784,1834,1779,1833,1775,1828,1769,1773,1769,1770,1768,1766,1764,1765,1763,1763,1761e" filled="t" fillcolor="#50535C" stroked="f">
                <v:path arrowok="t"/>
                <v:fill/>
              </v:shape>
              <v:shape style="position:absolute;left:1626;top:1761;width:208;height:154" coordorigin="1626,1761" coordsize="208,154" path="m1715,1906l1679,1906,1691,1907,1708,1909,1713,1908,1715,1906e" filled="t" fillcolor="#50535C" stroked="f">
                <v:path arrowok="t"/>
                <v:fill/>
              </v:shape>
              <v:shape style="position:absolute;left:1626;top:1761;width:208;height:154" coordorigin="1626,1761" coordsize="208,154" path="m1661,1908l1654,1908,1660,1908,1661,1908e" filled="t" fillcolor="#50535C" stroked="f">
                <v:path arrowok="t"/>
                <v:fill/>
              </v:shape>
              <v:shape style="position:absolute;left:1626;top:1761;width:208;height:154" coordorigin="1626,1761" coordsize="208,154" path="m1802,1765l1789,1767,1783,1768,1773,1769,1828,1769,1827,1769,1807,1769,1802,1765e" filled="t" fillcolor="#50535C" stroked="f">
                <v:path arrowok="t"/>
                <v:fill/>
              </v:shape>
              <v:shape style="position:absolute;left:1626;top:1761;width:208;height:154" coordorigin="1626,1761" coordsize="208,154" path="m1817,1766l1807,1769,1827,1769,1825,1766,1821,1766,1817,1766e" filled="t" fillcolor="#50535C" stroked="f">
                <v:path arrowok="t"/>
                <v:fill/>
              </v:shape>
              <v:shape style="position:absolute;left:1626;top:1761;width:208;height:154" coordorigin="1626,1761" coordsize="208,154" path="m1825,1766l1821,1766,1825,1766e" filled="t" fillcolor="#50535C" stroked="f">
                <v:path arrowok="t"/>
                <v:fill/>
              </v:shape>
            </v:group>
            <v:group style="position:absolute;left:2053;top:1759;width:210;height:152" coordorigin="2053,1759" coordsize="210,152">
              <v:shape style="position:absolute;left:2053;top:1759;width:210;height:152" coordorigin="2053,1759" coordsize="210,152" path="m2192,1759l2189,1761,2167,1783,2149,1801,2137,1815,2123,1830,2107,1846,2093,1860,2078,1874,2064,1888,2061,1890,2058,1893,2053,1898,2053,1900,2057,1908,2061,1911,2071,1908,2097,1908,2102,1906,2108,1906,2130,1906,2130,1906,2140,1895,2154,1881,2169,1868,2171,1866,2172,1864,2182,1854,2190,1844,2200,1835,2214,1821,2259,1778,2261,1775,2262,1773,2260,1766,2207,1766,2201,1765,2192,1759e" filled="t" fillcolor="#50535C" stroked="f">
                <v:path arrowok="t"/>
                <v:fill/>
              </v:shape>
              <v:shape style="position:absolute;left:2053;top:1759;width:210;height:152" coordorigin="2053,1759" coordsize="210,152" path="m2097,1908l2071,1908,2076,1909,2086,1910,2092,1910,2097,1908e" filled="t" fillcolor="#50535C" stroked="f">
                <v:path arrowok="t"/>
                <v:fill/>
              </v:shape>
              <v:shape style="position:absolute;left:2053;top:1759;width:210;height:152" coordorigin="2053,1759" coordsize="210,152" path="m2130,1906l2108,1906,2117,1906,2121,1908,2125,1910,2128,1908,2130,1906e" filled="t" fillcolor="#50535C" stroked="f">
                <v:path arrowok="t"/>
                <v:fill/>
              </v:shape>
              <v:shape style="position:absolute;left:2053;top:1759;width:210;height:152" coordorigin="2053,1759" coordsize="210,152" path="m2215,1763l2213,1764,2207,1766,2260,1766,2260,1766,2227,1766,2215,1763e" filled="t" fillcolor="#50535C" stroked="f">
                <v:path arrowok="t"/>
                <v:fill/>
              </v:shape>
              <v:shape style="position:absolute;left:2053;top:1759;width:210;height:152" coordorigin="2053,1759" coordsize="210,152" path="m2258,1761l2237,1762,2227,1766,2260,1766,2259,1762,2258,1761e" filled="t" fillcolor="#50535C" stroked="f">
                <v:path arrowok="t"/>
                <v:fill/>
              </v:shape>
            </v:group>
            <v:group style="position:absolute;left:2199;top:1758;width:211;height:150" coordorigin="2199,1758" coordsize="211,150">
              <v:shape style="position:absolute;left:2199;top:1758;width:211;height:150" coordorigin="2199,1758" coordsize="211,150" path="m2339,1758l2330,1767,2322,1775,2307,1792,2265,1832,2251,1846,2244,1854,2236,1861,2225,1869,2223,1871,2212,1881,2206,1888,2204,1890,2199,1897,2199,1901,2204,1906,2208,1907,2215,1904,2218,1903,2263,1902,2279,1902,2292,1889,2322,1859,2324,1857,2329,1854,2341,1843,2355,1829,2387,1796,2401,1782,2407,1777,2410,1772,2404,1764,2363,1764,2356,1764,2349,1764,2339,1758e" filled="t" fillcolor="#50535C" stroked="f">
                <v:path arrowok="t"/>
                <v:fill/>
              </v:shape>
              <v:shape style="position:absolute;left:2199;top:1758;width:211;height:150" coordorigin="2199,1758" coordsize="211,150" path="m2279,1902l2263,1902,2264,1902,2273,1906,2278,1903,2279,1902e" filled="t" fillcolor="#50535C" stroked="f">
                <v:path arrowok="t"/>
                <v:fill/>
              </v:shape>
              <v:shape style="position:absolute;left:2199;top:1758;width:211;height:150" coordorigin="2199,1758" coordsize="211,150" path="m2391,1760l2380,1763,2363,1764,2404,1764,2397,1761,2391,1760e" filled="t" fillcolor="#50535C" stroked="f">
                <v:path arrowok="t"/>
                <v:fill/>
              </v:shape>
            </v:group>
            <v:group style="position:absolute;left:1913;top:1761;width:200;height:151" coordorigin="1913,1761" coordsize="200,151">
              <v:shape style="position:absolute;left:1913;top:1761;width:200;height:151" coordorigin="1913,1761" coordsize="200,151" path="m1965,1910l1945,1910,1955,1912,1960,1912,1965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1944,1910l1930,1910,1939,1910,1944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2051,1761l2044,1763,2040,1766,2032,1777,2027,1782,2021,1789,1994,1815,1981,1829,1967,1845,1952,1862,1938,1876,1924,1890,1922,1892,1919,1894,1913,1902,1916,1908,1916,1908,1926,1910,1930,1910,1944,1910,1945,1910,1965,1910,1971,1908,1977,1907,1991,1907,1992,1906,1995,1905,1997,1894,2013,1879,2058,1834,2091,1796,2098,1789,2108,1782,2109,1780,2115,1773,2114,1767,2060,1767,2058,1767,2056,1767,2051,1761e" filled="t" fillcolor="#50535C" stroked="f">
                <v:path arrowok="t"/>
                <v:fill/>
              </v:shape>
              <v:shape style="position:absolute;left:1913;top:1761;width:200;height:151" coordorigin="1913,1761" coordsize="200,151" path="m1991,1907l1977,1907,1986,1908,1989,1908,1991,1907e" filled="t" fillcolor="#50535C" stroked="f">
                <v:path arrowok="t"/>
                <v:fill/>
              </v:shape>
              <v:shape style="position:absolute;left:1913;top:1761;width:200;height:151" coordorigin="1913,1761" coordsize="200,151" path="m2099,1761l2072,1764,2060,1767,2114,1767,2112,1762,2099,1761e" filled="t" fillcolor="#50535C" stroked="f">
                <v:path arrowok="t"/>
                <v:fill/>
              </v:shape>
            </v:group>
            <v:group style="position:absolute;left:2346;top:1760;width:204;height:146" coordorigin="2346,1760" coordsize="204,146">
              <v:shape style="position:absolute;left:2346;top:1760;width:204;height:146" coordorigin="2346,1760" coordsize="204,146" path="m2482,1760l2480,1761,2476,1765,2447,1794,2433,1808,2417,1825,2402,1839,2388,1853,2379,1862,2370,1872,2356,1883,2353,1887,2346,1893,2346,1897,2351,1904,2354,1906,2364,1905,2372,1905,2387,1901,2406,1901,2410,1900,2411,1900,2424,1900,2426,1899,2431,1892,2432,1891,2440,1884,2448,1877,2458,1866,2483,1839,2500,1821,2514,1807,2529,1794,2545,1781,2550,1778,2550,1771,2543,1765,2542,1764,2491,1764,2482,1760e" filled="t" fillcolor="#50535C" stroked="f">
                <v:path arrowok="t"/>
                <v:fill/>
              </v:shape>
              <v:shape style="position:absolute;left:2346;top:1760;width:204;height:146" coordorigin="2346,1760" coordsize="204,146" path="m2372,1905l2364,1905,2370,1905,2372,1905e" filled="t" fillcolor="#50535C" stroked="f">
                <v:path arrowok="t"/>
                <v:fill/>
              </v:shape>
              <v:shape style="position:absolute;left:2346;top:1760;width:204;height:146" coordorigin="2346,1760" coordsize="204,146" path="m2406,1901l2387,1901,2399,1904,2406,1901e" filled="t" fillcolor="#50535C" stroked="f">
                <v:path arrowok="t"/>
                <v:fill/>
              </v:shape>
              <v:shape style="position:absolute;left:2346;top:1760;width:204;height:146" coordorigin="2346,1760" coordsize="204,146" path="m2424,1900l2411,1900,2420,1903,2424,1900e" filled="t" fillcolor="#50535C" stroked="f">
                <v:path arrowok="t"/>
                <v:fill/>
              </v:shape>
              <v:shape style="position:absolute;left:2346;top:1760;width:204;height:146" coordorigin="2346,1760" coordsize="204,146" path="m2539,1762l2527,1762,2516,1763,2498,1763,2491,1764,2542,1764,2541,1763,2541,1763,2516,1763,2541,1763,2539,1762e" filled="t" fillcolor="#50535C" stroked="f">
                <v:path arrowok="t"/>
                <v:fill/>
              </v:shape>
            </v:group>
            <v:group style="position:absolute;left:1771;top:1761;width:202;height:151" coordorigin="1771,1761" coordsize="202,151">
              <v:shape style="position:absolute;left:1771;top:1761;width:202;height:151" coordorigin="1771,1761" coordsize="202,151" path="m1906,1761l1906,1761,1896,1769,1894,1772,1889,1777,1836,1835,1824,1847,1805,1867,1774,1896,1773,1899,1771,1904,1772,1907,1779,1909,1782,1912,1786,1908,1788,1906,1790,1905,1831,1902,1838,1902,1843,1902,1855,1901,1858,1899,1865,1888,1870,1883,1897,1854,1911,1840,1926,1823,1940,1809,1954,1795,1970,1782,1971,1781,1972,1780,1973,1776,1974,1774,1973,1769,1923,1769,1918,1769,1906,1761e" filled="t" fillcolor="#50535C" stroked="f">
                <v:path arrowok="t"/>
                <v:fill/>
              </v:shape>
              <v:shape style="position:absolute;left:1771;top:1761;width:202;height:151" coordorigin="1771,1761" coordsize="202,151" path="m1838,1902l1831,1902,1831,1902,1838,1902e" filled="t" fillcolor="#50535C" stroked="f">
                <v:path arrowok="t"/>
                <v:fill/>
              </v:shape>
              <v:shape style="position:absolute;left:1771;top:1761;width:202;height:151" coordorigin="1771,1761" coordsize="202,151" path="m1967,1763l1949,1766,1939,1768,1923,1769,1973,1769,1972,1766,1967,1763e" filled="t" fillcolor="#50535C" stroked="f">
                <v:path arrowok="t"/>
                <v:fill/>
              </v:shape>
            </v:group>
            <v:group style="position:absolute;left:1200;top:1760;width:200;height:149" coordorigin="1200,1760" coordsize="200,149">
              <v:shape style="position:absolute;left:1200;top:1760;width:200;height:149" coordorigin="1200,1760" coordsize="200,149" path="m1329,1762l1326,1763,1322,1767,1321,1769,1276,1817,1264,1830,1247,1848,1212,1884,1205,1890,1200,1900,1207,1908,1216,1909,1235,1903,1245,1900,1283,1900,1286,1892,1288,1890,1336,1842,1365,1809,1379,1794,1393,1780,1399,1775,1399,1770,1395,1766,1343,1766,1329,1762e" filled="t" fillcolor="#50535C" stroked="f">
                <v:path arrowok="t"/>
                <v:fill/>
              </v:shape>
              <v:shape style="position:absolute;left:1200;top:1760;width:200;height:149" coordorigin="1200,1760" coordsize="200,149" path="m1279,1902l1265,1902,1276,1902,1279,1902e" filled="t" fillcolor="#50535C" stroked="f">
                <v:path arrowok="t"/>
                <v:fill/>
              </v:shape>
              <v:shape style="position:absolute;left:1200;top:1760;width:200;height:149" coordorigin="1200,1760" coordsize="200,149" path="m1283,1900l1245,1900,1260,1902,1279,1902,1282,1901,1283,1900e" filled="t" fillcolor="#50535C" stroked="f">
                <v:path arrowok="t"/>
                <v:fill/>
              </v:shape>
              <v:shape style="position:absolute;left:1200;top:1760;width:200;height:149" coordorigin="1200,1760" coordsize="200,149" path="m1386,1760l1368,1762,1343,1766,1395,1766,1390,1762,1386,1760e" filled="t" fillcolor="#50535C" stroked="f">
                <v:path arrowok="t"/>
                <v:fill/>
              </v:shape>
            </v:group>
            <v:group style="position:absolute;left:1345;top:1762;width:198;height:147" coordorigin="1345,1762" coordsize="198,147">
              <v:shape style="position:absolute;left:1345;top:1762;width:198;height:147" coordorigin="1345,1762" coordsize="198,147" path="m1475,1762l1474,1763,1464,1773,1446,1792,1432,1807,1418,1821,1409,1829,1400,1837,1389,1850,1387,1854,1377,1864,1349,1895,1347,1897,1345,1901,1345,1903,1348,1908,1355,1910,1360,1907,1362,1906,1370,1904,1393,1901,1422,1901,1422,1901,1427,1896,1452,1871,1470,1854,1482,1840,1512,1808,1525,1793,1539,1779,1543,1776,1543,1769,1537,1766,1495,1766,1485,1766,1475,1762e" filled="t" fillcolor="#50535C" stroked="f">
                <v:path arrowok="t"/>
                <v:fill/>
              </v:shape>
              <v:shape style="position:absolute;left:1345;top:1762;width:198;height:147" coordorigin="1345,1762" coordsize="198,147" path="m1422,1901l1393,1901,1412,1901,1418,1903,1422,1901e" filled="t" fillcolor="#50535C" stroked="f">
                <v:path arrowok="t"/>
                <v:fill/>
              </v:shape>
              <v:shape style="position:absolute;left:1345;top:1762;width:198;height:147" coordorigin="1345,1762" coordsize="198,147" path="m1513,1764l1495,1766,1537,1766,1535,1765,1533,1764,1520,1764,1513,1764e" filled="t" fillcolor="#50535C" stroked="f">
                <v:path arrowok="t"/>
                <v:fill/>
              </v:shape>
              <v:shape style="position:absolute;left:1345;top:1762;width:198;height:147" coordorigin="1345,1762" coordsize="198,147" path="m1531,1763l1520,1764,1533,1764,1531,1763e" filled="t" fillcolor="#50535C" stroked="f">
                <v:path arrowok="t"/>
                <v:fill/>
              </v:shape>
            </v:group>
            <v:group style="position:absolute;left:1491;top:1763;width:199;height:149" coordorigin="1491,1763" coordsize="199,149">
              <v:shape style="position:absolute;left:1491;top:1763;width:199;height:149" coordorigin="1491,1763" coordsize="199,149" path="m1619,1763l1615,1767,1611,1770,1589,1793,1545,1840,1530,1857,1500,1890,1497,1893,1491,1899,1491,1904,1495,1910,1503,1912,1510,1906,1526,1904,1533,1903,1544,1902,1561,1902,1570,1901,1571,1901,1576,1894,1580,1888,1590,1876,1618,1847,1624,1841,1629,1835,1642,1821,1649,1814,1666,1797,1674,1787,1685,1779,1687,1778,1688,1776,1690,1774,1688,1769,1687,1768,1638,1768,1629,1768,1619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571,1901e" filled="t" fillcolor="#50535C" stroked="f">
                <v:path arrowok="t"/>
                <v:fill/>
              </v:shape>
              <v:shape style="position:absolute;left:1491;top:1763;width:199;height:149" coordorigin="1491,1763" coordsize="199,149" path="m1651,1765l1638,1768,1687,1768,1686,1767,1669,1767,1664,1766,1655,1766,1651,1765e" filled="t" fillcolor="#50535C" stroked="f">
                <v:path arrowok="t"/>
                <v:fill/>
              </v:shape>
              <v:shape style="position:absolute;left:1491;top:1763;width:199;height:149" coordorigin="1491,1763" coordsize="199,149" path="m1675,1763l1669,1767,1686,1767,1684,1765,1678,1763,1675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664,1766l1655,1766,1664,1766,1664,1766e" filled="t" fillcolor="#50535C" stroked="f">
                <v:path arrowok="t"/>
                <v:fill/>
              </v:shape>
            </v:group>
            <v:group style="position:absolute;left:2488;top:1763;width:194;height:144" coordorigin="2488,1763" coordsize="194,144">
              <v:shape style="position:absolute;left:2488;top:1763;width:194;height:144" coordorigin="2488,1763" coordsize="194,144" path="m2561,1904l2546,1904,2557,1907,2559,1905,2561,1904e" filled="t" fillcolor="#50535C" stroked="f">
                <v:path arrowok="t"/>
                <v:fill/>
              </v:shape>
              <v:shape style="position:absolute;left:2488;top:1763;width:194;height:144" coordorigin="2488,1763" coordsize="194,144" path="m2534,1905l2507,1905,2511,1906,2517,1906,2521,1907,2534,1905e" filled="t" fillcolor="#50535C" stroked="f">
                <v:path arrowok="t"/>
                <v:fill/>
              </v:shape>
              <v:shape style="position:absolute;left:2488;top:1763;width:194;height:144" coordorigin="2488,1763" coordsize="194,144" path="m2618,1763l2615,1765,2606,1774,2600,1780,2548,1836,2501,1882,2490,1892,2489,1894,2488,1895,2491,1902,2496,1906,2507,1905,2534,1905,2546,1904,2561,1904,2569,1895,2617,1846,2626,1836,2639,1821,2653,1807,2668,1794,2683,1781,2683,1768,2682,1767,2652,1767,2647,1766,2629,1766,2626,1766,2618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64,1763l2652,1767,2682,1767,2680,1764,2667,1764,2664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42,1765l2629,1766,2647,1766,2642,1765e" filled="t" fillcolor="#50535C" stroked="f">
                <v:path arrowok="t"/>
                <v:fill/>
              </v:shape>
            </v:group>
            <v:group style="position:absolute;left:1053;top:1764;width:190;height:146" coordorigin="1053,1764" coordsize="190,146">
              <v:shape style="position:absolute;left:1053;top:1764;width:190;height:146" coordorigin="1053,1764" coordsize="190,146" path="m1179,1767l1176,1769,1074,1876,1066,1884,1058,1893,1057,1893,1053,1899,1055,1905,1064,1909,1067,1910,1082,1908,1092,1907,1109,1904,1115,1903,1132,1903,1137,1897,1140,1891,1149,1883,1161,1869,1176,1852,1188,1841,1205,1821,1217,1806,1243,1774,1241,1772,1241,1771,1195,1771,1179,1767e" filled="t" fillcolor="#50535C" stroked="f">
                <v:path arrowok="t"/>
                <v:fill/>
              </v:shape>
              <v:shape style="position:absolute;left:1053;top:1764;width:190;height:146" coordorigin="1053,1764" coordsize="190,146" path="m1132,1903l1115,1903,1126,1908,1130,1907,1132,1903e" filled="t" fillcolor="#50535C" stroked="f">
                <v:path arrowok="t"/>
                <v:fill/>
              </v:shape>
              <v:shape style="position:absolute;left:1053;top:1764;width:190;height:146" coordorigin="1053,1764" coordsize="190,146" path="m1226,1764l1207,1769,1195,1771,1241,1771,1240,1769,1232,1766,1226,1764e" filled="t" fillcolor="#50535C" stroked="f">
                <v:path arrowok="t"/>
                <v:fill/>
              </v:shape>
            </v:group>
            <v:group style="position:absolute;left:626;top:1768;width:196;height:143" coordorigin="626,1768" coordsize="196,143">
              <v:shape style="position:absolute;left:626;top:1768;width:196;height:143" coordorigin="626,1768" coordsize="196,143" path="m757,1768l754,1770,751,1772,694,1830,666,1859,652,1873,645,1881,639,1889,626,1899,627,1905,639,1910,645,1910,656,1908,659,1906,670,1905,677,1901,703,1901,706,1899,707,1898,726,1874,741,1858,753,1846,771,1828,821,1775,819,1773,818,1772,798,1772,792,1771,776,1770,766,1769,757,1768e" filled="t" fillcolor="#50535C" stroked="f">
                <v:path arrowok="t"/>
                <v:fill/>
              </v:shape>
              <v:shape style="position:absolute;left:626;top:1768;width:196;height:143" coordorigin="626,1768" coordsize="196,143" path="m703,1901l677,1901,692,1910,698,1906,703,1901e" filled="t" fillcolor="#50535C" stroked="f">
                <v:path arrowok="t"/>
                <v:fill/>
              </v:shape>
              <v:shape style="position:absolute;left:626;top:1768;width:196;height:143" coordorigin="626,1768" coordsize="196,143" path="m808,1770l798,1772,818,1772,818,1771,812,1770,808,1770e" filled="t" fillcolor="#50535C" stroked="f">
                <v:path arrowok="t"/>
                <v:fill/>
              </v:shape>
            </v:group>
            <v:group style="position:absolute;left:5649;top:1761;width:208;height:154" coordorigin="5649,1761" coordsize="208,154">
              <v:shape style="position:absolute;left:5649;top:1761;width:208;height:154" coordorigin="5649,1761" coordsize="208,154" path="m5787,1761l5784,1764,5781,1766,5773,1775,5762,1787,5748,1801,5729,1819,5701,1847,5695,1853,5691,1859,5676,1873,5663,1888,5649,1903,5649,1905,5653,1914,5656,1916,5666,1910,5668,1909,5677,1908,5684,1908,5702,1906,5738,1906,5743,1901,5747,1898,5755,1888,5795,1843,5809,1828,5822,1813,5835,1798,5850,1784,5857,1779,5856,1775,5851,1769,5796,1769,5793,1768,5790,1764,5788,1763,5787,1761e" filled="t" fillcolor="#50535C" stroked="f">
                <v:path arrowok="t"/>
                <v:fill/>
              </v:shape>
              <v:shape style="position:absolute;left:5649;top:1761;width:208;height:154" coordorigin="5649,1761" coordsize="208,154" path="m5738,1906l5702,1906,5714,1907,5731,1909,5736,1908,5738,1906e" filled="t" fillcolor="#50535C" stroked="f">
                <v:path arrowok="t"/>
                <v:fill/>
              </v:shape>
              <v:shape style="position:absolute;left:5649;top:1761;width:208;height:154" coordorigin="5649,1761" coordsize="208,154" path="m5684,1908l5677,1908,5683,1908,5684,1908e" filled="t" fillcolor="#50535C" stroked="f">
                <v:path arrowok="t"/>
                <v:fill/>
              </v:shape>
              <v:shape style="position:absolute;left:5649;top:1761;width:208;height:154" coordorigin="5649,1761" coordsize="208,154" path="m5825,1765l5813,1767,5806,1768,5796,1769,5851,1769,5851,1769,5831,1769,5825,1765e" filled="t" fillcolor="#50535C" stroked="f">
                <v:path arrowok="t"/>
                <v:fill/>
              </v:shape>
              <v:shape style="position:absolute;left:5649;top:1761;width:208;height:154" coordorigin="5649,1761" coordsize="208,154" path="m5840,1766l5831,1769,5851,1769,5848,1766,5845,1766,5840,1766e" filled="t" fillcolor="#50535C" stroked="f">
                <v:path arrowok="t"/>
                <v:fill/>
              </v:shape>
              <v:shape style="position:absolute;left:5649;top:1761;width:208;height:154" coordorigin="5649,1761" coordsize="208,154" path="m5848,1766l5845,1766,5848,1766e" filled="t" fillcolor="#50535C" stroked="f">
                <v:path arrowok="t"/>
                <v:fill/>
              </v:shape>
            </v:group>
            <v:group style="position:absolute;left:6076;top:1759;width:210;height:152" coordorigin="6076,1759" coordsize="210,152">
              <v:shape style="position:absolute;left:6076;top:1759;width:210;height:152" coordorigin="6076,1759" coordsize="210,152" path="m6215,1759l6212,1761,6190,1783,6173,1801,6160,1815,6146,1830,6130,1846,6116,1860,6102,1874,6087,1888,6085,1890,6082,1893,6076,1898,6076,1900,6080,1908,6084,1911,6095,1908,6120,1908,6126,1906,6131,1906,6153,1906,6153,1906,6164,1895,6177,1881,6192,1868,6194,1866,6196,1864,6205,1854,6213,1844,6223,1835,6237,1821,6282,1778,6284,1775,6286,1773,6284,1766,6230,1766,6225,1765,6215,1759e" filled="t" fillcolor="#50535C" stroked="f">
                <v:path arrowok="t"/>
                <v:fill/>
              </v:shape>
              <v:shape style="position:absolute;left:6076;top:1759;width:210;height:152" coordorigin="6076,1759" coordsize="210,152" path="m6120,1908l6095,1908,6099,1909,6109,1910,6115,1910,6120,1908e" filled="t" fillcolor="#50535C" stroked="f">
                <v:path arrowok="t"/>
                <v:fill/>
              </v:shape>
              <v:shape style="position:absolute;left:6076;top:1759;width:210;height:152" coordorigin="6076,1759" coordsize="210,152" path="m6153,1906l6131,1906,6141,1906,6144,1908,6149,1910,6151,1908,6153,1906e" filled="t" fillcolor="#50535C" stroked="f">
                <v:path arrowok="t"/>
                <v:fill/>
              </v:shape>
              <v:shape style="position:absolute;left:6076;top:1759;width:210;height:152" coordorigin="6076,1759" coordsize="210,152" path="m6238,1763l6237,1764,6230,1766,6284,1766,6284,1766,6250,1766,6238,1763e" filled="t" fillcolor="#50535C" stroked="f">
                <v:path arrowok="t"/>
                <v:fill/>
              </v:shape>
              <v:shape style="position:absolute;left:6076;top:1759;width:210;height:152" coordorigin="6076,1759" coordsize="210,152" path="m6281,1761l6261,1762,6250,1766,6284,1766,6283,1762,6281,1761e" filled="t" fillcolor="#50535C" stroked="f">
                <v:path arrowok="t"/>
                <v:fill/>
              </v:shape>
            </v:group>
            <v:group style="position:absolute;left:6222;top:1758;width:211;height:150" coordorigin="6222,1758" coordsize="211,150">
              <v:shape style="position:absolute;left:6222;top:1758;width:211;height:150" coordorigin="6222,1758" coordsize="211,150" path="m6363,1758l6354,1767,6345,1775,6330,1792,6288,1832,6274,1846,6267,1854,6260,1861,6248,1869,6246,1871,6236,1881,6229,1888,6227,1890,6222,1897,6223,1901,6228,1906,6232,1907,6238,1904,6241,1903,6286,1902,6302,1902,6315,1889,6346,1859,6347,1857,6352,1854,6365,1843,6378,1829,6410,1796,6424,1782,6430,1777,6433,1772,6427,1764,6386,1764,6379,1764,6372,1764,6363,1758e" filled="t" fillcolor="#50535C" stroked="f">
                <v:path arrowok="t"/>
                <v:fill/>
              </v:shape>
              <v:shape style="position:absolute;left:6222;top:1758;width:211;height:150" coordorigin="6222,1758" coordsize="211,150" path="m6302,1902l6286,1902,6288,1902,6296,1906,6301,1903,6302,1902e" filled="t" fillcolor="#50535C" stroked="f">
                <v:path arrowok="t"/>
                <v:fill/>
              </v:shape>
              <v:shape style="position:absolute;left:6222;top:1758;width:211;height:150" coordorigin="6222,1758" coordsize="211,150" path="m6414,1760l6403,1763,6386,1764,6427,1764,6421,1761,6414,1760e" filled="t" fillcolor="#50535C" stroked="f">
                <v:path arrowok="t"/>
                <v:fill/>
              </v:shape>
            </v:group>
            <v:group style="position:absolute;left:5937;top:1761;width:200;height:151" coordorigin="5937,1761" coordsize="200,151">
              <v:shape style="position:absolute;left:5937;top:1761;width:200;height:151" coordorigin="5937,1761" coordsize="200,151" path="m5988,1910l5968,1910,5978,1912,5983,1912,5988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5967,1910l5953,1910,5962,1910,5967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6075,1761l6067,1763,6063,1766,6055,1777,6050,1782,6044,1789,6018,1815,6004,1829,5990,1845,5976,1862,5961,1876,5947,1890,5945,1892,5943,1894,5937,1902,5939,1908,5939,1908,5950,1910,5953,1910,5967,1910,5968,1910,5988,1910,5994,1908,6001,1907,6015,1907,6015,1906,6018,1905,6020,1894,6036,1879,6081,1834,6114,1796,6121,1789,6131,1782,6132,1780,6138,1773,6137,1767,6083,1767,6082,1767,6079,1767,6075,1761e" filled="t" fillcolor="#50535C" stroked="f">
                <v:path arrowok="t"/>
                <v:fill/>
              </v:shape>
              <v:shape style="position:absolute;left:5937;top:1761;width:200;height:151" coordorigin="5937,1761" coordsize="200,151" path="m6015,1907l6001,1907,6010,1908,6012,1908,6015,1907e" filled="t" fillcolor="#50535C" stroked="f">
                <v:path arrowok="t"/>
                <v:fill/>
              </v:shape>
              <v:shape style="position:absolute;left:5937;top:1761;width:200;height:151" coordorigin="5937,1761" coordsize="200,151" path="m6123,1761l6095,1764,6083,1767,6137,1767,6135,1762,6123,1761e" filled="t" fillcolor="#50535C" stroked="f">
                <v:path arrowok="t"/>
                <v:fill/>
              </v:shape>
            </v:group>
            <v:group style="position:absolute;left:6369;top:1760;width:204;height:146" coordorigin="6369,1760" coordsize="204,146">
              <v:shape style="position:absolute;left:6369;top:1760;width:204;height:146" coordorigin="6369,1760" coordsize="204,146" path="m6506,1760l6503,1761,6499,1765,6471,1794,6456,1808,6440,1825,6426,1839,6411,1853,6402,1862,6394,1872,6379,1883,6376,1887,6369,1893,6369,1897,6374,1904,6377,1906,6387,1905,6395,1905,6410,1901,6429,1901,6433,1900,6434,1900,6447,1900,6449,1899,6454,1892,6455,1891,6463,1884,6471,1877,6481,1866,6506,1839,6523,1821,6538,1807,6552,1794,6568,1781,6573,1778,6573,1771,6567,1765,6566,1764,6514,1764,6506,1760e" filled="t" fillcolor="#50535C" stroked="f">
                <v:path arrowok="t"/>
                <v:fill/>
              </v:shape>
              <v:shape style="position:absolute;left:6369;top:1760;width:204;height:146" coordorigin="6369,1760" coordsize="204,146" path="m6395,1905l6387,1905,6393,1905,6395,1905e" filled="t" fillcolor="#50535C" stroked="f">
                <v:path arrowok="t"/>
                <v:fill/>
              </v:shape>
              <v:shape style="position:absolute;left:6369;top:1760;width:204;height:146" coordorigin="6369,1760" coordsize="204,146" path="m6429,1901l6410,1901,6422,1904,6429,1901e" filled="t" fillcolor="#50535C" stroked="f">
                <v:path arrowok="t"/>
                <v:fill/>
              </v:shape>
              <v:shape style="position:absolute;left:6369;top:1760;width:204;height:146" coordorigin="6369,1760" coordsize="204,146" path="m6447,1900l6434,1900,6443,1903,6447,1900e" filled="t" fillcolor="#50535C" stroked="f">
                <v:path arrowok="t"/>
                <v:fill/>
              </v:shape>
              <v:shape style="position:absolute;left:6369;top:1760;width:204;height:146" coordorigin="6369,1760" coordsize="204,146" path="m6562,1762l6550,1762,6539,1763,6521,1763,6514,1764,6566,1764,6565,1763,6564,1763,6539,1763,6564,1763,6562,1762e" filled="t" fillcolor="#50535C" stroked="f">
                <v:path arrowok="t"/>
                <v:fill/>
              </v:shape>
            </v:group>
            <v:group style="position:absolute;left:5795;top:1761;width:202;height:151" coordorigin="5795,1761" coordsize="202,151">
              <v:shape style="position:absolute;left:5795;top:1761;width:202;height:151" coordorigin="5795,1761" coordsize="202,151" path="m5929,1761l5929,1761,5919,1769,5917,1772,5913,1777,5859,1835,5848,1847,5828,1867,5797,1896,5796,1899,5795,1904,5796,1907,5802,1909,5806,1912,5809,1908,5811,1906,5813,1905,5854,1902,5861,1902,5866,1902,5878,1901,5882,1899,5889,1888,5893,1883,5920,1854,5934,1840,5950,1823,5963,1809,5978,1795,5993,1782,5994,1781,5995,1780,5997,1776,5997,1774,5996,1769,5946,1769,5941,1769,5929,1761e" filled="t" fillcolor="#50535C" stroked="f">
                <v:path arrowok="t"/>
                <v:fill/>
              </v:shape>
              <v:shape style="position:absolute;left:5795;top:1761;width:202;height:151" coordorigin="5795,1761" coordsize="202,151" path="m5861,1902l5854,1902,5854,1902,5861,1902e" filled="t" fillcolor="#50535C" stroked="f">
                <v:path arrowok="t"/>
                <v:fill/>
              </v:shape>
              <v:shape style="position:absolute;left:5795;top:1761;width:202;height:151" coordorigin="5795,1761" coordsize="202,151" path="m5990,1763l5973,1766,5962,1768,5946,1769,5996,1769,5995,1766,5990,1763e" filled="t" fillcolor="#50535C" stroked="f">
                <v:path arrowok="t"/>
                <v:fill/>
              </v:shape>
            </v:group>
            <v:group style="position:absolute;left:5223;top:1760;width:200;height:149" coordorigin="5223,1760" coordsize="200,149">
              <v:shape style="position:absolute;left:5223;top:1760;width:200;height:149" coordorigin="5223,1760" coordsize="200,149" path="m5353,1762l5349,1763,5345,1767,5344,1769,5299,1817,5288,1830,5270,1848,5236,1884,5229,1890,5223,1900,5230,1908,5239,1909,5258,1903,5268,1900,5306,1900,5310,1892,5312,1890,5359,1842,5388,1809,5402,1794,5417,1780,5423,1775,5422,1770,5418,1766,5366,1766,5353,176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3,1902l5288,1902,5299,1902,5303,190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6,1900l5268,1900,5284,1902,5303,1902,5305,1901,5306,1900e" filled="t" fillcolor="#50535C" stroked="f">
                <v:path arrowok="t"/>
                <v:fill/>
              </v:shape>
              <v:shape style="position:absolute;left:5223;top:1760;width:200;height:149" coordorigin="5223,1760" coordsize="200,149" path="m5410,1760l5391,1762,5366,1766,5418,1766,5413,1762,5410,1760e" filled="t" fillcolor="#50535C" stroked="f">
                <v:path arrowok="t"/>
                <v:fill/>
              </v:shape>
            </v:group>
            <v:group style="position:absolute;left:5368;top:1762;width:198;height:147" coordorigin="5368,1762" coordsize="198,147">
              <v:shape style="position:absolute;left:5368;top:1762;width:198;height:147" coordorigin="5368,1762" coordsize="198,147" path="m5498,1762l5497,1763,5487,1773,5469,1792,5456,1807,5441,1821,5432,1829,5423,1837,5412,1850,5410,1854,5401,1864,5372,1895,5370,1897,5368,1901,5369,1903,5372,1908,5379,1910,5384,1907,5385,1906,5393,1904,5416,1901,5446,1901,5446,1901,5450,1896,5475,1871,5493,1854,5505,1840,5535,1808,5548,1793,5563,1779,5567,1776,5566,1769,5560,1766,5519,1766,5508,1766,5498,1762e" filled="t" fillcolor="#50535C" stroked="f">
                <v:path arrowok="t"/>
                <v:fill/>
              </v:shape>
              <v:shape style="position:absolute;left:5368;top:1762;width:198;height:147" coordorigin="5368,1762" coordsize="198,147" path="m5446,1901l5416,1901,5435,1901,5442,1903,5446,1901e" filled="t" fillcolor="#50535C" stroked="f">
                <v:path arrowok="t"/>
                <v:fill/>
              </v:shape>
              <v:shape style="position:absolute;left:5368;top:1762;width:198;height:147" coordorigin="5368,1762" coordsize="198,147" path="m5536,1764l5519,1766,5560,1766,5558,1765,5556,1764,5543,1764,5536,1764e" filled="t" fillcolor="#50535C" stroked="f">
                <v:path arrowok="t"/>
                <v:fill/>
              </v:shape>
              <v:shape style="position:absolute;left:5368;top:1762;width:198;height:147" coordorigin="5368,1762" coordsize="198,147" path="m5554,1763l5543,1764,5556,1764,5554,1763e" filled="t" fillcolor="#50535C" stroked="f">
                <v:path arrowok="t"/>
                <v:fill/>
              </v:shape>
            </v:group>
            <v:group style="position:absolute;left:5514;top:1763;width:199;height:149" coordorigin="5514,1763" coordsize="199,149">
              <v:shape style="position:absolute;left:5514;top:1763;width:199;height:149" coordorigin="5514,1763" coordsize="199,149" path="m5642,1763l5638,1767,5634,1770,5613,1793,5568,1840,5553,1857,5524,1890,5520,1893,5515,1899,5514,1904,5519,1910,5526,1912,5534,1906,5550,1904,5556,1903,5567,1902,5584,1902,5593,1901,5594,1901,5600,1894,5603,1888,5614,1876,5641,1847,5647,1841,5652,1835,5665,1821,5672,1814,5689,1797,5697,1787,5708,1779,5710,1778,5711,1776,5713,1774,5711,1769,5710,1768,5661,1768,5652,1768,5642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594,1901e" filled="t" fillcolor="#50535C" stroked="f">
                <v:path arrowok="t"/>
                <v:fill/>
              </v:shape>
              <v:shape style="position:absolute;left:5514;top:1763;width:199;height:149" coordorigin="5514,1763" coordsize="199,149" path="m5674,1765l5661,1768,5710,1768,5710,1767,5692,1767,5688,1766,5678,1766,5674,1765e" filled="t" fillcolor="#50535C" stroked="f">
                <v:path arrowok="t"/>
                <v:fill/>
              </v:shape>
              <v:shape style="position:absolute;left:5514;top:1763;width:199;height:149" coordorigin="5514,1763" coordsize="199,149" path="m5698,1763l5692,1767,5710,1767,5708,1765,5701,1763,5698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687,1766l5678,1766,5688,1766,5687,1766e" filled="t" fillcolor="#50535C" stroked="f">
                <v:path arrowok="t"/>
                <v:fill/>
              </v:shape>
            </v:group>
            <v:group style="position:absolute;left:6511;top:1763;width:194;height:144" coordorigin="6511,1763" coordsize="194,144">
              <v:shape style="position:absolute;left:6511;top:1763;width:194;height:144" coordorigin="6511,1763" coordsize="194,144" path="m6584,1904l6569,1904,6580,1907,6582,1905,6584,1904e" filled="t" fillcolor="#50535C" stroked="f">
                <v:path arrowok="t"/>
                <v:fill/>
              </v:shape>
              <v:shape style="position:absolute;left:6511;top:1763;width:194;height:144" coordorigin="6511,1763" coordsize="194,144" path="m6557,1905l6531,1905,6534,1906,6541,1906,6544,1907,6557,1905e" filled="t" fillcolor="#50535C" stroked="f">
                <v:path arrowok="t"/>
                <v:fill/>
              </v:shape>
              <v:shape style="position:absolute;left:6511;top:1763;width:194;height:144" coordorigin="6511,1763" coordsize="194,144" path="m6641,1763l6638,1765,6629,1774,6623,1780,6571,1836,6524,1882,6513,1892,6512,1894,6511,1895,6515,1902,6520,1906,6531,1905,6557,1905,6569,1904,6584,1904,6592,1895,6640,1846,6649,1836,6662,1821,6676,1807,6691,1794,6707,1781,6707,1768,6705,1767,6676,1767,6671,1766,6653,1766,6649,1766,6641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88,1763l6676,1767,6705,1767,6703,1764,6690,1764,6688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66,1765l6653,1766,6671,1766,6666,1765e" filled="t" fillcolor="#50535C" stroked="f">
                <v:path arrowok="t"/>
                <v:fill/>
              </v:shape>
            </v:group>
            <v:group style="position:absolute;left:4784;top:1767;width:206;height:144" coordorigin="4784,1767" coordsize="206,144">
              <v:shape style="position:absolute;left:4784;top:1767;width:206;height:144" coordorigin="4784,1767" coordsize="206,144" path="m4917,1767l4913,1769,4908,1772,4900,1783,4894,1788,4865,1817,4852,1832,4845,1842,4838,1851,4826,1859,4824,1861,4819,1867,4816,1870,4804,1882,4796,1890,4784,1904,4786,1909,4798,1911,4804,1911,4818,1909,4826,1907,4842,1904,4850,1904,4880,1904,4885,1899,4888,1894,4894,1886,4905,1873,4922,1855,4935,1841,4978,1790,4982,1786,4991,1777,4990,1772,4933,1772,4925,1771,4923,1769,4920,1767,4919,1767,4917,1767e" filled="t" fillcolor="#50535C" stroked="f">
                <v:path arrowok="t"/>
                <v:fill/>
              </v:shape>
              <v:shape style="position:absolute;left:4784;top:1767;width:206;height:144" coordorigin="4784,1767" coordsize="206,144" path="m4880,1904l4850,1904,4863,1909,4869,1909,4877,1906,4879,1905,4880,1904e" filled="t" fillcolor="#50535C" stroked="f">
                <v:path arrowok="t"/>
                <v:fill/>
              </v:shape>
              <v:shape style="position:absolute;left:4784;top:1767;width:206;height:144" coordorigin="4784,1767" coordsize="206,144" path="m4974,1768l4966,1770,4963,1770,4948,1771,4938,1772,4933,1772,4990,1772,4990,1772,4979,1768,4974,1768e" filled="t" fillcolor="#50535C" stroked="f">
                <v:path arrowok="t"/>
                <v:fill/>
              </v:shape>
              <v:shape style="position:absolute;left:4784;top:1767;width:206;height:144" coordorigin="4784,1767" coordsize="206,144" path="m4920,1767l4919,1767,4920,1767e" filled="t" fillcolor="#50535C" stroked="f">
                <v:path arrowok="t"/>
                <v:fill/>
              </v:shape>
            </v:group>
            <v:group style="position:absolute;left:4934;top:1764;width:203;height:153" coordorigin="4934,1764" coordsize="203,153">
              <v:shape style="position:absolute;left:4934;top:1764;width:203;height:153" coordorigin="4934,1764" coordsize="203,153" path="m5068,1765l5064,1766,5056,1774,5042,1788,5011,1817,5009,1818,4977,1855,4962,1871,4950,1887,4937,1902,4935,1904,4934,1907,4937,1915,4941,1917,4948,1915,4950,1915,4952,1914,4972,1912,4992,1910,4995,1910,5010,1910,5015,1904,5017,1901,5026,1892,5032,1885,5045,1872,5050,1864,5058,1857,5072,1844,5085,1828,5097,1812,5110,1797,5116,1790,5123,1785,5137,1775,5136,1768,5131,1766,5109,1766,5109,1766,5091,1766,5085,1766,5079,1766,5068,1765e" filled="t" fillcolor="#50535C" stroked="f">
                <v:path arrowok="t"/>
                <v:fill/>
              </v:shape>
              <v:shape style="position:absolute;left:4934;top:1764;width:203;height:153" coordorigin="4934,1764" coordsize="203,153" path="m5010,1910l4995,1910,4997,1911,5008,1914,5008,1913,5010,1910e" filled="t" fillcolor="#50535C" stroked="f">
                <v:path arrowok="t"/>
                <v:fill/>
              </v:shape>
              <v:shape style="position:absolute;left:4934;top:1764;width:203;height:153" coordorigin="4934,1764" coordsize="203,153" path="m5123,1764l5115,1766,5109,1766,5131,1766,5126,1764,5123,1764e" filled="t" fillcolor="#50535C" stroked="f">
                <v:path arrowok="t"/>
                <v:fill/>
              </v:shape>
              <v:shape style="position:absolute;left:4934;top:1764;width:203;height:153" coordorigin="4934,1764" coordsize="203,153" path="m5099,1766l5095,1766,5091,1766,5091,1766,5109,1766,5099,1766e" filled="t" fillcolor="#50535C" stroked="f">
                <v:path arrowok="t"/>
                <v:fill/>
              </v:shape>
            </v:group>
            <v:group style="position:absolute;left:5077;top:1764;width:190;height:146" coordorigin="5077,1764" coordsize="190,146">
              <v:shape style="position:absolute;left:5077;top:1764;width:190;height:146" coordorigin="5077,1764" coordsize="190,146" path="m5202,1767l5199,1769,5097,1876,5089,1884,5081,1893,5081,1893,5077,1899,5078,1905,5087,1909,5091,1910,5105,1908,5115,1907,5132,1904,5138,1903,5155,1903,5160,1897,5163,1891,5172,1883,5185,1869,5199,1852,5211,1841,5228,1821,5241,1806,5266,1774,5265,1772,5264,1771,5218,1771,5202,1767e" filled="t" fillcolor="#50535C" stroked="f">
                <v:path arrowok="t"/>
                <v:fill/>
              </v:shape>
              <v:shape style="position:absolute;left:5077;top:1764;width:190;height:146" coordorigin="5077,1764" coordsize="190,146" path="m5155,1903l5138,1903,5149,1908,5153,1907,5155,1903e" filled="t" fillcolor="#50535C" stroked="f">
                <v:path arrowok="t"/>
                <v:fill/>
              </v:shape>
              <v:shape style="position:absolute;left:5077;top:1764;width:190;height:146" coordorigin="5077,1764" coordsize="190,146" path="m5249,1764l5231,1769,5218,1771,5264,1771,5263,1769,5255,1766,5249,1764e" filled="t" fillcolor="#50535C" stroked="f">
                <v:path arrowok="t"/>
                <v:fill/>
              </v:shape>
            </v:group>
            <v:group style="position:absolute;left:4649;top:1768;width:196;height:143" coordorigin="4649,1768" coordsize="196,143">
              <v:shape style="position:absolute;left:4649;top:1768;width:196;height:143" coordorigin="4649,1768" coordsize="196,143" path="m4780,1768l4778,1770,4775,1772,4717,1830,4690,1859,4676,1873,4668,1881,4662,1889,4649,1899,4650,1905,4662,1910,4669,1910,4679,1908,4682,1906,4693,1905,4701,1901,4726,1901,4729,1899,4730,1898,4750,1874,4765,1858,4777,1846,4795,1828,4845,1775,4843,1773,4842,1772,4821,1772,4815,1771,4799,1770,4790,1769,4780,1768e" filled="t" fillcolor="#50535C" stroked="f">
                <v:path arrowok="t"/>
                <v:fill/>
              </v:shape>
              <v:shape style="position:absolute;left:4649;top:1768;width:196;height:143" coordorigin="4649,1768" coordsize="196,143" path="m4726,1901l4701,1901,4716,1910,4721,1906,4726,1901e" filled="t" fillcolor="#50535C" stroked="f">
                <v:path arrowok="t"/>
                <v:fill/>
              </v:shape>
              <v:shape style="position:absolute;left:4649;top:1768;width:196;height:143" coordorigin="4649,1768" coordsize="196,143" path="m4832,1770l4821,1772,4842,1772,4841,1771,4836,1770,4832,1770e" filled="t" fillcolor="#50535C" stroked="f">
                <v:path arrowok="t"/>
                <v:fill/>
              </v:shape>
            </v:group>
            <v:group style="position:absolute;left:3644;top:1761;width:208;height:154" coordorigin="3644,1761" coordsize="208,154">
              <v:shape style="position:absolute;left:3644;top:1761;width:208;height:154" coordorigin="3644,1761" coordsize="208,154" path="m3781,1761l3778,1764,3776,1766,3768,1775,3757,1787,3743,1801,3724,1819,3695,1847,3690,1853,3685,1859,3671,1873,3657,1888,3644,1903,3644,1905,3647,1914,3651,1916,3661,1910,3663,1909,3671,1908,3679,1908,3696,1906,3733,1906,3737,1901,3741,1898,3749,1888,3790,1843,3803,1828,3816,1813,3830,1798,3844,1784,3852,1779,3850,1775,3846,1769,3791,1769,3787,1768,3784,1764,3783,1763,3781,1761e" filled="t" fillcolor="#50535C" stroked="f">
                <v:path arrowok="t"/>
                <v:fill/>
              </v:shape>
              <v:shape style="position:absolute;left:3644;top:1761;width:208;height:154" coordorigin="3644,1761" coordsize="208,154" path="m3733,1906l3696,1906,3709,1907,3726,1909,3731,1908,3733,1906e" filled="t" fillcolor="#50535C" stroked="f">
                <v:path arrowok="t"/>
                <v:fill/>
              </v:shape>
              <v:shape style="position:absolute;left:3644;top:1761;width:208;height:154" coordorigin="3644,1761" coordsize="208,154" path="m3679,1908l3671,1908,3678,1908,3679,1908e" filled="t" fillcolor="#50535C" stroked="f">
                <v:path arrowok="t"/>
                <v:fill/>
              </v:shape>
              <v:shape style="position:absolute;left:3644;top:1761;width:208;height:154" coordorigin="3644,1761" coordsize="208,154" path="m3819,1765l3807,1767,3801,1768,3791,1769,3846,1769,3845,1769,3825,1769,3819,1765e" filled="t" fillcolor="#50535C" stroked="f">
                <v:path arrowok="t"/>
                <v:fill/>
              </v:shape>
              <v:shape style="position:absolute;left:3644;top:1761;width:208;height:154" coordorigin="3644,1761" coordsize="208,154" path="m3835,1766l3825,1769,3845,1769,3843,1766,3839,1766,3835,1766e" filled="t" fillcolor="#50535C" stroked="f">
                <v:path arrowok="t"/>
                <v:fill/>
              </v:shape>
              <v:shape style="position:absolute;left:3644;top:1761;width:208;height:154" coordorigin="3644,1761" coordsize="208,154" path="m3843,1766l3839,1766,3843,1766e" filled="t" fillcolor="#50535C" stroked="f">
                <v:path arrowok="t"/>
                <v:fill/>
              </v:shape>
            </v:group>
            <v:group style="position:absolute;left:4070;top:1759;width:210;height:152" coordorigin="4070,1759" coordsize="210,152">
              <v:shape style="position:absolute;left:4070;top:1759;width:210;height:152" coordorigin="4070,1759" coordsize="210,152" path="m4210,1759l4206,1761,4185,1783,4167,1801,4155,1815,4141,1830,4125,1846,4111,1860,4096,1874,4082,1888,4079,1890,4076,1893,4071,1898,4070,1900,4075,1908,4079,1911,4089,1908,4115,1908,4120,1906,4126,1906,4147,1906,4148,1906,4158,1895,4172,1881,4187,1868,4189,1866,4190,1864,4200,1854,4208,1844,4217,1835,4232,1821,4277,1778,4279,1775,4280,1773,4278,1766,4224,1766,4219,1765,4210,1759e" filled="t" fillcolor="#50535C" stroked="f">
                <v:path arrowok="t"/>
                <v:fill/>
              </v:shape>
              <v:shape style="position:absolute;left:4070;top:1759;width:210;height:152" coordorigin="4070,1759" coordsize="210,152" path="m4115,1908l4089,1908,4094,1909,4104,1910,4109,1910,4115,1908e" filled="t" fillcolor="#50535C" stroked="f">
                <v:path arrowok="t"/>
                <v:fill/>
              </v:shape>
              <v:shape style="position:absolute;left:4070;top:1759;width:210;height:152" coordorigin="4070,1759" coordsize="210,152" path="m4147,1906l4126,1906,4135,1906,4139,1908,4143,1910,4145,1908,4147,1906e" filled="t" fillcolor="#50535C" stroked="f">
                <v:path arrowok="t"/>
                <v:fill/>
              </v:shape>
              <v:shape style="position:absolute;left:4070;top:1759;width:210;height:152" coordorigin="4070,1759" coordsize="210,152" path="m4233,1763l4231,1764,4224,1766,4278,1766,4278,1766,4245,1766,4233,1763e" filled="t" fillcolor="#50535C" stroked="f">
                <v:path arrowok="t"/>
                <v:fill/>
              </v:shape>
              <v:shape style="position:absolute;left:4070;top:1759;width:210;height:152" coordorigin="4070,1759" coordsize="210,152" path="m4276,1761l4255,1762,4245,1766,4278,1766,4277,1762,4276,1761e" filled="t" fillcolor="#50535C" stroked="f">
                <v:path arrowok="t"/>
                <v:fill/>
              </v:shape>
            </v:group>
            <v:group style="position:absolute;left:4217;top:1758;width:211;height:150" coordorigin="4217,1758" coordsize="211,150">
              <v:shape style="position:absolute;left:4217;top:1758;width:211;height:150" coordorigin="4217,1758" coordsize="211,150" path="m4357,1758l4348,1767,4339,1775,4325,1792,4283,1832,4269,1846,4261,1854,4254,1861,4243,1869,4241,1871,4230,1881,4224,1888,4221,1890,4217,1897,4217,1901,4222,1906,4226,1907,4233,1904,4236,1903,4280,1902,4297,1902,4310,1889,4340,1859,4341,1857,4347,1854,4359,1843,4373,1829,4405,1796,4419,1782,4425,1777,4428,1772,4422,1764,4381,1764,4373,1764,4366,1764,4357,1758e" filled="t" fillcolor="#50535C" stroked="f">
                <v:path arrowok="t"/>
                <v:fill/>
              </v:shape>
              <v:shape style="position:absolute;left:4217;top:1758;width:211;height:150" coordorigin="4217,1758" coordsize="211,150" path="m4297,1902l4280,1902,4282,1902,4291,1906,4296,1903,4297,1902e" filled="t" fillcolor="#50535C" stroked="f">
                <v:path arrowok="t"/>
                <v:fill/>
              </v:shape>
              <v:shape style="position:absolute;left:4217;top:1758;width:211;height:150" coordorigin="4217,1758" coordsize="211,150" path="m4409,1760l4397,1763,4381,1764,4422,1764,4415,1761,4409,1760e" filled="t" fillcolor="#50535C" stroked="f">
                <v:path arrowok="t"/>
                <v:fill/>
              </v:shape>
            </v:group>
            <v:group style="position:absolute;left:3931;top:1761;width:200;height:151" coordorigin="3931,1761" coordsize="200,151">
              <v:shape style="position:absolute;left:3931;top:1761;width:200;height:151" coordorigin="3931,1761" coordsize="200,151" path="m3983,1910l3963,1910,3973,1912,3977,1912,3983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3962,1910l3948,1910,3957,1910,3962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4069,1761l4062,1763,4058,1766,4050,1777,4045,1782,4038,1789,4012,1815,3999,1829,3985,1845,3970,1862,3956,1876,3941,1890,3939,1892,3937,1894,3931,1902,3934,1908,3934,1908,3944,1910,3948,1910,3962,1910,3963,1910,3983,1910,3989,1908,3995,1907,4009,1907,4010,1906,4013,1905,4014,1894,4031,1879,4075,1834,4109,1796,4116,1789,4126,1782,4127,1780,4133,1773,4132,1767,4078,1767,4076,1767,4073,1767,4069,1761e" filled="t" fillcolor="#50535C" stroked="f">
                <v:path arrowok="t"/>
                <v:fill/>
              </v:shape>
              <v:shape style="position:absolute;left:3931;top:1761;width:200;height:151" coordorigin="3931,1761" coordsize="200,151" path="m4009,1907l3995,1907,4004,1908,4006,1908,4009,1907e" filled="t" fillcolor="#50535C" stroked="f">
                <v:path arrowok="t"/>
                <v:fill/>
              </v:shape>
              <v:shape style="position:absolute;left:3931;top:1761;width:200;height:151" coordorigin="3931,1761" coordsize="200,151" path="m4117,1761l4090,1764,4078,1767,4132,1767,4130,1762,4117,1761e" filled="t" fillcolor="#50535C" stroked="f">
                <v:path arrowok="t"/>
                <v:fill/>
              </v:shape>
            </v:group>
            <v:group style="position:absolute;left:4363;top:1760;width:204;height:146" coordorigin="4363,1760" coordsize="204,146">
              <v:shape style="position:absolute;left:4363;top:1760;width:204;height:146" coordorigin="4363,1760" coordsize="204,146" path="m4500,1760l4498,1761,4494,1765,4465,1794,4451,1808,4434,1825,4420,1839,4406,1853,4397,1862,4388,1872,4374,1883,4371,1887,4364,1893,4363,1897,4368,1904,4371,1906,4381,1905,4389,1905,4405,1901,4424,1901,4428,1900,4429,1900,4442,1900,4443,1899,4449,1892,4450,1891,4458,1884,4466,1877,4476,1866,4501,1839,4518,1821,4532,1807,4547,1794,4563,1781,4568,1778,4568,1771,4561,1765,4560,1764,4509,1764,4500,1760e" filled="t" fillcolor="#50535C" stroked="f">
                <v:path arrowok="t"/>
                <v:fill/>
              </v:shape>
              <v:shape style="position:absolute;left:4363;top:1760;width:204;height:146" coordorigin="4363,1760" coordsize="204,146" path="m4389,1905l4381,1905,4387,1905,4389,1905e" filled="t" fillcolor="#50535C" stroked="f">
                <v:path arrowok="t"/>
                <v:fill/>
              </v:shape>
              <v:shape style="position:absolute;left:4363;top:1760;width:204;height:146" coordorigin="4363,1760" coordsize="204,146" path="m4424,1901l4405,1901,4416,1904,4424,1901e" filled="t" fillcolor="#50535C" stroked="f">
                <v:path arrowok="t"/>
                <v:fill/>
              </v:shape>
              <v:shape style="position:absolute;left:4363;top:1760;width:204;height:146" coordorigin="4363,1760" coordsize="204,146" path="m4442,1900l4429,1900,4437,1903,4442,1900e" filled="t" fillcolor="#50535C" stroked="f">
                <v:path arrowok="t"/>
                <v:fill/>
              </v:shape>
              <v:shape style="position:absolute;left:4363;top:1760;width:204;height:146" coordorigin="4363,1760" coordsize="204,146" path="m4557,1762l4544,1762,4533,1763,4515,1763,4509,1764,4560,1764,4559,1763,4559,1763,4533,1763,4559,1763,4557,1762e" filled="t" fillcolor="#50535C" stroked="f">
                <v:path arrowok="t"/>
                <v:fill/>
              </v:shape>
            </v:group>
            <v:group style="position:absolute;left:3789;top:1761;width:202;height:151" coordorigin="3789,1761" coordsize="202,151">
              <v:shape style="position:absolute;left:3789;top:1761;width:202;height:151" coordorigin="3789,1761" coordsize="202,151" path="m3924,1761l3924,1761,3914,1769,3911,1772,3907,1777,3854,1835,3842,1847,3823,1867,3792,1896,3790,1899,3789,1904,3790,1907,3796,1909,3800,1912,3803,1908,3805,1906,3808,1905,3849,1902,3855,1902,3861,1902,3872,1901,3876,1899,3883,1888,3888,1883,3915,1854,3929,1840,3944,1823,3958,1809,3972,1795,3987,1782,3989,1781,3990,1780,3991,1776,3992,1774,3990,1769,3941,1769,3936,1769,3924,1761e" filled="t" fillcolor="#50535C" stroked="f">
                <v:path arrowok="t"/>
                <v:fill/>
              </v:shape>
              <v:shape style="position:absolute;left:3789;top:1761;width:202;height:151" coordorigin="3789,1761" coordsize="202,151" path="m3855,1902l3849,1902,3849,1902,3855,1902e" filled="t" fillcolor="#50535C" stroked="f">
                <v:path arrowok="t"/>
                <v:fill/>
              </v:shape>
              <v:shape style="position:absolute;left:3789;top:1761;width:202;height:151" coordorigin="3789,1761" coordsize="202,151" path="m3984,1763l3967,1766,3957,1768,3941,1769,3990,1769,3989,1766,3984,1763e" filled="t" fillcolor="#50535C" stroked="f">
                <v:path arrowok="t"/>
                <v:fill/>
              </v:shape>
            </v:group>
            <v:group style="position:absolute;left:3217;top:1760;width:200;height:149" coordorigin="3217,1760" coordsize="200,149">
              <v:shape style="position:absolute;left:3217;top:1760;width:200;height:149" coordorigin="3217,1760" coordsize="200,149" path="m3347,1762l3344,1763,3340,1767,3338,1769,3294,1817,3282,1830,3265,1848,3230,1884,3223,1890,3217,1900,3225,1908,3234,1909,3253,1903,3263,1900,3300,1900,3304,1892,3306,1890,3353,1842,3383,1809,3396,1794,3411,1780,3417,1775,3417,1770,3413,1766,3360,1766,3347,1762e" filled="t" fillcolor="#50535C" stroked="f">
                <v:path arrowok="t"/>
                <v:fill/>
              </v:shape>
              <v:shape style="position:absolute;left:3217;top:1760;width:200;height:149" coordorigin="3217,1760" coordsize="200,149" path="m3297,1902l3282,1902,3294,1902,3297,1902e" filled="t" fillcolor="#50535C" stroked="f">
                <v:path arrowok="t"/>
                <v:fill/>
              </v:shape>
              <v:shape style="position:absolute;left:3217;top:1760;width:200;height:149" coordorigin="3217,1760" coordsize="200,149" path="m3300,1900l3263,1900,3278,1902,3297,1902,3300,1901,3300,1900e" filled="t" fillcolor="#50535C" stroked="f">
                <v:path arrowok="t"/>
                <v:fill/>
              </v:shape>
              <v:shape style="position:absolute;left:3217;top:1760;width:200;height:149" coordorigin="3217,1760" coordsize="200,149" path="m3404,1760l3386,1762,3360,1766,3413,1766,3408,1762,3404,1760e" filled="t" fillcolor="#50535C" stroked="f">
                <v:path arrowok="t"/>
                <v:fill/>
              </v:shape>
            </v:group>
            <v:group style="position:absolute;left:3363;top:1762;width:198;height:147" coordorigin="3363,1762" coordsize="198,147">
              <v:shape style="position:absolute;left:3363;top:1762;width:198;height:147" coordorigin="3363,1762" coordsize="198,147" path="m3493,1762l3492,1763,3481,1773,3464,1792,3450,1807,3436,1821,3427,1829,3418,1837,3407,1850,3404,1854,3395,1864,3366,1895,3364,1897,3363,1901,3363,1903,3366,1908,3373,1910,3378,1907,3379,1906,3388,1904,3411,1901,3440,1901,3440,1901,3445,1896,3470,1871,3487,1854,3500,1840,3530,1808,3543,1793,3557,1779,3561,1776,3561,1769,3555,1766,3513,1766,3503,1766,3493,1762e" filled="t" fillcolor="#50535C" stroked="f">
                <v:path arrowok="t"/>
                <v:fill/>
              </v:shape>
              <v:shape style="position:absolute;left:3363;top:1762;width:198;height:147" coordorigin="3363,1762" coordsize="198,147" path="m3440,1901l3411,1901,3429,1901,3436,1903,3440,1901e" filled="t" fillcolor="#50535C" stroked="f">
                <v:path arrowok="t"/>
                <v:fill/>
              </v:shape>
              <v:shape style="position:absolute;left:3363;top:1762;width:198;height:147" coordorigin="3363,1762" coordsize="198,147" path="m3530,1764l3513,1766,3555,1766,3553,1765,3551,1764,3538,1764,3530,1764e" filled="t" fillcolor="#50535C" stroked="f">
                <v:path arrowok="t"/>
                <v:fill/>
              </v:shape>
              <v:shape style="position:absolute;left:3363;top:1762;width:198;height:147" coordorigin="3363,1762" coordsize="198,147" path="m3548,1763l3538,1764,3551,1764,3548,1763e" filled="t" fillcolor="#50535C" stroked="f">
                <v:path arrowok="t"/>
                <v:fill/>
              </v:shape>
            </v:group>
            <v:group style="position:absolute;left:3509;top:1763;width:199;height:149" coordorigin="3509,1763" coordsize="199,149">
              <v:shape style="position:absolute;left:3509;top:1763;width:199;height:149" coordorigin="3509,1763" coordsize="199,149" path="m3637,1763l3633,1767,3629,1770,3607,1793,3563,1840,3548,1857,3518,1890,3515,1893,3509,1899,3509,1904,3513,1910,3521,1912,3528,1906,3544,1904,3551,1903,3562,1902,3579,1902,3587,1901,3589,1901,3594,1894,3598,1888,3608,1876,3636,1847,3641,1841,3647,1835,3659,1821,3667,1814,3683,1797,3692,1787,3703,1779,3705,1778,3706,1776,3707,1774,3705,1769,3705,1768,3655,1768,3646,1768,3637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589,1901e" filled="t" fillcolor="#50535C" stroked="f">
                <v:path arrowok="t"/>
                <v:fill/>
              </v:shape>
              <v:shape style="position:absolute;left:3509;top:1763;width:199;height:149" coordorigin="3509,1763" coordsize="199,149" path="m3668,1765l3655,1768,3705,1768,3704,1767,3687,1767,3682,1766,3673,1766,3668,1765e" filled="t" fillcolor="#50535C" stroked="f">
                <v:path arrowok="t"/>
                <v:fill/>
              </v:shape>
              <v:shape style="position:absolute;left:3509;top:1763;width:199;height:149" coordorigin="3509,1763" coordsize="199,149" path="m3693,1763l3687,1767,3704,1767,3702,1765,3696,1763,3693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682,1766l3673,1766,3682,1766,3682,1766e" filled="t" fillcolor="#50535C" stroked="f">
                <v:path arrowok="t"/>
                <v:fill/>
              </v:shape>
            </v:group>
            <v:group style="position:absolute;left:4506;top:1763;width:194;height:144" coordorigin="4506,1763" coordsize="194,144">
              <v:shape style="position:absolute;left:4506;top:1763;width:194;height:144" coordorigin="4506,1763" coordsize="194,144" path="m4578,1904l4564,1904,4575,1907,4576,1905,4578,1904e" filled="t" fillcolor="#50535C" stroked="f">
                <v:path arrowok="t"/>
                <v:fill/>
              </v:shape>
              <v:shape style="position:absolute;left:4506;top:1763;width:194;height:144" coordorigin="4506,1763" coordsize="194,144" path="m4552,1905l4525,1905,4528,1906,4535,1906,4539,1907,4552,1905e" filled="t" fillcolor="#50535C" stroked="f">
                <v:path arrowok="t"/>
                <v:fill/>
              </v:shape>
              <v:shape style="position:absolute;left:4506;top:1763;width:194;height:144" coordorigin="4506,1763" coordsize="194,144" path="m4636,1763l4632,1765,4623,1774,4618,1780,4566,1836,4518,1882,4508,1892,4507,1894,4506,1895,4509,1902,4514,1906,4525,1905,4552,1905,4564,1904,4578,1904,4587,1895,4635,1846,4643,1836,4657,1821,4671,1807,4686,1794,4701,1781,4701,1768,4700,1767,4670,1767,4665,1766,4647,1766,4644,1766,4636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82,1763l4670,1767,4700,1767,4698,1764,4685,1764,4682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60,1765l4647,1766,4665,1766,4660,1765e" filled="t" fillcolor="#50535C" stroked="f">
                <v:path arrowok="t"/>
                <v:fill/>
              </v:shape>
            </v:group>
            <v:group style="position:absolute;left:2779;top:1767;width:206;height:144" coordorigin="2779,1767" coordsize="206,144">
              <v:shape style="position:absolute;left:2779;top:1767;width:206;height:144" coordorigin="2779,1767" coordsize="206,144" path="m2912,1767l2908,1769,2902,1772,2894,1783,2888,1788,2860,1817,2847,1832,2840,1842,2832,1851,2820,1859,2819,1861,2813,1867,2810,1870,2799,1882,2791,1890,2779,1904,2780,1909,2792,1911,2798,1911,2812,1909,2821,1907,2837,1904,2845,1904,2874,1904,2879,1899,2883,1894,2889,1886,2900,1873,2916,1855,2929,1841,2973,1790,2977,1786,2985,1777,2984,1772,2927,1772,2920,1771,2917,1769,2914,1767,2913,1767,2912,1767e" filled="t" fillcolor="#50535C" stroked="f">
                <v:path arrowok="t"/>
                <v:fill/>
              </v:shape>
              <v:shape style="position:absolute;left:2779;top:1767;width:206;height:144" coordorigin="2779,1767" coordsize="206,144" path="m2874,1904l2845,1904,2858,1909,2864,1909,2871,1906,2874,1905,2874,1904e" filled="t" fillcolor="#50535C" stroked="f">
                <v:path arrowok="t"/>
                <v:fill/>
              </v:shape>
              <v:shape style="position:absolute;left:2779;top:1767;width:206;height:144" coordorigin="2779,1767" coordsize="206,144" path="m2969,1768l2961,1770,2957,1770,2943,1771,2932,1772,2927,1772,2984,1772,2984,1772,2973,1768,2969,1768e" filled="t" fillcolor="#50535C" stroked="f">
                <v:path arrowok="t"/>
                <v:fill/>
              </v:shape>
              <v:shape style="position:absolute;left:2779;top:1767;width:206;height:144" coordorigin="2779,1767" coordsize="206,144" path="m2914,1767l2913,1767,2914,1767e" filled="t" fillcolor="#50535C" stroked="f">
                <v:path arrowok="t"/>
                <v:fill/>
              </v:shape>
            </v:group>
            <v:group style="position:absolute;left:2929;top:1764;width:203;height:153" coordorigin="2929,1764" coordsize="203,153">
              <v:shape style="position:absolute;left:2929;top:1764;width:203;height:153" coordorigin="2929,1764" coordsize="203,153" path="m3062,1765l3059,1766,3051,1774,3036,1788,3005,1817,3003,1818,2972,1855,2957,1871,2945,1887,2931,1902,2929,1904,2929,1907,2932,1915,2935,1917,2943,1915,2944,1915,2947,1914,2967,1912,2986,1910,2989,1910,3005,1910,3009,1904,3011,1901,3020,1892,3027,1885,3039,1872,3045,1864,3052,1857,3066,1844,3079,1828,3092,1812,3105,1797,3111,1790,3117,1785,3131,1775,3130,1768,3126,1766,3104,1766,3103,1766,3086,1766,3080,1766,3074,1766,3062,1765e" filled="t" fillcolor="#50535C" stroked="f">
                <v:path arrowok="t"/>
                <v:fill/>
              </v:shape>
              <v:shape style="position:absolute;left:2929;top:1764;width:203;height:153" coordorigin="2929,1764" coordsize="203,153" path="m3005,1910l2989,1910,2992,1911,3002,1914,3003,1913,3005,1910e" filled="t" fillcolor="#50535C" stroked="f">
                <v:path arrowok="t"/>
                <v:fill/>
              </v:shape>
              <v:shape style="position:absolute;left:2929;top:1764;width:203;height:153" coordorigin="2929,1764" coordsize="203,153" path="m3118,1764l3110,1766,3104,1766,3126,1766,3120,1764,3118,1764e" filled="t" fillcolor="#50535C" stroked="f">
                <v:path arrowok="t"/>
                <v:fill/>
              </v:shape>
              <v:shape style="position:absolute;left:2929;top:1764;width:203;height:153" coordorigin="2929,1764" coordsize="203,153" path="m3094,1766l3090,1766,3086,1766,3086,1766,3103,1766,3094,1766e" filled="t" fillcolor="#50535C" stroked="f">
                <v:path arrowok="t"/>
                <v:fill/>
              </v:shape>
            </v:group>
            <v:group style="position:absolute;left:3071;top:1764;width:190;height:146" coordorigin="3071,1764" coordsize="190,146">
              <v:shape style="position:absolute;left:3071;top:1764;width:190;height:146" coordorigin="3071,1764" coordsize="190,146" path="m3196,1767l3194,1769,3091,1876,3084,1884,3076,1893,3075,1893,3071,1899,3073,1905,3081,1909,3085,1910,3100,1908,3110,1907,3127,1904,3133,1903,3150,1903,3154,1897,3158,1891,3167,1883,3179,1869,3194,1852,3205,1841,3223,1821,3235,1806,3261,1774,3259,1772,3259,1771,3213,1771,3196,1767e" filled="t" fillcolor="#50535C" stroked="f">
                <v:path arrowok="t"/>
                <v:fill/>
              </v:shape>
              <v:shape style="position:absolute;left:3071;top:1764;width:190;height:146" coordorigin="3071,1764" coordsize="190,146" path="m3150,1903l3133,1903,3144,1908,3147,1907,3150,1903e" filled="t" fillcolor="#50535C" stroked="f">
                <v:path arrowok="t"/>
                <v:fill/>
              </v:shape>
              <v:shape style="position:absolute;left:3071;top:1764;width:190;height:146" coordorigin="3071,1764" coordsize="190,146" path="m3244,1764l3225,1769,3213,1771,3259,1771,3258,1769,3250,1766,3244,1764e" filled="t" fillcolor="#50535C" stroked="f">
                <v:path arrowok="t"/>
                <v:fill/>
              </v:shape>
            </v:group>
            <v:group style="position:absolute;left:2644;top:1768;width:196;height:143" coordorigin="2644,1768" coordsize="196,143">
              <v:shape style="position:absolute;left:2644;top:1768;width:196;height:143" coordorigin="2644,1768" coordsize="196,143" path="m2775,1768l2772,1770,2769,1772,2712,1830,2684,1859,2670,1873,2663,1881,2657,1889,2644,1899,2645,1905,2656,1910,2663,1910,2674,1908,2677,1906,2687,1905,2695,1901,2721,1901,2723,1899,2724,1898,2744,1874,2759,1858,2771,1846,2789,1828,2839,1775,2837,1773,2836,1772,2816,1772,2809,1771,2793,1770,2784,1769,2775,1768e" filled="t" fillcolor="#50535C" stroked="f">
                <v:path arrowok="t"/>
                <v:fill/>
              </v:shape>
              <v:shape style="position:absolute;left:2644;top:1768;width:196;height:143" coordorigin="2644,1768" coordsize="196,143" path="m2721,1901l2695,1901,2710,1910,2716,1906,2721,1901e" filled="t" fillcolor="#50535C" stroked="f">
                <v:path arrowok="t"/>
                <v:fill/>
              </v:shape>
              <v:shape style="position:absolute;left:2644;top:1768;width:196;height:143" coordorigin="2644,1768" coordsize="196,143" path="m2826,1770l2816,1772,2836,1772,2835,1771,2830,1770,2826,1770e" filled="t" fillcolor="#50535C" stroked="f">
                <v:path arrowok="t"/>
                <v:fill/>
              </v:shape>
            </v:group>
            <v:group style="position:absolute;left:7667;top:1761;width:208;height:154" coordorigin="7667,1761" coordsize="208,154">
              <v:shape style="position:absolute;left:7667;top:1761;width:208;height:154" coordorigin="7667,1761" coordsize="208,154" path="m7804,1761l7802,1764,7799,1766,7791,1775,7780,1787,7766,1801,7747,1819,7719,1847,7713,1853,7708,1859,7694,1873,7680,1888,7667,1903,7667,1905,7671,1914,7674,1916,7684,1910,7686,1909,7695,1908,7702,1908,7720,1906,7756,1906,7761,1901,7764,1898,7773,1888,7813,1843,7826,1828,7840,1813,7853,1798,7868,1784,7875,1779,7874,1775,7869,1769,7814,1769,7811,1768,7807,1764,7806,1763,7804,1761e" filled="t" fillcolor="#50535C" stroked="f">
                <v:path arrowok="t"/>
                <v:fill/>
              </v:shape>
              <v:shape style="position:absolute;left:7667;top:1761;width:208;height:154" coordorigin="7667,1761" coordsize="208,154" path="m7756,1906l7720,1906,7732,1907,7749,1909,7754,1908,7756,1906e" filled="t" fillcolor="#50535C" stroked="f">
                <v:path arrowok="t"/>
                <v:fill/>
              </v:shape>
              <v:shape style="position:absolute;left:7667;top:1761;width:208;height:154" coordorigin="7667,1761" coordsize="208,154" path="m7702,1908l7695,1908,7701,1908,7702,1908e" filled="t" fillcolor="#50535C" stroked="f">
                <v:path arrowok="t"/>
                <v:fill/>
              </v:shape>
              <v:shape style="position:absolute;left:7667;top:1761;width:208;height:154" coordorigin="7667,1761" coordsize="208,154" path="m7843,1765l7830,1767,7824,1768,7814,1769,7869,1769,7868,1769,7848,1769,7843,1765e" filled="t" fillcolor="#50535C" stroked="f">
                <v:path arrowok="t"/>
                <v:fill/>
              </v:shape>
              <v:shape style="position:absolute;left:7667;top:1761;width:208;height:154" coordorigin="7667,1761" coordsize="208,154" path="m7858,1766l7848,1769,7868,1769,7866,1766,7862,1766,7858,1766e" filled="t" fillcolor="#50535C" stroked="f">
                <v:path arrowok="t"/>
                <v:fill/>
              </v:shape>
              <v:shape style="position:absolute;left:7667;top:1761;width:208;height:154" coordorigin="7667,1761" coordsize="208,154" path="m7866,1766l7862,1766,7866,1766e" filled="t" fillcolor="#50535C" stroked="f">
                <v:path arrowok="t"/>
                <v:fill/>
              </v:shape>
            </v:group>
            <v:group style="position:absolute;left:8094;top:1759;width:210;height:152" coordorigin="8094,1759" coordsize="210,152">
              <v:shape style="position:absolute;left:8094;top:1759;width:210;height:152" coordorigin="8094,1759" coordsize="210,152" path="m8233,1759l8230,1761,8208,1783,8190,1801,8178,1815,8164,1830,8148,1846,8134,1860,8119,1874,8105,1888,8102,1890,8099,1893,8094,1898,8094,1900,8098,1908,8102,1911,8112,1908,8138,1908,8143,1906,8149,1906,8171,1906,8171,1906,8181,1895,8195,1881,8210,1868,8212,1866,8213,1864,8223,1854,8231,1844,8241,1835,8255,1821,8300,1778,8302,1775,8303,1773,8301,1766,8248,1766,8242,1765,8233,1759e" filled="t" fillcolor="#50535C" stroked="f">
                <v:path arrowok="t"/>
                <v:fill/>
              </v:shape>
              <v:shape style="position:absolute;left:8094;top:1759;width:210;height:152" coordorigin="8094,1759" coordsize="210,152" path="m8138,1908l8112,1908,8117,1909,8127,1910,8133,1910,8138,1908e" filled="t" fillcolor="#50535C" stroked="f">
                <v:path arrowok="t"/>
                <v:fill/>
              </v:shape>
              <v:shape style="position:absolute;left:8094;top:1759;width:210;height:152" coordorigin="8094,1759" coordsize="210,152" path="m8171,1906l8149,1906,8158,1906,8162,1908,8166,1910,8169,1908,8171,1906e" filled="t" fillcolor="#50535C" stroked="f">
                <v:path arrowok="t"/>
                <v:fill/>
              </v:shape>
              <v:shape style="position:absolute;left:8094;top:1759;width:210;height:152" coordorigin="8094,1759" coordsize="210,152" path="m8256,1763l8255,1764,8248,1766,8301,1766,8301,1766,8268,1766,8256,1763e" filled="t" fillcolor="#50535C" stroked="f">
                <v:path arrowok="t"/>
                <v:fill/>
              </v:shape>
              <v:shape style="position:absolute;left:8094;top:1759;width:210;height:152" coordorigin="8094,1759" coordsize="210,152" path="m8299,1761l8278,1762,8268,1766,8301,1766,8300,1762,8299,1761e" filled="t" fillcolor="#50535C" stroked="f">
                <v:path arrowok="t"/>
                <v:fill/>
              </v:shape>
            </v:group>
            <v:group style="position:absolute;left:8240;top:1758;width:211;height:150" coordorigin="8240,1758" coordsize="211,150">
              <v:shape style="position:absolute;left:8240;top:1758;width:211;height:150" coordorigin="8240,1758" coordsize="211,150" path="m8380,1758l8371,1767,8363,1775,8348,1792,8306,1832,8292,1846,8285,1854,8278,1861,8266,1869,8264,1871,8253,1881,8247,1888,8245,1890,8240,1897,8240,1901,8246,1906,8250,1907,8256,1904,8259,1903,8304,1902,8320,1902,8333,1889,8363,1859,8365,1857,8370,1854,8382,1843,8396,1829,8428,1796,8442,1782,8448,1777,8451,1772,8445,1764,8404,1764,8397,1764,8390,1764,8380,1758e" filled="t" fillcolor="#50535C" stroked="f">
                <v:path arrowok="t"/>
                <v:fill/>
              </v:shape>
              <v:shape style="position:absolute;left:8240;top:1758;width:211;height:150" coordorigin="8240,1758" coordsize="211,150" path="m8320,1902l8304,1902,8305,1902,8314,1906,8319,1903,8320,1902e" filled="t" fillcolor="#50535C" stroked="f">
                <v:path arrowok="t"/>
                <v:fill/>
              </v:shape>
              <v:shape style="position:absolute;left:8240;top:1758;width:211;height:150" coordorigin="8240,1758" coordsize="211,150" path="m8432,1760l8421,1763,8404,1764,8445,1764,8439,1761,8432,1760e" filled="t" fillcolor="#50535C" stroked="f">
                <v:path arrowok="t"/>
                <v:fill/>
              </v:shape>
            </v:group>
            <v:group style="position:absolute;left:7954;top:1761;width:200;height:151" coordorigin="7954,1761" coordsize="200,151">
              <v:shape style="position:absolute;left:7954;top:1761;width:200;height:151" coordorigin="7954,1761" coordsize="200,151" path="m8006,1910l7986,1910,7996,1912,8001,1912,8006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7985,1910l7971,1910,7980,1910,7985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8092,1761l8085,1763,8081,1766,8073,1777,8068,1782,8062,1789,8035,1815,8022,1829,8008,1845,7993,1862,7979,1876,7965,1890,7963,1892,7960,1894,7954,1902,7957,1908,7957,1908,7967,1910,7971,1910,7985,1910,7986,1910,8006,1910,8012,1908,8018,1907,8032,1907,8033,1906,8036,1905,8038,1894,8054,1879,8099,1834,8132,1796,8139,1789,8149,1782,8150,1780,8156,1773,8155,1767,8101,1767,8099,1767,8097,1767,8092,1761e" filled="t" fillcolor="#50535C" stroked="f">
                <v:path arrowok="t"/>
                <v:fill/>
              </v:shape>
              <v:shape style="position:absolute;left:7954;top:1761;width:200;height:151" coordorigin="7954,1761" coordsize="200,151" path="m8032,1907l8018,1907,8027,1908,8030,1908,8032,1907e" filled="t" fillcolor="#50535C" stroked="f">
                <v:path arrowok="t"/>
                <v:fill/>
              </v:shape>
              <v:shape style="position:absolute;left:7954;top:1761;width:200;height:151" coordorigin="7954,1761" coordsize="200,151" path="m8140,1761l8113,1764,8101,1767,8155,1767,8153,1762,8140,1761e" filled="t" fillcolor="#50535C" stroked="f">
                <v:path arrowok="t"/>
                <v:fill/>
              </v:shape>
            </v:group>
            <v:group style="position:absolute;left:8387;top:1760;width:204;height:146" coordorigin="8387,1760" coordsize="204,146">
              <v:shape style="position:absolute;left:8387;top:1760;width:204;height:146" coordorigin="8387,1760" coordsize="204,146" path="m8523,1760l8521,1761,8517,1765,8488,1794,8474,1808,8458,1825,8443,1839,8429,1853,8420,1862,8411,1872,8397,1883,8394,1887,8387,1893,8387,1897,8392,1904,8395,1906,8405,1905,8413,1905,8428,1901,8447,1901,8451,1900,8452,1900,8465,1900,8467,1899,8472,1892,8473,1891,8481,1884,8489,1877,8499,1866,8524,1839,8541,1821,8555,1807,8570,1794,8586,1781,8591,1778,8591,1771,8585,1765,8583,1764,8532,1764,8523,1760e" filled="t" fillcolor="#50535C" stroked="f">
                <v:path arrowok="t"/>
                <v:fill/>
              </v:shape>
              <v:shape style="position:absolute;left:8387;top:1760;width:204;height:146" coordorigin="8387,1760" coordsize="204,146" path="m8413,1905l8405,1905,8411,1905,8413,1905e" filled="t" fillcolor="#50535C" stroked="f">
                <v:path arrowok="t"/>
                <v:fill/>
              </v:shape>
              <v:shape style="position:absolute;left:8387;top:1760;width:204;height:146" coordorigin="8387,1760" coordsize="204,146" path="m8447,1901l8428,1901,8440,1904,8447,1901e" filled="t" fillcolor="#50535C" stroked="f">
                <v:path arrowok="t"/>
                <v:fill/>
              </v:shape>
              <v:shape style="position:absolute;left:8387;top:1760;width:204;height:146" coordorigin="8387,1760" coordsize="204,146" path="m8465,1900l8452,1900,8461,1903,8465,1900e" filled="t" fillcolor="#50535C" stroked="f">
                <v:path arrowok="t"/>
                <v:fill/>
              </v:shape>
              <v:shape style="position:absolute;left:8387;top:1760;width:204;height:146" coordorigin="8387,1760" coordsize="204,146" path="m8580,1762l8568,1762,8557,1763,8539,1763,8532,1764,8583,1764,8582,1763,8582,1763,8557,1763,8582,1763,8580,1762e" filled="t" fillcolor="#50535C" stroked="f">
                <v:path arrowok="t"/>
                <v:fill/>
              </v:shape>
            </v:group>
            <v:group style="position:absolute;left:7812;top:1761;width:202;height:151" coordorigin="7812,1761" coordsize="202,151">
              <v:shape style="position:absolute;left:7812;top:1761;width:202;height:151" coordorigin="7812,1761" coordsize="202,151" path="m7947,1761l7947,1761,7937,1769,7935,1772,7930,1777,7877,1835,7865,1847,7846,1867,7815,1896,7814,1899,7812,1904,7813,1907,7820,1909,7823,1912,7827,1908,7829,1906,7831,1905,7872,1902,7879,1902,7884,1902,7896,1901,7899,1899,7907,1888,7911,1883,7938,1854,7952,1840,7967,1823,7981,1809,7995,1795,8011,1782,8012,1781,8013,1780,8014,1776,8015,1774,8014,1769,7964,1769,7959,1769,7947,1761e" filled="t" fillcolor="#50535C" stroked="f">
                <v:path arrowok="t"/>
                <v:fill/>
              </v:shape>
              <v:shape style="position:absolute;left:7812;top:1761;width:202;height:151" coordorigin="7812,1761" coordsize="202,151" path="m7879,1902l7872,1902,7872,1902,7879,1902e" filled="t" fillcolor="#50535C" stroked="f">
                <v:path arrowok="t"/>
                <v:fill/>
              </v:shape>
              <v:shape style="position:absolute;left:7812;top:1761;width:202;height:151" coordorigin="7812,1761" coordsize="202,151" path="m8008,1763l7990,1766,7980,1768,7964,1769,8014,1769,8013,1766,8008,1763e" filled="t" fillcolor="#50535C" stroked="f">
                <v:path arrowok="t"/>
                <v:fill/>
              </v:shape>
            </v:group>
            <v:group style="position:absolute;left:7241;top:1760;width:200;height:149" coordorigin="7241,1760" coordsize="200,149">
              <v:shape style="position:absolute;left:7241;top:1760;width:200;height:149" coordorigin="7241,1760" coordsize="200,149" path="m7370,1762l7367,1763,7363,1767,7362,1769,7317,1817,7305,1830,7288,1848,7253,1884,7246,1890,7241,1900,7248,1908,7257,1909,7276,1903,7286,1900,7324,1900,7327,1892,7329,1890,7377,1842,7406,1809,7420,1794,7434,1780,7440,1775,7440,1770,7436,1766,7384,1766,7370,176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0,1902l7306,1902,7317,1902,7320,190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4,1900l7286,1900,7301,1902,7320,1902,7323,1901,7324,1900e" filled="t" fillcolor="#50535C" stroked="f">
                <v:path arrowok="t"/>
                <v:fill/>
              </v:shape>
              <v:shape style="position:absolute;left:7241;top:1760;width:200;height:149" coordorigin="7241,1760" coordsize="200,149" path="m7427,1760l7409,1762,7384,1766,7436,1766,7431,1762,7427,1760e" filled="t" fillcolor="#50535C" stroked="f">
                <v:path arrowok="t"/>
                <v:fill/>
              </v:shape>
            </v:group>
            <v:group style="position:absolute;left:7386;top:1762;width:198;height:147" coordorigin="7386,1762" coordsize="198,147">
              <v:shape style="position:absolute;left:7386;top:1762;width:198;height:147" coordorigin="7386,1762" coordsize="198,147" path="m7516,1762l7515,1763,7505,1773,7487,1792,7473,1807,7459,1821,7450,1829,7441,1837,7430,1850,7428,1854,7418,1864,7390,1895,7388,1897,7386,1901,7386,1903,7389,1908,7396,1910,7401,1907,7403,1906,7411,1904,7434,1901,7463,1901,7464,1901,7468,1896,7493,1871,7511,1854,7523,1840,7553,1808,7566,1793,7580,1779,7584,1776,7584,1769,7578,1766,7536,1766,7526,1766,7516,1762e" filled="t" fillcolor="#50535C" stroked="f">
                <v:path arrowok="t"/>
                <v:fill/>
              </v:shape>
              <v:shape style="position:absolute;left:7386;top:1762;width:198;height:147" coordorigin="7386,1762" coordsize="198,147" path="m7463,1901l7434,1901,7453,1901,7459,1903,7463,1901e" filled="t" fillcolor="#50535C" stroked="f">
                <v:path arrowok="t"/>
                <v:fill/>
              </v:shape>
              <v:shape style="position:absolute;left:7386;top:1762;width:198;height:147" coordorigin="7386,1762" coordsize="198,147" path="m7554,1764l7536,1766,7578,1766,7576,1765,7574,1764,7561,1764,7554,1764e" filled="t" fillcolor="#50535C" stroked="f">
                <v:path arrowok="t"/>
                <v:fill/>
              </v:shape>
              <v:shape style="position:absolute;left:7386;top:1762;width:198;height:147" coordorigin="7386,1762" coordsize="198,147" path="m7572,1763l7561,1764,7574,1764,7572,1763e" filled="t" fillcolor="#50535C" stroked="f">
                <v:path arrowok="t"/>
                <v:fill/>
              </v:shape>
            </v:group>
            <v:group style="position:absolute;left:7532;top:1763;width:199;height:149" coordorigin="7532,1763" coordsize="199,149">
              <v:shape style="position:absolute;left:7532;top:1763;width:199;height:149" coordorigin="7532,1763" coordsize="199,149" path="m7660,1763l7656,1767,7652,1770,7631,1793,7586,1840,7571,1857,7541,1890,7538,1893,7532,1899,7532,1904,7536,1910,7544,1912,7552,1906,7567,1904,7574,1903,7585,1902,7602,1902,7611,1901,7612,1901,7617,1894,7621,1888,7631,1876,7659,1847,7665,1841,7670,1835,7683,1821,7690,1814,7707,1797,7715,1787,7726,1779,7728,1778,7729,1776,7731,1774,7729,1769,7728,1768,7679,1768,7670,1768,7660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612,1901e" filled="t" fillcolor="#50535C" stroked="f">
                <v:path arrowok="t"/>
                <v:fill/>
              </v:shape>
              <v:shape style="position:absolute;left:7532;top:1763;width:199;height:149" coordorigin="7532,1763" coordsize="199,149" path="m7692,1765l7679,1768,7728,1768,7727,1767,7710,1767,7705,1766,7696,1766,7692,1765e" filled="t" fillcolor="#50535C" stroked="f">
                <v:path arrowok="t"/>
                <v:fill/>
              </v:shape>
              <v:shape style="position:absolute;left:7532;top:1763;width:199;height:149" coordorigin="7532,1763" coordsize="199,149" path="m7716,1763l7710,1767,7727,1767,7726,1765,7719,1763,7716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705,1766l7696,1766,7705,1766,7705,1766e" filled="t" fillcolor="#50535C" stroked="f">
                <v:path arrowok="t"/>
                <v:fill/>
              </v:shape>
            </v:group>
            <v:group style="position:absolute;left:8529;top:1763;width:194;height:144" coordorigin="8529,1763" coordsize="194,144">
              <v:shape style="position:absolute;left:8529;top:1763;width:194;height:144" coordorigin="8529,1763" coordsize="194,144" path="m8602,1904l8587,1904,8598,1907,8600,1905,8602,1904e" filled="t" fillcolor="#50535C" stroked="f">
                <v:path arrowok="t"/>
                <v:fill/>
              </v:shape>
              <v:shape style="position:absolute;left:8529;top:1763;width:194;height:144" coordorigin="8529,1763" coordsize="194,144" path="m8575,1905l8548,1905,8552,1906,8558,1906,8562,1907,8575,1905e" filled="t" fillcolor="#50535C" stroked="f">
                <v:path arrowok="t"/>
                <v:fill/>
              </v:shape>
              <v:shape style="position:absolute;left:8529;top:1763;width:194;height:144" coordorigin="8529,1763" coordsize="194,144" path="m8659,1763l8656,1765,8647,1774,8641,1780,8589,1836,8542,1882,8531,1892,8530,1894,8529,1895,8533,1902,8537,1906,8548,1905,8575,1905,8587,1904,8602,1904,8610,1895,8658,1846,8667,1836,8680,1821,8694,1807,8709,1794,8724,1781,8724,1768,8723,1767,8693,1767,8689,1766,8670,1766,8667,1766,8659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705,1763l8693,1767,8723,1767,8721,1764,8708,1764,8705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683,1765l8670,1766,8689,1766,8683,1765e" filled="t" fillcolor="#50535C" stroked="f">
                <v:path arrowok="t"/>
                <v:fill/>
              </v:shape>
            </v:group>
            <v:group style="position:absolute;left:6802;top:1767;width:206;height:144" coordorigin="6802,1767" coordsize="206,144">
              <v:shape style="position:absolute;left:6802;top:1767;width:206;height:144" coordorigin="6802,1767" coordsize="206,144" path="m6935,1767l6931,1769,6925,1772,6917,1783,6912,1788,6883,1817,6870,1832,6863,1842,6856,1851,6843,1859,6842,1861,6837,1867,6833,1870,6822,1882,6814,1890,6802,1904,6804,1909,6815,1911,6821,1911,6836,1909,6844,1907,6860,1904,6868,1904,6898,1904,6902,1899,6906,1894,6912,1886,6923,1873,6940,1855,6953,1841,6996,1790,7000,1786,7009,1777,7007,1772,6951,1772,6943,1771,6941,1769,6937,1767,6936,1767,6935,1767e" filled="t" fillcolor="#50535C" stroked="f">
                <v:path arrowok="t"/>
                <v:fill/>
              </v:shape>
              <v:shape style="position:absolute;left:6802;top:1767;width:206;height:144" coordorigin="6802,1767" coordsize="206,144" path="m6898,1904l6868,1904,6881,1909,6887,1909,6895,1906,6897,1905,6898,1904e" filled="t" fillcolor="#50535C" stroked="f">
                <v:path arrowok="t"/>
                <v:fill/>
              </v:shape>
              <v:shape style="position:absolute;left:6802;top:1767;width:206;height:144" coordorigin="6802,1767" coordsize="206,144" path="m6992,1768l6984,1770,6981,1770,6966,1771,6956,1772,6951,1772,7007,1772,7007,1772,6996,1768,6992,1768e" filled="t" fillcolor="#50535C" stroked="f">
                <v:path arrowok="t"/>
                <v:fill/>
              </v:shape>
              <v:shape style="position:absolute;left:6802;top:1767;width:206;height:144" coordorigin="6802,1767" coordsize="206,144" path="m6937,1767l6936,1767,6937,1767e" filled="t" fillcolor="#50535C" stroked="f">
                <v:path arrowok="t"/>
                <v:fill/>
              </v:shape>
            </v:group>
            <v:group style="position:absolute;left:6952;top:1764;width:203;height:153" coordorigin="6952,1764" coordsize="203,153">
              <v:shape style="position:absolute;left:6952;top:1764;width:203;height:153" coordorigin="6952,1764" coordsize="203,153" path="m7086,1765l7082,1766,7074,1774,7059,1788,7028,1817,7027,1818,6995,1855,6980,1871,6968,1887,6955,1902,6952,1904,6952,1907,6955,1915,6959,1917,6966,1915,6968,1915,6970,1914,6990,1912,7010,1910,7012,1910,7028,1910,7032,1904,7035,1901,7043,1892,7050,1885,7062,1872,7068,1864,7076,1857,7089,1844,7103,1828,7115,1812,7128,1797,7134,1790,7141,1785,7155,1775,7153,1768,7149,1766,7127,1766,7126,1766,7109,1766,7103,1766,7097,1766,7086,1765e" filled="t" fillcolor="#50535C" stroked="f">
                <v:path arrowok="t"/>
                <v:fill/>
              </v:shape>
              <v:shape style="position:absolute;left:6952;top:1764;width:203;height:153" coordorigin="6952,1764" coordsize="203,153" path="m7028,1910l7012,1910,7015,1911,7025,1914,7026,1913,7028,1910e" filled="t" fillcolor="#50535C" stroked="f">
                <v:path arrowok="t"/>
                <v:fill/>
              </v:shape>
              <v:shape style="position:absolute;left:6952;top:1764;width:203;height:153" coordorigin="6952,1764" coordsize="203,153" path="m7141,1764l7133,1766,7127,1766,7149,1766,7144,1764,7141,1764e" filled="t" fillcolor="#50535C" stroked="f">
                <v:path arrowok="t"/>
                <v:fill/>
              </v:shape>
              <v:shape style="position:absolute;left:6952;top:1764;width:203;height:153" coordorigin="6952,1764" coordsize="203,153" path="m7117,1766l7113,1766,7109,1766,7109,1766,7126,1766,7117,1766e" filled="t" fillcolor="#50535C" stroked="f">
                <v:path arrowok="t"/>
                <v:fill/>
              </v:shape>
            </v:group>
            <v:group style="position:absolute;left:7094;top:1764;width:190;height:146" coordorigin="7094,1764" coordsize="190,146">
              <v:shape style="position:absolute;left:7094;top:1764;width:190;height:146" coordorigin="7094,1764" coordsize="190,146" path="m7220,1767l7217,1769,7115,1876,7107,1884,7099,1893,7098,1893,7094,1899,7096,1905,7105,1909,7108,1910,7123,1908,7133,1907,7150,1904,7156,1903,7173,1903,7178,1897,7181,1891,7190,1883,7202,1869,7217,1852,7229,1841,7246,1821,7258,1806,7284,1774,7282,1772,7282,1771,7236,1771,7220,1767e" filled="t" fillcolor="#50535C" stroked="f">
                <v:path arrowok="t"/>
                <v:fill/>
              </v:shape>
              <v:shape style="position:absolute;left:7094;top:1764;width:190;height:146" coordorigin="7094,1764" coordsize="190,146" path="m7173,1903l7156,1903,7167,1908,7171,1907,7173,1903e" filled="t" fillcolor="#50535C" stroked="f">
                <v:path arrowok="t"/>
                <v:fill/>
              </v:shape>
              <v:shape style="position:absolute;left:7094;top:1764;width:190;height:146" coordorigin="7094,1764" coordsize="190,146" path="m7267,1764l7248,1769,7236,1771,7282,1771,7281,1769,7273,1766,7267,1764e" filled="t" fillcolor="#50535C" stroked="f">
                <v:path arrowok="t"/>
                <v:fill/>
              </v:shape>
            </v:group>
            <v:group style="position:absolute;left:6667;top:1768;width:196;height:143" coordorigin="6667,1768" coordsize="196,143">
              <v:shape style="position:absolute;left:6667;top:1768;width:196;height:143" coordorigin="6667,1768" coordsize="196,143" path="m6798,1768l6795,1770,6792,1772,6735,1830,6707,1859,6693,1873,6686,1881,6680,1889,6667,1899,6668,1905,6680,1910,6686,1910,6697,1908,6700,1906,6711,1905,6718,1901,6744,1901,6747,1899,6748,1898,6767,1874,6782,1858,6795,1846,6812,1828,6862,1775,6860,1773,6859,1772,6839,1772,6833,1771,6817,1770,6808,1769,6798,1768e" filled="t" fillcolor="#50535C" stroked="f">
                <v:path arrowok="t"/>
                <v:fill/>
              </v:shape>
              <v:shape style="position:absolute;left:6667;top:1768;width:196;height:143" coordorigin="6667,1768" coordsize="196,143" path="m6744,1901l6718,1901,6734,1910,6739,1906,6744,1901e" filled="t" fillcolor="#50535C" stroked="f">
                <v:path arrowok="t"/>
                <v:fill/>
              </v:shape>
              <v:shape style="position:absolute;left:6667;top:1768;width:196;height:143" coordorigin="6667,1768" coordsize="196,143" path="m6850,1770l6839,1772,6859,1772,6859,1771,6853,1770,6850,1770e" filled="t" fillcolor="#50535C" stroked="f">
                <v:path arrowok="t"/>
                <v:fill/>
              </v:shape>
            </v:group>
            <v:group style="position:absolute;left:9679;top:1761;width:208;height:154" coordorigin="9679,1761" coordsize="208,154">
              <v:shape style="position:absolute;left:9679;top:1761;width:208;height:154" coordorigin="9679,1761" coordsize="208,154" path="m9816,1761l9814,1764,9811,1766,9803,1775,9792,1787,9778,1801,9759,1819,9731,1847,9725,1853,9720,1859,9706,1873,9692,1888,9679,1903,9679,1905,9683,1914,9686,1916,9696,1910,9698,1909,9707,1908,9714,1908,9732,1906,9768,1906,9773,1901,9776,1898,9785,1888,9825,1843,9838,1828,9852,1813,9865,1798,9880,1784,9887,1779,9886,1775,9881,1769,9826,1769,9823,1768,9819,1764,9818,1763,9816,1761e" filled="t" fillcolor="#50535C" stroked="f">
                <v:path arrowok="t"/>
                <v:fill/>
              </v:shape>
              <v:shape style="position:absolute;left:9679;top:1761;width:208;height:154" coordorigin="9679,1761" coordsize="208,154" path="m9768,1906l9732,1906,9744,1907,9761,1909,9766,1908,9768,1906e" filled="t" fillcolor="#50535C" stroked="f">
                <v:path arrowok="t"/>
                <v:fill/>
              </v:shape>
              <v:shape style="position:absolute;left:9679;top:1761;width:208;height:154" coordorigin="9679,1761" coordsize="208,154" path="m9714,1908l9707,1908,9713,1908,9714,1908e" filled="t" fillcolor="#50535C" stroked="f">
                <v:path arrowok="t"/>
                <v:fill/>
              </v:shape>
              <v:shape style="position:absolute;left:9679;top:1761;width:208;height:154" coordorigin="9679,1761" coordsize="208,154" path="m9855,1765l9842,1767,9836,1768,9826,1769,9881,1769,9880,1769,9860,1769,9855,1765e" filled="t" fillcolor="#50535C" stroked="f">
                <v:path arrowok="t"/>
                <v:fill/>
              </v:shape>
              <v:shape style="position:absolute;left:9679;top:1761;width:208;height:154" coordorigin="9679,1761" coordsize="208,154" path="m9870,1766l9860,1769,9880,1769,9878,1766,9874,1766,9870,1766e" filled="t" fillcolor="#50535C" stroked="f">
                <v:path arrowok="t"/>
                <v:fill/>
              </v:shape>
              <v:shape style="position:absolute;left:9679;top:1761;width:208;height:154" coordorigin="9679,1761" coordsize="208,154" path="m9878,1766l9874,1766,9878,1766e" filled="t" fillcolor="#50535C" stroked="f">
                <v:path arrowok="t"/>
                <v:fill/>
              </v:shape>
            </v:group>
            <v:group style="position:absolute;left:10106;top:1759;width:210;height:152" coordorigin="10106,1759" coordsize="210,152">
              <v:shape style="position:absolute;left:10106;top:1759;width:210;height:152" coordorigin="10106,1759" coordsize="210,152" path="m10245,1759l10242,1761,10220,1783,10203,1801,10190,1815,10176,1830,10160,1846,10146,1860,10131,1874,10117,1888,10114,1890,10111,1893,10106,1898,10106,1900,10110,1908,10114,1911,10124,1908,10150,1908,10155,1906,10161,1906,10183,1906,10183,1906,10193,1895,10207,1881,10222,1868,10224,1866,10226,1864,10235,1854,10243,1844,10253,1835,10267,1821,10312,1778,10314,1775,10316,1773,10314,1766,10260,1766,10254,1765,10245,1759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50,1908l10124,1908,10129,1909,10139,1910,10145,1910,10150,1908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83,1906l10161,1906,10170,1906,10174,1908,10179,1910,10181,1908,10183,1906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268,1763l10267,1764,10260,1766,10314,1766,10313,1766,10280,1766,10268,1763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311,1761l10290,1762,10280,1766,10313,1766,10312,1762,10311,1761e" filled="t" fillcolor="#50535C" stroked="f">
                <v:path arrowok="t"/>
                <v:fill/>
              </v:shape>
            </v:group>
            <v:group style="position:absolute;left:10252;top:1758;width:211;height:150" coordorigin="10252,1758" coordsize="211,150">
              <v:shape style="position:absolute;left:10252;top:1758;width:211;height:150" coordorigin="10252,1758" coordsize="211,150" path="m10393,1758l10384,1767,10375,1775,10360,1792,10318,1832,10304,1846,10297,1854,10290,1861,10278,1869,10276,1871,10266,1881,10259,1888,10257,1890,10252,1897,10252,1901,10258,1906,10262,1907,10268,1904,10271,1903,10316,1902,10332,1902,10345,1889,10375,1859,10377,1857,10382,1854,10394,1843,10408,1829,10440,1796,10454,1782,10460,1777,10463,1772,10457,1764,10416,1764,10409,1764,10402,1764,10393,1758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332,1902l10316,1902,10317,1902,10326,1906,10331,1903,10332,1902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444,1760l10433,1763,10416,1764,10457,1764,10451,1761,10444,1760e" filled="t" fillcolor="#50535C" stroked="f">
                <v:path arrowok="t"/>
                <v:fill/>
              </v:shape>
            </v:group>
            <v:group style="position:absolute;left:9966;top:1761;width:200;height:151" coordorigin="9966,1761" coordsize="200,151">
              <v:shape style="position:absolute;left:9966;top:1761;width:200;height:151" coordorigin="9966,1761" coordsize="200,151" path="m10018,1910l9998,1910,10008,1912,10013,1912,10018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9997,1910l9983,1910,9992,1910,9997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10104,1761l10097,1763,10093,1766,10085,1777,10080,1782,10074,1789,10048,1815,10034,1829,10020,1845,10005,1862,9991,1876,9977,1890,9975,1892,9972,1894,9966,1902,9969,1908,9969,1908,9979,1910,9983,1910,9997,1910,9998,1910,10018,1910,10024,1908,10031,1907,10044,1907,10045,1906,10048,1905,10050,1894,10066,1879,10111,1834,10144,1796,10151,1789,10161,1782,10162,1780,10168,1773,10167,1767,10113,1767,10111,1767,10109,1767,10104,1761e" filled="t" fillcolor="#50535C" stroked="f">
                <v:path arrowok="t"/>
                <v:fill/>
              </v:shape>
              <v:shape style="position:absolute;left:9966;top:1761;width:200;height:151" coordorigin="9966,1761" coordsize="200,151" path="m10044,1907l10031,1907,10039,1908,10042,1908,10044,1907e" filled="t" fillcolor="#50535C" stroked="f">
                <v:path arrowok="t"/>
                <v:fill/>
              </v:shape>
              <v:shape style="position:absolute;left:9966;top:1761;width:200;height:151" coordorigin="9966,1761" coordsize="200,151" path="m10153,1761l10125,1764,10113,1767,10167,1767,10165,1762,10153,1761e" filled="t" fillcolor="#50535C" stroked="f">
                <v:path arrowok="t"/>
                <v:fill/>
              </v:shape>
            </v:group>
            <v:group style="position:absolute;left:10399;top:1760;width:204;height:146" coordorigin="10399,1760" coordsize="204,146">
              <v:shape style="position:absolute;left:10399;top:1760;width:204;height:146" coordorigin="10399,1760" coordsize="204,146" path="m10535,1760l10533,1761,10529,1765,10500,1794,10486,1808,10470,1825,10455,1839,10441,1853,10432,1862,10423,1872,10409,1883,10406,1887,10399,1893,10399,1897,10404,1904,10407,1906,10417,1905,10425,1905,10440,1901,10459,1901,10463,1900,10464,1900,10477,1900,10479,1899,10484,1892,10485,1891,10493,1884,10501,1877,10511,1866,10536,1839,10553,1821,10567,1807,10582,1794,10598,1781,10603,1778,10603,1771,10597,1765,10595,1764,10544,1764,10535,176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25,1905l10417,1905,10423,1905,10425,1905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59,1901l10440,1901,10452,1904,10459,1901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77,1900l10464,1900,10473,1903,10477,190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592,1762l10580,1762,10569,1763,10551,1763,10544,1764,10595,1764,10594,1763,10594,1763,10569,1763,10594,1763,10592,1762e" filled="t" fillcolor="#50535C" stroked="f">
                <v:path arrowok="t"/>
                <v:fill/>
              </v:shape>
            </v:group>
            <v:group style="position:absolute;left:9825;top:1761;width:202;height:151" coordorigin="9825,1761" coordsize="202,151">
              <v:shape style="position:absolute;left:9825;top:1761;width:202;height:151" coordorigin="9825,1761" coordsize="202,151" path="m9959,1761l9959,1761,9949,1769,9947,1772,9943,1777,9889,1835,9877,1847,9858,1867,9827,1896,9826,1899,9825,1904,9825,1907,9832,1909,9835,1912,9839,1908,9841,1906,9843,1905,9884,1902,9891,1902,9896,1902,9908,1901,9912,1899,9919,1888,9923,1883,9950,1854,9964,1840,9980,1823,9993,1809,10007,1795,10023,1782,10024,1781,10025,1780,10026,1776,10027,1774,10026,1769,9976,1769,9971,1769,9959,1761e" filled="t" fillcolor="#50535C" stroked="f">
                <v:path arrowok="t"/>
                <v:fill/>
              </v:shape>
              <v:shape style="position:absolute;left:9825;top:1761;width:202;height:151" coordorigin="9825,1761" coordsize="202,151" path="m9891,1902l9884,1902,9884,1902,9891,1902e" filled="t" fillcolor="#50535C" stroked="f">
                <v:path arrowok="t"/>
                <v:fill/>
              </v:shape>
              <v:shape style="position:absolute;left:9825;top:1761;width:202;height:151" coordorigin="9825,1761" coordsize="202,151" path="m10020,1763l10003,1766,9992,1768,9976,1769,10026,1769,10025,1766,10020,1763e" filled="t" fillcolor="#50535C" stroked="f">
                <v:path arrowok="t"/>
                <v:fill/>
              </v:shape>
            </v:group>
            <v:group style="position:absolute;left:9253;top:1760;width:200;height:149" coordorigin="9253,1760" coordsize="200,149">
              <v:shape style="position:absolute;left:9253;top:1760;width:200;height:149" coordorigin="9253,1760" coordsize="200,149" path="m9382,1762l9379,1763,9375,1767,9374,1769,9329,1817,9317,1830,9300,1848,9266,1884,9258,1890,9253,1900,9260,1908,9269,1909,9288,1903,9298,1900,9336,1900,9340,1892,9342,1890,9389,1842,9418,1809,9432,1794,9446,1780,9452,1775,9452,1770,9448,1766,9396,1766,9382,176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3,1902l9318,1902,9329,1902,9333,190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6,1900l9298,1900,9313,1902,9333,1902,9335,1901,9336,1900e" filled="t" fillcolor="#50535C" stroked="f">
                <v:path arrowok="t"/>
                <v:fill/>
              </v:shape>
              <v:shape style="position:absolute;left:9253;top:1760;width:200;height:149" coordorigin="9253,1760" coordsize="200,149" path="m9439,1760l9421,1762,9396,1766,9448,1766,9443,1762,9439,1760e" filled="t" fillcolor="#50535C" stroked="f">
                <v:path arrowok="t"/>
                <v:fill/>
              </v:shape>
            </v:group>
            <v:group style="position:absolute;left:9398;top:1762;width:198;height:147" coordorigin="9398,1762" coordsize="198,147">
              <v:shape style="position:absolute;left:9398;top:1762;width:198;height:147" coordorigin="9398,1762" coordsize="198,147" path="m9528,1762l9527,1763,9517,1773,9499,1792,9485,1807,9471,1821,9462,1829,9453,1837,9442,1850,9440,1854,9430,1864,9402,1895,9400,1897,9398,1901,9398,1903,9401,1908,9408,1910,9414,1907,9415,1906,9423,1904,9446,1901,9475,1901,9476,1901,9480,1896,9505,1871,9523,1854,9535,1840,9565,1808,9578,1793,9593,1779,9596,1776,9596,1769,9590,1766,9548,1766,9538,1766,9528,1762e" filled="t" fillcolor="#50535C" stroked="f">
                <v:path arrowok="t"/>
                <v:fill/>
              </v:shape>
              <v:shape style="position:absolute;left:9398;top:1762;width:198;height:147" coordorigin="9398,1762" coordsize="198,147" path="m9475,1901l9446,1901,9465,1901,9471,1903,9475,1901e" filled="t" fillcolor="#50535C" stroked="f">
                <v:path arrowok="t"/>
                <v:fill/>
              </v:shape>
              <v:shape style="position:absolute;left:9398;top:1762;width:198;height:147" coordorigin="9398,1762" coordsize="198,147" path="m9566,1764l9548,1766,9590,1766,9588,1765,9586,1764,9573,1764,9566,1764e" filled="t" fillcolor="#50535C" stroked="f">
                <v:path arrowok="t"/>
                <v:fill/>
              </v:shape>
              <v:shape style="position:absolute;left:9398;top:1762;width:198;height:147" coordorigin="9398,1762" coordsize="198,147" path="m9584,1763l9573,1764,9586,1764,9584,1763e" filled="t" fillcolor="#50535C" stroked="f">
                <v:path arrowok="t"/>
                <v:fill/>
              </v:shape>
            </v:group>
            <v:group style="position:absolute;left:9544;top:1763;width:199;height:149" coordorigin="9544,1763" coordsize="199,149">
              <v:shape style="position:absolute;left:9544;top:1763;width:199;height:149" coordorigin="9544,1763" coordsize="199,149" path="m9672,1763l9668,1767,9664,1770,9643,1793,9598,1840,9583,1857,9553,1890,9550,1893,9545,1899,9544,1904,9548,1910,9556,1912,9564,1906,9579,1904,9586,1903,9597,1902,9614,1902,9623,1901,9624,1901,9629,1894,9633,1888,9643,1876,9671,1847,9677,1841,9682,1835,9695,1821,9702,1814,9719,1797,9727,1787,9738,1779,9740,1778,9741,1776,9743,1774,9741,1769,9740,1768,9691,1768,9682,1768,9672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624,1901e" filled="t" fillcolor="#50535C" stroked="f">
                <v:path arrowok="t"/>
                <v:fill/>
              </v:shape>
              <v:shape style="position:absolute;left:9544;top:1763;width:199;height:149" coordorigin="9544,1763" coordsize="199,149" path="m9704,1765l9691,1768,9740,1768,9739,1767,9722,1767,9717,1766,9708,1766,9704,1765e" filled="t" fillcolor="#50535C" stroked="f">
                <v:path arrowok="t"/>
                <v:fill/>
              </v:shape>
              <v:shape style="position:absolute;left:9544;top:1763;width:199;height:149" coordorigin="9544,1763" coordsize="199,149" path="m9728,1763l9722,1767,9739,1767,9738,1765,9731,1763,9728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717,1766l9708,1766,9717,1766,9717,1766e" filled="t" fillcolor="#50535C" stroked="f">
                <v:path arrowok="t"/>
                <v:fill/>
              </v:shape>
            </v:group>
            <v:group style="position:absolute;left:10541;top:1763;width:194;height:144" coordorigin="10541,1763" coordsize="194,144">
              <v:shape style="position:absolute;left:10541;top:1763;width:194;height:144" coordorigin="10541,1763" coordsize="194,144" path="m10614,1904l10599,1904,10610,1907,10612,1905,10614,1904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587,1905l10560,1905,10564,1906,10570,1906,10574,1907,10587,1905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71,1763l10668,1765,10659,1774,10653,1780,10601,1836,10554,1882,10543,1892,10542,1894,10541,1895,10545,1902,10550,1906,10560,1905,10587,1905,10599,1904,10614,1904,10622,1895,10670,1846,10679,1836,10692,1821,10706,1807,10721,1794,10737,1781,10736,1768,10735,1767,10705,1767,10701,1766,10682,1766,10679,1766,10671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717,1763l10705,1767,10735,1767,10733,1764,10720,1764,10717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95,1765l10682,1766,10701,1766,10695,1765e" filled="t" fillcolor="#50535C" stroked="f">
                <v:path arrowok="t"/>
                <v:fill/>
              </v:shape>
            </v:group>
            <v:group style="position:absolute;left:8814;top:1767;width:206;height:144" coordorigin="8814,1767" coordsize="206,144">
              <v:shape style="position:absolute;left:8814;top:1767;width:206;height:144" coordorigin="8814,1767" coordsize="206,144" path="m8947,1767l8943,1769,8937,1772,8929,1783,8924,1788,8895,1817,8882,1832,8875,1842,8868,1851,8856,1859,8854,1861,8849,1867,8845,1870,8834,1882,8826,1890,8814,1904,8816,1909,8827,1911,8834,1911,8848,1909,8856,1907,8872,1904,8880,1904,8910,1904,8914,1899,8918,1894,8924,1886,8935,1873,8952,1855,8965,1841,9008,1790,9012,1786,9021,1777,9020,1772,8963,1772,8955,1771,8953,1769,8949,1767,8948,1767,8947,1767e" filled="t" fillcolor="#50535C" stroked="f">
                <v:path arrowok="t"/>
                <v:fill/>
              </v:shape>
              <v:shape style="position:absolute;left:8814;top:1767;width:206;height:144" coordorigin="8814,1767" coordsize="206,144" path="m8910,1904l8880,1904,8893,1909,8899,1909,8907,1906,8909,1905,8910,1904e" filled="t" fillcolor="#50535C" stroked="f">
                <v:path arrowok="t"/>
                <v:fill/>
              </v:shape>
              <v:shape style="position:absolute;left:8814;top:1767;width:206;height:144" coordorigin="8814,1767" coordsize="206,144" path="m9004,1768l8996,1770,8993,1770,8978,1771,8968,1772,8963,1772,9020,1772,9019,1772,9008,1768,9004,1768e" filled="t" fillcolor="#50535C" stroked="f">
                <v:path arrowok="t"/>
                <v:fill/>
              </v:shape>
              <v:shape style="position:absolute;left:8814;top:1767;width:206;height:144" coordorigin="8814,1767" coordsize="206,144" path="m8949,1767l8948,1767,8949,1767e" filled="t" fillcolor="#50535C" stroked="f">
                <v:path arrowok="t"/>
                <v:fill/>
              </v:shape>
            </v:group>
            <v:group style="position:absolute;left:8964;top:1764;width:203;height:153" coordorigin="8964,1764" coordsize="203,153">
              <v:shape style="position:absolute;left:8964;top:1764;width:203;height:153" coordorigin="8964,1764" coordsize="203,153" path="m9098,1765l9094,1766,9086,1774,9071,1788,9040,1817,9039,1818,9007,1855,8992,1871,8980,1887,8967,1902,8964,1904,8964,1907,8967,1915,8971,1917,8978,1915,8980,1915,8982,1914,9002,1912,9022,1910,9024,1910,9040,1910,9044,1904,9047,1901,9055,1892,9062,1885,9075,1872,9080,1864,9088,1857,9101,1844,9115,1828,9127,1812,9140,1797,9146,1790,9153,1785,9167,1775,9166,1768,9161,1766,9139,1766,9138,1766,9121,1766,9115,1766,9109,1766,9098,1765e" filled="t" fillcolor="#50535C" stroked="f">
                <v:path arrowok="t"/>
                <v:fill/>
              </v:shape>
              <v:shape style="position:absolute;left:8964;top:1764;width:203;height:153" coordorigin="8964,1764" coordsize="203,153" path="m9040,1910l9024,1910,9027,1911,9037,1914,9038,1913,9040,1910e" filled="t" fillcolor="#50535C" stroked="f">
                <v:path arrowok="t"/>
                <v:fill/>
              </v:shape>
              <v:shape style="position:absolute;left:8964;top:1764;width:203;height:153" coordorigin="8964,1764" coordsize="203,153" path="m9153,1764l9145,1766,9139,1766,9161,1766,9156,1764,9153,1764e" filled="t" fillcolor="#50535C" stroked="f">
                <v:path arrowok="t"/>
                <v:fill/>
              </v:shape>
              <v:shape style="position:absolute;left:8964;top:1764;width:203;height:153" coordorigin="8964,1764" coordsize="203,153" path="m9129,1766l9125,1766,9121,1766,9121,1766,9138,1766,9129,1766e" filled="t" fillcolor="#50535C" stroked="f">
                <v:path arrowok="t"/>
                <v:fill/>
              </v:shape>
            </v:group>
            <v:group style="position:absolute;left:9106;top:1764;width:190;height:146" coordorigin="9106,1764" coordsize="190,146">
              <v:shape style="position:absolute;left:9106;top:1764;width:190;height:146" coordorigin="9106,1764" coordsize="190,146" path="m9232,1767l9229,1769,9127,1876,9119,1884,9111,1893,9110,1893,9106,1899,9108,1905,9117,1909,9121,1910,9135,1908,9145,1907,9162,1904,9168,1903,9185,1903,9190,1897,9193,1891,9202,1883,9215,1869,9229,1852,9241,1841,9258,1821,9270,1806,9296,1774,9294,1772,9294,1771,9248,1771,9232,1767e" filled="t" fillcolor="#50535C" stroked="f">
                <v:path arrowok="t"/>
                <v:fill/>
              </v:shape>
              <v:shape style="position:absolute;left:9106;top:1764;width:190;height:146" coordorigin="9106,1764" coordsize="190,146" path="m9185,1903l9168,1903,9179,1908,9183,1907,9185,1903e" filled="t" fillcolor="#50535C" stroked="f">
                <v:path arrowok="t"/>
                <v:fill/>
              </v:shape>
              <v:shape style="position:absolute;left:9106;top:1764;width:190;height:146" coordorigin="9106,1764" coordsize="190,146" path="m9279,1764l9260,1769,9248,1771,9294,1771,9293,1769,9285,1766,9279,1764e" filled="t" fillcolor="#50535C" stroked="f">
                <v:path arrowok="t"/>
                <v:fill/>
              </v:shape>
            </v:group>
            <v:group style="position:absolute;left:8679;top:1768;width:196;height:143" coordorigin="8679,1768" coordsize="196,143">
              <v:shape style="position:absolute;left:8679;top:1768;width:196;height:143" coordorigin="8679,1768" coordsize="196,143" path="m8810,1768l8807,1770,8805,1772,8747,1830,8719,1859,8705,1873,8698,1881,8692,1889,8679,1899,8680,1905,8692,1910,8699,1910,8709,1908,8712,1906,8723,1905,8730,1901,8756,1901,8759,1899,8760,1898,8779,1874,8794,1858,8807,1846,8825,1828,8875,1775,8872,1773,8871,1772,8851,1772,8845,1771,8829,1770,8820,1769,8810,1768e" filled="t" fillcolor="#50535C" stroked="f">
                <v:path arrowok="t"/>
                <v:fill/>
              </v:shape>
              <v:shape style="position:absolute;left:8679;top:1768;width:196;height:143" coordorigin="8679,1768" coordsize="196,143" path="m8756,1901l8730,1901,8746,1910,8751,1906,8756,1901e" filled="t" fillcolor="#50535C" stroked="f">
                <v:path arrowok="t"/>
                <v:fill/>
              </v:shape>
              <v:shape style="position:absolute;left:8679;top:1768;width:196;height:143" coordorigin="8679,1768" coordsize="196,143" path="m8862,1770l8851,1772,8871,1772,8871,1771,8865,1770,8862,1770e" filled="t" fillcolor="#50535C" stroked="f">
                <v:path arrowok="t"/>
                <v:fill/>
              </v:shape>
            </v:group>
            <v:group style="position:absolute;left:10700;top:1757;width:211;height:150" coordorigin="10700,1757" coordsize="211,150">
              <v:shape style="position:absolute;left:10700;top:1757;width:211;height:150" coordorigin="10700,1757" coordsize="211,150" path="m10840,1757l10831,1766,10823,1774,10808,1791,10766,1832,10752,1846,10745,1853,10737,1861,10726,1868,10724,1871,10713,1881,10707,1887,10704,1890,10700,1896,10700,1901,10705,1906,10709,1907,10716,1903,10719,1903,10764,1902,10780,1902,10793,1889,10823,1859,10825,1857,10830,1853,10842,1842,10856,1828,10888,1796,10902,1782,10908,1777,10911,1771,10905,1763,10864,1763,10857,1763,10849,1763,10840,1757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780,1902l10764,1902,10765,1902,10774,1906,10779,1902,10780,1902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892,1759l10881,1763,10864,1763,10905,1763,10898,1760,10892,1759e" filled="t" fillcolor="#50535C" stroked="f">
                <v:path arrowok="t"/>
                <v:fill/>
              </v:shape>
            </v:group>
            <v:group style="position:absolute;left:10847;top:1759;width:204;height:146" coordorigin="10847,1759" coordsize="204,146">
              <v:shape style="position:absolute;left:10847;top:1759;width:204;height:146" coordorigin="10847,1759" coordsize="204,146" path="m10983,1759l10981,1760,10977,1764,10948,1793,10934,1808,10918,1824,10903,1838,10889,1852,10880,1862,10871,1872,10857,1883,10854,1886,10847,1893,10847,1897,10852,1903,10855,1905,10865,1904,10872,1904,10888,1901,10907,1901,10911,1900,10912,1900,10925,1900,10927,1899,10932,1891,10933,1891,10941,1883,10949,1876,10959,1865,10984,1839,11001,1821,11015,1807,11030,1793,11046,1781,11051,1777,11051,1771,11044,1765,11043,1764,10992,1764,10983,1759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872,1904l10865,1904,10871,1905,10872,1904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07,1901l10888,1901,10900,1903,10907,1901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25,1900l10912,1900,10921,1902,10925,1900e" filled="t" fillcolor="#50535C" stroked="f">
                <v:path arrowok="t"/>
                <v:fill/>
              </v:shape>
              <v:shape style="position:absolute;left:10847;top:1759;width:204;height:146" coordorigin="10847,1759" coordsize="204,146" path="m11040,1761l11028,1762,11017,1763,10999,1763,10992,1764,11043,1764,11042,1763,11042,1763,11017,1763,11042,1763,11040,1761e" filled="t" fillcolor="#50535C" stroked="f">
                <v:path arrowok="t"/>
                <v:fill/>
              </v:shape>
            </v:group>
            <v:group style="position:absolute;left:10989;top:1762;width:194;height:144" coordorigin="10989,1762" coordsize="194,144">
              <v:shape style="position:absolute;left:10989;top:1762;width:194;height:144" coordorigin="10989,1762" coordsize="194,144" path="m11062,1904l11047,1904,11058,1907,11060,1905,11062,1904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035,1905l11008,1905,11012,1906,11018,1906,11022,1906,11035,1905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19,1762l11116,1764,11107,1774,11101,1780,11049,1836,11002,1882,10991,1892,10990,1893,10989,1895,10992,1902,10997,1905,11008,1905,11035,1905,11047,1904,11062,1904,11070,1894,11118,1846,11127,1836,11140,1821,11154,1807,11169,1793,11184,1780,11184,1768,11183,1766,11153,1766,11148,1765,11130,1765,11127,1765,11119,1762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65,1763l11153,1766,11183,1766,11181,1764,11168,1763,11165,1763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43,1764l11130,1765,11148,1765,11143,1764e" filled="t" fillcolor="#50535C" stroked="f">
                <v:path arrowok="t"/>
                <v:fill/>
              </v:shape>
            </v:group>
            <v:group style="position:absolute;left:11111;top:1759;width:162;height:154" coordorigin="11111,1759" coordsize="162,154">
              <v:shape style="position:absolute;left:11111;top:1759;width:162;height:154" coordorigin="11111,1759" coordsize="162,154" path="m11263,1759l11204,1807,11181,1832,11173,1839,11158,1853,11144,1867,11127,1886,11122,1890,11114,1897,11111,1899,11111,1903,11111,1904,11113,1909,11116,1913,11123,1913,11126,1910,11130,1908,11143,1905,11150,1904,11162,1904,11169,1900,11190,1900,11207,1883,11226,1865,11253,1836,11258,1831,11263,1827,11272,1818,11273,1813,11264,1805,11264,1801,11267,1794,11267,1792,11269,1782,11269,1774,11266,1761,11263,1759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62,1904l11150,1904,11157,1904,11162,1904,11162,1904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90,1900l11169,1900,11174,1901,11183,1904,11187,1903,11190,1900e" filled="t" fillcolor="#50535C" stroked="f">
                <v:path arrowok="t"/>
                <v:fill/>
              </v:shape>
            </v:group>
            <v:group style="position:absolute;left:11223;top:1863;width:37;height:47" coordorigin="11223,1863" coordsize="37,47">
              <v:shape style="position:absolute;left:11223;top:1863;width:37;height:47" coordorigin="11223,1863" coordsize="37,47" path="m11260,1905l11241,1905,11244,1906,11251,1910,11255,1909,11260,1905e" filled="t" fillcolor="#50535C" stroked="f">
                <v:path arrowok="t"/>
                <v:fill/>
              </v:shape>
              <v:shape style="position:absolute;left:11223;top:1863;width:37;height:47" coordorigin="11223,1863" coordsize="37,47" path="m11256,1863l11253,1866,11250,1870,11246,1874,11238,1882,11232,1887,11223,1897,11224,1901,11229,1904,11232,1905,11235,1906,11241,1905,11260,1905,11262,1904,11264,1903,11266,1892,11264,1882,11263,1870,11261,1864,11256,1863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349.102112pt;margin-top:131.750214pt;width:215.321pt;height:.1pt;mso-position-horizontal-relative:page;mso-position-vertical-relative:page;z-index:-5907" coordorigin="6982,2635" coordsize="4306,2">
            <v:shape style="position:absolute;left:6982;top:2635;width:4306;height:2" coordorigin="6982,2635" coordsize="4306,0" path="m6982,2635l11288,2635e" filled="f" stroked="t" strokeweight=".5pt" strokecolor="#96969C">
              <v:path arrowok="t"/>
            </v:shape>
          </v:group>
          <w10:wrap type="none"/>
        </w:pict>
      </w:r>
      <w:r>
        <w:rPr/>
        <w:pict>
          <v:group style="position:absolute;margin-left:349.102112pt;margin-top:179.750214pt;width:215.321pt;height:.1pt;mso-position-horizontal-relative:page;mso-position-vertical-relative:page;z-index:-5906" coordorigin="6982,3595" coordsize="4306,2">
            <v:shape style="position:absolute;left:6982;top:3595;width:4306;height:2" coordorigin="6982,3595" coordsize="4306,0" path="m6982,3595l11288,3595e" filled="f" stroked="t" strokeweight=".5pt" strokecolor="#96969C">
              <v:path arrowok="t"/>
            </v:shape>
          </v:group>
          <w10:wrap type="none"/>
        </w:pict>
      </w:r>
      <w:r>
        <w:rPr/>
        <w:pict>
          <v:group style="position:absolute;margin-left:349.102112pt;margin-top:215.750214pt;width:215.321pt;height:.1pt;mso-position-horizontal-relative:page;mso-position-vertical-relative:page;z-index:-5905" coordorigin="6982,4315" coordsize="4306,2">
            <v:shape style="position:absolute;left:6982;top:4315;width:4306;height:2" coordorigin="6982,4315" coordsize="4306,0" path="m6982,4315l11288,4315e" filled="f" stroked="t" strokeweight=".5pt" strokecolor="#96969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4.407394pt;margin-top:50.608063pt;width:60.218409pt;height:10pt;mso-position-horizontal-relative:page;mso-position-vertical-relative:page;z-index:-5904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5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(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20)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2.249115pt;margin-top:50.608063pt;width:88.904405pt;height:10pt;mso-position-horizontal-relative:page;mso-position-vertical-relative:page;z-index:-5903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hyperlink r:id="rId25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h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@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0.182495pt;margin-top:50.608063pt;width:75.242504pt;height:10pt;mso-position-horizontal-relative:page;mso-position-vertical-relative:page;z-index:-5902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hyperlink r:id="rId26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-1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8.102112pt;margin-top:135.15152pt;width:5.76pt;height:12pt;mso-position-horizontal-relative:page;mso-position-vertical-relative:page;z-index:-5901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0.102112pt;margin-top:135.15152pt;width:175.93329pt;height:36pt;mso-position-horizontal-relative:page;mso-position-vertical-relative:page;z-index:-5900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sum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5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uia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8.102112pt;margin-top:183.15152pt;width:5.76pt;height:12pt;mso-position-horizontal-relative:page;mso-position-vertical-relative:page;z-index:-5899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0.102112pt;margin-top:183.15152pt;width:158.584211pt;height:24pt;mso-position-horizontal-relative:page;mso-position-vertical-relative:page;z-index:-5898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nia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8.102112pt;margin-top:219.15152pt;width:5.76pt;height:12pt;mso-position-horizontal-relative:page;mso-position-vertical-relative:page;z-index:-5897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0.102112pt;margin-top:219.15152pt;width:195.392939pt;height:60pt;mso-position-horizontal-relative:page;mso-position-vertical-relative:page;z-index:-5896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eum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5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7.173615pt;margin-top:341.170624pt;width:290.216015pt;height:124.0pt;mso-position-horizontal-relative:page;mso-position-vertical-relative:page;z-index:-5895" type="#_x0000_t202" filled="f" stroked="f">
            <v:textbox inset="0,0,0,0">
              <w:txbxContent>
                <w:p>
                  <w:pPr>
                    <w:spacing w:before="0" w:after="0" w:line="753" w:lineRule="exact"/>
                    <w:ind w:left="20" w:right="-20"/>
                    <w:jc w:val="left"/>
                    <w:rPr>
                      <w:rFonts w:ascii="Montserrat" w:hAnsi="Montserrat" w:cs="Montserrat" w:eastAsia="Montserrat"/>
                      <w:sz w:val="72"/>
                      <w:szCs w:val="72"/>
                    </w:rPr>
                  </w:pPr>
                  <w:rPr/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DB913"/>
                      <w:spacing w:val="-49"/>
                      <w:b/>
                      <w:bCs/>
                      <w:position w:val="3"/>
                    </w:rPr>
                    <w:t>T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DB913"/>
                      <w:spacing w:val="-47"/>
                      <w:w w:val="103"/>
                      <w:b/>
                      <w:bCs/>
                      <w:position w:val="3"/>
                    </w:rPr>
                    <w:t>r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DB913"/>
                      <w:spacing w:val="-36"/>
                      <w:w w:val="100"/>
                      <w:b/>
                      <w:bCs/>
                      <w:position w:val="3"/>
                    </w:rPr>
                    <w:t>ans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DB913"/>
                      <w:spacing w:val="-43"/>
                      <w:w w:val="100"/>
                      <w:b/>
                      <w:bCs/>
                      <w:position w:val="3"/>
                    </w:rPr>
                    <w:t>f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DB913"/>
                      <w:spacing w:val="-36"/>
                      <w:w w:val="102"/>
                      <w:b/>
                      <w:bCs/>
                      <w:position w:val="3"/>
                    </w:rPr>
                    <w:t>orming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860" w:lineRule="exact"/>
                    <w:ind w:left="20" w:right="-128"/>
                    <w:jc w:val="left"/>
                    <w:rPr>
                      <w:rFonts w:ascii="Montserrat" w:hAnsi="Montserrat" w:cs="Montserrat" w:eastAsia="Montserrat"/>
                      <w:sz w:val="72"/>
                      <w:szCs w:val="72"/>
                    </w:rPr>
                  </w:pPr>
                  <w:rPr/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DB913"/>
                      <w:spacing w:val="-36"/>
                      <w:w w:val="101"/>
                      <w:b/>
                      <w:bCs/>
                      <w:position w:val="1"/>
                    </w:rPr>
                    <w:t>th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DB913"/>
                      <w:spacing w:val="0"/>
                      <w:w w:val="101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DB913"/>
                      <w:spacing w:val="-9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DB913"/>
                      <w:spacing w:val="-26"/>
                      <w:w w:val="96"/>
                      <w:b/>
                      <w:bCs/>
                      <w:position w:val="1"/>
                    </w:rPr>
                    <w:t>f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DB913"/>
                      <w:spacing w:val="-36"/>
                      <w:w w:val="101"/>
                      <w:b/>
                      <w:bCs/>
                      <w:position w:val="1"/>
                    </w:rPr>
                    <w:t>utur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DB913"/>
                      <w:spacing w:val="0"/>
                      <w:w w:val="101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DB913"/>
                      <w:spacing w:val="-9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DB913"/>
                      <w:spacing w:val="-36"/>
                      <w:w w:val="101"/>
                      <w:b/>
                      <w:bCs/>
                      <w:position w:val="1"/>
                    </w:rPr>
                    <w:t>throug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860" w:lineRule="exact"/>
                    <w:ind w:left="20" w:right="-20"/>
                    <w:jc w:val="left"/>
                    <w:rPr>
                      <w:rFonts w:ascii="Montserrat" w:hAnsi="Montserrat" w:cs="Montserrat" w:eastAsia="Montserrat"/>
                      <w:sz w:val="72"/>
                      <w:szCs w:val="72"/>
                    </w:rPr>
                  </w:pPr>
                  <w:rPr/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DB913"/>
                      <w:spacing w:val="-36"/>
                      <w:w w:val="100"/>
                      <w:b/>
                      <w:bCs/>
                      <w:position w:val="1"/>
                    </w:rPr>
                    <w:t>ideas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557.508545pt;width:306.179757pt;height:36pt;mso-position-horizontal-relative:page;mso-position-vertical-relative:page;z-index:-5894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lia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off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5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ium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3.566315pt;margin-top:557.409790pt;width:154.693270pt;height:143.0pt;mso-position-horizontal-relative:page;mso-position-vertical-relative:page;z-index:-5893" type="#_x0000_t202" filled="f" stroked="f">
            <v:textbox inset="0,0,0,0">
              <w:txbxContent>
                <w:p>
                  <w:pPr>
                    <w:spacing w:before="0" w:after="0" w:line="343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30"/>
                      <w:szCs w:val="3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we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4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are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4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in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2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the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4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business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36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30"/>
                      <w:szCs w:val="3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of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3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engaging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12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people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36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30"/>
                      <w:szCs w:val="3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through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11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ideas;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8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capti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360" w:lineRule="exact"/>
                    <w:ind w:left="20" w:right="-65"/>
                    <w:jc w:val="left"/>
                    <w:rPr>
                      <w:rFonts w:ascii="Open Sans Light" w:hAnsi="Open Sans Light" w:cs="Open Sans Light" w:eastAsia="Open Sans Light"/>
                      <w:sz w:val="30"/>
                      <w:szCs w:val="3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vating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8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ideas,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8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ideas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7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that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36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30"/>
                      <w:szCs w:val="3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are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4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impossible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14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to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3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ig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36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30"/>
                      <w:szCs w:val="3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nore,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7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ideas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7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that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-5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make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36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30"/>
                      <w:szCs w:val="3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difference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to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your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357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30"/>
                      <w:szCs w:val="3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1"/>
                    </w:rPr>
                    <w:t>brand’s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1"/>
                    </w:rPr>
                    <w:t>future.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604.721252pt;width:304.373614pt;height:110pt;mso-position-horizontal-relative:page;mso-position-vertical-relative:page;z-index:-5892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idu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?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fe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fe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9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9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724.721252pt;width:300.549039pt;height:40pt;mso-position-horizontal-relative:page;mso-position-vertical-relative:page;z-index:-589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8.856873pt;margin-top:794.939392pt;width:6.566407pt;height:10pt;mso-position-horizontal-relative:page;mso-position-vertical-relative:page;z-index:-589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7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2.117706pt;margin-top:50.929115pt;width:10.63pt;height:9.2125pt;mso-position-horizontal-relative:page;mso-position-vertical-relative:page;z-index:-5889" type="#_x0000_t202" filled="f" stroked="f">
            <v:textbox inset="0,0,0,0">
              <w:txbxContent>
                <w:p>
                  <w:pPr>
                    <w:spacing w:before="4" w:after="0" w:line="180" w:lineRule="exact"/>
                    <w:ind w:left="40"/>
                    <w:jc w:val="left"/>
                    <w:rPr>
                      <w:sz w:val="18"/>
                      <w:szCs w:val="18"/>
                    </w:rPr>
                  </w:pPr>
                  <w:rPr/>
                  <w:r>
                    <w:rPr>
                      <w:sz w:val="18"/>
                      <w:szCs w:val="18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9.102112pt;margin-top:120.750214pt;width:215.321pt;height:12pt;mso-position-horizontal-relative:page;mso-position-vertical-relative:page;z-index:-588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9.102112pt;margin-top:168.750214pt;width:215.321pt;height:12pt;mso-position-horizontal-relative:page;mso-position-vertical-relative:page;z-index:-588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9.102112pt;margin-top:204.750214pt;width:215.321pt;height:12pt;mso-position-horizontal-relative:page;mso-position-vertical-relative:page;z-index:-588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75.897888pt;width:533.571pt;height:12pt;mso-position-horizontal-relative:page;mso-position-vertical-relative:page;z-index:-588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1920" w:h="16840"/>
          <w:pgMar w:top="880" w:bottom="280" w:left="1680" w:right="168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0pt;margin-top:0pt;width:595.276001pt;height:841.890015pt;mso-position-horizontal-relative:page;mso-position-vertical-relative:page;z-index:-5884" coordorigin="0,0" coordsize="11906,16838">
            <v:group style="position:absolute;left:0;top:0;width:11906;height:5272" coordorigin="0,0" coordsize="11906,5272">
              <v:shape style="position:absolute;left:0;top:0;width:11906;height:5272" coordorigin="0,0" coordsize="11906,5272" path="m0,5272l11906,5272,11906,0,0,0,0,5272e" filled="t" fillcolor="#FDB913" stroked="f">
                <v:path arrowok="t"/>
                <v:fill/>
              </v:shape>
            </v:group>
            <v:group style="position:absolute;left:6862;top:2813;width:4370;height:8970" coordorigin="6862,2813" coordsize="4370,8970">
              <v:shape style="position:absolute;left:6862;top:2813;width:4370;height:8970" coordorigin="6862,2813" coordsize="4370,8970" path="m10551,2877l7617,2877,7561,2879,7454,2897,7352,2932,7259,2982,7174,3045,7100,3121,7038,3208,6990,3304,6956,3408,6938,3518,6936,3575,6936,3658,6907,3658,6886,3664,6870,3678,6862,3699,6862,4059,6867,4081,6882,4097,6902,4105,6936,4106,6936,4720,6907,4720,6886,4725,6870,4740,6862,4761,6862,5003,6867,5025,6882,5041,6902,5049,6936,5049,6936,5428,6907,5428,6886,5433,6870,5448,6862,5469,6862,5711,6867,5733,6882,5749,6902,5757,6936,5757,6936,11084,6945,11197,6971,11305,7012,11405,7068,11496,7136,11578,7215,11648,7304,11705,7402,11747,7507,11773,7617,11783,10551,11783,10661,11773,10766,11747,10864,11705,10953,11648,11032,11578,11100,11496,11156,11405,11197,11305,11223,11197,11232,11084,11232,3575,11223,3462,11197,3355,11156,3255,11100,3163,11032,3082,10953,3012,10864,2955,10766,2913,10661,2886,10607,2879,10551,2877e" filled="t" fillcolor="#231F20" stroked="f">
                <v:path arrowok="t"/>
                <v:fill/>
              </v:shape>
              <v:shape style="position:absolute;left:6862;top:2813;width:4370;height:8970" coordorigin="6862,2813" coordsize="4370,8970" path="m9704,2813l9683,2818,9667,2833,9659,2854,9659,2877,10441,2877,10441,2859,10435,2837,10421,2821,10401,2813,9704,2813e" filled="t" fillcolor="#231F20" stroked="f">
                <v:path arrowok="t"/>
                <v:fill/>
              </v:shape>
            </v:group>
            <v:group style="position:absolute;left:7137;top:4263;width:3836;height:4031" coordorigin="7137,4263" coordsize="3836,4031">
              <v:shape style="position:absolute;left:7137;top:4263;width:3836;height:4031" coordorigin="7137,4263" coordsize="3836,4031" path="m7137,8294l10973,8294,10973,4263,7137,4263,7137,8294xe" filled="t" fillcolor="#FDB913" stroked="f">
                <v:path arrowok="t"/>
                <v:fill/>
              </v:shape>
              <v:shape style="position:absolute;left:7137;top:4263;width:3836;height:5898" type="#_x0000_t75">
                <v:imagedata r:id="rId27" o:title=""/>
              </v:shape>
            </v:group>
            <v:group style="position:absolute;left:8633;top:10515;width:844;height:865" coordorigin="8633,10515" coordsize="844,865">
              <v:shape style="position:absolute;left:8633;top:10515;width:844;height:865" coordorigin="8633,10515" coordsize="844,865" path="m9055,10515l8987,10520,8922,10537,8861,10563,8806,10598,8757,10641,8715,10692,8680,10748,8655,10810,8639,10877,8633,10947,8635,10983,8646,11051,8666,11115,8697,11175,8735,11228,8781,11275,8833,11315,8891,11346,8954,11367,9021,11378,9055,11380,9090,11378,9157,11367,9219,11346,9277,11315,9330,11275,9376,11228,9414,11175,9444,11115,9465,11051,9476,10983,9477,10947,9476,10912,9465,10843,9444,10779,9414,10719,9376,10666,9330,10619,9277,10579,9219,10549,9157,10527,9090,10516,9055,10515e" filled="t" fillcolor="#FFFFFF" stroked="f">
                <v:path arrowok="t"/>
                <v:fill/>
              </v:shape>
            </v:group>
            <v:group style="position:absolute;left:8659;top:3565;width:793;height:152" coordorigin="8659,3565" coordsize="793,152">
              <v:shape style="position:absolute;left:8659;top:3565;width:793;height:152" coordorigin="8659,3565" coordsize="793,152" path="m9368,3565l8742,3565,8735,3565,8680,3592,8659,3656,8667,3676,8680,3693,8698,3706,8719,3714,8742,3717,9375,3717,9430,3690,9451,3625,9443,3606,9430,3589,9412,3576,9391,3568,9368,3565e" filled="t" fillcolor="#FFFFFF" stroked="f">
                <v:path arrowok="t"/>
                <v:fill/>
              </v:shape>
            </v:group>
            <v:group style="position:absolute;left:0;top:8294;width:11906;height:2988" coordorigin="0,8294" coordsize="11906,2988">
              <v:shape style="position:absolute;left:0;top:8294;width:11906;height:2988" coordorigin="0,8294" coordsize="11906,2988" path="m0,11282l11906,11282,11906,8294,0,8294,0,11282xe" filled="t" fillcolor="#FFFFFF" stroked="f">
                <v:path arrowok="t"/>
                <v:fill/>
              </v:shape>
            </v:group>
            <v:group style="position:absolute;left:0;top:11282;width:11906;height:5556" coordorigin="0,11282" coordsize="11906,5556">
              <v:shape style="position:absolute;left:0;top:11282;width:11906;height:5556" coordorigin="0,11282" coordsize="11906,5556" path="m0,16838l11906,16838,11906,11282,0,11282,0,16838e" filled="t" fillcolor="#D3D8D6" stroked="f">
                <v:path arrowok="t"/>
                <v:fill/>
              </v:shape>
            </v:group>
            <v:group style="position:absolute;left:617;top:15738;width:10671;height:2" coordorigin="617,15738" coordsize="10671,2">
              <v:shape style="position:absolute;left:617;top:15738;width:10671;height:2" coordorigin="617,15738" coordsize="10671,0" path="m617,15738l11288,15738e" filled="f" stroked="t" strokeweight=".992pt" strokecolor="#231F20">
                <v:path arrowok="t"/>
              </v:shape>
            </v:group>
            <v:group style="position:absolute;left:616;top:1763;width:84;height:81" coordorigin="616,1763" coordsize="84,81">
              <v:shape style="position:absolute;left:616;top:1763;width:84;height:81" coordorigin="616,1763" coordsize="84,81" path="m648,1763l619,1788,619,1801,619,1807,616,1819,618,1825,617,1834,620,1837,624,1843,673,1806,682,1793,694,1783,697,1777,700,1771,697,1765,684,1765,668,1763,648,1763e" filled="t" fillcolor="#231F20" stroked="f">
                <v:path arrowok="t"/>
                <v:fill/>
              </v:shape>
              <v:shape style="position:absolute;left:616;top:1763;width:84;height:81" coordorigin="616,1763" coordsize="84,81" path="m696,1763l686,1765,684,1765,697,1765,696,1763e" filled="t" fillcolor="#231F20" stroked="f">
                <v:path arrowok="t"/>
                <v:fill/>
              </v:shape>
            </v:group>
            <v:group style="position:absolute;left:1626;top:1761;width:208;height:154" coordorigin="1626,1761" coordsize="208,154">
              <v:shape style="position:absolute;left:1626;top:1761;width:208;height:154" coordorigin="1626,1761" coordsize="208,154" path="m1763,1761l1760,1764,1758,1766,1750,1775,1739,1787,1725,1801,1706,1819,1678,1847,1672,1853,1667,1859,1653,1873,1639,1888,1626,1903,1626,1905,1630,1914,1633,1916,1643,1910,1645,1909,1654,1908,1661,1908,1679,1906,1715,1906,1720,1901,1723,1898,1732,1888,1772,1843,1785,1828,1799,1813,1812,1798,1827,1784,1834,1779,1833,1775,1828,1769,1773,1769,1770,1768,1766,1764,1765,1763,1763,1761e" filled="t" fillcolor="#231F20" stroked="f">
                <v:path arrowok="t"/>
                <v:fill/>
              </v:shape>
              <v:shape style="position:absolute;left:1626;top:1761;width:208;height:154" coordorigin="1626,1761" coordsize="208,154" path="m1715,1906l1679,1906,1691,1907,1708,1909,1713,1908,1715,1906e" filled="t" fillcolor="#231F20" stroked="f">
                <v:path arrowok="t"/>
                <v:fill/>
              </v:shape>
              <v:shape style="position:absolute;left:1626;top:1761;width:208;height:154" coordorigin="1626,1761" coordsize="208,154" path="m1661,1908l1654,1908,1660,1908,1661,1908e" filled="t" fillcolor="#231F20" stroked="f">
                <v:path arrowok="t"/>
                <v:fill/>
              </v:shape>
              <v:shape style="position:absolute;left:1626;top:1761;width:208;height:154" coordorigin="1626,1761" coordsize="208,154" path="m1802,1765l1789,1767,1783,1768,1773,1769,1828,1769,1827,1769,1807,1769,1802,1765e" filled="t" fillcolor="#231F20" stroked="f">
                <v:path arrowok="t"/>
                <v:fill/>
              </v:shape>
              <v:shape style="position:absolute;left:1626;top:1761;width:208;height:154" coordorigin="1626,1761" coordsize="208,154" path="m1817,1766l1807,1769,1827,1769,1825,1766,1821,1766,1817,1766e" filled="t" fillcolor="#231F20" stroked="f">
                <v:path arrowok="t"/>
                <v:fill/>
              </v:shape>
              <v:shape style="position:absolute;left:1626;top:1761;width:208;height:154" coordorigin="1626,1761" coordsize="208,154" path="m1825,1766l1821,1766,1825,1766e" filled="t" fillcolor="#231F20" stroked="f">
                <v:path arrowok="t"/>
                <v:fill/>
              </v:shape>
            </v:group>
            <v:group style="position:absolute;left:761;top:1767;width:206;height:144" coordorigin="761,1767" coordsize="206,144">
              <v:shape style="position:absolute;left:761;top:1767;width:206;height:144" coordorigin="761,1767" coordsize="206,144" path="m894,1767l890,1769,884,1772,876,1783,871,1788,842,1817,829,1832,822,1842,815,1851,802,1859,801,1861,796,1867,792,1870,781,1882,773,1890,761,1904,763,1909,774,1911,780,1911,795,1909,803,1907,819,1904,827,1904,857,1904,861,1899,865,1894,871,1886,882,1873,898,1855,912,1841,955,1790,959,1786,968,1777,966,1772,910,1772,902,1771,900,1769,896,1767,895,1767,894,1767e" filled="t" fillcolor="#231F20" stroked="f">
                <v:path arrowok="t"/>
                <v:fill/>
              </v:shape>
              <v:shape style="position:absolute;left:761;top:1767;width:206;height:144" coordorigin="761,1767" coordsize="206,144" path="m857,1904l827,1904,840,1909,846,1909,854,1906,856,1905,857,1904e" filled="t" fillcolor="#231F20" stroked="f">
                <v:path arrowok="t"/>
                <v:fill/>
              </v:shape>
              <v:shape style="position:absolute;left:761;top:1767;width:206;height:144" coordorigin="761,1767" coordsize="206,144" path="m951,1768l943,1770,940,1770,925,1771,915,1772,910,1772,966,1772,966,1772,955,1768,951,1768e" filled="t" fillcolor="#231F20" stroked="f">
                <v:path arrowok="t"/>
                <v:fill/>
              </v:shape>
              <v:shape style="position:absolute;left:761;top:1767;width:206;height:144" coordorigin="761,1767" coordsize="206,144" path="m896,1767l895,1767,896,1767e" filled="t" fillcolor="#231F20" stroked="f">
                <v:path arrowok="t"/>
                <v:fill/>
              </v:shape>
            </v:group>
            <v:group style="position:absolute;left:2053;top:1759;width:210;height:152" coordorigin="2053,1759" coordsize="210,152">
              <v:shape style="position:absolute;left:2053;top:1759;width:210;height:152" coordorigin="2053,1759" coordsize="210,152" path="m2192,1759l2189,1761,2167,1783,2149,1801,2137,1815,2123,1830,2107,1846,2093,1860,2078,1874,2064,1888,2061,1890,2058,1893,2053,1898,2053,1900,2057,1908,2061,1911,2071,1908,2097,1908,2102,1906,2108,1906,2130,1906,2130,1906,2140,1895,2154,1881,2169,1868,2171,1866,2172,1864,2182,1854,2190,1844,2200,1835,2214,1821,2259,1778,2261,1775,2262,1773,2260,1766,2207,1766,2201,1765,2192,1759e" filled="t" fillcolor="#231F20" stroked="f">
                <v:path arrowok="t"/>
                <v:fill/>
              </v:shape>
              <v:shape style="position:absolute;left:2053;top:1759;width:210;height:152" coordorigin="2053,1759" coordsize="210,152" path="m2097,1908l2071,1908,2076,1909,2086,1910,2092,1910,2097,1908e" filled="t" fillcolor="#231F20" stroked="f">
                <v:path arrowok="t"/>
                <v:fill/>
              </v:shape>
              <v:shape style="position:absolute;left:2053;top:1759;width:210;height:152" coordorigin="2053,1759" coordsize="210,152" path="m2130,1906l2108,1906,2117,1906,2121,1908,2125,1910,2128,1908,2130,1906e" filled="t" fillcolor="#231F20" stroked="f">
                <v:path arrowok="t"/>
                <v:fill/>
              </v:shape>
              <v:shape style="position:absolute;left:2053;top:1759;width:210;height:152" coordorigin="2053,1759" coordsize="210,152" path="m2215,1763l2213,1764,2207,1766,2260,1766,2260,1766,2227,1766,2215,1763e" filled="t" fillcolor="#231F20" stroked="f">
                <v:path arrowok="t"/>
                <v:fill/>
              </v:shape>
              <v:shape style="position:absolute;left:2053;top:1759;width:210;height:152" coordorigin="2053,1759" coordsize="210,152" path="m2258,1761l2237,1762,2227,1766,2260,1766,2259,1762,2258,1761e" filled="t" fillcolor="#231F20" stroked="f">
                <v:path arrowok="t"/>
                <v:fill/>
              </v:shape>
            </v:group>
            <v:group style="position:absolute;left:2199;top:1758;width:211;height:150" coordorigin="2199,1758" coordsize="211,150">
              <v:shape style="position:absolute;left:2199;top:1758;width:211;height:150" coordorigin="2199,1758" coordsize="211,150" path="m2339,1758l2330,1767,2322,1775,2307,1792,2265,1832,2251,1846,2244,1854,2236,1861,2225,1869,2223,1871,2212,1881,2206,1888,2204,1890,2199,1897,2199,1901,2204,1906,2208,1907,2215,1904,2218,1903,2263,1902,2279,1902,2292,1889,2322,1859,2324,1857,2329,1854,2341,1843,2355,1829,2387,1796,2401,1782,2407,1777,2410,1772,2404,1764,2363,1764,2356,1764,2349,1764,2339,1758e" filled="t" fillcolor="#231F20" stroked="f">
                <v:path arrowok="t"/>
                <v:fill/>
              </v:shape>
              <v:shape style="position:absolute;left:2199;top:1758;width:211;height:150" coordorigin="2199,1758" coordsize="211,150" path="m2279,1902l2263,1902,2264,1902,2273,1906,2278,1903,2279,1902e" filled="t" fillcolor="#231F20" stroked="f">
                <v:path arrowok="t"/>
                <v:fill/>
              </v:shape>
              <v:shape style="position:absolute;left:2199;top:1758;width:211;height:150" coordorigin="2199,1758" coordsize="211,150" path="m2391,1760l2380,1763,2363,1764,2404,1764,2397,1761,2391,1760e" filled="t" fillcolor="#231F20" stroked="f">
                <v:path arrowok="t"/>
                <v:fill/>
              </v:shape>
            </v:group>
            <v:group style="position:absolute;left:911;top:1764;width:203;height:153" coordorigin="911,1764" coordsize="203,153">
              <v:shape style="position:absolute;left:911;top:1764;width:203;height:153" coordorigin="911,1764" coordsize="203,153" path="m1045,1765l1041,1766,1033,1774,1018,1788,987,1817,986,1818,954,1855,939,1871,927,1887,914,1902,911,1904,911,1907,914,1915,918,1917,925,1915,927,1915,929,1914,949,1912,969,1910,971,1910,987,1910,991,1904,994,1901,1002,1892,1009,1885,1021,1872,1027,1864,1035,1857,1048,1844,1062,1828,1074,1812,1087,1797,1093,1790,1100,1785,1114,1775,1112,1768,1108,1766,1086,1766,1085,1766,1068,1766,1062,1766,1056,1766,1045,1765e" filled="t" fillcolor="#231F20" stroked="f">
                <v:path arrowok="t"/>
                <v:fill/>
              </v:shape>
              <v:shape style="position:absolute;left:911;top:1764;width:203;height:153" coordorigin="911,1764" coordsize="203,153" path="m987,1910l971,1910,974,1911,984,1914,985,1913,987,1910e" filled="t" fillcolor="#231F20" stroked="f">
                <v:path arrowok="t"/>
                <v:fill/>
              </v:shape>
              <v:shape style="position:absolute;left:911;top:1764;width:203;height:153" coordorigin="911,1764" coordsize="203,153" path="m1100,1764l1092,1766,1086,1766,1108,1766,1103,1764,1100,1764e" filled="t" fillcolor="#231F20" stroked="f">
                <v:path arrowok="t"/>
                <v:fill/>
              </v:shape>
              <v:shape style="position:absolute;left:911;top:1764;width:203;height:153" coordorigin="911,1764" coordsize="203,153" path="m1076,1766l1072,1766,1068,1766,1068,1766,1085,1766,1076,1766e" filled="t" fillcolor="#231F20" stroked="f">
                <v:path arrowok="t"/>
                <v:fill/>
              </v:shape>
            </v:group>
            <v:group style="position:absolute;left:1913;top:1761;width:200;height:151" coordorigin="1913,1761" coordsize="200,151">
              <v:shape style="position:absolute;left:1913;top:1761;width:200;height:151" coordorigin="1913,1761" coordsize="200,151" path="m1965,1910l1945,1910,1955,1912,1960,1912,1965,1910e" filled="t" fillcolor="#231F20" stroked="f">
                <v:path arrowok="t"/>
                <v:fill/>
              </v:shape>
              <v:shape style="position:absolute;left:1913;top:1761;width:200;height:151" coordorigin="1913,1761" coordsize="200,151" path="m1944,1910l1930,1910,1939,1910,1944,1910e" filled="t" fillcolor="#231F20" stroked="f">
                <v:path arrowok="t"/>
                <v:fill/>
              </v:shape>
              <v:shape style="position:absolute;left:1913;top:1761;width:200;height:151" coordorigin="1913,1761" coordsize="200,151" path="m2051,1761l2044,1763,2040,1766,2032,1777,2027,1782,2021,1789,1994,1815,1981,1829,1967,1845,1952,1862,1938,1876,1924,1890,1922,1892,1919,1894,1913,1902,1916,1908,1916,1908,1926,1910,1930,1910,1944,1910,1945,1910,1965,1910,1971,1908,1977,1907,1991,1907,1992,1906,1995,1905,1997,1894,2013,1879,2058,1834,2091,1796,2098,1789,2108,1782,2109,1780,2115,1773,2114,1767,2060,1767,2058,1767,2056,1767,2051,1761e" filled="t" fillcolor="#231F20" stroked="f">
                <v:path arrowok="t"/>
                <v:fill/>
              </v:shape>
              <v:shape style="position:absolute;left:1913;top:1761;width:200;height:151" coordorigin="1913,1761" coordsize="200,151" path="m1991,1907l1977,1907,1986,1908,1989,1908,1991,1907e" filled="t" fillcolor="#231F20" stroked="f">
                <v:path arrowok="t"/>
                <v:fill/>
              </v:shape>
              <v:shape style="position:absolute;left:1913;top:1761;width:200;height:151" coordorigin="1913,1761" coordsize="200,151" path="m2099,1761l2072,1764,2060,1767,2114,1767,2112,1762,2099,1761e" filled="t" fillcolor="#231F20" stroked="f">
                <v:path arrowok="t"/>
                <v:fill/>
              </v:shape>
            </v:group>
            <v:group style="position:absolute;left:2346;top:1760;width:204;height:146" coordorigin="2346,1760" coordsize="204,146">
              <v:shape style="position:absolute;left:2346;top:1760;width:204;height:146" coordorigin="2346,1760" coordsize="204,146" path="m2482,1760l2480,1761,2476,1765,2447,1794,2433,1808,2417,1825,2402,1839,2388,1853,2379,1862,2370,1872,2356,1883,2353,1887,2346,1893,2346,1897,2351,1904,2354,1906,2364,1905,2372,1905,2387,1901,2406,1901,2410,1900,2411,1900,2424,1900,2426,1899,2431,1892,2432,1891,2440,1884,2448,1877,2458,1866,2483,1839,2500,1821,2514,1807,2529,1794,2545,1781,2550,1778,2550,1771,2543,1765,2542,1764,2491,1764,2482,1760e" filled="t" fillcolor="#231F20" stroked="f">
                <v:path arrowok="t"/>
                <v:fill/>
              </v:shape>
              <v:shape style="position:absolute;left:2346;top:1760;width:204;height:146" coordorigin="2346,1760" coordsize="204,146" path="m2372,1905l2364,1905,2370,1905,2372,1905e" filled="t" fillcolor="#231F20" stroked="f">
                <v:path arrowok="t"/>
                <v:fill/>
              </v:shape>
              <v:shape style="position:absolute;left:2346;top:1760;width:204;height:146" coordorigin="2346,1760" coordsize="204,146" path="m2406,1901l2387,1901,2399,1904,2406,1901e" filled="t" fillcolor="#231F20" stroked="f">
                <v:path arrowok="t"/>
                <v:fill/>
              </v:shape>
              <v:shape style="position:absolute;left:2346;top:1760;width:204;height:146" coordorigin="2346,1760" coordsize="204,146" path="m2424,1900l2411,1900,2420,1903,2424,1900e" filled="t" fillcolor="#231F20" stroked="f">
                <v:path arrowok="t"/>
                <v:fill/>
              </v:shape>
              <v:shape style="position:absolute;left:2346;top:1760;width:204;height:146" coordorigin="2346,1760" coordsize="204,146" path="m2539,1762l2527,1762,2516,1763,2498,1763,2491,1764,2542,1764,2541,1763,2541,1763,2516,1763,2541,1763,2539,1762e" filled="t" fillcolor="#231F20" stroked="f">
                <v:path arrowok="t"/>
                <v:fill/>
              </v:shape>
            </v:group>
            <v:group style="position:absolute;left:1200;top:1760;width:200;height:149" coordorigin="1200,1760" coordsize="200,149">
              <v:shape style="position:absolute;left:1200;top:1760;width:200;height:149" coordorigin="1200,1760" coordsize="200,149" path="m1329,1762l1326,1763,1322,1767,1321,1769,1276,1817,1264,1830,1247,1848,1212,1884,1205,1890,1200,1900,1207,1908,1216,1909,1235,1903,1245,1900,1283,1900,1286,1892,1288,1890,1336,1842,1365,1809,1379,1794,1393,1780,1399,1775,1399,1770,1395,1766,1343,1766,1329,1762e" filled="t" fillcolor="#231F20" stroked="f">
                <v:path arrowok="t"/>
                <v:fill/>
              </v:shape>
              <v:shape style="position:absolute;left:1200;top:1760;width:200;height:149" coordorigin="1200,1760" coordsize="200,149" path="m1279,1902l1265,1902,1276,1902,1279,1902e" filled="t" fillcolor="#231F20" stroked="f">
                <v:path arrowok="t"/>
                <v:fill/>
              </v:shape>
              <v:shape style="position:absolute;left:1200;top:1760;width:200;height:149" coordorigin="1200,1760" coordsize="200,149" path="m1283,1900l1245,1900,1260,1902,1279,1902,1282,1901,1283,1900e" filled="t" fillcolor="#231F20" stroked="f">
                <v:path arrowok="t"/>
                <v:fill/>
              </v:shape>
              <v:shape style="position:absolute;left:1200;top:1760;width:200;height:149" coordorigin="1200,1760" coordsize="200,149" path="m1386,1760l1368,1762,1343,1766,1395,1766,1390,1762,1386,1760e" filled="t" fillcolor="#231F20" stroked="f">
                <v:path arrowok="t"/>
                <v:fill/>
              </v:shape>
            </v:group>
            <v:group style="position:absolute;left:1345;top:1762;width:198;height:147" coordorigin="1345,1762" coordsize="198,147">
              <v:shape style="position:absolute;left:1345;top:1762;width:198;height:147" coordorigin="1345,1762" coordsize="198,147" path="m1475,1762l1474,1763,1464,1773,1446,1792,1432,1807,1418,1821,1409,1829,1400,1837,1389,1850,1387,1854,1377,1864,1349,1895,1347,1897,1345,1901,1345,1903,1348,1908,1355,1910,1360,1907,1362,1906,1370,1904,1393,1901,1422,1901,1422,1901,1427,1896,1452,1871,1470,1854,1482,1840,1512,1808,1525,1793,1539,1779,1543,1776,1543,1769,1537,1766,1495,1766,1485,1766,1475,1762e" filled="t" fillcolor="#231F20" stroked="f">
                <v:path arrowok="t"/>
                <v:fill/>
              </v:shape>
              <v:shape style="position:absolute;left:1345;top:1762;width:198;height:147" coordorigin="1345,1762" coordsize="198,147" path="m1422,1901l1393,1901,1412,1901,1418,1903,1422,1901e" filled="t" fillcolor="#231F20" stroked="f">
                <v:path arrowok="t"/>
                <v:fill/>
              </v:shape>
              <v:shape style="position:absolute;left:1345;top:1762;width:198;height:147" coordorigin="1345,1762" coordsize="198,147" path="m1513,1764l1495,1766,1537,1766,1535,1765,1533,1764,1520,1764,1513,1764e" filled="t" fillcolor="#231F20" stroked="f">
                <v:path arrowok="t"/>
                <v:fill/>
              </v:shape>
              <v:shape style="position:absolute;left:1345;top:1762;width:198;height:147" coordorigin="1345,1762" coordsize="198,147" path="m1531,1763l1520,1764,1533,1764,1531,1763e" filled="t" fillcolor="#231F20" stroked="f">
                <v:path arrowok="t"/>
                <v:fill/>
              </v:shape>
            </v:group>
            <v:group style="position:absolute;left:1771;top:1761;width:202;height:151" coordorigin="1771,1761" coordsize="202,151">
              <v:shape style="position:absolute;left:1771;top:1761;width:202;height:151" coordorigin="1771,1761" coordsize="202,151" path="m1906,1761l1906,1761,1896,1769,1894,1772,1889,1777,1836,1835,1824,1847,1805,1867,1774,1896,1773,1899,1771,1904,1772,1907,1779,1909,1782,1912,1786,1908,1788,1906,1790,1905,1831,1902,1838,1902,1843,1902,1855,1901,1858,1899,1865,1888,1870,1883,1897,1854,1911,1840,1926,1823,1940,1809,1954,1795,1970,1782,1971,1781,1972,1780,1973,1776,1974,1774,1973,1769,1923,1769,1918,1769,1906,1761e" filled="t" fillcolor="#231F20" stroked="f">
                <v:path arrowok="t"/>
                <v:fill/>
              </v:shape>
              <v:shape style="position:absolute;left:1771;top:1761;width:202;height:151" coordorigin="1771,1761" coordsize="202,151" path="m1838,1902l1831,1902,1831,1902,1838,1902e" filled="t" fillcolor="#231F20" stroked="f">
                <v:path arrowok="t"/>
                <v:fill/>
              </v:shape>
              <v:shape style="position:absolute;left:1771;top:1761;width:202;height:151" coordorigin="1771,1761" coordsize="202,151" path="m1967,1763l1949,1766,1939,1768,1923,1769,1973,1769,1972,1766,1967,1763e" filled="t" fillcolor="#231F20" stroked="f">
                <v:path arrowok="t"/>
                <v:fill/>
              </v:shape>
            </v:group>
            <v:group style="position:absolute;left:1491;top:1763;width:199;height:149" coordorigin="1491,1763" coordsize="199,149">
              <v:shape style="position:absolute;left:1491;top:1763;width:199;height:149" coordorigin="1491,1763" coordsize="199,149" path="m1619,1763l1615,1767,1611,1770,1589,1793,1545,1840,1530,1857,1500,1890,1497,1893,1491,1899,1491,1904,1495,1910,1503,1912,1510,1906,1526,1904,1533,1903,1544,1902,1561,1902,1570,1901,1571,1901,1576,1894,1580,1888,1590,1876,1618,1847,1624,1841,1629,1835,1642,1821,1649,1814,1666,1797,1674,1787,1685,1779,1687,1778,1688,1776,1690,1774,1688,1769,1687,1768,1638,1768,1629,1768,1619,1763e" filled="t" fillcolor="#231F20" stroked="f">
                <v:path arrowok="t"/>
                <v:fill/>
              </v:shape>
              <v:shape style="position:absolute;left:1491;top:1763;width:199;height:149" coordorigin="1491,1763" coordsize="199,149" path="m1571,1901e" filled="t" fillcolor="#231F20" stroked="f">
                <v:path arrowok="t"/>
                <v:fill/>
              </v:shape>
              <v:shape style="position:absolute;left:1491;top:1763;width:199;height:149" coordorigin="1491,1763" coordsize="199,149" path="m1651,1765l1638,1768,1687,1768,1686,1767,1669,1767,1664,1766,1655,1766,1651,1765e" filled="t" fillcolor="#231F20" stroked="f">
                <v:path arrowok="t"/>
                <v:fill/>
              </v:shape>
              <v:shape style="position:absolute;left:1491;top:1763;width:199;height:149" coordorigin="1491,1763" coordsize="199,149" path="m1675,1763l1669,1767,1686,1767,1684,1765,1678,1763,1675,1763e" filled="t" fillcolor="#231F20" stroked="f">
                <v:path arrowok="t"/>
                <v:fill/>
              </v:shape>
              <v:shape style="position:absolute;left:1491;top:1763;width:199;height:149" coordorigin="1491,1763" coordsize="199,149" path="m1664,1766l1655,1766,1664,1766,1664,1766e" filled="t" fillcolor="#231F20" stroked="f">
                <v:path arrowok="t"/>
                <v:fill/>
              </v:shape>
            </v:group>
            <v:group style="position:absolute;left:2488;top:1763;width:194;height:144" coordorigin="2488,1763" coordsize="194,144">
              <v:shape style="position:absolute;left:2488;top:1763;width:194;height:144" coordorigin="2488,1763" coordsize="194,144" path="m2561,1904l2546,1904,2557,1907,2559,1905,2561,1904e" filled="t" fillcolor="#231F20" stroked="f">
                <v:path arrowok="t"/>
                <v:fill/>
              </v:shape>
              <v:shape style="position:absolute;left:2488;top:1763;width:194;height:144" coordorigin="2488,1763" coordsize="194,144" path="m2534,1905l2507,1905,2511,1906,2517,1906,2521,1907,2534,1905e" filled="t" fillcolor="#231F20" stroked="f">
                <v:path arrowok="t"/>
                <v:fill/>
              </v:shape>
              <v:shape style="position:absolute;left:2488;top:1763;width:194;height:144" coordorigin="2488,1763" coordsize="194,144" path="m2618,1763l2615,1765,2606,1774,2600,1780,2548,1836,2501,1882,2490,1892,2489,1894,2488,1895,2491,1902,2496,1906,2507,1905,2534,1905,2546,1904,2561,1904,2569,1895,2617,1846,2626,1836,2639,1821,2653,1807,2668,1794,2683,1781,2683,1768,2682,1767,2652,1767,2647,1766,2629,1766,2626,1766,2618,1763e" filled="t" fillcolor="#231F20" stroked="f">
                <v:path arrowok="t"/>
                <v:fill/>
              </v:shape>
              <v:shape style="position:absolute;left:2488;top:1763;width:194;height:144" coordorigin="2488,1763" coordsize="194,144" path="m2664,1763l2652,1767,2682,1767,2680,1764,2667,1764,2664,1763e" filled="t" fillcolor="#231F20" stroked="f">
                <v:path arrowok="t"/>
                <v:fill/>
              </v:shape>
              <v:shape style="position:absolute;left:2488;top:1763;width:194;height:144" coordorigin="2488,1763" coordsize="194,144" path="m2642,1765l2629,1766,2647,1766,2642,1765e" filled="t" fillcolor="#231F20" stroked="f">
                <v:path arrowok="t"/>
                <v:fill/>
              </v:shape>
            </v:group>
            <v:group style="position:absolute;left:1053;top:1764;width:190;height:146" coordorigin="1053,1764" coordsize="190,146">
              <v:shape style="position:absolute;left:1053;top:1764;width:190;height:146" coordorigin="1053,1764" coordsize="190,146" path="m1179,1767l1176,1769,1074,1876,1066,1884,1058,1893,1057,1893,1053,1899,1055,1905,1064,1909,1067,1910,1082,1908,1092,1907,1109,1904,1115,1903,1132,1903,1137,1897,1140,1891,1149,1883,1161,1869,1176,1852,1188,1841,1205,1821,1217,1806,1243,1774,1241,1772,1241,1771,1195,1771,1179,1767e" filled="t" fillcolor="#231F20" stroked="f">
                <v:path arrowok="t"/>
                <v:fill/>
              </v:shape>
              <v:shape style="position:absolute;left:1053;top:1764;width:190;height:146" coordorigin="1053,1764" coordsize="190,146" path="m1132,1903l1115,1903,1126,1908,1130,1907,1132,1903e" filled="t" fillcolor="#231F20" stroked="f">
                <v:path arrowok="t"/>
                <v:fill/>
              </v:shape>
              <v:shape style="position:absolute;left:1053;top:1764;width:190;height:146" coordorigin="1053,1764" coordsize="190,146" path="m1226,1764l1207,1769,1195,1771,1241,1771,1240,1769,1232,1766,1226,1764e" filled="t" fillcolor="#231F20" stroked="f">
                <v:path arrowok="t"/>
                <v:fill/>
              </v:shape>
            </v:group>
            <v:group style="position:absolute;left:626;top:1768;width:196;height:143" coordorigin="626,1768" coordsize="196,143">
              <v:shape style="position:absolute;left:626;top:1768;width:196;height:143" coordorigin="626,1768" coordsize="196,143" path="m757,1768l754,1770,751,1772,694,1830,666,1859,652,1873,645,1881,639,1889,626,1899,627,1905,639,1910,645,1910,656,1908,659,1906,670,1905,677,1901,703,1901,706,1899,707,1898,726,1874,741,1858,753,1846,771,1828,821,1775,819,1773,818,1772,798,1772,792,1771,776,1770,766,1769,757,1768e" filled="t" fillcolor="#231F20" stroked="f">
                <v:path arrowok="t"/>
                <v:fill/>
              </v:shape>
              <v:shape style="position:absolute;left:626;top:1768;width:196;height:143" coordorigin="626,1768" coordsize="196,143" path="m703,1901l677,1901,692,1910,698,1906,703,1901e" filled="t" fillcolor="#231F20" stroked="f">
                <v:path arrowok="t"/>
                <v:fill/>
              </v:shape>
              <v:shape style="position:absolute;left:626;top:1768;width:196;height:143" coordorigin="626,1768" coordsize="196,143" path="m808,1770l798,1772,818,1772,818,1771,812,1770,808,1770e" filled="t" fillcolor="#231F20" stroked="f">
                <v:path arrowok="t"/>
                <v:fill/>
              </v:shape>
            </v:group>
            <v:group style="position:absolute;left:5649;top:1761;width:208;height:154" coordorigin="5649,1761" coordsize="208,154">
              <v:shape style="position:absolute;left:5649;top:1761;width:208;height:154" coordorigin="5649,1761" coordsize="208,154" path="m5787,1761l5784,1764,5781,1766,5773,1775,5762,1787,5748,1801,5729,1819,5701,1847,5695,1853,5691,1859,5676,1873,5663,1888,5649,1903,5649,1905,5653,1914,5656,1916,5666,1910,5668,1909,5677,1908,5684,1908,5702,1906,5738,1906,5743,1901,5747,1898,5755,1888,5795,1843,5809,1828,5822,1813,5835,1798,5850,1784,5857,1779,5856,1775,5851,1769,5796,1769,5793,1768,5790,1764,5788,1763,5787,1761e" filled="t" fillcolor="#231F20" stroked="f">
                <v:path arrowok="t"/>
                <v:fill/>
              </v:shape>
              <v:shape style="position:absolute;left:5649;top:1761;width:208;height:154" coordorigin="5649,1761" coordsize="208,154" path="m5738,1906l5702,1906,5714,1907,5731,1909,5736,1908,5738,1906e" filled="t" fillcolor="#231F20" stroked="f">
                <v:path arrowok="t"/>
                <v:fill/>
              </v:shape>
              <v:shape style="position:absolute;left:5649;top:1761;width:208;height:154" coordorigin="5649,1761" coordsize="208,154" path="m5684,1908l5677,1908,5683,1908,5684,1908e" filled="t" fillcolor="#231F20" stroked="f">
                <v:path arrowok="t"/>
                <v:fill/>
              </v:shape>
              <v:shape style="position:absolute;left:5649;top:1761;width:208;height:154" coordorigin="5649,1761" coordsize="208,154" path="m5825,1765l5813,1767,5806,1768,5796,1769,5851,1769,5851,1769,5831,1769,5825,1765e" filled="t" fillcolor="#231F20" stroked="f">
                <v:path arrowok="t"/>
                <v:fill/>
              </v:shape>
              <v:shape style="position:absolute;left:5649;top:1761;width:208;height:154" coordorigin="5649,1761" coordsize="208,154" path="m5840,1766l5831,1769,5851,1769,5848,1766,5845,1766,5840,1766e" filled="t" fillcolor="#231F20" stroked="f">
                <v:path arrowok="t"/>
                <v:fill/>
              </v:shape>
              <v:shape style="position:absolute;left:5649;top:1761;width:208;height:154" coordorigin="5649,1761" coordsize="208,154" path="m5848,1766l5845,1766,5848,1766e" filled="t" fillcolor="#231F20" stroked="f">
                <v:path arrowok="t"/>
                <v:fill/>
              </v:shape>
            </v:group>
            <v:group style="position:absolute;left:4784;top:1767;width:206;height:144" coordorigin="4784,1767" coordsize="206,144">
              <v:shape style="position:absolute;left:4784;top:1767;width:206;height:144" coordorigin="4784,1767" coordsize="206,144" path="m4917,1767l4913,1769,4908,1772,4900,1783,4894,1788,4865,1817,4852,1832,4845,1842,4838,1851,4826,1859,4824,1861,4819,1867,4816,1870,4804,1882,4796,1890,4784,1904,4786,1909,4798,1911,4804,1911,4818,1909,4826,1907,4842,1904,4850,1904,4880,1904,4885,1899,4888,1894,4894,1886,4905,1873,4922,1855,4935,1841,4978,1790,4982,1786,4991,1777,4990,1772,4933,1772,4925,1771,4923,1769,4920,1767,4919,1767,4917,1767e" filled="t" fillcolor="#231F20" stroked="f">
                <v:path arrowok="t"/>
                <v:fill/>
              </v:shape>
              <v:shape style="position:absolute;left:4784;top:1767;width:206;height:144" coordorigin="4784,1767" coordsize="206,144" path="m4880,1904l4850,1904,4863,1909,4869,1909,4877,1906,4879,1905,4880,1904e" filled="t" fillcolor="#231F20" stroked="f">
                <v:path arrowok="t"/>
                <v:fill/>
              </v:shape>
              <v:shape style="position:absolute;left:4784;top:1767;width:206;height:144" coordorigin="4784,1767" coordsize="206,144" path="m4974,1768l4966,1770,4963,1770,4948,1771,4938,1772,4933,1772,4990,1772,4990,1772,4979,1768,4974,1768e" filled="t" fillcolor="#231F20" stroked="f">
                <v:path arrowok="t"/>
                <v:fill/>
              </v:shape>
              <v:shape style="position:absolute;left:4784;top:1767;width:206;height:144" coordorigin="4784,1767" coordsize="206,144" path="m4920,1767l4919,1767,4920,1767e" filled="t" fillcolor="#231F20" stroked="f">
                <v:path arrowok="t"/>
                <v:fill/>
              </v:shape>
            </v:group>
            <v:group style="position:absolute;left:6076;top:1759;width:210;height:152" coordorigin="6076,1759" coordsize="210,152">
              <v:shape style="position:absolute;left:6076;top:1759;width:210;height:152" coordorigin="6076,1759" coordsize="210,152" path="m6215,1759l6212,1761,6190,1783,6173,1801,6160,1815,6146,1830,6130,1846,6116,1860,6102,1874,6087,1888,6085,1890,6082,1893,6076,1898,6076,1900,6080,1908,6084,1911,6095,1908,6120,1908,6126,1906,6131,1906,6153,1906,6153,1906,6164,1895,6177,1881,6192,1868,6194,1866,6196,1864,6205,1854,6213,1844,6223,1835,6237,1821,6282,1778,6284,1775,6286,1773,6284,1766,6230,1766,6225,1765,6215,1759e" filled="t" fillcolor="#231F20" stroked="f">
                <v:path arrowok="t"/>
                <v:fill/>
              </v:shape>
              <v:shape style="position:absolute;left:6076;top:1759;width:210;height:152" coordorigin="6076,1759" coordsize="210,152" path="m6120,1908l6095,1908,6099,1909,6109,1910,6115,1910,6120,1908e" filled="t" fillcolor="#231F20" stroked="f">
                <v:path arrowok="t"/>
                <v:fill/>
              </v:shape>
              <v:shape style="position:absolute;left:6076;top:1759;width:210;height:152" coordorigin="6076,1759" coordsize="210,152" path="m6153,1906l6131,1906,6141,1906,6144,1908,6149,1910,6151,1908,6153,1906e" filled="t" fillcolor="#231F20" stroked="f">
                <v:path arrowok="t"/>
                <v:fill/>
              </v:shape>
              <v:shape style="position:absolute;left:6076;top:1759;width:210;height:152" coordorigin="6076,1759" coordsize="210,152" path="m6238,1763l6237,1764,6230,1766,6284,1766,6284,1766,6250,1766,6238,1763e" filled="t" fillcolor="#231F20" stroked="f">
                <v:path arrowok="t"/>
                <v:fill/>
              </v:shape>
              <v:shape style="position:absolute;left:6076;top:1759;width:210;height:152" coordorigin="6076,1759" coordsize="210,152" path="m6281,1761l6261,1762,6250,1766,6284,1766,6283,1762,6281,1761e" filled="t" fillcolor="#231F20" stroked="f">
                <v:path arrowok="t"/>
                <v:fill/>
              </v:shape>
            </v:group>
            <v:group style="position:absolute;left:6222;top:1758;width:211;height:150" coordorigin="6222,1758" coordsize="211,150">
              <v:shape style="position:absolute;left:6222;top:1758;width:211;height:150" coordorigin="6222,1758" coordsize="211,150" path="m6363,1758l6354,1767,6345,1775,6330,1792,6288,1832,6274,1846,6267,1854,6260,1861,6248,1869,6246,1871,6236,1881,6229,1888,6227,1890,6222,1897,6223,1901,6228,1906,6232,1907,6238,1904,6241,1903,6286,1902,6302,1902,6315,1889,6346,1859,6347,1857,6352,1854,6365,1843,6378,1829,6410,1796,6424,1782,6430,1777,6433,1772,6427,1764,6386,1764,6379,1764,6372,1764,6363,1758e" filled="t" fillcolor="#231F20" stroked="f">
                <v:path arrowok="t"/>
                <v:fill/>
              </v:shape>
              <v:shape style="position:absolute;left:6222;top:1758;width:211;height:150" coordorigin="6222,1758" coordsize="211,150" path="m6302,1902l6286,1902,6288,1902,6296,1906,6301,1903,6302,1902e" filled="t" fillcolor="#231F20" stroked="f">
                <v:path arrowok="t"/>
                <v:fill/>
              </v:shape>
              <v:shape style="position:absolute;left:6222;top:1758;width:211;height:150" coordorigin="6222,1758" coordsize="211,150" path="m6414,1760l6403,1763,6386,1764,6427,1764,6421,1761,6414,1760e" filled="t" fillcolor="#231F20" stroked="f">
                <v:path arrowok="t"/>
                <v:fill/>
              </v:shape>
            </v:group>
            <v:group style="position:absolute;left:4934;top:1764;width:203;height:153" coordorigin="4934,1764" coordsize="203,153">
              <v:shape style="position:absolute;left:4934;top:1764;width:203;height:153" coordorigin="4934,1764" coordsize="203,153" path="m5068,1765l5064,1766,5056,1774,5042,1788,5011,1817,5009,1818,4977,1855,4962,1871,4950,1887,4937,1902,4935,1904,4934,1907,4937,1915,4941,1917,4948,1915,4950,1915,4952,1914,4972,1912,4992,1910,4995,1910,5010,1910,5015,1904,5017,1901,5026,1892,5032,1885,5045,1872,5050,1864,5058,1857,5072,1844,5085,1828,5097,1812,5110,1797,5116,1790,5123,1785,5137,1775,5136,1768,5131,1766,5109,1766,5109,1766,5091,1766,5085,1766,5079,1766,5068,1765e" filled="t" fillcolor="#231F20" stroked="f">
                <v:path arrowok="t"/>
                <v:fill/>
              </v:shape>
              <v:shape style="position:absolute;left:4934;top:1764;width:203;height:153" coordorigin="4934,1764" coordsize="203,153" path="m5010,1910l4995,1910,4997,1911,5008,1914,5008,1913,5010,1910e" filled="t" fillcolor="#231F20" stroked="f">
                <v:path arrowok="t"/>
                <v:fill/>
              </v:shape>
              <v:shape style="position:absolute;left:4934;top:1764;width:203;height:153" coordorigin="4934,1764" coordsize="203,153" path="m5123,1764l5115,1766,5109,1766,5131,1766,5126,1764,5123,1764e" filled="t" fillcolor="#231F20" stroked="f">
                <v:path arrowok="t"/>
                <v:fill/>
              </v:shape>
              <v:shape style="position:absolute;left:4934;top:1764;width:203;height:153" coordorigin="4934,1764" coordsize="203,153" path="m5099,1766l5095,1766,5091,1766,5091,1766,5109,1766,5099,1766e" filled="t" fillcolor="#231F20" stroked="f">
                <v:path arrowok="t"/>
                <v:fill/>
              </v:shape>
            </v:group>
            <v:group style="position:absolute;left:5937;top:1761;width:200;height:151" coordorigin="5937,1761" coordsize="200,151">
              <v:shape style="position:absolute;left:5937;top:1761;width:200;height:151" coordorigin="5937,1761" coordsize="200,151" path="m5988,1910l5968,1910,5978,1912,5983,1912,5988,1910e" filled="t" fillcolor="#231F20" stroked="f">
                <v:path arrowok="t"/>
                <v:fill/>
              </v:shape>
              <v:shape style="position:absolute;left:5937;top:1761;width:200;height:151" coordorigin="5937,1761" coordsize="200,151" path="m5967,1910l5953,1910,5962,1910,5967,1910e" filled="t" fillcolor="#231F20" stroked="f">
                <v:path arrowok="t"/>
                <v:fill/>
              </v:shape>
              <v:shape style="position:absolute;left:5937;top:1761;width:200;height:151" coordorigin="5937,1761" coordsize="200,151" path="m6075,1761l6067,1763,6063,1766,6055,1777,6050,1782,6044,1789,6018,1815,6004,1829,5990,1845,5976,1862,5961,1876,5947,1890,5945,1892,5943,1894,5937,1902,5939,1908,5939,1908,5950,1910,5953,1910,5967,1910,5968,1910,5988,1910,5994,1908,6001,1907,6015,1907,6015,1906,6018,1905,6020,1894,6036,1879,6081,1834,6114,1796,6121,1789,6131,1782,6132,1780,6138,1773,6137,1767,6083,1767,6082,1767,6079,1767,6075,1761e" filled="t" fillcolor="#231F20" stroked="f">
                <v:path arrowok="t"/>
                <v:fill/>
              </v:shape>
              <v:shape style="position:absolute;left:5937;top:1761;width:200;height:151" coordorigin="5937,1761" coordsize="200,151" path="m6015,1907l6001,1907,6010,1908,6012,1908,6015,1907e" filled="t" fillcolor="#231F20" stroked="f">
                <v:path arrowok="t"/>
                <v:fill/>
              </v:shape>
              <v:shape style="position:absolute;left:5937;top:1761;width:200;height:151" coordorigin="5937,1761" coordsize="200,151" path="m6123,1761l6095,1764,6083,1767,6137,1767,6135,1762,6123,1761e" filled="t" fillcolor="#231F20" stroked="f">
                <v:path arrowok="t"/>
                <v:fill/>
              </v:shape>
            </v:group>
            <v:group style="position:absolute;left:6369;top:1760;width:204;height:146" coordorigin="6369,1760" coordsize="204,146">
              <v:shape style="position:absolute;left:6369;top:1760;width:204;height:146" coordorigin="6369,1760" coordsize="204,146" path="m6506,1760l6503,1761,6499,1765,6471,1794,6456,1808,6440,1825,6426,1839,6411,1853,6402,1862,6394,1872,6379,1883,6376,1887,6369,1893,6369,1897,6374,1904,6377,1906,6387,1905,6395,1905,6410,1901,6429,1901,6433,1900,6434,1900,6447,1900,6449,1899,6454,1892,6455,1891,6463,1884,6471,1877,6481,1866,6506,1839,6523,1821,6538,1807,6552,1794,6568,1781,6573,1778,6573,1771,6567,1765,6566,1764,6514,1764,6506,1760e" filled="t" fillcolor="#231F20" stroked="f">
                <v:path arrowok="t"/>
                <v:fill/>
              </v:shape>
              <v:shape style="position:absolute;left:6369;top:1760;width:204;height:146" coordorigin="6369,1760" coordsize="204,146" path="m6395,1905l6387,1905,6393,1905,6395,1905e" filled="t" fillcolor="#231F20" stroked="f">
                <v:path arrowok="t"/>
                <v:fill/>
              </v:shape>
              <v:shape style="position:absolute;left:6369;top:1760;width:204;height:146" coordorigin="6369,1760" coordsize="204,146" path="m6429,1901l6410,1901,6422,1904,6429,1901e" filled="t" fillcolor="#231F20" stroked="f">
                <v:path arrowok="t"/>
                <v:fill/>
              </v:shape>
              <v:shape style="position:absolute;left:6369;top:1760;width:204;height:146" coordorigin="6369,1760" coordsize="204,146" path="m6447,1900l6434,1900,6443,1903,6447,1900e" filled="t" fillcolor="#231F20" stroked="f">
                <v:path arrowok="t"/>
                <v:fill/>
              </v:shape>
              <v:shape style="position:absolute;left:6369;top:1760;width:204;height:146" coordorigin="6369,1760" coordsize="204,146" path="m6562,1762l6550,1762,6539,1763,6521,1763,6514,1764,6566,1764,6565,1763,6564,1763,6539,1763,6564,1763,6562,1762e" filled="t" fillcolor="#231F20" stroked="f">
                <v:path arrowok="t"/>
                <v:fill/>
              </v:shape>
            </v:group>
            <v:group style="position:absolute;left:5223;top:1760;width:200;height:149" coordorigin="5223,1760" coordsize="200,149">
              <v:shape style="position:absolute;left:5223;top:1760;width:200;height:149" coordorigin="5223,1760" coordsize="200,149" path="m5353,1762l5349,1763,5345,1767,5344,1769,5299,1817,5288,1830,5270,1848,5236,1884,5229,1890,5223,1900,5230,1908,5239,1909,5258,1903,5268,1900,5306,1900,5310,1892,5312,1890,5359,1842,5388,1809,5402,1794,5417,1780,5423,1775,5422,1770,5418,1766,5366,1766,5353,1762e" filled="t" fillcolor="#231F20" stroked="f">
                <v:path arrowok="t"/>
                <v:fill/>
              </v:shape>
              <v:shape style="position:absolute;left:5223;top:1760;width:200;height:149" coordorigin="5223,1760" coordsize="200,149" path="m5303,1902l5288,1902,5299,1902,5303,1902e" filled="t" fillcolor="#231F20" stroked="f">
                <v:path arrowok="t"/>
                <v:fill/>
              </v:shape>
              <v:shape style="position:absolute;left:5223;top:1760;width:200;height:149" coordorigin="5223,1760" coordsize="200,149" path="m5306,1900l5268,1900,5284,1902,5303,1902,5305,1901,5306,1900e" filled="t" fillcolor="#231F20" stroked="f">
                <v:path arrowok="t"/>
                <v:fill/>
              </v:shape>
              <v:shape style="position:absolute;left:5223;top:1760;width:200;height:149" coordorigin="5223,1760" coordsize="200,149" path="m5410,1760l5391,1762,5366,1766,5418,1766,5413,1762,5410,1760e" filled="t" fillcolor="#231F20" stroked="f">
                <v:path arrowok="t"/>
                <v:fill/>
              </v:shape>
            </v:group>
            <v:group style="position:absolute;left:5368;top:1762;width:198;height:147" coordorigin="5368,1762" coordsize="198,147">
              <v:shape style="position:absolute;left:5368;top:1762;width:198;height:147" coordorigin="5368,1762" coordsize="198,147" path="m5498,1762l5497,1763,5487,1773,5469,1792,5456,1807,5441,1821,5432,1829,5423,1837,5412,1850,5410,1854,5401,1864,5372,1895,5370,1897,5368,1901,5369,1903,5372,1908,5379,1910,5384,1907,5385,1906,5393,1904,5416,1901,5446,1901,5446,1901,5450,1896,5475,1871,5493,1854,5505,1840,5535,1808,5548,1793,5563,1779,5567,1776,5566,1769,5560,1766,5519,1766,5508,1766,5498,1762e" filled="t" fillcolor="#231F20" stroked="f">
                <v:path arrowok="t"/>
                <v:fill/>
              </v:shape>
              <v:shape style="position:absolute;left:5368;top:1762;width:198;height:147" coordorigin="5368,1762" coordsize="198,147" path="m5446,1901l5416,1901,5435,1901,5442,1903,5446,1901e" filled="t" fillcolor="#231F20" stroked="f">
                <v:path arrowok="t"/>
                <v:fill/>
              </v:shape>
              <v:shape style="position:absolute;left:5368;top:1762;width:198;height:147" coordorigin="5368,1762" coordsize="198,147" path="m5536,1764l5519,1766,5560,1766,5558,1765,5556,1764,5543,1764,5536,1764e" filled="t" fillcolor="#231F20" stroked="f">
                <v:path arrowok="t"/>
                <v:fill/>
              </v:shape>
              <v:shape style="position:absolute;left:5368;top:1762;width:198;height:147" coordorigin="5368,1762" coordsize="198,147" path="m5554,1763l5543,1764,5556,1764,5554,1763e" filled="t" fillcolor="#231F20" stroked="f">
                <v:path arrowok="t"/>
                <v:fill/>
              </v:shape>
            </v:group>
            <v:group style="position:absolute;left:5795;top:1761;width:202;height:151" coordorigin="5795,1761" coordsize="202,151">
              <v:shape style="position:absolute;left:5795;top:1761;width:202;height:151" coordorigin="5795,1761" coordsize="202,151" path="m5929,1761l5929,1761,5919,1769,5917,1772,5913,1777,5859,1835,5848,1847,5828,1867,5797,1896,5796,1899,5795,1904,5796,1907,5802,1909,5806,1912,5809,1908,5811,1906,5813,1905,5854,1902,5861,1902,5866,1902,5878,1901,5882,1899,5889,1888,5893,1883,5920,1854,5934,1840,5950,1823,5963,1809,5978,1795,5993,1782,5994,1781,5995,1780,5997,1776,5997,1774,5996,1769,5946,1769,5941,1769,5929,1761e" filled="t" fillcolor="#231F20" stroked="f">
                <v:path arrowok="t"/>
                <v:fill/>
              </v:shape>
              <v:shape style="position:absolute;left:5795;top:1761;width:202;height:151" coordorigin="5795,1761" coordsize="202,151" path="m5861,1902l5854,1902,5854,1902,5861,1902e" filled="t" fillcolor="#231F20" stroked="f">
                <v:path arrowok="t"/>
                <v:fill/>
              </v:shape>
              <v:shape style="position:absolute;left:5795;top:1761;width:202;height:151" coordorigin="5795,1761" coordsize="202,151" path="m5990,1763l5973,1766,5962,1768,5946,1769,5996,1769,5995,1766,5990,1763e" filled="t" fillcolor="#231F20" stroked="f">
                <v:path arrowok="t"/>
                <v:fill/>
              </v:shape>
            </v:group>
            <v:group style="position:absolute;left:5514;top:1763;width:199;height:149" coordorigin="5514,1763" coordsize="199,149">
              <v:shape style="position:absolute;left:5514;top:1763;width:199;height:149" coordorigin="5514,1763" coordsize="199,149" path="m5642,1763l5638,1767,5634,1770,5613,1793,5568,1840,5553,1857,5524,1890,5520,1893,5515,1899,5514,1904,5519,1910,5526,1912,5534,1906,5550,1904,5556,1903,5567,1902,5584,1902,5593,1901,5594,1901,5600,1894,5603,1888,5614,1876,5641,1847,5647,1841,5652,1835,5665,1821,5672,1814,5689,1797,5697,1787,5708,1779,5710,1778,5711,1776,5713,1774,5711,1769,5710,1768,5661,1768,5652,1768,5642,1763e" filled="t" fillcolor="#231F20" stroked="f">
                <v:path arrowok="t"/>
                <v:fill/>
              </v:shape>
              <v:shape style="position:absolute;left:5514;top:1763;width:199;height:149" coordorigin="5514,1763" coordsize="199,149" path="m5594,1901e" filled="t" fillcolor="#231F20" stroked="f">
                <v:path arrowok="t"/>
                <v:fill/>
              </v:shape>
              <v:shape style="position:absolute;left:5514;top:1763;width:199;height:149" coordorigin="5514,1763" coordsize="199,149" path="m5674,1765l5661,1768,5710,1768,5710,1767,5692,1767,5688,1766,5678,1766,5674,1765e" filled="t" fillcolor="#231F20" stroked="f">
                <v:path arrowok="t"/>
                <v:fill/>
              </v:shape>
              <v:shape style="position:absolute;left:5514;top:1763;width:199;height:149" coordorigin="5514,1763" coordsize="199,149" path="m5698,1763l5692,1767,5710,1767,5708,1765,5701,1763,5698,1763e" filled="t" fillcolor="#231F20" stroked="f">
                <v:path arrowok="t"/>
                <v:fill/>
              </v:shape>
              <v:shape style="position:absolute;left:5514;top:1763;width:199;height:149" coordorigin="5514,1763" coordsize="199,149" path="m5687,1766l5678,1766,5688,1766,5687,1766e" filled="t" fillcolor="#231F20" stroked="f">
                <v:path arrowok="t"/>
                <v:fill/>
              </v:shape>
            </v:group>
            <v:group style="position:absolute;left:6511;top:1763;width:194;height:144" coordorigin="6511,1763" coordsize="194,144">
              <v:shape style="position:absolute;left:6511;top:1763;width:194;height:144" coordorigin="6511,1763" coordsize="194,144" path="m6584,1904l6569,1904,6580,1907,6582,1905,6584,1904e" filled="t" fillcolor="#231F20" stroked="f">
                <v:path arrowok="t"/>
                <v:fill/>
              </v:shape>
              <v:shape style="position:absolute;left:6511;top:1763;width:194;height:144" coordorigin="6511,1763" coordsize="194,144" path="m6557,1905l6531,1905,6534,1906,6541,1906,6544,1907,6557,1905e" filled="t" fillcolor="#231F20" stroked="f">
                <v:path arrowok="t"/>
                <v:fill/>
              </v:shape>
              <v:shape style="position:absolute;left:6511;top:1763;width:194;height:144" coordorigin="6511,1763" coordsize="194,144" path="m6641,1763l6638,1765,6629,1774,6623,1780,6571,1836,6524,1882,6513,1892,6512,1894,6511,1895,6515,1902,6520,1906,6531,1905,6557,1905,6569,1904,6584,1904,6592,1895,6640,1846,6649,1836,6662,1821,6676,1807,6691,1794,6707,1781,6707,1768,6705,1767,6676,1767,6671,1766,6653,1766,6649,1766,6641,1763e" filled="t" fillcolor="#231F20" stroked="f">
                <v:path arrowok="t"/>
                <v:fill/>
              </v:shape>
              <v:shape style="position:absolute;left:6511;top:1763;width:194;height:144" coordorigin="6511,1763" coordsize="194,144" path="m6688,1763l6676,1767,6705,1767,6703,1764,6690,1764,6688,1763e" filled="t" fillcolor="#231F20" stroked="f">
                <v:path arrowok="t"/>
                <v:fill/>
              </v:shape>
              <v:shape style="position:absolute;left:6511;top:1763;width:194;height:144" coordorigin="6511,1763" coordsize="194,144" path="m6666,1765l6653,1766,6671,1766,6666,1765e" filled="t" fillcolor="#231F20" stroked="f">
                <v:path arrowok="t"/>
                <v:fill/>
              </v:shape>
            </v:group>
            <v:group style="position:absolute;left:5077;top:1764;width:190;height:146" coordorigin="5077,1764" coordsize="190,146">
              <v:shape style="position:absolute;left:5077;top:1764;width:190;height:146" coordorigin="5077,1764" coordsize="190,146" path="m5202,1767l5199,1769,5097,1876,5089,1884,5081,1893,5081,1893,5077,1899,5078,1905,5087,1909,5091,1910,5105,1908,5115,1907,5132,1904,5138,1903,5155,1903,5160,1897,5163,1891,5172,1883,5185,1869,5199,1852,5211,1841,5228,1821,5241,1806,5266,1774,5265,1772,5264,1771,5218,1771,5202,1767e" filled="t" fillcolor="#231F20" stroked="f">
                <v:path arrowok="t"/>
                <v:fill/>
              </v:shape>
              <v:shape style="position:absolute;left:5077;top:1764;width:190;height:146" coordorigin="5077,1764" coordsize="190,146" path="m5155,1903l5138,1903,5149,1908,5153,1907,5155,1903e" filled="t" fillcolor="#231F20" stroked="f">
                <v:path arrowok="t"/>
                <v:fill/>
              </v:shape>
              <v:shape style="position:absolute;left:5077;top:1764;width:190;height:146" coordorigin="5077,1764" coordsize="190,146" path="m5249,1764l5231,1769,5218,1771,5264,1771,5263,1769,5255,1766,5249,1764e" filled="t" fillcolor="#231F20" stroked="f">
                <v:path arrowok="t"/>
                <v:fill/>
              </v:shape>
            </v:group>
            <v:group style="position:absolute;left:4649;top:1768;width:196;height:143" coordorigin="4649,1768" coordsize="196,143">
              <v:shape style="position:absolute;left:4649;top:1768;width:196;height:143" coordorigin="4649,1768" coordsize="196,143" path="m4780,1768l4778,1770,4775,1772,4717,1830,4690,1859,4676,1873,4668,1881,4662,1889,4649,1899,4650,1905,4662,1910,4669,1910,4679,1908,4682,1906,4693,1905,4701,1901,4726,1901,4729,1899,4730,1898,4750,1874,4765,1858,4777,1846,4795,1828,4845,1775,4843,1773,4842,1772,4821,1772,4815,1771,4799,1770,4790,1769,4780,1768e" filled="t" fillcolor="#231F20" stroked="f">
                <v:path arrowok="t"/>
                <v:fill/>
              </v:shape>
              <v:shape style="position:absolute;left:4649;top:1768;width:196;height:143" coordorigin="4649,1768" coordsize="196,143" path="m4726,1901l4701,1901,4716,1910,4721,1906,4726,1901e" filled="t" fillcolor="#231F20" stroked="f">
                <v:path arrowok="t"/>
                <v:fill/>
              </v:shape>
              <v:shape style="position:absolute;left:4649;top:1768;width:196;height:143" coordorigin="4649,1768" coordsize="196,143" path="m4832,1770l4821,1772,4842,1772,4841,1771,4836,1770,4832,1770e" filled="t" fillcolor="#231F20" stroked="f">
                <v:path arrowok="t"/>
                <v:fill/>
              </v:shape>
            </v:group>
            <v:group style="position:absolute;left:3644;top:1761;width:208;height:154" coordorigin="3644,1761" coordsize="208,154">
              <v:shape style="position:absolute;left:3644;top:1761;width:208;height:154" coordorigin="3644,1761" coordsize="208,154" path="m3781,1761l3778,1764,3776,1766,3768,1775,3757,1787,3743,1801,3724,1819,3695,1847,3690,1853,3685,1859,3671,1873,3657,1888,3644,1903,3644,1905,3647,1914,3651,1916,3661,1910,3663,1909,3671,1908,3679,1908,3696,1906,3733,1906,3737,1901,3741,1898,3749,1888,3790,1843,3803,1828,3816,1813,3830,1798,3844,1784,3852,1779,3850,1775,3846,1769,3791,1769,3787,1768,3784,1764,3783,1763,3781,1761e" filled="t" fillcolor="#231F20" stroked="f">
                <v:path arrowok="t"/>
                <v:fill/>
              </v:shape>
              <v:shape style="position:absolute;left:3644;top:1761;width:208;height:154" coordorigin="3644,1761" coordsize="208,154" path="m3733,1906l3696,1906,3709,1907,3726,1909,3731,1908,3733,1906e" filled="t" fillcolor="#231F20" stroked="f">
                <v:path arrowok="t"/>
                <v:fill/>
              </v:shape>
              <v:shape style="position:absolute;left:3644;top:1761;width:208;height:154" coordorigin="3644,1761" coordsize="208,154" path="m3679,1908l3671,1908,3678,1908,3679,1908e" filled="t" fillcolor="#231F20" stroked="f">
                <v:path arrowok="t"/>
                <v:fill/>
              </v:shape>
              <v:shape style="position:absolute;left:3644;top:1761;width:208;height:154" coordorigin="3644,1761" coordsize="208,154" path="m3819,1765l3807,1767,3801,1768,3791,1769,3846,1769,3845,1769,3825,1769,3819,1765e" filled="t" fillcolor="#231F20" stroked="f">
                <v:path arrowok="t"/>
                <v:fill/>
              </v:shape>
              <v:shape style="position:absolute;left:3644;top:1761;width:208;height:154" coordorigin="3644,1761" coordsize="208,154" path="m3835,1766l3825,1769,3845,1769,3843,1766,3839,1766,3835,1766e" filled="t" fillcolor="#231F20" stroked="f">
                <v:path arrowok="t"/>
                <v:fill/>
              </v:shape>
              <v:shape style="position:absolute;left:3644;top:1761;width:208;height:154" coordorigin="3644,1761" coordsize="208,154" path="m3843,1766l3839,1766,3843,1766e" filled="t" fillcolor="#231F20" stroked="f">
                <v:path arrowok="t"/>
                <v:fill/>
              </v:shape>
            </v:group>
            <v:group style="position:absolute;left:2779;top:1767;width:206;height:144" coordorigin="2779,1767" coordsize="206,144">
              <v:shape style="position:absolute;left:2779;top:1767;width:206;height:144" coordorigin="2779,1767" coordsize="206,144" path="m2912,1767l2908,1769,2902,1772,2894,1783,2888,1788,2860,1817,2847,1832,2840,1842,2832,1851,2820,1859,2819,1861,2813,1867,2810,1870,2799,1882,2791,1890,2779,1904,2780,1909,2792,1911,2798,1911,2812,1909,2821,1907,2837,1904,2845,1904,2874,1904,2879,1899,2883,1894,2889,1886,2900,1873,2916,1855,2929,1841,2973,1790,2977,1786,2985,1777,2984,1772,2927,1772,2920,1771,2917,1769,2914,1767,2913,1767,2912,1767e" filled="t" fillcolor="#231F20" stroked="f">
                <v:path arrowok="t"/>
                <v:fill/>
              </v:shape>
              <v:shape style="position:absolute;left:2779;top:1767;width:206;height:144" coordorigin="2779,1767" coordsize="206,144" path="m2874,1904l2845,1904,2858,1909,2864,1909,2871,1906,2874,1905,2874,1904e" filled="t" fillcolor="#231F20" stroked="f">
                <v:path arrowok="t"/>
                <v:fill/>
              </v:shape>
              <v:shape style="position:absolute;left:2779;top:1767;width:206;height:144" coordorigin="2779,1767" coordsize="206,144" path="m2969,1768l2961,1770,2957,1770,2943,1771,2932,1772,2927,1772,2984,1772,2984,1772,2973,1768,2969,1768e" filled="t" fillcolor="#231F20" stroked="f">
                <v:path arrowok="t"/>
                <v:fill/>
              </v:shape>
              <v:shape style="position:absolute;left:2779;top:1767;width:206;height:144" coordorigin="2779,1767" coordsize="206,144" path="m2914,1767l2913,1767,2914,1767e" filled="t" fillcolor="#231F20" stroked="f">
                <v:path arrowok="t"/>
                <v:fill/>
              </v:shape>
            </v:group>
            <v:group style="position:absolute;left:4070;top:1759;width:210;height:152" coordorigin="4070,1759" coordsize="210,152">
              <v:shape style="position:absolute;left:4070;top:1759;width:210;height:152" coordorigin="4070,1759" coordsize="210,152" path="m4210,1759l4206,1761,4185,1783,4167,1801,4155,1815,4141,1830,4125,1846,4111,1860,4096,1874,4082,1888,4079,1890,4076,1893,4071,1898,4070,1900,4075,1908,4079,1911,4089,1908,4115,1908,4120,1906,4126,1906,4147,1906,4148,1906,4158,1895,4172,1881,4187,1868,4189,1866,4190,1864,4200,1854,4208,1844,4217,1835,4232,1821,4277,1778,4279,1775,4280,1773,4278,1766,4224,1766,4219,1765,4210,1759e" filled="t" fillcolor="#231F20" stroked="f">
                <v:path arrowok="t"/>
                <v:fill/>
              </v:shape>
              <v:shape style="position:absolute;left:4070;top:1759;width:210;height:152" coordorigin="4070,1759" coordsize="210,152" path="m4115,1908l4089,1908,4094,1909,4104,1910,4109,1910,4115,1908e" filled="t" fillcolor="#231F20" stroked="f">
                <v:path arrowok="t"/>
                <v:fill/>
              </v:shape>
              <v:shape style="position:absolute;left:4070;top:1759;width:210;height:152" coordorigin="4070,1759" coordsize="210,152" path="m4147,1906l4126,1906,4135,1906,4139,1908,4143,1910,4145,1908,4147,1906e" filled="t" fillcolor="#231F20" stroked="f">
                <v:path arrowok="t"/>
                <v:fill/>
              </v:shape>
              <v:shape style="position:absolute;left:4070;top:1759;width:210;height:152" coordorigin="4070,1759" coordsize="210,152" path="m4233,1763l4231,1764,4224,1766,4278,1766,4278,1766,4245,1766,4233,1763e" filled="t" fillcolor="#231F20" stroked="f">
                <v:path arrowok="t"/>
                <v:fill/>
              </v:shape>
              <v:shape style="position:absolute;left:4070;top:1759;width:210;height:152" coordorigin="4070,1759" coordsize="210,152" path="m4276,1761l4255,1762,4245,1766,4278,1766,4277,1762,4276,1761e" filled="t" fillcolor="#231F20" stroked="f">
                <v:path arrowok="t"/>
                <v:fill/>
              </v:shape>
            </v:group>
            <v:group style="position:absolute;left:4217;top:1758;width:211;height:150" coordorigin="4217,1758" coordsize="211,150">
              <v:shape style="position:absolute;left:4217;top:1758;width:211;height:150" coordorigin="4217,1758" coordsize="211,150" path="m4357,1758l4348,1767,4339,1775,4325,1792,4283,1832,4269,1846,4261,1854,4254,1861,4243,1869,4241,1871,4230,1881,4224,1888,4221,1890,4217,1897,4217,1901,4222,1906,4226,1907,4233,1904,4236,1903,4280,1902,4297,1902,4310,1889,4340,1859,4341,1857,4347,1854,4359,1843,4373,1829,4405,1796,4419,1782,4425,1777,4428,1772,4422,1764,4381,1764,4373,1764,4366,1764,4357,1758e" filled="t" fillcolor="#231F20" stroked="f">
                <v:path arrowok="t"/>
                <v:fill/>
              </v:shape>
              <v:shape style="position:absolute;left:4217;top:1758;width:211;height:150" coordorigin="4217,1758" coordsize="211,150" path="m4297,1902l4280,1902,4282,1902,4291,1906,4296,1903,4297,1902e" filled="t" fillcolor="#231F20" stroked="f">
                <v:path arrowok="t"/>
                <v:fill/>
              </v:shape>
              <v:shape style="position:absolute;left:4217;top:1758;width:211;height:150" coordorigin="4217,1758" coordsize="211,150" path="m4409,1760l4397,1763,4381,1764,4422,1764,4415,1761,4409,1760e" filled="t" fillcolor="#231F20" stroked="f">
                <v:path arrowok="t"/>
                <v:fill/>
              </v:shape>
            </v:group>
            <v:group style="position:absolute;left:2929;top:1764;width:203;height:153" coordorigin="2929,1764" coordsize="203,153">
              <v:shape style="position:absolute;left:2929;top:1764;width:203;height:153" coordorigin="2929,1764" coordsize="203,153" path="m3062,1765l3059,1766,3051,1774,3036,1788,3005,1817,3003,1818,2972,1855,2957,1871,2945,1887,2931,1902,2929,1904,2929,1907,2932,1915,2935,1917,2943,1915,2944,1915,2947,1914,2967,1912,2986,1910,2989,1910,3005,1910,3009,1904,3011,1901,3020,1892,3027,1885,3039,1872,3045,1864,3052,1857,3066,1844,3079,1828,3092,1812,3105,1797,3111,1790,3117,1785,3131,1775,3130,1768,3126,1766,3104,1766,3103,1766,3086,1766,3080,1766,3074,1766,3062,1765e" filled="t" fillcolor="#231F20" stroked="f">
                <v:path arrowok="t"/>
                <v:fill/>
              </v:shape>
              <v:shape style="position:absolute;left:2929;top:1764;width:203;height:153" coordorigin="2929,1764" coordsize="203,153" path="m3005,1910l2989,1910,2992,1911,3002,1914,3003,1913,3005,1910e" filled="t" fillcolor="#231F20" stroked="f">
                <v:path arrowok="t"/>
                <v:fill/>
              </v:shape>
              <v:shape style="position:absolute;left:2929;top:1764;width:203;height:153" coordorigin="2929,1764" coordsize="203,153" path="m3118,1764l3110,1766,3104,1766,3126,1766,3120,1764,3118,1764e" filled="t" fillcolor="#231F20" stroked="f">
                <v:path arrowok="t"/>
                <v:fill/>
              </v:shape>
              <v:shape style="position:absolute;left:2929;top:1764;width:203;height:153" coordorigin="2929,1764" coordsize="203,153" path="m3094,1766l3090,1766,3086,1766,3086,1766,3103,1766,3094,1766e" filled="t" fillcolor="#231F20" stroked="f">
                <v:path arrowok="t"/>
                <v:fill/>
              </v:shape>
            </v:group>
            <v:group style="position:absolute;left:3931;top:1761;width:200;height:151" coordorigin="3931,1761" coordsize="200,151">
              <v:shape style="position:absolute;left:3931;top:1761;width:200;height:151" coordorigin="3931,1761" coordsize="200,151" path="m3983,1910l3963,1910,3973,1912,3977,1912,3983,1910e" filled="t" fillcolor="#231F20" stroked="f">
                <v:path arrowok="t"/>
                <v:fill/>
              </v:shape>
              <v:shape style="position:absolute;left:3931;top:1761;width:200;height:151" coordorigin="3931,1761" coordsize="200,151" path="m3962,1910l3948,1910,3957,1910,3962,1910e" filled="t" fillcolor="#231F20" stroked="f">
                <v:path arrowok="t"/>
                <v:fill/>
              </v:shape>
              <v:shape style="position:absolute;left:3931;top:1761;width:200;height:151" coordorigin="3931,1761" coordsize="200,151" path="m4069,1761l4062,1763,4058,1766,4050,1777,4045,1782,4038,1789,4012,1815,3999,1829,3985,1845,3970,1862,3956,1876,3941,1890,3939,1892,3937,1894,3931,1902,3934,1908,3934,1908,3944,1910,3948,1910,3962,1910,3963,1910,3983,1910,3989,1908,3995,1907,4009,1907,4010,1906,4013,1905,4014,1894,4031,1879,4075,1834,4109,1796,4116,1789,4126,1782,4127,1780,4133,1773,4132,1767,4078,1767,4076,1767,4073,1767,4069,1761e" filled="t" fillcolor="#231F20" stroked="f">
                <v:path arrowok="t"/>
                <v:fill/>
              </v:shape>
              <v:shape style="position:absolute;left:3931;top:1761;width:200;height:151" coordorigin="3931,1761" coordsize="200,151" path="m4009,1907l3995,1907,4004,1908,4006,1908,4009,1907e" filled="t" fillcolor="#231F20" stroked="f">
                <v:path arrowok="t"/>
                <v:fill/>
              </v:shape>
              <v:shape style="position:absolute;left:3931;top:1761;width:200;height:151" coordorigin="3931,1761" coordsize="200,151" path="m4117,1761l4090,1764,4078,1767,4132,1767,4130,1762,4117,1761e" filled="t" fillcolor="#231F20" stroked="f">
                <v:path arrowok="t"/>
                <v:fill/>
              </v:shape>
            </v:group>
            <v:group style="position:absolute;left:4363;top:1760;width:204;height:146" coordorigin="4363,1760" coordsize="204,146">
              <v:shape style="position:absolute;left:4363;top:1760;width:204;height:146" coordorigin="4363,1760" coordsize="204,146" path="m4500,1760l4498,1761,4494,1765,4465,1794,4451,1808,4434,1825,4420,1839,4406,1853,4397,1862,4388,1872,4374,1883,4371,1887,4364,1893,4363,1897,4368,1904,4371,1906,4381,1905,4389,1905,4405,1901,4424,1901,4428,1900,4429,1900,4442,1900,4443,1899,4449,1892,4450,1891,4458,1884,4466,1877,4476,1866,4501,1839,4518,1821,4532,1807,4547,1794,4563,1781,4568,1778,4568,1771,4561,1765,4560,1764,4509,1764,4500,1760e" filled="t" fillcolor="#231F20" stroked="f">
                <v:path arrowok="t"/>
                <v:fill/>
              </v:shape>
              <v:shape style="position:absolute;left:4363;top:1760;width:204;height:146" coordorigin="4363,1760" coordsize="204,146" path="m4389,1905l4381,1905,4387,1905,4389,1905e" filled="t" fillcolor="#231F20" stroked="f">
                <v:path arrowok="t"/>
                <v:fill/>
              </v:shape>
              <v:shape style="position:absolute;left:4363;top:1760;width:204;height:146" coordorigin="4363,1760" coordsize="204,146" path="m4424,1901l4405,1901,4416,1904,4424,1901e" filled="t" fillcolor="#231F20" stroked="f">
                <v:path arrowok="t"/>
                <v:fill/>
              </v:shape>
              <v:shape style="position:absolute;left:4363;top:1760;width:204;height:146" coordorigin="4363,1760" coordsize="204,146" path="m4442,1900l4429,1900,4437,1903,4442,1900e" filled="t" fillcolor="#231F20" stroked="f">
                <v:path arrowok="t"/>
                <v:fill/>
              </v:shape>
              <v:shape style="position:absolute;left:4363;top:1760;width:204;height:146" coordorigin="4363,1760" coordsize="204,146" path="m4557,1762l4544,1762,4533,1763,4515,1763,4509,1764,4560,1764,4559,1763,4559,1763,4533,1763,4559,1763,4557,1762e" filled="t" fillcolor="#231F20" stroked="f">
                <v:path arrowok="t"/>
                <v:fill/>
              </v:shape>
            </v:group>
            <v:group style="position:absolute;left:3217;top:1760;width:200;height:149" coordorigin="3217,1760" coordsize="200,149">
              <v:shape style="position:absolute;left:3217;top:1760;width:200;height:149" coordorigin="3217,1760" coordsize="200,149" path="m3347,1762l3344,1763,3340,1767,3338,1769,3294,1817,3282,1830,3265,1848,3230,1884,3223,1890,3217,1900,3225,1908,3234,1909,3253,1903,3263,1900,3300,1900,3304,1892,3306,1890,3353,1842,3383,1809,3396,1794,3411,1780,3417,1775,3417,1770,3413,1766,3360,1766,3347,1762e" filled="t" fillcolor="#231F20" stroked="f">
                <v:path arrowok="t"/>
                <v:fill/>
              </v:shape>
              <v:shape style="position:absolute;left:3217;top:1760;width:200;height:149" coordorigin="3217,1760" coordsize="200,149" path="m3297,1902l3282,1902,3294,1902,3297,1902e" filled="t" fillcolor="#231F20" stroked="f">
                <v:path arrowok="t"/>
                <v:fill/>
              </v:shape>
              <v:shape style="position:absolute;left:3217;top:1760;width:200;height:149" coordorigin="3217,1760" coordsize="200,149" path="m3300,1900l3263,1900,3278,1902,3297,1902,3300,1901,3300,1900e" filled="t" fillcolor="#231F20" stroked="f">
                <v:path arrowok="t"/>
                <v:fill/>
              </v:shape>
              <v:shape style="position:absolute;left:3217;top:1760;width:200;height:149" coordorigin="3217,1760" coordsize="200,149" path="m3404,1760l3386,1762,3360,1766,3413,1766,3408,1762,3404,1760e" filled="t" fillcolor="#231F20" stroked="f">
                <v:path arrowok="t"/>
                <v:fill/>
              </v:shape>
            </v:group>
            <v:group style="position:absolute;left:3363;top:1762;width:198;height:147" coordorigin="3363,1762" coordsize="198,147">
              <v:shape style="position:absolute;left:3363;top:1762;width:198;height:147" coordorigin="3363,1762" coordsize="198,147" path="m3493,1762l3492,1763,3481,1773,3464,1792,3450,1807,3436,1821,3427,1829,3418,1837,3407,1850,3404,1854,3395,1864,3366,1895,3364,1897,3363,1901,3363,1903,3366,1908,3373,1910,3378,1907,3379,1906,3388,1904,3411,1901,3440,1901,3440,1901,3445,1896,3470,1871,3487,1854,3500,1840,3530,1808,3543,1793,3557,1779,3561,1776,3561,1769,3555,1766,3513,1766,3503,1766,3493,1762e" filled="t" fillcolor="#231F20" stroked="f">
                <v:path arrowok="t"/>
                <v:fill/>
              </v:shape>
              <v:shape style="position:absolute;left:3363;top:1762;width:198;height:147" coordorigin="3363,1762" coordsize="198,147" path="m3440,1901l3411,1901,3429,1901,3436,1903,3440,1901e" filled="t" fillcolor="#231F20" stroked="f">
                <v:path arrowok="t"/>
                <v:fill/>
              </v:shape>
              <v:shape style="position:absolute;left:3363;top:1762;width:198;height:147" coordorigin="3363,1762" coordsize="198,147" path="m3530,1764l3513,1766,3555,1766,3553,1765,3551,1764,3538,1764,3530,1764e" filled="t" fillcolor="#231F20" stroked="f">
                <v:path arrowok="t"/>
                <v:fill/>
              </v:shape>
              <v:shape style="position:absolute;left:3363;top:1762;width:198;height:147" coordorigin="3363,1762" coordsize="198,147" path="m3548,1763l3538,1764,3551,1764,3548,1763e" filled="t" fillcolor="#231F20" stroked="f">
                <v:path arrowok="t"/>
                <v:fill/>
              </v:shape>
            </v:group>
            <v:group style="position:absolute;left:3789;top:1761;width:202;height:151" coordorigin="3789,1761" coordsize="202,151">
              <v:shape style="position:absolute;left:3789;top:1761;width:202;height:151" coordorigin="3789,1761" coordsize="202,151" path="m3924,1761l3924,1761,3914,1769,3911,1772,3907,1777,3854,1835,3842,1847,3823,1867,3792,1896,3790,1899,3789,1904,3790,1907,3796,1909,3800,1912,3803,1908,3805,1906,3808,1905,3849,1902,3855,1902,3861,1902,3872,1901,3876,1899,3883,1888,3888,1883,3915,1854,3929,1840,3944,1823,3958,1809,3972,1795,3987,1782,3989,1781,3990,1780,3991,1776,3992,1774,3990,1769,3941,1769,3936,1769,3924,1761e" filled="t" fillcolor="#231F20" stroked="f">
                <v:path arrowok="t"/>
                <v:fill/>
              </v:shape>
              <v:shape style="position:absolute;left:3789;top:1761;width:202;height:151" coordorigin="3789,1761" coordsize="202,151" path="m3855,1902l3849,1902,3849,1902,3855,1902e" filled="t" fillcolor="#231F20" stroked="f">
                <v:path arrowok="t"/>
                <v:fill/>
              </v:shape>
              <v:shape style="position:absolute;left:3789;top:1761;width:202;height:151" coordorigin="3789,1761" coordsize="202,151" path="m3984,1763l3967,1766,3957,1768,3941,1769,3990,1769,3989,1766,3984,1763e" filled="t" fillcolor="#231F20" stroked="f">
                <v:path arrowok="t"/>
                <v:fill/>
              </v:shape>
            </v:group>
            <v:group style="position:absolute;left:3509;top:1763;width:199;height:149" coordorigin="3509,1763" coordsize="199,149">
              <v:shape style="position:absolute;left:3509;top:1763;width:199;height:149" coordorigin="3509,1763" coordsize="199,149" path="m3637,1763l3633,1767,3629,1770,3607,1793,3563,1840,3548,1857,3518,1890,3515,1893,3509,1899,3509,1904,3513,1910,3521,1912,3528,1906,3544,1904,3551,1903,3562,1902,3579,1902,3587,1901,3589,1901,3594,1894,3598,1888,3608,1876,3636,1847,3641,1841,3647,1835,3659,1821,3667,1814,3683,1797,3692,1787,3703,1779,3705,1778,3706,1776,3707,1774,3705,1769,3705,1768,3655,1768,3646,1768,3637,1763e" filled="t" fillcolor="#231F20" stroked="f">
                <v:path arrowok="t"/>
                <v:fill/>
              </v:shape>
              <v:shape style="position:absolute;left:3509;top:1763;width:199;height:149" coordorigin="3509,1763" coordsize="199,149" path="m3589,1901e" filled="t" fillcolor="#231F20" stroked="f">
                <v:path arrowok="t"/>
                <v:fill/>
              </v:shape>
              <v:shape style="position:absolute;left:3509;top:1763;width:199;height:149" coordorigin="3509,1763" coordsize="199,149" path="m3668,1765l3655,1768,3705,1768,3704,1767,3687,1767,3682,1766,3673,1766,3668,1765e" filled="t" fillcolor="#231F20" stroked="f">
                <v:path arrowok="t"/>
                <v:fill/>
              </v:shape>
              <v:shape style="position:absolute;left:3509;top:1763;width:199;height:149" coordorigin="3509,1763" coordsize="199,149" path="m3693,1763l3687,1767,3704,1767,3702,1765,3696,1763,3693,1763e" filled="t" fillcolor="#231F20" stroked="f">
                <v:path arrowok="t"/>
                <v:fill/>
              </v:shape>
              <v:shape style="position:absolute;left:3509;top:1763;width:199;height:149" coordorigin="3509,1763" coordsize="199,149" path="m3682,1766l3673,1766,3682,1766,3682,1766e" filled="t" fillcolor="#231F20" stroked="f">
                <v:path arrowok="t"/>
                <v:fill/>
              </v:shape>
            </v:group>
            <v:group style="position:absolute;left:4506;top:1763;width:194;height:144" coordorigin="4506,1763" coordsize="194,144">
              <v:shape style="position:absolute;left:4506;top:1763;width:194;height:144" coordorigin="4506,1763" coordsize="194,144" path="m4578,1904l4564,1904,4575,1907,4576,1905,4578,1904e" filled="t" fillcolor="#231F20" stroked="f">
                <v:path arrowok="t"/>
                <v:fill/>
              </v:shape>
              <v:shape style="position:absolute;left:4506;top:1763;width:194;height:144" coordorigin="4506,1763" coordsize="194,144" path="m4552,1905l4525,1905,4528,1906,4535,1906,4539,1907,4552,1905e" filled="t" fillcolor="#231F20" stroked="f">
                <v:path arrowok="t"/>
                <v:fill/>
              </v:shape>
              <v:shape style="position:absolute;left:4506;top:1763;width:194;height:144" coordorigin="4506,1763" coordsize="194,144" path="m4636,1763l4632,1765,4623,1774,4618,1780,4566,1836,4518,1882,4508,1892,4507,1894,4506,1895,4509,1902,4514,1906,4525,1905,4552,1905,4564,1904,4578,1904,4587,1895,4635,1846,4643,1836,4657,1821,4671,1807,4686,1794,4701,1781,4701,1768,4700,1767,4670,1767,4665,1766,4647,1766,4644,1766,4636,1763e" filled="t" fillcolor="#231F20" stroked="f">
                <v:path arrowok="t"/>
                <v:fill/>
              </v:shape>
              <v:shape style="position:absolute;left:4506;top:1763;width:194;height:144" coordorigin="4506,1763" coordsize="194,144" path="m4682,1763l4670,1767,4700,1767,4698,1764,4685,1764,4682,1763e" filled="t" fillcolor="#231F20" stroked="f">
                <v:path arrowok="t"/>
                <v:fill/>
              </v:shape>
              <v:shape style="position:absolute;left:4506;top:1763;width:194;height:144" coordorigin="4506,1763" coordsize="194,144" path="m4660,1765l4647,1766,4665,1766,4660,1765e" filled="t" fillcolor="#231F20" stroked="f">
                <v:path arrowok="t"/>
                <v:fill/>
              </v:shape>
            </v:group>
            <v:group style="position:absolute;left:3071;top:1764;width:190;height:146" coordorigin="3071,1764" coordsize="190,146">
              <v:shape style="position:absolute;left:3071;top:1764;width:190;height:146" coordorigin="3071,1764" coordsize="190,146" path="m3196,1767l3194,1769,3091,1876,3084,1884,3076,1893,3075,1893,3071,1899,3073,1905,3081,1909,3085,1910,3100,1908,3110,1907,3127,1904,3133,1903,3150,1903,3154,1897,3158,1891,3167,1883,3179,1869,3194,1852,3205,1841,3223,1821,3235,1806,3261,1774,3259,1772,3259,1771,3213,1771,3196,1767e" filled="t" fillcolor="#231F20" stroked="f">
                <v:path arrowok="t"/>
                <v:fill/>
              </v:shape>
              <v:shape style="position:absolute;left:3071;top:1764;width:190;height:146" coordorigin="3071,1764" coordsize="190,146" path="m3150,1903l3133,1903,3144,1908,3147,1907,3150,1903e" filled="t" fillcolor="#231F20" stroked="f">
                <v:path arrowok="t"/>
                <v:fill/>
              </v:shape>
              <v:shape style="position:absolute;left:3071;top:1764;width:190;height:146" coordorigin="3071,1764" coordsize="190,146" path="m3244,1764l3225,1769,3213,1771,3259,1771,3258,1769,3250,1766,3244,1764e" filled="t" fillcolor="#231F20" stroked="f">
                <v:path arrowok="t"/>
                <v:fill/>
              </v:shape>
            </v:group>
            <v:group style="position:absolute;left:2644;top:1768;width:196;height:143" coordorigin="2644,1768" coordsize="196,143">
              <v:shape style="position:absolute;left:2644;top:1768;width:196;height:143" coordorigin="2644,1768" coordsize="196,143" path="m2775,1768l2772,1770,2769,1772,2712,1830,2684,1859,2670,1873,2663,1881,2657,1889,2644,1899,2645,1905,2656,1910,2663,1910,2674,1908,2677,1906,2687,1905,2695,1901,2721,1901,2723,1899,2724,1898,2744,1874,2759,1858,2771,1846,2789,1828,2839,1775,2837,1773,2836,1772,2816,1772,2809,1771,2793,1770,2784,1769,2775,1768e" filled="t" fillcolor="#231F20" stroked="f">
                <v:path arrowok="t"/>
                <v:fill/>
              </v:shape>
              <v:shape style="position:absolute;left:2644;top:1768;width:196;height:143" coordorigin="2644,1768" coordsize="196,143" path="m2721,1901l2695,1901,2710,1910,2716,1906,2721,1901e" filled="t" fillcolor="#231F20" stroked="f">
                <v:path arrowok="t"/>
                <v:fill/>
              </v:shape>
              <v:shape style="position:absolute;left:2644;top:1768;width:196;height:143" coordorigin="2644,1768" coordsize="196,143" path="m2826,1770l2816,1772,2836,1772,2835,1771,2830,1770,2826,1770e" filled="t" fillcolor="#231F20" stroked="f">
                <v:path arrowok="t"/>
                <v:fill/>
              </v:shape>
            </v:group>
            <v:group style="position:absolute;left:7667;top:1761;width:208;height:154" coordorigin="7667,1761" coordsize="208,154">
              <v:shape style="position:absolute;left:7667;top:1761;width:208;height:154" coordorigin="7667,1761" coordsize="208,154" path="m7804,1761l7802,1764,7799,1766,7791,1775,7780,1787,7766,1801,7747,1819,7719,1847,7713,1853,7708,1859,7694,1873,7680,1888,7667,1903,7667,1905,7671,1914,7674,1916,7684,1910,7686,1909,7695,1908,7702,1908,7720,1906,7756,1906,7761,1901,7764,1898,7773,1888,7813,1843,7826,1828,7840,1813,7853,1798,7868,1784,7875,1779,7874,1775,7869,1769,7814,1769,7811,1768,7807,1764,7806,1763,7804,1761e" filled="t" fillcolor="#231F20" stroked="f">
                <v:path arrowok="t"/>
                <v:fill/>
              </v:shape>
              <v:shape style="position:absolute;left:7667;top:1761;width:208;height:154" coordorigin="7667,1761" coordsize="208,154" path="m7756,1906l7720,1906,7732,1907,7749,1909,7754,1908,7756,1906e" filled="t" fillcolor="#231F20" stroked="f">
                <v:path arrowok="t"/>
                <v:fill/>
              </v:shape>
              <v:shape style="position:absolute;left:7667;top:1761;width:208;height:154" coordorigin="7667,1761" coordsize="208,154" path="m7702,1908l7695,1908,7701,1908,7702,1908e" filled="t" fillcolor="#231F20" stroked="f">
                <v:path arrowok="t"/>
                <v:fill/>
              </v:shape>
              <v:shape style="position:absolute;left:7667;top:1761;width:208;height:154" coordorigin="7667,1761" coordsize="208,154" path="m7843,1765l7830,1767,7824,1768,7814,1769,7869,1769,7868,1769,7848,1769,7843,1765e" filled="t" fillcolor="#231F20" stroked="f">
                <v:path arrowok="t"/>
                <v:fill/>
              </v:shape>
              <v:shape style="position:absolute;left:7667;top:1761;width:208;height:154" coordorigin="7667,1761" coordsize="208,154" path="m7858,1766l7848,1769,7868,1769,7866,1766,7862,1766,7858,1766e" filled="t" fillcolor="#231F20" stroked="f">
                <v:path arrowok="t"/>
                <v:fill/>
              </v:shape>
              <v:shape style="position:absolute;left:7667;top:1761;width:208;height:154" coordorigin="7667,1761" coordsize="208,154" path="m7866,1766l7862,1766,7866,1766e" filled="t" fillcolor="#231F20" stroked="f">
                <v:path arrowok="t"/>
                <v:fill/>
              </v:shape>
            </v:group>
            <v:group style="position:absolute;left:6802;top:1767;width:206;height:144" coordorigin="6802,1767" coordsize="206,144">
              <v:shape style="position:absolute;left:6802;top:1767;width:206;height:144" coordorigin="6802,1767" coordsize="206,144" path="m6935,1767l6931,1769,6925,1772,6917,1783,6912,1788,6883,1817,6870,1832,6863,1842,6856,1851,6843,1859,6842,1861,6837,1867,6833,1870,6822,1882,6814,1890,6802,1904,6804,1909,6815,1911,6821,1911,6836,1909,6844,1907,6860,1904,6868,1904,6898,1904,6902,1899,6906,1894,6912,1886,6923,1873,6940,1855,6953,1841,6996,1790,7000,1786,7009,1777,7007,1772,6951,1772,6943,1771,6941,1769,6937,1767,6936,1767,6935,1767e" filled="t" fillcolor="#231F20" stroked="f">
                <v:path arrowok="t"/>
                <v:fill/>
              </v:shape>
              <v:shape style="position:absolute;left:6802;top:1767;width:206;height:144" coordorigin="6802,1767" coordsize="206,144" path="m6898,1904l6868,1904,6881,1909,6887,1909,6895,1906,6897,1905,6898,1904e" filled="t" fillcolor="#231F20" stroked="f">
                <v:path arrowok="t"/>
                <v:fill/>
              </v:shape>
              <v:shape style="position:absolute;left:6802;top:1767;width:206;height:144" coordorigin="6802,1767" coordsize="206,144" path="m6992,1768l6984,1770,6981,1770,6966,1771,6956,1772,6951,1772,7007,1772,7007,1772,6996,1768,6992,1768e" filled="t" fillcolor="#231F20" stroked="f">
                <v:path arrowok="t"/>
                <v:fill/>
              </v:shape>
              <v:shape style="position:absolute;left:6802;top:1767;width:206;height:144" coordorigin="6802,1767" coordsize="206,144" path="m6937,1767l6936,1767,6937,1767e" filled="t" fillcolor="#231F20" stroked="f">
                <v:path arrowok="t"/>
                <v:fill/>
              </v:shape>
            </v:group>
            <v:group style="position:absolute;left:8094;top:1759;width:210;height:152" coordorigin="8094,1759" coordsize="210,152">
              <v:shape style="position:absolute;left:8094;top:1759;width:210;height:152" coordorigin="8094,1759" coordsize="210,152" path="m8233,1759l8230,1761,8208,1783,8190,1801,8178,1815,8164,1830,8148,1846,8134,1860,8119,1874,8105,1888,8102,1890,8099,1893,8094,1898,8094,1900,8098,1908,8102,1911,8112,1908,8138,1908,8143,1906,8149,1906,8171,1906,8171,1906,8181,1895,8195,1881,8210,1868,8212,1866,8213,1864,8223,1854,8231,1844,8241,1835,8255,1821,8300,1778,8302,1775,8303,1773,8301,1766,8248,1766,8242,1765,8233,1759e" filled="t" fillcolor="#231F20" stroked="f">
                <v:path arrowok="t"/>
                <v:fill/>
              </v:shape>
              <v:shape style="position:absolute;left:8094;top:1759;width:210;height:152" coordorigin="8094,1759" coordsize="210,152" path="m8138,1908l8112,1908,8117,1909,8127,1910,8133,1910,8138,1908e" filled="t" fillcolor="#231F20" stroked="f">
                <v:path arrowok="t"/>
                <v:fill/>
              </v:shape>
              <v:shape style="position:absolute;left:8094;top:1759;width:210;height:152" coordorigin="8094,1759" coordsize="210,152" path="m8171,1906l8149,1906,8158,1906,8162,1908,8166,1910,8169,1908,8171,1906e" filled="t" fillcolor="#231F20" stroked="f">
                <v:path arrowok="t"/>
                <v:fill/>
              </v:shape>
              <v:shape style="position:absolute;left:8094;top:1759;width:210;height:152" coordorigin="8094,1759" coordsize="210,152" path="m8256,1763l8255,1764,8248,1766,8301,1766,8301,1766,8268,1766,8256,1763e" filled="t" fillcolor="#231F20" stroked="f">
                <v:path arrowok="t"/>
                <v:fill/>
              </v:shape>
              <v:shape style="position:absolute;left:8094;top:1759;width:210;height:152" coordorigin="8094,1759" coordsize="210,152" path="m8299,1761l8278,1762,8268,1766,8301,1766,8300,1762,8299,1761e" filled="t" fillcolor="#231F20" stroked="f">
                <v:path arrowok="t"/>
                <v:fill/>
              </v:shape>
            </v:group>
            <v:group style="position:absolute;left:8240;top:1758;width:211;height:150" coordorigin="8240,1758" coordsize="211,150">
              <v:shape style="position:absolute;left:8240;top:1758;width:211;height:150" coordorigin="8240,1758" coordsize="211,150" path="m8380,1758l8371,1767,8363,1775,8348,1792,8306,1832,8292,1846,8285,1854,8278,1861,8266,1869,8264,1871,8253,1881,8247,1888,8245,1890,8240,1897,8240,1901,8246,1906,8250,1907,8256,1904,8259,1903,8304,1902,8320,1902,8333,1889,8363,1859,8365,1857,8370,1854,8382,1843,8396,1829,8428,1796,8442,1782,8448,1777,8451,1772,8445,1764,8404,1764,8397,1764,8390,1764,8380,1758e" filled="t" fillcolor="#231F20" stroked="f">
                <v:path arrowok="t"/>
                <v:fill/>
              </v:shape>
              <v:shape style="position:absolute;left:8240;top:1758;width:211;height:150" coordorigin="8240,1758" coordsize="211,150" path="m8320,1902l8304,1902,8305,1902,8314,1906,8319,1903,8320,1902e" filled="t" fillcolor="#231F20" stroked="f">
                <v:path arrowok="t"/>
                <v:fill/>
              </v:shape>
              <v:shape style="position:absolute;left:8240;top:1758;width:211;height:150" coordorigin="8240,1758" coordsize="211,150" path="m8432,1760l8421,1763,8404,1764,8445,1764,8439,1761,8432,1760e" filled="t" fillcolor="#231F20" stroked="f">
                <v:path arrowok="t"/>
                <v:fill/>
              </v:shape>
            </v:group>
            <v:group style="position:absolute;left:6952;top:1764;width:203;height:153" coordorigin="6952,1764" coordsize="203,153">
              <v:shape style="position:absolute;left:6952;top:1764;width:203;height:153" coordorigin="6952,1764" coordsize="203,153" path="m7086,1765l7082,1766,7074,1774,7059,1788,7028,1817,7027,1818,6995,1855,6980,1871,6968,1887,6955,1902,6952,1904,6952,1907,6955,1915,6959,1917,6966,1915,6968,1915,6970,1914,6990,1912,7010,1910,7012,1910,7028,1910,7032,1904,7035,1901,7043,1892,7050,1885,7062,1872,7068,1864,7076,1857,7089,1844,7103,1828,7115,1812,7128,1797,7134,1790,7141,1785,7155,1775,7153,1768,7149,1766,7127,1766,7126,1766,7109,1766,7103,1766,7097,1766,7086,1765e" filled="t" fillcolor="#231F20" stroked="f">
                <v:path arrowok="t"/>
                <v:fill/>
              </v:shape>
              <v:shape style="position:absolute;left:6952;top:1764;width:203;height:153" coordorigin="6952,1764" coordsize="203,153" path="m7028,1910l7012,1910,7015,1911,7025,1914,7026,1913,7028,1910e" filled="t" fillcolor="#231F20" stroked="f">
                <v:path arrowok="t"/>
                <v:fill/>
              </v:shape>
              <v:shape style="position:absolute;left:6952;top:1764;width:203;height:153" coordorigin="6952,1764" coordsize="203,153" path="m7141,1764l7133,1766,7127,1766,7149,1766,7144,1764,7141,1764e" filled="t" fillcolor="#231F20" stroked="f">
                <v:path arrowok="t"/>
                <v:fill/>
              </v:shape>
              <v:shape style="position:absolute;left:6952;top:1764;width:203;height:153" coordorigin="6952,1764" coordsize="203,153" path="m7117,1766l7113,1766,7109,1766,7109,1766,7126,1766,7117,1766e" filled="t" fillcolor="#231F20" stroked="f">
                <v:path arrowok="t"/>
                <v:fill/>
              </v:shape>
            </v:group>
            <v:group style="position:absolute;left:7954;top:1761;width:200;height:151" coordorigin="7954,1761" coordsize="200,151">
              <v:shape style="position:absolute;left:7954;top:1761;width:200;height:151" coordorigin="7954,1761" coordsize="200,151" path="m8006,1910l7986,1910,7996,1912,8001,1912,8006,1910e" filled="t" fillcolor="#231F20" stroked="f">
                <v:path arrowok="t"/>
                <v:fill/>
              </v:shape>
              <v:shape style="position:absolute;left:7954;top:1761;width:200;height:151" coordorigin="7954,1761" coordsize="200,151" path="m7985,1910l7971,1910,7980,1910,7985,1910e" filled="t" fillcolor="#231F20" stroked="f">
                <v:path arrowok="t"/>
                <v:fill/>
              </v:shape>
              <v:shape style="position:absolute;left:7954;top:1761;width:200;height:151" coordorigin="7954,1761" coordsize="200,151" path="m8092,1761l8085,1763,8081,1766,8073,1777,8068,1782,8062,1789,8035,1815,8022,1829,8008,1845,7993,1862,7979,1876,7965,1890,7963,1892,7960,1894,7954,1902,7957,1908,7957,1908,7967,1910,7971,1910,7985,1910,7986,1910,8006,1910,8012,1908,8018,1907,8032,1907,8033,1906,8036,1905,8038,1894,8054,1879,8099,1834,8132,1796,8139,1789,8149,1782,8150,1780,8156,1773,8155,1767,8101,1767,8099,1767,8097,1767,8092,1761e" filled="t" fillcolor="#231F20" stroked="f">
                <v:path arrowok="t"/>
                <v:fill/>
              </v:shape>
              <v:shape style="position:absolute;left:7954;top:1761;width:200;height:151" coordorigin="7954,1761" coordsize="200,151" path="m8032,1907l8018,1907,8027,1908,8030,1908,8032,1907e" filled="t" fillcolor="#231F20" stroked="f">
                <v:path arrowok="t"/>
                <v:fill/>
              </v:shape>
              <v:shape style="position:absolute;left:7954;top:1761;width:200;height:151" coordorigin="7954,1761" coordsize="200,151" path="m8140,1761l8113,1764,8101,1767,8155,1767,8153,1762,8140,1761e" filled="t" fillcolor="#231F20" stroked="f">
                <v:path arrowok="t"/>
                <v:fill/>
              </v:shape>
            </v:group>
            <v:group style="position:absolute;left:8387;top:1760;width:204;height:146" coordorigin="8387,1760" coordsize="204,146">
              <v:shape style="position:absolute;left:8387;top:1760;width:204;height:146" coordorigin="8387,1760" coordsize="204,146" path="m8523,1760l8521,1761,8517,1765,8488,1794,8474,1808,8458,1825,8443,1839,8429,1853,8420,1862,8411,1872,8397,1883,8394,1887,8387,1893,8387,1897,8392,1904,8395,1906,8405,1905,8413,1905,8428,1901,8447,1901,8451,1900,8452,1900,8465,1900,8467,1899,8472,1892,8473,1891,8481,1884,8489,1877,8499,1866,8524,1839,8541,1821,8555,1807,8570,1794,8586,1781,8591,1778,8591,1771,8585,1765,8583,1764,8532,1764,8523,1760e" filled="t" fillcolor="#231F20" stroked="f">
                <v:path arrowok="t"/>
                <v:fill/>
              </v:shape>
              <v:shape style="position:absolute;left:8387;top:1760;width:204;height:146" coordorigin="8387,1760" coordsize="204,146" path="m8413,1905l8405,1905,8411,1905,8413,1905e" filled="t" fillcolor="#231F20" stroked="f">
                <v:path arrowok="t"/>
                <v:fill/>
              </v:shape>
              <v:shape style="position:absolute;left:8387;top:1760;width:204;height:146" coordorigin="8387,1760" coordsize="204,146" path="m8447,1901l8428,1901,8440,1904,8447,1901e" filled="t" fillcolor="#231F20" stroked="f">
                <v:path arrowok="t"/>
                <v:fill/>
              </v:shape>
              <v:shape style="position:absolute;left:8387;top:1760;width:204;height:146" coordorigin="8387,1760" coordsize="204,146" path="m8465,1900l8452,1900,8461,1903,8465,1900e" filled="t" fillcolor="#231F20" stroked="f">
                <v:path arrowok="t"/>
                <v:fill/>
              </v:shape>
              <v:shape style="position:absolute;left:8387;top:1760;width:204;height:146" coordorigin="8387,1760" coordsize="204,146" path="m8580,1762l8568,1762,8557,1763,8539,1763,8532,1764,8583,1764,8582,1763,8582,1763,8557,1763,8582,1763,8580,1762e" filled="t" fillcolor="#231F20" stroked="f">
                <v:path arrowok="t"/>
                <v:fill/>
              </v:shape>
            </v:group>
            <v:group style="position:absolute;left:7241;top:1760;width:200;height:149" coordorigin="7241,1760" coordsize="200,149">
              <v:shape style="position:absolute;left:7241;top:1760;width:200;height:149" coordorigin="7241,1760" coordsize="200,149" path="m7370,1762l7367,1763,7363,1767,7362,1769,7317,1817,7305,1830,7288,1848,7253,1884,7246,1890,7241,1900,7248,1908,7257,1909,7276,1903,7286,1900,7324,1900,7327,1892,7329,1890,7377,1842,7406,1809,7420,1794,7434,1780,7440,1775,7440,1770,7436,1766,7384,1766,7370,1762e" filled="t" fillcolor="#231F20" stroked="f">
                <v:path arrowok="t"/>
                <v:fill/>
              </v:shape>
              <v:shape style="position:absolute;left:7241;top:1760;width:200;height:149" coordorigin="7241,1760" coordsize="200,149" path="m7320,1902l7306,1902,7317,1902,7320,1902e" filled="t" fillcolor="#231F20" stroked="f">
                <v:path arrowok="t"/>
                <v:fill/>
              </v:shape>
              <v:shape style="position:absolute;left:7241;top:1760;width:200;height:149" coordorigin="7241,1760" coordsize="200,149" path="m7324,1900l7286,1900,7301,1902,7320,1902,7323,1901,7324,1900e" filled="t" fillcolor="#231F20" stroked="f">
                <v:path arrowok="t"/>
                <v:fill/>
              </v:shape>
              <v:shape style="position:absolute;left:7241;top:1760;width:200;height:149" coordorigin="7241,1760" coordsize="200,149" path="m7427,1760l7409,1762,7384,1766,7436,1766,7431,1762,7427,1760e" filled="t" fillcolor="#231F20" stroked="f">
                <v:path arrowok="t"/>
                <v:fill/>
              </v:shape>
            </v:group>
            <v:group style="position:absolute;left:7386;top:1762;width:198;height:147" coordorigin="7386,1762" coordsize="198,147">
              <v:shape style="position:absolute;left:7386;top:1762;width:198;height:147" coordorigin="7386,1762" coordsize="198,147" path="m7516,1762l7515,1763,7505,1773,7487,1792,7473,1807,7459,1821,7450,1829,7441,1837,7430,1850,7428,1854,7418,1864,7390,1895,7388,1897,7386,1901,7386,1903,7389,1908,7396,1910,7401,1907,7403,1906,7411,1904,7434,1901,7463,1901,7464,1901,7468,1896,7493,1871,7511,1854,7523,1840,7553,1808,7566,1793,7580,1779,7584,1776,7584,1769,7578,1766,7536,1766,7526,1766,7516,1762e" filled="t" fillcolor="#231F20" stroked="f">
                <v:path arrowok="t"/>
                <v:fill/>
              </v:shape>
              <v:shape style="position:absolute;left:7386;top:1762;width:198;height:147" coordorigin="7386,1762" coordsize="198,147" path="m7463,1901l7434,1901,7453,1901,7459,1903,7463,1901e" filled="t" fillcolor="#231F20" stroked="f">
                <v:path arrowok="t"/>
                <v:fill/>
              </v:shape>
              <v:shape style="position:absolute;left:7386;top:1762;width:198;height:147" coordorigin="7386,1762" coordsize="198,147" path="m7554,1764l7536,1766,7578,1766,7576,1765,7574,1764,7561,1764,7554,1764e" filled="t" fillcolor="#231F20" stroked="f">
                <v:path arrowok="t"/>
                <v:fill/>
              </v:shape>
              <v:shape style="position:absolute;left:7386;top:1762;width:198;height:147" coordorigin="7386,1762" coordsize="198,147" path="m7572,1763l7561,1764,7574,1764,7572,1763e" filled="t" fillcolor="#231F20" stroked="f">
                <v:path arrowok="t"/>
                <v:fill/>
              </v:shape>
            </v:group>
            <v:group style="position:absolute;left:7812;top:1761;width:202;height:151" coordorigin="7812,1761" coordsize="202,151">
              <v:shape style="position:absolute;left:7812;top:1761;width:202;height:151" coordorigin="7812,1761" coordsize="202,151" path="m7947,1761l7947,1761,7937,1769,7935,1772,7930,1777,7877,1835,7865,1847,7846,1867,7815,1896,7814,1899,7812,1904,7813,1907,7820,1909,7823,1912,7827,1908,7829,1906,7831,1905,7872,1902,7879,1902,7884,1902,7896,1901,7899,1899,7907,1888,7911,1883,7938,1854,7952,1840,7967,1823,7981,1809,7995,1795,8011,1782,8012,1781,8013,1780,8014,1776,8015,1774,8014,1769,7964,1769,7959,1769,7947,1761e" filled="t" fillcolor="#231F20" stroked="f">
                <v:path arrowok="t"/>
                <v:fill/>
              </v:shape>
              <v:shape style="position:absolute;left:7812;top:1761;width:202;height:151" coordorigin="7812,1761" coordsize="202,151" path="m7879,1902l7872,1902,7872,1902,7879,1902e" filled="t" fillcolor="#231F20" stroked="f">
                <v:path arrowok="t"/>
                <v:fill/>
              </v:shape>
              <v:shape style="position:absolute;left:7812;top:1761;width:202;height:151" coordorigin="7812,1761" coordsize="202,151" path="m8008,1763l7990,1766,7980,1768,7964,1769,8014,1769,8013,1766,8008,1763e" filled="t" fillcolor="#231F20" stroked="f">
                <v:path arrowok="t"/>
                <v:fill/>
              </v:shape>
            </v:group>
            <v:group style="position:absolute;left:7532;top:1763;width:199;height:149" coordorigin="7532,1763" coordsize="199,149">
              <v:shape style="position:absolute;left:7532;top:1763;width:199;height:149" coordorigin="7532,1763" coordsize="199,149" path="m7660,1763l7656,1767,7652,1770,7631,1793,7586,1840,7571,1857,7541,1890,7538,1893,7532,1899,7532,1904,7536,1910,7544,1912,7552,1906,7567,1904,7574,1903,7585,1902,7602,1902,7611,1901,7612,1901,7617,1894,7621,1888,7631,1876,7659,1847,7665,1841,7670,1835,7683,1821,7690,1814,7707,1797,7715,1787,7726,1779,7728,1778,7729,1776,7731,1774,7729,1769,7728,1768,7679,1768,7670,1768,7660,1763e" filled="t" fillcolor="#231F20" stroked="f">
                <v:path arrowok="t"/>
                <v:fill/>
              </v:shape>
              <v:shape style="position:absolute;left:7532;top:1763;width:199;height:149" coordorigin="7532,1763" coordsize="199,149" path="m7612,1901e" filled="t" fillcolor="#231F20" stroked="f">
                <v:path arrowok="t"/>
                <v:fill/>
              </v:shape>
              <v:shape style="position:absolute;left:7532;top:1763;width:199;height:149" coordorigin="7532,1763" coordsize="199,149" path="m7692,1765l7679,1768,7728,1768,7727,1767,7710,1767,7705,1766,7696,1766,7692,1765e" filled="t" fillcolor="#231F20" stroked="f">
                <v:path arrowok="t"/>
                <v:fill/>
              </v:shape>
              <v:shape style="position:absolute;left:7532;top:1763;width:199;height:149" coordorigin="7532,1763" coordsize="199,149" path="m7716,1763l7710,1767,7727,1767,7726,1765,7719,1763,7716,1763e" filled="t" fillcolor="#231F20" stroked="f">
                <v:path arrowok="t"/>
                <v:fill/>
              </v:shape>
              <v:shape style="position:absolute;left:7532;top:1763;width:199;height:149" coordorigin="7532,1763" coordsize="199,149" path="m7705,1766l7696,1766,7705,1766,7705,1766e" filled="t" fillcolor="#231F20" stroked="f">
                <v:path arrowok="t"/>
                <v:fill/>
              </v:shape>
            </v:group>
            <v:group style="position:absolute;left:8529;top:1763;width:194;height:144" coordorigin="8529,1763" coordsize="194,144">
              <v:shape style="position:absolute;left:8529;top:1763;width:194;height:144" coordorigin="8529,1763" coordsize="194,144" path="m8602,1904l8587,1904,8598,1907,8600,1905,8602,1904e" filled="t" fillcolor="#231F20" stroked="f">
                <v:path arrowok="t"/>
                <v:fill/>
              </v:shape>
              <v:shape style="position:absolute;left:8529;top:1763;width:194;height:144" coordorigin="8529,1763" coordsize="194,144" path="m8575,1905l8548,1905,8552,1906,8558,1906,8562,1907,8575,1905e" filled="t" fillcolor="#231F20" stroked="f">
                <v:path arrowok="t"/>
                <v:fill/>
              </v:shape>
              <v:shape style="position:absolute;left:8529;top:1763;width:194;height:144" coordorigin="8529,1763" coordsize="194,144" path="m8659,1763l8656,1765,8647,1774,8641,1780,8589,1836,8542,1882,8531,1892,8530,1894,8529,1895,8533,1902,8537,1906,8548,1905,8575,1905,8587,1904,8602,1904,8610,1895,8658,1846,8667,1836,8680,1821,8694,1807,8709,1794,8724,1781,8724,1768,8723,1767,8693,1767,8689,1766,8670,1766,8667,1766,8659,1763e" filled="t" fillcolor="#231F20" stroked="f">
                <v:path arrowok="t"/>
                <v:fill/>
              </v:shape>
              <v:shape style="position:absolute;left:8529;top:1763;width:194;height:144" coordorigin="8529,1763" coordsize="194,144" path="m8705,1763l8693,1767,8723,1767,8721,1764,8708,1764,8705,1763e" filled="t" fillcolor="#231F20" stroked="f">
                <v:path arrowok="t"/>
                <v:fill/>
              </v:shape>
              <v:shape style="position:absolute;left:8529;top:1763;width:194;height:144" coordorigin="8529,1763" coordsize="194,144" path="m8683,1765l8670,1766,8689,1766,8683,1765e" filled="t" fillcolor="#231F20" stroked="f">
                <v:path arrowok="t"/>
                <v:fill/>
              </v:shape>
            </v:group>
            <v:group style="position:absolute;left:7094;top:1764;width:190;height:146" coordorigin="7094,1764" coordsize="190,146">
              <v:shape style="position:absolute;left:7094;top:1764;width:190;height:146" coordorigin="7094,1764" coordsize="190,146" path="m7220,1767l7217,1769,7115,1876,7107,1884,7099,1893,7098,1893,7094,1899,7096,1905,7105,1909,7108,1910,7123,1908,7133,1907,7150,1904,7156,1903,7173,1903,7178,1897,7181,1891,7190,1883,7202,1869,7217,1852,7229,1841,7246,1821,7258,1806,7284,1774,7282,1772,7282,1771,7236,1771,7220,1767e" filled="t" fillcolor="#231F20" stroked="f">
                <v:path arrowok="t"/>
                <v:fill/>
              </v:shape>
              <v:shape style="position:absolute;left:7094;top:1764;width:190;height:146" coordorigin="7094,1764" coordsize="190,146" path="m7173,1903l7156,1903,7167,1908,7171,1907,7173,1903e" filled="t" fillcolor="#231F20" stroked="f">
                <v:path arrowok="t"/>
                <v:fill/>
              </v:shape>
              <v:shape style="position:absolute;left:7094;top:1764;width:190;height:146" coordorigin="7094,1764" coordsize="190,146" path="m7267,1764l7248,1769,7236,1771,7282,1771,7281,1769,7273,1766,7267,1764e" filled="t" fillcolor="#231F20" stroked="f">
                <v:path arrowok="t"/>
                <v:fill/>
              </v:shape>
            </v:group>
            <v:group style="position:absolute;left:6667;top:1768;width:196;height:143" coordorigin="6667,1768" coordsize="196,143">
              <v:shape style="position:absolute;left:6667;top:1768;width:196;height:143" coordorigin="6667,1768" coordsize="196,143" path="m6798,1768l6795,1770,6792,1772,6735,1830,6707,1859,6693,1873,6686,1881,6680,1889,6667,1899,6668,1905,6680,1910,6686,1910,6697,1908,6700,1906,6711,1905,6718,1901,6744,1901,6747,1899,6748,1898,6767,1874,6782,1858,6795,1846,6812,1828,6862,1775,6860,1773,6859,1772,6839,1772,6833,1771,6817,1770,6808,1769,6798,1768e" filled="t" fillcolor="#231F20" stroked="f">
                <v:path arrowok="t"/>
                <v:fill/>
              </v:shape>
              <v:shape style="position:absolute;left:6667;top:1768;width:196;height:143" coordorigin="6667,1768" coordsize="196,143" path="m6744,1901l6718,1901,6734,1910,6739,1906,6744,1901e" filled="t" fillcolor="#231F20" stroked="f">
                <v:path arrowok="t"/>
                <v:fill/>
              </v:shape>
              <v:shape style="position:absolute;left:6667;top:1768;width:196;height:143" coordorigin="6667,1768" coordsize="196,143" path="m6850,1770l6839,1772,6859,1772,6859,1771,6853,1770,6850,1770e" filled="t" fillcolor="#231F20" stroked="f">
                <v:path arrowok="t"/>
                <v:fill/>
              </v:shape>
            </v:group>
            <v:group style="position:absolute;left:9679;top:1761;width:208;height:154" coordorigin="9679,1761" coordsize="208,154">
              <v:shape style="position:absolute;left:9679;top:1761;width:208;height:154" coordorigin="9679,1761" coordsize="208,154" path="m9816,1761l9814,1764,9811,1766,9803,1775,9792,1787,9778,1801,9759,1819,9731,1847,9725,1853,9720,1859,9706,1873,9692,1888,9679,1903,9679,1905,9683,1914,9686,1916,9696,1910,9698,1909,9707,1908,9714,1908,9732,1906,9768,1906,9773,1901,9776,1898,9785,1888,9825,1843,9838,1828,9852,1813,9865,1798,9880,1784,9887,1779,9886,1775,9881,1769,9826,1769,9823,1768,9819,1764,9818,1763,9816,1761e" filled="t" fillcolor="#231F20" stroked="f">
                <v:path arrowok="t"/>
                <v:fill/>
              </v:shape>
              <v:shape style="position:absolute;left:9679;top:1761;width:208;height:154" coordorigin="9679,1761" coordsize="208,154" path="m9768,1906l9732,1906,9744,1907,9761,1909,9766,1908,9768,1906e" filled="t" fillcolor="#231F20" stroked="f">
                <v:path arrowok="t"/>
                <v:fill/>
              </v:shape>
              <v:shape style="position:absolute;left:9679;top:1761;width:208;height:154" coordorigin="9679,1761" coordsize="208,154" path="m9714,1908l9707,1908,9713,1908,9714,1908e" filled="t" fillcolor="#231F20" stroked="f">
                <v:path arrowok="t"/>
                <v:fill/>
              </v:shape>
              <v:shape style="position:absolute;left:9679;top:1761;width:208;height:154" coordorigin="9679,1761" coordsize="208,154" path="m9855,1765l9842,1767,9836,1768,9826,1769,9881,1769,9880,1769,9860,1769,9855,1765e" filled="t" fillcolor="#231F20" stroked="f">
                <v:path arrowok="t"/>
                <v:fill/>
              </v:shape>
              <v:shape style="position:absolute;left:9679;top:1761;width:208;height:154" coordorigin="9679,1761" coordsize="208,154" path="m9870,1766l9860,1769,9880,1769,9878,1766,9874,1766,9870,1766e" filled="t" fillcolor="#231F20" stroked="f">
                <v:path arrowok="t"/>
                <v:fill/>
              </v:shape>
              <v:shape style="position:absolute;left:9679;top:1761;width:208;height:154" coordorigin="9679,1761" coordsize="208,154" path="m9878,1766l9874,1766,9878,1766e" filled="t" fillcolor="#231F20" stroked="f">
                <v:path arrowok="t"/>
                <v:fill/>
              </v:shape>
            </v:group>
            <v:group style="position:absolute;left:8814;top:1767;width:206;height:144" coordorigin="8814,1767" coordsize="206,144">
              <v:shape style="position:absolute;left:8814;top:1767;width:206;height:144" coordorigin="8814,1767" coordsize="206,144" path="m8947,1767l8943,1769,8937,1772,8929,1783,8924,1788,8895,1817,8882,1832,8875,1842,8868,1851,8856,1859,8854,1861,8849,1867,8845,1870,8834,1882,8826,1890,8814,1904,8816,1909,8827,1911,8834,1911,8848,1909,8856,1907,8872,1904,8880,1904,8910,1904,8914,1899,8918,1894,8924,1886,8935,1873,8952,1855,8965,1841,9008,1790,9012,1786,9021,1777,9020,1772,8963,1772,8955,1771,8953,1769,8949,1767,8948,1767,8947,1767e" filled="t" fillcolor="#231F20" stroked="f">
                <v:path arrowok="t"/>
                <v:fill/>
              </v:shape>
              <v:shape style="position:absolute;left:8814;top:1767;width:206;height:144" coordorigin="8814,1767" coordsize="206,144" path="m8910,1904l8880,1904,8893,1909,8899,1909,8907,1906,8909,1905,8910,1904e" filled="t" fillcolor="#231F20" stroked="f">
                <v:path arrowok="t"/>
                <v:fill/>
              </v:shape>
              <v:shape style="position:absolute;left:8814;top:1767;width:206;height:144" coordorigin="8814,1767" coordsize="206,144" path="m9004,1768l8996,1770,8993,1770,8978,1771,8968,1772,8963,1772,9020,1772,9019,1772,9008,1768,9004,1768e" filled="t" fillcolor="#231F20" stroked="f">
                <v:path arrowok="t"/>
                <v:fill/>
              </v:shape>
              <v:shape style="position:absolute;left:8814;top:1767;width:206;height:144" coordorigin="8814,1767" coordsize="206,144" path="m8949,1767l8948,1767,8949,1767e" filled="t" fillcolor="#231F20" stroked="f">
                <v:path arrowok="t"/>
                <v:fill/>
              </v:shape>
            </v:group>
            <v:group style="position:absolute;left:10106;top:1759;width:210;height:152" coordorigin="10106,1759" coordsize="210,152">
              <v:shape style="position:absolute;left:10106;top:1759;width:210;height:152" coordorigin="10106,1759" coordsize="210,152" path="m10245,1759l10242,1761,10220,1783,10203,1801,10190,1815,10176,1830,10160,1846,10146,1860,10131,1874,10117,1888,10114,1890,10111,1893,10106,1898,10106,1900,10110,1908,10114,1911,10124,1908,10150,1908,10155,1906,10161,1906,10183,1906,10183,1906,10193,1895,10207,1881,10222,1868,10224,1866,10226,1864,10235,1854,10243,1844,10253,1835,10267,1821,10312,1778,10314,1775,10316,1773,10314,1766,10260,1766,10254,1765,10245,1759e" filled="t" fillcolor="#231F20" stroked="f">
                <v:path arrowok="t"/>
                <v:fill/>
              </v:shape>
              <v:shape style="position:absolute;left:10106;top:1759;width:210;height:152" coordorigin="10106,1759" coordsize="210,152" path="m10150,1908l10124,1908,10129,1909,10139,1910,10145,1910,10150,1908e" filled="t" fillcolor="#231F20" stroked="f">
                <v:path arrowok="t"/>
                <v:fill/>
              </v:shape>
              <v:shape style="position:absolute;left:10106;top:1759;width:210;height:152" coordorigin="10106,1759" coordsize="210,152" path="m10183,1906l10161,1906,10170,1906,10174,1908,10179,1910,10181,1908,10183,1906e" filled="t" fillcolor="#231F20" stroked="f">
                <v:path arrowok="t"/>
                <v:fill/>
              </v:shape>
              <v:shape style="position:absolute;left:10106;top:1759;width:210;height:152" coordorigin="10106,1759" coordsize="210,152" path="m10268,1763l10267,1764,10260,1766,10314,1766,10313,1766,10280,1766,10268,1763e" filled="t" fillcolor="#231F20" stroked="f">
                <v:path arrowok="t"/>
                <v:fill/>
              </v:shape>
              <v:shape style="position:absolute;left:10106;top:1759;width:210;height:152" coordorigin="10106,1759" coordsize="210,152" path="m10311,1761l10290,1762,10280,1766,10313,1766,10312,1762,10311,1761e" filled="t" fillcolor="#231F20" stroked="f">
                <v:path arrowok="t"/>
                <v:fill/>
              </v:shape>
            </v:group>
            <v:group style="position:absolute;left:10252;top:1758;width:211;height:150" coordorigin="10252,1758" coordsize="211,150">
              <v:shape style="position:absolute;left:10252;top:1758;width:211;height:150" coordorigin="10252,1758" coordsize="211,150" path="m10393,1758l10384,1767,10375,1775,10360,1792,10318,1832,10304,1846,10297,1854,10290,1861,10278,1869,10276,1871,10266,1881,10259,1888,10257,1890,10252,1897,10252,1901,10258,1906,10262,1907,10268,1904,10271,1903,10316,1902,10332,1902,10345,1889,10375,1859,10377,1857,10382,1854,10394,1843,10408,1829,10440,1796,10454,1782,10460,1777,10463,1772,10457,1764,10416,1764,10409,1764,10402,1764,10393,1758e" filled="t" fillcolor="#231F20" stroked="f">
                <v:path arrowok="t"/>
                <v:fill/>
              </v:shape>
              <v:shape style="position:absolute;left:10252;top:1758;width:211;height:150" coordorigin="10252,1758" coordsize="211,150" path="m10332,1902l10316,1902,10317,1902,10326,1906,10331,1903,10332,1902e" filled="t" fillcolor="#231F20" stroked="f">
                <v:path arrowok="t"/>
                <v:fill/>
              </v:shape>
              <v:shape style="position:absolute;left:10252;top:1758;width:211;height:150" coordorigin="10252,1758" coordsize="211,150" path="m10444,1760l10433,1763,10416,1764,10457,1764,10451,1761,10444,1760e" filled="t" fillcolor="#231F20" stroked="f">
                <v:path arrowok="t"/>
                <v:fill/>
              </v:shape>
            </v:group>
            <v:group style="position:absolute;left:8964;top:1764;width:203;height:153" coordorigin="8964,1764" coordsize="203,153">
              <v:shape style="position:absolute;left:8964;top:1764;width:203;height:153" coordorigin="8964,1764" coordsize="203,153" path="m9098,1765l9094,1766,9086,1774,9071,1788,9040,1817,9039,1818,9007,1855,8992,1871,8980,1887,8967,1902,8964,1904,8964,1907,8967,1915,8971,1917,8978,1915,8980,1915,8982,1914,9002,1912,9022,1910,9024,1910,9040,1910,9044,1904,9047,1901,9055,1892,9062,1885,9075,1872,9080,1864,9088,1857,9101,1844,9115,1828,9127,1812,9140,1797,9146,1790,9153,1785,9167,1775,9166,1768,9161,1766,9139,1766,9138,1766,9121,1766,9115,1766,9109,1766,9098,1765e" filled="t" fillcolor="#231F20" stroked="f">
                <v:path arrowok="t"/>
                <v:fill/>
              </v:shape>
              <v:shape style="position:absolute;left:8964;top:1764;width:203;height:153" coordorigin="8964,1764" coordsize="203,153" path="m9040,1910l9024,1910,9027,1911,9037,1914,9038,1913,9040,1910e" filled="t" fillcolor="#231F20" stroked="f">
                <v:path arrowok="t"/>
                <v:fill/>
              </v:shape>
              <v:shape style="position:absolute;left:8964;top:1764;width:203;height:153" coordorigin="8964,1764" coordsize="203,153" path="m9153,1764l9145,1766,9139,1766,9161,1766,9156,1764,9153,1764e" filled="t" fillcolor="#231F20" stroked="f">
                <v:path arrowok="t"/>
                <v:fill/>
              </v:shape>
              <v:shape style="position:absolute;left:8964;top:1764;width:203;height:153" coordorigin="8964,1764" coordsize="203,153" path="m9129,1766l9125,1766,9121,1766,9121,1766,9138,1766,9129,1766e" filled="t" fillcolor="#231F20" stroked="f">
                <v:path arrowok="t"/>
                <v:fill/>
              </v:shape>
            </v:group>
            <v:group style="position:absolute;left:9966;top:1761;width:200;height:151" coordorigin="9966,1761" coordsize="200,151">
              <v:shape style="position:absolute;left:9966;top:1761;width:200;height:151" coordorigin="9966,1761" coordsize="200,151" path="m10018,1910l9998,1910,10008,1912,10013,1912,10018,1910e" filled="t" fillcolor="#231F20" stroked="f">
                <v:path arrowok="t"/>
                <v:fill/>
              </v:shape>
              <v:shape style="position:absolute;left:9966;top:1761;width:200;height:151" coordorigin="9966,1761" coordsize="200,151" path="m9997,1910l9983,1910,9992,1910,9997,1910e" filled="t" fillcolor="#231F20" stroked="f">
                <v:path arrowok="t"/>
                <v:fill/>
              </v:shape>
              <v:shape style="position:absolute;left:9966;top:1761;width:200;height:151" coordorigin="9966,1761" coordsize="200,151" path="m10104,1761l10097,1763,10093,1766,10085,1777,10080,1782,10074,1789,10048,1815,10034,1829,10020,1845,10005,1862,9991,1876,9977,1890,9975,1892,9972,1894,9966,1902,9969,1908,9969,1908,9979,1910,9983,1910,9997,1910,9998,1910,10018,1910,10024,1908,10031,1907,10044,1907,10045,1906,10048,1905,10050,1894,10066,1879,10111,1834,10144,1796,10151,1789,10161,1782,10162,1780,10168,1773,10167,1767,10113,1767,10111,1767,10109,1767,10104,1761e" filled="t" fillcolor="#231F20" stroked="f">
                <v:path arrowok="t"/>
                <v:fill/>
              </v:shape>
              <v:shape style="position:absolute;left:9966;top:1761;width:200;height:151" coordorigin="9966,1761" coordsize="200,151" path="m10044,1907l10031,1907,10039,1908,10042,1908,10044,1907e" filled="t" fillcolor="#231F20" stroked="f">
                <v:path arrowok="t"/>
                <v:fill/>
              </v:shape>
              <v:shape style="position:absolute;left:9966;top:1761;width:200;height:151" coordorigin="9966,1761" coordsize="200,151" path="m10153,1761l10125,1764,10113,1767,10167,1767,10165,1762,10153,1761e" filled="t" fillcolor="#231F20" stroked="f">
                <v:path arrowok="t"/>
                <v:fill/>
              </v:shape>
            </v:group>
            <v:group style="position:absolute;left:10399;top:1760;width:204;height:146" coordorigin="10399,1760" coordsize="204,146">
              <v:shape style="position:absolute;left:10399;top:1760;width:204;height:146" coordorigin="10399,1760" coordsize="204,146" path="m10535,1760l10533,1761,10529,1765,10500,1794,10486,1808,10470,1825,10455,1839,10441,1853,10432,1862,10423,1872,10409,1883,10406,1887,10399,1893,10399,1897,10404,1904,10407,1906,10417,1905,10425,1905,10440,1901,10459,1901,10463,1900,10464,1900,10477,1900,10479,1899,10484,1892,10485,1891,10493,1884,10501,1877,10511,1866,10536,1839,10553,1821,10567,1807,10582,1794,10598,1781,10603,1778,10603,1771,10597,1765,10595,1764,10544,1764,10535,1760e" filled="t" fillcolor="#231F20" stroked="f">
                <v:path arrowok="t"/>
                <v:fill/>
              </v:shape>
              <v:shape style="position:absolute;left:10399;top:1760;width:204;height:146" coordorigin="10399,1760" coordsize="204,146" path="m10425,1905l10417,1905,10423,1905,10425,1905e" filled="t" fillcolor="#231F20" stroked="f">
                <v:path arrowok="t"/>
                <v:fill/>
              </v:shape>
              <v:shape style="position:absolute;left:10399;top:1760;width:204;height:146" coordorigin="10399,1760" coordsize="204,146" path="m10459,1901l10440,1901,10452,1904,10459,1901e" filled="t" fillcolor="#231F20" stroked="f">
                <v:path arrowok="t"/>
                <v:fill/>
              </v:shape>
              <v:shape style="position:absolute;left:10399;top:1760;width:204;height:146" coordorigin="10399,1760" coordsize="204,146" path="m10477,1900l10464,1900,10473,1903,10477,1900e" filled="t" fillcolor="#231F20" stroked="f">
                <v:path arrowok="t"/>
                <v:fill/>
              </v:shape>
              <v:shape style="position:absolute;left:10399;top:1760;width:204;height:146" coordorigin="10399,1760" coordsize="204,146" path="m10592,1762l10580,1762,10569,1763,10551,1763,10544,1764,10595,1764,10594,1763,10594,1763,10569,1763,10594,1763,10592,1762e" filled="t" fillcolor="#231F20" stroked="f">
                <v:path arrowok="t"/>
                <v:fill/>
              </v:shape>
            </v:group>
            <v:group style="position:absolute;left:9253;top:1760;width:200;height:149" coordorigin="9253,1760" coordsize="200,149">
              <v:shape style="position:absolute;left:9253;top:1760;width:200;height:149" coordorigin="9253,1760" coordsize="200,149" path="m9382,1762l9379,1763,9375,1767,9374,1769,9329,1817,9317,1830,9300,1848,9266,1884,9258,1890,9253,1900,9260,1908,9269,1909,9288,1903,9298,1900,9336,1900,9340,1892,9342,1890,9389,1842,9418,1809,9432,1794,9446,1780,9452,1775,9452,1770,9448,1766,9396,1766,9382,1762e" filled="t" fillcolor="#231F20" stroked="f">
                <v:path arrowok="t"/>
                <v:fill/>
              </v:shape>
              <v:shape style="position:absolute;left:9253;top:1760;width:200;height:149" coordorigin="9253,1760" coordsize="200,149" path="m9333,1902l9318,1902,9329,1902,9333,1902e" filled="t" fillcolor="#231F20" stroked="f">
                <v:path arrowok="t"/>
                <v:fill/>
              </v:shape>
              <v:shape style="position:absolute;left:9253;top:1760;width:200;height:149" coordorigin="9253,1760" coordsize="200,149" path="m9336,1900l9298,1900,9313,1902,9333,1902,9335,1901,9336,1900e" filled="t" fillcolor="#231F20" stroked="f">
                <v:path arrowok="t"/>
                <v:fill/>
              </v:shape>
              <v:shape style="position:absolute;left:9253;top:1760;width:200;height:149" coordorigin="9253,1760" coordsize="200,149" path="m9440,1760l9421,1762,9396,1766,9448,1766,9443,1762,9440,1760e" filled="t" fillcolor="#231F20" stroked="f">
                <v:path arrowok="t"/>
                <v:fill/>
              </v:shape>
            </v:group>
            <v:group style="position:absolute;left:9398;top:1762;width:198;height:147" coordorigin="9398,1762" coordsize="198,147">
              <v:shape style="position:absolute;left:9398;top:1762;width:198;height:147" coordorigin="9398,1762" coordsize="198,147" path="m9528,1762l9527,1763,9517,1773,9499,1792,9485,1807,9471,1821,9462,1829,9453,1837,9442,1850,9440,1854,9430,1864,9402,1895,9400,1897,9398,1901,9398,1903,9401,1908,9408,1910,9414,1907,9415,1906,9423,1904,9446,1901,9475,1901,9476,1901,9480,1896,9505,1871,9523,1854,9535,1840,9565,1808,9578,1793,9593,1779,9596,1776,9596,1769,9590,1766,9548,1766,9538,1766,9528,1762e" filled="t" fillcolor="#231F20" stroked="f">
                <v:path arrowok="t"/>
                <v:fill/>
              </v:shape>
              <v:shape style="position:absolute;left:9398;top:1762;width:198;height:147" coordorigin="9398,1762" coordsize="198,147" path="m9475,1901l9446,1901,9465,1901,9471,1903,9475,1901e" filled="t" fillcolor="#231F20" stroked="f">
                <v:path arrowok="t"/>
                <v:fill/>
              </v:shape>
              <v:shape style="position:absolute;left:9398;top:1762;width:198;height:147" coordorigin="9398,1762" coordsize="198,147" path="m9566,1764l9548,1766,9590,1766,9588,1765,9586,1764,9573,1764,9566,1764e" filled="t" fillcolor="#231F20" stroked="f">
                <v:path arrowok="t"/>
                <v:fill/>
              </v:shape>
              <v:shape style="position:absolute;left:9398;top:1762;width:198;height:147" coordorigin="9398,1762" coordsize="198,147" path="m9584,1763l9573,1764,9586,1764,9584,1763e" filled="t" fillcolor="#231F20" stroked="f">
                <v:path arrowok="t"/>
                <v:fill/>
              </v:shape>
            </v:group>
            <v:group style="position:absolute;left:9825;top:1761;width:202;height:151" coordorigin="9825,1761" coordsize="202,151">
              <v:shape style="position:absolute;left:9825;top:1761;width:202;height:151" coordorigin="9825,1761" coordsize="202,151" path="m9959,1761l9959,1761,9949,1769,9947,1772,9943,1777,9889,1835,9877,1847,9858,1867,9827,1896,9826,1899,9825,1904,9825,1907,9832,1909,9835,1912,9839,1908,9841,1906,9843,1905,9884,1902,9891,1902,9896,1902,9908,1901,9912,1899,9919,1888,9923,1883,9950,1854,9964,1840,9980,1823,9993,1809,10007,1795,10023,1782,10024,1781,10025,1780,10026,1776,10027,1774,10026,1769,9976,1769,9971,1769,9959,1761e" filled="t" fillcolor="#231F20" stroked="f">
                <v:path arrowok="t"/>
                <v:fill/>
              </v:shape>
              <v:shape style="position:absolute;left:9825;top:1761;width:202;height:151" coordorigin="9825,1761" coordsize="202,151" path="m9891,1902l9884,1902,9884,1902,9891,1902e" filled="t" fillcolor="#231F20" stroked="f">
                <v:path arrowok="t"/>
                <v:fill/>
              </v:shape>
              <v:shape style="position:absolute;left:9825;top:1761;width:202;height:151" coordorigin="9825,1761" coordsize="202,151" path="m10020,1763l10003,1766,9992,1768,9976,1769,10026,1769,10025,1766,10020,1763e" filled="t" fillcolor="#231F20" stroked="f">
                <v:path arrowok="t"/>
                <v:fill/>
              </v:shape>
            </v:group>
            <v:group style="position:absolute;left:9544;top:1763;width:199;height:149" coordorigin="9544,1763" coordsize="199,149">
              <v:shape style="position:absolute;left:9544;top:1763;width:199;height:149" coordorigin="9544,1763" coordsize="199,149" path="m9672,1763l9668,1767,9664,1770,9643,1793,9598,1840,9583,1857,9553,1890,9550,1893,9545,1899,9544,1904,9548,1910,9556,1912,9564,1906,9579,1904,9586,1903,9597,1902,9614,1902,9623,1901,9624,1901,9629,1894,9633,1888,9643,1876,9671,1847,9677,1841,9682,1835,9695,1821,9702,1814,9719,1797,9727,1787,9738,1779,9740,1778,9741,1776,9743,1774,9741,1769,9740,1768,9691,1768,9682,1768,9672,1763e" filled="t" fillcolor="#231F20" stroked="f">
                <v:path arrowok="t"/>
                <v:fill/>
              </v:shape>
              <v:shape style="position:absolute;left:9544;top:1763;width:199;height:149" coordorigin="9544,1763" coordsize="199,149" path="m9624,1901e" filled="t" fillcolor="#231F20" stroked="f">
                <v:path arrowok="t"/>
                <v:fill/>
              </v:shape>
              <v:shape style="position:absolute;left:9544;top:1763;width:199;height:149" coordorigin="9544,1763" coordsize="199,149" path="m9704,1765l9691,1768,9740,1768,9739,1767,9722,1767,9717,1766,9708,1766,9704,1765e" filled="t" fillcolor="#231F20" stroked="f">
                <v:path arrowok="t"/>
                <v:fill/>
              </v:shape>
              <v:shape style="position:absolute;left:9544;top:1763;width:199;height:149" coordorigin="9544,1763" coordsize="199,149" path="m9728,1763l9722,1767,9739,1767,9738,1765,9731,1763,9728,1763e" filled="t" fillcolor="#231F20" stroked="f">
                <v:path arrowok="t"/>
                <v:fill/>
              </v:shape>
              <v:shape style="position:absolute;left:9544;top:1763;width:199;height:149" coordorigin="9544,1763" coordsize="199,149" path="m9717,1766l9708,1766,9717,1766,9717,1766e" filled="t" fillcolor="#231F20" stroked="f">
                <v:path arrowok="t"/>
                <v:fill/>
              </v:shape>
            </v:group>
            <v:group style="position:absolute;left:10541;top:1763;width:194;height:144" coordorigin="10541,1763" coordsize="194,144">
              <v:shape style="position:absolute;left:10541;top:1763;width:194;height:144" coordorigin="10541,1763" coordsize="194,144" path="m10614,1904l10599,1904,10610,1907,10612,1905,10614,1904e" filled="t" fillcolor="#231F20" stroked="f">
                <v:path arrowok="t"/>
                <v:fill/>
              </v:shape>
              <v:shape style="position:absolute;left:10541;top:1763;width:194;height:144" coordorigin="10541,1763" coordsize="194,144" path="m10587,1905l10560,1905,10564,1906,10570,1906,10574,1907,10587,1905e" filled="t" fillcolor="#231F20" stroked="f">
                <v:path arrowok="t"/>
                <v:fill/>
              </v:shape>
              <v:shape style="position:absolute;left:10541;top:1763;width:194;height:144" coordorigin="10541,1763" coordsize="194,144" path="m10671,1763l10668,1765,10659,1774,10653,1780,10601,1836,10554,1882,10543,1892,10542,1894,10541,1895,10545,1902,10550,1906,10560,1905,10587,1905,10599,1904,10614,1904,10622,1895,10670,1846,10679,1836,10692,1821,10706,1807,10721,1794,10737,1781,10736,1768,10735,1767,10705,1767,10701,1766,10682,1766,10679,1766,10671,1763e" filled="t" fillcolor="#231F20" stroked="f">
                <v:path arrowok="t"/>
                <v:fill/>
              </v:shape>
              <v:shape style="position:absolute;left:10541;top:1763;width:194;height:144" coordorigin="10541,1763" coordsize="194,144" path="m10717,1763l10705,1767,10735,1767,10733,1764,10720,1764,10717,1763e" filled="t" fillcolor="#231F20" stroked="f">
                <v:path arrowok="t"/>
                <v:fill/>
              </v:shape>
              <v:shape style="position:absolute;left:10541;top:1763;width:194;height:144" coordorigin="10541,1763" coordsize="194,144" path="m10695,1765l10682,1766,10701,1766,10695,1765e" filled="t" fillcolor="#231F20" stroked="f">
                <v:path arrowok="t"/>
                <v:fill/>
              </v:shape>
            </v:group>
            <v:group style="position:absolute;left:9106;top:1764;width:190;height:146" coordorigin="9106,1764" coordsize="190,146">
              <v:shape style="position:absolute;left:9106;top:1764;width:190;height:146" coordorigin="9106,1764" coordsize="190,146" path="m9232,1767l9229,1769,9127,1876,9119,1884,9111,1893,9110,1893,9106,1899,9108,1905,9117,1909,9121,1910,9135,1908,9145,1907,9162,1904,9168,1903,9185,1903,9190,1897,9193,1891,9202,1883,9215,1869,9229,1852,9241,1841,9258,1821,9270,1806,9296,1774,9294,1772,9294,1771,9248,1771,9232,1767e" filled="t" fillcolor="#231F20" stroked="f">
                <v:path arrowok="t"/>
                <v:fill/>
              </v:shape>
              <v:shape style="position:absolute;left:9106;top:1764;width:190;height:146" coordorigin="9106,1764" coordsize="190,146" path="m9185,1903l9168,1903,9179,1908,9183,1907,9185,1903e" filled="t" fillcolor="#231F20" stroked="f">
                <v:path arrowok="t"/>
                <v:fill/>
              </v:shape>
              <v:shape style="position:absolute;left:9106;top:1764;width:190;height:146" coordorigin="9106,1764" coordsize="190,146" path="m9279,1764l9260,1769,9248,1771,9294,1771,9293,1769,9285,1766,9279,1764e" filled="t" fillcolor="#231F20" stroked="f">
                <v:path arrowok="t"/>
                <v:fill/>
              </v:shape>
            </v:group>
            <v:group style="position:absolute;left:8679;top:1768;width:196;height:143" coordorigin="8679,1768" coordsize="196,143">
              <v:shape style="position:absolute;left:8679;top:1768;width:196;height:143" coordorigin="8679,1768" coordsize="196,143" path="m8810,1768l8807,1770,8805,1772,8747,1830,8719,1859,8705,1873,8698,1881,8692,1889,8679,1899,8680,1905,8692,1910,8699,1910,8709,1908,8712,1906,8723,1905,8730,1901,8756,1901,8759,1899,8760,1898,8779,1874,8794,1858,8807,1846,8825,1828,8875,1775,8872,1773,8871,1772,8851,1772,8845,1771,8829,1770,8820,1769,8810,1768e" filled="t" fillcolor="#231F20" stroked="f">
                <v:path arrowok="t"/>
                <v:fill/>
              </v:shape>
              <v:shape style="position:absolute;left:8679;top:1768;width:196;height:143" coordorigin="8679,1768" coordsize="196,143" path="m8756,1901l8730,1901,8746,1910,8751,1906,8756,1901e" filled="t" fillcolor="#231F20" stroked="f">
                <v:path arrowok="t"/>
                <v:fill/>
              </v:shape>
              <v:shape style="position:absolute;left:8679;top:1768;width:196;height:143" coordorigin="8679,1768" coordsize="196,143" path="m8862,1770l8851,1772,8871,1772,8871,1771,8865,1770,8862,1770e" filled="t" fillcolor="#231F20" stroked="f">
                <v:path arrowok="t"/>
                <v:fill/>
              </v:shape>
            </v:group>
            <v:group style="position:absolute;left:10700;top:1757;width:211;height:150" coordorigin="10700,1757" coordsize="211,150">
              <v:shape style="position:absolute;left:10700;top:1757;width:211;height:150" coordorigin="10700,1757" coordsize="211,150" path="m10840,1757l10831,1766,10823,1774,10808,1791,10766,1832,10752,1846,10745,1853,10737,1861,10726,1868,10724,1871,10713,1881,10707,1887,10704,1890,10700,1896,10700,1901,10705,1906,10709,1907,10716,1903,10719,1903,10764,1902,10780,1902,10793,1889,10823,1859,10825,1857,10830,1853,10842,1842,10856,1828,10888,1796,10902,1782,10908,1777,10911,1771,10905,1763,10864,1763,10857,1763,10849,1763,10840,1757e" filled="t" fillcolor="#231F20" stroked="f">
                <v:path arrowok="t"/>
                <v:fill/>
              </v:shape>
              <v:shape style="position:absolute;left:10700;top:1757;width:211;height:150" coordorigin="10700,1757" coordsize="211,150" path="m10780,1902l10764,1902,10765,1902,10774,1906,10779,1902,10780,1902e" filled="t" fillcolor="#231F20" stroked="f">
                <v:path arrowok="t"/>
                <v:fill/>
              </v:shape>
              <v:shape style="position:absolute;left:10700;top:1757;width:211;height:150" coordorigin="10700,1757" coordsize="211,150" path="m10892,1759l10881,1763,10864,1763,10905,1763,10898,1760,10892,1759e" filled="t" fillcolor="#231F20" stroked="f">
                <v:path arrowok="t"/>
                <v:fill/>
              </v:shape>
            </v:group>
            <v:group style="position:absolute;left:10847;top:1759;width:204;height:146" coordorigin="10847,1759" coordsize="204,146">
              <v:shape style="position:absolute;left:10847;top:1759;width:204;height:146" coordorigin="10847,1759" coordsize="204,146" path="m10983,1759l10981,1760,10977,1764,10948,1793,10934,1808,10918,1824,10903,1838,10889,1852,10880,1862,10871,1872,10857,1883,10854,1886,10847,1893,10847,1897,10852,1903,10855,1905,10865,1904,10872,1904,10888,1901,10907,1901,10911,1900,10912,1900,10925,1900,10927,1899,10932,1891,10933,1891,10941,1883,10949,1876,10959,1865,10984,1839,11001,1821,11015,1807,11030,1793,11046,1781,11051,1777,11051,1771,11044,1765,11043,1764,10992,1764,10983,1759e" filled="t" fillcolor="#231F20" stroked="f">
                <v:path arrowok="t"/>
                <v:fill/>
              </v:shape>
              <v:shape style="position:absolute;left:10847;top:1759;width:204;height:146" coordorigin="10847,1759" coordsize="204,146" path="m10872,1904l10865,1904,10871,1905,10872,1904e" filled="t" fillcolor="#231F20" stroked="f">
                <v:path arrowok="t"/>
                <v:fill/>
              </v:shape>
              <v:shape style="position:absolute;left:10847;top:1759;width:204;height:146" coordorigin="10847,1759" coordsize="204,146" path="m10907,1901l10888,1901,10900,1903,10907,1901e" filled="t" fillcolor="#231F20" stroked="f">
                <v:path arrowok="t"/>
                <v:fill/>
              </v:shape>
              <v:shape style="position:absolute;left:10847;top:1759;width:204;height:146" coordorigin="10847,1759" coordsize="204,146" path="m10925,1900l10912,1900,10921,1902,10925,1900e" filled="t" fillcolor="#231F20" stroked="f">
                <v:path arrowok="t"/>
                <v:fill/>
              </v:shape>
              <v:shape style="position:absolute;left:10847;top:1759;width:204;height:146" coordorigin="10847,1759" coordsize="204,146" path="m11040,1761l11028,1762,11017,1763,10999,1763,10992,1764,11043,1764,11042,1763,11042,1763,11017,1763,11042,1763,11040,1761e" filled="t" fillcolor="#231F20" stroked="f">
                <v:path arrowok="t"/>
                <v:fill/>
              </v:shape>
            </v:group>
            <v:group style="position:absolute;left:10989;top:1762;width:194;height:144" coordorigin="10989,1762" coordsize="194,144">
              <v:shape style="position:absolute;left:10989;top:1762;width:194;height:144" coordorigin="10989,1762" coordsize="194,144" path="m11062,1904l11047,1904,11058,1907,11060,1905,11062,1904e" filled="t" fillcolor="#231F20" stroked="f">
                <v:path arrowok="t"/>
                <v:fill/>
              </v:shape>
              <v:shape style="position:absolute;left:10989;top:1762;width:194;height:144" coordorigin="10989,1762" coordsize="194,144" path="m11035,1905l11008,1905,11012,1906,11018,1906,11022,1906,11035,1905e" filled="t" fillcolor="#231F20" stroked="f">
                <v:path arrowok="t"/>
                <v:fill/>
              </v:shape>
              <v:shape style="position:absolute;left:10989;top:1762;width:194;height:144" coordorigin="10989,1762" coordsize="194,144" path="m11119,1762l11116,1764,11107,1774,11101,1780,11049,1836,11002,1882,10991,1892,10990,1893,10989,1895,10992,1902,10997,1905,11008,1905,11035,1905,11047,1904,11062,1904,11070,1894,11118,1846,11127,1836,11140,1821,11154,1807,11169,1793,11184,1780,11184,1768,11183,1766,11153,1766,11148,1765,11130,1765,11127,1765,11119,1762e" filled="t" fillcolor="#231F20" stroked="f">
                <v:path arrowok="t"/>
                <v:fill/>
              </v:shape>
              <v:shape style="position:absolute;left:10989;top:1762;width:194;height:144" coordorigin="10989,1762" coordsize="194,144" path="m11165,1763l11153,1766,11183,1766,11181,1764,11168,1763,11165,1763e" filled="t" fillcolor="#231F20" stroked="f">
                <v:path arrowok="t"/>
                <v:fill/>
              </v:shape>
              <v:shape style="position:absolute;left:10989;top:1762;width:194;height:144" coordorigin="10989,1762" coordsize="194,144" path="m11143,1764l11130,1765,11148,1765,11143,1764e" filled="t" fillcolor="#231F20" stroked="f">
                <v:path arrowok="t"/>
                <v:fill/>
              </v:shape>
            </v:group>
            <v:group style="position:absolute;left:11111;top:1759;width:162;height:154" coordorigin="11111,1759" coordsize="162,154">
              <v:shape style="position:absolute;left:11111;top:1759;width:162;height:154" coordorigin="11111,1759" coordsize="162,154" path="m11263,1759l11204,1807,11181,1832,11173,1839,11158,1853,11144,1867,11127,1886,11122,1890,11114,1897,11111,1899,11111,1903,11111,1904,11113,1909,11116,1913,11123,1913,11126,1910,11130,1908,11143,1905,11150,1904,11162,1904,11169,1900,11190,1900,11207,1883,11226,1865,11253,1836,11258,1831,11263,1827,11272,1818,11273,1813,11264,1805,11264,1801,11267,1794,11267,1792,11269,1782,11269,1774,11266,1761,11263,1759e" filled="t" fillcolor="#231F20" stroked="f">
                <v:path arrowok="t"/>
                <v:fill/>
              </v:shape>
              <v:shape style="position:absolute;left:11111;top:1759;width:162;height:154" coordorigin="11111,1759" coordsize="162,154" path="m11162,1904l11150,1904,11157,1904,11162,1904,11162,1904e" filled="t" fillcolor="#231F20" stroked="f">
                <v:path arrowok="t"/>
                <v:fill/>
              </v:shape>
              <v:shape style="position:absolute;left:11111;top:1759;width:162;height:154" coordorigin="11111,1759" coordsize="162,154" path="m11190,1900l11169,1900,11174,1901,11183,1904,11187,1903,11190,1900e" filled="t" fillcolor="#231F20" stroked="f">
                <v:path arrowok="t"/>
                <v:fill/>
              </v:shape>
            </v:group>
            <v:group style="position:absolute;left:11223;top:1863;width:37;height:47" coordorigin="11223,1863" coordsize="37,47">
              <v:shape style="position:absolute;left:11223;top:1863;width:37;height:47" coordorigin="11223,1863" coordsize="37,47" path="m11260,1905l11241,1905,11244,1906,11251,1910,11255,1909,11260,1905e" filled="t" fillcolor="#231F20" stroked="f">
                <v:path arrowok="t"/>
                <v:fill/>
              </v:shape>
              <v:shape style="position:absolute;left:11223;top:1863;width:37;height:47" coordorigin="11223,1863" coordsize="37,47" path="m11256,1863l11253,1866,11250,1870,11246,1874,11238,1882,11232,1887,11223,1897,11224,1901,11229,1904,11232,1905,11235,1906,11241,1905,11260,1905,11262,1904,11264,1903,11266,1892,11264,1882,11263,1870,11261,1864,11256,1863e" filled="t" fillcolor="#231F20" stroked="f">
                <v:path arrowok="t"/>
                <v:fill/>
              </v:shape>
            </v:group>
            <v:group style="position:absolute;left:617;top:976;width:250;height:240" coordorigin="617,976" coordsize="250,240">
              <v:shape style="position:absolute;left:617;top:976;width:250;height:240" coordorigin="617,976" coordsize="250,240" path="m742,976l711,1066,617,1068,692,1126,665,1217,742,1163,804,1163,793,1126,867,1068,773,1066,742,976e" filled="t" fillcolor="#231F20" stroked="f">
                <v:path arrowok="t"/>
                <v:fill/>
              </v:shape>
              <v:shape style="position:absolute;left:617;top:976;width:250;height:240" coordorigin="617,976" coordsize="250,240" path="m804,1163l742,1163,819,1217,804,1163e" filled="t" fillcolor="#231F20" stroked="f">
                <v:path arrowok="t"/>
                <v:fill/>
              </v:shape>
            </v:group>
            <v:group style="position:absolute;left:666;top:2833;width:600;height:2" coordorigin="666,2833" coordsize="600,2">
              <v:shape style="position:absolute;left:666;top:2833;width:600;height:2" coordorigin="666,2833" coordsize="600,0" path="m1266,2833l666,2833e" filled="f" stroked="t" strokeweight="2pt" strokecolor="#231F20">
                <v:path arrowok="t"/>
              </v:shape>
            </v:group>
            <v:group style="position:absolute;left:666;top:3313;width:600;height:2" coordorigin="666,3313" coordsize="600,2">
              <v:shape style="position:absolute;left:666;top:3313;width:600;height:2" coordorigin="666,3313" coordsize="600,0" path="m666,3313l1266,3313e" filled="f" stroked="t" strokeweight="2pt" strokecolor="#231F20">
                <v:path arrowok="t"/>
              </v:shape>
            </v:group>
            <v:group style="position:absolute;left:726;top:2893;width:40;height:2" coordorigin="726,2893" coordsize="40,2">
              <v:shape style="position:absolute;left:726;top:2893;width:40;height:2" coordorigin="726,2893" coordsize="40,0" path="m726,2893l766,2893e" filled="f" stroked="t" strokeweight="2pt" strokecolor="#231F20">
                <v:path arrowok="t"/>
              </v:shape>
            </v:group>
            <v:group style="position:absolute;left:786;top:2893;width:40;height:2" coordorigin="786,2893" coordsize="40,2">
              <v:shape style="position:absolute;left:786;top:2893;width:40;height:2" coordorigin="786,2893" coordsize="40,0" path="m786,2893l826,2893e" filled="f" stroked="t" strokeweight="2pt" strokecolor="#231F20">
                <v:path arrowok="t"/>
              </v:shape>
            </v:group>
            <v:group style="position:absolute;left:846;top:2893;width:40;height:2" coordorigin="846,2893" coordsize="40,2">
              <v:shape style="position:absolute;left:846;top:2893;width:40;height:2" coordorigin="846,2893" coordsize="40,0" path="m846,2893l886,2893e" filled="f" stroked="t" strokeweight="2pt" strokecolor="#231F20">
                <v:path arrowok="t"/>
              </v:shape>
            </v:group>
            <v:group style="position:absolute;left:746;top:3053;width:120;height:160" coordorigin="746,3053" coordsize="120,160">
              <v:shape style="position:absolute;left:746;top:3053;width:120;height:160" coordorigin="746,3053" coordsize="120,160" path="m866,3053l746,3053,746,3213,866,3213,866,3053xe" filled="f" stroked="t" strokeweight="2.0pt" strokecolor="#231F20">
                <v:path arrowok="t"/>
              </v:shape>
            </v:group>
            <v:group style="position:absolute;left:926;top:3053;width:140;height:2" coordorigin="926,3053" coordsize="140,2">
              <v:shape style="position:absolute;left:926;top:3053;width:140;height:2" coordorigin="926,3053" coordsize="140,0" path="m926,3053l1066,3053e" filled="f" stroked="t" strokeweight="2pt" strokecolor="#231F20">
                <v:path arrowok="t"/>
              </v:shape>
            </v:group>
            <v:group style="position:absolute;left:666;top:2833;width:600;height:120" coordorigin="666,2833" coordsize="600,120">
              <v:shape style="position:absolute;left:666;top:2833;width:600;height:120" coordorigin="666,2833" coordsize="600,120" path="m1266,2833l666,2833,666,2953,1266,2953,1266,2833xe" filled="f" stroked="t" strokeweight="2.0pt" strokecolor="#231F20">
                <v:path arrowok="t"/>
              </v:shape>
            </v:group>
            <v:group style="position:absolute;left:666;top:3013;width:600;height:300" coordorigin="666,3013" coordsize="600,300">
              <v:shape style="position:absolute;left:666;top:3013;width:600;height:300" coordorigin="666,3013" coordsize="600,300" path="m1266,3013l1266,3313,666,3313,666,3033e" filled="f" stroked="t" strokeweight="2.0pt" strokecolor="#231F20">
                <v:path arrowok="t"/>
              </v:shape>
            </v:group>
            <v:group style="position:absolute;left:926;top:3133;width:280;height:2" coordorigin="926,3133" coordsize="280,2">
              <v:shape style="position:absolute;left:926;top:3133;width:280;height:2" coordorigin="926,3133" coordsize="280,0" path="m926,3133l1206,3133e" filled="f" stroked="t" strokeweight="2pt" strokecolor="#231F20">
                <v:path arrowok="t"/>
              </v:shape>
            </v:group>
            <v:group style="position:absolute;left:926;top:3213;width:280;height:2" coordorigin="926,3213" coordsize="280,2">
              <v:shape style="position:absolute;left:926;top:3213;width:280;height:2" coordorigin="926,3213" coordsize="280,0" path="m926,3213l1206,3213e" filled="f" stroked="t" strokeweight="2pt" strokecolor="#231F20">
                <v:path arrowok="t"/>
              </v:shape>
            </v:group>
            <v:group style="position:absolute;left:2604;top:9016;width:2;height:1682" coordorigin="2604,9016" coordsize="2,1682">
              <v:shape style="position:absolute;left:2604;top:9016;width:2;height:1682" coordorigin="2604,9016" coordsize="0,1682" path="m2604,9016l2604,10698e" filled="f" stroked="t" strokeweight=".709pt" strokecolor="#96969C">
                <v:path arrowok="t"/>
              </v:shape>
            </v:group>
            <v:group style="position:absolute;left:4774;top:9016;width:2;height:1682" coordorigin="4774,9016" coordsize="2,1682">
              <v:shape style="position:absolute;left:4774;top:9016;width:2;height:1682" coordorigin="4774,9016" coordsize="0,1682" path="m4774,9016l4774,10698e" filled="f" stroked="t" strokeweight=".709pt" strokecolor="#96969C">
                <v:path arrowok="t"/>
              </v:shape>
            </v:group>
            <v:group style="position:absolute;left:6970;top:9016;width:2;height:1682" coordorigin="6970,9016" coordsize="2,1682">
              <v:shape style="position:absolute;left:6970;top:9016;width:2;height:1682" coordorigin="6970,9016" coordsize="0,1682" path="m6970,9016l6970,10698e" filled="f" stroked="t" strokeweight=".709pt" strokecolor="#96969C">
                <v:path arrowok="t"/>
              </v:shape>
            </v:group>
            <v:group style="position:absolute;left:9157;top:9016;width:2;height:1682" coordorigin="9157,9016" coordsize="2,1682">
              <v:shape style="position:absolute;left:9157;top:9016;width:2;height:1682" coordorigin="9157,9016" coordsize="0,1682" path="m9157,9016l9157,10698e" filled="f" stroked="t" strokeweight=".709pt" strokecolor="#96969C">
                <v:path arrowok="t"/>
              </v:shape>
            </v:group>
            <v:group style="position:absolute;left:3367;top:9296;width:100;height:200" coordorigin="3367,9296" coordsize="100,200">
              <v:shape style="position:absolute;left:3367;top:9296;width:100;height:200" coordorigin="3367,9296" coordsize="100,200" path="m3467,9496l3403,9475,3370,9420,3367,9398,3369,9375,3401,9319,3464,9296,3467,9496xe" filled="f" stroked="t" strokeweight="2.126pt" strokecolor="#50535C">
                <v:path arrowok="t"/>
              </v:shape>
            </v:group>
            <v:group style="position:absolute;left:3867;top:9296;width:100;height:200" coordorigin="3867,9296" coordsize="100,200">
              <v:shape style="position:absolute;left:3867;top:9296;width:100;height:200" coordorigin="3867,9296" coordsize="100,200" path="m3867,9296l3931,9318,3964,9372,3967,9394,3965,9418,3933,9473,3870,9496,3867,9296xe" filled="f" stroked="t" strokeweight="2.126pt" strokecolor="#50535C">
                <v:path arrowok="t"/>
              </v:shape>
            </v:group>
            <v:group style="position:absolute;left:3905;top:9556;width:22;height:36" coordorigin="3905,9556" coordsize="22,36">
              <v:shape style="position:absolute;left:3905;top:9556;width:22;height:36" coordorigin="3905,9556" coordsize="22,36" path="m3927,9556l3921,9578,3905,9592e" filled="f" stroked="t" strokeweight="2.126pt" strokecolor="#50535C">
                <v:path arrowok="t"/>
              </v:shape>
            </v:group>
            <v:group style="position:absolute;left:3807;top:9596;width:80;height:2" coordorigin="3807,9596" coordsize="80,2">
              <v:shape style="position:absolute;left:3807;top:9596;width:80;height:2" coordorigin="3807,9596" coordsize="80,0" path="m3807,9596l3887,9596e" filled="f" stroked="t" strokeweight="2.126pt" strokecolor="#50535C">
                <v:path arrowok="t"/>
              </v:shape>
            </v:group>
            <v:group style="position:absolute;left:3719;top:9557;width:78;height:75" coordorigin="3719,9557" coordsize="78,75">
              <v:shape style="position:absolute;left:3719;top:9557;width:78;height:75" coordorigin="3719,9557" coordsize="78,75" path="m3798,9596l3792,9617,3776,9632,3748,9631,3729,9622,3719,9608,3723,9582,3734,9564,3752,9557,3776,9562,3792,9575,3798,9595,3798,9596xe" filled="f" stroked="t" strokeweight="2.126pt" strokecolor="#50535C">
                <v:path arrowok="t"/>
              </v:shape>
            </v:group>
            <v:group style="position:absolute;left:3467;top:9036;width:400;height:200" coordorigin="3467,9036" coordsize="400,200">
              <v:shape style="position:absolute;left:3467;top:9036;width:400;height:200" coordorigin="3467,9036" coordsize="400,200" path="m3467,9236l3479,9169,3510,9112,3558,9068,3619,9042,3664,9036,3687,9037,3752,9056,3806,9093,3845,9144,3865,9207,3867,9230e" filled="f" stroked="t" strokeweight="2.126pt" strokecolor="#50535C">
                <v:path arrowok="t"/>
              </v:shape>
            </v:group>
            <v:group style="position:absolute;left:6977;top:13337;width:1244;height:2" coordorigin="6977,13337" coordsize="1244,2">
              <v:shape style="position:absolute;left:6977;top:13337;width:1244;height:2" coordorigin="6977,13337" coordsize="1244,0" path="m6977,13337l8221,13337e" filled="f" stroked="t" strokeweight="5.669pt" strokecolor="#96969C">
                <v:path arrowok="t"/>
              </v:shape>
            </v:group>
            <v:group style="position:absolute;left:7759;top:9282;width:600;height:300" coordorigin="7759,9282" coordsize="600,300">
              <v:shape style="position:absolute;left:7759;top:9282;width:600;height:300" coordorigin="7759,9282" coordsize="600,300" path="m7759,9282l7759,9582,8359,9582,8359,9282e" filled="f" stroked="t" strokeweight="2.126pt" strokecolor="#50535C">
                <v:path arrowok="t"/>
              </v:shape>
            </v:group>
            <v:group style="position:absolute;left:7759;top:9102;width:600;height:120" coordorigin="7759,9102" coordsize="600,120">
              <v:shape style="position:absolute;left:7759;top:9102;width:600;height:120" coordorigin="7759,9102" coordsize="600,120" path="m7759,9222l8359,9222,8359,9102,7759,9102,7759,9222xe" filled="f" stroked="t" strokeweight="2.126pt" strokecolor="#50535C">
                <v:path arrowok="t"/>
              </v:shape>
            </v:group>
            <v:group style="position:absolute;left:7819;top:9162;width:40;height:2" coordorigin="7819,9162" coordsize="40,2">
              <v:shape style="position:absolute;left:7819;top:9162;width:40;height:2" coordorigin="7819,9162" coordsize="40,0" path="m7819,9162l7859,9162e" filled="f" stroked="t" strokeweight="2.126pt" strokecolor="#50535C">
                <v:path arrowok="t"/>
              </v:shape>
            </v:group>
            <v:group style="position:absolute;left:7879;top:9162;width:40;height:2" coordorigin="7879,9162" coordsize="40,2">
              <v:shape style="position:absolute;left:7879;top:9162;width:40;height:2" coordorigin="7879,9162" coordsize="40,0" path="m7879,9162l7919,9162e" filled="f" stroked="t" strokeweight="2.126pt" strokecolor="#50535C">
                <v:path arrowok="t"/>
              </v:shape>
            </v:group>
            <v:group style="position:absolute;left:7939;top:9162;width:40;height:2" coordorigin="7939,9162" coordsize="40,2">
              <v:shape style="position:absolute;left:7939;top:9162;width:40;height:2" coordorigin="7939,9162" coordsize="40,0" path="m7939,9162l7979,9162e" filled="f" stroked="t" strokeweight="2.126pt" strokecolor="#50535C">
                <v:path arrowok="t"/>
              </v:shape>
            </v:group>
            <v:group style="position:absolute;left:7839;top:9302;width:120;height:200" coordorigin="7839,9302" coordsize="120,200">
              <v:shape style="position:absolute;left:7839;top:9302;width:120;height:200" coordorigin="7839,9302" coordsize="120,200" path="m7839,9302l7959,9302,7959,9502,7839,9502,7839,9302xe" filled="f" stroked="t" strokeweight="2.126pt" strokecolor="#50535C">
                <v:path arrowok="t"/>
              </v:shape>
            </v:group>
            <v:group style="position:absolute;left:8039;top:9302;width:240;height:200" coordorigin="8039,9302" coordsize="240,200">
              <v:shape style="position:absolute;left:8039;top:9302;width:240;height:200" coordorigin="8039,9302" coordsize="240,200" path="m8279,9302l8039,9302,8039,9502,8279,9502,8279,9302xe" filled="f" stroked="t" strokeweight="2.126pt" strokecolor="#50535C">
                <v:path arrowok="t"/>
              </v:shape>
            </v:group>
            <v:group style="position:absolute;left:10066;top:9036;width:360;height:120" coordorigin="10066,9036" coordsize="360,120">
              <v:shape style="position:absolute;left:10066;top:9036;width:360;height:120" coordorigin="10066,9036" coordsize="360,120" path="m10066,9156l10426,9156,10426,9036,10066,9036,10066,9156xe" filled="f" stroked="t" strokeweight="2.126pt" strokecolor="#50535C">
                <v:path arrowok="t"/>
              </v:shape>
            </v:group>
            <v:group style="position:absolute;left:10066;top:9215;width:360;height:421" coordorigin="10066,9215" coordsize="360,421">
              <v:shape style="position:absolute;left:10066;top:9215;width:360;height:421" coordorigin="10066,9215" coordsize="360,421" path="m10426,9215l10426,9636,10066,9636,10066,9215e" filled="f" stroked="t" strokeweight="2.126pt" strokecolor="#50535C">
                <v:path arrowok="t"/>
              </v:shape>
            </v:group>
            <v:group style="position:absolute;left:10226;top:9556;width:40;height:2" coordorigin="10226,9556" coordsize="40,2">
              <v:shape style="position:absolute;left:10226;top:9556;width:40;height:2" coordorigin="10226,9556" coordsize="40,0" path="m10226,9556l10266,9556e" filled="f" stroked="t" strokeweight="2.126pt" strokecolor="#50535C">
                <v:path arrowok="t"/>
              </v:shape>
            </v:group>
            <v:group style="position:absolute;left:10206;top:9096;width:80;height:2" coordorigin="10206,9096" coordsize="80,2">
              <v:shape style="position:absolute;left:10206;top:9096;width:80;height:2" coordorigin="10206,9096" coordsize="80,0" path="m10206,9096l10286,9096e" filled="f" stroked="t" strokeweight="2.126pt" strokecolor="#50535C">
                <v:path arrowok="t"/>
              </v:shape>
            </v:group>
            <v:group style="position:absolute;left:10066;top:9476;width:360;height:2" coordorigin="10066,9476" coordsize="360,2">
              <v:shape style="position:absolute;left:10066;top:9476;width:360;height:2" coordorigin="10066,9476" coordsize="360,0" path="m10066,9476l10426,9476e" filled="f" stroked="t" strokeweight="2.126pt" strokecolor="#50535C">
                <v:path arrowok="t"/>
              </v:shape>
            </v:group>
            <v:group style="position:absolute;left:5594;top:9087;width:540;height:540" coordorigin="5594,9087" coordsize="540,540">
              <v:shape style="position:absolute;left:5594;top:9087;width:540;height:540" coordorigin="5594,9087" coordsize="540,540" path="m6134,9367l5874,9627,5594,9347,5854,9087e" filled="f" stroked="t" strokeweight="2.126pt" strokecolor="#50535C">
                <v:path arrowok="t"/>
              </v:shape>
            </v:group>
            <v:group style="position:absolute;left:5894;top:9047;width:280;height:280" coordorigin="5894,9047" coordsize="280,280">
              <v:shape style="position:absolute;left:5894;top:9047;width:280;height:280" coordorigin="5894,9047" coordsize="280,280" path="m6174,9327l6174,9047,5894,9047e" filled="f" stroked="t" strokeweight="2.126pt" strokecolor="#50535C">
                <v:path arrowok="t"/>
              </v:shape>
            </v:group>
            <v:group style="position:absolute;left:5915;top:9150;width:160;height:156" coordorigin="5915,9150" coordsize="160,156">
              <v:shape style="position:absolute;left:5915;top:9150;width:160;height:156" coordorigin="5915,9150" coordsize="160,156" path="m6074,9228l6048,9287,6009,9306,5983,9304,5928,9270,5915,9233,5918,9208,5926,9187,5939,9170,5956,9157,5976,9150,6003,9151,6060,9183,6074,9228xe" filled="f" stroked="t" strokeweight="2.126pt" strokecolor="#50535C">
                <v:path arrowok="t"/>
              </v:shape>
            </v:group>
            <v:group style="position:absolute;left:1449;top:9035;width:305;height:305" coordorigin="1449,9035" coordsize="305,305">
              <v:shape style="position:absolute;left:1449;top:9035;width:305;height:305" coordorigin="1449,9035" coordsize="305,305" path="m1449,9199l1613,9035,1755,9035,1755,9177,1591,9341e" filled="f" stroked="t" strokeweight="2.126pt" strokecolor="#50535C">
                <v:path arrowok="t"/>
              </v:shape>
            </v:group>
            <v:group style="position:absolute;left:1235;top:9238;width:317;height:317" coordorigin="1235,9238" coordsize="317,317">
              <v:shape style="position:absolute;left:1235;top:9238;width:317;height:317" coordorigin="1235,9238" coordsize="317,317" path="m1552,9380l1489,9555,1235,9301,1410,9238e" filled="f" stroked="t" strokeweight="2.126pt" strokecolor="#50535C">
                <v:path arrowok="t"/>
              </v:shape>
            </v:group>
            <v:group style="position:absolute;left:1175;top:9435;width:180;height:180" coordorigin="1175,9435" coordsize="180,180">
              <v:shape style="position:absolute;left:1175;top:9435;width:180;height:180" coordorigin="1175,9435" coordsize="180,180" path="m1355,9535l1175,9615,1255,9435e" filled="f" stroked="t" strokeweight="2.126pt" strokecolor="#50535C">
                <v:path arrowok="t"/>
              </v:shape>
            </v:group>
            <v:group style="position:absolute;left:1364;top:9315;width:111;height:115" coordorigin="1364,9315" coordsize="111,115">
              <v:shape style="position:absolute;left:1364;top:9315;width:111;height:115" coordorigin="1364,9315" coordsize="111,115" path="m1364,9430l1475,9315e" filled="f" stroked="t" strokeweight="2.126pt" strokecolor="#50535C">
                <v:path arrowok="t"/>
              </v:shape>
            </v:group>
            <v:group style="position:absolute;left:2499;top:13423;width:2;height:1682" coordorigin="2499,13423" coordsize="2,1682">
              <v:shape style="position:absolute;left:2499;top:13423;width:2;height:1682" coordorigin="2499,13423" coordsize="0,1682" path="m2499,13423l2499,15105e" filled="f" stroked="t" strokeweight=".709pt" strokecolor="#96969C">
                <v:path arrowok="t"/>
              </v:shape>
            </v:group>
            <v:group style="position:absolute;left:4686;top:13423;width:2;height:1682" coordorigin="4686,13423" coordsize="2,1682">
              <v:shape style="position:absolute;left:4686;top:13423;width:2;height:1682" coordorigin="4686,13423" coordsize="0,1682" path="m4686,13423l4686,15105e" filled="f" stroked="t" strokeweight=".709pt" strokecolor="#96969C">
                <v:path arrowok="t"/>
              </v:shape>
            </v:group>
            <v:group style="position:absolute;left:5731;top:13568;width:43;height:2" coordorigin="5731,13568" coordsize="43,2">
              <v:shape style="position:absolute;left:5731;top:13568;width:43;height:2" coordorigin="5731,13568" coordsize="43,0" path="m5731,13568l5774,13568e" filled="f" stroked="t" strokeweight="4pt" strokecolor="#50535C">
                <v:path arrowok="t"/>
              </v:shape>
            </v:group>
            <v:group style="position:absolute;left:5913;top:13768;width:80;height:2" coordorigin="5913,13768" coordsize="80,2">
              <v:shape style="position:absolute;left:5913;top:13768;width:80;height:2" coordorigin="5913,13768" coordsize="80,0" path="m5913,13768l5993,13768e" filled="f" stroked="t" strokeweight="2.134pt" strokecolor="#50535C">
                <v:path arrowok="t"/>
              </v:shape>
            </v:group>
            <v:group style="position:absolute;left:5513;top:13768;width:80;height:2" coordorigin="5513,13768" coordsize="80,2">
              <v:shape style="position:absolute;left:5513;top:13768;width:80;height:2" coordorigin="5513,13768" coordsize="80,0" path="m5513,13768l5593,13768e" filled="f" stroked="t" strokeweight="2.134pt" strokecolor="#50535C">
                <v:path arrowok="t"/>
              </v:shape>
            </v:group>
            <v:group style="position:absolute;left:5583;top:13599;width:57;height:57" coordorigin="5583,13599" coordsize="57,57">
              <v:shape style="position:absolute;left:5583;top:13599;width:57;height:57" coordorigin="5583,13599" coordsize="57,57" path="m5640,13655l5583,13599e" filled="f" stroked="t" strokeweight="2.126pt" strokecolor="#50535C">
                <v:path arrowok="t"/>
              </v:shape>
            </v:group>
            <v:group style="position:absolute;left:5746;top:13599;width:177;height:174" coordorigin="5746,13599" coordsize="177,174">
              <v:shape style="position:absolute;left:5746;top:13599;width:177;height:174" coordorigin="5746,13599" coordsize="177,174" path="m5746,13772l5922,13599e" filled="f" stroked="t" strokeweight="2.126pt" strokecolor="#50535C">
                <v:path arrowok="t"/>
              </v:shape>
            </v:group>
            <v:group style="position:absolute;left:5731;top:13968;width:43;height:2" coordorigin="5731,13968" coordsize="43,2">
              <v:shape style="position:absolute;left:5731;top:13968;width:43;height:2" coordorigin="5731,13968" coordsize="43,0" path="m5731,13968l5774,13968e" filled="f" stroked="t" strokeweight="4pt" strokecolor="#50535C">
                <v:path arrowok="t"/>
              </v:shape>
            </v:group>
            <v:group style="position:absolute;left:5583;top:13882;width:57;height:57" coordorigin="5583,13882" coordsize="57,57">
              <v:shape style="position:absolute;left:5583;top:13882;width:57;height:57" coordorigin="5583,13882" coordsize="57,57" path="m5640,13882l5583,13938e" filled="f" stroked="t" strokeweight="2.126pt" strokecolor="#50535C">
                <v:path arrowok="t"/>
              </v:shape>
            </v:group>
            <v:group style="position:absolute;left:5859;top:13882;width:63;height:57" coordorigin="5859,13882" coordsize="63,57">
              <v:shape style="position:absolute;left:5859;top:13882;width:63;height:57" coordorigin="5859,13882" coordsize="63,57" path="m5859,13882l5922,13938e" filled="f" stroked="t" strokeweight="2.126pt" strokecolor="#50535C">
                <v:path arrowok="t"/>
              </v:shape>
            </v:group>
            <v:group style="position:absolute;left:5453;top:13468;width:600;height:600" coordorigin="5453,13468" coordsize="600,600">
              <v:shape style="position:absolute;left:5453;top:13468;width:600;height:600" coordorigin="5453,13468" coordsize="600,600" path="m5982,13575l6025,13642,6045,13699,6053,13762,6052,13787,6037,13860,6008,13924,5965,13980,5911,14023,5848,14053,5777,14067,5753,14068,5728,14067,5658,14053,5595,14023,5541,13980,5498,13926,5468,13863,5454,13793,5453,13768,5454,13744,5468,13674,5498,13610,5541,13556,5595,13513,5658,13484,5728,13469,5753,13468,5774,13469,5835,13480,5892,13502,5942,13535e" filled="f" stroked="t" strokeweight="2.126pt" strokecolor="#50535C">
                <v:path arrowok="t"/>
              </v:shape>
            </v:group>
            <v:group style="position:absolute;left:1229;top:13678;width:360;height:380" coordorigin="1229,13678" coordsize="360,380">
              <v:shape style="position:absolute;left:1229;top:13678;width:360;height:380" coordorigin="1229,13678" coordsize="360,380" path="m1229,13678l1229,14058,1589,14058,1589,13678e" filled="f" stroked="t" strokeweight="2.126pt" strokecolor="#50535C">
                <v:path arrowok="t"/>
              </v:shape>
            </v:group>
            <v:group style="position:absolute;left:1109;top:13458;width:600;height:280" coordorigin="1109,13458" coordsize="600,280">
              <v:shape style="position:absolute;left:1109;top:13458;width:600;height:280" coordorigin="1109,13458" coordsize="600,280" path="m1129,13738l1109,13538,1229,13458,1329,13458,1332,13481,1341,13501,1355,13517,1373,13530,1394,13537,1420,13535,1475,13501,1488,13464,1589,13458,1709,13538,1690,13738e" filled="f" stroked="t" strokeweight="2.126pt" strokecolor="#50535C">
                <v:path arrowok="t"/>
              </v:shape>
            </v:group>
            <v:group style="position:absolute;left:3363;top:13818;width:440;height:240" coordorigin="3363,13818" coordsize="440,240">
              <v:shape style="position:absolute;left:3363;top:13818;width:440;height:240" coordorigin="3363,13818" coordsize="440,240" path="m3363,13818l3363,14058,3803,14058,3803,13818e" filled="f" stroked="t" strokeweight="2.126pt" strokecolor="#50535C">
                <v:path arrowok="t"/>
              </v:shape>
            </v:group>
            <v:group style="position:absolute;left:3283;top:13478;width:600;height:320" coordorigin="3283,13478" coordsize="600,320">
              <v:shape style="position:absolute;left:3283;top:13478;width:600;height:320" coordorigin="3283,13478" coordsize="600,320" path="m3883,13798l3583,13478,3283,13798e" filled="f" stroked="t" strokeweight="2.126pt" strokecolor="#50535C">
                <v:path arrowok="t"/>
              </v:shape>
            </v:group>
            <v:group style="position:absolute;left:3523;top:13838;width:120;height:160" coordorigin="3523,13838" coordsize="120,160">
              <v:shape style="position:absolute;left:3523;top:13838;width:120;height:160" coordorigin="3523,13838" coordsize="120,160" path="m3643,13998l3643,13838,3523,13838,3523,13998e" filled="f" stroked="t" strokeweight="2.126pt" strokecolor="#50535C">
                <v:path arrowok="t"/>
              </v:shape>
            </v:group>
            <v:group style="position:absolute;left:3524;top:13640;width:119;height:118" coordorigin="3524,13640" coordsize="119,118">
              <v:shape style="position:absolute;left:3524;top:13640;width:119;height:118" coordorigin="3524,13640" coordsize="119,118" path="m3643,13698l3639,13720,3627,13739,3610,13752,3589,13758,3565,13754,3545,13744,3531,13728,3524,13708,3527,13683,3537,13662,3551,13648,3570,13640,3596,13642,3617,13651,3632,13665,3641,13683,3643,13698x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.983299pt;margin-top:380.116119pt;width:62.196pt;height:.1pt;mso-position-horizontal-relative:page;mso-position-vertical-relative:page;z-index:-5883" coordorigin="620,7602" coordsize="1244,2">
            <v:shape style="position:absolute;left:620;top:7602;width:1244;height:2" coordorigin="620,7602" coordsize="1244,0" path="m620,7602l1864,7602e" filled="f" stroked="t" strokeweight="5.669pt" strokecolor="#96969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.247398pt;margin-top:50.608063pt;width:34.397102pt;height:10pt;mso-position-horizontal-relative:page;mso-position-vertical-relative:page;z-index:-5882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yo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9832pt;margin-top:183.15152pt;width:86.059887pt;height:24pt;mso-position-horizontal-relative:page;mso-position-vertical-relative:page;z-index:-5881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w w:val="99"/>
                      <w:b/>
                      <w:bCs/>
                      <w:position w:val="1"/>
                    </w:rPr>
                    <w:t>W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15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15"/>
                      <w:w w:val="99"/>
                      <w:b/>
                      <w:bCs/>
                      <w:position w:val="1"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9832pt;margin-top:219.15152pt;width:12.000001pt;height:12pt;mso-position-horizontal-relative:page;mso-position-vertical-relative:page;z-index:-5880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282.168884pt;width:287.199807pt;height:62.552484pt;mso-position-horizontal-relative:page;mso-position-vertical-relative:page;z-index:-5879" type="#_x0000_t202" filled="f" stroked="f">
            <v:textbox inset="0,0,0,0">
              <w:txbxContent>
                <w:p>
                  <w:pPr>
                    <w:spacing w:before="0" w:after="0" w:line="34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99"/>
                      <w:b/>
                      <w:bCs/>
                      <w:position w:val="2"/>
                    </w:rPr>
                    <w:t>UI/U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99"/>
                      <w:b/>
                      <w:bCs/>
                      <w:position w:val="2"/>
                    </w:rPr>
                    <w:t>X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33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100"/>
                      <w:b/>
                      <w:bCs/>
                      <w:position w:val="2"/>
                    </w:rPr>
                    <w:t>DESIG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100"/>
                      <w:b/>
                      <w:bCs/>
                      <w:position w:val="2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56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93" w:after="0" w:line="200" w:lineRule="exact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.620998pt;margin-top:491.135956pt;width:78.185029pt;height:46.120706pt;mso-position-horizontal-relative:page;mso-position-vertical-relative:page;z-index:-5878" type="#_x0000_t202" filled="f" stroked="f">
            <v:textbox inset="0,0,0,0">
              <w:txbxContent>
                <w:p>
                  <w:pPr>
                    <w:spacing w:before="0" w:after="0" w:line="537" w:lineRule="exact"/>
                    <w:ind w:left="108" w:right="88"/>
                    <w:jc w:val="center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w w:val="99"/>
                      <w:b/>
                      <w:bCs/>
                      <w:position w:val="3"/>
                    </w:rPr>
                    <w:t>10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w w:val="99"/>
                      <w:b/>
                      <w:bCs/>
                      <w:position w:val="3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72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w w:val="99"/>
                      <w:b/>
                      <w:bCs/>
                      <w:position w:val="3"/>
                    </w:rPr>
                    <w:t>%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178" w:lineRule="exact"/>
                    <w:ind w:left="72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din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w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3.829803pt;margin-top:497.256561pt;width:79.056491pt;height:40pt;mso-position-horizontal-relative:page;mso-position-vertical-relative:page;z-index:-5877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129" w:right="110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mana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50" w:right="130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9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486" w:right="467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99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4.472504pt;margin-top:497.256561pt;width:79.056491pt;height:40pt;mso-position-horizontal-relative:page;mso-position-vertical-relative:page;z-index:-5876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87" w:right="67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99"/>
                      <w:position w:val="1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mana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8" w:right="-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w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w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486" w:right="467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99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4.554596pt;margin-top:497.256561pt;width:76.818403pt;height:40pt;mso-position-horizontal-relative:page;mso-position-vertical-relative:page;z-index:-587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/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25" w:right="105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w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  <w:position w:val="1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348" w:right="328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right="-20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3.657715pt;margin-top:497.256561pt;width:77.304922pt;height:40pt;mso-position-horizontal-relative:page;mso-position-vertical-relative:page;z-index:-5874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64" w:right="44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74" w:right="154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447" w:right="427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238701pt;margin-top:587.765259pt;width:281.191007pt;height:36.955984pt;mso-position-horizontal-relative:page;mso-position-vertical-relative:page;z-index:-5873" type="#_x0000_t202" filled="f" stroked="f">
            <v:textbox inset="0,0,0,0">
              <w:txbxContent>
                <w:p>
                  <w:pPr>
                    <w:spacing w:before="0" w:after="0" w:line="34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b/>
                      <w:bCs/>
                      <w:position w:val="2"/>
                    </w:rPr>
                    <w:t>PROJECT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b/>
                      <w:bCs/>
                      <w:position w:val="2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56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000000"/>
                      <w:spacing w:val="0"/>
                      <w:position w:val="0"/>
                    </w:rPr>
                  </w:r>
                </w:p>
                <w:p>
                  <w:pPr>
                    <w:spacing w:before="0" w:after="0" w:line="188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8.812988pt;margin-top:587.765259pt;width:112.52247pt;height:17pt;mso-position-horizontal-relative:page;mso-position-vertical-relative:page;z-index:-5872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left="20" w:right="-65"/>
                    <w:jc w:val="left"/>
                    <w:rPr>
                      <w:rFonts w:ascii="Open Sans" w:hAnsi="Open Sans" w:cs="Open Sans" w:eastAsia="Open Sans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b/>
                      <w:bCs/>
                      <w:position w:val="2"/>
                    </w:rPr>
                    <w:t>E-COMMERC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b/>
                      <w:bCs/>
                      <w:position w:val="2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56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000000"/>
                      <w:spacing w:val="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4.358002pt;margin-top:587.765259pt;width:65.864263pt;height:17pt;mso-position-horizontal-relative:page;mso-position-vertical-relative:page;z-index:-5871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left="20" w:right="-65"/>
                    <w:jc w:val="left"/>
                    <w:rPr>
                      <w:rFonts w:ascii="Open Sans" w:hAnsi="Open Sans" w:cs="Open Sans" w:eastAsia="Open Sans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99"/>
                      <w:b/>
                      <w:bCs/>
                      <w:position w:val="2"/>
                    </w:rPr>
                    <w:t>SYSTE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99"/>
                      <w:b/>
                      <w:bCs/>
                      <w:position w:val="2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56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8.812988pt;margin-top:604.721252pt;width:186.189296pt;height:30pt;mso-position-horizontal-relative:page;mso-position-vertical-relative:page;z-index:-587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hil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nih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7.83551pt;margin-top:698.199097pt;width:186.189296pt;height:56.522184pt;mso-position-horizontal-relative:page;mso-position-vertical-relative:page;z-index:-5869" type="#_x0000_t202" filled="f" stroked="f">
            <v:textbox inset="0,0,0,0">
              <w:txbxContent>
                <w:p>
                  <w:pPr>
                    <w:spacing w:before="0" w:after="0" w:line="34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99"/>
                      <w:b/>
                      <w:bCs/>
                      <w:position w:val="2"/>
                    </w:rPr>
                    <w:t>MOBIL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99"/>
                      <w:b/>
                      <w:bCs/>
                      <w:position w:val="2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33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99"/>
                      <w:b/>
                      <w:bCs/>
                      <w:position w:val="2"/>
                    </w:rPr>
                    <w:t>AP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99"/>
                      <w:b/>
                      <w:bCs/>
                      <w:position w:val="2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56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3" w:after="0" w:line="170" w:lineRule="exact"/>
                    <w:jc w:val="left"/>
                    <w:rPr>
                      <w:sz w:val="17"/>
                      <w:szCs w:val="17"/>
                    </w:rPr>
                  </w:pPr>
                  <w:rPr/>
                  <w:r>
                    <w:rPr>
                      <w:sz w:val="17"/>
                      <w:szCs w:val="17"/>
                    </w:rPr>
                  </w:r>
                </w:p>
                <w:p>
                  <w:pPr>
                    <w:spacing w:before="0" w:after="0" w:line="200" w:lineRule="exact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hil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nih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4426pt;margin-top:723.15155pt;width:80.765887pt;height:27.569738pt;mso-position-horizontal-relative:page;mso-position-vertical-relative:page;z-index:-5868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5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J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5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90" w:after="0" w:line="240" w:lineRule="auto"/>
                    <w:ind w:left="268" w:right="263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2.343094pt;margin-top:723.15155pt;width:74.144589pt;height:27.569738pt;mso-position-horizontal-relative:page;mso-position-vertical-relative:page;z-index:-5867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99"/>
                      <w:b/>
                      <w:bCs/>
                      <w:position w:val="1"/>
                    </w:rPr>
                    <w:t>NA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90" w:after="0" w:line="240" w:lineRule="auto"/>
                    <w:ind w:left="300" w:right="280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</w:rPr>
                    <w:t>J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99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1.931503pt;margin-top:723.15155pt;width:71.415886pt;height:27.569738pt;mso-position-horizontal-relative:page;mso-position-vertical-relative:page;z-index:-5866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90" w:after="0" w:line="240" w:lineRule="auto"/>
                    <w:ind w:left="333" w:right="310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4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months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794.939392pt;width:6.566407pt;height:10pt;mso-position-horizontal-relative:page;mso-position-vertical-relative:page;z-index:-586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8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8.1577pt;margin-top:690.906433pt;width:22pt;height:12pt;mso-position-horizontal-relative:page;mso-position-vertical-relative:page;z-index:-586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1.443199pt;margin-top:683.906433pt;width:18.0pt;height:19pt;mso-position-horizontal-relative:page;mso-position-vertical-relative:page;z-index:-586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6.155701pt;margin-top:691.906433pt;width:6pt;height:8pt;mso-position-horizontal-relative:page;mso-position-vertical-relative:page;z-index:-5862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left="40"/>
                    <w:jc w:val="left"/>
                    <w:rPr>
                      <w:sz w:val="16"/>
                      <w:szCs w:val="16"/>
                    </w:rPr>
                  </w:pPr>
                  <w:rPr/>
                  <w:r>
                    <w:rPr>
                      <w:sz w:val="16"/>
                      <w:szCs w:val="16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7.931793pt;margin-top:455.09201pt;width:30pt;height:6pt;mso-position-horizontal-relative:page;mso-position-vertical-relative:page;z-index:-5861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left="40"/>
                    <w:jc w:val="left"/>
                    <w:rPr>
                      <w:sz w:val="12"/>
                      <w:szCs w:val="12"/>
                    </w:rPr>
                  </w:pPr>
                  <w:rPr/>
                  <w:r>
                    <w:rPr>
                      <w:sz w:val="12"/>
                      <w:szCs w:val="12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7.931793pt;margin-top:461.09201pt;width:30pt;height:18pt;mso-position-horizontal-relative:page;mso-position-vertical-relative:page;z-index:-586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1.931793pt;margin-top:465.09201pt;width:6pt;height:10pt;mso-position-horizontal-relative:page;mso-position-vertical-relative:page;z-index:-585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7.931793pt;margin-top:465.09201pt;width:4pt;height:10pt;mso-position-horizontal-relative:page;mso-position-vertical-relative:page;z-index:-585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1.931793pt;margin-top:465.09201pt;width:12pt;height:10pt;mso-position-horizontal-relative:page;mso-position-vertical-relative:page;z-index:-585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4.719208pt;margin-top:452.371918pt;width:14pt;height:14pt;mso-position-horizontal-relative:page;mso-position-vertical-relative:page;z-index:-585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3.290009pt;margin-top:451.803009pt;width:18.0pt;height:6pt;mso-position-horizontal-relative:page;mso-position-vertical-relative:page;z-index:-5855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left="40"/>
                    <w:jc w:val="left"/>
                    <w:rPr>
                      <w:sz w:val="12"/>
                      <w:szCs w:val="12"/>
                    </w:rPr>
                  </w:pPr>
                  <w:rPr/>
                  <w:r>
                    <w:rPr>
                      <w:sz w:val="12"/>
                      <w:szCs w:val="12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3.290009pt;margin-top:457.803009pt;width:18.0pt;height:16pt;mso-position-horizontal-relative:page;mso-position-vertical-relative:page;z-index:-585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3.290009pt;margin-top:473.803009pt;width:18.0pt;height:8pt;mso-position-horizontal-relative:page;mso-position-vertical-relative:page;z-index:-5853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left="40"/>
                    <w:jc w:val="left"/>
                    <w:rPr>
                      <w:sz w:val="16"/>
                      <w:szCs w:val="16"/>
                    </w:rPr>
                  </w:pPr>
                  <w:rPr/>
                  <w:r>
                    <w:rPr>
                      <w:sz w:val="16"/>
                      <w:szCs w:val="16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.316502pt;margin-top:141.645920pt;width:30.0pt;height:6pt;mso-position-horizontal-relative:page;mso-position-vertical-relative:page;z-index:-5852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left="40"/>
                    <w:jc w:val="left"/>
                    <w:rPr>
                      <w:sz w:val="12"/>
                      <w:szCs w:val="12"/>
                    </w:rPr>
                  </w:pPr>
                  <w:rPr/>
                  <w:r>
                    <w:rPr>
                      <w:sz w:val="12"/>
                      <w:szCs w:val="12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.316502pt;margin-top:147.645920pt;width:30.0pt;height:18pt;mso-position-horizontal-relative:page;mso-position-vertical-relative:page;z-index:-585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.316502pt;margin-top:152.645905pt;width:6pt;height:8.00001pt;mso-position-horizontal-relative:page;mso-position-vertical-relative:page;z-index:-5850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left="40"/>
                    <w:jc w:val="left"/>
                    <w:rPr>
                      <w:sz w:val="16"/>
                      <w:szCs w:val="16"/>
                    </w:rPr>
                  </w:pPr>
                  <w:rPr/>
                  <w:r>
                    <w:rPr>
                      <w:sz w:val="16"/>
                      <w:szCs w:val="16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.316502pt;margin-top:152.645905pt;width:9.999998pt;height:8.00001pt;mso-position-horizontal-relative:page;mso-position-vertical-relative:page;z-index:-5849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left="40"/>
                    <w:jc w:val="left"/>
                    <w:rPr>
                      <w:sz w:val="16"/>
                      <w:szCs w:val="16"/>
                    </w:rPr>
                  </w:pPr>
                  <w:rPr/>
                  <w:r>
                    <w:rPr>
                      <w:sz w:val="16"/>
                      <w:szCs w:val="16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3.316498pt;margin-top:152.645905pt;width:7.000002pt;height:8.00001pt;mso-position-horizontal-relative:page;mso-position-vertical-relative:page;z-index:-5848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left="40"/>
                    <w:jc w:val="left"/>
                    <w:rPr>
                      <w:sz w:val="16"/>
                      <w:szCs w:val="16"/>
                    </w:rPr>
                  </w:pPr>
                  <w:rPr/>
                  <w:r>
                    <w:rPr>
                      <w:sz w:val="16"/>
                      <w:szCs w:val="16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75.897888pt;width:533.571pt;height:12pt;mso-position-horizontal-relative:page;mso-position-vertical-relative:page;z-index:-584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1920" w:h="16840"/>
          <w:pgMar w:top="1560" w:bottom="280" w:left="560" w:right="136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0pt;margin-top:263.123016pt;width:595.276001pt;height:301.472pt;mso-position-horizontal-relative:page;mso-position-vertical-relative:page;z-index:-5846" coordorigin="0,5262" coordsize="11906,6029">
            <v:group style="position:absolute;left:0;top:5272;width:11906;height:6009" coordorigin="0,5272" coordsize="11906,6009">
              <v:shape style="position:absolute;left:0;top:5272;width:11906;height:6009" coordorigin="0,5272" coordsize="11906,6009" path="m0,11282l11906,11282,11906,5272,0,5272,0,11282e" filled="t" fillcolor="#231F20" stroked="f">
                <v:path arrowok="t"/>
                <v:fill/>
              </v:shape>
            </v:group>
            <v:group style="position:absolute;left:3457;top:8818;width:100;height:200" coordorigin="3457,8818" coordsize="100,200">
              <v:shape style="position:absolute;left:3457;top:8818;width:100;height:200" coordorigin="3457,8818" coordsize="100,200" path="m3557,9018l3493,8997,3460,8943,3457,8920,3459,8897,3491,8841,3554,8818,3557,9018xe" filled="f" stroked="t" strokeweight="2.126pt" strokecolor="#FDB913">
                <v:path arrowok="t"/>
              </v:shape>
            </v:group>
            <v:group style="position:absolute;left:3957;top:8818;width:100;height:200" coordorigin="3957,8818" coordsize="100,200">
              <v:shape style="position:absolute;left:3957;top:8818;width:100;height:200" coordorigin="3957,8818" coordsize="100,200" path="m3957,8818l4021,8840,4054,8894,4057,8917,4055,8940,4023,8995,3960,9018,3957,8818xe" filled="f" stroked="t" strokeweight="2.126pt" strokecolor="#FDB913">
                <v:path arrowok="t"/>
              </v:shape>
            </v:group>
            <v:group style="position:absolute;left:3995;top:9078;width:22;height:36" coordorigin="3995,9078" coordsize="22,36">
              <v:shape style="position:absolute;left:3995;top:9078;width:22;height:36" coordorigin="3995,9078" coordsize="22,36" path="m4017,9078l4011,9100,3995,9114e" filled="f" stroked="t" strokeweight="2.126pt" strokecolor="#FDB913">
                <v:path arrowok="t"/>
              </v:shape>
            </v:group>
            <v:group style="position:absolute;left:3897;top:9118;width:80;height:2" coordorigin="3897,9118" coordsize="80,2">
              <v:shape style="position:absolute;left:3897;top:9118;width:80;height:2" coordorigin="3897,9118" coordsize="80,0" path="m3897,9118l3977,9118e" filled="f" stroked="t" strokeweight="2.126pt" strokecolor="#FDB913">
                <v:path arrowok="t"/>
              </v:shape>
            </v:group>
            <v:group style="position:absolute;left:3809;top:9079;width:78;height:75" coordorigin="3809,9079" coordsize="78,75">
              <v:shape style="position:absolute;left:3809;top:9079;width:78;height:75" coordorigin="3809,9079" coordsize="78,75" path="m3887,9118l3881,9140,3865,9154,3837,9153,3819,9144,3809,9130,3813,9104,3824,9087,3841,9079,3865,9084,3881,9098,3887,9117,3887,9118xe" filled="f" stroked="t" strokeweight="2.126pt" strokecolor="#FDB913">
                <v:path arrowok="t"/>
              </v:shape>
            </v:group>
            <v:group style="position:absolute;left:3557;top:8558;width:400;height:200" coordorigin="3557,8558" coordsize="400,200">
              <v:shape style="position:absolute;left:3557;top:8558;width:400;height:200" coordorigin="3557,8558" coordsize="400,200" path="m3557,8758l3568,8692,3600,8634,3648,8591,3708,8564,3753,8558,3777,8560,3842,8578,3896,8615,3935,8667,3955,8729,3957,8752e" filled="f" stroked="t" strokeweight="2.126pt" strokecolor="#FDB913">
                <v:path arrowok="t"/>
              </v:shape>
            </v:group>
            <v:group style="position:absolute;left:5667;top:8600;width:580;height:360" coordorigin="5667,8600" coordsize="580,360">
              <v:shape style="position:absolute;left:5667;top:8600;width:580;height:360" coordorigin="5667,8600" coordsize="580,360" path="m5908,8740l6247,8740,6207,8960,5847,8960,5747,8600,5667,8600e" filled="f" stroked="t" strokeweight="2.126pt" strokecolor="#FDB913">
                <v:path arrowok="t"/>
              </v:shape>
            </v:group>
            <v:group style="position:absolute;left:5849;top:9040;width:78;height:75" coordorigin="5849,9040" coordsize="78,75">
              <v:shape style="position:absolute;left:5849;top:9040;width:78;height:75" coordorigin="5849,9040" coordsize="78,75" path="m5927,9080l5921,9101,5905,9115,5877,9114,5858,9105,5849,9091,5852,9065,5864,9048,5881,9040,5905,9045,5921,9059,5927,9078,5927,9080xe" filled="f" stroked="t" strokeweight="2.126pt" strokecolor="#FDB913">
                <v:path arrowok="t"/>
              </v:shape>
            </v:group>
            <v:group style="position:absolute;left:6109;top:9040;width:78;height:75" coordorigin="6109,9040" coordsize="78,75">
              <v:shape style="position:absolute;left:6109;top:9040;width:78;height:75" coordorigin="6109,9040" coordsize="78,75" path="m6187,9080l6181,9101,6165,9115,6137,9114,6118,9105,6109,9091,6112,9065,6124,9048,6141,9040,6165,9045,6181,9059,6187,9078,6187,9080xe" filled="f" stroked="t" strokeweight="2.126pt" strokecolor="#FDB913">
                <v:path arrowok="t"/>
              </v:shape>
            </v:group>
            <v:group style="position:absolute;left:5967;top:8800;width:2;height:100" coordorigin="5967,8800" coordsize="2,100">
              <v:shape style="position:absolute;left:5967;top:8800;width:2;height:100" coordorigin="5967,8800" coordsize="0,100" path="m5967,8800l5967,8900e" filled="f" stroked="t" strokeweight="2.126pt" strokecolor="#FDB913">
                <v:path arrowok="t"/>
              </v:shape>
            </v:group>
            <v:group style="position:absolute;left:6087;top:8800;width:2;height:100" coordorigin="6087,8800" coordsize="2,100">
              <v:shape style="position:absolute;left:6087;top:8800;width:2;height:100" coordorigin="6087,8800" coordsize="0,100" path="m6087,8800l6087,8900e" filled="f" stroked="t" strokeweight="2.126pt" strokecolor="#FDB913">
                <v:path arrowok="t"/>
              </v:shape>
            </v:group>
            <v:group style="position:absolute;left:5927;top:8600;width:120;height:80" coordorigin="5927,8600" coordsize="120,80">
              <v:shape style="position:absolute;left:5927;top:8600;width:120;height:80" coordorigin="5927,8600" coordsize="120,80" path="m5927,8680l5927,8640,6047,8600e" filled="f" stroked="t" strokeweight="2.126pt" strokecolor="#FDB913">
                <v:path arrowok="t"/>
              </v:shape>
            </v:group>
            <v:group style="position:absolute;left:6047;top:8580;width:160;height:100" coordorigin="6047,8580" coordsize="160,100">
              <v:shape style="position:absolute;left:6047;top:8580;width:160;height:100" coordorigin="6047,8580" coordsize="160,100" path="m6047,8680l6047,8580,6207,8620,6207,8680e" filled="f" stroked="t" strokeweight="2.126pt" strokecolor="#FDB913">
                <v:path arrowok="t"/>
              </v:shape>
            </v:group>
            <v:group style="position:absolute;left:7830;top:9146;width:640;height:2" coordorigin="7830,9146" coordsize="640,2">
              <v:shape style="position:absolute;left:7830;top:9146;width:640;height:2" coordorigin="7830,9146" coordsize="640,0" path="m8470,9146l7830,9146e" filled="f" stroked="t" strokeweight="2.126pt" strokecolor="#FDB913">
                <v:path arrowok="t"/>
              </v:shape>
            </v:group>
            <v:group style="position:absolute;left:7850;top:8526;width:2;height:640" coordorigin="7850,8526" coordsize="2,640">
              <v:shape style="position:absolute;left:7850;top:8526;width:2;height:640" coordorigin="7850,8526" coordsize="0,640" path="m7850,9166l7850,8526e" filled="f" stroked="t" strokeweight="2.126pt" strokecolor="#FDB913">
                <v:path arrowok="t"/>
              </v:shape>
            </v:group>
            <v:group style="position:absolute;left:7968;top:9106;width:43;height:2" coordorigin="7968,9106" coordsize="43,2">
              <v:shape style="position:absolute;left:7968;top:9106;width:43;height:2" coordorigin="7968,9106" coordsize="43,0" path="m7968,9106l8011,9106e" filled="f" stroked="t" strokeweight="2pt" strokecolor="#FDB913">
                <v:path arrowok="t"/>
              </v:shape>
            </v:group>
            <v:group style="position:absolute;left:8048;top:9106;width:43;height:2" coordorigin="8048,9106" coordsize="43,2">
              <v:shape style="position:absolute;left:8048;top:9106;width:43;height:2" coordorigin="8048,9106" coordsize="43,0" path="m8048,9106l8091,9106e" filled="f" stroked="t" strokeweight="2pt" strokecolor="#FDB913">
                <v:path arrowok="t"/>
              </v:shape>
            </v:group>
            <v:group style="position:absolute;left:8128;top:9106;width:43;height:2" coordorigin="8128,9106" coordsize="43,2">
              <v:shape style="position:absolute;left:8128;top:9106;width:43;height:2" coordorigin="8128,9106" coordsize="43,0" path="m8128,9106l8171,9106e" filled="f" stroked="t" strokeweight="2pt" strokecolor="#FDB913">
                <v:path arrowok="t"/>
              </v:shape>
            </v:group>
            <v:group style="position:absolute;left:8208;top:9106;width:43;height:2" coordorigin="8208,9106" coordsize="43,2">
              <v:shape style="position:absolute;left:8208;top:9106;width:43;height:2" coordorigin="8208,9106" coordsize="43,0" path="m8208,9106l8251,9106e" filled="f" stroked="t" strokeweight="2pt" strokecolor="#FDB913">
                <v:path arrowok="t"/>
              </v:shape>
            </v:group>
            <v:group style="position:absolute;left:8288;top:9106;width:43;height:2" coordorigin="8288,9106" coordsize="43,2">
              <v:shape style="position:absolute;left:8288;top:9106;width:43;height:2" coordorigin="8288,9106" coordsize="43,0" path="m8288,9106l8331,9106e" filled="f" stroked="t" strokeweight="2pt" strokecolor="#FDB913">
                <v:path arrowok="t"/>
              </v:shape>
            </v:group>
            <v:group style="position:absolute;left:8368;top:9106;width:43;height:2" coordorigin="8368,9106" coordsize="43,2">
              <v:shape style="position:absolute;left:8368;top:9106;width:43;height:2" coordorigin="8368,9106" coordsize="43,0" path="m8368,9106l8411,9106e" filled="f" stroked="t" strokeweight="2pt" strokecolor="#FDB913">
                <v:path arrowok="t"/>
              </v:shape>
            </v:group>
            <v:group style="position:absolute;left:7870;top:9026;width:40;height:2" coordorigin="7870,9026" coordsize="40,2">
              <v:shape style="position:absolute;left:7870;top:9026;width:40;height:2" coordorigin="7870,9026" coordsize="40,0" path="m7910,9026l7870,9026e" filled="f" stroked="t" strokeweight="2.126pt" strokecolor="#FDB913">
                <v:path arrowok="t"/>
              </v:shape>
            </v:group>
            <v:group style="position:absolute;left:7870;top:8946;width:40;height:2" coordorigin="7870,8946" coordsize="40,2">
              <v:shape style="position:absolute;left:7870;top:8946;width:40;height:2" coordorigin="7870,8946" coordsize="40,0" path="m7910,8946l7870,8946e" filled="f" stroked="t" strokeweight="2.126pt" strokecolor="#FDB913">
                <v:path arrowok="t"/>
              </v:shape>
            </v:group>
            <v:group style="position:absolute;left:7870;top:8866;width:40;height:2" coordorigin="7870,8866" coordsize="40,2">
              <v:shape style="position:absolute;left:7870;top:8866;width:40;height:2" coordorigin="7870,8866" coordsize="40,0" path="m7910,8866l7870,8866e" filled="f" stroked="t" strokeweight="2.126pt" strokecolor="#FDB913">
                <v:path arrowok="t"/>
              </v:shape>
            </v:group>
            <v:group style="position:absolute;left:7870;top:8786;width:40;height:2" coordorigin="7870,8786" coordsize="40,2">
              <v:shape style="position:absolute;left:7870;top:8786;width:40;height:2" coordorigin="7870,8786" coordsize="40,0" path="m7910,8786l7870,8786e" filled="f" stroked="t" strokeweight="2.126pt" strokecolor="#FDB913">
                <v:path arrowok="t"/>
              </v:shape>
            </v:group>
            <v:group style="position:absolute;left:7870;top:8706;width:40;height:2" coordorigin="7870,8706" coordsize="40,2">
              <v:shape style="position:absolute;left:7870;top:8706;width:40;height:2" coordorigin="7870,8706" coordsize="40,0" path="m7910,8706l7870,8706e" filled="f" stroked="t" strokeweight="2.126pt" strokecolor="#FDB913">
                <v:path arrowok="t"/>
              </v:shape>
            </v:group>
            <v:group style="position:absolute;left:7870;top:8626;width:40;height:2" coordorigin="7870,8626" coordsize="40,2">
              <v:shape style="position:absolute;left:7870;top:8626;width:40;height:2" coordorigin="7870,8626" coordsize="40,0" path="m7910,8626l7870,8626e" filled="f" stroked="t" strokeweight="2.126pt" strokecolor="#FDB913">
                <v:path arrowok="t"/>
              </v:shape>
            </v:group>
            <v:group style="position:absolute;left:7990;top:8786;width:80;height:240" coordorigin="7990,8786" coordsize="80,240">
              <v:shape style="position:absolute;left:7990;top:8786;width:80;height:240" coordorigin="7990,8786" coordsize="80,240" path="m8070,9026l7990,9026,7990,8786,8070,8786,8070,9026xe" filled="f" stroked="t" strokeweight="2.126pt" strokecolor="#FDB913">
                <v:path arrowok="t"/>
              </v:shape>
            </v:group>
            <v:group style="position:absolute;left:8150;top:8626;width:80;height:400" coordorigin="8150,8626" coordsize="80,400">
              <v:shape style="position:absolute;left:8150;top:8626;width:80;height:400" coordorigin="8150,8626" coordsize="80,400" path="m8230,9026l8150,9026,8150,8626,8230,8626,8230,9026xe" filled="f" stroked="t" strokeweight="2.126pt" strokecolor="#FDB913">
                <v:path arrowok="t"/>
              </v:shape>
            </v:group>
            <v:group style="position:absolute;left:8310;top:8706;width:80;height:320" coordorigin="8310,8706" coordsize="80,320">
              <v:shape style="position:absolute;left:8310;top:8706;width:80;height:320" coordorigin="8310,8706" coordsize="80,320" path="m8390,9026l8310,9026,8310,8706,8390,8706,8390,9026xe" filled="f" stroked="t" strokeweight="2.126pt" strokecolor="#FDB913">
                <v:path arrowok="t"/>
              </v:shape>
            </v:group>
            <v:group style="position:absolute;left:2693;top:8298;width:2;height:2984" coordorigin="2693,8298" coordsize="2,2984">
              <v:shape style="position:absolute;left:2693;top:8298;width:2;height:2984" coordorigin="2693,8298" coordsize="0,2984" path="m2693,8298l2693,11282e" filled="f" stroked="t" strokeweight=".992pt" strokecolor="#FFFFFF">
                <v:path arrowok="t"/>
              </v:shape>
            </v:group>
            <v:group style="position:absolute;left:4863;top:8298;width:2;height:2984" coordorigin="4863,8298" coordsize="2,2984">
              <v:shape style="position:absolute;left:4863;top:8298;width:2;height:2984" coordorigin="4863,8298" coordsize="0,2984" path="m4863,8298l4863,11282e" filled="f" stroked="t" strokeweight=".992pt" strokecolor="#FFFFFF">
                <v:path arrowok="t"/>
              </v:shape>
            </v:group>
            <v:group style="position:absolute;left:7059;top:8298;width:2;height:2984" coordorigin="7059,8298" coordsize="2,2984">
              <v:shape style="position:absolute;left:7059;top:8298;width:2;height:2984" coordorigin="7059,8298" coordsize="0,2984" path="m7059,8298l7059,11282e" filled="f" stroked="t" strokeweight=".992pt" strokecolor="#FFFFFF">
                <v:path arrowok="t"/>
              </v:shape>
            </v:group>
            <v:group style="position:absolute;left:9246;top:8298;width:2;height:2984" coordorigin="9246,8298" coordsize="2,2984">
              <v:shape style="position:absolute;left:9246;top:8298;width:2;height:2984" coordorigin="9246,8298" coordsize="0,2984" path="m9246,8298l9246,11282e" filled="f" stroked="t" strokeweight=".992pt" strokecolor="#FFFFFF">
                <v:path arrowok="t"/>
              </v:shape>
            </v:group>
            <v:group style="position:absolute;left:10017;top:9158;width:640;height:2" coordorigin="10017,9158" coordsize="640,2">
              <v:shape style="position:absolute;left:10017;top:9158;width:640;height:2" coordorigin="10017,9158" coordsize="640,0" path="m10657,9158l10017,9158e" filled="f" stroked="t" strokeweight="2.126pt" strokecolor="#FDB913">
                <v:path arrowok="t"/>
              </v:shape>
            </v:group>
            <v:group style="position:absolute;left:10037;top:8538;width:2;height:640" coordorigin="10037,8538" coordsize="2,640">
              <v:shape style="position:absolute;left:10037;top:8538;width:2;height:640" coordorigin="10037,8538" coordsize="0,640" path="m10037,9178l10037,8538e" filled="f" stroked="t" strokeweight="2.126pt" strokecolor="#FDB913">
                <v:path arrowok="t"/>
              </v:shape>
            </v:group>
            <v:group style="position:absolute;left:10155;top:9118;width:43;height:2" coordorigin="10155,9118" coordsize="43,2">
              <v:shape style="position:absolute;left:10155;top:9118;width:43;height:2" coordorigin="10155,9118" coordsize="43,0" path="m10155,9118l10198,9118e" filled="f" stroked="t" strokeweight="2pt" strokecolor="#FDB913">
                <v:path arrowok="t"/>
              </v:shape>
            </v:group>
            <v:group style="position:absolute;left:10235;top:9118;width:43;height:2" coordorigin="10235,9118" coordsize="43,2">
              <v:shape style="position:absolute;left:10235;top:9118;width:43;height:2" coordorigin="10235,9118" coordsize="43,0" path="m10235,9118l10278,9118e" filled="f" stroked="t" strokeweight="2pt" strokecolor="#FDB913">
                <v:path arrowok="t"/>
              </v:shape>
            </v:group>
            <v:group style="position:absolute;left:10315;top:9118;width:43;height:2" coordorigin="10315,9118" coordsize="43,2">
              <v:shape style="position:absolute;left:10315;top:9118;width:43;height:2" coordorigin="10315,9118" coordsize="43,0" path="m10315,9118l10358,9118e" filled="f" stroked="t" strokeweight="2pt" strokecolor="#FDB913">
                <v:path arrowok="t"/>
              </v:shape>
            </v:group>
            <v:group style="position:absolute;left:10395;top:9118;width:43;height:2" coordorigin="10395,9118" coordsize="43,2">
              <v:shape style="position:absolute;left:10395;top:9118;width:43;height:2" coordorigin="10395,9118" coordsize="43,0" path="m10395,9118l10438,9118e" filled="f" stroked="t" strokeweight="2pt" strokecolor="#FDB913">
                <v:path arrowok="t"/>
              </v:shape>
            </v:group>
            <v:group style="position:absolute;left:10475;top:9118;width:43;height:2" coordorigin="10475,9118" coordsize="43,2">
              <v:shape style="position:absolute;left:10475;top:9118;width:43;height:2" coordorigin="10475,9118" coordsize="43,0" path="m10475,9118l10518,9118e" filled="f" stroked="t" strokeweight="2pt" strokecolor="#FDB913">
                <v:path arrowok="t"/>
              </v:shape>
            </v:group>
            <v:group style="position:absolute;left:10555;top:9118;width:43;height:2" coordorigin="10555,9118" coordsize="43,2">
              <v:shape style="position:absolute;left:10555;top:9118;width:43;height:2" coordorigin="10555,9118" coordsize="43,0" path="m10555,9118l10598,9118e" filled="f" stroked="t" strokeweight="2pt" strokecolor="#FDB913">
                <v:path arrowok="t"/>
              </v:shape>
            </v:group>
            <v:group style="position:absolute;left:10057;top:9038;width:40;height:2" coordorigin="10057,9038" coordsize="40,2">
              <v:shape style="position:absolute;left:10057;top:9038;width:40;height:2" coordorigin="10057,9038" coordsize="40,0" path="m10097,9038l10057,9038e" filled="f" stroked="t" strokeweight="2.126pt" strokecolor="#FDB913">
                <v:path arrowok="t"/>
              </v:shape>
            </v:group>
            <v:group style="position:absolute;left:10057;top:8958;width:40;height:2" coordorigin="10057,8958" coordsize="40,2">
              <v:shape style="position:absolute;left:10057;top:8958;width:40;height:2" coordorigin="10057,8958" coordsize="40,0" path="m10097,8958l10057,8958e" filled="f" stroked="t" strokeweight="2.126pt" strokecolor="#FDB913">
                <v:path arrowok="t"/>
              </v:shape>
            </v:group>
            <v:group style="position:absolute;left:10057;top:8878;width:40;height:2" coordorigin="10057,8878" coordsize="40,2">
              <v:shape style="position:absolute;left:10057;top:8878;width:40;height:2" coordorigin="10057,8878" coordsize="40,0" path="m10097,8878l10057,8878e" filled="f" stroked="t" strokeweight="2.126pt" strokecolor="#FDB913">
                <v:path arrowok="t"/>
              </v:shape>
            </v:group>
            <v:group style="position:absolute;left:10057;top:8798;width:40;height:2" coordorigin="10057,8798" coordsize="40,2">
              <v:shape style="position:absolute;left:10057;top:8798;width:40;height:2" coordorigin="10057,8798" coordsize="40,0" path="m10097,8798l10057,8798e" filled="f" stroked="t" strokeweight="2.126pt" strokecolor="#FDB913">
                <v:path arrowok="t"/>
              </v:shape>
            </v:group>
            <v:group style="position:absolute;left:10057;top:8718;width:40;height:2" coordorigin="10057,8718" coordsize="40,2">
              <v:shape style="position:absolute;left:10057;top:8718;width:40;height:2" coordorigin="10057,8718" coordsize="40,0" path="m10097,8718l10057,8718e" filled="f" stroked="t" strokeweight="2.126pt" strokecolor="#FDB913">
                <v:path arrowok="t"/>
              </v:shape>
            </v:group>
            <v:group style="position:absolute;left:10057;top:8638;width:40;height:2" coordorigin="10057,8638" coordsize="40,2">
              <v:shape style="position:absolute;left:10057;top:8638;width:40;height:2" coordorigin="10057,8638" coordsize="40,0" path="m10097,8638l10057,8638e" filled="f" stroked="t" strokeweight="2.126pt" strokecolor="#FDB913">
                <v:path arrowok="t"/>
              </v:shape>
            </v:group>
            <v:group style="position:absolute;left:10177;top:8718;width:400;height:260" coordorigin="10177,8718" coordsize="400,260">
              <v:shape style="position:absolute;left:10177;top:8718;width:400;height:260" coordorigin="10177,8718" coordsize="400,260" path="m10177,8978l10297,8818,10397,8898,10577,8718e" filled="f" stroked="t" strokeweight="2.126pt" strokecolor="#FDB913">
                <v:path arrowok="t"/>
              </v:shape>
            </v:group>
            <v:group style="position:absolute;left:10417;top:8718;width:160;height:160" coordorigin="10417,8718" coordsize="160,160">
              <v:shape style="position:absolute;left:10417;top:8718;width:160;height:160" coordorigin="10417,8718" coordsize="160,160" path="m10577,8878l10577,8718,10417,8718e" filled="f" stroked="t" strokeweight="2.126pt" strokecolor="#FDB913">
                <v:path arrowok="t"/>
              </v:shape>
            </v:group>
            <v:group style="position:absolute;left:1526;top:8808;width:240;height:2" coordorigin="1526,8808" coordsize="240,2">
              <v:shape style="position:absolute;left:1526;top:8808;width:240;height:2" coordorigin="1526,8808" coordsize="240,0" path="m1766,8808l1526,8808e" filled="f" stroked="t" strokeweight="2.126pt" strokecolor="#FDB913">
                <v:path arrowok="t"/>
              </v:shape>
            </v:group>
            <v:group style="position:absolute;left:1526;top:8889;width:168;height:2" coordorigin="1526,8889" coordsize="168,2">
              <v:shape style="position:absolute;left:1526;top:8889;width:168;height:2" coordorigin="1526,8889" coordsize="168,0" path="m1694,8889l1526,8889e" filled="f" stroked="t" strokeweight="2.126pt" strokecolor="#FDB913">
                <v:path arrowok="t"/>
              </v:shape>
            </v:group>
            <v:group style="position:absolute;left:1226;top:8608;width:360;height:280" coordorigin="1226,8608" coordsize="360,280">
              <v:shape style="position:absolute;left:1226;top:8608;width:360;height:280" coordorigin="1226,8608" coordsize="360,280" path="m1406,8888l1226,8888,1226,8608,1586,8608,1586,8648e" filled="f" stroked="t" strokeweight="2.126pt" strokecolor="#FDB913">
                <v:path arrowok="t"/>
              </v:shape>
            </v:group>
            <v:group style="position:absolute;left:1286;top:8708;width:120;height:2" coordorigin="1286,8708" coordsize="120,2">
              <v:shape style="position:absolute;left:1286;top:8708;width:120;height:2" coordorigin="1286,8708" coordsize="120,0" path="m1406,8708l1286,8708e" filled="f" stroked="t" strokeweight="2.126pt" strokecolor="#FDB913">
                <v:path arrowok="t"/>
              </v:shape>
            </v:group>
            <v:group style="position:absolute;left:1286;top:8788;width:121;height:2" coordorigin="1286,8788" coordsize="121,2">
              <v:shape style="position:absolute;left:1286;top:8788;width:121;height:2" coordorigin="1286,8788" coordsize="121,0" path="m1406,8788l1286,8788e" filled="f" stroked="t" strokeweight="2.126pt" strokecolor="#FDB913">
                <v:path arrowok="t"/>
              </v:shape>
            </v:group>
            <v:group style="position:absolute;left:1466;top:8708;width:360;height:360" coordorigin="1466,8708" coordsize="360,360">
              <v:shape style="position:absolute;left:1466;top:8708;width:360;height:360" coordorigin="1466,8708" coordsize="360,360" path="m1586,8988l1826,8988,1826,8708,1466,8708,1466,9068,1526,8988e" filled="f" stroked="t" strokeweight="2.126pt" strokecolor="#FDB91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31.621704pt;margin-top:49.015614pt;width:11.622pt;height:11.622pt;mso-position-horizontal-relative:page;mso-position-vertical-relative:page;z-index:-5845" coordorigin="6632,980" coordsize="232,232">
            <v:group style="position:absolute;left:6642;top:1033;width:213;height:170" coordorigin="6642,1033" coordsize="213,170">
              <v:shape style="position:absolute;left:6642;top:1033;width:213;height:170" coordorigin="6642,1033" coordsize="213,170" path="m6855,1033l6855,1203,6642,1203,6642,1033e" filled="f" stroked="t" strokeweight=".992pt" strokecolor="#50535C">
                <v:path arrowok="t"/>
              </v:shape>
            </v:group>
            <v:group style="position:absolute;left:6664;top:1097;width:43;height:71" coordorigin="6664,1097" coordsize="43,71">
              <v:shape style="position:absolute;left:6664;top:1097;width:43;height:71" coordorigin="6664,1097" coordsize="43,71" path="m6664,1167l6706,1097e" filled="f" stroked="t" strokeweight=".992pt" strokecolor="#50535C">
                <v:path arrowok="t"/>
              </v:shape>
            </v:group>
            <v:group style="position:absolute;left:6664;top:1075;width:170;height:43" coordorigin="6664,1075" coordsize="170,43">
              <v:shape style="position:absolute;left:6664;top:1075;width:170;height:43" coordorigin="6664,1075" coordsize="170,43" path="m6834,1075l6749,1118,6664,1075e" filled="f" stroked="t" strokeweight=".992pt" strokecolor="#50535C">
                <v:path arrowok="t"/>
              </v:shape>
            </v:group>
            <v:group style="position:absolute;left:6791;top:1097;width:43;height:71" coordorigin="6791,1097" coordsize="43,71">
              <v:shape style="position:absolute;left:6791;top:1097;width:43;height:71" coordorigin="6791,1097" coordsize="43,71" path="m6834,1167l6791,1097e" filled="f" stroked="t" strokeweight=".992pt" strokecolor="#50535C">
                <v:path arrowok="t"/>
              </v:shape>
            </v:group>
            <v:group style="position:absolute;left:6671;top:990;width:156;height:71" coordorigin="6671,990" coordsize="156,71">
              <v:shape style="position:absolute;left:6671;top:990;width:156;height:71" coordorigin="6671,990" coordsize="156,71" path="m6827,1061l6827,990,6671,990,6671,1061e" filled="f" stroked="t" strokeweight=".992pt" strokecolor="#50535C">
                <v:path arrowok="t"/>
              </v:shape>
            </v:group>
            <v:group style="position:absolute;left:6692;top:1019;width:50;height:2" coordorigin="6692,1019" coordsize="50,2">
              <v:shape style="position:absolute;left:6692;top:1019;width:50;height:2" coordorigin="6692,1019" coordsize="50,0" path="m6692,1019l6742,1019e" filled="f" stroked="t" strokeweight=".992pt" strokecolor="#50535C">
                <v:path arrowok="t"/>
              </v:shape>
            </v:group>
            <v:group style="position:absolute;left:6692;top:1047;width:99;height:2" coordorigin="6692,1047" coordsize="99,2">
              <v:shape style="position:absolute;left:6692;top:1047;width:99;height:2" coordorigin="6692,1047" coordsize="99,0" path="m6692,1047l6791,1047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73.353302pt;margin-top:47.606983pt;width:9.651pt;height:14.438914pt;mso-position-horizontal-relative:page;mso-position-vertical-relative:page;z-index:-5844" coordorigin="9467,952" coordsize="193,289">
            <v:group style="position:absolute;left:9478;top:962;width:173;height:90" coordorigin="9478,962" coordsize="173,90">
              <v:shape style="position:absolute;left:9478;top:962;width:173;height:90" coordorigin="9478,962" coordsize="173,90" path="m9650,1052l9627,990,9569,962,9545,965,9524,973,9506,985,9492,1001,9482,1020,9478,1042e" filled="f" stroked="t" strokeweight=".992pt" strokecolor="#50535C">
                <v:path arrowok="t"/>
              </v:shape>
            </v:group>
            <v:group style="position:absolute;left:9477;top:1070;width:173;height:161" coordorigin="9477,1070" coordsize="173,161">
              <v:shape style="position:absolute;left:9477;top:1070;width:173;height:161" coordorigin="9477,1070" coordsize="173,161" path="m9477,1070l9477,1141,9480,1164,9517,1217,9558,1231,9582,1228,9635,1192,9650,1151,9650,1070e" filled="f" stroked="t" strokeweight=".992pt" strokecolor="#50535C">
                <v:path arrowok="t"/>
              </v:shape>
            </v:group>
            <v:group style="position:absolute;left:9564;top:1007;width:2;height:72" coordorigin="9564,1007" coordsize="2,72">
              <v:shape style="position:absolute;left:9564;top:1007;width:2;height:72" coordorigin="9564,1007" coordsize="0,72" path="m9564,1079l9564,1007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26.650085pt;margin-top:48.819515pt;width:11.704509pt;height:11.906895pt;mso-position-horizontal-relative:page;mso-position-vertical-relative:page;z-index:-5843" coordorigin="4533,976" coordsize="234,238">
            <v:group style="position:absolute;left:4543;top:1014;width:192;height:190" coordorigin="4543,1014" coordsize="192,190">
              <v:shape style="position:absolute;left:4543;top:1014;width:192;height:190" coordorigin="4543,1014" coordsize="192,190" path="m4735,1188l4721,1197,4705,1202,4688,1205,4670,1204,4597,1169,4557,1113,4543,1059,4544,1043,4549,1028,4556,1014e" filled="f" stroked="t" strokeweight=".992pt" strokecolor="#50535C">
                <v:path arrowok="t"/>
              </v:shape>
            </v:group>
            <v:group style="position:absolute;left:4572;top:986;width:185;height:186" coordorigin="4572,986" coordsize="185,186">
              <v:shape style="position:absolute;left:4572;top:986;width:185;height:186" coordorigin="4572,986" coordsize="185,186" path="m4572,986l4631,1046,4617,1061,4606,1077,4644,1139,4661,1139,4676,1133,4698,1113,4757,1172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.852301pt;margin-top:786.897888pt;width:533.571pt;height:.1pt;mso-position-horizontal-relative:page;mso-position-vertical-relative:page;z-index:-5842" coordorigin="617,15738" coordsize="10671,2">
            <v:shape style="position:absolute;left:617;top:15738;width:10671;height:2" coordorigin="617,15738" coordsize="10671,0" path="m617,15738l11288,15738e" filled="f" stroked="t" strokeweight=".992pt" strokecolor="#96969C">
              <v:path arrowok="t"/>
            </v:shape>
          </v:group>
          <w10:wrap type="none"/>
        </w:pict>
      </w:r>
      <w:r>
        <w:rPr/>
        <w:pict>
          <v:group style="position:absolute;margin-left:30.300301pt;margin-top:87.374313pt;width:533.8318pt;height:8.9819pt;mso-position-horizontal-relative:page;mso-position-vertical-relative:page;z-index:-5841" coordorigin="606,1747" coordsize="10677,180">
            <v:group style="position:absolute;left:616;top:1763;width:84;height:81" coordorigin="616,1763" coordsize="84,81">
              <v:shape style="position:absolute;left:616;top:1763;width:84;height:81" coordorigin="616,1763" coordsize="84,81" path="m648,1763l619,1788,619,1801,619,1807,616,1819,618,1825,617,1834,620,1837,624,1843,673,1806,682,1793,694,1783,697,1777,700,1771,697,1765,684,1765,668,1763,648,1763e" filled="t" fillcolor="#50535C" stroked="f">
                <v:path arrowok="t"/>
                <v:fill/>
              </v:shape>
              <v:shape style="position:absolute;left:616;top:1763;width:84;height:81" coordorigin="616,1763" coordsize="84,81" path="m696,1763l686,1765,684,1765,697,1765,696,1763e" filled="t" fillcolor="#50535C" stroked="f">
                <v:path arrowok="t"/>
                <v:fill/>
              </v:shape>
            </v:group>
            <v:group style="position:absolute;left:761;top:1767;width:206;height:144" coordorigin="761,1767" coordsize="206,144">
              <v:shape style="position:absolute;left:761;top:1767;width:206;height:144" coordorigin="761,1767" coordsize="206,144" path="m894,1767l890,1769,884,1772,876,1783,871,1788,842,1817,829,1832,822,1842,815,1851,802,1859,801,1861,796,1867,792,1870,781,1882,773,1890,761,1904,763,1909,774,1911,780,1911,795,1909,803,1907,819,1904,827,1904,857,1904,861,1899,865,1894,871,1886,882,1873,898,1855,912,1841,955,1790,959,1786,968,1777,966,1772,910,1772,902,1771,900,1769,896,1767,895,1767,894,1767e" filled="t" fillcolor="#50535C" stroked="f">
                <v:path arrowok="t"/>
                <v:fill/>
              </v:shape>
              <v:shape style="position:absolute;left:761;top:1767;width:206;height:144" coordorigin="761,1767" coordsize="206,144" path="m857,1904l827,1904,840,1909,846,1909,854,1906,856,1905,857,1904e" filled="t" fillcolor="#50535C" stroked="f">
                <v:path arrowok="t"/>
                <v:fill/>
              </v:shape>
              <v:shape style="position:absolute;left:761;top:1767;width:206;height:144" coordorigin="761,1767" coordsize="206,144" path="m951,1768l943,1770,940,1770,925,1771,915,1772,910,1772,966,1772,966,1772,955,1768,951,1768e" filled="t" fillcolor="#50535C" stroked="f">
                <v:path arrowok="t"/>
                <v:fill/>
              </v:shape>
              <v:shape style="position:absolute;left:761;top:1767;width:206;height:144" coordorigin="761,1767" coordsize="206,144" path="m896,1767l895,1767,896,1767e" filled="t" fillcolor="#50535C" stroked="f">
                <v:path arrowok="t"/>
                <v:fill/>
              </v:shape>
            </v:group>
            <v:group style="position:absolute;left:911;top:1764;width:203;height:153" coordorigin="911,1764" coordsize="203,153">
              <v:shape style="position:absolute;left:911;top:1764;width:203;height:153" coordorigin="911,1764" coordsize="203,153" path="m1045,1765l1041,1766,1033,1774,1018,1788,987,1817,986,1818,954,1855,939,1871,927,1887,914,1902,911,1904,911,1907,914,1915,918,1917,925,1915,927,1915,929,1914,949,1912,969,1910,971,1910,987,1910,991,1904,994,1901,1002,1892,1009,1885,1021,1872,1027,1864,1035,1857,1048,1844,1062,1828,1074,1812,1087,1797,1093,1790,1100,1785,1114,1775,1112,1768,1108,1766,1086,1766,1085,1766,1068,1766,1062,1766,1056,1766,1045,1765e" filled="t" fillcolor="#50535C" stroked="f">
                <v:path arrowok="t"/>
                <v:fill/>
              </v:shape>
              <v:shape style="position:absolute;left:911;top:1764;width:203;height:153" coordorigin="911,1764" coordsize="203,153" path="m987,1910l971,1910,974,1911,984,1914,985,1913,987,1910e" filled="t" fillcolor="#50535C" stroked="f">
                <v:path arrowok="t"/>
                <v:fill/>
              </v:shape>
              <v:shape style="position:absolute;left:911;top:1764;width:203;height:153" coordorigin="911,1764" coordsize="203,153" path="m1100,1764l1092,1766,1086,1766,1108,1766,1103,1764,1100,1764e" filled="t" fillcolor="#50535C" stroked="f">
                <v:path arrowok="t"/>
                <v:fill/>
              </v:shape>
              <v:shape style="position:absolute;left:911;top:1764;width:203;height:153" coordorigin="911,1764" coordsize="203,153" path="m1076,1766l1072,1766,1068,1766,1068,1766,1085,1766,1076,1766e" filled="t" fillcolor="#50535C" stroked="f">
                <v:path arrowok="t"/>
                <v:fill/>
              </v:shape>
            </v:group>
            <v:group style="position:absolute;left:1626;top:1761;width:208;height:154" coordorigin="1626,1761" coordsize="208,154">
              <v:shape style="position:absolute;left:1626;top:1761;width:208;height:154" coordorigin="1626,1761" coordsize="208,154" path="m1763,1761l1760,1764,1758,1766,1750,1775,1739,1787,1725,1801,1706,1819,1678,1847,1672,1853,1667,1859,1653,1873,1639,1888,1626,1903,1626,1905,1630,1914,1633,1916,1643,1910,1645,1909,1654,1908,1661,1908,1679,1906,1715,1906,1720,1901,1723,1898,1732,1888,1772,1843,1785,1828,1799,1813,1812,1798,1827,1784,1834,1779,1833,1775,1828,1769,1773,1769,1770,1768,1766,1764,1765,1763,1763,1761e" filled="t" fillcolor="#50535C" stroked="f">
                <v:path arrowok="t"/>
                <v:fill/>
              </v:shape>
              <v:shape style="position:absolute;left:1626;top:1761;width:208;height:154" coordorigin="1626,1761" coordsize="208,154" path="m1715,1906l1679,1906,1691,1907,1708,1909,1713,1908,1715,1906e" filled="t" fillcolor="#50535C" stroked="f">
                <v:path arrowok="t"/>
                <v:fill/>
              </v:shape>
              <v:shape style="position:absolute;left:1626;top:1761;width:208;height:154" coordorigin="1626,1761" coordsize="208,154" path="m1661,1908l1654,1908,1660,1908,1661,1908e" filled="t" fillcolor="#50535C" stroked="f">
                <v:path arrowok="t"/>
                <v:fill/>
              </v:shape>
              <v:shape style="position:absolute;left:1626;top:1761;width:208;height:154" coordorigin="1626,1761" coordsize="208,154" path="m1802,1765l1789,1767,1783,1768,1773,1769,1828,1769,1827,1769,1807,1769,1802,1765e" filled="t" fillcolor="#50535C" stroked="f">
                <v:path arrowok="t"/>
                <v:fill/>
              </v:shape>
              <v:shape style="position:absolute;left:1626;top:1761;width:208;height:154" coordorigin="1626,1761" coordsize="208,154" path="m1817,1766l1807,1769,1827,1769,1825,1766,1821,1766,1817,1766e" filled="t" fillcolor="#50535C" stroked="f">
                <v:path arrowok="t"/>
                <v:fill/>
              </v:shape>
              <v:shape style="position:absolute;left:1626;top:1761;width:208;height:154" coordorigin="1626,1761" coordsize="208,154" path="m1825,1766l1821,1766,1825,1766e" filled="t" fillcolor="#50535C" stroked="f">
                <v:path arrowok="t"/>
                <v:fill/>
              </v:shape>
            </v:group>
            <v:group style="position:absolute;left:2053;top:1759;width:210;height:152" coordorigin="2053,1759" coordsize="210,152">
              <v:shape style="position:absolute;left:2053;top:1759;width:210;height:152" coordorigin="2053,1759" coordsize="210,152" path="m2192,1759l2189,1761,2167,1783,2149,1801,2137,1815,2123,1830,2107,1846,2093,1860,2078,1874,2064,1888,2061,1890,2058,1893,2053,1898,2053,1900,2057,1908,2061,1911,2071,1908,2097,1908,2102,1906,2108,1906,2130,1906,2130,1906,2140,1895,2154,1881,2169,1868,2171,1866,2172,1864,2182,1854,2190,1844,2200,1835,2214,1821,2259,1778,2261,1775,2262,1773,2260,1766,2207,1766,2201,1765,2192,1759e" filled="t" fillcolor="#50535C" stroked="f">
                <v:path arrowok="t"/>
                <v:fill/>
              </v:shape>
              <v:shape style="position:absolute;left:2053;top:1759;width:210;height:152" coordorigin="2053,1759" coordsize="210,152" path="m2097,1908l2071,1908,2076,1909,2086,1910,2092,1910,2097,1908e" filled="t" fillcolor="#50535C" stroked="f">
                <v:path arrowok="t"/>
                <v:fill/>
              </v:shape>
              <v:shape style="position:absolute;left:2053;top:1759;width:210;height:152" coordorigin="2053,1759" coordsize="210,152" path="m2130,1906l2108,1906,2117,1906,2121,1908,2125,1910,2128,1908,2130,1906e" filled="t" fillcolor="#50535C" stroked="f">
                <v:path arrowok="t"/>
                <v:fill/>
              </v:shape>
              <v:shape style="position:absolute;left:2053;top:1759;width:210;height:152" coordorigin="2053,1759" coordsize="210,152" path="m2215,1763l2213,1764,2207,1766,2260,1766,2260,1766,2227,1766,2215,1763e" filled="t" fillcolor="#50535C" stroked="f">
                <v:path arrowok="t"/>
                <v:fill/>
              </v:shape>
              <v:shape style="position:absolute;left:2053;top:1759;width:210;height:152" coordorigin="2053,1759" coordsize="210,152" path="m2258,1761l2237,1762,2227,1766,2260,1766,2259,1762,2258,1761e" filled="t" fillcolor="#50535C" stroked="f">
                <v:path arrowok="t"/>
                <v:fill/>
              </v:shape>
            </v:group>
            <v:group style="position:absolute;left:2199;top:1758;width:211;height:150" coordorigin="2199,1758" coordsize="211,150">
              <v:shape style="position:absolute;left:2199;top:1758;width:211;height:150" coordorigin="2199,1758" coordsize="211,150" path="m2339,1758l2330,1767,2322,1775,2307,1792,2265,1832,2251,1846,2244,1854,2236,1861,2225,1869,2223,1871,2212,1881,2206,1888,2204,1890,2199,1897,2199,1901,2204,1906,2208,1907,2215,1904,2218,1903,2263,1902,2279,1902,2292,1889,2322,1859,2324,1857,2329,1854,2341,1843,2355,1829,2387,1796,2401,1782,2407,1777,2410,1772,2404,1764,2363,1764,2356,1764,2349,1764,2339,1758e" filled="t" fillcolor="#50535C" stroked="f">
                <v:path arrowok="t"/>
                <v:fill/>
              </v:shape>
              <v:shape style="position:absolute;left:2199;top:1758;width:211;height:150" coordorigin="2199,1758" coordsize="211,150" path="m2279,1902l2263,1902,2264,1902,2273,1906,2278,1903,2279,1902e" filled="t" fillcolor="#50535C" stroked="f">
                <v:path arrowok="t"/>
                <v:fill/>
              </v:shape>
              <v:shape style="position:absolute;left:2199;top:1758;width:211;height:150" coordorigin="2199,1758" coordsize="211,150" path="m2391,1760l2380,1763,2363,1764,2404,1764,2397,1761,2391,1760e" filled="t" fillcolor="#50535C" stroked="f">
                <v:path arrowok="t"/>
                <v:fill/>
              </v:shape>
            </v:group>
            <v:group style="position:absolute;left:1913;top:1761;width:200;height:151" coordorigin="1913,1761" coordsize="200,151">
              <v:shape style="position:absolute;left:1913;top:1761;width:200;height:151" coordorigin="1913,1761" coordsize="200,151" path="m1965,1910l1945,1910,1955,1912,1960,1912,1965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1944,1910l1930,1910,1939,1910,1944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2051,1761l2044,1763,2040,1766,2032,1777,2027,1782,2021,1789,1994,1815,1981,1829,1967,1845,1952,1862,1938,1876,1924,1890,1922,1892,1919,1894,1913,1902,1916,1908,1916,1908,1926,1910,1930,1910,1944,1910,1945,1910,1965,1910,1971,1908,1977,1907,1991,1907,1992,1906,1995,1905,1997,1894,2013,1879,2058,1834,2091,1796,2098,1789,2108,1782,2109,1780,2115,1773,2114,1767,2060,1767,2058,1767,2056,1767,2051,1761e" filled="t" fillcolor="#50535C" stroked="f">
                <v:path arrowok="t"/>
                <v:fill/>
              </v:shape>
              <v:shape style="position:absolute;left:1913;top:1761;width:200;height:151" coordorigin="1913,1761" coordsize="200,151" path="m1991,1907l1977,1907,1986,1908,1989,1908,1991,1907e" filled="t" fillcolor="#50535C" stroked="f">
                <v:path arrowok="t"/>
                <v:fill/>
              </v:shape>
              <v:shape style="position:absolute;left:1913;top:1761;width:200;height:151" coordorigin="1913,1761" coordsize="200,151" path="m2099,1761l2072,1764,2060,1767,2114,1767,2112,1762,2099,1761e" filled="t" fillcolor="#50535C" stroked="f">
                <v:path arrowok="t"/>
                <v:fill/>
              </v:shape>
            </v:group>
            <v:group style="position:absolute;left:2346;top:1760;width:204;height:146" coordorigin="2346,1760" coordsize="204,146">
              <v:shape style="position:absolute;left:2346;top:1760;width:204;height:146" coordorigin="2346,1760" coordsize="204,146" path="m2482,1760l2480,1761,2476,1765,2447,1794,2433,1808,2417,1825,2402,1839,2388,1853,2379,1862,2370,1872,2356,1883,2353,1887,2346,1893,2346,1897,2351,1904,2354,1906,2364,1905,2372,1905,2387,1901,2406,1901,2410,1900,2411,1900,2424,1900,2426,1899,2431,1892,2432,1891,2440,1884,2448,1877,2458,1866,2483,1839,2500,1821,2514,1807,2529,1794,2545,1781,2550,1778,2550,1771,2543,1765,2542,1764,2491,1764,2482,1760e" filled="t" fillcolor="#50535C" stroked="f">
                <v:path arrowok="t"/>
                <v:fill/>
              </v:shape>
              <v:shape style="position:absolute;left:2346;top:1760;width:204;height:146" coordorigin="2346,1760" coordsize="204,146" path="m2372,1905l2364,1905,2370,1905,2372,1905e" filled="t" fillcolor="#50535C" stroked="f">
                <v:path arrowok="t"/>
                <v:fill/>
              </v:shape>
              <v:shape style="position:absolute;left:2346;top:1760;width:204;height:146" coordorigin="2346,1760" coordsize="204,146" path="m2406,1901l2387,1901,2399,1904,2406,1901e" filled="t" fillcolor="#50535C" stroked="f">
                <v:path arrowok="t"/>
                <v:fill/>
              </v:shape>
              <v:shape style="position:absolute;left:2346;top:1760;width:204;height:146" coordorigin="2346,1760" coordsize="204,146" path="m2424,1900l2411,1900,2420,1903,2424,1900e" filled="t" fillcolor="#50535C" stroked="f">
                <v:path arrowok="t"/>
                <v:fill/>
              </v:shape>
              <v:shape style="position:absolute;left:2346;top:1760;width:204;height:146" coordorigin="2346,1760" coordsize="204,146" path="m2539,1762l2527,1762,2516,1763,2498,1763,2491,1764,2542,1764,2541,1763,2541,1763,2516,1763,2541,1763,2539,1762e" filled="t" fillcolor="#50535C" stroked="f">
                <v:path arrowok="t"/>
                <v:fill/>
              </v:shape>
            </v:group>
            <v:group style="position:absolute;left:1771;top:1761;width:202;height:151" coordorigin="1771,1761" coordsize="202,151">
              <v:shape style="position:absolute;left:1771;top:1761;width:202;height:151" coordorigin="1771,1761" coordsize="202,151" path="m1906,1761l1906,1761,1896,1769,1894,1772,1889,1777,1836,1835,1824,1847,1805,1867,1774,1896,1773,1899,1771,1904,1772,1907,1779,1909,1782,1912,1786,1908,1788,1906,1790,1905,1831,1902,1838,1902,1843,1902,1855,1901,1858,1899,1865,1888,1870,1883,1897,1854,1911,1840,1926,1823,1940,1809,1954,1795,1970,1782,1971,1781,1972,1780,1973,1776,1974,1774,1973,1769,1923,1769,1918,1769,1906,1761e" filled="t" fillcolor="#50535C" stroked="f">
                <v:path arrowok="t"/>
                <v:fill/>
              </v:shape>
              <v:shape style="position:absolute;left:1771;top:1761;width:202;height:151" coordorigin="1771,1761" coordsize="202,151" path="m1838,1902l1831,1902,1831,1902,1838,1902e" filled="t" fillcolor="#50535C" stroked="f">
                <v:path arrowok="t"/>
                <v:fill/>
              </v:shape>
              <v:shape style="position:absolute;left:1771;top:1761;width:202;height:151" coordorigin="1771,1761" coordsize="202,151" path="m1967,1763l1949,1766,1939,1768,1923,1769,1973,1769,1972,1766,1967,1763e" filled="t" fillcolor="#50535C" stroked="f">
                <v:path arrowok="t"/>
                <v:fill/>
              </v:shape>
            </v:group>
            <v:group style="position:absolute;left:1200;top:1760;width:200;height:149" coordorigin="1200,1760" coordsize="200,149">
              <v:shape style="position:absolute;left:1200;top:1760;width:200;height:149" coordorigin="1200,1760" coordsize="200,149" path="m1329,1762l1326,1763,1322,1767,1321,1769,1276,1817,1264,1830,1247,1848,1212,1884,1205,1890,1200,1900,1207,1908,1216,1909,1235,1903,1245,1900,1283,1900,1286,1892,1288,1890,1336,1842,1365,1809,1379,1794,1393,1780,1399,1775,1399,1770,1395,1766,1343,1766,1329,1762e" filled="t" fillcolor="#50535C" stroked="f">
                <v:path arrowok="t"/>
                <v:fill/>
              </v:shape>
              <v:shape style="position:absolute;left:1200;top:1760;width:200;height:149" coordorigin="1200,1760" coordsize="200,149" path="m1279,1902l1265,1902,1276,1902,1279,1902e" filled="t" fillcolor="#50535C" stroked="f">
                <v:path arrowok="t"/>
                <v:fill/>
              </v:shape>
              <v:shape style="position:absolute;left:1200;top:1760;width:200;height:149" coordorigin="1200,1760" coordsize="200,149" path="m1283,1900l1245,1900,1260,1902,1279,1902,1282,1901,1283,1900e" filled="t" fillcolor="#50535C" stroked="f">
                <v:path arrowok="t"/>
                <v:fill/>
              </v:shape>
              <v:shape style="position:absolute;left:1200;top:1760;width:200;height:149" coordorigin="1200,1760" coordsize="200,149" path="m1386,1760l1368,1762,1343,1766,1395,1766,1390,1762,1386,1760e" filled="t" fillcolor="#50535C" stroked="f">
                <v:path arrowok="t"/>
                <v:fill/>
              </v:shape>
            </v:group>
            <v:group style="position:absolute;left:1345;top:1762;width:198;height:147" coordorigin="1345,1762" coordsize="198,147">
              <v:shape style="position:absolute;left:1345;top:1762;width:198;height:147" coordorigin="1345,1762" coordsize="198,147" path="m1475,1762l1474,1763,1464,1773,1446,1792,1432,1807,1418,1821,1409,1829,1400,1837,1389,1850,1387,1854,1377,1864,1349,1895,1347,1897,1345,1901,1345,1903,1348,1908,1355,1910,1360,1907,1362,1906,1370,1904,1393,1901,1422,1901,1422,1901,1427,1896,1452,1871,1470,1854,1482,1840,1512,1808,1525,1793,1539,1779,1543,1776,1543,1769,1537,1766,1495,1766,1485,1766,1475,1762e" filled="t" fillcolor="#50535C" stroked="f">
                <v:path arrowok="t"/>
                <v:fill/>
              </v:shape>
              <v:shape style="position:absolute;left:1345;top:1762;width:198;height:147" coordorigin="1345,1762" coordsize="198,147" path="m1422,1901l1393,1901,1412,1901,1418,1903,1422,1901e" filled="t" fillcolor="#50535C" stroked="f">
                <v:path arrowok="t"/>
                <v:fill/>
              </v:shape>
              <v:shape style="position:absolute;left:1345;top:1762;width:198;height:147" coordorigin="1345,1762" coordsize="198,147" path="m1513,1764l1495,1766,1537,1766,1535,1765,1533,1764,1520,1764,1513,1764e" filled="t" fillcolor="#50535C" stroked="f">
                <v:path arrowok="t"/>
                <v:fill/>
              </v:shape>
              <v:shape style="position:absolute;left:1345;top:1762;width:198;height:147" coordorigin="1345,1762" coordsize="198,147" path="m1531,1763l1520,1764,1533,1764,1531,1763e" filled="t" fillcolor="#50535C" stroked="f">
                <v:path arrowok="t"/>
                <v:fill/>
              </v:shape>
            </v:group>
            <v:group style="position:absolute;left:1491;top:1763;width:199;height:149" coordorigin="1491,1763" coordsize="199,149">
              <v:shape style="position:absolute;left:1491;top:1763;width:199;height:149" coordorigin="1491,1763" coordsize="199,149" path="m1619,1763l1615,1767,1611,1770,1589,1793,1545,1840,1530,1857,1500,1890,1497,1893,1491,1899,1491,1904,1495,1910,1503,1912,1510,1906,1526,1904,1533,1903,1544,1902,1561,1902,1570,1901,1571,1901,1576,1894,1580,1888,1590,1876,1618,1847,1624,1841,1629,1835,1642,1821,1649,1814,1666,1797,1674,1787,1685,1779,1687,1778,1688,1776,1690,1774,1688,1769,1687,1768,1638,1768,1629,1768,1619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571,1901e" filled="t" fillcolor="#50535C" stroked="f">
                <v:path arrowok="t"/>
                <v:fill/>
              </v:shape>
              <v:shape style="position:absolute;left:1491;top:1763;width:199;height:149" coordorigin="1491,1763" coordsize="199,149" path="m1651,1765l1638,1768,1687,1768,1686,1767,1669,1767,1664,1766,1655,1766,1651,1765e" filled="t" fillcolor="#50535C" stroked="f">
                <v:path arrowok="t"/>
                <v:fill/>
              </v:shape>
              <v:shape style="position:absolute;left:1491;top:1763;width:199;height:149" coordorigin="1491,1763" coordsize="199,149" path="m1675,1763l1669,1767,1686,1767,1684,1765,1678,1763,1675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664,1766l1655,1766,1664,1766,1664,1766e" filled="t" fillcolor="#50535C" stroked="f">
                <v:path arrowok="t"/>
                <v:fill/>
              </v:shape>
            </v:group>
            <v:group style="position:absolute;left:2488;top:1763;width:194;height:144" coordorigin="2488,1763" coordsize="194,144">
              <v:shape style="position:absolute;left:2488;top:1763;width:194;height:144" coordorigin="2488,1763" coordsize="194,144" path="m2561,1904l2546,1904,2557,1907,2559,1905,2561,1904e" filled="t" fillcolor="#50535C" stroked="f">
                <v:path arrowok="t"/>
                <v:fill/>
              </v:shape>
              <v:shape style="position:absolute;left:2488;top:1763;width:194;height:144" coordorigin="2488,1763" coordsize="194,144" path="m2534,1905l2507,1905,2511,1906,2517,1906,2521,1907,2534,1905e" filled="t" fillcolor="#50535C" stroked="f">
                <v:path arrowok="t"/>
                <v:fill/>
              </v:shape>
              <v:shape style="position:absolute;left:2488;top:1763;width:194;height:144" coordorigin="2488,1763" coordsize="194,144" path="m2618,1763l2615,1765,2606,1774,2600,1780,2548,1836,2501,1882,2490,1892,2489,1894,2488,1895,2491,1902,2496,1906,2507,1905,2534,1905,2546,1904,2561,1904,2569,1895,2617,1846,2626,1836,2639,1821,2653,1807,2668,1794,2683,1781,2683,1768,2682,1767,2652,1767,2647,1766,2629,1766,2626,1766,2618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64,1763l2652,1767,2682,1767,2680,1764,2667,1764,2664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42,1765l2629,1766,2647,1766,2642,1765e" filled="t" fillcolor="#50535C" stroked="f">
                <v:path arrowok="t"/>
                <v:fill/>
              </v:shape>
            </v:group>
            <v:group style="position:absolute;left:1053;top:1764;width:190;height:146" coordorigin="1053,1764" coordsize="190,146">
              <v:shape style="position:absolute;left:1053;top:1764;width:190;height:146" coordorigin="1053,1764" coordsize="190,146" path="m1179,1767l1176,1769,1074,1876,1066,1884,1058,1893,1057,1893,1053,1899,1055,1905,1064,1909,1067,1910,1082,1908,1092,1907,1109,1904,1115,1903,1132,1903,1137,1897,1140,1891,1149,1883,1161,1869,1176,1852,1188,1841,1205,1821,1217,1806,1243,1774,1241,1772,1241,1771,1195,1771,1179,1767e" filled="t" fillcolor="#50535C" stroked="f">
                <v:path arrowok="t"/>
                <v:fill/>
              </v:shape>
              <v:shape style="position:absolute;left:1053;top:1764;width:190;height:146" coordorigin="1053,1764" coordsize="190,146" path="m1132,1903l1115,1903,1126,1908,1130,1907,1132,1903e" filled="t" fillcolor="#50535C" stroked="f">
                <v:path arrowok="t"/>
                <v:fill/>
              </v:shape>
              <v:shape style="position:absolute;left:1053;top:1764;width:190;height:146" coordorigin="1053,1764" coordsize="190,146" path="m1226,1764l1207,1769,1195,1771,1241,1771,1240,1769,1232,1766,1226,1764e" filled="t" fillcolor="#50535C" stroked="f">
                <v:path arrowok="t"/>
                <v:fill/>
              </v:shape>
            </v:group>
            <v:group style="position:absolute;left:626;top:1768;width:196;height:143" coordorigin="626,1768" coordsize="196,143">
              <v:shape style="position:absolute;left:626;top:1768;width:196;height:143" coordorigin="626,1768" coordsize="196,143" path="m757,1768l754,1770,751,1772,694,1830,666,1859,652,1873,645,1881,639,1889,626,1899,627,1905,639,1910,645,1910,656,1908,659,1906,670,1905,677,1901,703,1901,706,1899,707,1898,726,1874,741,1858,753,1846,771,1828,821,1775,819,1773,818,1772,798,1772,792,1771,776,1770,766,1769,757,1768e" filled="t" fillcolor="#50535C" stroked="f">
                <v:path arrowok="t"/>
                <v:fill/>
              </v:shape>
              <v:shape style="position:absolute;left:626;top:1768;width:196;height:143" coordorigin="626,1768" coordsize="196,143" path="m703,1901l677,1901,692,1910,698,1906,703,1901e" filled="t" fillcolor="#50535C" stroked="f">
                <v:path arrowok="t"/>
                <v:fill/>
              </v:shape>
              <v:shape style="position:absolute;left:626;top:1768;width:196;height:143" coordorigin="626,1768" coordsize="196,143" path="m808,1770l798,1772,818,1772,818,1771,812,1770,808,1770e" filled="t" fillcolor="#50535C" stroked="f">
                <v:path arrowok="t"/>
                <v:fill/>
              </v:shape>
            </v:group>
            <v:group style="position:absolute;left:5649;top:1761;width:208;height:154" coordorigin="5649,1761" coordsize="208,154">
              <v:shape style="position:absolute;left:5649;top:1761;width:208;height:154" coordorigin="5649,1761" coordsize="208,154" path="m5787,1761l5784,1764,5781,1766,5773,1775,5762,1787,5748,1801,5729,1819,5701,1847,5695,1853,5691,1859,5676,1873,5663,1888,5649,1903,5649,1905,5653,1914,5656,1916,5666,1910,5668,1909,5677,1908,5684,1908,5702,1906,5738,1906,5743,1901,5747,1898,5755,1888,5795,1843,5809,1828,5822,1813,5835,1798,5850,1784,5857,1779,5856,1775,5851,1769,5796,1769,5793,1768,5790,1764,5788,1763,5787,1761e" filled="t" fillcolor="#50535C" stroked="f">
                <v:path arrowok="t"/>
                <v:fill/>
              </v:shape>
              <v:shape style="position:absolute;left:5649;top:1761;width:208;height:154" coordorigin="5649,1761" coordsize="208,154" path="m5738,1906l5702,1906,5714,1907,5731,1909,5736,1908,5738,1906e" filled="t" fillcolor="#50535C" stroked="f">
                <v:path arrowok="t"/>
                <v:fill/>
              </v:shape>
              <v:shape style="position:absolute;left:5649;top:1761;width:208;height:154" coordorigin="5649,1761" coordsize="208,154" path="m5684,1908l5677,1908,5683,1908,5684,1908e" filled="t" fillcolor="#50535C" stroked="f">
                <v:path arrowok="t"/>
                <v:fill/>
              </v:shape>
              <v:shape style="position:absolute;left:5649;top:1761;width:208;height:154" coordorigin="5649,1761" coordsize="208,154" path="m5825,1765l5813,1767,5806,1768,5796,1769,5851,1769,5851,1769,5831,1769,5825,1765e" filled="t" fillcolor="#50535C" stroked="f">
                <v:path arrowok="t"/>
                <v:fill/>
              </v:shape>
              <v:shape style="position:absolute;left:5649;top:1761;width:208;height:154" coordorigin="5649,1761" coordsize="208,154" path="m5840,1766l5831,1769,5851,1769,5848,1766,5845,1766,5840,1766e" filled="t" fillcolor="#50535C" stroked="f">
                <v:path arrowok="t"/>
                <v:fill/>
              </v:shape>
              <v:shape style="position:absolute;left:5649;top:1761;width:208;height:154" coordorigin="5649,1761" coordsize="208,154" path="m5848,1766l5845,1766,5848,1766e" filled="t" fillcolor="#50535C" stroked="f">
                <v:path arrowok="t"/>
                <v:fill/>
              </v:shape>
            </v:group>
            <v:group style="position:absolute;left:6076;top:1759;width:210;height:152" coordorigin="6076,1759" coordsize="210,152">
              <v:shape style="position:absolute;left:6076;top:1759;width:210;height:152" coordorigin="6076,1759" coordsize="210,152" path="m6215,1759l6212,1761,6190,1783,6173,1801,6160,1815,6146,1830,6130,1846,6116,1860,6102,1874,6087,1888,6085,1890,6082,1893,6076,1898,6076,1900,6080,1908,6084,1911,6095,1908,6120,1908,6126,1906,6131,1906,6153,1906,6153,1906,6164,1895,6177,1881,6192,1868,6194,1866,6196,1864,6205,1854,6213,1844,6223,1835,6237,1821,6282,1778,6284,1775,6286,1773,6284,1766,6230,1766,6225,1765,6215,1759e" filled="t" fillcolor="#50535C" stroked="f">
                <v:path arrowok="t"/>
                <v:fill/>
              </v:shape>
              <v:shape style="position:absolute;left:6076;top:1759;width:210;height:152" coordorigin="6076,1759" coordsize="210,152" path="m6120,1908l6095,1908,6099,1909,6109,1910,6115,1910,6120,1908e" filled="t" fillcolor="#50535C" stroked="f">
                <v:path arrowok="t"/>
                <v:fill/>
              </v:shape>
              <v:shape style="position:absolute;left:6076;top:1759;width:210;height:152" coordorigin="6076,1759" coordsize="210,152" path="m6153,1906l6131,1906,6141,1906,6144,1908,6149,1910,6151,1908,6153,1906e" filled="t" fillcolor="#50535C" stroked="f">
                <v:path arrowok="t"/>
                <v:fill/>
              </v:shape>
              <v:shape style="position:absolute;left:6076;top:1759;width:210;height:152" coordorigin="6076,1759" coordsize="210,152" path="m6238,1763l6237,1764,6230,1766,6284,1766,6284,1766,6250,1766,6238,1763e" filled="t" fillcolor="#50535C" stroked="f">
                <v:path arrowok="t"/>
                <v:fill/>
              </v:shape>
              <v:shape style="position:absolute;left:6076;top:1759;width:210;height:152" coordorigin="6076,1759" coordsize="210,152" path="m6281,1761l6261,1762,6250,1766,6284,1766,6283,1762,6281,1761e" filled="t" fillcolor="#50535C" stroked="f">
                <v:path arrowok="t"/>
                <v:fill/>
              </v:shape>
            </v:group>
            <v:group style="position:absolute;left:6222;top:1758;width:211;height:150" coordorigin="6222,1758" coordsize="211,150">
              <v:shape style="position:absolute;left:6222;top:1758;width:211;height:150" coordorigin="6222,1758" coordsize="211,150" path="m6363,1758l6354,1767,6345,1775,6330,1792,6288,1832,6274,1846,6267,1854,6260,1861,6248,1869,6246,1871,6236,1881,6229,1888,6227,1890,6222,1897,6223,1901,6228,1906,6232,1907,6238,1904,6241,1903,6286,1902,6302,1902,6315,1889,6346,1859,6347,1857,6352,1854,6365,1843,6378,1829,6410,1796,6424,1782,6430,1777,6433,1772,6427,1764,6386,1764,6379,1764,6372,1764,6363,1758e" filled="t" fillcolor="#50535C" stroked="f">
                <v:path arrowok="t"/>
                <v:fill/>
              </v:shape>
              <v:shape style="position:absolute;left:6222;top:1758;width:211;height:150" coordorigin="6222,1758" coordsize="211,150" path="m6302,1902l6286,1902,6288,1902,6296,1906,6301,1903,6302,1902e" filled="t" fillcolor="#50535C" stroked="f">
                <v:path arrowok="t"/>
                <v:fill/>
              </v:shape>
              <v:shape style="position:absolute;left:6222;top:1758;width:211;height:150" coordorigin="6222,1758" coordsize="211,150" path="m6414,1760l6403,1763,6386,1764,6427,1764,6421,1761,6414,1760e" filled="t" fillcolor="#50535C" stroked="f">
                <v:path arrowok="t"/>
                <v:fill/>
              </v:shape>
            </v:group>
            <v:group style="position:absolute;left:5937;top:1761;width:200;height:151" coordorigin="5937,1761" coordsize="200,151">
              <v:shape style="position:absolute;left:5937;top:1761;width:200;height:151" coordorigin="5937,1761" coordsize="200,151" path="m5988,1910l5968,1910,5978,1912,5983,1912,5988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5967,1910l5953,1910,5962,1910,5967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6075,1761l6067,1763,6063,1766,6055,1777,6050,1782,6044,1789,6018,1815,6004,1829,5990,1845,5976,1862,5961,1876,5947,1890,5945,1892,5943,1894,5937,1902,5939,1908,5939,1908,5950,1910,5953,1910,5967,1910,5968,1910,5988,1910,5994,1908,6001,1907,6015,1907,6015,1906,6018,1905,6020,1894,6036,1879,6081,1834,6114,1796,6121,1789,6131,1782,6132,1780,6138,1773,6137,1767,6083,1767,6082,1767,6079,1767,6075,1761e" filled="t" fillcolor="#50535C" stroked="f">
                <v:path arrowok="t"/>
                <v:fill/>
              </v:shape>
              <v:shape style="position:absolute;left:5937;top:1761;width:200;height:151" coordorigin="5937,1761" coordsize="200,151" path="m6015,1907l6001,1907,6010,1908,6012,1908,6015,1907e" filled="t" fillcolor="#50535C" stroked="f">
                <v:path arrowok="t"/>
                <v:fill/>
              </v:shape>
              <v:shape style="position:absolute;left:5937;top:1761;width:200;height:151" coordorigin="5937,1761" coordsize="200,151" path="m6123,1761l6095,1764,6083,1767,6137,1767,6135,1762,6123,1761e" filled="t" fillcolor="#50535C" stroked="f">
                <v:path arrowok="t"/>
                <v:fill/>
              </v:shape>
            </v:group>
            <v:group style="position:absolute;left:6369;top:1760;width:204;height:146" coordorigin="6369,1760" coordsize="204,146">
              <v:shape style="position:absolute;left:6369;top:1760;width:204;height:146" coordorigin="6369,1760" coordsize="204,146" path="m6506,1760l6503,1761,6499,1765,6471,1794,6456,1808,6440,1825,6426,1839,6411,1853,6402,1862,6394,1872,6379,1883,6376,1887,6369,1893,6369,1897,6374,1904,6377,1906,6387,1905,6395,1905,6410,1901,6429,1901,6433,1900,6434,1900,6447,1900,6449,1899,6454,1892,6455,1891,6463,1884,6471,1877,6481,1866,6506,1839,6523,1821,6538,1807,6552,1794,6568,1781,6573,1778,6573,1771,6567,1765,6566,1764,6514,1764,6506,1760e" filled="t" fillcolor="#50535C" stroked="f">
                <v:path arrowok="t"/>
                <v:fill/>
              </v:shape>
              <v:shape style="position:absolute;left:6369;top:1760;width:204;height:146" coordorigin="6369,1760" coordsize="204,146" path="m6395,1905l6387,1905,6393,1905,6395,1905e" filled="t" fillcolor="#50535C" stroked="f">
                <v:path arrowok="t"/>
                <v:fill/>
              </v:shape>
              <v:shape style="position:absolute;left:6369;top:1760;width:204;height:146" coordorigin="6369,1760" coordsize="204,146" path="m6429,1901l6410,1901,6422,1904,6429,1901e" filled="t" fillcolor="#50535C" stroked="f">
                <v:path arrowok="t"/>
                <v:fill/>
              </v:shape>
              <v:shape style="position:absolute;left:6369;top:1760;width:204;height:146" coordorigin="6369,1760" coordsize="204,146" path="m6447,1900l6434,1900,6443,1903,6447,1900e" filled="t" fillcolor="#50535C" stroked="f">
                <v:path arrowok="t"/>
                <v:fill/>
              </v:shape>
              <v:shape style="position:absolute;left:6369;top:1760;width:204;height:146" coordorigin="6369,1760" coordsize="204,146" path="m6562,1762l6550,1762,6539,1763,6521,1763,6514,1764,6566,1764,6565,1763,6564,1763,6539,1763,6564,1763,6562,1762e" filled="t" fillcolor="#50535C" stroked="f">
                <v:path arrowok="t"/>
                <v:fill/>
              </v:shape>
            </v:group>
            <v:group style="position:absolute;left:5795;top:1761;width:202;height:151" coordorigin="5795,1761" coordsize="202,151">
              <v:shape style="position:absolute;left:5795;top:1761;width:202;height:151" coordorigin="5795,1761" coordsize="202,151" path="m5929,1761l5929,1761,5919,1769,5917,1772,5913,1777,5859,1835,5848,1847,5828,1867,5797,1896,5796,1899,5795,1904,5796,1907,5802,1909,5806,1912,5809,1908,5811,1906,5813,1905,5854,1902,5861,1902,5866,1902,5878,1901,5882,1899,5889,1888,5893,1883,5920,1854,5934,1840,5950,1823,5963,1809,5978,1795,5993,1782,5994,1781,5995,1780,5997,1776,5997,1774,5996,1769,5946,1769,5941,1769,5929,1761e" filled="t" fillcolor="#50535C" stroked="f">
                <v:path arrowok="t"/>
                <v:fill/>
              </v:shape>
              <v:shape style="position:absolute;left:5795;top:1761;width:202;height:151" coordorigin="5795,1761" coordsize="202,151" path="m5861,1902l5854,1902,5854,1902,5861,1902e" filled="t" fillcolor="#50535C" stroked="f">
                <v:path arrowok="t"/>
                <v:fill/>
              </v:shape>
              <v:shape style="position:absolute;left:5795;top:1761;width:202;height:151" coordorigin="5795,1761" coordsize="202,151" path="m5990,1763l5973,1766,5962,1768,5946,1769,5996,1769,5995,1766,5990,1763e" filled="t" fillcolor="#50535C" stroked="f">
                <v:path arrowok="t"/>
                <v:fill/>
              </v:shape>
            </v:group>
            <v:group style="position:absolute;left:5223;top:1760;width:200;height:149" coordorigin="5223,1760" coordsize="200,149">
              <v:shape style="position:absolute;left:5223;top:1760;width:200;height:149" coordorigin="5223,1760" coordsize="200,149" path="m5353,1762l5349,1763,5345,1767,5344,1769,5299,1817,5288,1830,5270,1848,5236,1884,5229,1890,5223,1900,5230,1908,5239,1909,5258,1903,5268,1900,5306,1900,5310,1892,5312,1890,5359,1842,5388,1809,5402,1794,5417,1780,5423,1775,5422,1770,5418,1766,5366,1766,5353,176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3,1902l5288,1902,5299,1902,5303,190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6,1900l5268,1900,5284,1902,5303,1902,5305,1901,5306,1900e" filled="t" fillcolor="#50535C" stroked="f">
                <v:path arrowok="t"/>
                <v:fill/>
              </v:shape>
              <v:shape style="position:absolute;left:5223;top:1760;width:200;height:149" coordorigin="5223,1760" coordsize="200,149" path="m5410,1760l5391,1762,5366,1766,5418,1766,5413,1762,5410,1760e" filled="t" fillcolor="#50535C" stroked="f">
                <v:path arrowok="t"/>
                <v:fill/>
              </v:shape>
            </v:group>
            <v:group style="position:absolute;left:5368;top:1762;width:198;height:147" coordorigin="5368,1762" coordsize="198,147">
              <v:shape style="position:absolute;left:5368;top:1762;width:198;height:147" coordorigin="5368,1762" coordsize="198,147" path="m5498,1762l5497,1763,5487,1773,5469,1792,5456,1807,5441,1821,5432,1829,5423,1837,5412,1850,5410,1854,5401,1864,5372,1895,5370,1897,5368,1901,5369,1903,5372,1908,5379,1910,5384,1907,5385,1906,5393,1904,5416,1901,5446,1901,5446,1901,5450,1896,5475,1871,5493,1854,5505,1840,5535,1808,5548,1793,5563,1779,5567,1776,5566,1769,5560,1766,5519,1766,5508,1766,5498,1762e" filled="t" fillcolor="#50535C" stroked="f">
                <v:path arrowok="t"/>
                <v:fill/>
              </v:shape>
              <v:shape style="position:absolute;left:5368;top:1762;width:198;height:147" coordorigin="5368,1762" coordsize="198,147" path="m5446,1901l5416,1901,5435,1901,5442,1903,5446,1901e" filled="t" fillcolor="#50535C" stroked="f">
                <v:path arrowok="t"/>
                <v:fill/>
              </v:shape>
              <v:shape style="position:absolute;left:5368;top:1762;width:198;height:147" coordorigin="5368,1762" coordsize="198,147" path="m5536,1764l5519,1766,5560,1766,5558,1765,5556,1764,5543,1764,5536,1764e" filled="t" fillcolor="#50535C" stroked="f">
                <v:path arrowok="t"/>
                <v:fill/>
              </v:shape>
              <v:shape style="position:absolute;left:5368;top:1762;width:198;height:147" coordorigin="5368,1762" coordsize="198,147" path="m5554,1763l5543,1764,5556,1764,5554,1763e" filled="t" fillcolor="#50535C" stroked="f">
                <v:path arrowok="t"/>
                <v:fill/>
              </v:shape>
            </v:group>
            <v:group style="position:absolute;left:5514;top:1763;width:199;height:149" coordorigin="5514,1763" coordsize="199,149">
              <v:shape style="position:absolute;left:5514;top:1763;width:199;height:149" coordorigin="5514,1763" coordsize="199,149" path="m5642,1763l5638,1767,5634,1770,5613,1793,5568,1840,5553,1857,5524,1890,5520,1893,5515,1899,5514,1904,5519,1910,5526,1912,5534,1906,5550,1904,5556,1903,5567,1902,5584,1902,5593,1901,5594,1901,5600,1894,5603,1888,5614,1876,5641,1847,5647,1841,5652,1835,5665,1821,5672,1814,5689,1797,5697,1787,5708,1779,5710,1778,5711,1776,5713,1774,5711,1769,5710,1768,5661,1768,5652,1768,5642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594,1901e" filled="t" fillcolor="#50535C" stroked="f">
                <v:path arrowok="t"/>
                <v:fill/>
              </v:shape>
              <v:shape style="position:absolute;left:5514;top:1763;width:199;height:149" coordorigin="5514,1763" coordsize="199,149" path="m5674,1765l5661,1768,5710,1768,5710,1767,5692,1767,5688,1766,5678,1766,5674,1765e" filled="t" fillcolor="#50535C" stroked="f">
                <v:path arrowok="t"/>
                <v:fill/>
              </v:shape>
              <v:shape style="position:absolute;left:5514;top:1763;width:199;height:149" coordorigin="5514,1763" coordsize="199,149" path="m5698,1763l5692,1767,5710,1767,5708,1765,5701,1763,5698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687,1766l5678,1766,5688,1766,5687,1766e" filled="t" fillcolor="#50535C" stroked="f">
                <v:path arrowok="t"/>
                <v:fill/>
              </v:shape>
            </v:group>
            <v:group style="position:absolute;left:6511;top:1763;width:194;height:144" coordorigin="6511,1763" coordsize="194,144">
              <v:shape style="position:absolute;left:6511;top:1763;width:194;height:144" coordorigin="6511,1763" coordsize="194,144" path="m6584,1904l6569,1904,6580,1907,6582,1905,6584,1904e" filled="t" fillcolor="#50535C" stroked="f">
                <v:path arrowok="t"/>
                <v:fill/>
              </v:shape>
              <v:shape style="position:absolute;left:6511;top:1763;width:194;height:144" coordorigin="6511,1763" coordsize="194,144" path="m6557,1905l6531,1905,6534,1906,6541,1906,6544,1907,6557,1905e" filled="t" fillcolor="#50535C" stroked="f">
                <v:path arrowok="t"/>
                <v:fill/>
              </v:shape>
              <v:shape style="position:absolute;left:6511;top:1763;width:194;height:144" coordorigin="6511,1763" coordsize="194,144" path="m6641,1763l6638,1765,6629,1774,6623,1780,6571,1836,6524,1882,6513,1892,6512,1894,6511,1895,6515,1902,6520,1906,6531,1905,6557,1905,6569,1904,6584,1904,6592,1895,6640,1846,6649,1836,6662,1821,6676,1807,6691,1794,6707,1781,6707,1768,6705,1767,6676,1767,6671,1766,6653,1766,6649,1766,6641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88,1763l6676,1767,6705,1767,6703,1764,6690,1764,6688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66,1765l6653,1766,6671,1766,6666,1765e" filled="t" fillcolor="#50535C" stroked="f">
                <v:path arrowok="t"/>
                <v:fill/>
              </v:shape>
            </v:group>
            <v:group style="position:absolute;left:4784;top:1767;width:206;height:144" coordorigin="4784,1767" coordsize="206,144">
              <v:shape style="position:absolute;left:4784;top:1767;width:206;height:144" coordorigin="4784,1767" coordsize="206,144" path="m4917,1767l4913,1769,4908,1772,4900,1783,4894,1788,4865,1817,4852,1832,4845,1842,4838,1851,4826,1859,4824,1861,4819,1867,4816,1870,4804,1882,4796,1890,4784,1904,4786,1909,4798,1911,4804,1911,4818,1909,4826,1907,4842,1904,4850,1904,4880,1904,4885,1899,4888,1894,4894,1886,4905,1873,4922,1855,4935,1841,4978,1790,4982,1786,4991,1777,4990,1772,4933,1772,4925,1771,4923,1769,4920,1767,4919,1767,4917,1767e" filled="t" fillcolor="#50535C" stroked="f">
                <v:path arrowok="t"/>
                <v:fill/>
              </v:shape>
              <v:shape style="position:absolute;left:4784;top:1767;width:206;height:144" coordorigin="4784,1767" coordsize="206,144" path="m4880,1904l4850,1904,4863,1909,4869,1909,4877,1906,4879,1905,4880,1904e" filled="t" fillcolor="#50535C" stroked="f">
                <v:path arrowok="t"/>
                <v:fill/>
              </v:shape>
              <v:shape style="position:absolute;left:4784;top:1767;width:206;height:144" coordorigin="4784,1767" coordsize="206,144" path="m4974,1768l4966,1770,4963,1770,4948,1771,4938,1772,4933,1772,4990,1772,4990,1772,4979,1768,4974,1768e" filled="t" fillcolor="#50535C" stroked="f">
                <v:path arrowok="t"/>
                <v:fill/>
              </v:shape>
              <v:shape style="position:absolute;left:4784;top:1767;width:206;height:144" coordorigin="4784,1767" coordsize="206,144" path="m4920,1767l4919,1767,4920,1767e" filled="t" fillcolor="#50535C" stroked="f">
                <v:path arrowok="t"/>
                <v:fill/>
              </v:shape>
            </v:group>
            <v:group style="position:absolute;left:4934;top:1764;width:203;height:153" coordorigin="4934,1764" coordsize="203,153">
              <v:shape style="position:absolute;left:4934;top:1764;width:203;height:153" coordorigin="4934,1764" coordsize="203,153" path="m5068,1765l5064,1766,5056,1774,5042,1788,5011,1817,5009,1818,4977,1855,4962,1871,4950,1887,4937,1902,4935,1904,4934,1907,4937,1915,4941,1917,4948,1915,4950,1915,4952,1914,4972,1912,4992,1910,4995,1910,5010,1910,5015,1904,5017,1901,5026,1892,5032,1885,5045,1872,5050,1864,5058,1857,5072,1844,5085,1828,5097,1812,5110,1797,5116,1790,5123,1785,5137,1775,5136,1768,5131,1766,5109,1766,5109,1766,5091,1766,5085,1766,5079,1766,5068,1765e" filled="t" fillcolor="#50535C" stroked="f">
                <v:path arrowok="t"/>
                <v:fill/>
              </v:shape>
              <v:shape style="position:absolute;left:4934;top:1764;width:203;height:153" coordorigin="4934,1764" coordsize="203,153" path="m5010,1910l4995,1910,4997,1911,5008,1914,5008,1913,5010,1910e" filled="t" fillcolor="#50535C" stroked="f">
                <v:path arrowok="t"/>
                <v:fill/>
              </v:shape>
              <v:shape style="position:absolute;left:4934;top:1764;width:203;height:153" coordorigin="4934,1764" coordsize="203,153" path="m5123,1764l5115,1766,5109,1766,5131,1766,5126,1764,5123,1764e" filled="t" fillcolor="#50535C" stroked="f">
                <v:path arrowok="t"/>
                <v:fill/>
              </v:shape>
              <v:shape style="position:absolute;left:4934;top:1764;width:203;height:153" coordorigin="4934,1764" coordsize="203,153" path="m5099,1766l5095,1766,5091,1766,5091,1766,5109,1766,5099,1766e" filled="t" fillcolor="#50535C" stroked="f">
                <v:path arrowok="t"/>
                <v:fill/>
              </v:shape>
            </v:group>
            <v:group style="position:absolute;left:5077;top:1764;width:190;height:146" coordorigin="5077,1764" coordsize="190,146">
              <v:shape style="position:absolute;left:5077;top:1764;width:190;height:146" coordorigin="5077,1764" coordsize="190,146" path="m5202,1767l5199,1769,5097,1876,5089,1884,5081,1893,5081,1893,5077,1899,5078,1905,5087,1909,5091,1910,5105,1908,5115,1907,5132,1904,5138,1903,5155,1903,5160,1897,5163,1891,5172,1883,5185,1869,5199,1852,5211,1841,5228,1821,5241,1806,5266,1774,5265,1772,5264,1771,5218,1771,5202,1767e" filled="t" fillcolor="#50535C" stroked="f">
                <v:path arrowok="t"/>
                <v:fill/>
              </v:shape>
              <v:shape style="position:absolute;left:5077;top:1764;width:190;height:146" coordorigin="5077,1764" coordsize="190,146" path="m5155,1903l5138,1903,5149,1908,5153,1907,5155,1903e" filled="t" fillcolor="#50535C" stroked="f">
                <v:path arrowok="t"/>
                <v:fill/>
              </v:shape>
              <v:shape style="position:absolute;left:5077;top:1764;width:190;height:146" coordorigin="5077,1764" coordsize="190,146" path="m5249,1764l5231,1769,5218,1771,5264,1771,5263,1769,5255,1766,5249,1764e" filled="t" fillcolor="#50535C" stroked="f">
                <v:path arrowok="t"/>
                <v:fill/>
              </v:shape>
            </v:group>
            <v:group style="position:absolute;left:4649;top:1768;width:196;height:143" coordorigin="4649,1768" coordsize="196,143">
              <v:shape style="position:absolute;left:4649;top:1768;width:196;height:143" coordorigin="4649,1768" coordsize="196,143" path="m4780,1768l4778,1770,4775,1772,4717,1830,4690,1859,4676,1873,4668,1881,4662,1889,4649,1899,4650,1905,4662,1910,4669,1910,4679,1908,4682,1906,4693,1905,4701,1901,4726,1901,4729,1899,4730,1898,4750,1874,4765,1858,4777,1846,4795,1828,4845,1775,4843,1773,4842,1772,4821,1772,4815,1771,4799,1770,4790,1769,4780,1768e" filled="t" fillcolor="#50535C" stroked="f">
                <v:path arrowok="t"/>
                <v:fill/>
              </v:shape>
              <v:shape style="position:absolute;left:4649;top:1768;width:196;height:143" coordorigin="4649,1768" coordsize="196,143" path="m4726,1901l4701,1901,4716,1910,4721,1906,4726,1901e" filled="t" fillcolor="#50535C" stroked="f">
                <v:path arrowok="t"/>
                <v:fill/>
              </v:shape>
              <v:shape style="position:absolute;left:4649;top:1768;width:196;height:143" coordorigin="4649,1768" coordsize="196,143" path="m4832,1770l4821,1772,4842,1772,4841,1771,4836,1770,4832,1770e" filled="t" fillcolor="#50535C" stroked="f">
                <v:path arrowok="t"/>
                <v:fill/>
              </v:shape>
            </v:group>
            <v:group style="position:absolute;left:3644;top:1761;width:208;height:154" coordorigin="3644,1761" coordsize="208,154">
              <v:shape style="position:absolute;left:3644;top:1761;width:208;height:154" coordorigin="3644,1761" coordsize="208,154" path="m3781,1761l3778,1764,3776,1766,3768,1775,3757,1787,3743,1801,3724,1819,3695,1847,3690,1853,3685,1859,3671,1873,3657,1888,3644,1903,3644,1905,3647,1914,3651,1916,3661,1910,3663,1909,3671,1908,3679,1908,3696,1906,3733,1906,3737,1901,3741,1898,3749,1888,3790,1843,3803,1828,3816,1813,3830,1798,3844,1784,3852,1779,3850,1775,3846,1769,3791,1769,3787,1768,3784,1764,3783,1763,3781,1761e" filled="t" fillcolor="#50535C" stroked="f">
                <v:path arrowok="t"/>
                <v:fill/>
              </v:shape>
              <v:shape style="position:absolute;left:3644;top:1761;width:208;height:154" coordorigin="3644,1761" coordsize="208,154" path="m3733,1906l3696,1906,3709,1907,3726,1909,3731,1908,3733,1906e" filled="t" fillcolor="#50535C" stroked="f">
                <v:path arrowok="t"/>
                <v:fill/>
              </v:shape>
              <v:shape style="position:absolute;left:3644;top:1761;width:208;height:154" coordorigin="3644,1761" coordsize="208,154" path="m3679,1908l3671,1908,3678,1908,3679,1908e" filled="t" fillcolor="#50535C" stroked="f">
                <v:path arrowok="t"/>
                <v:fill/>
              </v:shape>
              <v:shape style="position:absolute;left:3644;top:1761;width:208;height:154" coordorigin="3644,1761" coordsize="208,154" path="m3819,1765l3807,1767,3801,1768,3791,1769,3846,1769,3845,1769,3825,1769,3819,1765e" filled="t" fillcolor="#50535C" stroked="f">
                <v:path arrowok="t"/>
                <v:fill/>
              </v:shape>
              <v:shape style="position:absolute;left:3644;top:1761;width:208;height:154" coordorigin="3644,1761" coordsize="208,154" path="m3835,1766l3825,1769,3845,1769,3843,1766,3839,1766,3835,1766e" filled="t" fillcolor="#50535C" stroked="f">
                <v:path arrowok="t"/>
                <v:fill/>
              </v:shape>
              <v:shape style="position:absolute;left:3644;top:1761;width:208;height:154" coordorigin="3644,1761" coordsize="208,154" path="m3843,1766l3839,1766,3843,1766e" filled="t" fillcolor="#50535C" stroked="f">
                <v:path arrowok="t"/>
                <v:fill/>
              </v:shape>
            </v:group>
            <v:group style="position:absolute;left:4070;top:1759;width:210;height:152" coordorigin="4070,1759" coordsize="210,152">
              <v:shape style="position:absolute;left:4070;top:1759;width:210;height:152" coordorigin="4070,1759" coordsize="210,152" path="m4210,1759l4206,1761,4185,1783,4167,1801,4155,1815,4141,1830,4125,1846,4111,1860,4096,1874,4082,1888,4079,1890,4076,1893,4071,1898,4070,1900,4075,1908,4079,1911,4089,1908,4115,1908,4120,1906,4126,1906,4147,1906,4148,1906,4158,1895,4172,1881,4187,1868,4189,1866,4190,1864,4200,1854,4208,1844,4217,1835,4232,1821,4277,1778,4279,1775,4280,1773,4278,1766,4224,1766,4219,1765,4210,1759e" filled="t" fillcolor="#50535C" stroked="f">
                <v:path arrowok="t"/>
                <v:fill/>
              </v:shape>
              <v:shape style="position:absolute;left:4070;top:1759;width:210;height:152" coordorigin="4070,1759" coordsize="210,152" path="m4115,1908l4089,1908,4094,1909,4104,1910,4109,1910,4115,1908e" filled="t" fillcolor="#50535C" stroked="f">
                <v:path arrowok="t"/>
                <v:fill/>
              </v:shape>
              <v:shape style="position:absolute;left:4070;top:1759;width:210;height:152" coordorigin="4070,1759" coordsize="210,152" path="m4147,1906l4126,1906,4135,1906,4139,1908,4143,1910,4145,1908,4147,1906e" filled="t" fillcolor="#50535C" stroked="f">
                <v:path arrowok="t"/>
                <v:fill/>
              </v:shape>
              <v:shape style="position:absolute;left:4070;top:1759;width:210;height:152" coordorigin="4070,1759" coordsize="210,152" path="m4233,1763l4231,1764,4224,1766,4278,1766,4278,1766,4245,1766,4233,1763e" filled="t" fillcolor="#50535C" stroked="f">
                <v:path arrowok="t"/>
                <v:fill/>
              </v:shape>
              <v:shape style="position:absolute;left:4070;top:1759;width:210;height:152" coordorigin="4070,1759" coordsize="210,152" path="m4276,1761l4255,1762,4245,1766,4278,1766,4277,1762,4276,1761e" filled="t" fillcolor="#50535C" stroked="f">
                <v:path arrowok="t"/>
                <v:fill/>
              </v:shape>
            </v:group>
            <v:group style="position:absolute;left:4217;top:1758;width:211;height:150" coordorigin="4217,1758" coordsize="211,150">
              <v:shape style="position:absolute;left:4217;top:1758;width:211;height:150" coordorigin="4217,1758" coordsize="211,150" path="m4357,1758l4348,1767,4339,1775,4325,1792,4283,1832,4269,1846,4261,1854,4254,1861,4243,1869,4241,1871,4230,1881,4224,1888,4221,1890,4217,1897,4217,1901,4222,1906,4226,1907,4233,1904,4236,1903,4280,1902,4297,1902,4310,1889,4340,1859,4341,1857,4347,1854,4359,1843,4373,1829,4405,1796,4419,1782,4425,1777,4428,1772,4422,1764,4381,1764,4373,1764,4366,1764,4357,1758e" filled="t" fillcolor="#50535C" stroked="f">
                <v:path arrowok="t"/>
                <v:fill/>
              </v:shape>
              <v:shape style="position:absolute;left:4217;top:1758;width:211;height:150" coordorigin="4217,1758" coordsize="211,150" path="m4297,1902l4280,1902,4282,1902,4291,1906,4296,1903,4297,1902e" filled="t" fillcolor="#50535C" stroked="f">
                <v:path arrowok="t"/>
                <v:fill/>
              </v:shape>
              <v:shape style="position:absolute;left:4217;top:1758;width:211;height:150" coordorigin="4217,1758" coordsize="211,150" path="m4409,1760l4397,1763,4381,1764,4422,1764,4415,1761,4409,1760e" filled="t" fillcolor="#50535C" stroked="f">
                <v:path arrowok="t"/>
                <v:fill/>
              </v:shape>
            </v:group>
            <v:group style="position:absolute;left:3931;top:1761;width:200;height:151" coordorigin="3931,1761" coordsize="200,151">
              <v:shape style="position:absolute;left:3931;top:1761;width:200;height:151" coordorigin="3931,1761" coordsize="200,151" path="m3983,1910l3963,1910,3973,1912,3977,1912,3983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3962,1910l3948,1910,3957,1910,3962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4069,1761l4062,1763,4058,1766,4050,1777,4045,1782,4038,1789,4012,1815,3999,1829,3985,1845,3970,1862,3956,1876,3941,1890,3939,1892,3937,1894,3931,1902,3934,1908,3934,1908,3944,1910,3948,1910,3962,1910,3963,1910,3983,1910,3989,1908,3995,1907,4009,1907,4010,1906,4013,1905,4014,1894,4031,1879,4075,1834,4109,1796,4116,1789,4126,1782,4127,1780,4133,1773,4132,1767,4078,1767,4076,1767,4073,1767,4069,1761e" filled="t" fillcolor="#50535C" stroked="f">
                <v:path arrowok="t"/>
                <v:fill/>
              </v:shape>
              <v:shape style="position:absolute;left:3931;top:1761;width:200;height:151" coordorigin="3931,1761" coordsize="200,151" path="m4009,1907l3995,1907,4004,1908,4006,1908,4009,1907e" filled="t" fillcolor="#50535C" stroked="f">
                <v:path arrowok="t"/>
                <v:fill/>
              </v:shape>
              <v:shape style="position:absolute;left:3931;top:1761;width:200;height:151" coordorigin="3931,1761" coordsize="200,151" path="m4117,1761l4090,1764,4078,1767,4132,1767,4130,1762,4117,1761e" filled="t" fillcolor="#50535C" stroked="f">
                <v:path arrowok="t"/>
                <v:fill/>
              </v:shape>
            </v:group>
            <v:group style="position:absolute;left:4363;top:1760;width:204;height:146" coordorigin="4363,1760" coordsize="204,146">
              <v:shape style="position:absolute;left:4363;top:1760;width:204;height:146" coordorigin="4363,1760" coordsize="204,146" path="m4500,1760l4498,1761,4494,1765,4465,1794,4451,1808,4434,1825,4420,1839,4406,1853,4397,1862,4388,1872,4374,1883,4371,1887,4364,1893,4363,1897,4368,1904,4371,1906,4381,1905,4389,1905,4405,1901,4424,1901,4428,1900,4429,1900,4442,1900,4443,1899,4449,1892,4450,1891,4458,1884,4466,1877,4476,1866,4501,1839,4518,1821,4532,1807,4547,1794,4563,1781,4568,1778,4568,1771,4561,1765,4560,1764,4509,1764,4500,1760e" filled="t" fillcolor="#50535C" stroked="f">
                <v:path arrowok="t"/>
                <v:fill/>
              </v:shape>
              <v:shape style="position:absolute;left:4363;top:1760;width:204;height:146" coordorigin="4363,1760" coordsize="204,146" path="m4389,1905l4381,1905,4387,1905,4389,1905e" filled="t" fillcolor="#50535C" stroked="f">
                <v:path arrowok="t"/>
                <v:fill/>
              </v:shape>
              <v:shape style="position:absolute;left:4363;top:1760;width:204;height:146" coordorigin="4363,1760" coordsize="204,146" path="m4424,1901l4405,1901,4416,1904,4424,1901e" filled="t" fillcolor="#50535C" stroked="f">
                <v:path arrowok="t"/>
                <v:fill/>
              </v:shape>
              <v:shape style="position:absolute;left:4363;top:1760;width:204;height:146" coordorigin="4363,1760" coordsize="204,146" path="m4442,1900l4429,1900,4437,1903,4442,1900e" filled="t" fillcolor="#50535C" stroked="f">
                <v:path arrowok="t"/>
                <v:fill/>
              </v:shape>
              <v:shape style="position:absolute;left:4363;top:1760;width:204;height:146" coordorigin="4363,1760" coordsize="204,146" path="m4557,1762l4544,1762,4533,1763,4515,1763,4509,1764,4560,1764,4559,1763,4559,1763,4533,1763,4559,1763,4557,1762e" filled="t" fillcolor="#50535C" stroked="f">
                <v:path arrowok="t"/>
                <v:fill/>
              </v:shape>
            </v:group>
            <v:group style="position:absolute;left:3789;top:1761;width:202;height:151" coordorigin="3789,1761" coordsize="202,151">
              <v:shape style="position:absolute;left:3789;top:1761;width:202;height:151" coordorigin="3789,1761" coordsize="202,151" path="m3924,1761l3924,1761,3914,1769,3911,1772,3907,1777,3854,1835,3842,1847,3823,1867,3792,1896,3790,1899,3789,1904,3790,1907,3796,1909,3800,1912,3803,1908,3805,1906,3808,1905,3849,1902,3855,1902,3861,1902,3872,1901,3876,1899,3883,1888,3888,1883,3915,1854,3929,1840,3944,1823,3958,1809,3972,1795,3987,1782,3989,1781,3990,1780,3991,1776,3992,1774,3990,1769,3941,1769,3936,1769,3924,1761e" filled="t" fillcolor="#50535C" stroked="f">
                <v:path arrowok="t"/>
                <v:fill/>
              </v:shape>
              <v:shape style="position:absolute;left:3789;top:1761;width:202;height:151" coordorigin="3789,1761" coordsize="202,151" path="m3855,1902l3849,1902,3849,1902,3855,1902e" filled="t" fillcolor="#50535C" stroked="f">
                <v:path arrowok="t"/>
                <v:fill/>
              </v:shape>
              <v:shape style="position:absolute;left:3789;top:1761;width:202;height:151" coordorigin="3789,1761" coordsize="202,151" path="m3984,1763l3967,1766,3957,1768,3941,1769,3990,1769,3989,1766,3984,1763e" filled="t" fillcolor="#50535C" stroked="f">
                <v:path arrowok="t"/>
                <v:fill/>
              </v:shape>
            </v:group>
            <v:group style="position:absolute;left:3217;top:1760;width:200;height:149" coordorigin="3217,1760" coordsize="200,149">
              <v:shape style="position:absolute;left:3217;top:1760;width:200;height:149" coordorigin="3217,1760" coordsize="200,149" path="m3347,1762l3344,1763,3340,1767,3338,1769,3294,1817,3282,1830,3265,1848,3230,1884,3223,1890,3217,1900,3225,1908,3234,1909,3253,1903,3263,1900,3300,1900,3304,1892,3306,1890,3353,1842,3383,1809,3396,1794,3411,1780,3417,1775,3417,1770,3413,1766,3360,1766,3347,1762e" filled="t" fillcolor="#50535C" stroked="f">
                <v:path arrowok="t"/>
                <v:fill/>
              </v:shape>
              <v:shape style="position:absolute;left:3217;top:1760;width:200;height:149" coordorigin="3217,1760" coordsize="200,149" path="m3297,1902l3282,1902,3294,1902,3297,1902e" filled="t" fillcolor="#50535C" stroked="f">
                <v:path arrowok="t"/>
                <v:fill/>
              </v:shape>
              <v:shape style="position:absolute;left:3217;top:1760;width:200;height:149" coordorigin="3217,1760" coordsize="200,149" path="m3300,1900l3263,1900,3278,1902,3297,1902,3300,1901,3300,1900e" filled="t" fillcolor="#50535C" stroked="f">
                <v:path arrowok="t"/>
                <v:fill/>
              </v:shape>
              <v:shape style="position:absolute;left:3217;top:1760;width:200;height:149" coordorigin="3217,1760" coordsize="200,149" path="m3404,1760l3386,1762,3360,1766,3413,1766,3408,1762,3404,1760e" filled="t" fillcolor="#50535C" stroked="f">
                <v:path arrowok="t"/>
                <v:fill/>
              </v:shape>
            </v:group>
            <v:group style="position:absolute;left:3363;top:1762;width:198;height:147" coordorigin="3363,1762" coordsize="198,147">
              <v:shape style="position:absolute;left:3363;top:1762;width:198;height:147" coordorigin="3363,1762" coordsize="198,147" path="m3493,1762l3492,1763,3481,1773,3464,1792,3450,1807,3436,1821,3427,1829,3418,1837,3407,1850,3404,1854,3395,1864,3366,1895,3364,1897,3363,1901,3363,1903,3366,1908,3373,1910,3378,1907,3379,1906,3388,1904,3411,1901,3440,1901,3440,1901,3445,1896,3470,1871,3487,1854,3500,1840,3530,1808,3543,1793,3557,1779,3561,1776,3561,1769,3555,1766,3513,1766,3503,1766,3493,1762e" filled="t" fillcolor="#50535C" stroked="f">
                <v:path arrowok="t"/>
                <v:fill/>
              </v:shape>
              <v:shape style="position:absolute;left:3363;top:1762;width:198;height:147" coordorigin="3363,1762" coordsize="198,147" path="m3440,1901l3411,1901,3429,1901,3436,1903,3440,1901e" filled="t" fillcolor="#50535C" stroked="f">
                <v:path arrowok="t"/>
                <v:fill/>
              </v:shape>
              <v:shape style="position:absolute;left:3363;top:1762;width:198;height:147" coordorigin="3363,1762" coordsize="198,147" path="m3530,1764l3513,1766,3555,1766,3553,1765,3551,1764,3538,1764,3530,1764e" filled="t" fillcolor="#50535C" stroked="f">
                <v:path arrowok="t"/>
                <v:fill/>
              </v:shape>
              <v:shape style="position:absolute;left:3363;top:1762;width:198;height:147" coordorigin="3363,1762" coordsize="198,147" path="m3548,1763l3538,1764,3551,1764,3548,1763e" filled="t" fillcolor="#50535C" stroked="f">
                <v:path arrowok="t"/>
                <v:fill/>
              </v:shape>
            </v:group>
            <v:group style="position:absolute;left:3509;top:1763;width:199;height:149" coordorigin="3509,1763" coordsize="199,149">
              <v:shape style="position:absolute;left:3509;top:1763;width:199;height:149" coordorigin="3509,1763" coordsize="199,149" path="m3637,1763l3633,1767,3629,1770,3607,1793,3563,1840,3548,1857,3518,1890,3515,1893,3509,1899,3509,1904,3513,1910,3521,1912,3528,1906,3544,1904,3551,1903,3562,1902,3579,1902,3587,1901,3589,1901,3594,1894,3598,1888,3608,1876,3636,1847,3641,1841,3647,1835,3659,1821,3667,1814,3683,1797,3692,1787,3703,1779,3705,1778,3706,1776,3707,1774,3705,1769,3705,1768,3655,1768,3646,1768,3637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589,1901e" filled="t" fillcolor="#50535C" stroked="f">
                <v:path arrowok="t"/>
                <v:fill/>
              </v:shape>
              <v:shape style="position:absolute;left:3509;top:1763;width:199;height:149" coordorigin="3509,1763" coordsize="199,149" path="m3668,1765l3655,1768,3705,1768,3704,1767,3687,1767,3682,1766,3673,1766,3668,1765e" filled="t" fillcolor="#50535C" stroked="f">
                <v:path arrowok="t"/>
                <v:fill/>
              </v:shape>
              <v:shape style="position:absolute;left:3509;top:1763;width:199;height:149" coordorigin="3509,1763" coordsize="199,149" path="m3693,1763l3687,1767,3704,1767,3702,1765,3696,1763,3693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682,1766l3673,1766,3682,1766,3682,1766e" filled="t" fillcolor="#50535C" stroked="f">
                <v:path arrowok="t"/>
                <v:fill/>
              </v:shape>
            </v:group>
            <v:group style="position:absolute;left:4506;top:1763;width:194;height:144" coordorigin="4506,1763" coordsize="194,144">
              <v:shape style="position:absolute;left:4506;top:1763;width:194;height:144" coordorigin="4506,1763" coordsize="194,144" path="m4578,1904l4564,1904,4575,1907,4576,1905,4578,1904e" filled="t" fillcolor="#50535C" stroked="f">
                <v:path arrowok="t"/>
                <v:fill/>
              </v:shape>
              <v:shape style="position:absolute;left:4506;top:1763;width:194;height:144" coordorigin="4506,1763" coordsize="194,144" path="m4552,1905l4525,1905,4528,1906,4535,1906,4539,1907,4552,1905e" filled="t" fillcolor="#50535C" stroked="f">
                <v:path arrowok="t"/>
                <v:fill/>
              </v:shape>
              <v:shape style="position:absolute;left:4506;top:1763;width:194;height:144" coordorigin="4506,1763" coordsize="194,144" path="m4636,1763l4632,1765,4623,1774,4618,1780,4566,1836,4518,1882,4508,1892,4507,1894,4506,1895,4509,1902,4514,1906,4525,1905,4552,1905,4564,1904,4578,1904,4587,1895,4635,1846,4643,1836,4657,1821,4671,1807,4686,1794,4701,1781,4701,1768,4700,1767,4670,1767,4665,1766,4647,1766,4644,1766,4636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82,1763l4670,1767,4700,1767,4698,1764,4685,1764,4682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60,1765l4647,1766,4665,1766,4660,1765e" filled="t" fillcolor="#50535C" stroked="f">
                <v:path arrowok="t"/>
                <v:fill/>
              </v:shape>
            </v:group>
            <v:group style="position:absolute;left:2779;top:1767;width:206;height:144" coordorigin="2779,1767" coordsize="206,144">
              <v:shape style="position:absolute;left:2779;top:1767;width:206;height:144" coordorigin="2779,1767" coordsize="206,144" path="m2912,1767l2908,1769,2902,1772,2894,1783,2888,1788,2860,1817,2847,1832,2840,1842,2832,1851,2820,1859,2819,1861,2813,1867,2810,1870,2799,1882,2791,1890,2779,1904,2780,1909,2792,1911,2798,1911,2812,1909,2821,1907,2837,1904,2845,1904,2874,1904,2879,1899,2883,1894,2889,1886,2900,1873,2916,1855,2929,1841,2973,1790,2977,1786,2985,1777,2984,1772,2927,1772,2920,1771,2917,1769,2914,1767,2913,1767,2912,1767e" filled="t" fillcolor="#50535C" stroked="f">
                <v:path arrowok="t"/>
                <v:fill/>
              </v:shape>
              <v:shape style="position:absolute;left:2779;top:1767;width:206;height:144" coordorigin="2779,1767" coordsize="206,144" path="m2874,1904l2845,1904,2858,1909,2864,1909,2871,1906,2874,1905,2874,1904e" filled="t" fillcolor="#50535C" stroked="f">
                <v:path arrowok="t"/>
                <v:fill/>
              </v:shape>
              <v:shape style="position:absolute;left:2779;top:1767;width:206;height:144" coordorigin="2779,1767" coordsize="206,144" path="m2969,1768l2961,1770,2957,1770,2943,1771,2932,1772,2927,1772,2984,1772,2984,1772,2973,1768,2969,1768e" filled="t" fillcolor="#50535C" stroked="f">
                <v:path arrowok="t"/>
                <v:fill/>
              </v:shape>
              <v:shape style="position:absolute;left:2779;top:1767;width:206;height:144" coordorigin="2779,1767" coordsize="206,144" path="m2914,1767l2913,1767,2914,1767e" filled="t" fillcolor="#50535C" stroked="f">
                <v:path arrowok="t"/>
                <v:fill/>
              </v:shape>
            </v:group>
            <v:group style="position:absolute;left:2929;top:1764;width:203;height:153" coordorigin="2929,1764" coordsize="203,153">
              <v:shape style="position:absolute;left:2929;top:1764;width:203;height:153" coordorigin="2929,1764" coordsize="203,153" path="m3062,1765l3059,1766,3051,1774,3036,1788,3005,1817,3003,1818,2972,1855,2957,1871,2945,1887,2931,1902,2929,1904,2929,1907,2932,1915,2935,1917,2943,1915,2944,1915,2947,1914,2967,1912,2986,1910,2989,1910,3005,1910,3009,1904,3011,1901,3020,1892,3027,1885,3039,1872,3045,1864,3052,1857,3066,1844,3079,1828,3092,1812,3105,1797,3111,1790,3117,1785,3131,1775,3130,1768,3126,1766,3104,1766,3103,1766,3086,1766,3080,1766,3074,1766,3062,1765e" filled="t" fillcolor="#50535C" stroked="f">
                <v:path arrowok="t"/>
                <v:fill/>
              </v:shape>
              <v:shape style="position:absolute;left:2929;top:1764;width:203;height:153" coordorigin="2929,1764" coordsize="203,153" path="m3005,1910l2989,1910,2992,1911,3002,1914,3003,1913,3005,1910e" filled="t" fillcolor="#50535C" stroked="f">
                <v:path arrowok="t"/>
                <v:fill/>
              </v:shape>
              <v:shape style="position:absolute;left:2929;top:1764;width:203;height:153" coordorigin="2929,1764" coordsize="203,153" path="m3118,1764l3110,1766,3104,1766,3126,1766,3120,1764,3118,1764e" filled="t" fillcolor="#50535C" stroked="f">
                <v:path arrowok="t"/>
                <v:fill/>
              </v:shape>
              <v:shape style="position:absolute;left:2929;top:1764;width:203;height:153" coordorigin="2929,1764" coordsize="203,153" path="m3094,1766l3090,1766,3086,1766,3086,1766,3103,1766,3094,1766e" filled="t" fillcolor="#50535C" stroked="f">
                <v:path arrowok="t"/>
                <v:fill/>
              </v:shape>
            </v:group>
            <v:group style="position:absolute;left:3071;top:1764;width:190;height:146" coordorigin="3071,1764" coordsize="190,146">
              <v:shape style="position:absolute;left:3071;top:1764;width:190;height:146" coordorigin="3071,1764" coordsize="190,146" path="m3196,1767l3194,1769,3091,1876,3084,1884,3076,1893,3075,1893,3071,1899,3073,1905,3081,1909,3085,1910,3100,1908,3110,1907,3127,1904,3133,1903,3150,1903,3154,1897,3158,1891,3167,1883,3179,1869,3194,1852,3205,1841,3223,1821,3235,1806,3261,1774,3259,1772,3259,1771,3213,1771,3196,1767e" filled="t" fillcolor="#50535C" stroked="f">
                <v:path arrowok="t"/>
                <v:fill/>
              </v:shape>
              <v:shape style="position:absolute;left:3071;top:1764;width:190;height:146" coordorigin="3071,1764" coordsize="190,146" path="m3150,1903l3133,1903,3144,1908,3147,1907,3150,1903e" filled="t" fillcolor="#50535C" stroked="f">
                <v:path arrowok="t"/>
                <v:fill/>
              </v:shape>
              <v:shape style="position:absolute;left:3071;top:1764;width:190;height:146" coordorigin="3071,1764" coordsize="190,146" path="m3244,1764l3225,1769,3213,1771,3259,1771,3258,1769,3250,1766,3244,1764e" filled="t" fillcolor="#50535C" stroked="f">
                <v:path arrowok="t"/>
                <v:fill/>
              </v:shape>
            </v:group>
            <v:group style="position:absolute;left:2644;top:1768;width:196;height:143" coordorigin="2644,1768" coordsize="196,143">
              <v:shape style="position:absolute;left:2644;top:1768;width:196;height:143" coordorigin="2644,1768" coordsize="196,143" path="m2775,1768l2772,1770,2769,1772,2712,1830,2684,1859,2670,1873,2663,1881,2657,1889,2644,1899,2645,1905,2656,1910,2663,1910,2674,1908,2677,1906,2687,1905,2695,1901,2721,1901,2723,1899,2724,1898,2744,1874,2759,1858,2771,1846,2789,1828,2839,1775,2837,1773,2836,1772,2816,1772,2809,1771,2793,1770,2784,1769,2775,1768e" filled="t" fillcolor="#50535C" stroked="f">
                <v:path arrowok="t"/>
                <v:fill/>
              </v:shape>
              <v:shape style="position:absolute;left:2644;top:1768;width:196;height:143" coordorigin="2644,1768" coordsize="196,143" path="m2721,1901l2695,1901,2710,1910,2716,1906,2721,1901e" filled="t" fillcolor="#50535C" stroked="f">
                <v:path arrowok="t"/>
                <v:fill/>
              </v:shape>
              <v:shape style="position:absolute;left:2644;top:1768;width:196;height:143" coordorigin="2644,1768" coordsize="196,143" path="m2826,1770l2816,1772,2836,1772,2835,1771,2830,1770,2826,1770e" filled="t" fillcolor="#50535C" stroked="f">
                <v:path arrowok="t"/>
                <v:fill/>
              </v:shape>
            </v:group>
            <v:group style="position:absolute;left:7667;top:1761;width:208;height:154" coordorigin="7667,1761" coordsize="208,154">
              <v:shape style="position:absolute;left:7667;top:1761;width:208;height:154" coordorigin="7667,1761" coordsize="208,154" path="m7804,1761l7802,1764,7799,1766,7791,1775,7780,1787,7766,1801,7747,1819,7719,1847,7713,1853,7708,1859,7694,1873,7680,1888,7667,1903,7667,1905,7671,1914,7674,1916,7684,1910,7686,1909,7695,1908,7702,1908,7720,1906,7756,1906,7761,1901,7764,1898,7773,1888,7813,1843,7826,1828,7840,1813,7853,1798,7868,1784,7875,1779,7874,1775,7869,1769,7814,1769,7811,1768,7807,1764,7806,1763,7804,1761e" filled="t" fillcolor="#50535C" stroked="f">
                <v:path arrowok="t"/>
                <v:fill/>
              </v:shape>
              <v:shape style="position:absolute;left:7667;top:1761;width:208;height:154" coordorigin="7667,1761" coordsize="208,154" path="m7756,1906l7720,1906,7732,1907,7749,1909,7754,1908,7756,1906e" filled="t" fillcolor="#50535C" stroked="f">
                <v:path arrowok="t"/>
                <v:fill/>
              </v:shape>
              <v:shape style="position:absolute;left:7667;top:1761;width:208;height:154" coordorigin="7667,1761" coordsize="208,154" path="m7702,1908l7695,1908,7701,1908,7702,1908e" filled="t" fillcolor="#50535C" stroked="f">
                <v:path arrowok="t"/>
                <v:fill/>
              </v:shape>
              <v:shape style="position:absolute;left:7667;top:1761;width:208;height:154" coordorigin="7667,1761" coordsize="208,154" path="m7843,1765l7830,1767,7824,1768,7814,1769,7869,1769,7868,1769,7848,1769,7843,1765e" filled="t" fillcolor="#50535C" stroked="f">
                <v:path arrowok="t"/>
                <v:fill/>
              </v:shape>
              <v:shape style="position:absolute;left:7667;top:1761;width:208;height:154" coordorigin="7667,1761" coordsize="208,154" path="m7858,1766l7848,1769,7868,1769,7866,1766,7862,1766,7858,1766e" filled="t" fillcolor="#50535C" stroked="f">
                <v:path arrowok="t"/>
                <v:fill/>
              </v:shape>
              <v:shape style="position:absolute;left:7667;top:1761;width:208;height:154" coordorigin="7667,1761" coordsize="208,154" path="m7866,1766l7862,1766,7866,1766e" filled="t" fillcolor="#50535C" stroked="f">
                <v:path arrowok="t"/>
                <v:fill/>
              </v:shape>
            </v:group>
            <v:group style="position:absolute;left:8094;top:1759;width:210;height:152" coordorigin="8094,1759" coordsize="210,152">
              <v:shape style="position:absolute;left:8094;top:1759;width:210;height:152" coordorigin="8094,1759" coordsize="210,152" path="m8233,1759l8230,1761,8208,1783,8190,1801,8178,1815,8164,1830,8148,1846,8134,1860,8119,1874,8105,1888,8102,1890,8099,1893,8094,1898,8094,1900,8098,1908,8102,1911,8112,1908,8138,1908,8143,1906,8149,1906,8171,1906,8171,1906,8181,1895,8195,1881,8210,1868,8212,1866,8213,1864,8223,1854,8231,1844,8241,1835,8255,1821,8300,1778,8302,1775,8303,1773,8301,1766,8248,1766,8242,1765,8233,1759e" filled="t" fillcolor="#50535C" stroked="f">
                <v:path arrowok="t"/>
                <v:fill/>
              </v:shape>
              <v:shape style="position:absolute;left:8094;top:1759;width:210;height:152" coordorigin="8094,1759" coordsize="210,152" path="m8138,1908l8112,1908,8117,1909,8127,1910,8133,1910,8138,1908e" filled="t" fillcolor="#50535C" stroked="f">
                <v:path arrowok="t"/>
                <v:fill/>
              </v:shape>
              <v:shape style="position:absolute;left:8094;top:1759;width:210;height:152" coordorigin="8094,1759" coordsize="210,152" path="m8171,1906l8149,1906,8158,1906,8162,1908,8166,1910,8169,1908,8171,1906e" filled="t" fillcolor="#50535C" stroked="f">
                <v:path arrowok="t"/>
                <v:fill/>
              </v:shape>
              <v:shape style="position:absolute;left:8094;top:1759;width:210;height:152" coordorigin="8094,1759" coordsize="210,152" path="m8256,1763l8255,1764,8248,1766,8301,1766,8301,1766,8268,1766,8256,1763e" filled="t" fillcolor="#50535C" stroked="f">
                <v:path arrowok="t"/>
                <v:fill/>
              </v:shape>
              <v:shape style="position:absolute;left:8094;top:1759;width:210;height:152" coordorigin="8094,1759" coordsize="210,152" path="m8299,1761l8278,1762,8268,1766,8301,1766,8300,1762,8299,1761e" filled="t" fillcolor="#50535C" stroked="f">
                <v:path arrowok="t"/>
                <v:fill/>
              </v:shape>
            </v:group>
            <v:group style="position:absolute;left:8240;top:1758;width:211;height:150" coordorigin="8240,1758" coordsize="211,150">
              <v:shape style="position:absolute;left:8240;top:1758;width:211;height:150" coordorigin="8240,1758" coordsize="211,150" path="m8380,1758l8371,1767,8363,1775,8348,1792,8306,1832,8292,1846,8285,1854,8278,1861,8266,1869,8264,1871,8253,1881,8247,1888,8245,1890,8240,1897,8240,1901,8246,1906,8250,1907,8256,1904,8259,1903,8304,1902,8320,1902,8333,1889,8363,1859,8365,1857,8370,1854,8382,1843,8396,1829,8428,1796,8442,1782,8448,1777,8451,1772,8445,1764,8404,1764,8397,1764,8390,1764,8380,1758e" filled="t" fillcolor="#50535C" stroked="f">
                <v:path arrowok="t"/>
                <v:fill/>
              </v:shape>
              <v:shape style="position:absolute;left:8240;top:1758;width:211;height:150" coordorigin="8240,1758" coordsize="211,150" path="m8320,1902l8304,1902,8305,1902,8314,1906,8319,1903,8320,1902e" filled="t" fillcolor="#50535C" stroked="f">
                <v:path arrowok="t"/>
                <v:fill/>
              </v:shape>
              <v:shape style="position:absolute;left:8240;top:1758;width:211;height:150" coordorigin="8240,1758" coordsize="211,150" path="m8432,1760l8421,1763,8404,1764,8445,1764,8439,1761,8432,1760e" filled="t" fillcolor="#50535C" stroked="f">
                <v:path arrowok="t"/>
                <v:fill/>
              </v:shape>
            </v:group>
            <v:group style="position:absolute;left:7954;top:1761;width:200;height:151" coordorigin="7954,1761" coordsize="200,151">
              <v:shape style="position:absolute;left:7954;top:1761;width:200;height:151" coordorigin="7954,1761" coordsize="200,151" path="m8006,1910l7986,1910,7996,1912,8001,1912,8006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7985,1910l7971,1910,7980,1910,7985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8092,1761l8085,1763,8081,1766,8073,1777,8068,1782,8062,1789,8035,1815,8022,1829,8008,1845,7993,1862,7979,1876,7965,1890,7963,1892,7960,1894,7954,1902,7957,1908,7957,1908,7967,1910,7971,1910,7985,1910,7986,1910,8006,1910,8012,1908,8018,1907,8032,1907,8033,1906,8036,1905,8038,1894,8054,1879,8099,1834,8132,1796,8139,1789,8149,1782,8150,1780,8156,1773,8155,1767,8101,1767,8099,1767,8097,1767,8092,1761e" filled="t" fillcolor="#50535C" stroked="f">
                <v:path arrowok="t"/>
                <v:fill/>
              </v:shape>
              <v:shape style="position:absolute;left:7954;top:1761;width:200;height:151" coordorigin="7954,1761" coordsize="200,151" path="m8032,1907l8018,1907,8027,1908,8030,1908,8032,1907e" filled="t" fillcolor="#50535C" stroked="f">
                <v:path arrowok="t"/>
                <v:fill/>
              </v:shape>
              <v:shape style="position:absolute;left:7954;top:1761;width:200;height:151" coordorigin="7954,1761" coordsize="200,151" path="m8140,1761l8113,1764,8101,1767,8155,1767,8153,1762,8140,1761e" filled="t" fillcolor="#50535C" stroked="f">
                <v:path arrowok="t"/>
                <v:fill/>
              </v:shape>
            </v:group>
            <v:group style="position:absolute;left:8387;top:1760;width:204;height:146" coordorigin="8387,1760" coordsize="204,146">
              <v:shape style="position:absolute;left:8387;top:1760;width:204;height:146" coordorigin="8387,1760" coordsize="204,146" path="m8523,1760l8521,1761,8517,1765,8488,1794,8474,1808,8458,1825,8443,1839,8429,1853,8420,1862,8411,1872,8397,1883,8394,1887,8387,1893,8387,1897,8392,1904,8395,1906,8405,1905,8413,1905,8428,1901,8447,1901,8451,1900,8452,1900,8465,1900,8467,1899,8472,1892,8473,1891,8481,1884,8489,1877,8499,1866,8524,1839,8541,1821,8555,1807,8570,1794,8586,1781,8591,1778,8591,1771,8585,1765,8583,1764,8532,1764,8523,1760e" filled="t" fillcolor="#50535C" stroked="f">
                <v:path arrowok="t"/>
                <v:fill/>
              </v:shape>
              <v:shape style="position:absolute;left:8387;top:1760;width:204;height:146" coordorigin="8387,1760" coordsize="204,146" path="m8413,1905l8405,1905,8411,1905,8413,1905e" filled="t" fillcolor="#50535C" stroked="f">
                <v:path arrowok="t"/>
                <v:fill/>
              </v:shape>
              <v:shape style="position:absolute;left:8387;top:1760;width:204;height:146" coordorigin="8387,1760" coordsize="204,146" path="m8447,1901l8428,1901,8440,1904,8447,1901e" filled="t" fillcolor="#50535C" stroked="f">
                <v:path arrowok="t"/>
                <v:fill/>
              </v:shape>
              <v:shape style="position:absolute;left:8387;top:1760;width:204;height:146" coordorigin="8387,1760" coordsize="204,146" path="m8465,1900l8452,1900,8461,1903,8465,1900e" filled="t" fillcolor="#50535C" stroked="f">
                <v:path arrowok="t"/>
                <v:fill/>
              </v:shape>
              <v:shape style="position:absolute;left:8387;top:1760;width:204;height:146" coordorigin="8387,1760" coordsize="204,146" path="m8580,1762l8568,1762,8557,1763,8539,1763,8532,1764,8583,1764,8582,1763,8582,1763,8557,1763,8582,1763,8580,1762e" filled="t" fillcolor="#50535C" stroked="f">
                <v:path arrowok="t"/>
                <v:fill/>
              </v:shape>
            </v:group>
            <v:group style="position:absolute;left:7812;top:1761;width:202;height:151" coordorigin="7812,1761" coordsize="202,151">
              <v:shape style="position:absolute;left:7812;top:1761;width:202;height:151" coordorigin="7812,1761" coordsize="202,151" path="m7947,1761l7947,1761,7937,1769,7935,1772,7930,1777,7877,1835,7865,1847,7846,1867,7815,1896,7814,1899,7812,1904,7813,1907,7820,1909,7823,1912,7827,1908,7829,1906,7831,1905,7872,1902,7879,1902,7884,1902,7896,1901,7899,1899,7907,1888,7911,1883,7938,1854,7952,1840,7967,1823,7981,1809,7995,1795,8011,1782,8012,1781,8013,1780,8014,1776,8015,1774,8014,1769,7964,1769,7959,1769,7947,1761e" filled="t" fillcolor="#50535C" stroked="f">
                <v:path arrowok="t"/>
                <v:fill/>
              </v:shape>
              <v:shape style="position:absolute;left:7812;top:1761;width:202;height:151" coordorigin="7812,1761" coordsize="202,151" path="m7879,1902l7872,1902,7872,1902,7879,1902e" filled="t" fillcolor="#50535C" stroked="f">
                <v:path arrowok="t"/>
                <v:fill/>
              </v:shape>
              <v:shape style="position:absolute;left:7812;top:1761;width:202;height:151" coordorigin="7812,1761" coordsize="202,151" path="m8008,1763l7990,1766,7980,1768,7964,1769,8014,1769,8013,1766,8008,1763e" filled="t" fillcolor="#50535C" stroked="f">
                <v:path arrowok="t"/>
                <v:fill/>
              </v:shape>
            </v:group>
            <v:group style="position:absolute;left:7241;top:1760;width:200;height:149" coordorigin="7241,1760" coordsize="200,149">
              <v:shape style="position:absolute;left:7241;top:1760;width:200;height:149" coordorigin="7241,1760" coordsize="200,149" path="m7370,1762l7367,1763,7363,1767,7362,1769,7317,1817,7305,1830,7288,1848,7253,1884,7246,1890,7241,1900,7248,1908,7257,1909,7276,1903,7286,1900,7324,1900,7327,1892,7329,1890,7377,1842,7406,1809,7420,1794,7434,1780,7440,1775,7440,1770,7436,1766,7384,1766,7370,176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0,1902l7306,1902,7317,1902,7320,190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4,1900l7286,1900,7301,1902,7320,1902,7323,1901,7324,1900e" filled="t" fillcolor="#50535C" stroked="f">
                <v:path arrowok="t"/>
                <v:fill/>
              </v:shape>
              <v:shape style="position:absolute;left:7241;top:1760;width:200;height:149" coordorigin="7241,1760" coordsize="200,149" path="m7427,1760l7409,1762,7384,1766,7436,1766,7431,1762,7427,1760e" filled="t" fillcolor="#50535C" stroked="f">
                <v:path arrowok="t"/>
                <v:fill/>
              </v:shape>
            </v:group>
            <v:group style="position:absolute;left:7386;top:1762;width:198;height:147" coordorigin="7386,1762" coordsize="198,147">
              <v:shape style="position:absolute;left:7386;top:1762;width:198;height:147" coordorigin="7386,1762" coordsize="198,147" path="m7516,1762l7515,1763,7505,1773,7487,1792,7473,1807,7459,1821,7450,1829,7441,1837,7430,1850,7428,1854,7418,1864,7390,1895,7388,1897,7386,1901,7386,1903,7389,1908,7396,1910,7401,1907,7403,1906,7411,1904,7434,1901,7463,1901,7464,1901,7468,1896,7493,1871,7511,1854,7523,1840,7553,1808,7566,1793,7580,1779,7584,1776,7584,1769,7578,1766,7536,1766,7526,1766,7516,1762e" filled="t" fillcolor="#50535C" stroked="f">
                <v:path arrowok="t"/>
                <v:fill/>
              </v:shape>
              <v:shape style="position:absolute;left:7386;top:1762;width:198;height:147" coordorigin="7386,1762" coordsize="198,147" path="m7463,1901l7434,1901,7453,1901,7459,1903,7463,1901e" filled="t" fillcolor="#50535C" stroked="f">
                <v:path arrowok="t"/>
                <v:fill/>
              </v:shape>
              <v:shape style="position:absolute;left:7386;top:1762;width:198;height:147" coordorigin="7386,1762" coordsize="198,147" path="m7554,1764l7536,1766,7578,1766,7576,1765,7574,1764,7561,1764,7554,1764e" filled="t" fillcolor="#50535C" stroked="f">
                <v:path arrowok="t"/>
                <v:fill/>
              </v:shape>
              <v:shape style="position:absolute;left:7386;top:1762;width:198;height:147" coordorigin="7386,1762" coordsize="198,147" path="m7572,1763l7561,1764,7574,1764,7572,1763e" filled="t" fillcolor="#50535C" stroked="f">
                <v:path arrowok="t"/>
                <v:fill/>
              </v:shape>
            </v:group>
            <v:group style="position:absolute;left:7532;top:1763;width:199;height:149" coordorigin="7532,1763" coordsize="199,149">
              <v:shape style="position:absolute;left:7532;top:1763;width:199;height:149" coordorigin="7532,1763" coordsize="199,149" path="m7660,1763l7656,1767,7652,1770,7631,1793,7586,1840,7571,1857,7541,1890,7538,1893,7532,1899,7532,1904,7536,1910,7544,1912,7552,1906,7567,1904,7574,1903,7585,1902,7602,1902,7611,1901,7612,1901,7617,1894,7621,1888,7631,1876,7659,1847,7665,1841,7670,1835,7683,1821,7690,1814,7707,1797,7715,1787,7726,1779,7728,1778,7729,1776,7731,1774,7729,1769,7728,1768,7679,1768,7670,1768,7660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612,1901e" filled="t" fillcolor="#50535C" stroked="f">
                <v:path arrowok="t"/>
                <v:fill/>
              </v:shape>
              <v:shape style="position:absolute;left:7532;top:1763;width:199;height:149" coordorigin="7532,1763" coordsize="199,149" path="m7692,1765l7679,1768,7728,1768,7727,1767,7710,1767,7705,1766,7696,1766,7692,1765e" filled="t" fillcolor="#50535C" stroked="f">
                <v:path arrowok="t"/>
                <v:fill/>
              </v:shape>
              <v:shape style="position:absolute;left:7532;top:1763;width:199;height:149" coordorigin="7532,1763" coordsize="199,149" path="m7716,1763l7710,1767,7727,1767,7726,1765,7719,1763,7716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705,1766l7696,1766,7705,1766,7705,1766e" filled="t" fillcolor="#50535C" stroked="f">
                <v:path arrowok="t"/>
                <v:fill/>
              </v:shape>
            </v:group>
            <v:group style="position:absolute;left:8529;top:1763;width:194;height:144" coordorigin="8529,1763" coordsize="194,144">
              <v:shape style="position:absolute;left:8529;top:1763;width:194;height:144" coordorigin="8529,1763" coordsize="194,144" path="m8602,1904l8587,1904,8598,1907,8600,1905,8602,1904e" filled="t" fillcolor="#50535C" stroked="f">
                <v:path arrowok="t"/>
                <v:fill/>
              </v:shape>
              <v:shape style="position:absolute;left:8529;top:1763;width:194;height:144" coordorigin="8529,1763" coordsize="194,144" path="m8575,1905l8548,1905,8552,1906,8558,1906,8562,1907,8575,1905e" filled="t" fillcolor="#50535C" stroked="f">
                <v:path arrowok="t"/>
                <v:fill/>
              </v:shape>
              <v:shape style="position:absolute;left:8529;top:1763;width:194;height:144" coordorigin="8529,1763" coordsize="194,144" path="m8659,1763l8656,1765,8647,1774,8641,1780,8589,1836,8542,1882,8531,1892,8530,1894,8529,1895,8533,1902,8537,1906,8548,1905,8575,1905,8587,1904,8602,1904,8610,1895,8658,1846,8667,1836,8680,1821,8694,1807,8709,1794,8724,1781,8724,1768,8723,1767,8693,1767,8689,1766,8670,1766,8667,1766,8659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705,1763l8693,1767,8723,1767,8721,1764,8708,1764,8705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683,1765l8670,1766,8689,1766,8683,1765e" filled="t" fillcolor="#50535C" stroked="f">
                <v:path arrowok="t"/>
                <v:fill/>
              </v:shape>
            </v:group>
            <v:group style="position:absolute;left:6802;top:1767;width:206;height:144" coordorigin="6802,1767" coordsize="206,144">
              <v:shape style="position:absolute;left:6802;top:1767;width:206;height:144" coordorigin="6802,1767" coordsize="206,144" path="m6935,1767l6931,1769,6925,1772,6917,1783,6912,1788,6883,1817,6870,1832,6863,1842,6856,1851,6843,1859,6842,1861,6837,1867,6833,1870,6822,1882,6814,1890,6802,1904,6804,1909,6815,1911,6821,1911,6836,1909,6844,1907,6860,1904,6868,1904,6898,1904,6902,1899,6906,1894,6912,1886,6923,1873,6940,1855,6953,1841,6996,1790,7000,1786,7009,1777,7007,1772,6951,1772,6943,1771,6941,1769,6937,1767,6936,1767,6935,1767e" filled="t" fillcolor="#50535C" stroked="f">
                <v:path arrowok="t"/>
                <v:fill/>
              </v:shape>
              <v:shape style="position:absolute;left:6802;top:1767;width:206;height:144" coordorigin="6802,1767" coordsize="206,144" path="m6898,1904l6868,1904,6881,1909,6887,1909,6895,1906,6897,1905,6898,1904e" filled="t" fillcolor="#50535C" stroked="f">
                <v:path arrowok="t"/>
                <v:fill/>
              </v:shape>
              <v:shape style="position:absolute;left:6802;top:1767;width:206;height:144" coordorigin="6802,1767" coordsize="206,144" path="m6992,1768l6984,1770,6981,1770,6966,1771,6956,1772,6951,1772,7007,1772,7007,1772,6996,1768,6992,1768e" filled="t" fillcolor="#50535C" stroked="f">
                <v:path arrowok="t"/>
                <v:fill/>
              </v:shape>
              <v:shape style="position:absolute;left:6802;top:1767;width:206;height:144" coordorigin="6802,1767" coordsize="206,144" path="m6937,1767l6936,1767,6937,1767e" filled="t" fillcolor="#50535C" stroked="f">
                <v:path arrowok="t"/>
                <v:fill/>
              </v:shape>
            </v:group>
            <v:group style="position:absolute;left:6952;top:1764;width:203;height:153" coordorigin="6952,1764" coordsize="203,153">
              <v:shape style="position:absolute;left:6952;top:1764;width:203;height:153" coordorigin="6952,1764" coordsize="203,153" path="m7086,1765l7082,1766,7074,1774,7059,1788,7028,1817,7027,1818,6995,1855,6980,1871,6968,1887,6955,1902,6952,1904,6952,1907,6955,1915,6959,1917,6966,1915,6968,1915,6970,1914,6990,1912,7010,1910,7012,1910,7028,1910,7032,1904,7035,1901,7043,1892,7050,1885,7062,1872,7068,1864,7076,1857,7089,1844,7103,1828,7115,1812,7128,1797,7134,1790,7141,1785,7155,1775,7153,1768,7149,1766,7127,1766,7126,1766,7109,1766,7103,1766,7097,1766,7086,1765e" filled="t" fillcolor="#50535C" stroked="f">
                <v:path arrowok="t"/>
                <v:fill/>
              </v:shape>
              <v:shape style="position:absolute;left:6952;top:1764;width:203;height:153" coordorigin="6952,1764" coordsize="203,153" path="m7028,1910l7012,1910,7015,1911,7025,1914,7026,1913,7028,1910e" filled="t" fillcolor="#50535C" stroked="f">
                <v:path arrowok="t"/>
                <v:fill/>
              </v:shape>
              <v:shape style="position:absolute;left:6952;top:1764;width:203;height:153" coordorigin="6952,1764" coordsize="203,153" path="m7141,1764l7133,1766,7127,1766,7149,1766,7144,1764,7141,1764e" filled="t" fillcolor="#50535C" stroked="f">
                <v:path arrowok="t"/>
                <v:fill/>
              </v:shape>
              <v:shape style="position:absolute;left:6952;top:1764;width:203;height:153" coordorigin="6952,1764" coordsize="203,153" path="m7117,1766l7113,1766,7109,1766,7109,1766,7126,1766,7117,1766e" filled="t" fillcolor="#50535C" stroked="f">
                <v:path arrowok="t"/>
                <v:fill/>
              </v:shape>
            </v:group>
            <v:group style="position:absolute;left:7094;top:1764;width:190;height:146" coordorigin="7094,1764" coordsize="190,146">
              <v:shape style="position:absolute;left:7094;top:1764;width:190;height:146" coordorigin="7094,1764" coordsize="190,146" path="m7220,1767l7217,1769,7115,1876,7107,1884,7099,1893,7098,1893,7094,1899,7096,1905,7105,1909,7108,1910,7123,1908,7133,1907,7150,1904,7156,1903,7173,1903,7178,1897,7181,1891,7190,1883,7202,1869,7217,1852,7229,1841,7246,1821,7258,1806,7284,1774,7282,1772,7282,1771,7236,1771,7220,1767e" filled="t" fillcolor="#50535C" stroked="f">
                <v:path arrowok="t"/>
                <v:fill/>
              </v:shape>
              <v:shape style="position:absolute;left:7094;top:1764;width:190;height:146" coordorigin="7094,1764" coordsize="190,146" path="m7173,1903l7156,1903,7167,1908,7171,1907,7173,1903e" filled="t" fillcolor="#50535C" stroked="f">
                <v:path arrowok="t"/>
                <v:fill/>
              </v:shape>
              <v:shape style="position:absolute;left:7094;top:1764;width:190;height:146" coordorigin="7094,1764" coordsize="190,146" path="m7267,1764l7248,1769,7236,1771,7282,1771,7281,1769,7273,1766,7267,1764e" filled="t" fillcolor="#50535C" stroked="f">
                <v:path arrowok="t"/>
                <v:fill/>
              </v:shape>
            </v:group>
            <v:group style="position:absolute;left:6667;top:1768;width:196;height:143" coordorigin="6667,1768" coordsize="196,143">
              <v:shape style="position:absolute;left:6667;top:1768;width:196;height:143" coordorigin="6667,1768" coordsize="196,143" path="m6798,1768l6795,1770,6792,1772,6735,1830,6707,1859,6693,1873,6686,1881,6680,1889,6667,1899,6668,1905,6680,1910,6686,1910,6697,1908,6700,1906,6711,1905,6718,1901,6744,1901,6747,1899,6748,1898,6767,1874,6782,1858,6795,1846,6812,1828,6862,1775,6860,1773,6859,1772,6839,1772,6833,1771,6817,1770,6808,1769,6798,1768e" filled="t" fillcolor="#50535C" stroked="f">
                <v:path arrowok="t"/>
                <v:fill/>
              </v:shape>
              <v:shape style="position:absolute;left:6667;top:1768;width:196;height:143" coordorigin="6667,1768" coordsize="196,143" path="m6744,1901l6718,1901,6734,1910,6739,1906,6744,1901e" filled="t" fillcolor="#50535C" stroked="f">
                <v:path arrowok="t"/>
                <v:fill/>
              </v:shape>
              <v:shape style="position:absolute;left:6667;top:1768;width:196;height:143" coordorigin="6667,1768" coordsize="196,143" path="m6850,1770l6839,1772,6859,1772,6859,1771,6853,1770,6850,1770e" filled="t" fillcolor="#50535C" stroked="f">
                <v:path arrowok="t"/>
                <v:fill/>
              </v:shape>
            </v:group>
            <v:group style="position:absolute;left:9679;top:1761;width:208;height:154" coordorigin="9679,1761" coordsize="208,154">
              <v:shape style="position:absolute;left:9679;top:1761;width:208;height:154" coordorigin="9679,1761" coordsize="208,154" path="m9816,1761l9814,1764,9811,1766,9803,1775,9792,1787,9778,1801,9759,1819,9731,1847,9725,1853,9720,1859,9706,1873,9692,1888,9679,1903,9679,1905,9683,1914,9686,1916,9696,1910,9698,1909,9707,1908,9714,1908,9732,1906,9768,1906,9773,1901,9776,1898,9785,1888,9825,1843,9838,1828,9852,1813,9865,1798,9880,1784,9887,1779,9886,1775,9881,1769,9826,1769,9823,1768,9819,1764,9818,1763,9816,1761e" filled="t" fillcolor="#50535C" stroked="f">
                <v:path arrowok="t"/>
                <v:fill/>
              </v:shape>
              <v:shape style="position:absolute;left:9679;top:1761;width:208;height:154" coordorigin="9679,1761" coordsize="208,154" path="m9768,1906l9732,1906,9744,1907,9761,1909,9766,1908,9768,1906e" filled="t" fillcolor="#50535C" stroked="f">
                <v:path arrowok="t"/>
                <v:fill/>
              </v:shape>
              <v:shape style="position:absolute;left:9679;top:1761;width:208;height:154" coordorigin="9679,1761" coordsize="208,154" path="m9714,1908l9707,1908,9713,1908,9714,1908e" filled="t" fillcolor="#50535C" stroked="f">
                <v:path arrowok="t"/>
                <v:fill/>
              </v:shape>
              <v:shape style="position:absolute;left:9679;top:1761;width:208;height:154" coordorigin="9679,1761" coordsize="208,154" path="m9855,1765l9842,1767,9836,1768,9826,1769,9881,1769,9880,1769,9860,1769,9855,1765e" filled="t" fillcolor="#50535C" stroked="f">
                <v:path arrowok="t"/>
                <v:fill/>
              </v:shape>
              <v:shape style="position:absolute;left:9679;top:1761;width:208;height:154" coordorigin="9679,1761" coordsize="208,154" path="m9870,1766l9860,1769,9880,1769,9878,1766,9874,1766,9870,1766e" filled="t" fillcolor="#50535C" stroked="f">
                <v:path arrowok="t"/>
                <v:fill/>
              </v:shape>
              <v:shape style="position:absolute;left:9679;top:1761;width:208;height:154" coordorigin="9679,1761" coordsize="208,154" path="m9878,1766l9874,1766,9878,1766e" filled="t" fillcolor="#50535C" stroked="f">
                <v:path arrowok="t"/>
                <v:fill/>
              </v:shape>
            </v:group>
            <v:group style="position:absolute;left:10106;top:1759;width:210;height:152" coordorigin="10106,1759" coordsize="210,152">
              <v:shape style="position:absolute;left:10106;top:1759;width:210;height:152" coordorigin="10106,1759" coordsize="210,152" path="m10245,1759l10242,1761,10220,1783,10203,1801,10190,1815,10176,1830,10160,1846,10146,1860,10131,1874,10117,1888,10114,1890,10111,1893,10106,1898,10106,1900,10110,1908,10114,1911,10124,1908,10150,1908,10155,1906,10161,1906,10183,1906,10183,1906,10193,1895,10207,1881,10222,1868,10224,1866,10226,1864,10235,1854,10243,1844,10253,1835,10267,1821,10312,1778,10314,1775,10316,1773,10314,1766,10260,1766,10254,1765,10245,1759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50,1908l10124,1908,10129,1909,10139,1910,10145,1910,10150,1908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83,1906l10161,1906,10170,1906,10174,1908,10179,1910,10181,1908,10183,1906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268,1763l10267,1764,10260,1766,10314,1766,10313,1766,10280,1766,10268,1763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311,1761l10290,1762,10280,1766,10313,1766,10312,1762,10311,1761e" filled="t" fillcolor="#50535C" stroked="f">
                <v:path arrowok="t"/>
                <v:fill/>
              </v:shape>
            </v:group>
            <v:group style="position:absolute;left:10252;top:1758;width:211;height:150" coordorigin="10252,1758" coordsize="211,150">
              <v:shape style="position:absolute;left:10252;top:1758;width:211;height:150" coordorigin="10252,1758" coordsize="211,150" path="m10393,1758l10384,1767,10375,1775,10360,1792,10318,1832,10304,1846,10297,1854,10290,1861,10278,1869,10276,1871,10266,1881,10259,1888,10257,1890,10252,1897,10252,1901,10258,1906,10262,1907,10268,1904,10271,1903,10316,1902,10332,1902,10345,1889,10375,1859,10377,1857,10382,1854,10394,1843,10408,1829,10440,1796,10454,1782,10460,1777,10463,1772,10457,1764,10416,1764,10409,1764,10402,1764,10393,1758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332,1902l10316,1902,10317,1902,10326,1906,10331,1903,10332,1902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444,1760l10433,1763,10416,1764,10457,1764,10451,1761,10444,1760e" filled="t" fillcolor="#50535C" stroked="f">
                <v:path arrowok="t"/>
                <v:fill/>
              </v:shape>
            </v:group>
            <v:group style="position:absolute;left:9966;top:1761;width:200;height:151" coordorigin="9966,1761" coordsize="200,151">
              <v:shape style="position:absolute;left:9966;top:1761;width:200;height:151" coordorigin="9966,1761" coordsize="200,151" path="m10018,1910l9998,1910,10008,1912,10013,1912,10018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9997,1910l9983,1910,9992,1910,9997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10104,1761l10097,1763,10093,1766,10085,1777,10080,1782,10074,1789,10048,1815,10034,1829,10020,1845,10005,1862,9991,1876,9977,1890,9975,1892,9972,1894,9966,1902,9969,1908,9969,1908,9979,1910,9983,1910,9997,1910,9998,1910,10018,1910,10024,1908,10031,1907,10044,1907,10045,1906,10048,1905,10050,1894,10066,1879,10111,1834,10144,1796,10151,1789,10161,1782,10162,1780,10168,1773,10167,1767,10113,1767,10111,1767,10109,1767,10104,1761e" filled="t" fillcolor="#50535C" stroked="f">
                <v:path arrowok="t"/>
                <v:fill/>
              </v:shape>
              <v:shape style="position:absolute;left:9966;top:1761;width:200;height:151" coordorigin="9966,1761" coordsize="200,151" path="m10044,1907l10031,1907,10039,1908,10042,1908,10044,1907e" filled="t" fillcolor="#50535C" stroked="f">
                <v:path arrowok="t"/>
                <v:fill/>
              </v:shape>
              <v:shape style="position:absolute;left:9966;top:1761;width:200;height:151" coordorigin="9966,1761" coordsize="200,151" path="m10153,1761l10125,1764,10113,1767,10167,1767,10165,1762,10153,1761e" filled="t" fillcolor="#50535C" stroked="f">
                <v:path arrowok="t"/>
                <v:fill/>
              </v:shape>
            </v:group>
            <v:group style="position:absolute;left:10399;top:1760;width:204;height:146" coordorigin="10399,1760" coordsize="204,146">
              <v:shape style="position:absolute;left:10399;top:1760;width:204;height:146" coordorigin="10399,1760" coordsize="204,146" path="m10535,1760l10533,1761,10529,1765,10500,1794,10486,1808,10470,1825,10455,1839,10441,1853,10432,1862,10423,1872,10409,1883,10406,1887,10399,1893,10399,1897,10404,1904,10407,1906,10417,1905,10425,1905,10440,1901,10459,1901,10463,1900,10464,1900,10477,1900,10479,1899,10484,1892,10485,1891,10493,1884,10501,1877,10511,1866,10536,1839,10553,1821,10567,1807,10582,1794,10598,1781,10603,1778,10603,1771,10597,1765,10595,1764,10544,1764,10535,176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25,1905l10417,1905,10423,1905,10425,1905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59,1901l10440,1901,10452,1904,10459,1901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77,1900l10464,1900,10473,1903,10477,190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592,1762l10580,1762,10569,1763,10551,1763,10544,1764,10595,1764,10594,1763,10594,1763,10569,1763,10594,1763,10592,1762e" filled="t" fillcolor="#50535C" stroked="f">
                <v:path arrowok="t"/>
                <v:fill/>
              </v:shape>
            </v:group>
            <v:group style="position:absolute;left:9825;top:1761;width:202;height:151" coordorigin="9825,1761" coordsize="202,151">
              <v:shape style="position:absolute;left:9825;top:1761;width:202;height:151" coordorigin="9825,1761" coordsize="202,151" path="m9959,1761l9959,1761,9949,1769,9947,1772,9943,1777,9889,1835,9877,1847,9858,1867,9827,1896,9826,1899,9825,1904,9825,1907,9832,1909,9835,1912,9839,1908,9841,1906,9843,1905,9884,1902,9891,1902,9896,1902,9908,1901,9912,1899,9919,1888,9923,1883,9950,1854,9964,1840,9980,1823,9993,1809,10007,1795,10023,1782,10024,1781,10025,1780,10026,1776,10027,1774,10026,1769,9976,1769,9971,1769,9959,1761e" filled="t" fillcolor="#50535C" stroked="f">
                <v:path arrowok="t"/>
                <v:fill/>
              </v:shape>
              <v:shape style="position:absolute;left:9825;top:1761;width:202;height:151" coordorigin="9825,1761" coordsize="202,151" path="m9891,1902l9884,1902,9884,1902,9891,1902e" filled="t" fillcolor="#50535C" stroked="f">
                <v:path arrowok="t"/>
                <v:fill/>
              </v:shape>
              <v:shape style="position:absolute;left:9825;top:1761;width:202;height:151" coordorigin="9825,1761" coordsize="202,151" path="m10020,1763l10003,1766,9992,1768,9976,1769,10026,1769,10025,1766,10020,1763e" filled="t" fillcolor="#50535C" stroked="f">
                <v:path arrowok="t"/>
                <v:fill/>
              </v:shape>
            </v:group>
            <v:group style="position:absolute;left:9253;top:1760;width:200;height:149" coordorigin="9253,1760" coordsize="200,149">
              <v:shape style="position:absolute;left:9253;top:1760;width:200;height:149" coordorigin="9253,1760" coordsize="200,149" path="m9382,1762l9379,1763,9375,1767,9374,1769,9329,1817,9317,1830,9300,1848,9266,1884,9258,1890,9253,1900,9260,1908,9269,1909,9288,1903,9298,1900,9336,1900,9340,1892,9342,1890,9389,1842,9418,1809,9432,1794,9446,1780,9452,1775,9452,1770,9448,1766,9396,1766,9382,176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3,1902l9318,1902,9329,1902,9333,190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6,1900l9298,1900,9313,1902,9333,1902,9335,1901,9336,1900e" filled="t" fillcolor="#50535C" stroked="f">
                <v:path arrowok="t"/>
                <v:fill/>
              </v:shape>
              <v:shape style="position:absolute;left:9253;top:1760;width:200;height:149" coordorigin="9253,1760" coordsize="200,149" path="m9439,1760l9421,1762,9396,1766,9448,1766,9443,1762,9439,1760e" filled="t" fillcolor="#50535C" stroked="f">
                <v:path arrowok="t"/>
                <v:fill/>
              </v:shape>
            </v:group>
            <v:group style="position:absolute;left:9398;top:1762;width:198;height:147" coordorigin="9398,1762" coordsize="198,147">
              <v:shape style="position:absolute;left:9398;top:1762;width:198;height:147" coordorigin="9398,1762" coordsize="198,147" path="m9528,1762l9527,1763,9517,1773,9499,1792,9485,1807,9471,1821,9462,1829,9453,1837,9442,1850,9440,1854,9430,1864,9402,1895,9400,1897,9398,1901,9398,1903,9401,1908,9408,1910,9414,1907,9415,1906,9423,1904,9446,1901,9475,1901,9476,1901,9480,1896,9505,1871,9523,1854,9535,1840,9565,1808,9578,1793,9593,1779,9596,1776,9596,1769,9590,1766,9548,1766,9538,1766,9528,1762e" filled="t" fillcolor="#50535C" stroked="f">
                <v:path arrowok="t"/>
                <v:fill/>
              </v:shape>
              <v:shape style="position:absolute;left:9398;top:1762;width:198;height:147" coordorigin="9398,1762" coordsize="198,147" path="m9475,1901l9446,1901,9465,1901,9471,1903,9475,1901e" filled="t" fillcolor="#50535C" stroked="f">
                <v:path arrowok="t"/>
                <v:fill/>
              </v:shape>
              <v:shape style="position:absolute;left:9398;top:1762;width:198;height:147" coordorigin="9398,1762" coordsize="198,147" path="m9566,1764l9548,1766,9590,1766,9588,1765,9586,1764,9573,1764,9566,1764e" filled="t" fillcolor="#50535C" stroked="f">
                <v:path arrowok="t"/>
                <v:fill/>
              </v:shape>
              <v:shape style="position:absolute;left:9398;top:1762;width:198;height:147" coordorigin="9398,1762" coordsize="198,147" path="m9584,1763l9573,1764,9586,1764,9584,1763e" filled="t" fillcolor="#50535C" stroked="f">
                <v:path arrowok="t"/>
                <v:fill/>
              </v:shape>
            </v:group>
            <v:group style="position:absolute;left:9544;top:1763;width:199;height:149" coordorigin="9544,1763" coordsize="199,149">
              <v:shape style="position:absolute;left:9544;top:1763;width:199;height:149" coordorigin="9544,1763" coordsize="199,149" path="m9672,1763l9668,1767,9664,1770,9643,1793,9598,1840,9583,1857,9553,1890,9550,1893,9545,1899,9544,1904,9548,1910,9556,1912,9564,1906,9579,1904,9586,1903,9597,1902,9614,1902,9623,1901,9624,1901,9629,1894,9633,1888,9643,1876,9671,1847,9677,1841,9682,1835,9695,1821,9702,1814,9719,1797,9727,1787,9738,1779,9740,1778,9741,1776,9743,1774,9741,1769,9740,1768,9691,1768,9682,1768,9672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624,1901e" filled="t" fillcolor="#50535C" stroked="f">
                <v:path arrowok="t"/>
                <v:fill/>
              </v:shape>
              <v:shape style="position:absolute;left:9544;top:1763;width:199;height:149" coordorigin="9544,1763" coordsize="199,149" path="m9704,1765l9691,1768,9740,1768,9739,1767,9722,1767,9717,1766,9708,1766,9704,1765e" filled="t" fillcolor="#50535C" stroked="f">
                <v:path arrowok="t"/>
                <v:fill/>
              </v:shape>
              <v:shape style="position:absolute;left:9544;top:1763;width:199;height:149" coordorigin="9544,1763" coordsize="199,149" path="m9728,1763l9722,1767,9739,1767,9738,1765,9731,1763,9728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717,1766l9708,1766,9717,1766,9717,1766e" filled="t" fillcolor="#50535C" stroked="f">
                <v:path arrowok="t"/>
                <v:fill/>
              </v:shape>
            </v:group>
            <v:group style="position:absolute;left:10541;top:1763;width:194;height:144" coordorigin="10541,1763" coordsize="194,144">
              <v:shape style="position:absolute;left:10541;top:1763;width:194;height:144" coordorigin="10541,1763" coordsize="194,144" path="m10614,1904l10599,1904,10610,1907,10612,1905,10614,1904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587,1905l10560,1905,10564,1906,10570,1906,10574,1907,10587,1905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71,1763l10668,1765,10659,1774,10653,1780,10601,1836,10554,1882,10543,1892,10542,1894,10541,1895,10545,1902,10550,1906,10560,1905,10587,1905,10599,1904,10614,1904,10622,1895,10670,1846,10679,1836,10692,1821,10706,1807,10721,1794,10737,1781,10736,1768,10735,1767,10705,1767,10701,1766,10682,1766,10679,1766,10671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717,1763l10705,1767,10735,1767,10733,1764,10720,1764,10717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95,1765l10682,1766,10701,1766,10695,1765e" filled="t" fillcolor="#50535C" stroked="f">
                <v:path arrowok="t"/>
                <v:fill/>
              </v:shape>
            </v:group>
            <v:group style="position:absolute;left:8814;top:1767;width:206;height:144" coordorigin="8814,1767" coordsize="206,144">
              <v:shape style="position:absolute;left:8814;top:1767;width:206;height:144" coordorigin="8814,1767" coordsize="206,144" path="m8947,1767l8943,1769,8937,1772,8929,1783,8924,1788,8895,1817,8882,1832,8875,1842,8868,1851,8856,1859,8854,1861,8849,1867,8845,1870,8834,1882,8826,1890,8814,1904,8816,1909,8827,1911,8834,1911,8848,1909,8856,1907,8872,1904,8880,1904,8910,1904,8914,1899,8918,1894,8924,1886,8935,1873,8952,1855,8965,1841,9008,1790,9012,1786,9021,1777,9020,1772,8963,1772,8955,1771,8953,1769,8949,1767,8948,1767,8947,1767e" filled="t" fillcolor="#50535C" stroked="f">
                <v:path arrowok="t"/>
                <v:fill/>
              </v:shape>
              <v:shape style="position:absolute;left:8814;top:1767;width:206;height:144" coordorigin="8814,1767" coordsize="206,144" path="m8910,1904l8880,1904,8893,1909,8899,1909,8907,1906,8909,1905,8910,1904e" filled="t" fillcolor="#50535C" stroked="f">
                <v:path arrowok="t"/>
                <v:fill/>
              </v:shape>
              <v:shape style="position:absolute;left:8814;top:1767;width:206;height:144" coordorigin="8814,1767" coordsize="206,144" path="m9004,1768l8996,1770,8993,1770,8978,1771,8968,1772,8963,1772,9020,1772,9019,1772,9008,1768,9004,1768e" filled="t" fillcolor="#50535C" stroked="f">
                <v:path arrowok="t"/>
                <v:fill/>
              </v:shape>
              <v:shape style="position:absolute;left:8814;top:1767;width:206;height:144" coordorigin="8814,1767" coordsize="206,144" path="m8949,1767l8948,1767,8949,1767e" filled="t" fillcolor="#50535C" stroked="f">
                <v:path arrowok="t"/>
                <v:fill/>
              </v:shape>
            </v:group>
            <v:group style="position:absolute;left:8964;top:1764;width:203;height:153" coordorigin="8964,1764" coordsize="203,153">
              <v:shape style="position:absolute;left:8964;top:1764;width:203;height:153" coordorigin="8964,1764" coordsize="203,153" path="m9098,1765l9094,1766,9086,1774,9071,1788,9040,1817,9039,1818,9007,1855,8992,1871,8980,1887,8967,1902,8964,1904,8964,1907,8967,1915,8971,1917,8978,1915,8980,1915,8982,1914,9002,1912,9022,1910,9024,1910,9040,1910,9044,1904,9047,1901,9055,1892,9062,1885,9075,1872,9080,1864,9088,1857,9101,1844,9115,1828,9127,1812,9140,1797,9146,1790,9153,1785,9167,1775,9166,1768,9161,1766,9139,1766,9138,1766,9121,1766,9115,1766,9109,1766,9098,1765e" filled="t" fillcolor="#50535C" stroked="f">
                <v:path arrowok="t"/>
                <v:fill/>
              </v:shape>
              <v:shape style="position:absolute;left:8964;top:1764;width:203;height:153" coordorigin="8964,1764" coordsize="203,153" path="m9040,1910l9024,1910,9027,1911,9037,1914,9038,1913,9040,1910e" filled="t" fillcolor="#50535C" stroked="f">
                <v:path arrowok="t"/>
                <v:fill/>
              </v:shape>
              <v:shape style="position:absolute;left:8964;top:1764;width:203;height:153" coordorigin="8964,1764" coordsize="203,153" path="m9153,1764l9145,1766,9139,1766,9161,1766,9156,1764,9153,1764e" filled="t" fillcolor="#50535C" stroked="f">
                <v:path arrowok="t"/>
                <v:fill/>
              </v:shape>
              <v:shape style="position:absolute;left:8964;top:1764;width:203;height:153" coordorigin="8964,1764" coordsize="203,153" path="m9129,1766l9125,1766,9121,1766,9121,1766,9138,1766,9129,1766e" filled="t" fillcolor="#50535C" stroked="f">
                <v:path arrowok="t"/>
                <v:fill/>
              </v:shape>
            </v:group>
            <v:group style="position:absolute;left:9106;top:1764;width:190;height:146" coordorigin="9106,1764" coordsize="190,146">
              <v:shape style="position:absolute;left:9106;top:1764;width:190;height:146" coordorigin="9106,1764" coordsize="190,146" path="m9232,1767l9229,1769,9127,1876,9119,1884,9111,1893,9110,1893,9106,1899,9108,1905,9117,1909,9121,1910,9135,1908,9145,1907,9162,1904,9168,1903,9185,1903,9190,1897,9193,1891,9202,1883,9215,1869,9229,1852,9241,1841,9258,1821,9270,1806,9296,1774,9294,1772,9294,1771,9248,1771,9232,1767e" filled="t" fillcolor="#50535C" stroked="f">
                <v:path arrowok="t"/>
                <v:fill/>
              </v:shape>
              <v:shape style="position:absolute;left:9106;top:1764;width:190;height:146" coordorigin="9106,1764" coordsize="190,146" path="m9185,1903l9168,1903,9179,1908,9183,1907,9185,1903e" filled="t" fillcolor="#50535C" stroked="f">
                <v:path arrowok="t"/>
                <v:fill/>
              </v:shape>
              <v:shape style="position:absolute;left:9106;top:1764;width:190;height:146" coordorigin="9106,1764" coordsize="190,146" path="m9279,1764l9260,1769,9248,1771,9294,1771,9293,1769,9285,1766,9279,1764e" filled="t" fillcolor="#50535C" stroked="f">
                <v:path arrowok="t"/>
                <v:fill/>
              </v:shape>
            </v:group>
            <v:group style="position:absolute;left:8679;top:1768;width:196;height:143" coordorigin="8679,1768" coordsize="196,143">
              <v:shape style="position:absolute;left:8679;top:1768;width:196;height:143" coordorigin="8679,1768" coordsize="196,143" path="m8810,1768l8807,1770,8805,1772,8747,1830,8719,1859,8705,1873,8698,1881,8692,1889,8679,1899,8680,1905,8692,1910,8699,1910,8709,1908,8712,1906,8723,1905,8730,1901,8756,1901,8759,1899,8760,1898,8779,1874,8794,1858,8807,1846,8825,1828,8875,1775,8872,1773,8871,1772,8851,1772,8845,1771,8829,1770,8820,1769,8810,1768e" filled="t" fillcolor="#50535C" stroked="f">
                <v:path arrowok="t"/>
                <v:fill/>
              </v:shape>
              <v:shape style="position:absolute;left:8679;top:1768;width:196;height:143" coordorigin="8679,1768" coordsize="196,143" path="m8756,1901l8730,1901,8746,1910,8751,1906,8756,1901e" filled="t" fillcolor="#50535C" stroked="f">
                <v:path arrowok="t"/>
                <v:fill/>
              </v:shape>
              <v:shape style="position:absolute;left:8679;top:1768;width:196;height:143" coordorigin="8679,1768" coordsize="196,143" path="m8862,1770l8851,1772,8871,1772,8871,1771,8865,1770,8862,1770e" filled="t" fillcolor="#50535C" stroked="f">
                <v:path arrowok="t"/>
                <v:fill/>
              </v:shape>
            </v:group>
            <v:group style="position:absolute;left:10700;top:1757;width:211;height:150" coordorigin="10700,1757" coordsize="211,150">
              <v:shape style="position:absolute;left:10700;top:1757;width:211;height:150" coordorigin="10700,1757" coordsize="211,150" path="m10840,1757l10831,1766,10823,1774,10808,1791,10766,1832,10752,1846,10745,1853,10737,1861,10726,1868,10724,1871,10713,1881,10707,1887,10704,1890,10700,1896,10700,1901,10705,1906,10709,1907,10716,1903,10719,1903,10764,1902,10780,1902,10793,1889,10823,1859,10825,1857,10830,1853,10842,1842,10856,1828,10888,1796,10902,1782,10908,1777,10911,1771,10905,1763,10864,1763,10857,1763,10849,1763,10840,1757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780,1902l10764,1902,10765,1902,10774,1906,10779,1902,10780,1902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892,1759l10881,1763,10864,1763,10905,1763,10898,1760,10892,1759e" filled="t" fillcolor="#50535C" stroked="f">
                <v:path arrowok="t"/>
                <v:fill/>
              </v:shape>
            </v:group>
            <v:group style="position:absolute;left:10847;top:1759;width:204;height:146" coordorigin="10847,1759" coordsize="204,146">
              <v:shape style="position:absolute;left:10847;top:1759;width:204;height:146" coordorigin="10847,1759" coordsize="204,146" path="m10983,1759l10981,1760,10977,1764,10948,1793,10934,1808,10918,1824,10903,1838,10889,1852,10880,1862,10871,1872,10857,1883,10854,1886,10847,1893,10847,1897,10852,1903,10855,1905,10865,1904,10872,1904,10888,1901,10907,1901,10911,1900,10912,1900,10925,1900,10927,1899,10932,1891,10933,1891,10941,1883,10949,1876,10959,1865,10984,1839,11001,1821,11015,1807,11030,1793,11046,1781,11051,1777,11051,1771,11044,1765,11043,1764,10992,1764,10983,1759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872,1904l10865,1904,10871,1905,10872,1904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07,1901l10888,1901,10900,1903,10907,1901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25,1900l10912,1900,10921,1902,10925,1900e" filled="t" fillcolor="#50535C" stroked="f">
                <v:path arrowok="t"/>
                <v:fill/>
              </v:shape>
              <v:shape style="position:absolute;left:10847;top:1759;width:204;height:146" coordorigin="10847,1759" coordsize="204,146" path="m11040,1761l11028,1762,11017,1763,10999,1763,10992,1764,11043,1764,11042,1763,11042,1763,11017,1763,11042,1763,11040,1761e" filled="t" fillcolor="#50535C" stroked="f">
                <v:path arrowok="t"/>
                <v:fill/>
              </v:shape>
            </v:group>
            <v:group style="position:absolute;left:10989;top:1762;width:194;height:144" coordorigin="10989,1762" coordsize="194,144">
              <v:shape style="position:absolute;left:10989;top:1762;width:194;height:144" coordorigin="10989,1762" coordsize="194,144" path="m11062,1904l11047,1904,11058,1907,11060,1905,11062,1904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035,1905l11008,1905,11012,1906,11018,1906,11022,1906,11035,1905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19,1762l11116,1764,11107,1774,11101,1780,11049,1836,11002,1882,10991,1892,10990,1893,10989,1895,10992,1902,10997,1905,11008,1905,11035,1905,11047,1904,11062,1904,11070,1894,11118,1846,11127,1836,11140,1821,11154,1807,11169,1793,11184,1780,11184,1768,11183,1766,11153,1766,11148,1765,11130,1765,11127,1765,11119,1762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65,1763l11153,1766,11183,1766,11181,1764,11168,1763,11165,1763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43,1764l11130,1765,11148,1765,11143,1764e" filled="t" fillcolor="#50535C" stroked="f">
                <v:path arrowok="t"/>
                <v:fill/>
              </v:shape>
            </v:group>
            <v:group style="position:absolute;left:11111;top:1759;width:162;height:154" coordorigin="11111,1759" coordsize="162,154">
              <v:shape style="position:absolute;left:11111;top:1759;width:162;height:154" coordorigin="11111,1759" coordsize="162,154" path="m11263,1759l11204,1807,11181,1832,11173,1839,11158,1853,11144,1867,11127,1886,11122,1890,11114,1897,11111,1899,11111,1903,11111,1904,11113,1909,11116,1913,11123,1913,11126,1910,11130,1908,11143,1905,11150,1904,11162,1904,11169,1900,11190,1900,11207,1883,11226,1865,11253,1836,11258,1831,11263,1827,11272,1818,11273,1813,11264,1805,11264,1801,11267,1794,11267,1792,11269,1782,11269,1774,11266,1761,11263,1759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62,1904l11150,1904,11157,1904,11162,1904,11162,1904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90,1900l11169,1900,11174,1901,11183,1904,11187,1903,11190,1900e" filled="t" fillcolor="#50535C" stroked="f">
                <v:path arrowok="t"/>
                <v:fill/>
              </v:shape>
            </v:group>
            <v:group style="position:absolute;left:11223;top:1863;width:37;height:47" coordorigin="11223,1863" coordsize="37,47">
              <v:shape style="position:absolute;left:11223;top:1863;width:37;height:47" coordorigin="11223,1863" coordsize="37,47" path="m11260,1905l11241,1905,11244,1906,11251,1910,11255,1909,11260,1905e" filled="t" fillcolor="#50535C" stroked="f">
                <v:path arrowok="t"/>
                <v:fill/>
              </v:shape>
              <v:shape style="position:absolute;left:11223;top:1863;width:37;height:47" coordorigin="11223,1863" coordsize="37,47" path="m11256,1863l11253,1866,11250,1870,11246,1874,11238,1882,11232,1887,11223,1897,11224,1901,11229,1904,11232,1905,11235,1906,11241,1905,11260,1905,11262,1904,11264,1903,11266,1892,11264,1882,11263,1870,11261,1864,11256,1863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83.507507pt;margin-top:136.245514pt;width:30.126pt;height:30.626pt;mso-position-horizontal-relative:page;mso-position-vertical-relative:page;z-index:-5840" coordorigin="5670,2725" coordsize="603,613">
            <v:group style="position:absolute;left:5691;top:3146;width:180;height:170" coordorigin="5691,3146" coordsize="180,170">
              <v:shape style="position:absolute;left:5691;top:3146;width:180;height:170" coordorigin="5691,3146" coordsize="180,170" path="m5691,3316l5871,3146e" filled="f" stroked="t" strokeweight="2.126pt" strokecolor="#50535C">
                <v:path arrowok="t"/>
              </v:shape>
            </v:group>
            <v:group style="position:absolute;left:5852;top:3048;width:119;height:118" coordorigin="5852,3048" coordsize="119,118">
              <v:shape style="position:absolute;left:5852;top:3048;width:119;height:118" coordorigin="5852,3048" coordsize="119,118" path="m5971,3106l5967,3128,5956,3147,5938,3160,5917,3166,5893,3162,5873,3152,5859,3136,5852,3116,5855,3091,5865,3070,5880,3056,5898,3048,5925,3050,5946,3059,5961,3073,5969,3091,5971,3106xe" filled="f" stroked="t" strokeweight="2.126pt" strokecolor="#50535C">
                <v:path arrowok="t"/>
              </v:shape>
            </v:group>
            <v:group style="position:absolute;left:5972;top:2746;width:279;height:280" coordorigin="5972,2746" coordsize="279,280">
              <v:shape style="position:absolute;left:5972;top:2746;width:279;height:280" coordorigin="5972,2746" coordsize="279,280" path="m6251,2944l6195,2998,6124,3026,6105,3026,6086,3024,6017,2990,5983,2939,5972,2883,5973,2864,6004,2796,6053,2746,6251,2944xe" filled="f" stroked="t" strokeweight="2.126pt" strokecolor="#50535C">
                <v:path arrowok="t"/>
              </v:shape>
            </v:group>
            <v:group style="position:absolute;left:5691;top:2866;width:440;height:450" coordorigin="5691,2866" coordsize="440,450">
              <v:shape style="position:absolute;left:5691;top:2866;width:440;height:450" coordorigin="5691,2866" coordsize="440,450" path="m5911,2866l5731,2966,5691,3316,6071,3246,6131,3086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58.173615pt;margin-top:599.750244pt;width:306.25pt;height:.1pt;mso-position-horizontal-relative:page;mso-position-vertical-relative:page;z-index:-5839" coordorigin="5163,11995" coordsize="6125,2">
            <v:shape style="position:absolute;left:5163;top:11995;width:6125;height:2" coordorigin="5163,11995" coordsize="6125,0" path="m5163,11995l11288,11995e" filled="f" stroked="t" strokeweight=".5pt" strokecolor="#96969C">
              <v:path arrowok="t"/>
            </v:shape>
          </v:group>
          <w10:wrap type="none"/>
        </w:pict>
      </w:r>
      <w:r>
        <w:rPr/>
        <w:pict>
          <v:group style="position:absolute;margin-left:258.173615pt;margin-top:671.750244pt;width:306.25pt;height:.1pt;mso-position-horizontal-relative:page;mso-position-vertical-relative:page;z-index:-5838" coordorigin="5163,13435" coordsize="6125,2">
            <v:shape style="position:absolute;left:5163;top:13435;width:6125;height:2" coordorigin="5163,13435" coordsize="6125,0" path="m5163,13435l11288,13435e" filled="f" stroked="t" strokeweight=".5pt" strokecolor="#96969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4.407394pt;margin-top:50.608063pt;width:60.218409pt;height:10pt;mso-position-horizontal-relative:page;mso-position-vertical-relative:page;z-index:-5837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5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(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20)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2.249115pt;margin-top:50.608063pt;width:88.904405pt;height:10pt;mso-position-horizontal-relative:page;mso-position-vertical-relative:page;z-index:-5836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hyperlink r:id="rId28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h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@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0.182495pt;margin-top:50.608063pt;width:75.242504pt;height:10pt;mso-position-horizontal-relative:page;mso-position-vertical-relative:page;z-index:-583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hyperlink r:id="rId29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-1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6.067307pt;margin-top:183.15152pt;width:124.140162pt;height:12pt;mso-position-horizontal-relative:page;mso-position-vertical-relative:page;z-index:-5834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J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100"/>
                      <w:b/>
                      <w:bCs/>
                      <w:position w:val="1"/>
                    </w:rPr>
                    <w:t>IV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1.637787pt;margin-top:207.15152pt;width:12.000001pt;height:12pt;mso-position-horizontal-relative:page;mso-position-vertical-relative:page;z-index:-5833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4.218506pt;margin-top:231.15152pt;width:326.834945pt;height:12pt;mso-position-horizontal-relative:page;mso-position-vertical-relative:page;z-index:-5832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.7384pt;margin-top:303.771912pt;width:491.240026pt;height:38pt;mso-position-horizontal-relative:page;mso-position-vertical-relative:page;z-index:-5831" type="#_x0000_t202" filled="f" stroked="f">
            <v:textbox inset="0,0,0,0">
              <w:txbxContent>
                <w:p>
                  <w:pPr>
                    <w:spacing w:before="0" w:after="0" w:line="753" w:lineRule="exact"/>
                    <w:ind w:left="20" w:right="-128"/>
                    <w:jc w:val="left"/>
                    <w:rPr>
                      <w:rFonts w:ascii="Montserrat" w:hAnsi="Montserrat" w:cs="Montserrat" w:eastAsia="Montserrat"/>
                      <w:sz w:val="72"/>
                      <w:szCs w:val="72"/>
                    </w:rPr>
                  </w:pPr>
                  <w:rPr/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-36"/>
                      <w:b/>
                      <w:bCs/>
                      <w:position w:val="3"/>
                    </w:rPr>
                    <w:t>there’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0"/>
                      <w:b/>
                      <w:bCs/>
                      <w:position w:val="3"/>
                    </w:rPr>
                    <w:t>s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-95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-36"/>
                      <w:w w:val="100"/>
                      <w:b/>
                      <w:bCs/>
                      <w:position w:val="3"/>
                    </w:rPr>
                    <w:t>nothin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0"/>
                      <w:w w:val="100"/>
                      <w:b/>
                      <w:bCs/>
                      <w:position w:val="3"/>
                    </w:rPr>
                    <w:t>g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-38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-36"/>
                      <w:w w:val="100"/>
                      <w:b/>
                      <w:bCs/>
                      <w:position w:val="3"/>
                    </w:rPr>
                    <w:t>mor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0"/>
                      <w:w w:val="100"/>
                      <w:b/>
                      <w:bCs/>
                      <w:position w:val="3"/>
                    </w:rPr>
                    <w:t>e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-76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-58"/>
                      <w:w w:val="100"/>
                      <w:b/>
                      <w:bCs/>
                      <w:position w:val="3"/>
                    </w:rPr>
                    <w:t>e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-56"/>
                      <w:w w:val="100"/>
                      <w:b/>
                      <w:bCs/>
                      <w:position w:val="3"/>
                    </w:rPr>
                    <w:t>x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-36"/>
                      <w:w w:val="100"/>
                      <w:b/>
                      <w:bCs/>
                      <w:position w:val="3"/>
                    </w:rPr>
                    <w:t>citing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.7384pt;margin-top:346.771912pt;width:80.696004pt;height:38pt;mso-position-horizontal-relative:page;mso-position-vertical-relative:page;z-index:-5830" type="#_x0000_t202" filled="f" stroked="f">
            <v:textbox inset="0,0,0,0">
              <w:txbxContent>
                <w:p>
                  <w:pPr>
                    <w:spacing w:before="0" w:after="0" w:line="753" w:lineRule="exact"/>
                    <w:ind w:left="20" w:right="-128"/>
                    <w:jc w:val="left"/>
                    <w:rPr>
                      <w:rFonts w:ascii="Montserrat" w:hAnsi="Montserrat" w:cs="Montserrat" w:eastAsia="Montserrat"/>
                      <w:sz w:val="72"/>
                      <w:szCs w:val="72"/>
                    </w:rPr>
                  </w:pPr>
                  <w:rPr/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-36"/>
                      <w:w w:val="103"/>
                      <w:b/>
                      <w:bCs/>
                      <w:position w:val="3"/>
                    </w:rPr>
                    <w:t>than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1.986404pt;margin-top:346.771912pt;width:115.004006pt;height:38pt;mso-position-horizontal-relative:page;mso-position-vertical-relative:page;z-index:-5829" type="#_x0000_t202" filled="f" stroked="f">
            <v:textbox inset="0,0,0,0">
              <w:txbxContent>
                <w:p>
                  <w:pPr>
                    <w:spacing w:before="0" w:after="0" w:line="753" w:lineRule="exact"/>
                    <w:ind w:left="20" w:right="-128"/>
                    <w:jc w:val="left"/>
                    <w:rPr>
                      <w:rFonts w:ascii="Montserrat" w:hAnsi="Montserrat" w:cs="Montserrat" w:eastAsia="Montserrat"/>
                      <w:sz w:val="72"/>
                      <w:szCs w:val="72"/>
                    </w:rPr>
                  </w:pPr>
                  <w:rPr/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w w:val="101"/>
                      <w:b/>
                      <w:bCs/>
                      <w:position w:val="3"/>
                    </w:rPr>
                    <w:t>a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-95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-36"/>
                      <w:w w:val="100"/>
                      <w:b/>
                      <w:bCs/>
                      <w:position w:val="3"/>
                    </w:rPr>
                    <w:t>good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1.542404pt;margin-top:346.771912pt;width:73.964004pt;height:38pt;mso-position-horizontal-relative:page;mso-position-vertical-relative:page;z-index:-5828" type="#_x0000_t202" filled="f" stroked="f">
            <v:textbox inset="0,0,0,0">
              <w:txbxContent>
                <w:p>
                  <w:pPr>
                    <w:spacing w:before="0" w:after="0" w:line="753" w:lineRule="exact"/>
                    <w:ind w:left="20" w:right="-128"/>
                    <w:jc w:val="left"/>
                    <w:rPr>
                      <w:rFonts w:ascii="Montserrat" w:hAnsi="Montserrat" w:cs="Montserrat" w:eastAsia="Montserrat"/>
                      <w:sz w:val="72"/>
                      <w:szCs w:val="72"/>
                    </w:rPr>
                  </w:pPr>
                  <w:rPr/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FFFFFF"/>
                      <w:spacing w:val="-36"/>
                      <w:w w:val="101"/>
                      <w:b/>
                      <w:bCs/>
                      <w:position w:val="3"/>
                    </w:rPr>
                    <w:t>idea</w:t>
                  </w:r>
                  <w:r>
                    <w:rPr>
                      <w:rFonts w:ascii="Montserrat" w:hAnsi="Montserrat" w:cs="Montserrat" w:eastAsia="Montserrat"/>
                      <w:sz w:val="72"/>
                      <w:szCs w:val="7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2757pt;margin-top:467.244965pt;width:51.869097pt;height:26pt;mso-position-horizontal-relative:page;mso-position-vertical-relative:page;z-index:-5827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left="20" w:right="-92"/>
                    <w:jc w:val="left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-36"/>
                      <w:w w:val="99"/>
                      <w:b/>
                      <w:bCs/>
                      <w:position w:val="2"/>
                    </w:rPr>
                    <w:t>9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0"/>
                      <w:w w:val="99"/>
                      <w:b/>
                      <w:bCs/>
                      <w:position w:val="2"/>
                    </w:rPr>
                    <w:t>5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-72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0"/>
                      <w:w w:val="100"/>
                      <w:b/>
                      <w:bCs/>
                      <w:position w:val="2"/>
                    </w:rPr>
                    <w:t>%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8.096695pt;margin-top:467.244965pt;width:37.69766pt;height:26pt;mso-position-horizontal-relative:page;mso-position-vertical-relative:page;z-index:-5826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left="20" w:right="-92"/>
                    <w:jc w:val="left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-36"/>
                      <w:w w:val="100"/>
                      <w:b/>
                      <w:bCs/>
                      <w:position w:val="2"/>
                    </w:rPr>
                    <w:t>453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9.980804pt;margin-top:467.244965pt;width:57.034816pt;height:26pt;mso-position-horizontal-relative:page;mso-position-vertical-relative:page;z-index:-5825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left="20" w:right="-92"/>
                    <w:jc w:val="left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-36"/>
                      <w:w w:val="99"/>
                      <w:b/>
                      <w:bCs/>
                      <w:position w:val="2"/>
                    </w:rPr>
                    <w:t>13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0"/>
                      <w:w w:val="99"/>
                      <w:b/>
                      <w:bCs/>
                      <w:position w:val="2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-72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0"/>
                      <w:w w:val="100"/>
                      <w:b/>
                      <w:bCs/>
                      <w:position w:val="2"/>
                    </w:rPr>
                    <w:t>k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1.525513pt;margin-top:467.244965pt;width:51.869097pt;height:26pt;mso-position-horizontal-relative:page;mso-position-vertical-relative:page;z-index:-5824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left="20" w:right="-92"/>
                    <w:jc w:val="left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-36"/>
                      <w:w w:val="99"/>
                      <w:b/>
                      <w:bCs/>
                      <w:position w:val="2"/>
                    </w:rPr>
                    <w:t>9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0"/>
                      <w:w w:val="99"/>
                      <w:b/>
                      <w:bCs/>
                      <w:position w:val="2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-72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0"/>
                      <w:w w:val="100"/>
                      <w:b/>
                      <w:bCs/>
                      <w:position w:val="2"/>
                    </w:rPr>
                    <w:t>%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0.872314pt;margin-top:467.244965pt;width:51.869097pt;height:26pt;mso-position-horizontal-relative:page;mso-position-vertical-relative:page;z-index:-5823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left="20" w:right="-92"/>
                    <w:jc w:val="left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-36"/>
                      <w:w w:val="99"/>
                      <w:b/>
                      <w:bCs/>
                      <w:position w:val="2"/>
                    </w:rPr>
                    <w:t>8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0"/>
                      <w:w w:val="99"/>
                      <w:b/>
                      <w:bCs/>
                      <w:position w:val="2"/>
                    </w:rPr>
                    <w:t>9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-72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FFFFFF"/>
                      <w:spacing w:val="0"/>
                      <w:w w:val="100"/>
                      <w:b/>
                      <w:bCs/>
                      <w:position w:val="2"/>
                    </w:rPr>
                    <w:t>%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.906502pt;margin-top:519.151550pt;width:72.587746pt;height:24pt;mso-position-horizontal-relative:page;mso-position-vertical-relative:page;z-index:-5822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5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3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99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413" w:right="393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99"/>
                      <w:position w:val="1"/>
                    </w:rPr>
                    <w:t>ia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0.397903pt;margin-top:519.151550pt;width:74.897003pt;height:24pt;mso-position-horizontal-relative:page;mso-position-vertical-relative:page;z-index:-5821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4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/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413" w:right="393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99"/>
                      <w:position w:val="1"/>
                    </w:rPr>
                    <w:t>mon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99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3.267303pt;margin-top:519.151550pt;width:70.444003pt;height:24pt;mso-position-horizontal-relative:page;mso-position-vertical-relative:page;z-index:-5820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Pu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4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/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368" w:right="348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99"/>
                      <w:position w:val="1"/>
                    </w:rPr>
                    <w:t>mon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99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8.72879pt;margin-top:519.151550pt;width:77.448003pt;height:24pt;mso-position-horizontal-relative:page;mso-position-vertical-relative:page;z-index:-5819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6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/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438" w:right="418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99"/>
                      <w:position w:val="1"/>
                    </w:rPr>
                    <w:t>mon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99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1.042786pt;margin-top:519.151550pt;width:71.622003pt;height:24pt;mso-position-horizontal-relative:page;mso-position-vertical-relative:page;z-index:-5818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140" w:right="122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-1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-2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5"/>
                      <w:w w:val="99"/>
                      <w:position w:val="1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6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-1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100"/>
                      <w:position w:val="1"/>
                    </w:rPr>
                    <w:t>at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-2"/>
                      <w:w w:val="100"/>
                      <w:position w:val="1"/>
                    </w:rPr>
                    <w:t>/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FFFFFF"/>
                      <w:spacing w:val="2"/>
                      <w:w w:val="100"/>
                      <w:position w:val="1"/>
                    </w:rPr>
                    <w:t>th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593.483765pt;width:214.296973pt;height:103.237484pt;mso-position-horizontal-relative:page;mso-position-vertical-relative:page;z-index:-5817" type="#_x0000_t202" filled="f" stroked="f">
            <v:textbox inset="0,0,0,0">
              <w:txbxContent>
                <w:p>
                  <w:pPr>
                    <w:spacing w:before="0" w:after="0" w:line="34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b/>
                      <w:bCs/>
                      <w:position w:val="2"/>
                    </w:rPr>
                    <w:t>OBJECTIVE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b/>
                      <w:bCs/>
                      <w:position w:val="2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56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000000"/>
                      <w:spacing w:val="0"/>
                      <w:position w:val="0"/>
                    </w:rPr>
                  </w:r>
                </w:p>
                <w:p>
                  <w:pPr>
                    <w:spacing w:before="96" w:after="0" w:line="240" w:lineRule="auto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nih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2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7.173615pt;margin-top:603.151550pt;width:308.248125pt;height:33.569738pt;mso-position-horizontal-relative:page;mso-position-vertical-relative:page;z-index:-5816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9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sum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uia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6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188" w:lineRule="exact"/>
                    <w:ind w:left="20" w:right="-44"/>
                    <w:jc w:val="left"/>
                    <w:tabs>
                      <w:tab w:pos="6140" w:val="left"/>
                    </w:tabs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w w:val="99"/>
                      <w:position w:val="1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w w:val="99"/>
                      <w:u w:val="single" w:color="96969C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w w:val="100"/>
                      <w:u w:val="single" w:color="96969C"/>
                      <w:position w:val="1"/>
                    </w:rPr>
                    <w:tab/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w w:val="100"/>
                      <w:u w:val="single" w:color="96969C"/>
                      <w:position w:val="1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w w:val="100"/>
                      <w:position w:val="1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7.173615pt;margin-top:639.151550pt;width:5.76pt;height:12pt;mso-position-horizontal-relative:page;mso-position-vertical-relative:page;z-index:-5815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9.173615pt;margin-top:639.151550pt;width:158.584211pt;height:24pt;mso-position-horizontal-relative:page;mso-position-vertical-relative:page;z-index:-5814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nia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8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?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7.173615pt;margin-top:675.15155pt;width:5.76pt;height:12pt;mso-position-horizontal-relative:page;mso-position-vertical-relative:page;z-index:-5813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9.173615pt;margin-top:675.15155pt;width:258.549614pt;height:48pt;mso-position-horizontal-relative:page;mso-position-vertical-relative:page;z-index:-5812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eum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5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8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?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712.721252pt;width:212.168172pt;height:60.0pt;mso-position-horizontal-relative:page;mso-position-vertical-relative:page;z-index:-581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?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eiu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w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7.173615pt;margin-top:722.721252pt;width:308.248125pt;height:10pt;mso-position-horizontal-relative:page;mso-position-vertical-relative:page;z-index:-581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tabs>
                      <w:tab w:pos="6140" w:val="left"/>
                    </w:tabs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w w:val="99"/>
                      <w:position w:val="1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w w:val="99"/>
                      <w:u w:val="single" w:color="96969C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w w:val="100"/>
                      <w:u w:val="single" w:color="96969C"/>
                      <w:position w:val="1"/>
                    </w:rPr>
                    <w:tab/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w w:val="100"/>
                      <w:u w:val="single" w:color="96969C"/>
                      <w:position w:val="1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w w:val="100"/>
                      <w:position w:val="1"/>
                    </w:rPr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7.173615pt;margin-top:735.15155pt;width:5.76pt;height:12pt;mso-position-horizontal-relative:page;mso-position-vertical-relative:page;z-index:-5809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9.173615pt;margin-top:735.15155pt;width:228.12662pt;height:36pt;mso-position-horizontal-relative:page;mso-position-vertical-relative:page;z-index:-5808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5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9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8.856873pt;margin-top:794.939392pt;width:6.566407pt;height:10pt;mso-position-horizontal-relative:page;mso-position-vertical-relative:page;z-index:-5807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9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1.830688pt;margin-top:426.921326pt;width:31pt;height:31pt;mso-position-horizontal-relative:page;mso-position-vertical-relative:page;z-index:-580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2.483887pt;margin-top:426.294617pt;width:31pt;height:31pt;mso-position-horizontal-relative:page;mso-position-vertical-relative:page;z-index:-580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0.841675pt;margin-top:435.921326pt;width:8pt;height:8pt;mso-position-horizontal-relative:page;mso-position-vertical-relative:page;z-index:-5804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left="40"/>
                    <w:jc w:val="left"/>
                    <w:rPr>
                      <w:sz w:val="16"/>
                      <w:szCs w:val="16"/>
                    </w:rPr>
                  </w:pPr>
                  <w:rPr/>
                  <w:r>
                    <w:rPr>
                      <w:sz w:val="16"/>
                      <w:szCs w:val="16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9.483887pt;margin-top:431.294617pt;width:8pt;height:8pt;mso-position-horizontal-relative:page;mso-position-vertical-relative:page;z-index:-5803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left="40"/>
                    <w:jc w:val="left"/>
                    <w:rPr>
                      <w:sz w:val="16"/>
                      <w:szCs w:val="16"/>
                    </w:rPr>
                  </w:pPr>
                  <w:rPr/>
                  <w:r>
                    <w:rPr>
                      <w:sz w:val="16"/>
                      <w:szCs w:val="16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7.483887pt;margin-top:431.294617pt;width:4pt;height:20pt;mso-position-horizontal-relative:page;mso-position-vertical-relative:page;z-index:-580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1.483887pt;margin-top:431.294617pt;width:8pt;height:4pt;mso-position-horizontal-relative:page;mso-position-vertical-relative:page;z-index:-5801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1.483887pt;margin-top:435.294617pt;width:4pt;height:16pt;mso-position-horizontal-relative:page;mso-position-vertical-relative:page;z-index:-580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5.483887pt;margin-top:435.294617pt;width:4pt;height:16pt;mso-position-horizontal-relative:page;mso-position-vertical-relative:page;z-index:-579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9.483887pt;margin-top:439.294617pt;width:4pt;height:12pt;mso-position-horizontal-relative:page;mso-position-vertical-relative:page;z-index:-579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3.483887pt;margin-top:439.294617pt;width:4pt;height:12pt;mso-position-horizontal-relative:page;mso-position-vertical-relative:page;z-index:-579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1.316502pt;margin-top:430.416901pt;width:9pt;height:14pt;mso-position-horizontal-relative:page;mso-position-vertical-relative:page;z-index:-579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0.316498pt;margin-top:430.416901pt;width:9pt;height:14pt;mso-position-horizontal-relative:page;mso-position-vertical-relative:page;z-index:-579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2.117706pt;margin-top:50.929115pt;width:10.63pt;height:9.2125pt;mso-position-horizontal-relative:page;mso-position-vertical-relative:page;z-index:-5794" type="#_x0000_t202" filled="f" stroked="f">
            <v:textbox inset="0,0,0,0">
              <w:txbxContent>
                <w:p>
                  <w:pPr>
                    <w:spacing w:before="4" w:after="0" w:line="180" w:lineRule="exact"/>
                    <w:ind w:left="40"/>
                    <w:jc w:val="left"/>
                    <w:rPr>
                      <w:sz w:val="18"/>
                      <w:szCs w:val="18"/>
                    </w:rPr>
                  </w:pPr>
                  <w:rPr/>
                  <w:r>
                    <w:rPr>
                      <w:sz w:val="18"/>
                      <w:szCs w:val="18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8.173615pt;margin-top:588.750244pt;width:306.25pt;height:12pt;mso-position-horizontal-relative:page;mso-position-vertical-relative:page;z-index:-579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8.173615pt;margin-top:623.000244pt;width:306.248125pt;height:12pt;mso-position-horizontal-relative:page;mso-position-vertical-relative:page;z-index:-579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8.173615pt;margin-top:660.750244pt;width:306.25pt;height:12pt;mso-position-horizontal-relative:page;mso-position-vertical-relative:page;z-index:-579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8.173615pt;margin-top:719.000244pt;width:306.248125pt;height:12pt;mso-position-horizontal-relative:page;mso-position-vertical-relative:page;z-index:-579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75.897888pt;width:533.571pt;height:12pt;mso-position-horizontal-relative:page;mso-position-vertical-relative:page;z-index:-578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1920" w:h="16840"/>
          <w:pgMar w:top="880" w:bottom="280" w:left="1120" w:right="168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30.852301pt;margin-top:786.897888pt;width:533.571pt;height:.1pt;mso-position-horizontal-relative:page;mso-position-vertical-relative:page;z-index:-5788" coordorigin="617,15738" coordsize="10671,2">
            <v:shape style="position:absolute;left:617;top:15738;width:10671;height:2" coordorigin="617,15738" coordsize="10671,0" path="m617,15738l11288,15738e" filled="f" stroked="t" strokeweight=".992pt" strokecolor="#96969C">
              <v:path arrowok="t"/>
            </v:shape>
          </v:group>
          <w10:wrap type="none"/>
        </w:pict>
      </w:r>
      <w:r>
        <w:rPr/>
        <w:pict>
          <v:group style="position:absolute;margin-left:30.300301pt;margin-top:87.374313pt;width:533.8318pt;height:8.9819pt;mso-position-horizontal-relative:page;mso-position-vertical-relative:page;z-index:-5787" coordorigin="606,1747" coordsize="10677,180">
            <v:group style="position:absolute;left:616;top:1763;width:84;height:81" coordorigin="616,1763" coordsize="84,81">
              <v:shape style="position:absolute;left:616;top:1763;width:84;height:81" coordorigin="616,1763" coordsize="84,81" path="m648,1763l619,1788,619,1801,619,1807,616,1819,618,1825,617,1834,620,1837,624,1843,673,1806,682,1793,694,1783,697,1777,700,1771,697,1765,684,1765,668,1763,648,1763e" filled="t" fillcolor="#50535C" stroked="f">
                <v:path arrowok="t"/>
                <v:fill/>
              </v:shape>
              <v:shape style="position:absolute;left:616;top:1763;width:84;height:81" coordorigin="616,1763" coordsize="84,81" path="m696,1763l686,1765,684,1765,697,1765,696,1763e" filled="t" fillcolor="#50535C" stroked="f">
                <v:path arrowok="t"/>
                <v:fill/>
              </v:shape>
            </v:group>
            <v:group style="position:absolute;left:761;top:1767;width:206;height:144" coordorigin="761,1767" coordsize="206,144">
              <v:shape style="position:absolute;left:761;top:1767;width:206;height:144" coordorigin="761,1767" coordsize="206,144" path="m894,1767l890,1769,884,1772,876,1783,871,1788,842,1817,829,1832,822,1842,815,1851,802,1859,801,1861,796,1867,792,1870,781,1882,773,1890,761,1904,763,1909,774,1911,780,1911,795,1909,803,1907,819,1904,827,1904,857,1904,861,1899,865,1894,871,1886,882,1873,898,1855,912,1841,955,1790,959,1786,968,1777,966,1772,910,1772,902,1771,900,1769,896,1767,895,1767,894,1767e" filled="t" fillcolor="#50535C" stroked="f">
                <v:path arrowok="t"/>
                <v:fill/>
              </v:shape>
              <v:shape style="position:absolute;left:761;top:1767;width:206;height:144" coordorigin="761,1767" coordsize="206,144" path="m857,1904l827,1904,840,1909,846,1909,854,1906,856,1905,857,1904e" filled="t" fillcolor="#50535C" stroked="f">
                <v:path arrowok="t"/>
                <v:fill/>
              </v:shape>
              <v:shape style="position:absolute;left:761;top:1767;width:206;height:144" coordorigin="761,1767" coordsize="206,144" path="m951,1768l943,1770,940,1770,925,1771,915,1772,910,1772,966,1772,966,1772,955,1768,951,1768e" filled="t" fillcolor="#50535C" stroked="f">
                <v:path arrowok="t"/>
                <v:fill/>
              </v:shape>
              <v:shape style="position:absolute;left:761;top:1767;width:206;height:144" coordorigin="761,1767" coordsize="206,144" path="m896,1767l895,1767,896,1767e" filled="t" fillcolor="#50535C" stroked="f">
                <v:path arrowok="t"/>
                <v:fill/>
              </v:shape>
            </v:group>
            <v:group style="position:absolute;left:911;top:1764;width:203;height:153" coordorigin="911,1764" coordsize="203,153">
              <v:shape style="position:absolute;left:911;top:1764;width:203;height:153" coordorigin="911,1764" coordsize="203,153" path="m1045,1765l1041,1766,1033,1774,1018,1788,987,1817,986,1818,954,1855,939,1871,927,1887,914,1902,911,1904,911,1907,914,1915,918,1917,925,1915,927,1915,929,1914,949,1912,969,1910,971,1910,987,1910,991,1904,994,1901,1002,1892,1009,1885,1021,1872,1027,1864,1035,1857,1048,1844,1062,1828,1074,1812,1087,1797,1093,1790,1100,1785,1114,1775,1112,1768,1108,1766,1086,1766,1085,1766,1068,1766,1062,1766,1056,1766,1045,1765e" filled="t" fillcolor="#50535C" stroked="f">
                <v:path arrowok="t"/>
                <v:fill/>
              </v:shape>
              <v:shape style="position:absolute;left:911;top:1764;width:203;height:153" coordorigin="911,1764" coordsize="203,153" path="m987,1910l971,1910,974,1911,984,1914,985,1913,987,1910e" filled="t" fillcolor="#50535C" stroked="f">
                <v:path arrowok="t"/>
                <v:fill/>
              </v:shape>
              <v:shape style="position:absolute;left:911;top:1764;width:203;height:153" coordorigin="911,1764" coordsize="203,153" path="m1100,1764l1092,1766,1086,1766,1108,1766,1103,1764,1100,1764e" filled="t" fillcolor="#50535C" stroked="f">
                <v:path arrowok="t"/>
                <v:fill/>
              </v:shape>
              <v:shape style="position:absolute;left:911;top:1764;width:203;height:153" coordorigin="911,1764" coordsize="203,153" path="m1076,1766l1072,1766,1068,1766,1068,1766,1085,1766,1076,1766e" filled="t" fillcolor="#50535C" stroked="f">
                <v:path arrowok="t"/>
                <v:fill/>
              </v:shape>
            </v:group>
            <v:group style="position:absolute;left:1626;top:1761;width:208;height:154" coordorigin="1626,1761" coordsize="208,154">
              <v:shape style="position:absolute;left:1626;top:1761;width:208;height:154" coordorigin="1626,1761" coordsize="208,154" path="m1763,1761l1760,1764,1758,1766,1750,1775,1739,1787,1725,1801,1706,1819,1678,1847,1672,1853,1667,1859,1653,1873,1639,1888,1626,1903,1626,1905,1630,1914,1633,1916,1643,1910,1645,1909,1654,1908,1661,1908,1679,1906,1715,1906,1720,1901,1723,1898,1732,1888,1772,1843,1785,1828,1799,1813,1812,1798,1827,1784,1834,1779,1833,1775,1828,1769,1773,1769,1770,1768,1766,1764,1765,1763,1763,1761e" filled="t" fillcolor="#50535C" stroked="f">
                <v:path arrowok="t"/>
                <v:fill/>
              </v:shape>
              <v:shape style="position:absolute;left:1626;top:1761;width:208;height:154" coordorigin="1626,1761" coordsize="208,154" path="m1715,1906l1679,1906,1691,1907,1708,1909,1713,1908,1715,1906e" filled="t" fillcolor="#50535C" stroked="f">
                <v:path arrowok="t"/>
                <v:fill/>
              </v:shape>
              <v:shape style="position:absolute;left:1626;top:1761;width:208;height:154" coordorigin="1626,1761" coordsize="208,154" path="m1661,1908l1654,1908,1660,1908,1661,1908e" filled="t" fillcolor="#50535C" stroked="f">
                <v:path arrowok="t"/>
                <v:fill/>
              </v:shape>
              <v:shape style="position:absolute;left:1626;top:1761;width:208;height:154" coordorigin="1626,1761" coordsize="208,154" path="m1802,1765l1789,1767,1783,1768,1773,1769,1828,1769,1827,1769,1807,1769,1802,1765e" filled="t" fillcolor="#50535C" stroked="f">
                <v:path arrowok="t"/>
                <v:fill/>
              </v:shape>
              <v:shape style="position:absolute;left:1626;top:1761;width:208;height:154" coordorigin="1626,1761" coordsize="208,154" path="m1817,1766l1807,1769,1827,1769,1825,1766,1821,1766,1817,1766e" filled="t" fillcolor="#50535C" stroked="f">
                <v:path arrowok="t"/>
                <v:fill/>
              </v:shape>
              <v:shape style="position:absolute;left:1626;top:1761;width:208;height:154" coordorigin="1626,1761" coordsize="208,154" path="m1825,1766l1821,1766,1825,1766e" filled="t" fillcolor="#50535C" stroked="f">
                <v:path arrowok="t"/>
                <v:fill/>
              </v:shape>
            </v:group>
            <v:group style="position:absolute;left:2053;top:1759;width:210;height:152" coordorigin="2053,1759" coordsize="210,152">
              <v:shape style="position:absolute;left:2053;top:1759;width:210;height:152" coordorigin="2053,1759" coordsize="210,152" path="m2192,1759l2189,1761,2167,1783,2149,1801,2137,1815,2123,1830,2107,1846,2093,1860,2078,1874,2064,1888,2061,1890,2058,1893,2053,1898,2053,1900,2057,1908,2061,1911,2071,1908,2097,1908,2102,1906,2108,1906,2130,1906,2130,1906,2140,1895,2154,1881,2169,1868,2171,1866,2172,1864,2182,1854,2190,1844,2200,1835,2214,1821,2259,1778,2261,1775,2262,1773,2260,1766,2207,1766,2201,1765,2192,1759e" filled="t" fillcolor="#50535C" stroked="f">
                <v:path arrowok="t"/>
                <v:fill/>
              </v:shape>
              <v:shape style="position:absolute;left:2053;top:1759;width:210;height:152" coordorigin="2053,1759" coordsize="210,152" path="m2097,1908l2071,1908,2076,1909,2086,1910,2092,1910,2097,1908e" filled="t" fillcolor="#50535C" stroked="f">
                <v:path arrowok="t"/>
                <v:fill/>
              </v:shape>
              <v:shape style="position:absolute;left:2053;top:1759;width:210;height:152" coordorigin="2053,1759" coordsize="210,152" path="m2130,1906l2108,1906,2117,1906,2121,1908,2125,1910,2128,1908,2130,1906e" filled="t" fillcolor="#50535C" stroked="f">
                <v:path arrowok="t"/>
                <v:fill/>
              </v:shape>
              <v:shape style="position:absolute;left:2053;top:1759;width:210;height:152" coordorigin="2053,1759" coordsize="210,152" path="m2215,1763l2213,1764,2207,1766,2260,1766,2260,1766,2227,1766,2215,1763e" filled="t" fillcolor="#50535C" stroked="f">
                <v:path arrowok="t"/>
                <v:fill/>
              </v:shape>
              <v:shape style="position:absolute;left:2053;top:1759;width:210;height:152" coordorigin="2053,1759" coordsize="210,152" path="m2258,1761l2237,1762,2227,1766,2260,1766,2259,1762,2258,1761e" filled="t" fillcolor="#50535C" stroked="f">
                <v:path arrowok="t"/>
                <v:fill/>
              </v:shape>
            </v:group>
            <v:group style="position:absolute;left:2199;top:1758;width:211;height:150" coordorigin="2199,1758" coordsize="211,150">
              <v:shape style="position:absolute;left:2199;top:1758;width:211;height:150" coordorigin="2199,1758" coordsize="211,150" path="m2339,1758l2330,1767,2322,1775,2307,1792,2265,1832,2251,1846,2244,1854,2236,1861,2225,1869,2223,1871,2212,1881,2206,1888,2204,1890,2199,1897,2199,1901,2204,1906,2208,1907,2215,1904,2218,1903,2263,1902,2279,1902,2292,1889,2322,1859,2324,1857,2329,1854,2341,1843,2355,1829,2387,1796,2401,1782,2407,1777,2410,1772,2404,1764,2363,1764,2356,1764,2349,1764,2339,1758e" filled="t" fillcolor="#50535C" stroked="f">
                <v:path arrowok="t"/>
                <v:fill/>
              </v:shape>
              <v:shape style="position:absolute;left:2199;top:1758;width:211;height:150" coordorigin="2199,1758" coordsize="211,150" path="m2279,1902l2263,1902,2264,1902,2273,1906,2278,1903,2279,1902e" filled="t" fillcolor="#50535C" stroked="f">
                <v:path arrowok="t"/>
                <v:fill/>
              </v:shape>
              <v:shape style="position:absolute;left:2199;top:1758;width:211;height:150" coordorigin="2199,1758" coordsize="211,150" path="m2391,1760l2380,1763,2363,1764,2404,1764,2397,1761,2391,1760e" filled="t" fillcolor="#50535C" stroked="f">
                <v:path arrowok="t"/>
                <v:fill/>
              </v:shape>
            </v:group>
            <v:group style="position:absolute;left:1913;top:1761;width:200;height:151" coordorigin="1913,1761" coordsize="200,151">
              <v:shape style="position:absolute;left:1913;top:1761;width:200;height:151" coordorigin="1913,1761" coordsize="200,151" path="m1965,1910l1945,1910,1955,1912,1960,1912,1965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1944,1910l1930,1910,1939,1910,1944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2051,1761l2044,1763,2040,1766,2032,1777,2027,1782,2021,1789,1994,1815,1981,1829,1967,1845,1952,1862,1938,1876,1924,1890,1922,1892,1919,1894,1913,1902,1916,1908,1916,1908,1926,1910,1930,1910,1944,1910,1945,1910,1965,1910,1971,1908,1977,1907,1991,1907,1992,1906,1995,1905,1997,1894,2013,1879,2058,1834,2091,1796,2098,1789,2108,1782,2109,1780,2115,1773,2114,1767,2060,1767,2058,1767,2056,1767,2051,1761e" filled="t" fillcolor="#50535C" stroked="f">
                <v:path arrowok="t"/>
                <v:fill/>
              </v:shape>
              <v:shape style="position:absolute;left:1913;top:1761;width:200;height:151" coordorigin="1913,1761" coordsize="200,151" path="m1991,1907l1977,1907,1986,1908,1989,1908,1991,1907e" filled="t" fillcolor="#50535C" stroked="f">
                <v:path arrowok="t"/>
                <v:fill/>
              </v:shape>
              <v:shape style="position:absolute;left:1913;top:1761;width:200;height:151" coordorigin="1913,1761" coordsize="200,151" path="m2099,1761l2072,1764,2060,1767,2114,1767,2112,1762,2099,1761e" filled="t" fillcolor="#50535C" stroked="f">
                <v:path arrowok="t"/>
                <v:fill/>
              </v:shape>
            </v:group>
            <v:group style="position:absolute;left:2346;top:1760;width:204;height:146" coordorigin="2346,1760" coordsize="204,146">
              <v:shape style="position:absolute;left:2346;top:1760;width:204;height:146" coordorigin="2346,1760" coordsize="204,146" path="m2482,1760l2480,1761,2476,1765,2447,1794,2433,1808,2417,1825,2402,1839,2388,1853,2379,1862,2370,1872,2356,1883,2353,1887,2346,1893,2346,1897,2351,1904,2354,1906,2364,1905,2372,1905,2387,1901,2406,1901,2410,1900,2411,1900,2424,1900,2426,1899,2431,1892,2432,1891,2440,1884,2448,1877,2458,1866,2483,1839,2500,1821,2514,1807,2529,1794,2545,1781,2550,1778,2550,1771,2543,1765,2542,1764,2491,1764,2482,1760e" filled="t" fillcolor="#50535C" stroked="f">
                <v:path arrowok="t"/>
                <v:fill/>
              </v:shape>
              <v:shape style="position:absolute;left:2346;top:1760;width:204;height:146" coordorigin="2346,1760" coordsize="204,146" path="m2372,1905l2364,1905,2370,1905,2372,1905e" filled="t" fillcolor="#50535C" stroked="f">
                <v:path arrowok="t"/>
                <v:fill/>
              </v:shape>
              <v:shape style="position:absolute;left:2346;top:1760;width:204;height:146" coordorigin="2346,1760" coordsize="204,146" path="m2406,1901l2387,1901,2399,1904,2406,1901e" filled="t" fillcolor="#50535C" stroked="f">
                <v:path arrowok="t"/>
                <v:fill/>
              </v:shape>
              <v:shape style="position:absolute;left:2346;top:1760;width:204;height:146" coordorigin="2346,1760" coordsize="204,146" path="m2424,1900l2411,1900,2420,1903,2424,1900e" filled="t" fillcolor="#50535C" stroked="f">
                <v:path arrowok="t"/>
                <v:fill/>
              </v:shape>
              <v:shape style="position:absolute;left:2346;top:1760;width:204;height:146" coordorigin="2346,1760" coordsize="204,146" path="m2539,1762l2527,1762,2516,1763,2498,1763,2491,1764,2542,1764,2541,1763,2541,1763,2516,1763,2541,1763,2539,1762e" filled="t" fillcolor="#50535C" stroked="f">
                <v:path arrowok="t"/>
                <v:fill/>
              </v:shape>
            </v:group>
            <v:group style="position:absolute;left:1771;top:1761;width:202;height:151" coordorigin="1771,1761" coordsize="202,151">
              <v:shape style="position:absolute;left:1771;top:1761;width:202;height:151" coordorigin="1771,1761" coordsize="202,151" path="m1906,1761l1906,1761,1896,1769,1894,1772,1889,1777,1836,1835,1824,1847,1805,1867,1774,1896,1773,1899,1771,1904,1772,1907,1779,1909,1782,1912,1786,1908,1788,1906,1790,1905,1831,1902,1838,1902,1843,1902,1855,1901,1858,1899,1865,1888,1870,1883,1897,1854,1911,1840,1926,1823,1940,1809,1954,1795,1970,1782,1971,1781,1972,1780,1973,1776,1974,1774,1973,1769,1923,1769,1918,1769,1906,1761e" filled="t" fillcolor="#50535C" stroked="f">
                <v:path arrowok="t"/>
                <v:fill/>
              </v:shape>
              <v:shape style="position:absolute;left:1771;top:1761;width:202;height:151" coordorigin="1771,1761" coordsize="202,151" path="m1838,1902l1831,1902,1831,1902,1838,1902e" filled="t" fillcolor="#50535C" stroked="f">
                <v:path arrowok="t"/>
                <v:fill/>
              </v:shape>
              <v:shape style="position:absolute;left:1771;top:1761;width:202;height:151" coordorigin="1771,1761" coordsize="202,151" path="m1967,1763l1949,1766,1939,1768,1923,1769,1973,1769,1972,1766,1967,1763e" filled="t" fillcolor="#50535C" stroked="f">
                <v:path arrowok="t"/>
                <v:fill/>
              </v:shape>
            </v:group>
            <v:group style="position:absolute;left:1200;top:1760;width:200;height:149" coordorigin="1200,1760" coordsize="200,149">
              <v:shape style="position:absolute;left:1200;top:1760;width:200;height:149" coordorigin="1200,1760" coordsize="200,149" path="m1329,1762l1326,1763,1322,1767,1321,1769,1276,1817,1264,1830,1247,1848,1212,1884,1205,1890,1200,1900,1207,1908,1216,1909,1235,1903,1245,1900,1283,1900,1286,1892,1288,1890,1336,1842,1365,1809,1379,1794,1393,1780,1399,1775,1399,1770,1395,1766,1343,1766,1329,1762e" filled="t" fillcolor="#50535C" stroked="f">
                <v:path arrowok="t"/>
                <v:fill/>
              </v:shape>
              <v:shape style="position:absolute;left:1200;top:1760;width:200;height:149" coordorigin="1200,1760" coordsize="200,149" path="m1279,1902l1265,1902,1276,1902,1279,1902e" filled="t" fillcolor="#50535C" stroked="f">
                <v:path arrowok="t"/>
                <v:fill/>
              </v:shape>
              <v:shape style="position:absolute;left:1200;top:1760;width:200;height:149" coordorigin="1200,1760" coordsize="200,149" path="m1283,1900l1245,1900,1260,1902,1279,1902,1282,1901,1283,1900e" filled="t" fillcolor="#50535C" stroked="f">
                <v:path arrowok="t"/>
                <v:fill/>
              </v:shape>
              <v:shape style="position:absolute;left:1200;top:1760;width:200;height:149" coordorigin="1200,1760" coordsize="200,149" path="m1386,1760l1368,1762,1343,1766,1395,1766,1390,1762,1386,1760e" filled="t" fillcolor="#50535C" stroked="f">
                <v:path arrowok="t"/>
                <v:fill/>
              </v:shape>
            </v:group>
            <v:group style="position:absolute;left:1345;top:1762;width:198;height:147" coordorigin="1345,1762" coordsize="198,147">
              <v:shape style="position:absolute;left:1345;top:1762;width:198;height:147" coordorigin="1345,1762" coordsize="198,147" path="m1475,1762l1474,1763,1464,1773,1446,1792,1432,1807,1418,1821,1409,1829,1400,1837,1389,1850,1387,1854,1377,1864,1349,1895,1347,1897,1345,1901,1345,1903,1348,1908,1355,1910,1360,1907,1362,1906,1370,1904,1393,1901,1422,1901,1422,1901,1427,1896,1452,1871,1470,1854,1482,1840,1512,1808,1525,1793,1539,1779,1543,1776,1543,1769,1537,1766,1495,1766,1485,1766,1475,1762e" filled="t" fillcolor="#50535C" stroked="f">
                <v:path arrowok="t"/>
                <v:fill/>
              </v:shape>
              <v:shape style="position:absolute;left:1345;top:1762;width:198;height:147" coordorigin="1345,1762" coordsize="198,147" path="m1422,1901l1393,1901,1412,1901,1418,1903,1422,1901e" filled="t" fillcolor="#50535C" stroked="f">
                <v:path arrowok="t"/>
                <v:fill/>
              </v:shape>
              <v:shape style="position:absolute;left:1345;top:1762;width:198;height:147" coordorigin="1345,1762" coordsize="198,147" path="m1513,1764l1495,1766,1537,1766,1535,1765,1533,1764,1520,1764,1513,1764e" filled="t" fillcolor="#50535C" stroked="f">
                <v:path arrowok="t"/>
                <v:fill/>
              </v:shape>
              <v:shape style="position:absolute;left:1345;top:1762;width:198;height:147" coordorigin="1345,1762" coordsize="198,147" path="m1531,1763l1520,1764,1533,1764,1531,1763e" filled="t" fillcolor="#50535C" stroked="f">
                <v:path arrowok="t"/>
                <v:fill/>
              </v:shape>
            </v:group>
            <v:group style="position:absolute;left:1491;top:1763;width:199;height:149" coordorigin="1491,1763" coordsize="199,149">
              <v:shape style="position:absolute;left:1491;top:1763;width:199;height:149" coordorigin="1491,1763" coordsize="199,149" path="m1619,1763l1615,1767,1611,1770,1589,1793,1545,1840,1530,1857,1500,1890,1497,1893,1491,1899,1491,1904,1495,1910,1503,1912,1510,1906,1526,1904,1533,1903,1544,1902,1561,1902,1570,1901,1571,1901,1576,1894,1580,1888,1590,1876,1618,1847,1624,1841,1629,1835,1642,1821,1649,1814,1666,1797,1674,1787,1685,1779,1687,1778,1688,1776,1690,1774,1688,1769,1687,1768,1638,1768,1629,1768,1619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571,1901e" filled="t" fillcolor="#50535C" stroked="f">
                <v:path arrowok="t"/>
                <v:fill/>
              </v:shape>
              <v:shape style="position:absolute;left:1491;top:1763;width:199;height:149" coordorigin="1491,1763" coordsize="199,149" path="m1651,1765l1638,1768,1687,1768,1686,1767,1669,1767,1664,1766,1655,1766,1651,1765e" filled="t" fillcolor="#50535C" stroked="f">
                <v:path arrowok="t"/>
                <v:fill/>
              </v:shape>
              <v:shape style="position:absolute;left:1491;top:1763;width:199;height:149" coordorigin="1491,1763" coordsize="199,149" path="m1675,1763l1669,1767,1686,1767,1684,1765,1678,1763,1675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664,1766l1655,1766,1664,1766,1664,1766e" filled="t" fillcolor="#50535C" stroked="f">
                <v:path arrowok="t"/>
                <v:fill/>
              </v:shape>
            </v:group>
            <v:group style="position:absolute;left:2488;top:1763;width:194;height:144" coordorigin="2488,1763" coordsize="194,144">
              <v:shape style="position:absolute;left:2488;top:1763;width:194;height:144" coordorigin="2488,1763" coordsize="194,144" path="m2561,1904l2546,1904,2557,1907,2559,1905,2561,1904e" filled="t" fillcolor="#50535C" stroked="f">
                <v:path arrowok="t"/>
                <v:fill/>
              </v:shape>
              <v:shape style="position:absolute;left:2488;top:1763;width:194;height:144" coordorigin="2488,1763" coordsize="194,144" path="m2534,1905l2507,1905,2511,1906,2517,1906,2521,1907,2534,1905e" filled="t" fillcolor="#50535C" stroked="f">
                <v:path arrowok="t"/>
                <v:fill/>
              </v:shape>
              <v:shape style="position:absolute;left:2488;top:1763;width:194;height:144" coordorigin="2488,1763" coordsize="194,144" path="m2618,1763l2615,1765,2606,1774,2600,1780,2548,1836,2501,1882,2490,1892,2489,1894,2488,1895,2491,1902,2496,1906,2507,1905,2534,1905,2546,1904,2561,1904,2569,1895,2617,1846,2626,1836,2639,1821,2653,1807,2668,1794,2683,1781,2683,1768,2682,1767,2652,1767,2647,1766,2629,1766,2626,1766,2618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64,1763l2652,1767,2682,1767,2680,1764,2667,1764,2664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42,1765l2629,1766,2647,1766,2642,1765e" filled="t" fillcolor="#50535C" stroked="f">
                <v:path arrowok="t"/>
                <v:fill/>
              </v:shape>
            </v:group>
            <v:group style="position:absolute;left:1053;top:1764;width:190;height:146" coordorigin="1053,1764" coordsize="190,146">
              <v:shape style="position:absolute;left:1053;top:1764;width:190;height:146" coordorigin="1053,1764" coordsize="190,146" path="m1179,1767l1176,1769,1074,1876,1066,1884,1058,1893,1057,1893,1053,1899,1055,1905,1064,1909,1067,1910,1082,1908,1092,1907,1109,1904,1115,1903,1132,1903,1137,1897,1140,1891,1149,1883,1161,1869,1176,1852,1188,1841,1205,1821,1217,1806,1243,1774,1241,1772,1241,1771,1195,1771,1179,1767e" filled="t" fillcolor="#50535C" stroked="f">
                <v:path arrowok="t"/>
                <v:fill/>
              </v:shape>
              <v:shape style="position:absolute;left:1053;top:1764;width:190;height:146" coordorigin="1053,1764" coordsize="190,146" path="m1132,1903l1115,1903,1126,1908,1130,1907,1132,1903e" filled="t" fillcolor="#50535C" stroked="f">
                <v:path arrowok="t"/>
                <v:fill/>
              </v:shape>
              <v:shape style="position:absolute;left:1053;top:1764;width:190;height:146" coordorigin="1053,1764" coordsize="190,146" path="m1226,1764l1207,1769,1195,1771,1241,1771,1240,1769,1232,1766,1226,1764e" filled="t" fillcolor="#50535C" stroked="f">
                <v:path arrowok="t"/>
                <v:fill/>
              </v:shape>
            </v:group>
            <v:group style="position:absolute;left:626;top:1768;width:196;height:143" coordorigin="626,1768" coordsize="196,143">
              <v:shape style="position:absolute;left:626;top:1768;width:196;height:143" coordorigin="626,1768" coordsize="196,143" path="m757,1768l754,1770,751,1772,694,1830,666,1859,652,1873,645,1881,639,1889,626,1899,627,1905,639,1910,645,1910,656,1908,659,1906,670,1905,677,1901,703,1901,706,1899,707,1898,726,1874,741,1858,753,1846,771,1828,821,1775,819,1773,818,1772,798,1772,792,1771,776,1770,766,1769,757,1768e" filled="t" fillcolor="#50535C" stroked="f">
                <v:path arrowok="t"/>
                <v:fill/>
              </v:shape>
              <v:shape style="position:absolute;left:626;top:1768;width:196;height:143" coordorigin="626,1768" coordsize="196,143" path="m703,1901l677,1901,692,1910,698,1906,703,1901e" filled="t" fillcolor="#50535C" stroked="f">
                <v:path arrowok="t"/>
                <v:fill/>
              </v:shape>
              <v:shape style="position:absolute;left:626;top:1768;width:196;height:143" coordorigin="626,1768" coordsize="196,143" path="m808,1770l798,1772,818,1772,818,1771,812,1770,808,1770e" filled="t" fillcolor="#50535C" stroked="f">
                <v:path arrowok="t"/>
                <v:fill/>
              </v:shape>
            </v:group>
            <v:group style="position:absolute;left:5649;top:1761;width:208;height:154" coordorigin="5649,1761" coordsize="208,154">
              <v:shape style="position:absolute;left:5649;top:1761;width:208;height:154" coordorigin="5649,1761" coordsize="208,154" path="m5787,1761l5784,1764,5781,1766,5773,1775,5762,1787,5748,1801,5729,1819,5701,1847,5695,1853,5691,1859,5676,1873,5663,1888,5649,1903,5649,1905,5653,1914,5656,1916,5666,1910,5668,1909,5677,1908,5684,1908,5702,1906,5738,1906,5743,1901,5747,1898,5755,1888,5795,1843,5809,1828,5822,1813,5835,1798,5850,1784,5857,1779,5856,1775,5851,1769,5796,1769,5793,1768,5790,1764,5788,1763,5787,1761e" filled="t" fillcolor="#50535C" stroked="f">
                <v:path arrowok="t"/>
                <v:fill/>
              </v:shape>
              <v:shape style="position:absolute;left:5649;top:1761;width:208;height:154" coordorigin="5649,1761" coordsize="208,154" path="m5738,1906l5702,1906,5714,1907,5731,1909,5736,1908,5738,1906e" filled="t" fillcolor="#50535C" stroked="f">
                <v:path arrowok="t"/>
                <v:fill/>
              </v:shape>
              <v:shape style="position:absolute;left:5649;top:1761;width:208;height:154" coordorigin="5649,1761" coordsize="208,154" path="m5684,1908l5677,1908,5683,1908,5684,1908e" filled="t" fillcolor="#50535C" stroked="f">
                <v:path arrowok="t"/>
                <v:fill/>
              </v:shape>
              <v:shape style="position:absolute;left:5649;top:1761;width:208;height:154" coordorigin="5649,1761" coordsize="208,154" path="m5825,1765l5813,1767,5806,1768,5796,1769,5851,1769,5851,1769,5831,1769,5825,1765e" filled="t" fillcolor="#50535C" stroked="f">
                <v:path arrowok="t"/>
                <v:fill/>
              </v:shape>
              <v:shape style="position:absolute;left:5649;top:1761;width:208;height:154" coordorigin="5649,1761" coordsize="208,154" path="m5840,1766l5831,1769,5851,1769,5848,1766,5845,1766,5840,1766e" filled="t" fillcolor="#50535C" stroked="f">
                <v:path arrowok="t"/>
                <v:fill/>
              </v:shape>
              <v:shape style="position:absolute;left:5649;top:1761;width:208;height:154" coordorigin="5649,1761" coordsize="208,154" path="m5848,1766l5845,1766,5848,1766e" filled="t" fillcolor="#50535C" stroked="f">
                <v:path arrowok="t"/>
                <v:fill/>
              </v:shape>
            </v:group>
            <v:group style="position:absolute;left:6076;top:1759;width:210;height:152" coordorigin="6076,1759" coordsize="210,152">
              <v:shape style="position:absolute;left:6076;top:1759;width:210;height:152" coordorigin="6076,1759" coordsize="210,152" path="m6215,1759l6212,1761,6190,1783,6173,1801,6160,1815,6146,1830,6130,1846,6116,1860,6102,1874,6087,1888,6085,1890,6082,1893,6076,1898,6076,1900,6080,1908,6084,1911,6095,1908,6120,1908,6126,1906,6131,1906,6153,1906,6153,1906,6164,1895,6177,1881,6192,1868,6194,1866,6196,1864,6205,1854,6213,1844,6223,1835,6237,1821,6282,1778,6284,1775,6286,1773,6284,1766,6230,1766,6225,1765,6215,1759e" filled="t" fillcolor="#50535C" stroked="f">
                <v:path arrowok="t"/>
                <v:fill/>
              </v:shape>
              <v:shape style="position:absolute;left:6076;top:1759;width:210;height:152" coordorigin="6076,1759" coordsize="210,152" path="m6120,1908l6095,1908,6099,1909,6109,1910,6115,1910,6120,1908e" filled="t" fillcolor="#50535C" stroked="f">
                <v:path arrowok="t"/>
                <v:fill/>
              </v:shape>
              <v:shape style="position:absolute;left:6076;top:1759;width:210;height:152" coordorigin="6076,1759" coordsize="210,152" path="m6153,1906l6131,1906,6141,1906,6144,1908,6149,1910,6151,1908,6153,1906e" filled="t" fillcolor="#50535C" stroked="f">
                <v:path arrowok="t"/>
                <v:fill/>
              </v:shape>
              <v:shape style="position:absolute;left:6076;top:1759;width:210;height:152" coordorigin="6076,1759" coordsize="210,152" path="m6238,1763l6237,1764,6230,1766,6284,1766,6284,1766,6250,1766,6238,1763e" filled="t" fillcolor="#50535C" stroked="f">
                <v:path arrowok="t"/>
                <v:fill/>
              </v:shape>
              <v:shape style="position:absolute;left:6076;top:1759;width:210;height:152" coordorigin="6076,1759" coordsize="210,152" path="m6281,1761l6261,1762,6250,1766,6284,1766,6283,1762,6281,1761e" filled="t" fillcolor="#50535C" stroked="f">
                <v:path arrowok="t"/>
                <v:fill/>
              </v:shape>
            </v:group>
            <v:group style="position:absolute;left:6222;top:1758;width:211;height:150" coordorigin="6222,1758" coordsize="211,150">
              <v:shape style="position:absolute;left:6222;top:1758;width:211;height:150" coordorigin="6222,1758" coordsize="211,150" path="m6363,1758l6354,1767,6345,1775,6330,1792,6288,1832,6274,1846,6267,1854,6260,1861,6248,1869,6246,1871,6236,1881,6229,1888,6227,1890,6222,1897,6223,1901,6228,1906,6232,1907,6238,1904,6241,1903,6286,1902,6302,1902,6315,1889,6346,1859,6347,1857,6352,1854,6365,1843,6378,1829,6410,1796,6424,1782,6430,1777,6433,1772,6427,1764,6386,1764,6379,1764,6372,1764,6363,1758e" filled="t" fillcolor="#50535C" stroked="f">
                <v:path arrowok="t"/>
                <v:fill/>
              </v:shape>
              <v:shape style="position:absolute;left:6222;top:1758;width:211;height:150" coordorigin="6222,1758" coordsize="211,150" path="m6302,1902l6286,1902,6288,1902,6296,1906,6301,1903,6302,1902e" filled="t" fillcolor="#50535C" stroked="f">
                <v:path arrowok="t"/>
                <v:fill/>
              </v:shape>
              <v:shape style="position:absolute;left:6222;top:1758;width:211;height:150" coordorigin="6222,1758" coordsize="211,150" path="m6414,1760l6403,1763,6386,1764,6427,1764,6421,1761,6414,1760e" filled="t" fillcolor="#50535C" stroked="f">
                <v:path arrowok="t"/>
                <v:fill/>
              </v:shape>
            </v:group>
            <v:group style="position:absolute;left:5937;top:1761;width:200;height:151" coordorigin="5937,1761" coordsize="200,151">
              <v:shape style="position:absolute;left:5937;top:1761;width:200;height:151" coordorigin="5937,1761" coordsize="200,151" path="m5988,1910l5968,1910,5978,1912,5983,1912,5988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5967,1910l5953,1910,5962,1910,5967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6075,1761l6067,1763,6063,1766,6055,1777,6050,1782,6044,1789,6018,1815,6004,1829,5990,1845,5976,1862,5961,1876,5947,1890,5945,1892,5943,1894,5937,1902,5939,1908,5939,1908,5950,1910,5953,1910,5967,1910,5968,1910,5988,1910,5994,1908,6001,1907,6015,1907,6015,1906,6018,1905,6020,1894,6036,1879,6081,1834,6114,1796,6121,1789,6131,1782,6132,1780,6138,1773,6137,1767,6083,1767,6082,1767,6079,1767,6075,1761e" filled="t" fillcolor="#50535C" stroked="f">
                <v:path arrowok="t"/>
                <v:fill/>
              </v:shape>
              <v:shape style="position:absolute;left:5937;top:1761;width:200;height:151" coordorigin="5937,1761" coordsize="200,151" path="m6015,1907l6001,1907,6010,1908,6012,1908,6015,1907e" filled="t" fillcolor="#50535C" stroked="f">
                <v:path arrowok="t"/>
                <v:fill/>
              </v:shape>
              <v:shape style="position:absolute;left:5937;top:1761;width:200;height:151" coordorigin="5937,1761" coordsize="200,151" path="m6123,1761l6095,1764,6083,1767,6137,1767,6135,1762,6123,1761e" filled="t" fillcolor="#50535C" stroked="f">
                <v:path arrowok="t"/>
                <v:fill/>
              </v:shape>
            </v:group>
            <v:group style="position:absolute;left:6369;top:1760;width:204;height:146" coordorigin="6369,1760" coordsize="204,146">
              <v:shape style="position:absolute;left:6369;top:1760;width:204;height:146" coordorigin="6369,1760" coordsize="204,146" path="m6506,1760l6503,1761,6499,1765,6471,1794,6456,1808,6440,1825,6426,1839,6411,1853,6402,1862,6394,1872,6379,1883,6376,1887,6369,1893,6369,1897,6374,1904,6377,1906,6387,1905,6395,1905,6410,1901,6429,1901,6433,1900,6434,1900,6447,1900,6449,1899,6454,1892,6455,1891,6463,1884,6471,1877,6481,1866,6506,1839,6523,1821,6538,1807,6552,1794,6568,1781,6573,1778,6573,1771,6567,1765,6566,1764,6514,1764,6506,1760e" filled="t" fillcolor="#50535C" stroked="f">
                <v:path arrowok="t"/>
                <v:fill/>
              </v:shape>
              <v:shape style="position:absolute;left:6369;top:1760;width:204;height:146" coordorigin="6369,1760" coordsize="204,146" path="m6395,1905l6387,1905,6393,1905,6395,1905e" filled="t" fillcolor="#50535C" stroked="f">
                <v:path arrowok="t"/>
                <v:fill/>
              </v:shape>
              <v:shape style="position:absolute;left:6369;top:1760;width:204;height:146" coordorigin="6369,1760" coordsize="204,146" path="m6429,1901l6410,1901,6422,1904,6429,1901e" filled="t" fillcolor="#50535C" stroked="f">
                <v:path arrowok="t"/>
                <v:fill/>
              </v:shape>
              <v:shape style="position:absolute;left:6369;top:1760;width:204;height:146" coordorigin="6369,1760" coordsize="204,146" path="m6447,1900l6434,1900,6443,1903,6447,1900e" filled="t" fillcolor="#50535C" stroked="f">
                <v:path arrowok="t"/>
                <v:fill/>
              </v:shape>
              <v:shape style="position:absolute;left:6369;top:1760;width:204;height:146" coordorigin="6369,1760" coordsize="204,146" path="m6562,1762l6550,1762,6539,1763,6521,1763,6514,1764,6566,1764,6565,1763,6564,1763,6539,1763,6564,1763,6562,1762e" filled="t" fillcolor="#50535C" stroked="f">
                <v:path arrowok="t"/>
                <v:fill/>
              </v:shape>
            </v:group>
            <v:group style="position:absolute;left:5795;top:1761;width:202;height:151" coordorigin="5795,1761" coordsize="202,151">
              <v:shape style="position:absolute;left:5795;top:1761;width:202;height:151" coordorigin="5795,1761" coordsize="202,151" path="m5929,1761l5929,1761,5919,1769,5917,1772,5913,1777,5859,1835,5848,1847,5828,1867,5797,1896,5796,1899,5795,1904,5796,1907,5802,1909,5806,1912,5809,1908,5811,1906,5813,1905,5854,1902,5861,1902,5866,1902,5878,1901,5882,1899,5889,1888,5893,1883,5920,1854,5934,1840,5950,1823,5963,1809,5978,1795,5993,1782,5994,1781,5995,1780,5997,1776,5997,1774,5996,1769,5946,1769,5941,1769,5929,1761e" filled="t" fillcolor="#50535C" stroked="f">
                <v:path arrowok="t"/>
                <v:fill/>
              </v:shape>
              <v:shape style="position:absolute;left:5795;top:1761;width:202;height:151" coordorigin="5795,1761" coordsize="202,151" path="m5861,1902l5854,1902,5854,1902,5861,1902e" filled="t" fillcolor="#50535C" stroked="f">
                <v:path arrowok="t"/>
                <v:fill/>
              </v:shape>
              <v:shape style="position:absolute;left:5795;top:1761;width:202;height:151" coordorigin="5795,1761" coordsize="202,151" path="m5990,1763l5973,1766,5962,1768,5946,1769,5996,1769,5995,1766,5990,1763e" filled="t" fillcolor="#50535C" stroked="f">
                <v:path arrowok="t"/>
                <v:fill/>
              </v:shape>
            </v:group>
            <v:group style="position:absolute;left:5223;top:1760;width:200;height:149" coordorigin="5223,1760" coordsize="200,149">
              <v:shape style="position:absolute;left:5223;top:1760;width:200;height:149" coordorigin="5223,1760" coordsize="200,149" path="m5353,1762l5349,1763,5345,1767,5344,1769,5299,1817,5288,1830,5270,1848,5236,1884,5229,1890,5223,1900,5230,1908,5239,1909,5258,1903,5268,1900,5306,1900,5310,1892,5312,1890,5359,1842,5388,1809,5402,1794,5417,1780,5423,1775,5422,1770,5418,1766,5366,1766,5353,176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3,1902l5288,1902,5299,1902,5303,190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6,1900l5268,1900,5284,1902,5303,1902,5305,1901,5306,1900e" filled="t" fillcolor="#50535C" stroked="f">
                <v:path arrowok="t"/>
                <v:fill/>
              </v:shape>
              <v:shape style="position:absolute;left:5223;top:1760;width:200;height:149" coordorigin="5223,1760" coordsize="200,149" path="m5410,1760l5391,1762,5366,1766,5418,1766,5413,1762,5410,1760e" filled="t" fillcolor="#50535C" stroked="f">
                <v:path arrowok="t"/>
                <v:fill/>
              </v:shape>
            </v:group>
            <v:group style="position:absolute;left:5368;top:1762;width:198;height:147" coordorigin="5368,1762" coordsize="198,147">
              <v:shape style="position:absolute;left:5368;top:1762;width:198;height:147" coordorigin="5368,1762" coordsize="198,147" path="m5498,1762l5497,1763,5487,1773,5469,1792,5456,1807,5441,1821,5432,1829,5423,1837,5412,1850,5410,1854,5401,1864,5372,1895,5370,1897,5368,1901,5369,1903,5372,1908,5379,1910,5384,1907,5385,1906,5393,1904,5416,1901,5446,1901,5446,1901,5450,1896,5475,1871,5493,1854,5505,1840,5535,1808,5548,1793,5563,1779,5567,1776,5566,1769,5560,1766,5519,1766,5508,1766,5498,1762e" filled="t" fillcolor="#50535C" stroked="f">
                <v:path arrowok="t"/>
                <v:fill/>
              </v:shape>
              <v:shape style="position:absolute;left:5368;top:1762;width:198;height:147" coordorigin="5368,1762" coordsize="198,147" path="m5446,1901l5416,1901,5435,1901,5442,1903,5446,1901e" filled="t" fillcolor="#50535C" stroked="f">
                <v:path arrowok="t"/>
                <v:fill/>
              </v:shape>
              <v:shape style="position:absolute;left:5368;top:1762;width:198;height:147" coordorigin="5368,1762" coordsize="198,147" path="m5536,1764l5519,1766,5560,1766,5558,1765,5556,1764,5543,1764,5536,1764e" filled="t" fillcolor="#50535C" stroked="f">
                <v:path arrowok="t"/>
                <v:fill/>
              </v:shape>
              <v:shape style="position:absolute;left:5368;top:1762;width:198;height:147" coordorigin="5368,1762" coordsize="198,147" path="m5554,1763l5543,1764,5556,1764,5554,1763e" filled="t" fillcolor="#50535C" stroked="f">
                <v:path arrowok="t"/>
                <v:fill/>
              </v:shape>
            </v:group>
            <v:group style="position:absolute;left:5514;top:1763;width:199;height:149" coordorigin="5514,1763" coordsize="199,149">
              <v:shape style="position:absolute;left:5514;top:1763;width:199;height:149" coordorigin="5514,1763" coordsize="199,149" path="m5642,1763l5638,1767,5634,1770,5613,1793,5568,1840,5553,1857,5524,1890,5520,1893,5515,1899,5514,1904,5519,1910,5526,1912,5534,1906,5550,1904,5556,1903,5567,1902,5584,1902,5593,1901,5594,1901,5600,1894,5603,1888,5614,1876,5641,1847,5647,1841,5652,1835,5665,1821,5672,1814,5689,1797,5697,1787,5708,1779,5710,1778,5711,1776,5713,1774,5711,1769,5710,1768,5661,1768,5652,1768,5642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594,1901e" filled="t" fillcolor="#50535C" stroked="f">
                <v:path arrowok="t"/>
                <v:fill/>
              </v:shape>
              <v:shape style="position:absolute;left:5514;top:1763;width:199;height:149" coordorigin="5514,1763" coordsize="199,149" path="m5674,1765l5661,1768,5710,1768,5710,1767,5692,1767,5688,1766,5678,1766,5674,1765e" filled="t" fillcolor="#50535C" stroked="f">
                <v:path arrowok="t"/>
                <v:fill/>
              </v:shape>
              <v:shape style="position:absolute;left:5514;top:1763;width:199;height:149" coordorigin="5514,1763" coordsize="199,149" path="m5698,1763l5692,1767,5710,1767,5708,1765,5701,1763,5698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687,1766l5678,1766,5688,1766,5687,1766e" filled="t" fillcolor="#50535C" stroked="f">
                <v:path arrowok="t"/>
                <v:fill/>
              </v:shape>
            </v:group>
            <v:group style="position:absolute;left:6511;top:1763;width:194;height:144" coordorigin="6511,1763" coordsize="194,144">
              <v:shape style="position:absolute;left:6511;top:1763;width:194;height:144" coordorigin="6511,1763" coordsize="194,144" path="m6584,1904l6569,1904,6580,1907,6582,1905,6584,1904e" filled="t" fillcolor="#50535C" stroked="f">
                <v:path arrowok="t"/>
                <v:fill/>
              </v:shape>
              <v:shape style="position:absolute;left:6511;top:1763;width:194;height:144" coordorigin="6511,1763" coordsize="194,144" path="m6557,1905l6531,1905,6534,1906,6541,1906,6544,1907,6557,1905e" filled="t" fillcolor="#50535C" stroked="f">
                <v:path arrowok="t"/>
                <v:fill/>
              </v:shape>
              <v:shape style="position:absolute;left:6511;top:1763;width:194;height:144" coordorigin="6511,1763" coordsize="194,144" path="m6641,1763l6638,1765,6629,1774,6623,1780,6571,1836,6524,1882,6513,1892,6512,1894,6511,1895,6515,1902,6520,1906,6531,1905,6557,1905,6569,1904,6584,1904,6592,1895,6640,1846,6649,1836,6662,1821,6676,1807,6691,1794,6707,1781,6707,1768,6705,1767,6676,1767,6671,1766,6653,1766,6649,1766,6641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88,1763l6676,1767,6705,1767,6703,1764,6690,1764,6688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66,1765l6653,1766,6671,1766,6666,1765e" filled="t" fillcolor="#50535C" stroked="f">
                <v:path arrowok="t"/>
                <v:fill/>
              </v:shape>
            </v:group>
            <v:group style="position:absolute;left:4784;top:1767;width:206;height:144" coordorigin="4784,1767" coordsize="206,144">
              <v:shape style="position:absolute;left:4784;top:1767;width:206;height:144" coordorigin="4784,1767" coordsize="206,144" path="m4917,1767l4913,1769,4908,1772,4900,1783,4894,1788,4865,1817,4852,1832,4845,1842,4838,1851,4826,1859,4824,1861,4819,1867,4816,1870,4804,1882,4796,1890,4784,1904,4786,1909,4798,1911,4804,1911,4818,1909,4826,1907,4842,1904,4850,1904,4880,1904,4885,1899,4888,1894,4894,1886,4905,1873,4922,1855,4935,1841,4978,1790,4982,1786,4991,1777,4990,1772,4933,1772,4925,1771,4923,1769,4920,1767,4919,1767,4917,1767e" filled="t" fillcolor="#50535C" stroked="f">
                <v:path arrowok="t"/>
                <v:fill/>
              </v:shape>
              <v:shape style="position:absolute;left:4784;top:1767;width:206;height:144" coordorigin="4784,1767" coordsize="206,144" path="m4880,1904l4850,1904,4863,1909,4869,1909,4877,1906,4879,1905,4880,1904e" filled="t" fillcolor="#50535C" stroked="f">
                <v:path arrowok="t"/>
                <v:fill/>
              </v:shape>
              <v:shape style="position:absolute;left:4784;top:1767;width:206;height:144" coordorigin="4784,1767" coordsize="206,144" path="m4974,1768l4966,1770,4963,1770,4948,1771,4938,1772,4933,1772,4990,1772,4990,1772,4979,1768,4974,1768e" filled="t" fillcolor="#50535C" stroked="f">
                <v:path arrowok="t"/>
                <v:fill/>
              </v:shape>
              <v:shape style="position:absolute;left:4784;top:1767;width:206;height:144" coordorigin="4784,1767" coordsize="206,144" path="m4920,1767l4919,1767,4920,1767e" filled="t" fillcolor="#50535C" stroked="f">
                <v:path arrowok="t"/>
                <v:fill/>
              </v:shape>
            </v:group>
            <v:group style="position:absolute;left:4934;top:1764;width:203;height:153" coordorigin="4934,1764" coordsize="203,153">
              <v:shape style="position:absolute;left:4934;top:1764;width:203;height:153" coordorigin="4934,1764" coordsize="203,153" path="m5068,1765l5064,1766,5056,1774,5042,1788,5011,1817,5009,1818,4977,1855,4962,1871,4950,1887,4937,1902,4935,1904,4934,1907,4937,1915,4941,1917,4948,1915,4950,1915,4952,1914,4972,1912,4992,1910,4995,1910,5010,1910,5015,1904,5017,1901,5026,1892,5032,1885,5045,1872,5050,1864,5058,1857,5072,1844,5085,1828,5097,1812,5110,1797,5116,1790,5123,1785,5137,1775,5136,1768,5131,1766,5109,1766,5109,1766,5091,1766,5085,1766,5079,1766,5068,1765e" filled="t" fillcolor="#50535C" stroked="f">
                <v:path arrowok="t"/>
                <v:fill/>
              </v:shape>
              <v:shape style="position:absolute;left:4934;top:1764;width:203;height:153" coordorigin="4934,1764" coordsize="203,153" path="m5010,1910l4995,1910,4997,1911,5008,1914,5008,1913,5010,1910e" filled="t" fillcolor="#50535C" stroked="f">
                <v:path arrowok="t"/>
                <v:fill/>
              </v:shape>
              <v:shape style="position:absolute;left:4934;top:1764;width:203;height:153" coordorigin="4934,1764" coordsize="203,153" path="m5123,1764l5115,1766,5109,1766,5131,1766,5126,1764,5123,1764e" filled="t" fillcolor="#50535C" stroked="f">
                <v:path arrowok="t"/>
                <v:fill/>
              </v:shape>
              <v:shape style="position:absolute;left:4934;top:1764;width:203;height:153" coordorigin="4934,1764" coordsize="203,153" path="m5099,1766l5095,1766,5091,1766,5091,1766,5109,1766,5099,1766e" filled="t" fillcolor="#50535C" stroked="f">
                <v:path arrowok="t"/>
                <v:fill/>
              </v:shape>
            </v:group>
            <v:group style="position:absolute;left:5077;top:1764;width:190;height:146" coordorigin="5077,1764" coordsize="190,146">
              <v:shape style="position:absolute;left:5077;top:1764;width:190;height:146" coordorigin="5077,1764" coordsize="190,146" path="m5202,1767l5199,1769,5097,1876,5089,1884,5081,1893,5081,1893,5077,1899,5078,1905,5087,1909,5091,1910,5105,1908,5115,1907,5132,1904,5138,1903,5155,1903,5160,1897,5163,1891,5172,1883,5185,1869,5199,1852,5211,1841,5228,1821,5241,1806,5266,1774,5265,1772,5264,1771,5218,1771,5202,1767e" filled="t" fillcolor="#50535C" stroked="f">
                <v:path arrowok="t"/>
                <v:fill/>
              </v:shape>
              <v:shape style="position:absolute;left:5077;top:1764;width:190;height:146" coordorigin="5077,1764" coordsize="190,146" path="m5155,1903l5138,1903,5149,1908,5153,1907,5155,1903e" filled="t" fillcolor="#50535C" stroked="f">
                <v:path arrowok="t"/>
                <v:fill/>
              </v:shape>
              <v:shape style="position:absolute;left:5077;top:1764;width:190;height:146" coordorigin="5077,1764" coordsize="190,146" path="m5249,1764l5231,1769,5218,1771,5264,1771,5263,1769,5255,1766,5249,1764e" filled="t" fillcolor="#50535C" stroked="f">
                <v:path arrowok="t"/>
                <v:fill/>
              </v:shape>
            </v:group>
            <v:group style="position:absolute;left:4649;top:1768;width:196;height:143" coordorigin="4649,1768" coordsize="196,143">
              <v:shape style="position:absolute;left:4649;top:1768;width:196;height:143" coordorigin="4649,1768" coordsize="196,143" path="m4780,1768l4778,1770,4775,1772,4717,1830,4690,1859,4676,1873,4668,1881,4662,1889,4649,1899,4650,1905,4662,1910,4669,1910,4679,1908,4682,1906,4693,1905,4701,1901,4726,1901,4729,1899,4730,1898,4750,1874,4765,1858,4777,1846,4795,1828,4845,1775,4843,1773,4842,1772,4821,1772,4815,1771,4799,1770,4790,1769,4780,1768e" filled="t" fillcolor="#50535C" stroked="f">
                <v:path arrowok="t"/>
                <v:fill/>
              </v:shape>
              <v:shape style="position:absolute;left:4649;top:1768;width:196;height:143" coordorigin="4649,1768" coordsize="196,143" path="m4726,1901l4701,1901,4716,1910,4721,1906,4726,1901e" filled="t" fillcolor="#50535C" stroked="f">
                <v:path arrowok="t"/>
                <v:fill/>
              </v:shape>
              <v:shape style="position:absolute;left:4649;top:1768;width:196;height:143" coordorigin="4649,1768" coordsize="196,143" path="m4832,1770l4821,1772,4842,1772,4841,1771,4836,1770,4832,1770e" filled="t" fillcolor="#50535C" stroked="f">
                <v:path arrowok="t"/>
                <v:fill/>
              </v:shape>
            </v:group>
            <v:group style="position:absolute;left:3644;top:1761;width:208;height:154" coordorigin="3644,1761" coordsize="208,154">
              <v:shape style="position:absolute;left:3644;top:1761;width:208;height:154" coordorigin="3644,1761" coordsize="208,154" path="m3781,1761l3778,1764,3776,1766,3768,1775,3757,1787,3743,1801,3724,1819,3695,1847,3690,1853,3685,1859,3671,1873,3657,1888,3644,1903,3644,1905,3647,1914,3651,1916,3661,1910,3663,1909,3671,1908,3679,1908,3696,1906,3733,1906,3737,1901,3741,1898,3749,1888,3790,1843,3803,1828,3816,1813,3830,1798,3844,1784,3852,1779,3850,1775,3846,1769,3791,1769,3787,1768,3784,1764,3783,1763,3781,1761e" filled="t" fillcolor="#50535C" stroked="f">
                <v:path arrowok="t"/>
                <v:fill/>
              </v:shape>
              <v:shape style="position:absolute;left:3644;top:1761;width:208;height:154" coordorigin="3644,1761" coordsize="208,154" path="m3733,1906l3696,1906,3709,1907,3726,1909,3731,1908,3733,1906e" filled="t" fillcolor="#50535C" stroked="f">
                <v:path arrowok="t"/>
                <v:fill/>
              </v:shape>
              <v:shape style="position:absolute;left:3644;top:1761;width:208;height:154" coordorigin="3644,1761" coordsize="208,154" path="m3679,1908l3671,1908,3678,1908,3679,1908e" filled="t" fillcolor="#50535C" stroked="f">
                <v:path arrowok="t"/>
                <v:fill/>
              </v:shape>
              <v:shape style="position:absolute;left:3644;top:1761;width:208;height:154" coordorigin="3644,1761" coordsize="208,154" path="m3819,1765l3807,1767,3801,1768,3791,1769,3846,1769,3845,1769,3825,1769,3819,1765e" filled="t" fillcolor="#50535C" stroked="f">
                <v:path arrowok="t"/>
                <v:fill/>
              </v:shape>
              <v:shape style="position:absolute;left:3644;top:1761;width:208;height:154" coordorigin="3644,1761" coordsize="208,154" path="m3835,1766l3825,1769,3845,1769,3843,1766,3839,1766,3835,1766e" filled="t" fillcolor="#50535C" stroked="f">
                <v:path arrowok="t"/>
                <v:fill/>
              </v:shape>
              <v:shape style="position:absolute;left:3644;top:1761;width:208;height:154" coordorigin="3644,1761" coordsize="208,154" path="m3843,1766l3839,1766,3843,1766e" filled="t" fillcolor="#50535C" stroked="f">
                <v:path arrowok="t"/>
                <v:fill/>
              </v:shape>
            </v:group>
            <v:group style="position:absolute;left:4070;top:1759;width:210;height:152" coordorigin="4070,1759" coordsize="210,152">
              <v:shape style="position:absolute;left:4070;top:1759;width:210;height:152" coordorigin="4070,1759" coordsize="210,152" path="m4210,1759l4206,1761,4185,1783,4167,1801,4155,1815,4141,1830,4125,1846,4111,1860,4096,1874,4082,1888,4079,1890,4076,1893,4071,1898,4070,1900,4075,1908,4079,1911,4089,1908,4115,1908,4120,1906,4126,1906,4147,1906,4148,1906,4158,1895,4172,1881,4187,1868,4189,1866,4190,1864,4200,1854,4208,1844,4217,1835,4232,1821,4277,1778,4279,1775,4280,1773,4278,1766,4224,1766,4219,1765,4210,1759e" filled="t" fillcolor="#50535C" stroked="f">
                <v:path arrowok="t"/>
                <v:fill/>
              </v:shape>
              <v:shape style="position:absolute;left:4070;top:1759;width:210;height:152" coordorigin="4070,1759" coordsize="210,152" path="m4115,1908l4089,1908,4094,1909,4104,1910,4109,1910,4115,1908e" filled="t" fillcolor="#50535C" stroked="f">
                <v:path arrowok="t"/>
                <v:fill/>
              </v:shape>
              <v:shape style="position:absolute;left:4070;top:1759;width:210;height:152" coordorigin="4070,1759" coordsize="210,152" path="m4147,1906l4126,1906,4135,1906,4139,1908,4143,1910,4145,1908,4147,1906e" filled="t" fillcolor="#50535C" stroked="f">
                <v:path arrowok="t"/>
                <v:fill/>
              </v:shape>
              <v:shape style="position:absolute;left:4070;top:1759;width:210;height:152" coordorigin="4070,1759" coordsize="210,152" path="m4233,1763l4231,1764,4224,1766,4278,1766,4278,1766,4245,1766,4233,1763e" filled="t" fillcolor="#50535C" stroked="f">
                <v:path arrowok="t"/>
                <v:fill/>
              </v:shape>
              <v:shape style="position:absolute;left:4070;top:1759;width:210;height:152" coordorigin="4070,1759" coordsize="210,152" path="m4276,1761l4255,1762,4245,1766,4278,1766,4277,1762,4276,1761e" filled="t" fillcolor="#50535C" stroked="f">
                <v:path arrowok="t"/>
                <v:fill/>
              </v:shape>
            </v:group>
            <v:group style="position:absolute;left:4217;top:1758;width:211;height:150" coordorigin="4217,1758" coordsize="211,150">
              <v:shape style="position:absolute;left:4217;top:1758;width:211;height:150" coordorigin="4217,1758" coordsize="211,150" path="m4357,1758l4348,1767,4339,1775,4325,1792,4283,1832,4269,1846,4261,1854,4254,1861,4243,1869,4241,1871,4230,1881,4224,1888,4221,1890,4217,1897,4217,1901,4222,1906,4226,1907,4233,1904,4236,1903,4280,1902,4297,1902,4310,1889,4340,1859,4341,1857,4347,1854,4359,1843,4373,1829,4405,1796,4419,1782,4425,1777,4428,1772,4422,1764,4381,1764,4373,1764,4366,1764,4357,1758e" filled="t" fillcolor="#50535C" stroked="f">
                <v:path arrowok="t"/>
                <v:fill/>
              </v:shape>
              <v:shape style="position:absolute;left:4217;top:1758;width:211;height:150" coordorigin="4217,1758" coordsize="211,150" path="m4297,1902l4280,1902,4282,1902,4291,1906,4296,1903,4297,1902e" filled="t" fillcolor="#50535C" stroked="f">
                <v:path arrowok="t"/>
                <v:fill/>
              </v:shape>
              <v:shape style="position:absolute;left:4217;top:1758;width:211;height:150" coordorigin="4217,1758" coordsize="211,150" path="m4409,1760l4397,1763,4381,1764,4422,1764,4415,1761,4409,1760e" filled="t" fillcolor="#50535C" stroked="f">
                <v:path arrowok="t"/>
                <v:fill/>
              </v:shape>
            </v:group>
            <v:group style="position:absolute;left:3931;top:1761;width:200;height:151" coordorigin="3931,1761" coordsize="200,151">
              <v:shape style="position:absolute;left:3931;top:1761;width:200;height:151" coordorigin="3931,1761" coordsize="200,151" path="m3983,1910l3963,1910,3973,1912,3977,1912,3983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3962,1910l3948,1910,3957,1910,3962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4069,1761l4062,1763,4058,1766,4050,1777,4045,1782,4038,1789,4012,1815,3999,1829,3985,1845,3970,1862,3956,1876,3941,1890,3939,1892,3937,1894,3931,1902,3934,1908,3934,1908,3944,1910,3948,1910,3962,1910,3963,1910,3983,1910,3989,1908,3995,1907,4009,1907,4010,1906,4013,1905,4014,1894,4031,1879,4075,1834,4109,1796,4116,1789,4126,1782,4127,1780,4133,1773,4132,1767,4078,1767,4076,1767,4073,1767,4069,1761e" filled="t" fillcolor="#50535C" stroked="f">
                <v:path arrowok="t"/>
                <v:fill/>
              </v:shape>
              <v:shape style="position:absolute;left:3931;top:1761;width:200;height:151" coordorigin="3931,1761" coordsize="200,151" path="m4009,1907l3995,1907,4004,1908,4006,1908,4009,1907e" filled="t" fillcolor="#50535C" stroked="f">
                <v:path arrowok="t"/>
                <v:fill/>
              </v:shape>
              <v:shape style="position:absolute;left:3931;top:1761;width:200;height:151" coordorigin="3931,1761" coordsize="200,151" path="m4117,1761l4090,1764,4078,1767,4132,1767,4130,1762,4117,1761e" filled="t" fillcolor="#50535C" stroked="f">
                <v:path arrowok="t"/>
                <v:fill/>
              </v:shape>
            </v:group>
            <v:group style="position:absolute;left:4363;top:1760;width:204;height:146" coordorigin="4363,1760" coordsize="204,146">
              <v:shape style="position:absolute;left:4363;top:1760;width:204;height:146" coordorigin="4363,1760" coordsize="204,146" path="m4500,1760l4498,1761,4494,1765,4465,1794,4451,1808,4434,1825,4420,1839,4406,1853,4397,1862,4388,1872,4374,1883,4371,1887,4364,1893,4363,1897,4368,1904,4371,1906,4381,1905,4389,1905,4405,1901,4424,1901,4428,1900,4429,1900,4442,1900,4443,1899,4449,1892,4450,1891,4458,1884,4466,1877,4476,1866,4501,1839,4518,1821,4532,1807,4547,1794,4563,1781,4568,1778,4568,1771,4561,1765,4560,1764,4509,1764,4500,1760e" filled="t" fillcolor="#50535C" stroked="f">
                <v:path arrowok="t"/>
                <v:fill/>
              </v:shape>
              <v:shape style="position:absolute;left:4363;top:1760;width:204;height:146" coordorigin="4363,1760" coordsize="204,146" path="m4389,1905l4381,1905,4387,1905,4389,1905e" filled="t" fillcolor="#50535C" stroked="f">
                <v:path arrowok="t"/>
                <v:fill/>
              </v:shape>
              <v:shape style="position:absolute;left:4363;top:1760;width:204;height:146" coordorigin="4363,1760" coordsize="204,146" path="m4424,1901l4405,1901,4416,1904,4424,1901e" filled="t" fillcolor="#50535C" stroked="f">
                <v:path arrowok="t"/>
                <v:fill/>
              </v:shape>
              <v:shape style="position:absolute;left:4363;top:1760;width:204;height:146" coordorigin="4363,1760" coordsize="204,146" path="m4442,1900l4429,1900,4437,1903,4442,1900e" filled="t" fillcolor="#50535C" stroked="f">
                <v:path arrowok="t"/>
                <v:fill/>
              </v:shape>
              <v:shape style="position:absolute;left:4363;top:1760;width:204;height:146" coordorigin="4363,1760" coordsize="204,146" path="m4557,1762l4544,1762,4533,1763,4515,1763,4509,1764,4560,1764,4559,1763,4559,1763,4533,1763,4559,1763,4557,1762e" filled="t" fillcolor="#50535C" stroked="f">
                <v:path arrowok="t"/>
                <v:fill/>
              </v:shape>
            </v:group>
            <v:group style="position:absolute;left:3789;top:1761;width:202;height:151" coordorigin="3789,1761" coordsize="202,151">
              <v:shape style="position:absolute;left:3789;top:1761;width:202;height:151" coordorigin="3789,1761" coordsize="202,151" path="m3924,1761l3924,1761,3914,1769,3911,1772,3907,1777,3854,1835,3842,1847,3823,1867,3792,1896,3790,1899,3789,1904,3790,1907,3796,1909,3800,1912,3803,1908,3805,1906,3808,1905,3849,1902,3855,1902,3861,1902,3872,1901,3876,1899,3883,1888,3888,1883,3915,1854,3929,1840,3944,1823,3958,1809,3972,1795,3987,1782,3989,1781,3990,1780,3991,1776,3992,1774,3990,1769,3941,1769,3936,1769,3924,1761e" filled="t" fillcolor="#50535C" stroked="f">
                <v:path arrowok="t"/>
                <v:fill/>
              </v:shape>
              <v:shape style="position:absolute;left:3789;top:1761;width:202;height:151" coordorigin="3789,1761" coordsize="202,151" path="m3855,1902l3849,1902,3849,1902,3855,1902e" filled="t" fillcolor="#50535C" stroked="f">
                <v:path arrowok="t"/>
                <v:fill/>
              </v:shape>
              <v:shape style="position:absolute;left:3789;top:1761;width:202;height:151" coordorigin="3789,1761" coordsize="202,151" path="m3984,1763l3967,1766,3957,1768,3941,1769,3990,1769,3989,1766,3984,1763e" filled="t" fillcolor="#50535C" stroked="f">
                <v:path arrowok="t"/>
                <v:fill/>
              </v:shape>
            </v:group>
            <v:group style="position:absolute;left:3217;top:1760;width:200;height:149" coordorigin="3217,1760" coordsize="200,149">
              <v:shape style="position:absolute;left:3217;top:1760;width:200;height:149" coordorigin="3217,1760" coordsize="200,149" path="m3347,1762l3344,1763,3340,1767,3338,1769,3294,1817,3282,1830,3265,1848,3230,1884,3223,1890,3217,1900,3225,1908,3234,1909,3253,1903,3263,1900,3300,1900,3304,1892,3306,1890,3353,1842,3383,1809,3396,1794,3411,1780,3417,1775,3417,1770,3413,1766,3360,1766,3347,1762e" filled="t" fillcolor="#50535C" stroked="f">
                <v:path arrowok="t"/>
                <v:fill/>
              </v:shape>
              <v:shape style="position:absolute;left:3217;top:1760;width:200;height:149" coordorigin="3217,1760" coordsize="200,149" path="m3297,1902l3282,1902,3294,1902,3297,1902e" filled="t" fillcolor="#50535C" stroked="f">
                <v:path arrowok="t"/>
                <v:fill/>
              </v:shape>
              <v:shape style="position:absolute;left:3217;top:1760;width:200;height:149" coordorigin="3217,1760" coordsize="200,149" path="m3300,1900l3263,1900,3278,1902,3297,1902,3300,1901,3300,1900e" filled="t" fillcolor="#50535C" stroked="f">
                <v:path arrowok="t"/>
                <v:fill/>
              </v:shape>
              <v:shape style="position:absolute;left:3217;top:1760;width:200;height:149" coordorigin="3217,1760" coordsize="200,149" path="m3404,1760l3386,1762,3360,1766,3413,1766,3408,1762,3404,1760e" filled="t" fillcolor="#50535C" stroked="f">
                <v:path arrowok="t"/>
                <v:fill/>
              </v:shape>
            </v:group>
            <v:group style="position:absolute;left:3363;top:1762;width:198;height:147" coordorigin="3363,1762" coordsize="198,147">
              <v:shape style="position:absolute;left:3363;top:1762;width:198;height:147" coordorigin="3363,1762" coordsize="198,147" path="m3493,1762l3492,1763,3481,1773,3464,1792,3450,1807,3436,1821,3427,1829,3418,1837,3407,1850,3404,1854,3395,1864,3366,1895,3364,1897,3363,1901,3363,1903,3366,1908,3373,1910,3378,1907,3379,1906,3388,1904,3411,1901,3440,1901,3440,1901,3445,1896,3470,1871,3487,1854,3500,1840,3530,1808,3543,1793,3557,1779,3561,1776,3561,1769,3555,1766,3513,1766,3503,1766,3493,1762e" filled="t" fillcolor="#50535C" stroked="f">
                <v:path arrowok="t"/>
                <v:fill/>
              </v:shape>
              <v:shape style="position:absolute;left:3363;top:1762;width:198;height:147" coordorigin="3363,1762" coordsize="198,147" path="m3440,1901l3411,1901,3429,1901,3436,1903,3440,1901e" filled="t" fillcolor="#50535C" stroked="f">
                <v:path arrowok="t"/>
                <v:fill/>
              </v:shape>
              <v:shape style="position:absolute;left:3363;top:1762;width:198;height:147" coordorigin="3363,1762" coordsize="198,147" path="m3530,1764l3513,1766,3555,1766,3553,1765,3551,1764,3538,1764,3530,1764e" filled="t" fillcolor="#50535C" stroked="f">
                <v:path arrowok="t"/>
                <v:fill/>
              </v:shape>
              <v:shape style="position:absolute;left:3363;top:1762;width:198;height:147" coordorigin="3363,1762" coordsize="198,147" path="m3548,1763l3538,1764,3551,1764,3548,1763e" filled="t" fillcolor="#50535C" stroked="f">
                <v:path arrowok="t"/>
                <v:fill/>
              </v:shape>
            </v:group>
            <v:group style="position:absolute;left:3509;top:1763;width:199;height:149" coordorigin="3509,1763" coordsize="199,149">
              <v:shape style="position:absolute;left:3509;top:1763;width:199;height:149" coordorigin="3509,1763" coordsize="199,149" path="m3637,1763l3633,1767,3629,1770,3607,1793,3563,1840,3548,1857,3518,1890,3515,1893,3509,1899,3509,1904,3513,1910,3521,1912,3528,1906,3544,1904,3551,1903,3562,1902,3579,1902,3587,1901,3589,1901,3594,1894,3598,1888,3608,1876,3636,1847,3641,1841,3647,1835,3659,1821,3667,1814,3683,1797,3692,1787,3703,1779,3705,1778,3706,1776,3707,1774,3705,1769,3705,1768,3655,1768,3646,1768,3637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589,1901e" filled="t" fillcolor="#50535C" stroked="f">
                <v:path arrowok="t"/>
                <v:fill/>
              </v:shape>
              <v:shape style="position:absolute;left:3509;top:1763;width:199;height:149" coordorigin="3509,1763" coordsize="199,149" path="m3668,1765l3655,1768,3705,1768,3704,1767,3687,1767,3682,1766,3673,1766,3668,1765e" filled="t" fillcolor="#50535C" stroked="f">
                <v:path arrowok="t"/>
                <v:fill/>
              </v:shape>
              <v:shape style="position:absolute;left:3509;top:1763;width:199;height:149" coordorigin="3509,1763" coordsize="199,149" path="m3693,1763l3687,1767,3704,1767,3702,1765,3696,1763,3693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682,1766l3673,1766,3682,1766,3682,1766e" filled="t" fillcolor="#50535C" stroked="f">
                <v:path arrowok="t"/>
                <v:fill/>
              </v:shape>
            </v:group>
            <v:group style="position:absolute;left:4506;top:1763;width:194;height:144" coordorigin="4506,1763" coordsize="194,144">
              <v:shape style="position:absolute;left:4506;top:1763;width:194;height:144" coordorigin="4506,1763" coordsize="194,144" path="m4578,1904l4564,1904,4575,1907,4576,1905,4578,1904e" filled="t" fillcolor="#50535C" stroked="f">
                <v:path arrowok="t"/>
                <v:fill/>
              </v:shape>
              <v:shape style="position:absolute;left:4506;top:1763;width:194;height:144" coordorigin="4506,1763" coordsize="194,144" path="m4552,1905l4525,1905,4528,1906,4535,1906,4539,1907,4552,1905e" filled="t" fillcolor="#50535C" stroked="f">
                <v:path arrowok="t"/>
                <v:fill/>
              </v:shape>
              <v:shape style="position:absolute;left:4506;top:1763;width:194;height:144" coordorigin="4506,1763" coordsize="194,144" path="m4636,1763l4632,1765,4623,1774,4618,1780,4566,1836,4518,1882,4508,1892,4507,1894,4506,1895,4509,1902,4514,1906,4525,1905,4552,1905,4564,1904,4578,1904,4587,1895,4635,1846,4643,1836,4657,1821,4671,1807,4686,1794,4701,1781,4701,1768,4700,1767,4670,1767,4665,1766,4647,1766,4644,1766,4636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82,1763l4670,1767,4700,1767,4698,1764,4685,1764,4682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60,1765l4647,1766,4665,1766,4660,1765e" filled="t" fillcolor="#50535C" stroked="f">
                <v:path arrowok="t"/>
                <v:fill/>
              </v:shape>
            </v:group>
            <v:group style="position:absolute;left:2779;top:1767;width:206;height:144" coordorigin="2779,1767" coordsize="206,144">
              <v:shape style="position:absolute;left:2779;top:1767;width:206;height:144" coordorigin="2779,1767" coordsize="206,144" path="m2912,1767l2908,1769,2902,1772,2894,1783,2888,1788,2860,1817,2847,1832,2840,1842,2832,1851,2820,1859,2819,1861,2813,1867,2810,1870,2799,1882,2791,1890,2779,1904,2780,1909,2792,1911,2798,1911,2812,1909,2821,1907,2837,1904,2845,1904,2874,1904,2879,1899,2883,1894,2889,1886,2900,1873,2916,1855,2929,1841,2973,1790,2977,1786,2985,1777,2984,1772,2927,1772,2920,1771,2917,1769,2914,1767,2913,1767,2912,1767e" filled="t" fillcolor="#50535C" stroked="f">
                <v:path arrowok="t"/>
                <v:fill/>
              </v:shape>
              <v:shape style="position:absolute;left:2779;top:1767;width:206;height:144" coordorigin="2779,1767" coordsize="206,144" path="m2874,1904l2845,1904,2858,1909,2864,1909,2871,1906,2874,1905,2874,1904e" filled="t" fillcolor="#50535C" stroked="f">
                <v:path arrowok="t"/>
                <v:fill/>
              </v:shape>
              <v:shape style="position:absolute;left:2779;top:1767;width:206;height:144" coordorigin="2779,1767" coordsize="206,144" path="m2969,1768l2961,1770,2957,1770,2943,1771,2932,1772,2927,1772,2984,1772,2984,1772,2973,1768,2969,1768e" filled="t" fillcolor="#50535C" stroked="f">
                <v:path arrowok="t"/>
                <v:fill/>
              </v:shape>
              <v:shape style="position:absolute;left:2779;top:1767;width:206;height:144" coordorigin="2779,1767" coordsize="206,144" path="m2914,1767l2913,1767,2914,1767e" filled="t" fillcolor="#50535C" stroked="f">
                <v:path arrowok="t"/>
                <v:fill/>
              </v:shape>
            </v:group>
            <v:group style="position:absolute;left:2929;top:1764;width:203;height:153" coordorigin="2929,1764" coordsize="203,153">
              <v:shape style="position:absolute;left:2929;top:1764;width:203;height:153" coordorigin="2929,1764" coordsize="203,153" path="m3062,1765l3059,1766,3051,1774,3036,1788,3005,1817,3003,1818,2972,1855,2957,1871,2945,1887,2931,1902,2929,1904,2929,1907,2932,1915,2935,1917,2943,1915,2944,1915,2947,1914,2967,1912,2986,1910,2989,1910,3005,1910,3009,1904,3011,1901,3020,1892,3027,1885,3039,1872,3045,1864,3052,1857,3066,1844,3079,1828,3092,1812,3105,1797,3111,1790,3117,1785,3131,1775,3130,1768,3126,1766,3104,1766,3103,1766,3086,1766,3080,1766,3074,1766,3062,1765e" filled="t" fillcolor="#50535C" stroked="f">
                <v:path arrowok="t"/>
                <v:fill/>
              </v:shape>
              <v:shape style="position:absolute;left:2929;top:1764;width:203;height:153" coordorigin="2929,1764" coordsize="203,153" path="m3005,1910l2989,1910,2992,1911,3002,1914,3003,1913,3005,1910e" filled="t" fillcolor="#50535C" stroked="f">
                <v:path arrowok="t"/>
                <v:fill/>
              </v:shape>
              <v:shape style="position:absolute;left:2929;top:1764;width:203;height:153" coordorigin="2929,1764" coordsize="203,153" path="m3118,1764l3110,1766,3104,1766,3126,1766,3120,1764,3118,1764e" filled="t" fillcolor="#50535C" stroked="f">
                <v:path arrowok="t"/>
                <v:fill/>
              </v:shape>
              <v:shape style="position:absolute;left:2929;top:1764;width:203;height:153" coordorigin="2929,1764" coordsize="203,153" path="m3094,1766l3090,1766,3086,1766,3086,1766,3103,1766,3094,1766e" filled="t" fillcolor="#50535C" stroked="f">
                <v:path arrowok="t"/>
                <v:fill/>
              </v:shape>
            </v:group>
            <v:group style="position:absolute;left:3071;top:1764;width:190;height:146" coordorigin="3071,1764" coordsize="190,146">
              <v:shape style="position:absolute;left:3071;top:1764;width:190;height:146" coordorigin="3071,1764" coordsize="190,146" path="m3196,1767l3194,1769,3091,1876,3084,1884,3076,1893,3075,1893,3071,1899,3073,1905,3081,1909,3085,1910,3100,1908,3110,1907,3127,1904,3133,1903,3150,1903,3154,1897,3158,1891,3167,1883,3179,1869,3194,1852,3205,1841,3223,1821,3235,1806,3261,1774,3259,1772,3259,1771,3213,1771,3196,1767e" filled="t" fillcolor="#50535C" stroked="f">
                <v:path arrowok="t"/>
                <v:fill/>
              </v:shape>
              <v:shape style="position:absolute;left:3071;top:1764;width:190;height:146" coordorigin="3071,1764" coordsize="190,146" path="m3150,1903l3133,1903,3144,1908,3147,1907,3150,1903e" filled="t" fillcolor="#50535C" stroked="f">
                <v:path arrowok="t"/>
                <v:fill/>
              </v:shape>
              <v:shape style="position:absolute;left:3071;top:1764;width:190;height:146" coordorigin="3071,1764" coordsize="190,146" path="m3244,1764l3225,1769,3213,1771,3259,1771,3258,1769,3250,1766,3244,1764e" filled="t" fillcolor="#50535C" stroked="f">
                <v:path arrowok="t"/>
                <v:fill/>
              </v:shape>
            </v:group>
            <v:group style="position:absolute;left:2644;top:1768;width:196;height:143" coordorigin="2644,1768" coordsize="196,143">
              <v:shape style="position:absolute;left:2644;top:1768;width:196;height:143" coordorigin="2644,1768" coordsize="196,143" path="m2775,1768l2772,1770,2769,1772,2712,1830,2684,1859,2670,1873,2663,1881,2657,1889,2644,1899,2645,1905,2656,1910,2663,1910,2674,1908,2677,1906,2687,1905,2695,1901,2721,1901,2723,1899,2724,1898,2744,1874,2759,1858,2771,1846,2789,1828,2839,1775,2837,1773,2836,1772,2816,1772,2809,1771,2793,1770,2784,1769,2775,1768e" filled="t" fillcolor="#50535C" stroked="f">
                <v:path arrowok="t"/>
                <v:fill/>
              </v:shape>
              <v:shape style="position:absolute;left:2644;top:1768;width:196;height:143" coordorigin="2644,1768" coordsize="196,143" path="m2721,1901l2695,1901,2710,1910,2716,1906,2721,1901e" filled="t" fillcolor="#50535C" stroked="f">
                <v:path arrowok="t"/>
                <v:fill/>
              </v:shape>
              <v:shape style="position:absolute;left:2644;top:1768;width:196;height:143" coordorigin="2644,1768" coordsize="196,143" path="m2826,1770l2816,1772,2836,1772,2835,1771,2830,1770,2826,1770e" filled="t" fillcolor="#50535C" stroked="f">
                <v:path arrowok="t"/>
                <v:fill/>
              </v:shape>
            </v:group>
            <v:group style="position:absolute;left:7667;top:1761;width:208;height:154" coordorigin="7667,1761" coordsize="208,154">
              <v:shape style="position:absolute;left:7667;top:1761;width:208;height:154" coordorigin="7667,1761" coordsize="208,154" path="m7804,1761l7802,1764,7799,1766,7791,1775,7780,1787,7766,1801,7747,1819,7719,1847,7713,1853,7708,1859,7694,1873,7680,1888,7667,1903,7667,1905,7671,1914,7674,1916,7684,1910,7686,1909,7695,1908,7702,1908,7720,1906,7756,1906,7761,1901,7764,1898,7773,1888,7813,1843,7826,1828,7840,1813,7853,1798,7868,1784,7875,1779,7874,1775,7869,1769,7814,1769,7811,1768,7807,1764,7806,1763,7804,1761e" filled="t" fillcolor="#50535C" stroked="f">
                <v:path arrowok="t"/>
                <v:fill/>
              </v:shape>
              <v:shape style="position:absolute;left:7667;top:1761;width:208;height:154" coordorigin="7667,1761" coordsize="208,154" path="m7756,1906l7720,1906,7732,1907,7749,1909,7754,1908,7756,1906e" filled="t" fillcolor="#50535C" stroked="f">
                <v:path arrowok="t"/>
                <v:fill/>
              </v:shape>
              <v:shape style="position:absolute;left:7667;top:1761;width:208;height:154" coordorigin="7667,1761" coordsize="208,154" path="m7702,1908l7695,1908,7701,1908,7702,1908e" filled="t" fillcolor="#50535C" stroked="f">
                <v:path arrowok="t"/>
                <v:fill/>
              </v:shape>
              <v:shape style="position:absolute;left:7667;top:1761;width:208;height:154" coordorigin="7667,1761" coordsize="208,154" path="m7843,1765l7830,1767,7824,1768,7814,1769,7869,1769,7868,1769,7848,1769,7843,1765e" filled="t" fillcolor="#50535C" stroked="f">
                <v:path arrowok="t"/>
                <v:fill/>
              </v:shape>
              <v:shape style="position:absolute;left:7667;top:1761;width:208;height:154" coordorigin="7667,1761" coordsize="208,154" path="m7858,1766l7848,1769,7868,1769,7866,1766,7862,1766,7858,1766e" filled="t" fillcolor="#50535C" stroked="f">
                <v:path arrowok="t"/>
                <v:fill/>
              </v:shape>
              <v:shape style="position:absolute;left:7667;top:1761;width:208;height:154" coordorigin="7667,1761" coordsize="208,154" path="m7866,1766l7862,1766,7866,1766e" filled="t" fillcolor="#50535C" stroked="f">
                <v:path arrowok="t"/>
                <v:fill/>
              </v:shape>
            </v:group>
            <v:group style="position:absolute;left:8094;top:1759;width:210;height:152" coordorigin="8094,1759" coordsize="210,152">
              <v:shape style="position:absolute;left:8094;top:1759;width:210;height:152" coordorigin="8094,1759" coordsize="210,152" path="m8233,1759l8230,1761,8208,1783,8190,1801,8178,1815,8164,1830,8148,1846,8134,1860,8119,1874,8105,1888,8102,1890,8099,1893,8094,1898,8094,1900,8098,1908,8102,1911,8112,1908,8138,1908,8143,1906,8149,1906,8171,1906,8171,1906,8181,1895,8195,1881,8210,1868,8212,1866,8213,1864,8223,1854,8231,1844,8241,1835,8255,1821,8300,1778,8302,1775,8303,1773,8301,1766,8248,1766,8242,1765,8233,1759e" filled="t" fillcolor="#50535C" stroked="f">
                <v:path arrowok="t"/>
                <v:fill/>
              </v:shape>
              <v:shape style="position:absolute;left:8094;top:1759;width:210;height:152" coordorigin="8094,1759" coordsize="210,152" path="m8138,1908l8112,1908,8117,1909,8127,1910,8133,1910,8138,1908e" filled="t" fillcolor="#50535C" stroked="f">
                <v:path arrowok="t"/>
                <v:fill/>
              </v:shape>
              <v:shape style="position:absolute;left:8094;top:1759;width:210;height:152" coordorigin="8094,1759" coordsize="210,152" path="m8171,1906l8149,1906,8158,1906,8162,1908,8166,1910,8169,1908,8171,1906e" filled="t" fillcolor="#50535C" stroked="f">
                <v:path arrowok="t"/>
                <v:fill/>
              </v:shape>
              <v:shape style="position:absolute;left:8094;top:1759;width:210;height:152" coordorigin="8094,1759" coordsize="210,152" path="m8256,1763l8255,1764,8248,1766,8301,1766,8301,1766,8268,1766,8256,1763e" filled="t" fillcolor="#50535C" stroked="f">
                <v:path arrowok="t"/>
                <v:fill/>
              </v:shape>
              <v:shape style="position:absolute;left:8094;top:1759;width:210;height:152" coordorigin="8094,1759" coordsize="210,152" path="m8299,1761l8278,1762,8268,1766,8301,1766,8300,1762,8299,1761e" filled="t" fillcolor="#50535C" stroked="f">
                <v:path arrowok="t"/>
                <v:fill/>
              </v:shape>
            </v:group>
            <v:group style="position:absolute;left:8240;top:1758;width:211;height:150" coordorigin="8240,1758" coordsize="211,150">
              <v:shape style="position:absolute;left:8240;top:1758;width:211;height:150" coordorigin="8240,1758" coordsize="211,150" path="m8380,1758l8371,1767,8363,1775,8348,1792,8306,1832,8292,1846,8285,1854,8278,1861,8266,1869,8264,1871,8253,1881,8247,1888,8245,1890,8240,1897,8240,1901,8246,1906,8250,1907,8256,1904,8259,1903,8304,1902,8320,1902,8333,1889,8363,1859,8365,1857,8370,1854,8382,1843,8396,1829,8428,1796,8442,1782,8448,1777,8451,1772,8445,1764,8404,1764,8397,1764,8390,1764,8380,1758e" filled="t" fillcolor="#50535C" stroked="f">
                <v:path arrowok="t"/>
                <v:fill/>
              </v:shape>
              <v:shape style="position:absolute;left:8240;top:1758;width:211;height:150" coordorigin="8240,1758" coordsize="211,150" path="m8320,1902l8304,1902,8305,1902,8314,1906,8319,1903,8320,1902e" filled="t" fillcolor="#50535C" stroked="f">
                <v:path arrowok="t"/>
                <v:fill/>
              </v:shape>
              <v:shape style="position:absolute;left:8240;top:1758;width:211;height:150" coordorigin="8240,1758" coordsize="211,150" path="m8432,1760l8421,1763,8404,1764,8445,1764,8439,1761,8432,1760e" filled="t" fillcolor="#50535C" stroked="f">
                <v:path arrowok="t"/>
                <v:fill/>
              </v:shape>
            </v:group>
            <v:group style="position:absolute;left:7954;top:1761;width:200;height:151" coordorigin="7954,1761" coordsize="200,151">
              <v:shape style="position:absolute;left:7954;top:1761;width:200;height:151" coordorigin="7954,1761" coordsize="200,151" path="m8006,1910l7986,1910,7996,1912,8001,1912,8006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7985,1910l7971,1910,7980,1910,7985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8092,1761l8085,1763,8081,1766,8073,1777,8068,1782,8062,1789,8035,1815,8022,1829,8008,1845,7993,1862,7979,1876,7965,1890,7963,1892,7960,1894,7954,1902,7957,1908,7957,1908,7967,1910,7971,1910,7985,1910,7986,1910,8006,1910,8012,1908,8018,1907,8032,1907,8033,1906,8036,1905,8038,1894,8054,1879,8099,1834,8132,1796,8139,1789,8149,1782,8150,1780,8156,1773,8155,1767,8101,1767,8099,1767,8097,1767,8092,1761e" filled="t" fillcolor="#50535C" stroked="f">
                <v:path arrowok="t"/>
                <v:fill/>
              </v:shape>
              <v:shape style="position:absolute;left:7954;top:1761;width:200;height:151" coordorigin="7954,1761" coordsize="200,151" path="m8032,1907l8018,1907,8027,1908,8030,1908,8032,1907e" filled="t" fillcolor="#50535C" stroked="f">
                <v:path arrowok="t"/>
                <v:fill/>
              </v:shape>
              <v:shape style="position:absolute;left:7954;top:1761;width:200;height:151" coordorigin="7954,1761" coordsize="200,151" path="m8140,1761l8113,1764,8101,1767,8155,1767,8153,1762,8140,1761e" filled="t" fillcolor="#50535C" stroked="f">
                <v:path arrowok="t"/>
                <v:fill/>
              </v:shape>
            </v:group>
            <v:group style="position:absolute;left:8387;top:1760;width:204;height:146" coordorigin="8387,1760" coordsize="204,146">
              <v:shape style="position:absolute;left:8387;top:1760;width:204;height:146" coordorigin="8387,1760" coordsize="204,146" path="m8523,1760l8521,1761,8517,1765,8488,1794,8474,1808,8458,1825,8443,1839,8429,1853,8420,1862,8411,1872,8397,1883,8394,1887,8387,1893,8387,1897,8392,1904,8395,1906,8405,1905,8413,1905,8428,1901,8447,1901,8451,1900,8452,1900,8465,1900,8467,1899,8472,1892,8473,1891,8481,1884,8489,1877,8499,1866,8524,1839,8541,1821,8555,1807,8570,1794,8586,1781,8591,1778,8591,1771,8585,1765,8583,1764,8532,1764,8523,1760e" filled="t" fillcolor="#50535C" stroked="f">
                <v:path arrowok="t"/>
                <v:fill/>
              </v:shape>
              <v:shape style="position:absolute;left:8387;top:1760;width:204;height:146" coordorigin="8387,1760" coordsize="204,146" path="m8413,1905l8405,1905,8411,1905,8413,1905e" filled="t" fillcolor="#50535C" stroked="f">
                <v:path arrowok="t"/>
                <v:fill/>
              </v:shape>
              <v:shape style="position:absolute;left:8387;top:1760;width:204;height:146" coordorigin="8387,1760" coordsize="204,146" path="m8447,1901l8428,1901,8440,1904,8447,1901e" filled="t" fillcolor="#50535C" stroked="f">
                <v:path arrowok="t"/>
                <v:fill/>
              </v:shape>
              <v:shape style="position:absolute;left:8387;top:1760;width:204;height:146" coordorigin="8387,1760" coordsize="204,146" path="m8465,1900l8452,1900,8461,1903,8465,1900e" filled="t" fillcolor="#50535C" stroked="f">
                <v:path arrowok="t"/>
                <v:fill/>
              </v:shape>
              <v:shape style="position:absolute;left:8387;top:1760;width:204;height:146" coordorigin="8387,1760" coordsize="204,146" path="m8580,1762l8568,1762,8557,1763,8539,1763,8532,1764,8583,1764,8582,1763,8582,1763,8557,1763,8582,1763,8580,1762e" filled="t" fillcolor="#50535C" stroked="f">
                <v:path arrowok="t"/>
                <v:fill/>
              </v:shape>
            </v:group>
            <v:group style="position:absolute;left:7812;top:1761;width:202;height:151" coordorigin="7812,1761" coordsize="202,151">
              <v:shape style="position:absolute;left:7812;top:1761;width:202;height:151" coordorigin="7812,1761" coordsize="202,151" path="m7947,1761l7947,1761,7937,1769,7935,1772,7930,1777,7877,1835,7865,1847,7846,1867,7815,1896,7814,1899,7812,1904,7813,1907,7820,1909,7823,1912,7827,1908,7829,1906,7831,1905,7872,1902,7879,1902,7884,1902,7896,1901,7899,1899,7907,1888,7911,1883,7938,1854,7952,1840,7967,1823,7981,1809,7995,1795,8011,1782,8012,1781,8013,1780,8014,1776,8015,1774,8014,1769,7964,1769,7959,1769,7947,1761e" filled="t" fillcolor="#50535C" stroked="f">
                <v:path arrowok="t"/>
                <v:fill/>
              </v:shape>
              <v:shape style="position:absolute;left:7812;top:1761;width:202;height:151" coordorigin="7812,1761" coordsize="202,151" path="m7879,1902l7872,1902,7872,1902,7879,1902e" filled="t" fillcolor="#50535C" stroked="f">
                <v:path arrowok="t"/>
                <v:fill/>
              </v:shape>
              <v:shape style="position:absolute;left:7812;top:1761;width:202;height:151" coordorigin="7812,1761" coordsize="202,151" path="m8008,1763l7990,1766,7980,1768,7964,1769,8014,1769,8013,1766,8008,1763e" filled="t" fillcolor="#50535C" stroked="f">
                <v:path arrowok="t"/>
                <v:fill/>
              </v:shape>
            </v:group>
            <v:group style="position:absolute;left:7241;top:1760;width:200;height:149" coordorigin="7241,1760" coordsize="200,149">
              <v:shape style="position:absolute;left:7241;top:1760;width:200;height:149" coordorigin="7241,1760" coordsize="200,149" path="m7370,1762l7367,1763,7363,1767,7362,1769,7317,1817,7305,1830,7288,1848,7253,1884,7246,1890,7241,1900,7248,1908,7257,1909,7276,1903,7286,1900,7324,1900,7327,1892,7329,1890,7377,1842,7406,1809,7420,1794,7434,1780,7440,1775,7440,1770,7436,1766,7384,1766,7370,176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0,1902l7306,1902,7317,1902,7320,190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4,1900l7286,1900,7301,1902,7320,1902,7323,1901,7324,1900e" filled="t" fillcolor="#50535C" stroked="f">
                <v:path arrowok="t"/>
                <v:fill/>
              </v:shape>
              <v:shape style="position:absolute;left:7241;top:1760;width:200;height:149" coordorigin="7241,1760" coordsize="200,149" path="m7427,1760l7409,1762,7384,1766,7436,1766,7431,1762,7427,1760e" filled="t" fillcolor="#50535C" stroked="f">
                <v:path arrowok="t"/>
                <v:fill/>
              </v:shape>
            </v:group>
            <v:group style="position:absolute;left:7386;top:1762;width:198;height:147" coordorigin="7386,1762" coordsize="198,147">
              <v:shape style="position:absolute;left:7386;top:1762;width:198;height:147" coordorigin="7386,1762" coordsize="198,147" path="m7516,1762l7515,1763,7505,1773,7487,1792,7473,1807,7459,1821,7450,1829,7441,1837,7430,1850,7428,1854,7418,1864,7390,1895,7388,1897,7386,1901,7386,1903,7389,1908,7396,1910,7401,1907,7403,1906,7411,1904,7434,1901,7463,1901,7464,1901,7468,1896,7493,1871,7511,1854,7523,1840,7553,1808,7566,1793,7580,1779,7584,1776,7584,1769,7578,1766,7536,1766,7526,1766,7516,1762e" filled="t" fillcolor="#50535C" stroked="f">
                <v:path arrowok="t"/>
                <v:fill/>
              </v:shape>
              <v:shape style="position:absolute;left:7386;top:1762;width:198;height:147" coordorigin="7386,1762" coordsize="198,147" path="m7463,1901l7434,1901,7453,1901,7459,1903,7463,1901e" filled="t" fillcolor="#50535C" stroked="f">
                <v:path arrowok="t"/>
                <v:fill/>
              </v:shape>
              <v:shape style="position:absolute;left:7386;top:1762;width:198;height:147" coordorigin="7386,1762" coordsize="198,147" path="m7554,1764l7536,1766,7578,1766,7576,1765,7574,1764,7561,1764,7554,1764e" filled="t" fillcolor="#50535C" stroked="f">
                <v:path arrowok="t"/>
                <v:fill/>
              </v:shape>
              <v:shape style="position:absolute;left:7386;top:1762;width:198;height:147" coordorigin="7386,1762" coordsize="198,147" path="m7572,1763l7561,1764,7574,1764,7572,1763e" filled="t" fillcolor="#50535C" stroked="f">
                <v:path arrowok="t"/>
                <v:fill/>
              </v:shape>
            </v:group>
            <v:group style="position:absolute;left:7532;top:1763;width:199;height:149" coordorigin="7532,1763" coordsize="199,149">
              <v:shape style="position:absolute;left:7532;top:1763;width:199;height:149" coordorigin="7532,1763" coordsize="199,149" path="m7660,1763l7656,1767,7652,1770,7631,1793,7586,1840,7571,1857,7541,1890,7538,1893,7532,1899,7532,1904,7536,1910,7544,1912,7552,1906,7567,1904,7574,1903,7585,1902,7602,1902,7611,1901,7612,1901,7617,1894,7621,1888,7631,1876,7659,1847,7665,1841,7670,1835,7683,1821,7690,1814,7707,1797,7715,1787,7726,1779,7728,1778,7729,1776,7731,1774,7729,1769,7728,1768,7679,1768,7670,1768,7660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612,1901e" filled="t" fillcolor="#50535C" stroked="f">
                <v:path arrowok="t"/>
                <v:fill/>
              </v:shape>
              <v:shape style="position:absolute;left:7532;top:1763;width:199;height:149" coordorigin="7532,1763" coordsize="199,149" path="m7692,1765l7679,1768,7728,1768,7727,1767,7710,1767,7705,1766,7696,1766,7692,1765e" filled="t" fillcolor="#50535C" stroked="f">
                <v:path arrowok="t"/>
                <v:fill/>
              </v:shape>
              <v:shape style="position:absolute;left:7532;top:1763;width:199;height:149" coordorigin="7532,1763" coordsize="199,149" path="m7716,1763l7710,1767,7727,1767,7726,1765,7719,1763,7716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705,1766l7696,1766,7705,1766,7705,1766e" filled="t" fillcolor="#50535C" stroked="f">
                <v:path arrowok="t"/>
                <v:fill/>
              </v:shape>
            </v:group>
            <v:group style="position:absolute;left:8529;top:1763;width:194;height:144" coordorigin="8529,1763" coordsize="194,144">
              <v:shape style="position:absolute;left:8529;top:1763;width:194;height:144" coordorigin="8529,1763" coordsize="194,144" path="m8602,1904l8587,1904,8598,1907,8600,1905,8602,1904e" filled="t" fillcolor="#50535C" stroked="f">
                <v:path arrowok="t"/>
                <v:fill/>
              </v:shape>
              <v:shape style="position:absolute;left:8529;top:1763;width:194;height:144" coordorigin="8529,1763" coordsize="194,144" path="m8575,1905l8548,1905,8552,1906,8558,1906,8562,1907,8575,1905e" filled="t" fillcolor="#50535C" stroked="f">
                <v:path arrowok="t"/>
                <v:fill/>
              </v:shape>
              <v:shape style="position:absolute;left:8529;top:1763;width:194;height:144" coordorigin="8529,1763" coordsize="194,144" path="m8659,1763l8656,1765,8647,1774,8641,1780,8589,1836,8542,1882,8531,1892,8530,1894,8529,1895,8533,1902,8537,1906,8548,1905,8575,1905,8587,1904,8602,1904,8610,1895,8658,1846,8667,1836,8680,1821,8694,1807,8709,1794,8724,1781,8724,1768,8723,1767,8693,1767,8689,1766,8670,1766,8667,1766,8659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705,1763l8693,1767,8723,1767,8721,1764,8708,1764,8705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683,1765l8670,1766,8689,1766,8683,1765e" filled="t" fillcolor="#50535C" stroked="f">
                <v:path arrowok="t"/>
                <v:fill/>
              </v:shape>
            </v:group>
            <v:group style="position:absolute;left:6802;top:1767;width:206;height:144" coordorigin="6802,1767" coordsize="206,144">
              <v:shape style="position:absolute;left:6802;top:1767;width:206;height:144" coordorigin="6802,1767" coordsize="206,144" path="m6935,1767l6931,1769,6925,1772,6917,1783,6912,1788,6883,1817,6870,1832,6863,1842,6856,1851,6843,1859,6842,1861,6837,1867,6833,1870,6822,1882,6814,1890,6802,1904,6804,1909,6815,1911,6821,1911,6836,1909,6844,1907,6860,1904,6868,1904,6898,1904,6902,1899,6906,1894,6912,1886,6923,1873,6940,1855,6953,1841,6996,1790,7000,1786,7009,1777,7007,1772,6951,1772,6943,1771,6941,1769,6937,1767,6936,1767,6935,1767e" filled="t" fillcolor="#50535C" stroked="f">
                <v:path arrowok="t"/>
                <v:fill/>
              </v:shape>
              <v:shape style="position:absolute;left:6802;top:1767;width:206;height:144" coordorigin="6802,1767" coordsize="206,144" path="m6898,1904l6868,1904,6881,1909,6887,1909,6895,1906,6897,1905,6898,1904e" filled="t" fillcolor="#50535C" stroked="f">
                <v:path arrowok="t"/>
                <v:fill/>
              </v:shape>
              <v:shape style="position:absolute;left:6802;top:1767;width:206;height:144" coordorigin="6802,1767" coordsize="206,144" path="m6992,1768l6984,1770,6981,1770,6966,1771,6956,1772,6951,1772,7007,1772,7007,1772,6996,1768,6992,1768e" filled="t" fillcolor="#50535C" stroked="f">
                <v:path arrowok="t"/>
                <v:fill/>
              </v:shape>
              <v:shape style="position:absolute;left:6802;top:1767;width:206;height:144" coordorigin="6802,1767" coordsize="206,144" path="m6937,1767l6936,1767,6937,1767e" filled="t" fillcolor="#50535C" stroked="f">
                <v:path arrowok="t"/>
                <v:fill/>
              </v:shape>
            </v:group>
            <v:group style="position:absolute;left:6952;top:1764;width:203;height:153" coordorigin="6952,1764" coordsize="203,153">
              <v:shape style="position:absolute;left:6952;top:1764;width:203;height:153" coordorigin="6952,1764" coordsize="203,153" path="m7086,1765l7082,1766,7074,1774,7059,1788,7028,1817,7027,1818,6995,1855,6980,1871,6968,1887,6955,1902,6952,1904,6952,1907,6955,1915,6959,1917,6966,1915,6968,1915,6970,1914,6990,1912,7010,1910,7012,1910,7028,1910,7032,1904,7035,1901,7043,1892,7050,1885,7062,1872,7068,1864,7076,1857,7089,1844,7103,1828,7115,1812,7128,1797,7134,1790,7141,1785,7155,1775,7153,1768,7149,1766,7127,1766,7126,1766,7109,1766,7103,1766,7097,1766,7086,1765e" filled="t" fillcolor="#50535C" stroked="f">
                <v:path arrowok="t"/>
                <v:fill/>
              </v:shape>
              <v:shape style="position:absolute;left:6952;top:1764;width:203;height:153" coordorigin="6952,1764" coordsize="203,153" path="m7028,1910l7012,1910,7015,1911,7025,1914,7026,1913,7028,1910e" filled="t" fillcolor="#50535C" stroked="f">
                <v:path arrowok="t"/>
                <v:fill/>
              </v:shape>
              <v:shape style="position:absolute;left:6952;top:1764;width:203;height:153" coordorigin="6952,1764" coordsize="203,153" path="m7141,1764l7133,1766,7127,1766,7149,1766,7144,1764,7141,1764e" filled="t" fillcolor="#50535C" stroked="f">
                <v:path arrowok="t"/>
                <v:fill/>
              </v:shape>
              <v:shape style="position:absolute;left:6952;top:1764;width:203;height:153" coordorigin="6952,1764" coordsize="203,153" path="m7117,1766l7113,1766,7109,1766,7109,1766,7126,1766,7117,1766e" filled="t" fillcolor="#50535C" stroked="f">
                <v:path arrowok="t"/>
                <v:fill/>
              </v:shape>
            </v:group>
            <v:group style="position:absolute;left:7094;top:1764;width:190;height:146" coordorigin="7094,1764" coordsize="190,146">
              <v:shape style="position:absolute;left:7094;top:1764;width:190;height:146" coordorigin="7094,1764" coordsize="190,146" path="m7220,1767l7217,1769,7115,1876,7107,1884,7099,1893,7098,1893,7094,1899,7096,1905,7105,1909,7108,1910,7123,1908,7133,1907,7150,1904,7156,1903,7173,1903,7178,1897,7181,1891,7190,1883,7202,1869,7217,1852,7229,1841,7246,1821,7258,1806,7284,1774,7282,1772,7282,1771,7236,1771,7220,1767e" filled="t" fillcolor="#50535C" stroked="f">
                <v:path arrowok="t"/>
                <v:fill/>
              </v:shape>
              <v:shape style="position:absolute;left:7094;top:1764;width:190;height:146" coordorigin="7094,1764" coordsize="190,146" path="m7173,1903l7156,1903,7167,1908,7171,1907,7173,1903e" filled="t" fillcolor="#50535C" stroked="f">
                <v:path arrowok="t"/>
                <v:fill/>
              </v:shape>
              <v:shape style="position:absolute;left:7094;top:1764;width:190;height:146" coordorigin="7094,1764" coordsize="190,146" path="m7267,1764l7248,1769,7236,1771,7282,1771,7281,1769,7273,1766,7267,1764e" filled="t" fillcolor="#50535C" stroked="f">
                <v:path arrowok="t"/>
                <v:fill/>
              </v:shape>
            </v:group>
            <v:group style="position:absolute;left:6667;top:1768;width:196;height:143" coordorigin="6667,1768" coordsize="196,143">
              <v:shape style="position:absolute;left:6667;top:1768;width:196;height:143" coordorigin="6667,1768" coordsize="196,143" path="m6798,1768l6795,1770,6792,1772,6735,1830,6707,1859,6693,1873,6686,1881,6680,1889,6667,1899,6668,1905,6680,1910,6686,1910,6697,1908,6700,1906,6711,1905,6718,1901,6744,1901,6747,1899,6748,1898,6767,1874,6782,1858,6795,1846,6812,1828,6862,1775,6860,1773,6859,1772,6839,1772,6833,1771,6817,1770,6808,1769,6798,1768e" filled="t" fillcolor="#50535C" stroked="f">
                <v:path arrowok="t"/>
                <v:fill/>
              </v:shape>
              <v:shape style="position:absolute;left:6667;top:1768;width:196;height:143" coordorigin="6667,1768" coordsize="196,143" path="m6744,1901l6718,1901,6734,1910,6739,1906,6744,1901e" filled="t" fillcolor="#50535C" stroked="f">
                <v:path arrowok="t"/>
                <v:fill/>
              </v:shape>
              <v:shape style="position:absolute;left:6667;top:1768;width:196;height:143" coordorigin="6667,1768" coordsize="196,143" path="m6850,1770l6839,1772,6859,1772,6859,1771,6853,1770,6850,1770e" filled="t" fillcolor="#50535C" stroked="f">
                <v:path arrowok="t"/>
                <v:fill/>
              </v:shape>
            </v:group>
            <v:group style="position:absolute;left:9679;top:1761;width:208;height:154" coordorigin="9679,1761" coordsize="208,154">
              <v:shape style="position:absolute;left:9679;top:1761;width:208;height:154" coordorigin="9679,1761" coordsize="208,154" path="m9816,1761l9814,1764,9811,1766,9803,1775,9792,1787,9778,1801,9759,1819,9731,1847,9725,1853,9720,1859,9706,1873,9692,1888,9679,1903,9679,1905,9683,1914,9686,1916,9696,1910,9698,1909,9707,1908,9714,1908,9732,1906,9768,1906,9773,1901,9776,1898,9785,1888,9825,1843,9838,1828,9852,1813,9865,1798,9880,1784,9887,1779,9886,1775,9881,1769,9826,1769,9823,1768,9819,1764,9818,1763,9816,1761e" filled="t" fillcolor="#50535C" stroked="f">
                <v:path arrowok="t"/>
                <v:fill/>
              </v:shape>
              <v:shape style="position:absolute;left:9679;top:1761;width:208;height:154" coordorigin="9679,1761" coordsize="208,154" path="m9768,1906l9732,1906,9744,1907,9761,1909,9766,1908,9768,1906e" filled="t" fillcolor="#50535C" stroked="f">
                <v:path arrowok="t"/>
                <v:fill/>
              </v:shape>
              <v:shape style="position:absolute;left:9679;top:1761;width:208;height:154" coordorigin="9679,1761" coordsize="208,154" path="m9714,1908l9707,1908,9713,1908,9714,1908e" filled="t" fillcolor="#50535C" stroked="f">
                <v:path arrowok="t"/>
                <v:fill/>
              </v:shape>
              <v:shape style="position:absolute;left:9679;top:1761;width:208;height:154" coordorigin="9679,1761" coordsize="208,154" path="m9855,1765l9842,1767,9836,1768,9826,1769,9881,1769,9880,1769,9860,1769,9855,1765e" filled="t" fillcolor="#50535C" stroked="f">
                <v:path arrowok="t"/>
                <v:fill/>
              </v:shape>
              <v:shape style="position:absolute;left:9679;top:1761;width:208;height:154" coordorigin="9679,1761" coordsize="208,154" path="m9870,1766l9860,1769,9880,1769,9878,1766,9874,1766,9870,1766e" filled="t" fillcolor="#50535C" stroked="f">
                <v:path arrowok="t"/>
                <v:fill/>
              </v:shape>
              <v:shape style="position:absolute;left:9679;top:1761;width:208;height:154" coordorigin="9679,1761" coordsize="208,154" path="m9878,1766l9874,1766,9878,1766e" filled="t" fillcolor="#50535C" stroked="f">
                <v:path arrowok="t"/>
                <v:fill/>
              </v:shape>
            </v:group>
            <v:group style="position:absolute;left:10106;top:1759;width:210;height:152" coordorigin="10106,1759" coordsize="210,152">
              <v:shape style="position:absolute;left:10106;top:1759;width:210;height:152" coordorigin="10106,1759" coordsize="210,152" path="m10245,1759l10242,1761,10220,1783,10203,1801,10190,1815,10176,1830,10160,1846,10146,1860,10131,1874,10117,1888,10114,1890,10111,1893,10106,1898,10106,1900,10110,1908,10114,1911,10124,1908,10150,1908,10155,1906,10161,1906,10183,1906,10183,1906,10193,1895,10207,1881,10222,1868,10224,1866,10226,1864,10235,1854,10243,1844,10253,1835,10267,1821,10312,1778,10314,1775,10316,1773,10314,1766,10260,1766,10254,1765,10245,1759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50,1908l10124,1908,10129,1909,10139,1910,10145,1910,10150,1908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83,1906l10161,1906,10170,1906,10174,1908,10179,1910,10181,1908,10183,1906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268,1763l10267,1764,10260,1766,10314,1766,10313,1766,10280,1766,10268,1763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311,1761l10290,1762,10280,1766,10313,1766,10312,1762,10311,1761e" filled="t" fillcolor="#50535C" stroked="f">
                <v:path arrowok="t"/>
                <v:fill/>
              </v:shape>
            </v:group>
            <v:group style="position:absolute;left:10252;top:1758;width:211;height:150" coordorigin="10252,1758" coordsize="211,150">
              <v:shape style="position:absolute;left:10252;top:1758;width:211;height:150" coordorigin="10252,1758" coordsize="211,150" path="m10393,1758l10384,1767,10375,1775,10360,1792,10318,1832,10304,1846,10297,1854,10290,1861,10278,1869,10276,1871,10266,1881,10259,1888,10257,1890,10252,1897,10252,1901,10258,1906,10262,1907,10268,1904,10271,1903,10316,1902,10332,1902,10345,1889,10375,1859,10377,1857,10382,1854,10394,1843,10408,1829,10440,1796,10454,1782,10460,1777,10463,1772,10457,1764,10416,1764,10409,1764,10402,1764,10393,1758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332,1902l10316,1902,10317,1902,10326,1906,10331,1903,10332,1902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444,1760l10433,1763,10416,1764,10457,1764,10451,1761,10444,1760e" filled="t" fillcolor="#50535C" stroked="f">
                <v:path arrowok="t"/>
                <v:fill/>
              </v:shape>
            </v:group>
            <v:group style="position:absolute;left:9966;top:1761;width:200;height:151" coordorigin="9966,1761" coordsize="200,151">
              <v:shape style="position:absolute;left:9966;top:1761;width:200;height:151" coordorigin="9966,1761" coordsize="200,151" path="m10018,1910l9998,1910,10008,1912,10013,1912,10018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9997,1910l9983,1910,9992,1910,9997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10104,1761l10097,1763,10093,1766,10085,1777,10080,1782,10074,1789,10048,1815,10034,1829,10020,1845,10005,1862,9991,1876,9977,1890,9975,1892,9972,1894,9966,1902,9969,1908,9969,1908,9979,1910,9983,1910,9997,1910,9998,1910,10018,1910,10024,1908,10031,1907,10044,1907,10045,1906,10048,1905,10050,1894,10066,1879,10111,1834,10144,1796,10151,1789,10161,1782,10162,1780,10168,1773,10167,1767,10113,1767,10111,1767,10109,1767,10104,1761e" filled="t" fillcolor="#50535C" stroked="f">
                <v:path arrowok="t"/>
                <v:fill/>
              </v:shape>
              <v:shape style="position:absolute;left:9966;top:1761;width:200;height:151" coordorigin="9966,1761" coordsize="200,151" path="m10044,1907l10031,1907,10039,1908,10042,1908,10044,1907e" filled="t" fillcolor="#50535C" stroked="f">
                <v:path arrowok="t"/>
                <v:fill/>
              </v:shape>
              <v:shape style="position:absolute;left:9966;top:1761;width:200;height:151" coordorigin="9966,1761" coordsize="200,151" path="m10153,1761l10125,1764,10113,1767,10167,1767,10165,1762,10153,1761e" filled="t" fillcolor="#50535C" stroked="f">
                <v:path arrowok="t"/>
                <v:fill/>
              </v:shape>
            </v:group>
            <v:group style="position:absolute;left:10399;top:1760;width:204;height:146" coordorigin="10399,1760" coordsize="204,146">
              <v:shape style="position:absolute;left:10399;top:1760;width:204;height:146" coordorigin="10399,1760" coordsize="204,146" path="m10535,1760l10533,1761,10529,1765,10500,1794,10486,1808,10470,1825,10455,1839,10441,1853,10432,1862,10423,1872,10409,1883,10406,1887,10399,1893,10399,1897,10404,1904,10407,1906,10417,1905,10425,1905,10440,1901,10459,1901,10463,1900,10464,1900,10477,1900,10479,1899,10484,1892,10485,1891,10493,1884,10501,1877,10511,1866,10536,1839,10553,1821,10567,1807,10582,1794,10598,1781,10603,1778,10603,1771,10597,1765,10595,1764,10544,1764,10535,176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25,1905l10417,1905,10423,1905,10425,1905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59,1901l10440,1901,10452,1904,10459,1901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77,1900l10464,1900,10473,1903,10477,190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592,1762l10580,1762,10569,1763,10551,1763,10544,1764,10595,1764,10594,1763,10594,1763,10569,1763,10594,1763,10592,1762e" filled="t" fillcolor="#50535C" stroked="f">
                <v:path arrowok="t"/>
                <v:fill/>
              </v:shape>
            </v:group>
            <v:group style="position:absolute;left:9825;top:1761;width:202;height:151" coordorigin="9825,1761" coordsize="202,151">
              <v:shape style="position:absolute;left:9825;top:1761;width:202;height:151" coordorigin="9825,1761" coordsize="202,151" path="m9959,1761l9959,1761,9949,1769,9947,1772,9943,1777,9889,1835,9877,1847,9858,1867,9827,1896,9826,1899,9825,1904,9825,1907,9832,1909,9835,1912,9839,1908,9841,1906,9843,1905,9884,1902,9891,1902,9896,1902,9908,1901,9912,1899,9919,1888,9923,1883,9950,1854,9964,1840,9980,1823,9993,1809,10007,1795,10023,1782,10024,1781,10025,1780,10026,1776,10027,1774,10026,1769,9976,1769,9971,1769,9959,1761e" filled="t" fillcolor="#50535C" stroked="f">
                <v:path arrowok="t"/>
                <v:fill/>
              </v:shape>
              <v:shape style="position:absolute;left:9825;top:1761;width:202;height:151" coordorigin="9825,1761" coordsize="202,151" path="m9891,1902l9884,1902,9884,1902,9891,1902e" filled="t" fillcolor="#50535C" stroked="f">
                <v:path arrowok="t"/>
                <v:fill/>
              </v:shape>
              <v:shape style="position:absolute;left:9825;top:1761;width:202;height:151" coordorigin="9825,1761" coordsize="202,151" path="m10020,1763l10003,1766,9992,1768,9976,1769,10026,1769,10025,1766,10020,1763e" filled="t" fillcolor="#50535C" stroked="f">
                <v:path arrowok="t"/>
                <v:fill/>
              </v:shape>
            </v:group>
            <v:group style="position:absolute;left:9253;top:1760;width:200;height:149" coordorigin="9253,1760" coordsize="200,149">
              <v:shape style="position:absolute;left:9253;top:1760;width:200;height:149" coordorigin="9253,1760" coordsize="200,149" path="m9382,1762l9379,1763,9375,1767,9374,1769,9329,1817,9317,1830,9300,1848,9266,1884,9258,1890,9253,1900,9260,1908,9269,1909,9288,1903,9298,1900,9336,1900,9340,1892,9342,1890,9389,1842,9418,1809,9432,1794,9446,1780,9452,1775,9452,1770,9448,1766,9396,1766,9382,176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3,1902l9318,1902,9329,1902,9333,190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6,1900l9298,1900,9313,1902,9333,1902,9335,1901,9336,1900e" filled="t" fillcolor="#50535C" stroked="f">
                <v:path arrowok="t"/>
                <v:fill/>
              </v:shape>
              <v:shape style="position:absolute;left:9253;top:1760;width:200;height:149" coordorigin="9253,1760" coordsize="200,149" path="m9439,1760l9421,1762,9396,1766,9448,1766,9443,1762,9439,1760e" filled="t" fillcolor="#50535C" stroked="f">
                <v:path arrowok="t"/>
                <v:fill/>
              </v:shape>
            </v:group>
            <v:group style="position:absolute;left:9398;top:1762;width:198;height:147" coordorigin="9398,1762" coordsize="198,147">
              <v:shape style="position:absolute;left:9398;top:1762;width:198;height:147" coordorigin="9398,1762" coordsize="198,147" path="m9528,1762l9527,1763,9517,1773,9499,1792,9485,1807,9471,1821,9462,1829,9453,1837,9442,1850,9440,1854,9430,1864,9402,1895,9400,1897,9398,1901,9398,1903,9401,1908,9408,1910,9414,1907,9415,1906,9423,1904,9446,1901,9475,1901,9476,1901,9480,1896,9505,1871,9523,1854,9535,1840,9565,1808,9578,1793,9593,1779,9596,1776,9596,1769,9590,1766,9548,1766,9538,1766,9528,1762e" filled="t" fillcolor="#50535C" stroked="f">
                <v:path arrowok="t"/>
                <v:fill/>
              </v:shape>
              <v:shape style="position:absolute;left:9398;top:1762;width:198;height:147" coordorigin="9398,1762" coordsize="198,147" path="m9475,1901l9446,1901,9465,1901,9471,1903,9475,1901e" filled="t" fillcolor="#50535C" stroked="f">
                <v:path arrowok="t"/>
                <v:fill/>
              </v:shape>
              <v:shape style="position:absolute;left:9398;top:1762;width:198;height:147" coordorigin="9398,1762" coordsize="198,147" path="m9566,1764l9548,1766,9590,1766,9588,1765,9586,1764,9573,1764,9566,1764e" filled="t" fillcolor="#50535C" stroked="f">
                <v:path arrowok="t"/>
                <v:fill/>
              </v:shape>
              <v:shape style="position:absolute;left:9398;top:1762;width:198;height:147" coordorigin="9398,1762" coordsize="198,147" path="m9584,1763l9573,1764,9586,1764,9584,1763e" filled="t" fillcolor="#50535C" stroked="f">
                <v:path arrowok="t"/>
                <v:fill/>
              </v:shape>
            </v:group>
            <v:group style="position:absolute;left:9544;top:1763;width:199;height:149" coordorigin="9544,1763" coordsize="199,149">
              <v:shape style="position:absolute;left:9544;top:1763;width:199;height:149" coordorigin="9544,1763" coordsize="199,149" path="m9672,1763l9668,1767,9664,1770,9643,1793,9598,1840,9583,1857,9553,1890,9550,1893,9545,1899,9544,1904,9548,1910,9556,1912,9564,1906,9579,1904,9586,1903,9597,1902,9614,1902,9623,1901,9624,1901,9629,1894,9633,1888,9643,1876,9671,1847,9677,1841,9682,1835,9695,1821,9702,1814,9719,1797,9727,1787,9738,1779,9740,1778,9741,1776,9743,1774,9741,1769,9740,1768,9691,1768,9682,1768,9672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624,1901e" filled="t" fillcolor="#50535C" stroked="f">
                <v:path arrowok="t"/>
                <v:fill/>
              </v:shape>
              <v:shape style="position:absolute;left:9544;top:1763;width:199;height:149" coordorigin="9544,1763" coordsize="199,149" path="m9704,1765l9691,1768,9740,1768,9739,1767,9722,1767,9717,1766,9708,1766,9704,1765e" filled="t" fillcolor="#50535C" stroked="f">
                <v:path arrowok="t"/>
                <v:fill/>
              </v:shape>
              <v:shape style="position:absolute;left:9544;top:1763;width:199;height:149" coordorigin="9544,1763" coordsize="199,149" path="m9728,1763l9722,1767,9739,1767,9738,1765,9731,1763,9728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717,1766l9708,1766,9717,1766,9717,1766e" filled="t" fillcolor="#50535C" stroked="f">
                <v:path arrowok="t"/>
                <v:fill/>
              </v:shape>
            </v:group>
            <v:group style="position:absolute;left:10541;top:1763;width:194;height:144" coordorigin="10541,1763" coordsize="194,144">
              <v:shape style="position:absolute;left:10541;top:1763;width:194;height:144" coordorigin="10541,1763" coordsize="194,144" path="m10614,1904l10599,1904,10610,1907,10612,1905,10614,1904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587,1905l10560,1905,10564,1906,10570,1906,10574,1907,10587,1905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71,1763l10668,1765,10659,1774,10653,1780,10601,1836,10554,1882,10543,1892,10542,1894,10541,1895,10545,1902,10550,1906,10560,1905,10587,1905,10599,1904,10614,1904,10622,1895,10670,1846,10679,1836,10692,1821,10706,1807,10721,1794,10737,1781,10736,1768,10735,1767,10705,1767,10701,1766,10682,1766,10679,1766,10671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717,1763l10705,1767,10735,1767,10733,1764,10720,1764,10717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95,1765l10682,1766,10701,1766,10695,1765e" filled="t" fillcolor="#50535C" stroked="f">
                <v:path arrowok="t"/>
                <v:fill/>
              </v:shape>
            </v:group>
            <v:group style="position:absolute;left:8814;top:1767;width:206;height:144" coordorigin="8814,1767" coordsize="206,144">
              <v:shape style="position:absolute;left:8814;top:1767;width:206;height:144" coordorigin="8814,1767" coordsize="206,144" path="m8947,1767l8943,1769,8937,1772,8929,1783,8924,1788,8895,1817,8882,1832,8875,1842,8868,1851,8856,1859,8854,1861,8849,1867,8845,1870,8834,1882,8826,1890,8814,1904,8816,1909,8827,1911,8834,1911,8848,1909,8856,1907,8872,1904,8880,1904,8910,1904,8914,1899,8918,1894,8924,1886,8935,1873,8952,1855,8965,1841,9008,1790,9012,1786,9021,1777,9020,1772,8963,1772,8955,1771,8953,1769,8949,1767,8948,1767,8947,1767e" filled="t" fillcolor="#50535C" stroked="f">
                <v:path arrowok="t"/>
                <v:fill/>
              </v:shape>
              <v:shape style="position:absolute;left:8814;top:1767;width:206;height:144" coordorigin="8814,1767" coordsize="206,144" path="m8910,1904l8880,1904,8893,1909,8899,1909,8907,1906,8909,1905,8910,1904e" filled="t" fillcolor="#50535C" stroked="f">
                <v:path arrowok="t"/>
                <v:fill/>
              </v:shape>
              <v:shape style="position:absolute;left:8814;top:1767;width:206;height:144" coordorigin="8814,1767" coordsize="206,144" path="m9004,1768l8996,1770,8993,1770,8978,1771,8968,1772,8963,1772,9020,1772,9019,1772,9008,1768,9004,1768e" filled="t" fillcolor="#50535C" stroked="f">
                <v:path arrowok="t"/>
                <v:fill/>
              </v:shape>
              <v:shape style="position:absolute;left:8814;top:1767;width:206;height:144" coordorigin="8814,1767" coordsize="206,144" path="m8949,1767l8948,1767,8949,1767e" filled="t" fillcolor="#50535C" stroked="f">
                <v:path arrowok="t"/>
                <v:fill/>
              </v:shape>
            </v:group>
            <v:group style="position:absolute;left:8964;top:1764;width:203;height:153" coordorigin="8964,1764" coordsize="203,153">
              <v:shape style="position:absolute;left:8964;top:1764;width:203;height:153" coordorigin="8964,1764" coordsize="203,153" path="m9098,1765l9094,1766,9086,1774,9071,1788,9040,1817,9039,1818,9007,1855,8992,1871,8980,1887,8967,1902,8964,1904,8964,1907,8967,1915,8971,1917,8978,1915,8980,1915,8982,1914,9002,1912,9022,1910,9024,1910,9040,1910,9044,1904,9047,1901,9055,1892,9062,1885,9075,1872,9080,1864,9088,1857,9101,1844,9115,1828,9127,1812,9140,1797,9146,1790,9153,1785,9167,1775,9166,1768,9161,1766,9139,1766,9138,1766,9121,1766,9115,1766,9109,1766,9098,1765e" filled="t" fillcolor="#50535C" stroked="f">
                <v:path arrowok="t"/>
                <v:fill/>
              </v:shape>
              <v:shape style="position:absolute;left:8964;top:1764;width:203;height:153" coordorigin="8964,1764" coordsize="203,153" path="m9040,1910l9024,1910,9027,1911,9037,1914,9038,1913,9040,1910e" filled="t" fillcolor="#50535C" stroked="f">
                <v:path arrowok="t"/>
                <v:fill/>
              </v:shape>
              <v:shape style="position:absolute;left:8964;top:1764;width:203;height:153" coordorigin="8964,1764" coordsize="203,153" path="m9153,1764l9145,1766,9139,1766,9161,1766,9156,1764,9153,1764e" filled="t" fillcolor="#50535C" stroked="f">
                <v:path arrowok="t"/>
                <v:fill/>
              </v:shape>
              <v:shape style="position:absolute;left:8964;top:1764;width:203;height:153" coordorigin="8964,1764" coordsize="203,153" path="m9129,1766l9125,1766,9121,1766,9121,1766,9138,1766,9129,1766e" filled="t" fillcolor="#50535C" stroked="f">
                <v:path arrowok="t"/>
                <v:fill/>
              </v:shape>
            </v:group>
            <v:group style="position:absolute;left:9106;top:1764;width:190;height:146" coordorigin="9106,1764" coordsize="190,146">
              <v:shape style="position:absolute;left:9106;top:1764;width:190;height:146" coordorigin="9106,1764" coordsize="190,146" path="m9232,1767l9229,1769,9127,1876,9119,1884,9111,1893,9110,1893,9106,1899,9108,1905,9117,1909,9121,1910,9135,1908,9145,1907,9162,1904,9168,1903,9185,1903,9190,1897,9193,1891,9202,1883,9215,1869,9229,1852,9241,1841,9258,1821,9270,1806,9296,1774,9294,1772,9294,1771,9248,1771,9232,1767e" filled="t" fillcolor="#50535C" stroked="f">
                <v:path arrowok="t"/>
                <v:fill/>
              </v:shape>
              <v:shape style="position:absolute;left:9106;top:1764;width:190;height:146" coordorigin="9106,1764" coordsize="190,146" path="m9185,1903l9168,1903,9179,1908,9183,1907,9185,1903e" filled="t" fillcolor="#50535C" stroked="f">
                <v:path arrowok="t"/>
                <v:fill/>
              </v:shape>
              <v:shape style="position:absolute;left:9106;top:1764;width:190;height:146" coordorigin="9106,1764" coordsize="190,146" path="m9279,1764l9260,1769,9248,1771,9294,1771,9293,1769,9285,1766,9279,1764e" filled="t" fillcolor="#50535C" stroked="f">
                <v:path arrowok="t"/>
                <v:fill/>
              </v:shape>
            </v:group>
            <v:group style="position:absolute;left:8679;top:1768;width:196;height:143" coordorigin="8679,1768" coordsize="196,143">
              <v:shape style="position:absolute;left:8679;top:1768;width:196;height:143" coordorigin="8679,1768" coordsize="196,143" path="m8810,1768l8807,1770,8805,1772,8747,1830,8719,1859,8705,1873,8698,1881,8692,1889,8679,1899,8680,1905,8692,1910,8699,1910,8709,1908,8712,1906,8723,1905,8730,1901,8756,1901,8759,1899,8760,1898,8779,1874,8794,1858,8807,1846,8825,1828,8875,1775,8872,1773,8871,1772,8851,1772,8845,1771,8829,1770,8820,1769,8810,1768e" filled="t" fillcolor="#50535C" stroked="f">
                <v:path arrowok="t"/>
                <v:fill/>
              </v:shape>
              <v:shape style="position:absolute;left:8679;top:1768;width:196;height:143" coordorigin="8679,1768" coordsize="196,143" path="m8756,1901l8730,1901,8746,1910,8751,1906,8756,1901e" filled="t" fillcolor="#50535C" stroked="f">
                <v:path arrowok="t"/>
                <v:fill/>
              </v:shape>
              <v:shape style="position:absolute;left:8679;top:1768;width:196;height:143" coordorigin="8679,1768" coordsize="196,143" path="m8862,1770l8851,1772,8871,1772,8871,1771,8865,1770,8862,1770e" filled="t" fillcolor="#50535C" stroked="f">
                <v:path arrowok="t"/>
                <v:fill/>
              </v:shape>
            </v:group>
            <v:group style="position:absolute;left:10700;top:1757;width:211;height:150" coordorigin="10700,1757" coordsize="211,150">
              <v:shape style="position:absolute;left:10700;top:1757;width:211;height:150" coordorigin="10700,1757" coordsize="211,150" path="m10840,1757l10831,1766,10823,1774,10808,1791,10766,1832,10752,1846,10745,1853,10737,1861,10726,1868,10724,1871,10713,1881,10707,1887,10704,1890,10700,1896,10700,1901,10705,1906,10709,1907,10716,1903,10719,1903,10764,1902,10780,1902,10793,1889,10823,1859,10825,1857,10830,1853,10842,1842,10856,1828,10888,1796,10902,1782,10908,1777,10911,1771,10905,1763,10864,1763,10857,1763,10849,1763,10840,1757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780,1902l10764,1902,10765,1902,10774,1906,10779,1902,10780,1902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892,1759l10881,1763,10864,1763,10905,1763,10898,1760,10892,1759e" filled="t" fillcolor="#50535C" stroked="f">
                <v:path arrowok="t"/>
                <v:fill/>
              </v:shape>
            </v:group>
            <v:group style="position:absolute;left:10847;top:1759;width:204;height:146" coordorigin="10847,1759" coordsize="204,146">
              <v:shape style="position:absolute;left:10847;top:1759;width:204;height:146" coordorigin="10847,1759" coordsize="204,146" path="m10983,1759l10981,1760,10977,1764,10948,1793,10934,1808,10918,1824,10903,1838,10889,1852,10880,1862,10871,1872,10857,1883,10854,1886,10847,1893,10847,1897,10852,1903,10855,1905,10865,1904,10872,1904,10888,1901,10907,1901,10911,1900,10912,1900,10925,1900,10927,1899,10932,1891,10933,1891,10941,1883,10949,1876,10959,1865,10984,1839,11001,1821,11015,1807,11030,1793,11046,1781,11051,1777,11051,1771,11044,1765,11043,1764,10992,1764,10983,1759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872,1904l10865,1904,10871,1905,10872,1904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07,1901l10888,1901,10900,1903,10907,1901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25,1900l10912,1900,10921,1902,10925,1900e" filled="t" fillcolor="#50535C" stroked="f">
                <v:path arrowok="t"/>
                <v:fill/>
              </v:shape>
              <v:shape style="position:absolute;left:10847;top:1759;width:204;height:146" coordorigin="10847,1759" coordsize="204,146" path="m11040,1761l11028,1762,11017,1763,10999,1763,10992,1764,11043,1764,11042,1763,11042,1763,11017,1763,11042,1763,11040,1761e" filled="t" fillcolor="#50535C" stroked="f">
                <v:path arrowok="t"/>
                <v:fill/>
              </v:shape>
            </v:group>
            <v:group style="position:absolute;left:10989;top:1762;width:194;height:144" coordorigin="10989,1762" coordsize="194,144">
              <v:shape style="position:absolute;left:10989;top:1762;width:194;height:144" coordorigin="10989,1762" coordsize="194,144" path="m11062,1904l11047,1904,11058,1907,11060,1905,11062,1904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035,1905l11008,1905,11012,1906,11018,1906,11022,1906,11035,1905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19,1762l11116,1764,11107,1774,11101,1780,11049,1836,11002,1882,10991,1892,10990,1893,10989,1895,10992,1902,10997,1905,11008,1905,11035,1905,11047,1904,11062,1904,11070,1894,11118,1846,11127,1836,11140,1821,11154,1807,11169,1793,11184,1780,11184,1768,11183,1766,11153,1766,11148,1765,11130,1765,11127,1765,11119,1762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65,1763l11153,1766,11183,1766,11181,1764,11168,1763,11165,1763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43,1764l11130,1765,11148,1765,11143,1764e" filled="t" fillcolor="#50535C" stroked="f">
                <v:path arrowok="t"/>
                <v:fill/>
              </v:shape>
            </v:group>
            <v:group style="position:absolute;left:11111;top:1759;width:162;height:154" coordorigin="11111,1759" coordsize="162,154">
              <v:shape style="position:absolute;left:11111;top:1759;width:162;height:154" coordorigin="11111,1759" coordsize="162,154" path="m11263,1759l11204,1807,11181,1832,11173,1839,11158,1853,11144,1867,11127,1886,11122,1890,11114,1897,11111,1899,11111,1903,11111,1904,11113,1909,11116,1913,11123,1913,11126,1910,11130,1908,11143,1905,11150,1904,11162,1904,11169,1900,11190,1900,11207,1883,11226,1865,11253,1836,11258,1831,11263,1827,11272,1818,11273,1813,11264,1805,11264,1801,11267,1794,11267,1792,11269,1782,11269,1774,11266,1761,11263,1759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62,1904l11150,1904,11157,1904,11162,1904,11162,1904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90,1900l11169,1900,11174,1901,11183,1904,11187,1903,11190,1900e" filled="t" fillcolor="#50535C" stroked="f">
                <v:path arrowok="t"/>
                <v:fill/>
              </v:shape>
            </v:group>
            <v:group style="position:absolute;left:11223;top:1863;width:37;height:47" coordorigin="11223,1863" coordsize="37,47">
              <v:shape style="position:absolute;left:11223;top:1863;width:37;height:47" coordorigin="11223,1863" coordsize="37,47" path="m11260,1905l11241,1905,11244,1906,11251,1910,11255,1909,11260,1905e" filled="t" fillcolor="#50535C" stroked="f">
                <v:path arrowok="t"/>
                <v:fill/>
              </v:shape>
              <v:shape style="position:absolute;left:11223;top:1863;width:37;height:47" coordorigin="11223,1863" coordsize="37,47" path="m11256,1863l11253,1866,11250,1870,11246,1874,11238,1882,11232,1887,11223,1897,11224,1901,11229,1904,11232,1905,11235,1906,11241,1905,11260,1905,11262,1904,11264,1903,11266,1892,11264,1882,11263,1870,11261,1864,11256,1863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9.9354pt;margin-top:48.814915pt;width:12.508pt;height:12.023pt;mso-position-horizontal-relative:page;mso-position-vertical-relative:page;z-index:-5786" coordorigin="599,976" coordsize="250,240">
            <v:shape style="position:absolute;left:599;top:976;width:250;height:240" coordorigin="599,976" coordsize="250,240" path="m724,976l693,1066,599,1068,673,1126,646,1217,724,1163,785,1163,774,1126,849,1068,755,1066,724,976e" filled="t" fillcolor="#50535C" stroked="f">
              <v:path arrowok="t"/>
              <v:fill/>
            </v:shape>
            <v:shape style="position:absolute;left:599;top:976;width:250;height:240" coordorigin="599,976" coordsize="250,240" path="m785,1163l724,1163,801,1217,785,1163e" filled="t" fillcolor="#50535C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280.574493pt;margin-top:134.588898pt;width:34.126pt;height:32.114144pt;mso-position-horizontal-relative:page;mso-position-vertical-relative:page;z-index:-5785" coordorigin="5611,2692" coordsize="683,642">
            <v:group style="position:absolute;left:5652;top:2821;width:461;height:491" coordorigin="5652,2821" coordsize="461,491">
              <v:shape style="position:absolute;left:5652;top:2821;width:461;height:491" coordorigin="5652,2821" coordsize="461,491" path="m5721,2821l5684,2878,5661,2940,5652,3004,5652,3026,5662,3090,5686,3152,5724,3208,5772,3253,5825,3285,5882,3305,5961,3313,5980,3312,6058,3294,6095,3277,6113,3266e" filled="f" stroked="t" strokeweight="2.126pt" strokecolor="#50535C">
                <v:path arrowok="t"/>
              </v:shape>
            </v:group>
            <v:group style="position:absolute;left:5633;top:2813;width:100;height:100" coordorigin="5633,2813" coordsize="100,100">
              <v:shape style="position:absolute;left:5633;top:2813;width:100;height:100" coordorigin="5633,2813" coordsize="100,100" path="m5633,2813l5733,2813,5733,2913e" filled="f" stroked="t" strokeweight="2.126pt" strokecolor="#50535C">
                <v:path arrowok="t"/>
              </v:shape>
            </v:group>
            <v:group style="position:absolute;left:5793;top:2713;width:461;height:491" coordorigin="5793,2713" coordsize="461,491">
              <v:shape style="position:absolute;left:5793;top:2713;width:461;height:491" coordorigin="5793,2713" coordsize="461,491" path="m6184,3204l6221,3148,6244,3086,6253,3022,6253,3000,6243,2935,6219,2874,6181,2818,6134,2773,6081,2741,6024,2721,5945,2713,5925,2714,5847,2732,5810,2749,5793,2759e" filled="f" stroked="t" strokeweight="2.126pt" strokecolor="#50535C">
                <v:path arrowok="t"/>
              </v:shape>
            </v:group>
            <v:group style="position:absolute;left:6173;top:3113;width:100;height:100" coordorigin="6173,3113" coordsize="100,100">
              <v:shape style="position:absolute;left:6173;top:3113;width:100;height:100" coordorigin="6173,3113" coordsize="100,100" path="m6273,3213l6173,3213,6173,3113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95.060501pt;margin-top:294.350525pt;width:46.173pt;height:451.498pt;mso-position-horizontal-relative:page;mso-position-vertical-relative:page;z-index:-5784" coordorigin="3901,5887" coordsize="923,9030">
            <v:group style="position:absolute;left:4363;top:5894;width:2;height:9017" coordorigin="4363,5894" coordsize="2,9017">
              <v:shape style="position:absolute;left:4363;top:5894;width:2;height:9017" coordorigin="4363,5894" coordsize="0,9017" path="m4363,5894l4363,14910e" filled="f" stroked="t" strokeweight=".673pt" strokecolor="#96969C">
                <v:path arrowok="t"/>
              </v:shape>
            </v:group>
            <v:group style="position:absolute;left:3908;top:10454;width:909;height:2" coordorigin="3908,10454" coordsize="909,2">
              <v:shape style="position:absolute;left:3908;top:10454;width:909;height:2" coordorigin="3908,10454" coordsize="909,0" path="m4818,10454l3908,10454e" filled="f" stroked="t" strokeweight=".709pt" strokecolor="#96969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54.116699pt;margin-top:294.350525pt;width:46.173pt;height:451.498pt;mso-position-horizontal-relative:page;mso-position-vertical-relative:page;z-index:-5783" coordorigin="7082,5887" coordsize="923,9030">
            <v:group style="position:absolute;left:7089;top:10454;width:909;height:2" coordorigin="7089,10454" coordsize="909,2">
              <v:shape style="position:absolute;left:7089;top:10454;width:909;height:2" coordorigin="7089,10454" coordsize="909,0" path="m7999,10454l7089,10454e" filled="f" stroked="t" strokeweight=".709pt" strokecolor="#96969C">
                <v:path arrowok="t"/>
              </v:shape>
            </v:group>
            <v:group style="position:absolute;left:7544;top:5894;width:2;height:9017" coordorigin="7544,5894" coordsize="2,9017">
              <v:shape style="position:absolute;left:7544;top:5894;width:2;height:9017" coordorigin="7544,5894" coordsize="0,9017" path="m7544,5894l7544,14910e" filled="f" stroked="t" strokeweight=".673pt" strokecolor="#96969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25.462708pt;margin-top:333.997894pt;width:27.0734pt;height:18.068399pt;mso-position-horizontal-relative:page;mso-position-vertical-relative:page;z-index:-5782" coordorigin="2509,6680" coordsize="541,361">
            <v:group style="position:absolute;left:2531;top:6701;width:319;height:319" coordorigin="2531,6701" coordsize="319,319">
              <v:shape style="position:absolute;left:2531;top:6701;width:319;height:319" coordorigin="2531,6701" coordsize="319,319" path="m2850,6860l2836,6926,2798,6979,2742,7012,2697,7020,2673,7019,2609,6997,2561,6954,2534,6895,2531,6873,2532,6848,2553,6782,2594,6733,2651,6705,2672,6701,2698,6702,2765,6722,2815,6763,2844,6818,2850,6860xe" filled="f" stroked="t" strokeweight="2.126pt" strokecolor="#50535C">
                <v:path arrowok="t"/>
              </v:shape>
            </v:group>
            <v:group style="position:absolute;left:2910;top:6780;width:119;height:238" coordorigin="2910,6780" coordsize="119,238">
              <v:shape style="position:absolute;left:2910;top:6780;width:119;height:238" coordorigin="2910,6780" coordsize="119,238" path="m2910,6780l2974,6799,3017,6846,3029,6889,3028,6914,3001,6976,2950,7013,2930,7019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22.436096pt;margin-top:353.923401pt;width:32.1260pt;height:12.151pt;mso-position-horizontal-relative:page;mso-position-vertical-relative:page;z-index:-5781" coordorigin="2449,7078" coordsize="643,243">
            <v:group style="position:absolute;left:2970;top:7100;width:100;height:161" coordorigin="2970,7100" coordsize="100,161">
              <v:shape style="position:absolute;left:2970;top:7100;width:100;height:161" coordorigin="2970,7100" coordsize="100,161" path="m2970,7100l3050,7120,3070,7260,2970,7260e" filled="f" stroked="t" strokeweight="2.126pt" strokecolor="#50535C">
                <v:path arrowok="t"/>
              </v:shape>
            </v:group>
            <v:group style="position:absolute;left:2470;top:7100;width:440;height:200" coordorigin="2470,7100" coordsize="440,200">
              <v:shape style="position:absolute;left:2470;top:7100;width:440;height:200" coordorigin="2470,7100" coordsize="440,200" path="m2807,7100l2889,7127,2910,7300,2470,7300,2491,7127,2573,7100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83.574799pt;margin-top:333.479126pt;width:28.126pt;height:32.563802pt;mso-position-horizontal-relative:page;mso-position-vertical-relative:page;z-index:-5780" coordorigin="5671,6670" coordsize="563,651">
            <v:group style="position:absolute;left:5713;top:6860;width:2;height:260" coordorigin="5713,6860" coordsize="2,260">
              <v:shape style="position:absolute;left:5713;top:6860;width:2;height:260" coordorigin="5713,6860" coordsize="0,260" path="m5713,7120l5713,6860e" filled="f" stroked="t" strokeweight="2.126pt" strokecolor="#50535C">
                <v:path arrowok="t"/>
              </v:shape>
            </v:group>
            <v:group style="position:absolute;left:6193;top:6860;width:2;height:260" coordorigin="6193,6860" coordsize="2,260">
              <v:shape style="position:absolute;left:6193;top:6860;width:2;height:260" coordorigin="6193,6860" coordsize="0,260" path="m6193,7120l6193,6860e" filled="f" stroked="t" strokeweight="2.126pt" strokecolor="#50535C">
                <v:path arrowok="t"/>
              </v:shape>
            </v:group>
            <v:group style="position:absolute;left:5713;top:7120;width:480;height:180" coordorigin="5713,7120" coordsize="480,180">
              <v:shape style="position:absolute;left:5713;top:7120;width:480;height:180" coordorigin="5713,7120" coordsize="480,180" path="m5713,7120l5725,7181,5933,7300,5973,7300,6153,7204,6172,7190,6184,7176,6190,7158,6192,7137e" filled="f" stroked="t" strokeweight="2.126pt" strokecolor="#50535C">
                <v:path arrowok="t"/>
              </v:shape>
            </v:group>
            <v:group style="position:absolute;left:5813;top:7020;width:280;height:2" coordorigin="5813,7020" coordsize="280,2">
              <v:shape style="position:absolute;left:5813;top:7020;width:280;height:2" coordorigin="5813,7020" coordsize="280,0" path="m6093,7020l5813,7020e" filled="f" stroked="t" strokeweight="2.126pt" strokecolor="#50535C">
                <v:path arrowok="t"/>
              </v:shape>
            </v:group>
            <v:group style="position:absolute;left:5813;top:7100;width:280;height:2" coordorigin="5813,7100" coordsize="280,2">
              <v:shape style="position:absolute;left:5813;top:7100;width:280;height:2" coordorigin="5813,7100" coordsize="280,0" path="m6093,7100l5813,7100e" filled="f" stroked="t" strokeweight="2.126pt" strokecolor="#50535C">
                <v:path arrowok="t"/>
              </v:shape>
            </v:group>
            <v:group style="position:absolute;left:5813;top:6940;width:140;height:2" coordorigin="5813,6940" coordsize="140,2">
              <v:shape style="position:absolute;left:5813;top:6940;width:140;height:2" coordorigin="5813,6940" coordsize="140,0" path="m5953,6940l5813,6940e" filled="f" stroked="t" strokeweight="2.126pt" strokecolor="#50535C">
                <v:path arrowok="t"/>
              </v:shape>
            </v:group>
            <v:group style="position:absolute;left:5693;top:6691;width:520;height:109" coordorigin="5693,6691" coordsize="520,109">
              <v:shape style="position:absolute;left:5693;top:6691;width:520;height:109" coordorigin="5693,6691" coordsize="520,109" path="m6213,6800l6073,6800,6050,6797,5992,6768,5957,6713,5953,6691,5951,6711,5919,6765,5859,6797,5836,6800,5693,6800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40.700317pt;margin-top:333.945435pt;width:27.12065pt;height:25.124565pt;mso-position-horizontal-relative:page;mso-position-vertical-relative:page;z-index:-5779" coordorigin="8814,6679" coordsize="542,502">
            <v:group style="position:absolute;left:8835;top:6960;width:100;height:200" coordorigin="8835,6960" coordsize="100,200">
              <v:shape style="position:absolute;left:8835;top:6960;width:100;height:200" coordorigin="8835,6960" coordsize="100,200" path="m8935,7160l8871,7139,8838,7084,8835,7062,8838,7039,8869,6983,8932,6960,8935,7160xe" filled="f" stroked="t" strokeweight="2.126pt" strokecolor="#50535C">
                <v:path arrowok="t"/>
              </v:shape>
            </v:group>
            <v:group style="position:absolute;left:8935;top:6700;width:400;height:200" coordorigin="8935,6700" coordsize="400,200">
              <v:shape style="position:absolute;left:8935;top:6700;width:400;height:200" coordorigin="8935,6700" coordsize="400,200" path="m8935,6900l8947,6833,8978,6776,9026,6732,9087,6706,9132,6700,9155,6701,9220,6720,9274,6757,9313,6809,9333,6871,9335,6894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65.699707pt;margin-top:346.944pt;width:7.125395pt;height:16.930163pt;mso-position-horizontal-relative:page;mso-position-vertical-relative:page;z-index:-5778" coordorigin="9314,6939" coordsize="143,339">
            <v:group style="position:absolute;left:9335;top:6960;width:100;height:200" coordorigin="9335,6960" coordsize="100,200">
              <v:shape style="position:absolute;left:9335;top:6960;width:100;height:200" coordorigin="9335,6960" coordsize="100,200" path="m9335,6960l9399,6982,9433,7036,9435,7058,9433,7082,9401,7137,9339,7160,9335,6960xe" filled="f" stroked="t" strokeweight="2.126pt" strokecolor="#50535C">
                <v:path arrowok="t"/>
              </v:shape>
            </v:group>
            <v:group style="position:absolute;left:9373;top:7220;width:22;height:36" coordorigin="9373,7220" coordsize="22,36">
              <v:shape style="position:absolute;left:9373;top:7220;width:22;height:36" coordorigin="9373,7220" coordsize="22,36" path="m9395,7220l9389,7242,9373,7256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58.3125pt;margin-top:359.975739pt;width:10.513186pt;height:5.889967pt;mso-position-horizontal-relative:page;mso-position-vertical-relative:page;z-index:-5777" coordorigin="9166,7200" coordsize="210,118">
            <v:group style="position:absolute;left:9275;top:7260;width:80;height:2" coordorigin="9275,7260" coordsize="80,2">
              <v:shape style="position:absolute;left:9275;top:7260;width:80;height:2" coordorigin="9275,7260" coordsize="80,0" path="m9275,7260l9355,7260e" filled="f" stroked="t" strokeweight="2.126pt" strokecolor="#50535C">
                <v:path arrowok="t"/>
              </v:shape>
            </v:group>
            <v:group style="position:absolute;left:9188;top:7221;width:78;height:75" coordorigin="9188,7221" coordsize="78,75">
              <v:shape style="position:absolute;left:9188;top:7221;width:78;height:75" coordorigin="9188,7221" coordsize="78,75" path="m9266,7260l9260,7282,9244,7296,9216,7295,9197,7286,9188,7272,9191,7246,9203,7229,9220,7221,9244,7226,9260,7239,9266,7259,9266,7260x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21.450996pt;margin-top:553.779602pt;width:33.126pt;height:22.126pt;mso-position-horizontal-relative:page;mso-position-vertical-relative:page;z-index:-5776" coordorigin="2429,11076" coordsize="663,443">
            <v:group style="position:absolute;left:2570;top:11277;width:40;height:2" coordorigin="2570,11277" coordsize="40,2">
              <v:shape style="position:absolute;left:2570;top:11277;width:40;height:2" coordorigin="2570,11277" coordsize="40,0" path="m2610,11277l2570,11277e" filled="f" stroked="t" strokeweight="2.126pt" strokecolor="#50535C">
                <v:path arrowok="t"/>
              </v:shape>
            </v:group>
            <v:group style="position:absolute;left:2690;top:11277;width:40;height:2" coordorigin="2690,11277" coordsize="40,2">
              <v:shape style="position:absolute;left:2690;top:11277;width:40;height:2" coordorigin="2690,11277" coordsize="40,0" path="m2730,11277l2690,11277e" filled="f" stroked="t" strokeweight="2.126pt" strokecolor="#50535C">
                <v:path arrowok="t"/>
              </v:shape>
            </v:group>
            <v:group style="position:absolute;left:2810;top:11277;width:40;height:2" coordorigin="2810,11277" coordsize="40,2">
              <v:shape style="position:absolute;left:2810;top:11277;width:40;height:2" coordorigin="2810,11277" coordsize="40,0" path="m2850,11277l2810,11277e" filled="f" stroked="t" strokeweight="2.126pt" strokecolor="#50535C">
                <v:path arrowok="t"/>
              </v:shape>
            </v:group>
            <v:group style="position:absolute;left:2930;top:11277;width:40;height:2" coordorigin="2930,11277" coordsize="40,2">
              <v:shape style="position:absolute;left:2930;top:11277;width:40;height:2" coordorigin="2930,11277" coordsize="40,0" path="m2970,11277l2930,11277e" filled="f" stroked="t" strokeweight="2.126pt" strokecolor="#50535C">
                <v:path arrowok="t"/>
              </v:shape>
            </v:group>
            <v:group style="position:absolute;left:2570;top:11197;width:40;height:2" coordorigin="2570,11197" coordsize="40,2">
              <v:shape style="position:absolute;left:2570;top:11197;width:40;height:2" coordorigin="2570,11197" coordsize="40,0" path="m2610,11197l2570,11197e" filled="f" stroked="t" strokeweight="2.126pt" strokecolor="#50535C">
                <v:path arrowok="t"/>
              </v:shape>
            </v:group>
            <v:group style="position:absolute;left:2690;top:11197;width:40;height:2" coordorigin="2690,11197" coordsize="40,2">
              <v:shape style="position:absolute;left:2690;top:11197;width:40;height:2" coordorigin="2690,11197" coordsize="40,0" path="m2730,11197l2690,11197e" filled="f" stroked="t" strokeweight="2.126pt" strokecolor="#50535C">
                <v:path arrowok="t"/>
              </v:shape>
            </v:group>
            <v:group style="position:absolute;left:2810;top:11197;width:40;height:2" coordorigin="2810,11197" coordsize="40,2">
              <v:shape style="position:absolute;left:2810;top:11197;width:40;height:2" coordorigin="2810,11197" coordsize="40,0" path="m2850,11197l2810,11197e" filled="f" stroked="t" strokeweight="2.126pt" strokecolor="#50535C">
                <v:path arrowok="t"/>
              </v:shape>
            </v:group>
            <v:group style="position:absolute;left:2930;top:11197;width:40;height:2" coordorigin="2930,11197" coordsize="40,2">
              <v:shape style="position:absolute;left:2930;top:11197;width:40;height:2" coordorigin="2930,11197" coordsize="40,0" path="m2970,11197l2930,11197e" filled="f" stroked="t" strokeweight="2.126pt" strokecolor="#50535C">
                <v:path arrowok="t"/>
              </v:shape>
            </v:group>
            <v:group style="position:absolute;left:2610;top:11397;width:320;height:2" coordorigin="2610,11397" coordsize="320,2">
              <v:shape style="position:absolute;left:2610;top:11397;width:320;height:2" coordorigin="2610,11397" coordsize="320,0" path="m2930,11397l2610,11397e" filled="f" stroked="t" strokeweight="2.126pt" strokecolor="#50535C">
                <v:path arrowok="t"/>
              </v:shape>
            </v:group>
            <v:group style="position:absolute;left:2450;top:11097;width:620;height:400" coordorigin="2450,11097" coordsize="620,400">
              <v:shape style="position:absolute;left:2450;top:11097;width:620;height:400" coordorigin="2450,11097" coordsize="620,400" path="m2450,11097l3070,11097,3070,11497,2470,11497,2470,11137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81.568909pt;margin-top:552.804993pt;width:32.1380pt;height:20.122868pt;mso-position-horizontal-relative:page;mso-position-vertical-relative:page;z-index:-5775" coordorigin="5631,11056" coordsize="643,402">
            <v:group style="position:absolute;left:5653;top:11077;width:480;height:360" coordorigin="5653,11077" coordsize="480,360">
              <v:shape style="position:absolute;left:5653;top:11077;width:480;height:360" coordorigin="5653,11077" coordsize="480,360" path="m6133,11077l6133,11190,6132,11213,6116,11280,6085,11338,6040,11385,5985,11419,5921,11436,5898,11437,5875,11436,5809,11421,5752,11389,5705,11344,5672,11288,5655,11223,5653,11077,6133,11077xe" filled="f" stroked="t" strokeweight="2.126pt" strokecolor="#50535C">
                <v:path arrowok="t"/>
              </v:shape>
            </v:group>
            <v:group style="position:absolute;left:5733;top:11157;width:160;height:200" coordorigin="5733,11157" coordsize="160,200">
              <v:shape style="position:absolute;left:5733;top:11157;width:160;height:200" coordorigin="5733,11157" coordsize="160,200" path="m5893,11357l5829,11343,5777,11305,5743,11248,5733,11204,5733,11157e" filled="f" stroked="t" strokeweight="2.126pt" strokecolor="#50535C">
                <v:path arrowok="t"/>
              </v:shape>
            </v:group>
            <v:group style="position:absolute;left:6192;top:11117;width:61;height:120" coordorigin="6192,11117" coordsize="61,120">
              <v:shape style="position:absolute;left:6192;top:11117;width:61;height:120" coordorigin="6192,11117" coordsize="61,120" path="m6192,11117l6213,11117,6234,11123,6249,11139,6253,11198,6253,11197,6247,11219,6231,11233,6192,11237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86.631897pt;margin-top:575.817017pt;width:16pt;height:.1pt;mso-position-horizontal-relative:page;mso-position-vertical-relative:page;z-index:-5774" coordorigin="5733,11516" coordsize="320,2">
            <v:shape style="position:absolute;left:5733;top:11516;width:320;height:2" coordorigin="5733,11516" coordsize="320,0" path="m5733,11516l6053,11516e" filled="f" stroked="t" strokeweight="2.126pt" strokecolor="#50535C">
              <v:path arrowok="t"/>
            </v:shape>
          </v:group>
          <w10:wrap type="none"/>
        </w:pict>
      </w:r>
      <w:r>
        <w:rPr/>
        <w:pict>
          <v:group style="position:absolute;margin-left:448.615204pt;margin-top:548.699036pt;width:16.1260pt;height:32.1260pt;mso-position-horizontal-relative:page;mso-position-vertical-relative:page;z-index:-5773" coordorigin="8972,10974" coordsize="323,643">
            <v:group style="position:absolute;left:9014;top:10995;width:260;height:160" coordorigin="9014,10995" coordsize="260,160">
              <v:shape style="position:absolute;left:9014;top:10995;width:260;height:160" coordorigin="9014,10995" coordsize="260,160" path="m9274,10995l9234,11155,9054,11155,9014,10995,9274,10995xe" filled="f" stroked="t" strokeweight="2.126pt" strokecolor="#50535C">
                <v:path arrowok="t"/>
              </v:shape>
            </v:group>
            <v:group style="position:absolute;left:8994;top:11215;width:280;height:380" coordorigin="8994,11215" coordsize="280,380">
              <v:shape style="position:absolute;left:8994;top:11215;width:280;height:380" coordorigin="8994,11215" coordsize="280,380" path="m9054,11215l8994,11515,9134,11595,9274,11515,9234,11215e" filled="f" stroked="t" strokeweight="2.126pt" strokecolor="#50535C">
                <v:path arrowok="t"/>
              </v:shape>
            </v:group>
            <v:group style="position:absolute;left:9074;top:11405;width:120;height:2" coordorigin="9074,11405" coordsize="120,2">
              <v:shape style="position:absolute;left:9074;top:11405;width:120;height:2" coordorigin="9074,11405" coordsize="120,0" path="m9074,11405l9194,11405e" filled="f" stroked="t" strokeweight="1pt" strokecolor="#50535C">
                <v:path arrowok="t"/>
              </v:shape>
            </v:group>
            <v:group style="position:absolute;left:9074;top:11485;width:120;height:2" coordorigin="9074,11485" coordsize="120,2">
              <v:shape style="position:absolute;left:9074;top:11485;width:120;height:2" coordorigin="9074,11485" coordsize="120,0" path="m9074,11485l9194,11485e" filled="f" stroked="t" strokeweight="1pt" strokecolor="#50535C">
                <v:path arrowok="t"/>
              </v:shape>
            </v:group>
            <v:group style="position:absolute;left:9074;top:11325;width:120;height:2" coordorigin="9074,11325" coordsize="120,2">
              <v:shape style="position:absolute;left:9074;top:11325;width:120;height:2" coordorigin="9074,11325" coordsize="120,0" path="m9074,11325l9194,11325e" filled="f" stroked="t" strokeweight="1pt" strokecolor="#50535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.3307pt;margin-top:50.608063pt;width:34.397102pt;height:10pt;mso-position-horizontal-relative:page;mso-position-vertical-relative:page;z-index:-5772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yo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5.091202pt;margin-top:183.15152pt;width:105.087817pt;height:12pt;mso-position-horizontal-relative:page;mso-position-vertical-relative:page;z-index:-5771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99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1.637787pt;margin-top:207.15152pt;width:12.000001pt;height:12pt;mso-position-horizontal-relative:page;mso-position-vertical-relative:page;z-index:-5770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7.208199pt;margin-top:231.15152pt;width:440.854169pt;height:36pt;mso-position-horizontal-relative:page;mso-position-vertical-relative:page;z-index:-5769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348" w:right="328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99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1143" w:right="1123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7.893402pt;margin-top:375.15152pt;width:122.231131pt;height:12pt;mso-position-horizontal-relative:page;mso-position-vertical-relative:page;z-index:-5768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99"/>
                      <w:b/>
                      <w:bCs/>
                      <w:position w:val="1"/>
                    </w:rPr>
                    <w:t>NA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5.643402pt;margin-top:375.15152pt;width:103.99802pt;height:24pt;mso-position-horizontal-relative:page;mso-position-vertical-relative:page;z-index:-5767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5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391" w:right="354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100"/>
                      <w:b/>
                      <w:bCs/>
                      <w:position w:val="1"/>
                    </w:rPr>
                    <w:t>NT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0.614594pt;margin-top:375.15152pt;width:92.29702pt;height:24pt;mso-position-horizontal-relative:page;mso-position-vertical-relative:page;z-index:-5766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7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K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7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7"/>
                      <w:w w:val="100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459" w:right="439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7"/>
                      <w:w w:val="99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6.951202pt;margin-top:387.15152pt;width:83.134019pt;height:12pt;mso-position-horizontal-relative:page;mso-position-vertical-relative:page;z-index:-5765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99"/>
                      <w:b/>
                      <w:bCs/>
                      <w:position w:val="1"/>
                    </w:rPr>
                    <w:t>MAN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9.056503pt;margin-top:412.721252pt;width:118.912906pt;height:10pt;mso-position-horizontal-relative:page;mso-position-vertical-relative:page;z-index:-5764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8.181305pt;margin-top:412.721252pt;width:118.912906pt;height:10pt;mso-position-horizontal-relative:page;mso-position-vertical-relative:page;z-index:-5763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6.577515pt;margin-top:412.721252pt;width:120.371693pt;height:70pt;mso-position-horizontal-relative:page;mso-position-vertical-relative:page;z-index:-5762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3" w:right="-17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51" w:right="131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97" w:right="74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us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33" w:right="113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39" w:right="19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657" w:right="638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imil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86.475502pt;margin-top:422.721252pt;width:104.074567pt;height:10pt;mso-position-horizontal-relative:page;mso-position-vertical-relative:page;z-index:-576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5.600403pt;margin-top:424.721252pt;width:104.074567pt;height:10pt;mso-position-horizontal-relative:page;mso-position-vertical-relative:page;z-index:-576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9.678101pt;margin-top:432.721252pt;width:117.669619pt;height:10pt;mso-position-horizontal-relative:page;mso-position-vertical-relative:page;z-index:-5759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8.802902pt;margin-top:436.721252pt;width:117.669619pt;height:10pt;mso-position-horizontal-relative:page;mso-position-vertical-relative:page;z-index:-5758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8.763pt;margin-top:442.721252pt;width:116.605399pt;height:10pt;mso-position-horizontal-relative:page;mso-position-vertical-relative:page;z-index:-5757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0.814301pt;margin-top:448.721252pt;width:113.678999pt;height:10pt;mso-position-horizontal-relative:page;mso-position-vertical-relative:page;z-index:-5756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8.289803pt;margin-top:452.721252pt;width:120.447306pt;height:10pt;mso-position-horizontal-relative:page;mso-position-vertical-relative:page;z-index:-575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7.414703pt;margin-top:460.721252pt;width:120.447306pt;height:10pt;mso-position-horizontal-relative:page;mso-position-vertical-relative:page;z-index:-5754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80.3703pt;margin-top:462.721252pt;width:116.286524pt;height:10pt;mso-position-horizontal-relative:page;mso-position-vertical-relative:page;z-index:-5753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4.378098pt;margin-top:472.721252pt;width:68.274347pt;height:10pt;mso-position-horizontal-relative:page;mso-position-vertical-relative:page;z-index:-5752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3.927399pt;margin-top:472.721252pt;width:67.418347pt;height:10pt;mso-position-horizontal-relative:page;mso-position-vertical-relative:page;z-index:-575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3.532303pt;margin-top:591.151550pt;width:90.775068pt;height:24pt;mso-position-horizontal-relative:page;mso-position-vertical-relative:page;z-index:-5750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163" w:right="143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b/>
                      <w:bCs/>
                      <w:position w:val="1"/>
                    </w:rPr>
                    <w:t>CL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-15" w:right="-35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99"/>
                      <w:b/>
                      <w:bCs/>
                      <w:position w:val="1"/>
                    </w:rPr>
                    <w:t>MMIN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7.300293pt;margin-top:591.151550pt;width:120.665568pt;height:12pt;mso-position-horizontal-relative:page;mso-position-vertical-relative:page;z-index:-5749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100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4.69870pt;margin-top:591.151550pt;width:104.13259pt;height:24pt;mso-position-horizontal-relative:page;mso-position-vertical-relative:page;z-index:-5748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99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99"/>
                      <w:b/>
                      <w:bCs/>
                      <w:position w:val="1"/>
                    </w:rPr>
                    <w:t>SE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35" w:right="215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4.285614pt;margin-top:603.151550pt;width:46.704588pt;height:12pt;mso-position-horizontal-relative:page;mso-position-vertical-relative:page;z-index:-5747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99"/>
                      <w:b/>
                      <w:bCs/>
                      <w:position w:val="1"/>
                    </w:rPr>
                    <w:t>SE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9.056503pt;margin-top:628.721252pt;width:118.912906pt;height:10pt;mso-position-horizontal-relative:page;mso-position-vertical-relative:page;z-index:-5746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8.181305pt;margin-top:628.721252pt;width:118.912906pt;height:10pt;mso-position-horizontal-relative:page;mso-position-vertical-relative:page;z-index:-574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6.577515pt;margin-top:628.721252pt;width:120.371693pt;height:70pt;mso-position-horizontal-relative:page;mso-position-vertical-relative:page;z-index:-5744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3" w:right="-17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51" w:right="131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97" w:right="74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us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33" w:right="113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39" w:right="19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657" w:right="638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imil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86.475502pt;margin-top:638.721252pt;width:104.074567pt;height:10pt;mso-position-horizontal-relative:page;mso-position-vertical-relative:page;z-index:-5743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5.600296pt;margin-top:640.721252pt;width:104.074567pt;height:10pt;mso-position-horizontal-relative:page;mso-position-vertical-relative:page;z-index:-5742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9.678101pt;margin-top:648.721252pt;width:117.669619pt;height:10pt;mso-position-horizontal-relative:page;mso-position-vertical-relative:page;z-index:-574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8.802902pt;margin-top:652.721252pt;width:117.669619pt;height:10pt;mso-position-horizontal-relative:page;mso-position-vertical-relative:page;z-index:-574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8.763pt;margin-top:658.721252pt;width:116.605399pt;height:10pt;mso-position-horizontal-relative:page;mso-position-vertical-relative:page;z-index:-5739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0.814301pt;margin-top:664.721252pt;width:113.678999pt;height:34pt;mso-position-horizontal-relative:page;mso-position-vertical-relative:page;z-index:-5738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22" w:after="0" w:line="264" w:lineRule="auto"/>
                    <w:ind w:left="109" w:right="89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nons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nt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m.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8.289803pt;margin-top:668.721252pt;width:120.447306pt;height:10pt;mso-position-horizontal-relative:page;mso-position-vertical-relative:page;z-index:-5737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80.3703pt;margin-top:678.721252pt;width:116.286524pt;height:10pt;mso-position-horizontal-relative:page;mso-position-vertical-relative:page;z-index:-5736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4.378098pt;margin-top:688.721252pt;width:68.274347pt;height:10pt;mso-position-horizontal-relative:page;mso-position-vertical-relative:page;z-index:-573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794.939392pt;width:11.148813pt;height:10pt;mso-position-horizontal-relative:page;mso-position-vertical-relative:page;z-index:-5734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10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3.514pt;margin-top:554.84259pt;width:30pt;height:20pt;mso-position-horizontal-relative:page;mso-position-vertical-relative:page;z-index:-573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4.471191pt;margin-top:294.687012pt;width:22.7319pt;height:228.0072pt;mso-position-horizontal-relative:page;mso-position-vertical-relative:page;z-index:-5732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15" w:after="0" w:line="240" w:lineRule="exact"/>
                    <w:jc w:val="left"/>
                    <w:rPr>
                      <w:sz w:val="24"/>
                      <w:szCs w:val="24"/>
                    </w:rPr>
                  </w:pPr>
                  <w:rPr/>
                  <w:r>
                    <w:rPr>
                      <w:sz w:val="24"/>
                      <w:szCs w:val="24"/>
                    </w:rPr>
                  </w:r>
                </w:p>
                <w:p>
                  <w:pPr>
                    <w:spacing w:before="0" w:after="0" w:line="240" w:lineRule="auto"/>
                    <w:ind w:left="-15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7.203094pt;margin-top:294.687012pt;width:22.7321pt;height:228.0072pt;mso-position-horizontal-relative:page;mso-position-vertical-relative:page;z-index:-573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4.471191pt;margin-top:522.694214pt;width:22.7319pt;height:222.8178pt;mso-position-horizontal-relative:page;mso-position-vertical-relative:page;z-index:-5730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15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left="-15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7.203094pt;margin-top:522.694214pt;width:22.7321pt;height:222.8178pt;mso-position-horizontal-relative:page;mso-position-vertical-relative:page;z-index:-572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5.414993pt;margin-top:294.687012pt;width:22.7319pt;height:228.0072pt;mso-position-horizontal-relative:page;mso-position-vertical-relative:page;z-index:-5728" type="#_x0000_t202" filled="f" stroked="f">
            <v:textbox inset="0,0,0,0">
              <w:txbxContent>
                <w:p>
                  <w:pPr>
                    <w:spacing w:before="5" w:after="0" w:line="130" w:lineRule="exact"/>
                    <w:jc w:val="left"/>
                    <w:rPr>
                      <w:sz w:val="13"/>
                      <w:szCs w:val="13"/>
                    </w:rPr>
                  </w:pPr>
                  <w:rPr/>
                  <w:r>
                    <w:rPr>
                      <w:sz w:val="13"/>
                      <w:szCs w:val="13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left="-17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8.146896pt;margin-top:294.687012pt;width:22.7321pt;height:228.0072pt;mso-position-horizontal-relative:page;mso-position-vertical-relative:page;z-index:-5727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15" w:after="0" w:line="240" w:lineRule="exact"/>
                    <w:jc w:val="left"/>
                    <w:rPr>
                      <w:sz w:val="24"/>
                      <w:szCs w:val="24"/>
                    </w:rPr>
                  </w:pPr>
                  <w:rPr/>
                  <w:r>
                    <w:rPr>
                      <w:sz w:val="24"/>
                      <w:szCs w:val="24"/>
                    </w:rPr>
                  </w:r>
                </w:p>
                <w:p>
                  <w:pPr>
                    <w:spacing w:before="0" w:after="0" w:line="240" w:lineRule="auto"/>
                    <w:ind w:right="-34"/>
                    <w:jc w:val="righ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5.414993pt;margin-top:522.694214pt;width:22.7319pt;height:222.8178pt;mso-position-horizontal-relative:page;mso-position-vertical-relative:page;z-index:-5726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15" w:after="0" w:line="280" w:lineRule="exact"/>
                    <w:jc w:val="left"/>
                    <w:rPr>
                      <w:sz w:val="28"/>
                      <w:szCs w:val="28"/>
                    </w:rPr>
                  </w:pPr>
                  <w:rPr/>
                  <w:r>
                    <w:rPr>
                      <w:sz w:val="28"/>
                      <w:szCs w:val="28"/>
                    </w:rPr>
                  </w:r>
                </w:p>
                <w:p>
                  <w:pPr>
                    <w:spacing w:before="0" w:after="0" w:line="240" w:lineRule="auto"/>
                    <w:ind w:left="-17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8.146896pt;margin-top:522.694214pt;width:22.7321pt;height:222.8178pt;mso-position-horizontal-relative:page;mso-position-vertical-relative:page;z-index:-5725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15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right="-34"/>
                    <w:jc w:val="righ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3.678192pt;margin-top:555.262024pt;width:6pt;height:12pt;mso-position-horizontal-relative:page;mso-position-vertical-relative:page;z-index:-572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3.678192pt;margin-top:559.262024pt;width:6pt;height:12pt;mso-position-horizontal-relative:page;mso-position-vertical-relative:page;z-index:-572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3.678192pt;margin-top:563.262024pt;width:6pt;height:12pt;mso-position-horizontal-relative:page;mso-position-vertical-relative:page;z-index:-572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75.897888pt;width:533.571pt;height:12pt;mso-position-horizontal-relative:page;mso-position-vertical-relative:page;z-index:-572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1920" w:h="16840"/>
          <w:pgMar w:top="1560" w:bottom="280" w:left="1680" w:right="168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0pt;margin-top:287.348022pt;width:595.276001pt;height:415.672pt;mso-position-horizontal-relative:page;mso-position-vertical-relative:page;z-index:-5720" coordorigin="0,5747" coordsize="11906,8313">
            <v:group style="position:absolute;left:0;top:5757;width:11906;height:8293" coordorigin="0,5757" coordsize="11906,8293">
              <v:shape style="position:absolute;left:0;top:5757;width:11906;height:8293" coordorigin="0,5757" coordsize="11906,8293" path="m0,14050l11906,14050,11906,5757,0,5757,0,14050e" filled="t" fillcolor="#FDB913" stroked="f">
                <v:path arrowok="t"/>
                <v:fill/>
              </v:shape>
            </v:group>
            <v:group style="position:absolute;left:826;top:6514;width:2070;height:2070" coordorigin="826,6514" coordsize="2070,2070">
              <v:shape style="position:absolute;left:826;top:6514;width:2070;height:2070" coordorigin="826,6514" coordsize="2070,2070" path="m1861,6514l1776,6518,1693,6528,1612,6544,1534,6567,1458,6596,1385,6630,1316,6669,1250,6714,1187,6763,1129,6817,1075,6876,1026,6938,981,7004,942,7074,907,7146,879,7222,856,7300,840,7381,829,7464,826,7549,829,7634,840,7717,856,7798,879,7876,907,7952,942,8025,981,8094,1026,8160,1075,8223,1129,8281,1187,8335,1250,8384,1316,8429,1385,8469,1458,8503,1534,8531,1612,8554,1693,8570,1776,8581,1861,8584,1946,8581,2029,8570,2110,8554,2188,8531,2264,8503,2337,8469,2406,8429,2472,8384,2534,8335,2593,8281,2647,8223,2696,8160,2741,8094,2780,8025,2815,7952,2843,7876,2866,7798,2882,7717,2892,7634,2896,7549,2892,7464,2882,7381,2866,7300,2843,7222,2815,7146,2780,7074,2741,7004,2696,6938,2647,6876,2593,6817,2534,6763,2472,6714,2406,6669,2337,6630,2264,6596,2188,6567,2110,6544,2029,6528,1946,6518,1861,6514e" filled="t" fillcolor="#50535C" stroked="f">
                <v:path arrowok="t"/>
                <v:fill/>
              </v:shape>
              <v:shape style="position:absolute;left:826;top:6514;width:2070;height:2070" type="#_x0000_t75">
                <v:imagedata r:id="rId30" o:title=""/>
              </v:shape>
            </v:group>
            <v:group style="position:absolute;left:826;top:6514;width:2070;height:2070" coordorigin="826,6514" coordsize="2070,2070">
              <v:shape style="position:absolute;left:826;top:6514;width:2070;height:2070" coordorigin="826,6514" coordsize="2070,2070" path="m1861,8584l1946,8581,2029,8570,2110,8554,2188,8531,2264,8503,2337,8469,2406,8429,2472,8384,2534,8335,2593,8281,2647,8223,2696,8160,2741,8094,2780,8025,2815,7952,2843,7876,2866,7798,2882,7717,2892,7634,2896,7549,2892,7464,2882,7381,2866,7300,2843,7222,2815,7146,2780,7074,2741,7004,2696,6938,2647,6876,2593,6817,2534,6763,2472,6714,2406,6669,2337,6630,2264,6596,2188,6567,2110,6544,2029,6528,1946,6518,1861,6514,1776,6518,1693,6528,1612,6544,1534,6567,1458,6596,1385,6630,1316,6669,1250,6714,1187,6763,1129,6817,1075,6876,1026,6938,981,7004,942,7074,907,7146,879,7222,856,7300,840,7381,829,7464,826,7549,829,7634,840,7717,856,7798,879,7876,907,7952,942,8025,981,8094,1026,8160,1075,8223,1129,8281,1187,8335,1250,8384,1316,8429,1385,8469,1458,8503,1534,8531,1612,8554,1693,8570,1776,8581,1861,8584xe" filled="f" stroked="t" strokeweight="3pt" strokecolor="#FFFFFF">
                <v:path arrowok="t"/>
              </v:shape>
            </v:group>
            <v:group style="position:absolute;left:9010;top:6514;width:2070;height:2070" coordorigin="9010,6514" coordsize="2070,2070">
              <v:shape style="position:absolute;left:9010;top:6514;width:2070;height:2070" coordorigin="9010,6514" coordsize="2070,2070" path="m10045,6514l9960,6518,9877,6528,9796,6544,9718,6567,9642,6596,9570,6630,9500,6669,9434,6714,9372,6763,9313,6817,9259,6876,9210,6938,9165,7004,9126,7074,9092,7146,9063,7222,9040,7300,9024,7381,9014,7464,9010,7549,9014,7634,9024,7717,9040,7798,9063,7876,9092,7952,9126,8025,9165,8094,9210,8160,9259,8223,9313,8281,9372,8335,9434,8384,9500,8429,9570,8469,9642,8503,9718,8531,9796,8554,9877,8570,9960,8581,10045,8584,10130,8581,10213,8570,10294,8554,10372,8531,10448,8503,10521,8469,10590,8429,10656,8384,10719,8335,10777,8281,10831,8223,10880,8160,10925,8094,10965,8025,10999,7952,11027,7876,11050,7798,11067,7717,11077,7634,11080,7549,11077,7464,11067,7381,11050,7300,11027,7222,10999,7146,10965,7074,10925,7004,10880,6938,10831,6876,10777,6817,10719,6763,10656,6714,10590,6669,10521,6630,10448,6596,10372,6567,10294,6544,10213,6528,10130,6518,10045,6514e" filled="t" fillcolor="#50535C" stroked="f">
                <v:path arrowok="t"/>
                <v:fill/>
              </v:shape>
              <v:shape style="position:absolute;left:9010;top:6514;width:2070;height:2070" type="#_x0000_t75">
                <v:imagedata r:id="rId31" o:title=""/>
              </v:shape>
            </v:group>
            <v:group style="position:absolute;left:9010;top:6514;width:2070;height:2070" coordorigin="9010,6514" coordsize="2070,2070">
              <v:shape style="position:absolute;left:9010;top:6514;width:2070;height:2070" coordorigin="9010,6514" coordsize="2070,2070" path="m10045,8584l10130,8581,10213,8570,10294,8554,10372,8531,10448,8503,10521,8469,10590,8429,10656,8384,10719,8335,10777,8281,10831,8223,10880,8160,10925,8094,10965,8025,10999,7952,11027,7876,11050,7798,11067,7717,11077,7634,11080,7549,11077,7464,11067,7381,11050,7300,11027,7222,10999,7146,10965,7074,10925,7004,10880,6938,10831,6876,10777,6817,10719,6763,10656,6714,10590,6669,10521,6630,10448,6596,10372,6567,10294,6544,10213,6528,10130,6518,10045,6514,9960,6518,9877,6528,9796,6544,9718,6567,9642,6596,9570,6630,9500,6669,9434,6714,9372,6763,9313,6817,9259,6876,9210,6938,9165,7004,9126,7074,9092,7146,9063,7222,9040,7300,9024,7381,9014,7464,9010,7549,9014,7634,9024,7717,9040,7798,9063,7876,9092,7952,9126,8025,9165,8094,9210,8160,9259,8223,9313,8281,9372,8335,9434,8384,9500,8429,9570,8469,9642,8503,9718,8531,9796,8554,9877,8570,9960,8581,10045,8584xe" filled="f" stroked="t" strokeweight="3pt" strokecolor="#FFFFFF">
                <v:path arrowok="t"/>
              </v:shape>
            </v:group>
            <v:group style="position:absolute;left:6262;top:6514;width:2070;height:2070" coordorigin="6262,6514" coordsize="2070,2070">
              <v:shape style="position:absolute;left:6262;top:6514;width:2070;height:2070" coordorigin="6262,6514" coordsize="2070,2070" path="m7297,6514l7212,6518,7129,6528,7049,6544,6970,6567,6895,6596,6822,6630,6752,6669,6686,6714,6624,6763,6566,6817,6512,6876,6462,6938,6417,7004,6378,7074,6344,7146,6315,7222,6292,7300,6276,7381,6266,7464,6262,7549,6266,7634,6276,7717,6292,7798,6315,7876,6344,7952,6378,8025,6417,8094,6462,8160,6512,8223,6566,8281,6624,8335,6686,8384,6752,8429,6822,8469,6895,8503,6970,8531,7049,8554,7129,8570,7212,8581,7297,8584,7382,8581,7465,8570,7546,8554,7624,8531,7700,8503,7773,8469,7842,8429,7909,8384,7971,8335,8029,8281,8083,8223,8133,8160,8177,8094,8217,8025,8251,7952,8279,7876,8302,7798,8319,7717,8329,7634,8332,7549,8329,7464,8319,7381,8302,7300,8279,7222,8251,7146,8217,7074,8177,7004,8133,6938,8083,6876,8029,6817,7971,6763,7909,6714,7842,6669,7773,6630,7700,6596,7624,6567,7546,6544,7465,6528,7382,6518,7297,6514e" filled="t" fillcolor="#50535C" stroked="f">
                <v:path arrowok="t"/>
                <v:fill/>
              </v:shape>
              <v:shape style="position:absolute;left:6262;top:6514;width:2070;height:2070" type="#_x0000_t75">
                <v:imagedata r:id="rId32" o:title=""/>
              </v:shape>
            </v:group>
            <v:group style="position:absolute;left:6262;top:6514;width:2070;height:2070" coordorigin="6262,6514" coordsize="2070,2070">
              <v:shape style="position:absolute;left:6262;top:6514;width:2070;height:2070" coordorigin="6262,6514" coordsize="2070,2070" path="m7297,8584l7382,8581,7465,8570,7546,8554,7624,8531,7700,8503,7773,8469,7842,8429,7909,8384,7971,8335,8029,8281,8083,8223,8133,8160,8177,8094,8217,8025,8251,7952,8279,7876,8302,7798,8319,7717,8329,7634,8332,7549,8329,7464,8319,7381,8302,7300,8279,7222,8251,7146,8217,7074,8177,7004,8133,6938,8083,6876,8029,6817,7971,6763,7909,6714,7842,6669,7773,6630,7700,6596,7624,6567,7546,6544,7465,6528,7382,6518,7297,6514,7212,6518,7129,6528,7049,6544,6970,6567,6895,6596,6822,6630,6752,6669,6686,6714,6624,6763,6566,6817,6512,6876,6462,6938,6417,7004,6378,7074,6344,7146,6315,7222,6292,7300,6276,7381,6266,7464,6262,7549,6266,7634,6276,7717,6292,7798,6315,7876,6344,7952,6378,8025,6417,8094,6462,8160,6512,8223,6566,8281,6624,8335,6686,8384,6752,8429,6822,8469,6895,8503,6970,8531,7049,8554,7129,8570,7212,8581,7297,8584xe" filled="f" stroked="t" strokeweight="3pt" strokecolor="#FFFFFF">
                <v:path arrowok="t"/>
              </v:shape>
            </v:group>
            <v:group style="position:absolute;left:3548;top:6514;width:2070;height:2070" coordorigin="3548,6514" coordsize="2070,2070">
              <v:shape style="position:absolute;left:3548;top:6514;width:2070;height:2070" coordorigin="3548,6514" coordsize="2070,2070" path="m4583,6514l4498,6518,4415,6528,4334,6544,4256,6567,4180,6596,4107,6630,4038,6669,3972,6714,3910,6763,3851,6817,3797,6876,3748,6938,3703,7004,3664,7074,3629,7146,3601,7222,3578,7300,3562,7381,3552,7464,3548,7549,3552,7634,3562,7717,3578,7798,3601,7876,3629,7952,3664,8025,3703,8094,3748,8160,3797,8223,3851,8281,3910,8335,3972,8384,4038,8429,4107,8469,4180,8503,4256,8531,4334,8554,4415,8570,4498,8581,4583,8584,4668,8581,4751,8570,4832,8554,4910,8531,4986,8503,5059,8469,5128,8429,5194,8384,5257,8335,5315,8281,5369,8223,5418,8160,5463,8094,5502,8025,5537,7952,5565,7876,5588,7798,5604,7717,5615,7634,5618,7549,5615,7464,5604,7381,5588,7300,5565,7222,5537,7146,5502,7074,5463,7004,5418,6938,5369,6876,5315,6817,5257,6763,5194,6714,5128,6669,5059,6630,4986,6596,4910,6567,4832,6544,4751,6528,4668,6518,4583,6514e" filled="t" fillcolor="#50535C" stroked="f">
                <v:path arrowok="t"/>
                <v:fill/>
              </v:shape>
              <v:shape style="position:absolute;left:3548;top:6514;width:2070;height:2070" type="#_x0000_t75">
                <v:imagedata r:id="rId33" o:title=""/>
              </v:shape>
            </v:group>
            <v:group style="position:absolute;left:3548;top:6514;width:2070;height:2070" coordorigin="3548,6514" coordsize="2070,2070">
              <v:shape style="position:absolute;left:3548;top:6514;width:2070;height:2070" coordorigin="3548,6514" coordsize="2070,2070" path="m4583,8584l4668,8581,4751,8570,4832,8554,4910,8531,4986,8503,5059,8469,5128,8429,5194,8384,5257,8335,5315,8281,5369,8223,5418,8160,5463,8094,5502,8025,5537,7952,5565,7876,5588,7798,5604,7717,5615,7634,5618,7549,5615,7464,5604,7381,5588,7300,5565,7222,5537,7146,5502,7074,5463,7004,5418,6938,5369,6876,5315,6817,5257,6763,5194,6714,5128,6669,5059,6630,4986,6596,4910,6567,4832,6544,4751,6528,4668,6518,4583,6514,4498,6518,4415,6528,4334,6544,4256,6567,4180,6596,4107,6630,4038,6669,3972,6714,3910,6763,3851,6817,3797,6876,3748,6938,3703,7004,3664,7074,3629,7146,3601,7222,3578,7300,3562,7381,3552,7464,3548,7549,3552,7634,3562,7717,3578,7798,3601,7876,3629,7952,3664,8025,3703,8094,3748,8160,3797,8223,3851,8281,3910,8335,3972,8384,4038,8429,4107,8469,4180,8503,4256,8531,4334,8554,4415,8570,4498,8581,4583,8584xe" filled="f" stroked="t" strokeweight="3pt" strokecolor="#FFFFFF">
                <v:path arrowok="t"/>
              </v:shape>
            </v:group>
            <v:group style="position:absolute;left:3218;top:5757;width:2;height:8293" coordorigin="3218,5757" coordsize="2,8293">
              <v:shape style="position:absolute;left:3218;top:5757;width:2;height:8293" coordorigin="3218,5757" coordsize="0,8293" path="m3218,5757l3218,14050e" filled="f" stroked="t" strokeweight=".992pt" strokecolor="#FFFFFF">
                <v:path arrowok="t"/>
              </v:shape>
            </v:group>
            <v:group style="position:absolute;left:5939;top:5757;width:2;height:8293" coordorigin="5939,5757" coordsize="2,8293">
              <v:shape style="position:absolute;left:5939;top:5757;width:2;height:8293" coordorigin="5939,5757" coordsize="0,8293" path="m5939,5757l5939,14050e" filled="f" stroked="t" strokeweight=".992pt" strokecolor="#FFFFFF">
                <v:path arrowok="t"/>
              </v:shape>
            </v:group>
            <v:group style="position:absolute;left:8681;top:5757;width:2;height:8293" coordorigin="8681,5757" coordsize="2,8293">
              <v:shape style="position:absolute;left:8681;top:5757;width:2;height:8293" coordorigin="8681,5757" coordsize="0,8293" path="m8681,5757l8681,14050e" filled="f" stroked="t" strokeweight=".992pt" strokecolor="#FFFFF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31.621704pt;margin-top:49.015614pt;width:11.622pt;height:11.622pt;mso-position-horizontal-relative:page;mso-position-vertical-relative:page;z-index:-5719" coordorigin="6632,980" coordsize="232,232">
            <v:group style="position:absolute;left:6642;top:1033;width:213;height:170" coordorigin="6642,1033" coordsize="213,170">
              <v:shape style="position:absolute;left:6642;top:1033;width:213;height:170" coordorigin="6642,1033" coordsize="213,170" path="m6855,1033l6855,1203,6642,1203,6642,1033e" filled="f" stroked="t" strokeweight=".992pt" strokecolor="#50535C">
                <v:path arrowok="t"/>
              </v:shape>
            </v:group>
            <v:group style="position:absolute;left:6664;top:1097;width:43;height:71" coordorigin="6664,1097" coordsize="43,71">
              <v:shape style="position:absolute;left:6664;top:1097;width:43;height:71" coordorigin="6664,1097" coordsize="43,71" path="m6664,1167l6706,1097e" filled="f" stroked="t" strokeweight=".992pt" strokecolor="#50535C">
                <v:path arrowok="t"/>
              </v:shape>
            </v:group>
            <v:group style="position:absolute;left:6664;top:1075;width:170;height:43" coordorigin="6664,1075" coordsize="170,43">
              <v:shape style="position:absolute;left:6664;top:1075;width:170;height:43" coordorigin="6664,1075" coordsize="170,43" path="m6834,1075l6749,1118,6664,1075e" filled="f" stroked="t" strokeweight=".992pt" strokecolor="#50535C">
                <v:path arrowok="t"/>
              </v:shape>
            </v:group>
            <v:group style="position:absolute;left:6791;top:1097;width:43;height:71" coordorigin="6791,1097" coordsize="43,71">
              <v:shape style="position:absolute;left:6791;top:1097;width:43;height:71" coordorigin="6791,1097" coordsize="43,71" path="m6834,1167l6791,1097e" filled="f" stroked="t" strokeweight=".992pt" strokecolor="#50535C">
                <v:path arrowok="t"/>
              </v:shape>
            </v:group>
            <v:group style="position:absolute;left:6671;top:990;width:156;height:71" coordorigin="6671,990" coordsize="156,71">
              <v:shape style="position:absolute;left:6671;top:990;width:156;height:71" coordorigin="6671,990" coordsize="156,71" path="m6827,1061l6827,990,6671,990,6671,1061e" filled="f" stroked="t" strokeweight=".992pt" strokecolor="#50535C">
                <v:path arrowok="t"/>
              </v:shape>
            </v:group>
            <v:group style="position:absolute;left:6692;top:1019;width:50;height:2" coordorigin="6692,1019" coordsize="50,2">
              <v:shape style="position:absolute;left:6692;top:1019;width:50;height:2" coordorigin="6692,1019" coordsize="50,0" path="m6692,1019l6742,1019e" filled="f" stroked="t" strokeweight=".992pt" strokecolor="#50535C">
                <v:path arrowok="t"/>
              </v:shape>
            </v:group>
            <v:group style="position:absolute;left:6692;top:1047;width:99;height:2" coordorigin="6692,1047" coordsize="99,2">
              <v:shape style="position:absolute;left:6692;top:1047;width:99;height:2" coordorigin="6692,1047" coordsize="99,0" path="m6692,1047l6791,1047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73.353302pt;margin-top:47.606983pt;width:9.651pt;height:14.438914pt;mso-position-horizontal-relative:page;mso-position-vertical-relative:page;z-index:-5718" coordorigin="9467,952" coordsize="193,289">
            <v:group style="position:absolute;left:9478;top:962;width:173;height:90" coordorigin="9478,962" coordsize="173,90">
              <v:shape style="position:absolute;left:9478;top:962;width:173;height:90" coordorigin="9478,962" coordsize="173,90" path="m9650,1052l9627,990,9569,962,9545,965,9524,973,9506,985,9492,1001,9482,1020,9478,1042e" filled="f" stroked="t" strokeweight=".992pt" strokecolor="#50535C">
                <v:path arrowok="t"/>
              </v:shape>
            </v:group>
            <v:group style="position:absolute;left:9477;top:1070;width:173;height:161" coordorigin="9477,1070" coordsize="173,161">
              <v:shape style="position:absolute;left:9477;top:1070;width:173;height:161" coordorigin="9477,1070" coordsize="173,161" path="m9477,1070l9477,1141,9480,1164,9517,1217,9558,1231,9582,1228,9635,1192,9650,1151,9650,1070e" filled="f" stroked="t" strokeweight=".992pt" strokecolor="#50535C">
                <v:path arrowok="t"/>
              </v:shape>
            </v:group>
            <v:group style="position:absolute;left:9564;top:1007;width:2;height:72" coordorigin="9564,1007" coordsize="2,72">
              <v:shape style="position:absolute;left:9564;top:1007;width:2;height:72" coordorigin="9564,1007" coordsize="0,72" path="m9564,1079l9564,1007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26.650085pt;margin-top:48.819515pt;width:11.704509pt;height:11.906895pt;mso-position-horizontal-relative:page;mso-position-vertical-relative:page;z-index:-5717" coordorigin="4533,976" coordsize="234,238">
            <v:group style="position:absolute;left:4543;top:1014;width:192;height:190" coordorigin="4543,1014" coordsize="192,190">
              <v:shape style="position:absolute;left:4543;top:1014;width:192;height:190" coordorigin="4543,1014" coordsize="192,190" path="m4735,1188l4721,1197,4705,1202,4688,1205,4670,1204,4597,1169,4557,1113,4543,1059,4544,1043,4549,1028,4556,1014e" filled="f" stroked="t" strokeweight=".992pt" strokecolor="#50535C">
                <v:path arrowok="t"/>
              </v:shape>
            </v:group>
            <v:group style="position:absolute;left:4572;top:986;width:185;height:186" coordorigin="4572,986" coordsize="185,186">
              <v:shape style="position:absolute;left:4572;top:986;width:185;height:186" coordorigin="4572,986" coordsize="185,186" path="m4572,986l4631,1046,4617,1061,4606,1077,4644,1139,4661,1139,4676,1133,4698,1113,4757,1172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.852301pt;margin-top:786.897888pt;width:533.571pt;height:.1pt;mso-position-horizontal-relative:page;mso-position-vertical-relative:page;z-index:-5716" coordorigin="617,15738" coordsize="10671,2">
            <v:shape style="position:absolute;left:617;top:15738;width:10671;height:2" coordorigin="617,15738" coordsize="10671,0" path="m617,15738l11288,15738e" filled="f" stroked="t" strokeweight=".992pt" strokecolor="#96969C">
              <v:path arrowok="t"/>
            </v:shape>
          </v:group>
          <w10:wrap type="none"/>
        </w:pict>
      </w:r>
      <w:r>
        <w:rPr/>
        <w:pict>
          <v:group style="position:absolute;margin-left:30.300301pt;margin-top:87.374313pt;width:533.8318pt;height:8.9819pt;mso-position-horizontal-relative:page;mso-position-vertical-relative:page;z-index:-5715" coordorigin="606,1747" coordsize="10677,180">
            <v:group style="position:absolute;left:616;top:1763;width:84;height:81" coordorigin="616,1763" coordsize="84,81">
              <v:shape style="position:absolute;left:616;top:1763;width:84;height:81" coordorigin="616,1763" coordsize="84,81" path="m648,1763l619,1788,619,1801,619,1807,616,1819,618,1825,617,1834,620,1837,624,1843,673,1806,682,1793,694,1783,697,1777,700,1771,697,1765,684,1765,668,1763,648,1763e" filled="t" fillcolor="#50535C" stroked="f">
                <v:path arrowok="t"/>
                <v:fill/>
              </v:shape>
              <v:shape style="position:absolute;left:616;top:1763;width:84;height:81" coordorigin="616,1763" coordsize="84,81" path="m696,1763l686,1765,684,1765,697,1765,696,1763e" filled="t" fillcolor="#50535C" stroked="f">
                <v:path arrowok="t"/>
                <v:fill/>
              </v:shape>
            </v:group>
            <v:group style="position:absolute;left:761;top:1767;width:206;height:144" coordorigin="761,1767" coordsize="206,144">
              <v:shape style="position:absolute;left:761;top:1767;width:206;height:144" coordorigin="761,1767" coordsize="206,144" path="m894,1767l890,1769,884,1772,876,1783,871,1788,842,1817,829,1832,822,1842,815,1851,802,1859,801,1861,796,1867,792,1870,781,1882,773,1890,761,1904,763,1909,774,1911,780,1911,795,1909,803,1907,819,1904,827,1904,857,1904,861,1899,865,1894,871,1886,882,1873,898,1855,912,1841,955,1790,959,1786,968,1777,966,1772,910,1772,902,1771,900,1769,896,1767,895,1767,894,1767e" filled="t" fillcolor="#50535C" stroked="f">
                <v:path arrowok="t"/>
                <v:fill/>
              </v:shape>
              <v:shape style="position:absolute;left:761;top:1767;width:206;height:144" coordorigin="761,1767" coordsize="206,144" path="m857,1904l827,1904,840,1909,846,1909,854,1906,856,1905,857,1904e" filled="t" fillcolor="#50535C" stroked="f">
                <v:path arrowok="t"/>
                <v:fill/>
              </v:shape>
              <v:shape style="position:absolute;left:761;top:1767;width:206;height:144" coordorigin="761,1767" coordsize="206,144" path="m951,1768l943,1770,940,1770,925,1771,915,1772,910,1772,966,1772,966,1772,955,1768,951,1768e" filled="t" fillcolor="#50535C" stroked="f">
                <v:path arrowok="t"/>
                <v:fill/>
              </v:shape>
              <v:shape style="position:absolute;left:761;top:1767;width:206;height:144" coordorigin="761,1767" coordsize="206,144" path="m896,1767l895,1767,896,1767e" filled="t" fillcolor="#50535C" stroked="f">
                <v:path arrowok="t"/>
                <v:fill/>
              </v:shape>
            </v:group>
            <v:group style="position:absolute;left:911;top:1764;width:203;height:153" coordorigin="911,1764" coordsize="203,153">
              <v:shape style="position:absolute;left:911;top:1764;width:203;height:153" coordorigin="911,1764" coordsize="203,153" path="m1045,1765l1041,1766,1033,1774,1018,1788,987,1817,986,1818,954,1855,939,1871,927,1887,914,1902,911,1904,911,1907,914,1915,918,1917,925,1915,927,1915,929,1914,949,1912,969,1910,971,1910,987,1910,991,1904,994,1901,1002,1892,1009,1885,1021,1872,1027,1864,1035,1857,1048,1844,1062,1828,1074,1812,1087,1797,1093,1790,1100,1785,1114,1775,1112,1768,1108,1766,1086,1766,1085,1766,1068,1766,1062,1766,1056,1766,1045,1765e" filled="t" fillcolor="#50535C" stroked="f">
                <v:path arrowok="t"/>
                <v:fill/>
              </v:shape>
              <v:shape style="position:absolute;left:911;top:1764;width:203;height:153" coordorigin="911,1764" coordsize="203,153" path="m987,1910l971,1910,974,1911,984,1914,985,1913,987,1910e" filled="t" fillcolor="#50535C" stroked="f">
                <v:path arrowok="t"/>
                <v:fill/>
              </v:shape>
              <v:shape style="position:absolute;left:911;top:1764;width:203;height:153" coordorigin="911,1764" coordsize="203,153" path="m1100,1764l1092,1766,1086,1766,1108,1766,1103,1764,1100,1764e" filled="t" fillcolor="#50535C" stroked="f">
                <v:path arrowok="t"/>
                <v:fill/>
              </v:shape>
              <v:shape style="position:absolute;left:911;top:1764;width:203;height:153" coordorigin="911,1764" coordsize="203,153" path="m1076,1766l1072,1766,1068,1766,1068,1766,1085,1766,1076,1766e" filled="t" fillcolor="#50535C" stroked="f">
                <v:path arrowok="t"/>
                <v:fill/>
              </v:shape>
            </v:group>
            <v:group style="position:absolute;left:1626;top:1761;width:208;height:154" coordorigin="1626,1761" coordsize="208,154">
              <v:shape style="position:absolute;left:1626;top:1761;width:208;height:154" coordorigin="1626,1761" coordsize="208,154" path="m1763,1761l1760,1764,1758,1766,1750,1775,1739,1787,1725,1801,1706,1819,1678,1847,1672,1853,1667,1859,1653,1873,1639,1888,1626,1903,1626,1905,1630,1914,1633,1916,1643,1910,1645,1909,1654,1908,1661,1908,1679,1906,1715,1906,1720,1901,1723,1898,1732,1888,1772,1843,1785,1828,1799,1813,1812,1798,1827,1784,1834,1779,1833,1775,1828,1769,1773,1769,1770,1768,1766,1764,1765,1763,1763,1761e" filled="t" fillcolor="#50535C" stroked="f">
                <v:path arrowok="t"/>
                <v:fill/>
              </v:shape>
              <v:shape style="position:absolute;left:1626;top:1761;width:208;height:154" coordorigin="1626,1761" coordsize="208,154" path="m1715,1906l1679,1906,1691,1907,1708,1909,1713,1908,1715,1906e" filled="t" fillcolor="#50535C" stroked="f">
                <v:path arrowok="t"/>
                <v:fill/>
              </v:shape>
              <v:shape style="position:absolute;left:1626;top:1761;width:208;height:154" coordorigin="1626,1761" coordsize="208,154" path="m1661,1908l1654,1908,1660,1908,1661,1908e" filled="t" fillcolor="#50535C" stroked="f">
                <v:path arrowok="t"/>
                <v:fill/>
              </v:shape>
              <v:shape style="position:absolute;left:1626;top:1761;width:208;height:154" coordorigin="1626,1761" coordsize="208,154" path="m1802,1765l1789,1767,1783,1768,1773,1769,1828,1769,1827,1769,1807,1769,1802,1765e" filled="t" fillcolor="#50535C" stroked="f">
                <v:path arrowok="t"/>
                <v:fill/>
              </v:shape>
              <v:shape style="position:absolute;left:1626;top:1761;width:208;height:154" coordorigin="1626,1761" coordsize="208,154" path="m1817,1766l1807,1769,1827,1769,1825,1766,1821,1766,1817,1766e" filled="t" fillcolor="#50535C" stroked="f">
                <v:path arrowok="t"/>
                <v:fill/>
              </v:shape>
              <v:shape style="position:absolute;left:1626;top:1761;width:208;height:154" coordorigin="1626,1761" coordsize="208,154" path="m1825,1766l1821,1766,1825,1766e" filled="t" fillcolor="#50535C" stroked="f">
                <v:path arrowok="t"/>
                <v:fill/>
              </v:shape>
            </v:group>
            <v:group style="position:absolute;left:2053;top:1759;width:210;height:152" coordorigin="2053,1759" coordsize="210,152">
              <v:shape style="position:absolute;left:2053;top:1759;width:210;height:152" coordorigin="2053,1759" coordsize="210,152" path="m2192,1759l2189,1761,2167,1783,2149,1801,2137,1815,2123,1830,2107,1846,2093,1860,2078,1874,2064,1888,2061,1890,2058,1893,2053,1898,2053,1900,2057,1908,2061,1911,2071,1908,2097,1908,2102,1906,2108,1906,2130,1906,2130,1906,2140,1895,2154,1881,2169,1868,2171,1866,2172,1864,2182,1854,2190,1844,2200,1835,2214,1821,2259,1778,2261,1775,2262,1773,2260,1766,2207,1766,2201,1765,2192,1759e" filled="t" fillcolor="#50535C" stroked="f">
                <v:path arrowok="t"/>
                <v:fill/>
              </v:shape>
              <v:shape style="position:absolute;left:2053;top:1759;width:210;height:152" coordorigin="2053,1759" coordsize="210,152" path="m2097,1908l2071,1908,2076,1909,2086,1910,2092,1910,2097,1908e" filled="t" fillcolor="#50535C" stroked="f">
                <v:path arrowok="t"/>
                <v:fill/>
              </v:shape>
              <v:shape style="position:absolute;left:2053;top:1759;width:210;height:152" coordorigin="2053,1759" coordsize="210,152" path="m2130,1906l2108,1906,2117,1906,2121,1908,2125,1910,2128,1908,2130,1906e" filled="t" fillcolor="#50535C" stroked="f">
                <v:path arrowok="t"/>
                <v:fill/>
              </v:shape>
              <v:shape style="position:absolute;left:2053;top:1759;width:210;height:152" coordorigin="2053,1759" coordsize="210,152" path="m2215,1763l2213,1764,2207,1766,2260,1766,2260,1766,2227,1766,2215,1763e" filled="t" fillcolor="#50535C" stroked="f">
                <v:path arrowok="t"/>
                <v:fill/>
              </v:shape>
              <v:shape style="position:absolute;left:2053;top:1759;width:210;height:152" coordorigin="2053,1759" coordsize="210,152" path="m2258,1761l2237,1762,2227,1766,2260,1766,2259,1762,2258,1761e" filled="t" fillcolor="#50535C" stroked="f">
                <v:path arrowok="t"/>
                <v:fill/>
              </v:shape>
            </v:group>
            <v:group style="position:absolute;left:2199;top:1758;width:211;height:150" coordorigin="2199,1758" coordsize="211,150">
              <v:shape style="position:absolute;left:2199;top:1758;width:211;height:150" coordorigin="2199,1758" coordsize="211,150" path="m2339,1758l2330,1767,2322,1775,2307,1792,2265,1832,2251,1846,2244,1854,2236,1861,2225,1869,2223,1871,2212,1881,2206,1888,2204,1890,2199,1897,2199,1901,2204,1906,2208,1907,2215,1904,2218,1903,2263,1902,2279,1902,2292,1889,2322,1859,2324,1857,2329,1854,2341,1843,2355,1829,2387,1796,2401,1782,2407,1777,2410,1772,2404,1764,2363,1764,2356,1764,2349,1764,2339,1758e" filled="t" fillcolor="#50535C" stroked="f">
                <v:path arrowok="t"/>
                <v:fill/>
              </v:shape>
              <v:shape style="position:absolute;left:2199;top:1758;width:211;height:150" coordorigin="2199,1758" coordsize="211,150" path="m2279,1902l2263,1902,2264,1902,2273,1906,2278,1903,2279,1902e" filled="t" fillcolor="#50535C" stroked="f">
                <v:path arrowok="t"/>
                <v:fill/>
              </v:shape>
              <v:shape style="position:absolute;left:2199;top:1758;width:211;height:150" coordorigin="2199,1758" coordsize="211,150" path="m2391,1760l2380,1763,2363,1764,2404,1764,2397,1761,2391,1760e" filled="t" fillcolor="#50535C" stroked="f">
                <v:path arrowok="t"/>
                <v:fill/>
              </v:shape>
            </v:group>
            <v:group style="position:absolute;left:1913;top:1761;width:200;height:151" coordorigin="1913,1761" coordsize="200,151">
              <v:shape style="position:absolute;left:1913;top:1761;width:200;height:151" coordorigin="1913,1761" coordsize="200,151" path="m1965,1910l1945,1910,1955,1912,1960,1912,1965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1944,1910l1930,1910,1939,1910,1944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2051,1761l2044,1763,2040,1766,2032,1777,2027,1782,2021,1789,1994,1815,1981,1829,1967,1845,1952,1862,1938,1876,1924,1890,1922,1892,1919,1894,1913,1902,1916,1908,1916,1908,1926,1910,1930,1910,1944,1910,1945,1910,1965,1910,1971,1908,1977,1907,1991,1907,1992,1906,1995,1905,1997,1894,2013,1879,2058,1834,2091,1796,2098,1789,2108,1782,2109,1780,2115,1773,2114,1767,2060,1767,2058,1767,2056,1767,2051,1761e" filled="t" fillcolor="#50535C" stroked="f">
                <v:path arrowok="t"/>
                <v:fill/>
              </v:shape>
              <v:shape style="position:absolute;left:1913;top:1761;width:200;height:151" coordorigin="1913,1761" coordsize="200,151" path="m1991,1907l1977,1907,1986,1908,1989,1908,1991,1907e" filled="t" fillcolor="#50535C" stroked="f">
                <v:path arrowok="t"/>
                <v:fill/>
              </v:shape>
              <v:shape style="position:absolute;left:1913;top:1761;width:200;height:151" coordorigin="1913,1761" coordsize="200,151" path="m2099,1761l2072,1764,2060,1767,2114,1767,2112,1762,2099,1761e" filled="t" fillcolor="#50535C" stroked="f">
                <v:path arrowok="t"/>
                <v:fill/>
              </v:shape>
            </v:group>
            <v:group style="position:absolute;left:2346;top:1760;width:204;height:146" coordorigin="2346,1760" coordsize="204,146">
              <v:shape style="position:absolute;left:2346;top:1760;width:204;height:146" coordorigin="2346,1760" coordsize="204,146" path="m2482,1760l2480,1761,2476,1765,2447,1794,2433,1808,2417,1825,2402,1839,2388,1853,2379,1862,2370,1872,2356,1883,2353,1887,2346,1893,2346,1897,2351,1904,2354,1906,2364,1905,2372,1905,2387,1901,2406,1901,2410,1900,2411,1900,2424,1900,2426,1899,2431,1892,2432,1891,2440,1884,2448,1877,2458,1866,2483,1839,2500,1821,2514,1807,2529,1794,2545,1781,2550,1778,2550,1771,2543,1765,2542,1764,2491,1764,2482,1760e" filled="t" fillcolor="#50535C" stroked="f">
                <v:path arrowok="t"/>
                <v:fill/>
              </v:shape>
              <v:shape style="position:absolute;left:2346;top:1760;width:204;height:146" coordorigin="2346,1760" coordsize="204,146" path="m2372,1905l2364,1905,2370,1905,2372,1905e" filled="t" fillcolor="#50535C" stroked="f">
                <v:path arrowok="t"/>
                <v:fill/>
              </v:shape>
              <v:shape style="position:absolute;left:2346;top:1760;width:204;height:146" coordorigin="2346,1760" coordsize="204,146" path="m2406,1901l2387,1901,2399,1904,2406,1901e" filled="t" fillcolor="#50535C" stroked="f">
                <v:path arrowok="t"/>
                <v:fill/>
              </v:shape>
              <v:shape style="position:absolute;left:2346;top:1760;width:204;height:146" coordorigin="2346,1760" coordsize="204,146" path="m2424,1900l2411,1900,2420,1903,2424,1900e" filled="t" fillcolor="#50535C" stroked="f">
                <v:path arrowok="t"/>
                <v:fill/>
              </v:shape>
              <v:shape style="position:absolute;left:2346;top:1760;width:204;height:146" coordorigin="2346,1760" coordsize="204,146" path="m2539,1762l2527,1762,2516,1763,2498,1763,2491,1764,2542,1764,2541,1763,2541,1763,2516,1763,2541,1763,2539,1762e" filled="t" fillcolor="#50535C" stroked="f">
                <v:path arrowok="t"/>
                <v:fill/>
              </v:shape>
            </v:group>
            <v:group style="position:absolute;left:1771;top:1761;width:202;height:151" coordorigin="1771,1761" coordsize="202,151">
              <v:shape style="position:absolute;left:1771;top:1761;width:202;height:151" coordorigin="1771,1761" coordsize="202,151" path="m1906,1761l1906,1761,1896,1769,1894,1772,1889,1777,1836,1835,1824,1847,1805,1867,1774,1896,1773,1899,1771,1904,1772,1907,1779,1909,1782,1912,1786,1908,1788,1906,1790,1905,1831,1902,1838,1902,1843,1902,1855,1901,1858,1899,1865,1888,1870,1883,1897,1854,1911,1840,1926,1823,1940,1809,1954,1795,1970,1782,1971,1781,1972,1780,1973,1776,1974,1774,1973,1769,1923,1769,1918,1769,1906,1761e" filled="t" fillcolor="#50535C" stroked="f">
                <v:path arrowok="t"/>
                <v:fill/>
              </v:shape>
              <v:shape style="position:absolute;left:1771;top:1761;width:202;height:151" coordorigin="1771,1761" coordsize="202,151" path="m1838,1902l1831,1902,1831,1902,1838,1902e" filled="t" fillcolor="#50535C" stroked="f">
                <v:path arrowok="t"/>
                <v:fill/>
              </v:shape>
              <v:shape style="position:absolute;left:1771;top:1761;width:202;height:151" coordorigin="1771,1761" coordsize="202,151" path="m1967,1763l1949,1766,1939,1768,1923,1769,1973,1769,1972,1766,1967,1763e" filled="t" fillcolor="#50535C" stroked="f">
                <v:path arrowok="t"/>
                <v:fill/>
              </v:shape>
            </v:group>
            <v:group style="position:absolute;left:1200;top:1760;width:200;height:149" coordorigin="1200,1760" coordsize="200,149">
              <v:shape style="position:absolute;left:1200;top:1760;width:200;height:149" coordorigin="1200,1760" coordsize="200,149" path="m1329,1762l1326,1763,1322,1767,1321,1769,1276,1817,1264,1830,1247,1848,1212,1884,1205,1890,1200,1900,1207,1908,1216,1909,1235,1903,1245,1900,1283,1900,1286,1892,1288,1890,1336,1842,1365,1809,1379,1794,1393,1780,1399,1775,1399,1770,1395,1766,1343,1766,1329,1762e" filled="t" fillcolor="#50535C" stroked="f">
                <v:path arrowok="t"/>
                <v:fill/>
              </v:shape>
              <v:shape style="position:absolute;left:1200;top:1760;width:200;height:149" coordorigin="1200,1760" coordsize="200,149" path="m1279,1902l1265,1902,1276,1902,1279,1902e" filled="t" fillcolor="#50535C" stroked="f">
                <v:path arrowok="t"/>
                <v:fill/>
              </v:shape>
              <v:shape style="position:absolute;left:1200;top:1760;width:200;height:149" coordorigin="1200,1760" coordsize="200,149" path="m1283,1900l1245,1900,1260,1902,1279,1902,1282,1901,1283,1900e" filled="t" fillcolor="#50535C" stroked="f">
                <v:path arrowok="t"/>
                <v:fill/>
              </v:shape>
              <v:shape style="position:absolute;left:1200;top:1760;width:200;height:149" coordorigin="1200,1760" coordsize="200,149" path="m1386,1760l1368,1762,1343,1766,1395,1766,1390,1762,1386,1760e" filled="t" fillcolor="#50535C" stroked="f">
                <v:path arrowok="t"/>
                <v:fill/>
              </v:shape>
            </v:group>
            <v:group style="position:absolute;left:1345;top:1762;width:198;height:147" coordorigin="1345,1762" coordsize="198,147">
              <v:shape style="position:absolute;left:1345;top:1762;width:198;height:147" coordorigin="1345,1762" coordsize="198,147" path="m1475,1762l1474,1763,1464,1773,1446,1792,1432,1807,1418,1821,1409,1829,1400,1837,1389,1850,1387,1854,1377,1864,1349,1895,1347,1897,1345,1901,1345,1903,1348,1908,1355,1910,1360,1907,1362,1906,1370,1904,1393,1901,1422,1901,1422,1901,1427,1896,1452,1871,1470,1854,1482,1840,1512,1808,1525,1793,1539,1779,1543,1776,1543,1769,1537,1766,1495,1766,1485,1766,1475,1762e" filled="t" fillcolor="#50535C" stroked="f">
                <v:path arrowok="t"/>
                <v:fill/>
              </v:shape>
              <v:shape style="position:absolute;left:1345;top:1762;width:198;height:147" coordorigin="1345,1762" coordsize="198,147" path="m1422,1901l1393,1901,1412,1901,1418,1903,1422,1901e" filled="t" fillcolor="#50535C" stroked="f">
                <v:path arrowok="t"/>
                <v:fill/>
              </v:shape>
              <v:shape style="position:absolute;left:1345;top:1762;width:198;height:147" coordorigin="1345,1762" coordsize="198,147" path="m1513,1764l1495,1766,1537,1766,1535,1765,1533,1764,1520,1764,1513,1764e" filled="t" fillcolor="#50535C" stroked="f">
                <v:path arrowok="t"/>
                <v:fill/>
              </v:shape>
              <v:shape style="position:absolute;left:1345;top:1762;width:198;height:147" coordorigin="1345,1762" coordsize="198,147" path="m1531,1763l1520,1764,1533,1764,1531,1763e" filled="t" fillcolor="#50535C" stroked="f">
                <v:path arrowok="t"/>
                <v:fill/>
              </v:shape>
            </v:group>
            <v:group style="position:absolute;left:1491;top:1763;width:199;height:149" coordorigin="1491,1763" coordsize="199,149">
              <v:shape style="position:absolute;left:1491;top:1763;width:199;height:149" coordorigin="1491,1763" coordsize="199,149" path="m1619,1763l1615,1767,1611,1770,1589,1793,1545,1840,1530,1857,1500,1890,1497,1893,1491,1899,1491,1904,1495,1910,1503,1912,1510,1906,1526,1904,1533,1903,1544,1902,1561,1902,1570,1901,1571,1901,1576,1894,1580,1888,1590,1876,1618,1847,1624,1841,1629,1835,1642,1821,1649,1814,1666,1797,1674,1787,1685,1779,1687,1778,1688,1776,1690,1774,1688,1769,1687,1768,1638,1768,1629,1768,1619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571,1901e" filled="t" fillcolor="#50535C" stroked="f">
                <v:path arrowok="t"/>
                <v:fill/>
              </v:shape>
              <v:shape style="position:absolute;left:1491;top:1763;width:199;height:149" coordorigin="1491,1763" coordsize="199,149" path="m1651,1765l1638,1768,1687,1768,1686,1767,1669,1767,1664,1766,1655,1766,1651,1765e" filled="t" fillcolor="#50535C" stroked="f">
                <v:path arrowok="t"/>
                <v:fill/>
              </v:shape>
              <v:shape style="position:absolute;left:1491;top:1763;width:199;height:149" coordorigin="1491,1763" coordsize="199,149" path="m1675,1763l1669,1767,1686,1767,1684,1765,1678,1763,1675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664,1766l1655,1766,1664,1766,1664,1766e" filled="t" fillcolor="#50535C" stroked="f">
                <v:path arrowok="t"/>
                <v:fill/>
              </v:shape>
            </v:group>
            <v:group style="position:absolute;left:2488;top:1763;width:194;height:144" coordorigin="2488,1763" coordsize="194,144">
              <v:shape style="position:absolute;left:2488;top:1763;width:194;height:144" coordorigin="2488,1763" coordsize="194,144" path="m2561,1904l2546,1904,2557,1907,2559,1905,2561,1904e" filled="t" fillcolor="#50535C" stroked="f">
                <v:path arrowok="t"/>
                <v:fill/>
              </v:shape>
              <v:shape style="position:absolute;left:2488;top:1763;width:194;height:144" coordorigin="2488,1763" coordsize="194,144" path="m2534,1905l2507,1905,2511,1906,2517,1906,2521,1907,2534,1905e" filled="t" fillcolor="#50535C" stroked="f">
                <v:path arrowok="t"/>
                <v:fill/>
              </v:shape>
              <v:shape style="position:absolute;left:2488;top:1763;width:194;height:144" coordorigin="2488,1763" coordsize="194,144" path="m2618,1763l2615,1765,2606,1774,2600,1780,2548,1836,2501,1882,2490,1892,2489,1894,2488,1895,2491,1902,2496,1906,2507,1905,2534,1905,2546,1904,2561,1904,2569,1895,2617,1846,2626,1836,2639,1821,2653,1807,2668,1794,2683,1781,2683,1768,2682,1767,2652,1767,2647,1766,2629,1766,2626,1766,2618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64,1763l2652,1767,2682,1767,2680,1764,2667,1764,2664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42,1765l2629,1766,2647,1766,2642,1765e" filled="t" fillcolor="#50535C" stroked="f">
                <v:path arrowok="t"/>
                <v:fill/>
              </v:shape>
            </v:group>
            <v:group style="position:absolute;left:1053;top:1764;width:190;height:146" coordorigin="1053,1764" coordsize="190,146">
              <v:shape style="position:absolute;left:1053;top:1764;width:190;height:146" coordorigin="1053,1764" coordsize="190,146" path="m1179,1767l1176,1769,1074,1876,1066,1884,1058,1893,1057,1893,1053,1899,1055,1905,1064,1909,1067,1910,1082,1908,1092,1907,1109,1904,1115,1903,1132,1903,1137,1897,1140,1891,1149,1883,1161,1869,1176,1852,1188,1841,1205,1821,1217,1806,1243,1774,1241,1772,1241,1771,1195,1771,1179,1767e" filled="t" fillcolor="#50535C" stroked="f">
                <v:path arrowok="t"/>
                <v:fill/>
              </v:shape>
              <v:shape style="position:absolute;left:1053;top:1764;width:190;height:146" coordorigin="1053,1764" coordsize="190,146" path="m1132,1903l1115,1903,1126,1908,1130,1907,1132,1903e" filled="t" fillcolor="#50535C" stroked="f">
                <v:path arrowok="t"/>
                <v:fill/>
              </v:shape>
              <v:shape style="position:absolute;left:1053;top:1764;width:190;height:146" coordorigin="1053,1764" coordsize="190,146" path="m1226,1764l1207,1769,1195,1771,1241,1771,1240,1769,1232,1766,1226,1764e" filled="t" fillcolor="#50535C" stroked="f">
                <v:path arrowok="t"/>
                <v:fill/>
              </v:shape>
            </v:group>
            <v:group style="position:absolute;left:626;top:1768;width:196;height:143" coordorigin="626,1768" coordsize="196,143">
              <v:shape style="position:absolute;left:626;top:1768;width:196;height:143" coordorigin="626,1768" coordsize="196,143" path="m757,1768l754,1770,751,1772,694,1830,666,1859,652,1873,645,1881,639,1889,626,1899,627,1905,639,1910,645,1910,656,1908,659,1906,670,1905,677,1901,703,1901,706,1899,707,1898,726,1874,741,1858,753,1846,771,1828,821,1775,819,1773,818,1772,798,1772,792,1771,776,1770,766,1769,757,1768e" filled="t" fillcolor="#50535C" stroked="f">
                <v:path arrowok="t"/>
                <v:fill/>
              </v:shape>
              <v:shape style="position:absolute;left:626;top:1768;width:196;height:143" coordorigin="626,1768" coordsize="196,143" path="m703,1901l677,1901,692,1910,698,1906,703,1901e" filled="t" fillcolor="#50535C" stroked="f">
                <v:path arrowok="t"/>
                <v:fill/>
              </v:shape>
              <v:shape style="position:absolute;left:626;top:1768;width:196;height:143" coordorigin="626,1768" coordsize="196,143" path="m808,1770l798,1772,818,1772,818,1771,812,1770,808,1770e" filled="t" fillcolor="#50535C" stroked="f">
                <v:path arrowok="t"/>
                <v:fill/>
              </v:shape>
            </v:group>
            <v:group style="position:absolute;left:5649;top:1761;width:208;height:154" coordorigin="5649,1761" coordsize="208,154">
              <v:shape style="position:absolute;left:5649;top:1761;width:208;height:154" coordorigin="5649,1761" coordsize="208,154" path="m5787,1761l5784,1764,5781,1766,5773,1775,5762,1787,5748,1801,5729,1819,5701,1847,5695,1853,5691,1859,5676,1873,5663,1888,5649,1903,5649,1905,5653,1914,5656,1916,5666,1910,5668,1909,5677,1908,5684,1908,5702,1906,5738,1906,5743,1901,5747,1898,5755,1888,5795,1843,5809,1828,5822,1813,5835,1798,5850,1784,5857,1779,5856,1775,5851,1769,5796,1769,5793,1768,5790,1764,5788,1763,5787,1761e" filled="t" fillcolor="#50535C" stroked="f">
                <v:path arrowok="t"/>
                <v:fill/>
              </v:shape>
              <v:shape style="position:absolute;left:5649;top:1761;width:208;height:154" coordorigin="5649,1761" coordsize="208,154" path="m5738,1906l5702,1906,5714,1907,5731,1909,5736,1908,5738,1906e" filled="t" fillcolor="#50535C" stroked="f">
                <v:path arrowok="t"/>
                <v:fill/>
              </v:shape>
              <v:shape style="position:absolute;left:5649;top:1761;width:208;height:154" coordorigin="5649,1761" coordsize="208,154" path="m5684,1908l5677,1908,5683,1908,5684,1908e" filled="t" fillcolor="#50535C" stroked="f">
                <v:path arrowok="t"/>
                <v:fill/>
              </v:shape>
              <v:shape style="position:absolute;left:5649;top:1761;width:208;height:154" coordorigin="5649,1761" coordsize="208,154" path="m5825,1765l5813,1767,5806,1768,5796,1769,5851,1769,5851,1769,5831,1769,5825,1765e" filled="t" fillcolor="#50535C" stroked="f">
                <v:path arrowok="t"/>
                <v:fill/>
              </v:shape>
              <v:shape style="position:absolute;left:5649;top:1761;width:208;height:154" coordorigin="5649,1761" coordsize="208,154" path="m5840,1766l5831,1769,5851,1769,5848,1766,5845,1766,5840,1766e" filled="t" fillcolor="#50535C" stroked="f">
                <v:path arrowok="t"/>
                <v:fill/>
              </v:shape>
              <v:shape style="position:absolute;left:5649;top:1761;width:208;height:154" coordorigin="5649,1761" coordsize="208,154" path="m5848,1766l5845,1766,5848,1766e" filled="t" fillcolor="#50535C" stroked="f">
                <v:path arrowok="t"/>
                <v:fill/>
              </v:shape>
            </v:group>
            <v:group style="position:absolute;left:6076;top:1759;width:210;height:152" coordorigin="6076,1759" coordsize="210,152">
              <v:shape style="position:absolute;left:6076;top:1759;width:210;height:152" coordorigin="6076,1759" coordsize="210,152" path="m6215,1759l6212,1761,6190,1783,6173,1801,6160,1815,6146,1830,6130,1846,6116,1860,6102,1874,6087,1888,6085,1890,6082,1893,6076,1898,6076,1900,6080,1908,6084,1911,6095,1908,6120,1908,6126,1906,6131,1906,6153,1906,6153,1906,6164,1895,6177,1881,6192,1868,6194,1866,6196,1864,6205,1854,6213,1844,6223,1835,6237,1821,6282,1778,6284,1775,6286,1773,6284,1766,6230,1766,6225,1765,6215,1759e" filled="t" fillcolor="#50535C" stroked="f">
                <v:path arrowok="t"/>
                <v:fill/>
              </v:shape>
              <v:shape style="position:absolute;left:6076;top:1759;width:210;height:152" coordorigin="6076,1759" coordsize="210,152" path="m6120,1908l6095,1908,6099,1909,6109,1910,6115,1910,6120,1908e" filled="t" fillcolor="#50535C" stroked="f">
                <v:path arrowok="t"/>
                <v:fill/>
              </v:shape>
              <v:shape style="position:absolute;left:6076;top:1759;width:210;height:152" coordorigin="6076,1759" coordsize="210,152" path="m6153,1906l6131,1906,6141,1906,6144,1908,6149,1910,6151,1908,6153,1906e" filled="t" fillcolor="#50535C" stroked="f">
                <v:path arrowok="t"/>
                <v:fill/>
              </v:shape>
              <v:shape style="position:absolute;left:6076;top:1759;width:210;height:152" coordorigin="6076,1759" coordsize="210,152" path="m6238,1763l6237,1764,6230,1766,6284,1766,6284,1766,6250,1766,6238,1763e" filled="t" fillcolor="#50535C" stroked="f">
                <v:path arrowok="t"/>
                <v:fill/>
              </v:shape>
              <v:shape style="position:absolute;left:6076;top:1759;width:210;height:152" coordorigin="6076,1759" coordsize="210,152" path="m6281,1761l6261,1762,6250,1766,6284,1766,6283,1762,6281,1761e" filled="t" fillcolor="#50535C" stroked="f">
                <v:path arrowok="t"/>
                <v:fill/>
              </v:shape>
            </v:group>
            <v:group style="position:absolute;left:6222;top:1758;width:211;height:150" coordorigin="6222,1758" coordsize="211,150">
              <v:shape style="position:absolute;left:6222;top:1758;width:211;height:150" coordorigin="6222,1758" coordsize="211,150" path="m6363,1758l6354,1767,6345,1775,6330,1792,6288,1832,6274,1846,6267,1854,6260,1861,6248,1869,6246,1871,6236,1881,6229,1888,6227,1890,6222,1897,6223,1901,6228,1906,6232,1907,6238,1904,6241,1903,6286,1902,6302,1902,6315,1889,6346,1859,6347,1857,6352,1854,6365,1843,6378,1829,6410,1796,6424,1782,6430,1777,6433,1772,6427,1764,6386,1764,6379,1764,6372,1764,6363,1758e" filled="t" fillcolor="#50535C" stroked="f">
                <v:path arrowok="t"/>
                <v:fill/>
              </v:shape>
              <v:shape style="position:absolute;left:6222;top:1758;width:211;height:150" coordorigin="6222,1758" coordsize="211,150" path="m6302,1902l6286,1902,6288,1902,6296,1906,6301,1903,6302,1902e" filled="t" fillcolor="#50535C" stroked="f">
                <v:path arrowok="t"/>
                <v:fill/>
              </v:shape>
              <v:shape style="position:absolute;left:6222;top:1758;width:211;height:150" coordorigin="6222,1758" coordsize="211,150" path="m6414,1760l6403,1763,6386,1764,6427,1764,6421,1761,6414,1760e" filled="t" fillcolor="#50535C" stroked="f">
                <v:path arrowok="t"/>
                <v:fill/>
              </v:shape>
            </v:group>
            <v:group style="position:absolute;left:5937;top:1761;width:200;height:151" coordorigin="5937,1761" coordsize="200,151">
              <v:shape style="position:absolute;left:5937;top:1761;width:200;height:151" coordorigin="5937,1761" coordsize="200,151" path="m5988,1910l5968,1910,5978,1912,5983,1912,5988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5967,1910l5953,1910,5962,1910,5967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6075,1761l6067,1763,6063,1766,6055,1777,6050,1782,6044,1789,6018,1815,6004,1829,5990,1845,5976,1862,5961,1876,5947,1890,5945,1892,5943,1894,5937,1902,5939,1908,5939,1908,5950,1910,5953,1910,5967,1910,5968,1910,5988,1910,5994,1908,6001,1907,6015,1907,6015,1906,6018,1905,6020,1894,6036,1879,6081,1834,6114,1796,6121,1789,6131,1782,6132,1780,6138,1773,6137,1767,6083,1767,6082,1767,6079,1767,6075,1761e" filled="t" fillcolor="#50535C" stroked="f">
                <v:path arrowok="t"/>
                <v:fill/>
              </v:shape>
              <v:shape style="position:absolute;left:5937;top:1761;width:200;height:151" coordorigin="5937,1761" coordsize="200,151" path="m6015,1907l6001,1907,6010,1908,6012,1908,6015,1907e" filled="t" fillcolor="#50535C" stroked="f">
                <v:path arrowok="t"/>
                <v:fill/>
              </v:shape>
              <v:shape style="position:absolute;left:5937;top:1761;width:200;height:151" coordorigin="5937,1761" coordsize="200,151" path="m6123,1761l6095,1764,6083,1767,6137,1767,6135,1762,6123,1761e" filled="t" fillcolor="#50535C" stroked="f">
                <v:path arrowok="t"/>
                <v:fill/>
              </v:shape>
            </v:group>
            <v:group style="position:absolute;left:6369;top:1760;width:204;height:146" coordorigin="6369,1760" coordsize="204,146">
              <v:shape style="position:absolute;left:6369;top:1760;width:204;height:146" coordorigin="6369,1760" coordsize="204,146" path="m6506,1760l6503,1761,6499,1765,6471,1794,6456,1808,6440,1825,6426,1839,6411,1853,6402,1862,6394,1872,6379,1883,6376,1887,6369,1893,6369,1897,6374,1904,6377,1906,6387,1905,6395,1905,6410,1901,6429,1901,6433,1900,6434,1900,6447,1900,6449,1899,6454,1892,6455,1891,6463,1884,6471,1877,6481,1866,6506,1839,6523,1821,6538,1807,6552,1794,6568,1781,6573,1778,6573,1771,6567,1765,6566,1764,6514,1764,6506,1760e" filled="t" fillcolor="#50535C" stroked="f">
                <v:path arrowok="t"/>
                <v:fill/>
              </v:shape>
              <v:shape style="position:absolute;left:6369;top:1760;width:204;height:146" coordorigin="6369,1760" coordsize="204,146" path="m6395,1905l6387,1905,6393,1905,6395,1905e" filled="t" fillcolor="#50535C" stroked="f">
                <v:path arrowok="t"/>
                <v:fill/>
              </v:shape>
              <v:shape style="position:absolute;left:6369;top:1760;width:204;height:146" coordorigin="6369,1760" coordsize="204,146" path="m6429,1901l6410,1901,6422,1904,6429,1901e" filled="t" fillcolor="#50535C" stroked="f">
                <v:path arrowok="t"/>
                <v:fill/>
              </v:shape>
              <v:shape style="position:absolute;left:6369;top:1760;width:204;height:146" coordorigin="6369,1760" coordsize="204,146" path="m6447,1900l6434,1900,6443,1903,6447,1900e" filled="t" fillcolor="#50535C" stroked="f">
                <v:path arrowok="t"/>
                <v:fill/>
              </v:shape>
              <v:shape style="position:absolute;left:6369;top:1760;width:204;height:146" coordorigin="6369,1760" coordsize="204,146" path="m6562,1762l6550,1762,6539,1763,6521,1763,6514,1764,6566,1764,6565,1763,6564,1763,6539,1763,6564,1763,6562,1762e" filled="t" fillcolor="#50535C" stroked="f">
                <v:path arrowok="t"/>
                <v:fill/>
              </v:shape>
            </v:group>
            <v:group style="position:absolute;left:5795;top:1761;width:202;height:151" coordorigin="5795,1761" coordsize="202,151">
              <v:shape style="position:absolute;left:5795;top:1761;width:202;height:151" coordorigin="5795,1761" coordsize="202,151" path="m5929,1761l5929,1761,5919,1769,5917,1772,5913,1777,5859,1835,5848,1847,5828,1867,5797,1896,5796,1899,5795,1904,5796,1907,5802,1909,5806,1912,5809,1908,5811,1906,5813,1905,5854,1902,5861,1902,5866,1902,5878,1901,5882,1899,5889,1888,5893,1883,5920,1854,5934,1840,5950,1823,5963,1809,5978,1795,5993,1782,5994,1781,5995,1780,5997,1776,5997,1774,5996,1769,5946,1769,5941,1769,5929,1761e" filled="t" fillcolor="#50535C" stroked="f">
                <v:path arrowok="t"/>
                <v:fill/>
              </v:shape>
              <v:shape style="position:absolute;left:5795;top:1761;width:202;height:151" coordorigin="5795,1761" coordsize="202,151" path="m5861,1902l5854,1902,5854,1902,5861,1902e" filled="t" fillcolor="#50535C" stroked="f">
                <v:path arrowok="t"/>
                <v:fill/>
              </v:shape>
              <v:shape style="position:absolute;left:5795;top:1761;width:202;height:151" coordorigin="5795,1761" coordsize="202,151" path="m5990,1763l5973,1766,5962,1768,5946,1769,5996,1769,5995,1766,5990,1763e" filled="t" fillcolor="#50535C" stroked="f">
                <v:path arrowok="t"/>
                <v:fill/>
              </v:shape>
            </v:group>
            <v:group style="position:absolute;left:5223;top:1760;width:200;height:149" coordorigin="5223,1760" coordsize="200,149">
              <v:shape style="position:absolute;left:5223;top:1760;width:200;height:149" coordorigin="5223,1760" coordsize="200,149" path="m5353,1762l5349,1763,5345,1767,5344,1769,5299,1817,5288,1830,5270,1848,5236,1884,5229,1890,5223,1900,5230,1908,5239,1909,5258,1903,5268,1900,5306,1900,5310,1892,5312,1890,5359,1842,5388,1809,5402,1794,5417,1780,5423,1775,5422,1770,5418,1766,5366,1766,5353,176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3,1902l5288,1902,5299,1902,5303,190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6,1900l5268,1900,5284,1902,5303,1902,5305,1901,5306,1900e" filled="t" fillcolor="#50535C" stroked="f">
                <v:path arrowok="t"/>
                <v:fill/>
              </v:shape>
              <v:shape style="position:absolute;left:5223;top:1760;width:200;height:149" coordorigin="5223,1760" coordsize="200,149" path="m5410,1760l5391,1762,5366,1766,5418,1766,5413,1762,5410,1760e" filled="t" fillcolor="#50535C" stroked="f">
                <v:path arrowok="t"/>
                <v:fill/>
              </v:shape>
            </v:group>
            <v:group style="position:absolute;left:5368;top:1762;width:198;height:147" coordorigin="5368,1762" coordsize="198,147">
              <v:shape style="position:absolute;left:5368;top:1762;width:198;height:147" coordorigin="5368,1762" coordsize="198,147" path="m5498,1762l5497,1763,5487,1773,5469,1792,5456,1807,5441,1821,5432,1829,5423,1837,5412,1850,5410,1854,5401,1864,5372,1895,5370,1897,5368,1901,5369,1903,5372,1908,5379,1910,5384,1907,5385,1906,5393,1904,5416,1901,5446,1901,5446,1901,5450,1896,5475,1871,5493,1854,5505,1840,5535,1808,5548,1793,5563,1779,5567,1776,5566,1769,5560,1766,5519,1766,5508,1766,5498,1762e" filled="t" fillcolor="#50535C" stroked="f">
                <v:path arrowok="t"/>
                <v:fill/>
              </v:shape>
              <v:shape style="position:absolute;left:5368;top:1762;width:198;height:147" coordorigin="5368,1762" coordsize="198,147" path="m5446,1901l5416,1901,5435,1901,5442,1903,5446,1901e" filled="t" fillcolor="#50535C" stroked="f">
                <v:path arrowok="t"/>
                <v:fill/>
              </v:shape>
              <v:shape style="position:absolute;left:5368;top:1762;width:198;height:147" coordorigin="5368,1762" coordsize="198,147" path="m5536,1764l5519,1766,5560,1766,5558,1765,5556,1764,5543,1764,5536,1764e" filled="t" fillcolor="#50535C" stroked="f">
                <v:path arrowok="t"/>
                <v:fill/>
              </v:shape>
              <v:shape style="position:absolute;left:5368;top:1762;width:198;height:147" coordorigin="5368,1762" coordsize="198,147" path="m5554,1763l5543,1764,5556,1764,5554,1763e" filled="t" fillcolor="#50535C" stroked="f">
                <v:path arrowok="t"/>
                <v:fill/>
              </v:shape>
            </v:group>
            <v:group style="position:absolute;left:5514;top:1763;width:199;height:149" coordorigin="5514,1763" coordsize="199,149">
              <v:shape style="position:absolute;left:5514;top:1763;width:199;height:149" coordorigin="5514,1763" coordsize="199,149" path="m5642,1763l5638,1767,5634,1770,5613,1793,5568,1840,5553,1857,5524,1890,5520,1893,5515,1899,5514,1904,5519,1910,5526,1912,5534,1906,5550,1904,5556,1903,5567,1902,5584,1902,5593,1901,5594,1901,5600,1894,5603,1888,5614,1876,5641,1847,5647,1841,5652,1835,5665,1821,5672,1814,5689,1797,5697,1787,5708,1779,5710,1778,5711,1776,5713,1774,5711,1769,5710,1768,5661,1768,5652,1768,5642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594,1901e" filled="t" fillcolor="#50535C" stroked="f">
                <v:path arrowok="t"/>
                <v:fill/>
              </v:shape>
              <v:shape style="position:absolute;left:5514;top:1763;width:199;height:149" coordorigin="5514,1763" coordsize="199,149" path="m5674,1765l5661,1768,5710,1768,5710,1767,5692,1767,5688,1766,5678,1766,5674,1765e" filled="t" fillcolor="#50535C" stroked="f">
                <v:path arrowok="t"/>
                <v:fill/>
              </v:shape>
              <v:shape style="position:absolute;left:5514;top:1763;width:199;height:149" coordorigin="5514,1763" coordsize="199,149" path="m5698,1763l5692,1767,5710,1767,5708,1765,5701,1763,5698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687,1766l5678,1766,5688,1766,5687,1766e" filled="t" fillcolor="#50535C" stroked="f">
                <v:path arrowok="t"/>
                <v:fill/>
              </v:shape>
            </v:group>
            <v:group style="position:absolute;left:6511;top:1763;width:194;height:144" coordorigin="6511,1763" coordsize="194,144">
              <v:shape style="position:absolute;left:6511;top:1763;width:194;height:144" coordorigin="6511,1763" coordsize="194,144" path="m6584,1904l6569,1904,6580,1907,6582,1905,6584,1904e" filled="t" fillcolor="#50535C" stroked="f">
                <v:path arrowok="t"/>
                <v:fill/>
              </v:shape>
              <v:shape style="position:absolute;left:6511;top:1763;width:194;height:144" coordorigin="6511,1763" coordsize="194,144" path="m6557,1905l6531,1905,6534,1906,6541,1906,6544,1907,6557,1905e" filled="t" fillcolor="#50535C" stroked="f">
                <v:path arrowok="t"/>
                <v:fill/>
              </v:shape>
              <v:shape style="position:absolute;left:6511;top:1763;width:194;height:144" coordorigin="6511,1763" coordsize="194,144" path="m6641,1763l6638,1765,6629,1774,6623,1780,6571,1836,6524,1882,6513,1892,6512,1894,6511,1895,6515,1902,6520,1906,6531,1905,6557,1905,6569,1904,6584,1904,6592,1895,6640,1846,6649,1836,6662,1821,6676,1807,6691,1794,6707,1781,6707,1768,6705,1767,6676,1767,6671,1766,6653,1766,6649,1766,6641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88,1763l6676,1767,6705,1767,6703,1764,6690,1764,6688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66,1765l6653,1766,6671,1766,6666,1765e" filled="t" fillcolor="#50535C" stroked="f">
                <v:path arrowok="t"/>
                <v:fill/>
              </v:shape>
            </v:group>
            <v:group style="position:absolute;left:4784;top:1767;width:206;height:144" coordorigin="4784,1767" coordsize="206,144">
              <v:shape style="position:absolute;left:4784;top:1767;width:206;height:144" coordorigin="4784,1767" coordsize="206,144" path="m4917,1767l4913,1769,4908,1772,4900,1783,4894,1788,4865,1817,4852,1832,4845,1842,4838,1851,4826,1859,4824,1861,4819,1867,4816,1870,4804,1882,4796,1890,4784,1904,4786,1909,4798,1911,4804,1911,4818,1909,4826,1907,4842,1904,4850,1904,4880,1904,4885,1899,4888,1894,4894,1886,4905,1873,4922,1855,4935,1841,4978,1790,4982,1786,4991,1777,4990,1772,4933,1772,4925,1771,4923,1769,4920,1767,4919,1767,4917,1767e" filled="t" fillcolor="#50535C" stroked="f">
                <v:path arrowok="t"/>
                <v:fill/>
              </v:shape>
              <v:shape style="position:absolute;left:4784;top:1767;width:206;height:144" coordorigin="4784,1767" coordsize="206,144" path="m4880,1904l4850,1904,4863,1909,4869,1909,4877,1906,4879,1905,4880,1904e" filled="t" fillcolor="#50535C" stroked="f">
                <v:path arrowok="t"/>
                <v:fill/>
              </v:shape>
              <v:shape style="position:absolute;left:4784;top:1767;width:206;height:144" coordorigin="4784,1767" coordsize="206,144" path="m4974,1768l4966,1770,4963,1770,4948,1771,4938,1772,4933,1772,4990,1772,4990,1772,4979,1768,4974,1768e" filled="t" fillcolor="#50535C" stroked="f">
                <v:path arrowok="t"/>
                <v:fill/>
              </v:shape>
              <v:shape style="position:absolute;left:4784;top:1767;width:206;height:144" coordorigin="4784,1767" coordsize="206,144" path="m4920,1767l4919,1767,4920,1767e" filled="t" fillcolor="#50535C" stroked="f">
                <v:path arrowok="t"/>
                <v:fill/>
              </v:shape>
            </v:group>
            <v:group style="position:absolute;left:4934;top:1764;width:203;height:153" coordorigin="4934,1764" coordsize="203,153">
              <v:shape style="position:absolute;left:4934;top:1764;width:203;height:153" coordorigin="4934,1764" coordsize="203,153" path="m5068,1765l5064,1766,5056,1774,5042,1788,5011,1817,5009,1818,4977,1855,4962,1871,4950,1887,4937,1902,4935,1904,4934,1907,4937,1915,4941,1917,4948,1915,4950,1915,4952,1914,4972,1912,4992,1910,4995,1910,5010,1910,5015,1904,5017,1901,5026,1892,5032,1885,5045,1872,5050,1864,5058,1857,5072,1844,5085,1828,5097,1812,5110,1797,5116,1790,5123,1785,5137,1775,5136,1768,5131,1766,5109,1766,5109,1766,5091,1766,5085,1766,5079,1766,5068,1765e" filled="t" fillcolor="#50535C" stroked="f">
                <v:path arrowok="t"/>
                <v:fill/>
              </v:shape>
              <v:shape style="position:absolute;left:4934;top:1764;width:203;height:153" coordorigin="4934,1764" coordsize="203,153" path="m5010,1910l4995,1910,4997,1911,5008,1914,5008,1913,5010,1910e" filled="t" fillcolor="#50535C" stroked="f">
                <v:path arrowok="t"/>
                <v:fill/>
              </v:shape>
              <v:shape style="position:absolute;left:4934;top:1764;width:203;height:153" coordorigin="4934,1764" coordsize="203,153" path="m5123,1764l5115,1766,5109,1766,5131,1766,5126,1764,5123,1764e" filled="t" fillcolor="#50535C" stroked="f">
                <v:path arrowok="t"/>
                <v:fill/>
              </v:shape>
              <v:shape style="position:absolute;left:4934;top:1764;width:203;height:153" coordorigin="4934,1764" coordsize="203,153" path="m5099,1766l5095,1766,5091,1766,5091,1766,5109,1766,5099,1766e" filled="t" fillcolor="#50535C" stroked="f">
                <v:path arrowok="t"/>
                <v:fill/>
              </v:shape>
            </v:group>
            <v:group style="position:absolute;left:5077;top:1764;width:190;height:146" coordorigin="5077,1764" coordsize="190,146">
              <v:shape style="position:absolute;left:5077;top:1764;width:190;height:146" coordorigin="5077,1764" coordsize="190,146" path="m5202,1767l5199,1769,5097,1876,5089,1884,5081,1893,5081,1893,5077,1899,5078,1905,5087,1909,5091,1910,5105,1908,5115,1907,5132,1904,5138,1903,5155,1903,5160,1897,5163,1891,5172,1883,5185,1869,5199,1852,5211,1841,5228,1821,5241,1806,5266,1774,5265,1772,5264,1771,5218,1771,5202,1767e" filled="t" fillcolor="#50535C" stroked="f">
                <v:path arrowok="t"/>
                <v:fill/>
              </v:shape>
              <v:shape style="position:absolute;left:5077;top:1764;width:190;height:146" coordorigin="5077,1764" coordsize="190,146" path="m5155,1903l5138,1903,5149,1908,5153,1907,5155,1903e" filled="t" fillcolor="#50535C" stroked="f">
                <v:path arrowok="t"/>
                <v:fill/>
              </v:shape>
              <v:shape style="position:absolute;left:5077;top:1764;width:190;height:146" coordorigin="5077,1764" coordsize="190,146" path="m5249,1764l5231,1769,5218,1771,5264,1771,5263,1769,5255,1766,5249,1764e" filled="t" fillcolor="#50535C" stroked="f">
                <v:path arrowok="t"/>
                <v:fill/>
              </v:shape>
            </v:group>
            <v:group style="position:absolute;left:4649;top:1768;width:196;height:143" coordorigin="4649,1768" coordsize="196,143">
              <v:shape style="position:absolute;left:4649;top:1768;width:196;height:143" coordorigin="4649,1768" coordsize="196,143" path="m4780,1768l4778,1770,4775,1772,4717,1830,4690,1859,4676,1873,4668,1881,4662,1889,4649,1899,4650,1905,4662,1910,4669,1910,4679,1908,4682,1906,4693,1905,4701,1901,4726,1901,4729,1899,4730,1898,4750,1874,4765,1858,4777,1846,4795,1828,4845,1775,4843,1773,4842,1772,4821,1772,4815,1771,4799,1770,4790,1769,4780,1768e" filled="t" fillcolor="#50535C" stroked="f">
                <v:path arrowok="t"/>
                <v:fill/>
              </v:shape>
              <v:shape style="position:absolute;left:4649;top:1768;width:196;height:143" coordorigin="4649,1768" coordsize="196,143" path="m4726,1901l4701,1901,4716,1910,4721,1906,4726,1901e" filled="t" fillcolor="#50535C" stroked="f">
                <v:path arrowok="t"/>
                <v:fill/>
              </v:shape>
              <v:shape style="position:absolute;left:4649;top:1768;width:196;height:143" coordorigin="4649,1768" coordsize="196,143" path="m4832,1770l4821,1772,4842,1772,4841,1771,4836,1770,4832,1770e" filled="t" fillcolor="#50535C" stroked="f">
                <v:path arrowok="t"/>
                <v:fill/>
              </v:shape>
            </v:group>
            <v:group style="position:absolute;left:3644;top:1761;width:208;height:154" coordorigin="3644,1761" coordsize="208,154">
              <v:shape style="position:absolute;left:3644;top:1761;width:208;height:154" coordorigin="3644,1761" coordsize="208,154" path="m3781,1761l3778,1764,3776,1766,3768,1775,3757,1787,3743,1801,3724,1819,3695,1847,3690,1853,3685,1859,3671,1873,3657,1888,3644,1903,3644,1905,3647,1914,3651,1916,3661,1910,3663,1909,3671,1908,3679,1908,3696,1906,3733,1906,3737,1901,3741,1898,3749,1888,3790,1843,3803,1828,3816,1813,3830,1798,3844,1784,3852,1779,3850,1775,3846,1769,3791,1769,3787,1768,3784,1764,3783,1763,3781,1761e" filled="t" fillcolor="#50535C" stroked="f">
                <v:path arrowok="t"/>
                <v:fill/>
              </v:shape>
              <v:shape style="position:absolute;left:3644;top:1761;width:208;height:154" coordorigin="3644,1761" coordsize="208,154" path="m3733,1906l3696,1906,3709,1907,3726,1909,3731,1908,3733,1906e" filled="t" fillcolor="#50535C" stroked="f">
                <v:path arrowok="t"/>
                <v:fill/>
              </v:shape>
              <v:shape style="position:absolute;left:3644;top:1761;width:208;height:154" coordorigin="3644,1761" coordsize="208,154" path="m3679,1908l3671,1908,3678,1908,3679,1908e" filled="t" fillcolor="#50535C" stroked="f">
                <v:path arrowok="t"/>
                <v:fill/>
              </v:shape>
              <v:shape style="position:absolute;left:3644;top:1761;width:208;height:154" coordorigin="3644,1761" coordsize="208,154" path="m3819,1765l3807,1767,3801,1768,3791,1769,3846,1769,3845,1769,3825,1769,3819,1765e" filled="t" fillcolor="#50535C" stroked="f">
                <v:path arrowok="t"/>
                <v:fill/>
              </v:shape>
              <v:shape style="position:absolute;left:3644;top:1761;width:208;height:154" coordorigin="3644,1761" coordsize="208,154" path="m3835,1766l3825,1769,3845,1769,3843,1766,3839,1766,3835,1766e" filled="t" fillcolor="#50535C" stroked="f">
                <v:path arrowok="t"/>
                <v:fill/>
              </v:shape>
              <v:shape style="position:absolute;left:3644;top:1761;width:208;height:154" coordorigin="3644,1761" coordsize="208,154" path="m3843,1766l3839,1766,3843,1766e" filled="t" fillcolor="#50535C" stroked="f">
                <v:path arrowok="t"/>
                <v:fill/>
              </v:shape>
            </v:group>
            <v:group style="position:absolute;left:4070;top:1759;width:210;height:152" coordorigin="4070,1759" coordsize="210,152">
              <v:shape style="position:absolute;left:4070;top:1759;width:210;height:152" coordorigin="4070,1759" coordsize="210,152" path="m4210,1759l4206,1761,4185,1783,4167,1801,4155,1815,4141,1830,4125,1846,4111,1860,4096,1874,4082,1888,4079,1890,4076,1893,4071,1898,4070,1900,4075,1908,4079,1911,4089,1908,4115,1908,4120,1906,4126,1906,4147,1906,4148,1906,4158,1895,4172,1881,4187,1868,4189,1866,4190,1864,4200,1854,4208,1844,4217,1835,4232,1821,4277,1778,4279,1775,4280,1773,4278,1766,4224,1766,4219,1765,4210,1759e" filled="t" fillcolor="#50535C" stroked="f">
                <v:path arrowok="t"/>
                <v:fill/>
              </v:shape>
              <v:shape style="position:absolute;left:4070;top:1759;width:210;height:152" coordorigin="4070,1759" coordsize="210,152" path="m4115,1908l4089,1908,4094,1909,4104,1910,4109,1910,4115,1908e" filled="t" fillcolor="#50535C" stroked="f">
                <v:path arrowok="t"/>
                <v:fill/>
              </v:shape>
              <v:shape style="position:absolute;left:4070;top:1759;width:210;height:152" coordorigin="4070,1759" coordsize="210,152" path="m4147,1906l4126,1906,4135,1906,4139,1908,4143,1910,4145,1908,4147,1906e" filled="t" fillcolor="#50535C" stroked="f">
                <v:path arrowok="t"/>
                <v:fill/>
              </v:shape>
              <v:shape style="position:absolute;left:4070;top:1759;width:210;height:152" coordorigin="4070,1759" coordsize="210,152" path="m4233,1763l4231,1764,4224,1766,4278,1766,4278,1766,4245,1766,4233,1763e" filled="t" fillcolor="#50535C" stroked="f">
                <v:path arrowok="t"/>
                <v:fill/>
              </v:shape>
              <v:shape style="position:absolute;left:4070;top:1759;width:210;height:152" coordorigin="4070,1759" coordsize="210,152" path="m4276,1761l4255,1762,4245,1766,4278,1766,4277,1762,4276,1761e" filled="t" fillcolor="#50535C" stroked="f">
                <v:path arrowok="t"/>
                <v:fill/>
              </v:shape>
            </v:group>
            <v:group style="position:absolute;left:4217;top:1758;width:211;height:150" coordorigin="4217,1758" coordsize="211,150">
              <v:shape style="position:absolute;left:4217;top:1758;width:211;height:150" coordorigin="4217,1758" coordsize="211,150" path="m4357,1758l4348,1767,4339,1775,4325,1792,4283,1832,4269,1846,4261,1854,4254,1861,4243,1869,4241,1871,4230,1881,4224,1888,4221,1890,4217,1897,4217,1901,4222,1906,4226,1907,4233,1904,4236,1903,4280,1902,4297,1902,4310,1889,4340,1859,4341,1857,4347,1854,4359,1843,4373,1829,4405,1796,4419,1782,4425,1777,4428,1772,4422,1764,4381,1764,4373,1764,4366,1764,4357,1758e" filled="t" fillcolor="#50535C" stroked="f">
                <v:path arrowok="t"/>
                <v:fill/>
              </v:shape>
              <v:shape style="position:absolute;left:4217;top:1758;width:211;height:150" coordorigin="4217,1758" coordsize="211,150" path="m4297,1902l4280,1902,4282,1902,4291,1906,4296,1903,4297,1902e" filled="t" fillcolor="#50535C" stroked="f">
                <v:path arrowok="t"/>
                <v:fill/>
              </v:shape>
              <v:shape style="position:absolute;left:4217;top:1758;width:211;height:150" coordorigin="4217,1758" coordsize="211,150" path="m4409,1760l4397,1763,4381,1764,4422,1764,4415,1761,4409,1760e" filled="t" fillcolor="#50535C" stroked="f">
                <v:path arrowok="t"/>
                <v:fill/>
              </v:shape>
            </v:group>
            <v:group style="position:absolute;left:3931;top:1761;width:200;height:151" coordorigin="3931,1761" coordsize="200,151">
              <v:shape style="position:absolute;left:3931;top:1761;width:200;height:151" coordorigin="3931,1761" coordsize="200,151" path="m3983,1910l3963,1910,3973,1912,3977,1912,3983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3962,1910l3948,1910,3957,1910,3962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4069,1761l4062,1763,4058,1766,4050,1777,4045,1782,4038,1789,4012,1815,3999,1829,3985,1845,3970,1862,3956,1876,3941,1890,3939,1892,3937,1894,3931,1902,3934,1908,3934,1908,3944,1910,3948,1910,3962,1910,3963,1910,3983,1910,3989,1908,3995,1907,4009,1907,4010,1906,4013,1905,4014,1894,4031,1879,4075,1834,4109,1796,4116,1789,4126,1782,4127,1780,4133,1773,4132,1767,4078,1767,4076,1767,4073,1767,4069,1761e" filled="t" fillcolor="#50535C" stroked="f">
                <v:path arrowok="t"/>
                <v:fill/>
              </v:shape>
              <v:shape style="position:absolute;left:3931;top:1761;width:200;height:151" coordorigin="3931,1761" coordsize="200,151" path="m4009,1907l3995,1907,4004,1908,4006,1908,4009,1907e" filled="t" fillcolor="#50535C" stroked="f">
                <v:path arrowok="t"/>
                <v:fill/>
              </v:shape>
              <v:shape style="position:absolute;left:3931;top:1761;width:200;height:151" coordorigin="3931,1761" coordsize="200,151" path="m4117,1761l4090,1764,4078,1767,4132,1767,4130,1762,4117,1761e" filled="t" fillcolor="#50535C" stroked="f">
                <v:path arrowok="t"/>
                <v:fill/>
              </v:shape>
            </v:group>
            <v:group style="position:absolute;left:4363;top:1760;width:204;height:146" coordorigin="4363,1760" coordsize="204,146">
              <v:shape style="position:absolute;left:4363;top:1760;width:204;height:146" coordorigin="4363,1760" coordsize="204,146" path="m4500,1760l4498,1761,4494,1765,4465,1794,4451,1808,4434,1825,4420,1839,4406,1853,4397,1862,4388,1872,4374,1883,4371,1887,4364,1893,4363,1897,4368,1904,4371,1906,4381,1905,4389,1905,4405,1901,4424,1901,4428,1900,4429,1900,4442,1900,4443,1899,4449,1892,4450,1891,4458,1884,4466,1877,4476,1866,4501,1839,4518,1821,4532,1807,4547,1794,4563,1781,4568,1778,4568,1771,4561,1765,4560,1764,4509,1764,4500,1760e" filled="t" fillcolor="#50535C" stroked="f">
                <v:path arrowok="t"/>
                <v:fill/>
              </v:shape>
              <v:shape style="position:absolute;left:4363;top:1760;width:204;height:146" coordorigin="4363,1760" coordsize="204,146" path="m4389,1905l4381,1905,4387,1905,4389,1905e" filled="t" fillcolor="#50535C" stroked="f">
                <v:path arrowok="t"/>
                <v:fill/>
              </v:shape>
              <v:shape style="position:absolute;left:4363;top:1760;width:204;height:146" coordorigin="4363,1760" coordsize="204,146" path="m4424,1901l4405,1901,4416,1904,4424,1901e" filled="t" fillcolor="#50535C" stroked="f">
                <v:path arrowok="t"/>
                <v:fill/>
              </v:shape>
              <v:shape style="position:absolute;left:4363;top:1760;width:204;height:146" coordorigin="4363,1760" coordsize="204,146" path="m4442,1900l4429,1900,4437,1903,4442,1900e" filled="t" fillcolor="#50535C" stroked="f">
                <v:path arrowok="t"/>
                <v:fill/>
              </v:shape>
              <v:shape style="position:absolute;left:4363;top:1760;width:204;height:146" coordorigin="4363,1760" coordsize="204,146" path="m4557,1762l4544,1762,4533,1763,4515,1763,4509,1764,4560,1764,4559,1763,4559,1763,4533,1763,4559,1763,4557,1762e" filled="t" fillcolor="#50535C" stroked="f">
                <v:path arrowok="t"/>
                <v:fill/>
              </v:shape>
            </v:group>
            <v:group style="position:absolute;left:3789;top:1761;width:202;height:151" coordorigin="3789,1761" coordsize="202,151">
              <v:shape style="position:absolute;left:3789;top:1761;width:202;height:151" coordorigin="3789,1761" coordsize="202,151" path="m3924,1761l3924,1761,3914,1769,3911,1772,3907,1777,3854,1835,3842,1847,3823,1867,3792,1896,3790,1899,3789,1904,3790,1907,3796,1909,3800,1912,3803,1908,3805,1906,3808,1905,3849,1902,3855,1902,3861,1902,3872,1901,3876,1899,3883,1888,3888,1883,3915,1854,3929,1840,3944,1823,3958,1809,3972,1795,3987,1782,3989,1781,3990,1780,3991,1776,3992,1774,3990,1769,3941,1769,3936,1769,3924,1761e" filled="t" fillcolor="#50535C" stroked="f">
                <v:path arrowok="t"/>
                <v:fill/>
              </v:shape>
              <v:shape style="position:absolute;left:3789;top:1761;width:202;height:151" coordorigin="3789,1761" coordsize="202,151" path="m3855,1902l3849,1902,3849,1902,3855,1902e" filled="t" fillcolor="#50535C" stroked="f">
                <v:path arrowok="t"/>
                <v:fill/>
              </v:shape>
              <v:shape style="position:absolute;left:3789;top:1761;width:202;height:151" coordorigin="3789,1761" coordsize="202,151" path="m3984,1763l3967,1766,3957,1768,3941,1769,3990,1769,3989,1766,3984,1763e" filled="t" fillcolor="#50535C" stroked="f">
                <v:path arrowok="t"/>
                <v:fill/>
              </v:shape>
            </v:group>
            <v:group style="position:absolute;left:3217;top:1760;width:200;height:149" coordorigin="3217,1760" coordsize="200,149">
              <v:shape style="position:absolute;left:3217;top:1760;width:200;height:149" coordorigin="3217,1760" coordsize="200,149" path="m3347,1762l3344,1763,3340,1767,3338,1769,3294,1817,3282,1830,3265,1848,3230,1884,3223,1890,3217,1900,3225,1908,3234,1909,3253,1903,3263,1900,3300,1900,3304,1892,3306,1890,3353,1842,3383,1809,3396,1794,3411,1780,3417,1775,3417,1770,3413,1766,3360,1766,3347,1762e" filled="t" fillcolor="#50535C" stroked="f">
                <v:path arrowok="t"/>
                <v:fill/>
              </v:shape>
              <v:shape style="position:absolute;left:3217;top:1760;width:200;height:149" coordorigin="3217,1760" coordsize="200,149" path="m3297,1902l3282,1902,3294,1902,3297,1902e" filled="t" fillcolor="#50535C" stroked="f">
                <v:path arrowok="t"/>
                <v:fill/>
              </v:shape>
              <v:shape style="position:absolute;left:3217;top:1760;width:200;height:149" coordorigin="3217,1760" coordsize="200,149" path="m3300,1900l3263,1900,3278,1902,3297,1902,3300,1901,3300,1900e" filled="t" fillcolor="#50535C" stroked="f">
                <v:path arrowok="t"/>
                <v:fill/>
              </v:shape>
              <v:shape style="position:absolute;left:3217;top:1760;width:200;height:149" coordorigin="3217,1760" coordsize="200,149" path="m3404,1760l3386,1762,3360,1766,3413,1766,3408,1762,3404,1760e" filled="t" fillcolor="#50535C" stroked="f">
                <v:path arrowok="t"/>
                <v:fill/>
              </v:shape>
            </v:group>
            <v:group style="position:absolute;left:3363;top:1762;width:198;height:147" coordorigin="3363,1762" coordsize="198,147">
              <v:shape style="position:absolute;left:3363;top:1762;width:198;height:147" coordorigin="3363,1762" coordsize="198,147" path="m3493,1762l3492,1763,3481,1773,3464,1792,3450,1807,3436,1821,3427,1829,3418,1837,3407,1850,3404,1854,3395,1864,3366,1895,3364,1897,3363,1901,3363,1903,3366,1908,3373,1910,3378,1907,3379,1906,3388,1904,3411,1901,3440,1901,3440,1901,3445,1896,3470,1871,3487,1854,3500,1840,3530,1808,3543,1793,3557,1779,3561,1776,3561,1769,3555,1766,3513,1766,3503,1766,3493,1762e" filled="t" fillcolor="#50535C" stroked="f">
                <v:path arrowok="t"/>
                <v:fill/>
              </v:shape>
              <v:shape style="position:absolute;left:3363;top:1762;width:198;height:147" coordorigin="3363,1762" coordsize="198,147" path="m3440,1901l3411,1901,3429,1901,3436,1903,3440,1901e" filled="t" fillcolor="#50535C" stroked="f">
                <v:path arrowok="t"/>
                <v:fill/>
              </v:shape>
              <v:shape style="position:absolute;left:3363;top:1762;width:198;height:147" coordorigin="3363,1762" coordsize="198,147" path="m3530,1764l3513,1766,3555,1766,3553,1765,3551,1764,3538,1764,3530,1764e" filled="t" fillcolor="#50535C" stroked="f">
                <v:path arrowok="t"/>
                <v:fill/>
              </v:shape>
              <v:shape style="position:absolute;left:3363;top:1762;width:198;height:147" coordorigin="3363,1762" coordsize="198,147" path="m3548,1763l3538,1764,3551,1764,3548,1763e" filled="t" fillcolor="#50535C" stroked="f">
                <v:path arrowok="t"/>
                <v:fill/>
              </v:shape>
            </v:group>
            <v:group style="position:absolute;left:3509;top:1763;width:199;height:149" coordorigin="3509,1763" coordsize="199,149">
              <v:shape style="position:absolute;left:3509;top:1763;width:199;height:149" coordorigin="3509,1763" coordsize="199,149" path="m3637,1763l3633,1767,3629,1770,3607,1793,3563,1840,3548,1857,3518,1890,3515,1893,3509,1899,3509,1904,3513,1910,3521,1912,3528,1906,3544,1904,3551,1903,3562,1902,3579,1902,3587,1901,3589,1901,3594,1894,3598,1888,3608,1876,3636,1847,3641,1841,3647,1835,3659,1821,3667,1814,3683,1797,3692,1787,3703,1779,3705,1778,3706,1776,3707,1774,3705,1769,3705,1768,3655,1768,3646,1768,3637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589,1901e" filled="t" fillcolor="#50535C" stroked="f">
                <v:path arrowok="t"/>
                <v:fill/>
              </v:shape>
              <v:shape style="position:absolute;left:3509;top:1763;width:199;height:149" coordorigin="3509,1763" coordsize="199,149" path="m3668,1765l3655,1768,3705,1768,3704,1767,3687,1767,3682,1766,3673,1766,3668,1765e" filled="t" fillcolor="#50535C" stroked="f">
                <v:path arrowok="t"/>
                <v:fill/>
              </v:shape>
              <v:shape style="position:absolute;left:3509;top:1763;width:199;height:149" coordorigin="3509,1763" coordsize="199,149" path="m3693,1763l3687,1767,3704,1767,3702,1765,3696,1763,3693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682,1766l3673,1766,3682,1766,3682,1766e" filled="t" fillcolor="#50535C" stroked="f">
                <v:path arrowok="t"/>
                <v:fill/>
              </v:shape>
            </v:group>
            <v:group style="position:absolute;left:4506;top:1763;width:194;height:144" coordorigin="4506,1763" coordsize="194,144">
              <v:shape style="position:absolute;left:4506;top:1763;width:194;height:144" coordorigin="4506,1763" coordsize="194,144" path="m4578,1904l4564,1904,4575,1907,4576,1905,4578,1904e" filled="t" fillcolor="#50535C" stroked="f">
                <v:path arrowok="t"/>
                <v:fill/>
              </v:shape>
              <v:shape style="position:absolute;left:4506;top:1763;width:194;height:144" coordorigin="4506,1763" coordsize="194,144" path="m4552,1905l4525,1905,4528,1906,4535,1906,4539,1907,4552,1905e" filled="t" fillcolor="#50535C" stroked="f">
                <v:path arrowok="t"/>
                <v:fill/>
              </v:shape>
              <v:shape style="position:absolute;left:4506;top:1763;width:194;height:144" coordorigin="4506,1763" coordsize="194,144" path="m4636,1763l4632,1765,4623,1774,4618,1780,4566,1836,4518,1882,4508,1892,4507,1894,4506,1895,4509,1902,4514,1906,4525,1905,4552,1905,4564,1904,4578,1904,4587,1895,4635,1846,4643,1836,4657,1821,4671,1807,4686,1794,4701,1781,4701,1768,4700,1767,4670,1767,4665,1766,4647,1766,4644,1766,4636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82,1763l4670,1767,4700,1767,4698,1764,4685,1764,4682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60,1765l4647,1766,4665,1766,4660,1765e" filled="t" fillcolor="#50535C" stroked="f">
                <v:path arrowok="t"/>
                <v:fill/>
              </v:shape>
            </v:group>
            <v:group style="position:absolute;left:2779;top:1767;width:206;height:144" coordorigin="2779,1767" coordsize="206,144">
              <v:shape style="position:absolute;left:2779;top:1767;width:206;height:144" coordorigin="2779,1767" coordsize="206,144" path="m2912,1767l2908,1769,2902,1772,2894,1783,2888,1788,2860,1817,2847,1832,2840,1842,2832,1851,2820,1859,2819,1861,2813,1867,2810,1870,2799,1882,2791,1890,2779,1904,2780,1909,2792,1911,2798,1911,2812,1909,2821,1907,2837,1904,2845,1904,2874,1904,2879,1899,2883,1894,2889,1886,2900,1873,2916,1855,2929,1841,2973,1790,2977,1786,2985,1777,2984,1772,2927,1772,2920,1771,2917,1769,2914,1767,2913,1767,2912,1767e" filled="t" fillcolor="#50535C" stroked="f">
                <v:path arrowok="t"/>
                <v:fill/>
              </v:shape>
              <v:shape style="position:absolute;left:2779;top:1767;width:206;height:144" coordorigin="2779,1767" coordsize="206,144" path="m2874,1904l2845,1904,2858,1909,2864,1909,2871,1906,2874,1905,2874,1904e" filled="t" fillcolor="#50535C" stroked="f">
                <v:path arrowok="t"/>
                <v:fill/>
              </v:shape>
              <v:shape style="position:absolute;left:2779;top:1767;width:206;height:144" coordorigin="2779,1767" coordsize="206,144" path="m2969,1768l2961,1770,2957,1770,2943,1771,2932,1772,2927,1772,2984,1772,2984,1772,2973,1768,2969,1768e" filled="t" fillcolor="#50535C" stroked="f">
                <v:path arrowok="t"/>
                <v:fill/>
              </v:shape>
              <v:shape style="position:absolute;left:2779;top:1767;width:206;height:144" coordorigin="2779,1767" coordsize="206,144" path="m2914,1767l2913,1767,2914,1767e" filled="t" fillcolor="#50535C" stroked="f">
                <v:path arrowok="t"/>
                <v:fill/>
              </v:shape>
            </v:group>
            <v:group style="position:absolute;left:2929;top:1764;width:203;height:153" coordorigin="2929,1764" coordsize="203,153">
              <v:shape style="position:absolute;left:2929;top:1764;width:203;height:153" coordorigin="2929,1764" coordsize="203,153" path="m3062,1765l3059,1766,3051,1774,3036,1788,3005,1817,3003,1818,2972,1855,2957,1871,2945,1887,2931,1902,2929,1904,2929,1907,2932,1915,2935,1917,2943,1915,2944,1915,2947,1914,2967,1912,2986,1910,2989,1910,3005,1910,3009,1904,3011,1901,3020,1892,3027,1885,3039,1872,3045,1864,3052,1857,3066,1844,3079,1828,3092,1812,3105,1797,3111,1790,3117,1785,3131,1775,3130,1768,3126,1766,3104,1766,3103,1766,3086,1766,3080,1766,3074,1766,3062,1765e" filled="t" fillcolor="#50535C" stroked="f">
                <v:path arrowok="t"/>
                <v:fill/>
              </v:shape>
              <v:shape style="position:absolute;left:2929;top:1764;width:203;height:153" coordorigin="2929,1764" coordsize="203,153" path="m3005,1910l2989,1910,2992,1911,3002,1914,3003,1913,3005,1910e" filled="t" fillcolor="#50535C" stroked="f">
                <v:path arrowok="t"/>
                <v:fill/>
              </v:shape>
              <v:shape style="position:absolute;left:2929;top:1764;width:203;height:153" coordorigin="2929,1764" coordsize="203,153" path="m3118,1764l3110,1766,3104,1766,3126,1766,3120,1764,3118,1764e" filled="t" fillcolor="#50535C" stroked="f">
                <v:path arrowok="t"/>
                <v:fill/>
              </v:shape>
              <v:shape style="position:absolute;left:2929;top:1764;width:203;height:153" coordorigin="2929,1764" coordsize="203,153" path="m3094,1766l3090,1766,3086,1766,3086,1766,3103,1766,3094,1766e" filled="t" fillcolor="#50535C" stroked="f">
                <v:path arrowok="t"/>
                <v:fill/>
              </v:shape>
            </v:group>
            <v:group style="position:absolute;left:3071;top:1764;width:190;height:146" coordorigin="3071,1764" coordsize="190,146">
              <v:shape style="position:absolute;left:3071;top:1764;width:190;height:146" coordorigin="3071,1764" coordsize="190,146" path="m3196,1767l3194,1769,3091,1876,3084,1884,3076,1893,3075,1893,3071,1899,3073,1905,3081,1909,3085,1910,3100,1908,3110,1907,3127,1904,3133,1903,3150,1903,3154,1897,3158,1891,3167,1883,3179,1869,3194,1852,3205,1841,3223,1821,3235,1806,3261,1774,3259,1772,3259,1771,3213,1771,3196,1767e" filled="t" fillcolor="#50535C" stroked="f">
                <v:path arrowok="t"/>
                <v:fill/>
              </v:shape>
              <v:shape style="position:absolute;left:3071;top:1764;width:190;height:146" coordorigin="3071,1764" coordsize="190,146" path="m3150,1903l3133,1903,3144,1908,3147,1907,3150,1903e" filled="t" fillcolor="#50535C" stroked="f">
                <v:path arrowok="t"/>
                <v:fill/>
              </v:shape>
              <v:shape style="position:absolute;left:3071;top:1764;width:190;height:146" coordorigin="3071,1764" coordsize="190,146" path="m3244,1764l3225,1769,3213,1771,3259,1771,3258,1769,3250,1766,3244,1764e" filled="t" fillcolor="#50535C" stroked="f">
                <v:path arrowok="t"/>
                <v:fill/>
              </v:shape>
            </v:group>
            <v:group style="position:absolute;left:2644;top:1768;width:196;height:143" coordorigin="2644,1768" coordsize="196,143">
              <v:shape style="position:absolute;left:2644;top:1768;width:196;height:143" coordorigin="2644,1768" coordsize="196,143" path="m2775,1768l2772,1770,2769,1772,2712,1830,2684,1859,2670,1873,2663,1881,2657,1889,2644,1899,2645,1905,2656,1910,2663,1910,2674,1908,2677,1906,2687,1905,2695,1901,2721,1901,2723,1899,2724,1898,2744,1874,2759,1858,2771,1846,2789,1828,2839,1775,2837,1773,2836,1772,2816,1772,2809,1771,2793,1770,2784,1769,2775,1768e" filled="t" fillcolor="#50535C" stroked="f">
                <v:path arrowok="t"/>
                <v:fill/>
              </v:shape>
              <v:shape style="position:absolute;left:2644;top:1768;width:196;height:143" coordorigin="2644,1768" coordsize="196,143" path="m2721,1901l2695,1901,2710,1910,2716,1906,2721,1901e" filled="t" fillcolor="#50535C" stroked="f">
                <v:path arrowok="t"/>
                <v:fill/>
              </v:shape>
              <v:shape style="position:absolute;left:2644;top:1768;width:196;height:143" coordorigin="2644,1768" coordsize="196,143" path="m2826,1770l2816,1772,2836,1772,2835,1771,2830,1770,2826,1770e" filled="t" fillcolor="#50535C" stroked="f">
                <v:path arrowok="t"/>
                <v:fill/>
              </v:shape>
            </v:group>
            <v:group style="position:absolute;left:7667;top:1761;width:208;height:154" coordorigin="7667,1761" coordsize="208,154">
              <v:shape style="position:absolute;left:7667;top:1761;width:208;height:154" coordorigin="7667,1761" coordsize="208,154" path="m7804,1761l7802,1764,7799,1766,7791,1775,7780,1787,7766,1801,7747,1819,7719,1847,7713,1853,7708,1859,7694,1873,7680,1888,7667,1903,7667,1905,7671,1914,7674,1916,7684,1910,7686,1909,7695,1908,7702,1908,7720,1906,7756,1906,7761,1901,7764,1898,7773,1888,7813,1843,7826,1828,7840,1813,7853,1798,7868,1784,7875,1779,7874,1775,7869,1769,7814,1769,7811,1768,7807,1764,7806,1763,7804,1761e" filled="t" fillcolor="#50535C" stroked="f">
                <v:path arrowok="t"/>
                <v:fill/>
              </v:shape>
              <v:shape style="position:absolute;left:7667;top:1761;width:208;height:154" coordorigin="7667,1761" coordsize="208,154" path="m7756,1906l7720,1906,7732,1907,7749,1909,7754,1908,7756,1906e" filled="t" fillcolor="#50535C" stroked="f">
                <v:path arrowok="t"/>
                <v:fill/>
              </v:shape>
              <v:shape style="position:absolute;left:7667;top:1761;width:208;height:154" coordorigin="7667,1761" coordsize="208,154" path="m7702,1908l7695,1908,7701,1908,7702,1908e" filled="t" fillcolor="#50535C" stroked="f">
                <v:path arrowok="t"/>
                <v:fill/>
              </v:shape>
              <v:shape style="position:absolute;left:7667;top:1761;width:208;height:154" coordorigin="7667,1761" coordsize="208,154" path="m7843,1765l7830,1767,7824,1768,7814,1769,7869,1769,7868,1769,7848,1769,7843,1765e" filled="t" fillcolor="#50535C" stroked="f">
                <v:path arrowok="t"/>
                <v:fill/>
              </v:shape>
              <v:shape style="position:absolute;left:7667;top:1761;width:208;height:154" coordorigin="7667,1761" coordsize="208,154" path="m7858,1766l7848,1769,7868,1769,7866,1766,7862,1766,7858,1766e" filled="t" fillcolor="#50535C" stroked="f">
                <v:path arrowok="t"/>
                <v:fill/>
              </v:shape>
              <v:shape style="position:absolute;left:7667;top:1761;width:208;height:154" coordorigin="7667,1761" coordsize="208,154" path="m7866,1766l7862,1766,7866,1766e" filled="t" fillcolor="#50535C" stroked="f">
                <v:path arrowok="t"/>
                <v:fill/>
              </v:shape>
            </v:group>
            <v:group style="position:absolute;left:8094;top:1759;width:210;height:152" coordorigin="8094,1759" coordsize="210,152">
              <v:shape style="position:absolute;left:8094;top:1759;width:210;height:152" coordorigin="8094,1759" coordsize="210,152" path="m8233,1759l8230,1761,8208,1783,8190,1801,8178,1815,8164,1830,8148,1846,8134,1860,8119,1874,8105,1888,8102,1890,8099,1893,8094,1898,8094,1900,8098,1908,8102,1911,8112,1908,8138,1908,8143,1906,8149,1906,8171,1906,8171,1906,8181,1895,8195,1881,8210,1868,8212,1866,8213,1864,8223,1854,8231,1844,8241,1835,8255,1821,8300,1778,8302,1775,8303,1773,8301,1766,8248,1766,8242,1765,8233,1759e" filled="t" fillcolor="#50535C" stroked="f">
                <v:path arrowok="t"/>
                <v:fill/>
              </v:shape>
              <v:shape style="position:absolute;left:8094;top:1759;width:210;height:152" coordorigin="8094,1759" coordsize="210,152" path="m8138,1908l8112,1908,8117,1909,8127,1910,8133,1910,8138,1908e" filled="t" fillcolor="#50535C" stroked="f">
                <v:path arrowok="t"/>
                <v:fill/>
              </v:shape>
              <v:shape style="position:absolute;left:8094;top:1759;width:210;height:152" coordorigin="8094,1759" coordsize="210,152" path="m8171,1906l8149,1906,8158,1906,8162,1908,8166,1910,8169,1908,8171,1906e" filled="t" fillcolor="#50535C" stroked="f">
                <v:path arrowok="t"/>
                <v:fill/>
              </v:shape>
              <v:shape style="position:absolute;left:8094;top:1759;width:210;height:152" coordorigin="8094,1759" coordsize="210,152" path="m8256,1763l8255,1764,8248,1766,8301,1766,8301,1766,8268,1766,8256,1763e" filled="t" fillcolor="#50535C" stroked="f">
                <v:path arrowok="t"/>
                <v:fill/>
              </v:shape>
              <v:shape style="position:absolute;left:8094;top:1759;width:210;height:152" coordorigin="8094,1759" coordsize="210,152" path="m8299,1761l8278,1762,8268,1766,8301,1766,8300,1762,8299,1761e" filled="t" fillcolor="#50535C" stroked="f">
                <v:path arrowok="t"/>
                <v:fill/>
              </v:shape>
            </v:group>
            <v:group style="position:absolute;left:8240;top:1758;width:211;height:150" coordorigin="8240,1758" coordsize="211,150">
              <v:shape style="position:absolute;left:8240;top:1758;width:211;height:150" coordorigin="8240,1758" coordsize="211,150" path="m8380,1758l8371,1767,8363,1775,8348,1792,8306,1832,8292,1846,8285,1854,8278,1861,8266,1869,8264,1871,8253,1881,8247,1888,8245,1890,8240,1897,8240,1901,8246,1906,8250,1907,8256,1904,8259,1903,8304,1902,8320,1902,8333,1889,8363,1859,8365,1857,8370,1854,8382,1843,8396,1829,8428,1796,8442,1782,8448,1777,8451,1772,8445,1764,8404,1764,8397,1764,8390,1764,8380,1758e" filled="t" fillcolor="#50535C" stroked="f">
                <v:path arrowok="t"/>
                <v:fill/>
              </v:shape>
              <v:shape style="position:absolute;left:8240;top:1758;width:211;height:150" coordorigin="8240,1758" coordsize="211,150" path="m8320,1902l8304,1902,8305,1902,8314,1906,8319,1903,8320,1902e" filled="t" fillcolor="#50535C" stroked="f">
                <v:path arrowok="t"/>
                <v:fill/>
              </v:shape>
              <v:shape style="position:absolute;left:8240;top:1758;width:211;height:150" coordorigin="8240,1758" coordsize="211,150" path="m8432,1760l8421,1763,8404,1764,8445,1764,8439,1761,8432,1760e" filled="t" fillcolor="#50535C" stroked="f">
                <v:path arrowok="t"/>
                <v:fill/>
              </v:shape>
            </v:group>
            <v:group style="position:absolute;left:7954;top:1761;width:200;height:151" coordorigin="7954,1761" coordsize="200,151">
              <v:shape style="position:absolute;left:7954;top:1761;width:200;height:151" coordorigin="7954,1761" coordsize="200,151" path="m8006,1910l7986,1910,7996,1912,8001,1912,8006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7985,1910l7971,1910,7980,1910,7985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8092,1761l8085,1763,8081,1766,8073,1777,8068,1782,8062,1789,8035,1815,8022,1829,8008,1845,7993,1862,7979,1876,7965,1890,7963,1892,7960,1894,7954,1902,7957,1908,7957,1908,7967,1910,7971,1910,7985,1910,7986,1910,8006,1910,8012,1908,8018,1907,8032,1907,8033,1906,8036,1905,8038,1894,8054,1879,8099,1834,8132,1796,8139,1789,8149,1782,8150,1780,8156,1773,8155,1767,8101,1767,8099,1767,8097,1767,8092,1761e" filled="t" fillcolor="#50535C" stroked="f">
                <v:path arrowok="t"/>
                <v:fill/>
              </v:shape>
              <v:shape style="position:absolute;left:7954;top:1761;width:200;height:151" coordorigin="7954,1761" coordsize="200,151" path="m8032,1907l8018,1907,8027,1908,8030,1908,8032,1907e" filled="t" fillcolor="#50535C" stroked="f">
                <v:path arrowok="t"/>
                <v:fill/>
              </v:shape>
              <v:shape style="position:absolute;left:7954;top:1761;width:200;height:151" coordorigin="7954,1761" coordsize="200,151" path="m8140,1761l8113,1764,8101,1767,8155,1767,8153,1762,8140,1761e" filled="t" fillcolor="#50535C" stroked="f">
                <v:path arrowok="t"/>
                <v:fill/>
              </v:shape>
            </v:group>
            <v:group style="position:absolute;left:8387;top:1760;width:204;height:146" coordorigin="8387,1760" coordsize="204,146">
              <v:shape style="position:absolute;left:8387;top:1760;width:204;height:146" coordorigin="8387,1760" coordsize="204,146" path="m8523,1760l8521,1761,8517,1765,8488,1794,8474,1808,8458,1825,8443,1839,8429,1853,8420,1862,8411,1872,8397,1883,8394,1887,8387,1893,8387,1897,8392,1904,8395,1906,8405,1905,8413,1905,8428,1901,8447,1901,8451,1900,8452,1900,8465,1900,8467,1899,8472,1892,8473,1891,8481,1884,8489,1877,8499,1866,8524,1839,8541,1821,8555,1807,8570,1794,8586,1781,8591,1778,8591,1771,8585,1765,8583,1764,8532,1764,8523,1760e" filled="t" fillcolor="#50535C" stroked="f">
                <v:path arrowok="t"/>
                <v:fill/>
              </v:shape>
              <v:shape style="position:absolute;left:8387;top:1760;width:204;height:146" coordorigin="8387,1760" coordsize="204,146" path="m8413,1905l8405,1905,8411,1905,8413,1905e" filled="t" fillcolor="#50535C" stroked="f">
                <v:path arrowok="t"/>
                <v:fill/>
              </v:shape>
              <v:shape style="position:absolute;left:8387;top:1760;width:204;height:146" coordorigin="8387,1760" coordsize="204,146" path="m8447,1901l8428,1901,8440,1904,8447,1901e" filled="t" fillcolor="#50535C" stroked="f">
                <v:path arrowok="t"/>
                <v:fill/>
              </v:shape>
              <v:shape style="position:absolute;left:8387;top:1760;width:204;height:146" coordorigin="8387,1760" coordsize="204,146" path="m8465,1900l8452,1900,8461,1903,8465,1900e" filled="t" fillcolor="#50535C" stroked="f">
                <v:path arrowok="t"/>
                <v:fill/>
              </v:shape>
              <v:shape style="position:absolute;left:8387;top:1760;width:204;height:146" coordorigin="8387,1760" coordsize="204,146" path="m8580,1762l8568,1762,8557,1763,8539,1763,8532,1764,8583,1764,8582,1763,8582,1763,8557,1763,8582,1763,8580,1762e" filled="t" fillcolor="#50535C" stroked="f">
                <v:path arrowok="t"/>
                <v:fill/>
              </v:shape>
            </v:group>
            <v:group style="position:absolute;left:7812;top:1761;width:202;height:151" coordorigin="7812,1761" coordsize="202,151">
              <v:shape style="position:absolute;left:7812;top:1761;width:202;height:151" coordorigin="7812,1761" coordsize="202,151" path="m7947,1761l7947,1761,7937,1769,7935,1772,7930,1777,7877,1835,7865,1847,7846,1867,7815,1896,7814,1899,7812,1904,7813,1907,7820,1909,7823,1912,7827,1908,7829,1906,7831,1905,7872,1902,7879,1902,7884,1902,7896,1901,7899,1899,7907,1888,7911,1883,7938,1854,7952,1840,7967,1823,7981,1809,7995,1795,8011,1782,8012,1781,8013,1780,8014,1776,8015,1774,8014,1769,7964,1769,7959,1769,7947,1761e" filled="t" fillcolor="#50535C" stroked="f">
                <v:path arrowok="t"/>
                <v:fill/>
              </v:shape>
              <v:shape style="position:absolute;left:7812;top:1761;width:202;height:151" coordorigin="7812,1761" coordsize="202,151" path="m7879,1902l7872,1902,7872,1902,7879,1902e" filled="t" fillcolor="#50535C" stroked="f">
                <v:path arrowok="t"/>
                <v:fill/>
              </v:shape>
              <v:shape style="position:absolute;left:7812;top:1761;width:202;height:151" coordorigin="7812,1761" coordsize="202,151" path="m8008,1763l7990,1766,7980,1768,7964,1769,8014,1769,8013,1766,8008,1763e" filled="t" fillcolor="#50535C" stroked="f">
                <v:path arrowok="t"/>
                <v:fill/>
              </v:shape>
            </v:group>
            <v:group style="position:absolute;left:7241;top:1760;width:200;height:149" coordorigin="7241,1760" coordsize="200,149">
              <v:shape style="position:absolute;left:7241;top:1760;width:200;height:149" coordorigin="7241,1760" coordsize="200,149" path="m7370,1762l7367,1763,7363,1767,7362,1769,7317,1817,7305,1830,7288,1848,7253,1884,7246,1890,7241,1900,7248,1908,7257,1909,7276,1903,7286,1900,7324,1900,7327,1892,7329,1890,7377,1842,7406,1809,7420,1794,7434,1780,7440,1775,7440,1770,7436,1766,7384,1766,7370,176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0,1902l7306,1902,7317,1902,7320,190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4,1900l7286,1900,7301,1902,7320,1902,7323,1901,7324,1900e" filled="t" fillcolor="#50535C" stroked="f">
                <v:path arrowok="t"/>
                <v:fill/>
              </v:shape>
              <v:shape style="position:absolute;left:7241;top:1760;width:200;height:149" coordorigin="7241,1760" coordsize="200,149" path="m7427,1760l7409,1762,7384,1766,7436,1766,7431,1762,7427,1760e" filled="t" fillcolor="#50535C" stroked="f">
                <v:path arrowok="t"/>
                <v:fill/>
              </v:shape>
            </v:group>
            <v:group style="position:absolute;left:7386;top:1762;width:198;height:147" coordorigin="7386,1762" coordsize="198,147">
              <v:shape style="position:absolute;left:7386;top:1762;width:198;height:147" coordorigin="7386,1762" coordsize="198,147" path="m7516,1762l7515,1763,7505,1773,7487,1792,7473,1807,7459,1821,7450,1829,7441,1837,7430,1850,7428,1854,7418,1864,7390,1895,7388,1897,7386,1901,7386,1903,7389,1908,7396,1910,7401,1907,7403,1906,7411,1904,7434,1901,7463,1901,7464,1901,7468,1896,7493,1871,7511,1854,7523,1840,7553,1808,7566,1793,7580,1779,7584,1776,7584,1769,7578,1766,7536,1766,7526,1766,7516,1762e" filled="t" fillcolor="#50535C" stroked="f">
                <v:path arrowok="t"/>
                <v:fill/>
              </v:shape>
              <v:shape style="position:absolute;left:7386;top:1762;width:198;height:147" coordorigin="7386,1762" coordsize="198,147" path="m7463,1901l7434,1901,7453,1901,7459,1903,7463,1901e" filled="t" fillcolor="#50535C" stroked="f">
                <v:path arrowok="t"/>
                <v:fill/>
              </v:shape>
              <v:shape style="position:absolute;left:7386;top:1762;width:198;height:147" coordorigin="7386,1762" coordsize="198,147" path="m7554,1764l7536,1766,7578,1766,7576,1765,7574,1764,7561,1764,7554,1764e" filled="t" fillcolor="#50535C" stroked="f">
                <v:path arrowok="t"/>
                <v:fill/>
              </v:shape>
              <v:shape style="position:absolute;left:7386;top:1762;width:198;height:147" coordorigin="7386,1762" coordsize="198,147" path="m7572,1763l7561,1764,7574,1764,7572,1763e" filled="t" fillcolor="#50535C" stroked="f">
                <v:path arrowok="t"/>
                <v:fill/>
              </v:shape>
            </v:group>
            <v:group style="position:absolute;left:7532;top:1763;width:199;height:149" coordorigin="7532,1763" coordsize="199,149">
              <v:shape style="position:absolute;left:7532;top:1763;width:199;height:149" coordorigin="7532,1763" coordsize="199,149" path="m7660,1763l7656,1767,7652,1770,7631,1793,7586,1840,7571,1857,7541,1890,7538,1893,7532,1899,7532,1904,7536,1910,7544,1912,7552,1906,7567,1904,7574,1903,7585,1902,7602,1902,7611,1901,7612,1901,7617,1894,7621,1888,7631,1876,7659,1847,7665,1841,7670,1835,7683,1821,7690,1814,7707,1797,7715,1787,7726,1779,7728,1778,7729,1776,7731,1774,7729,1769,7728,1768,7679,1768,7670,1768,7660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612,1901e" filled="t" fillcolor="#50535C" stroked="f">
                <v:path arrowok="t"/>
                <v:fill/>
              </v:shape>
              <v:shape style="position:absolute;left:7532;top:1763;width:199;height:149" coordorigin="7532,1763" coordsize="199,149" path="m7692,1765l7679,1768,7728,1768,7727,1767,7710,1767,7705,1766,7696,1766,7692,1765e" filled="t" fillcolor="#50535C" stroked="f">
                <v:path arrowok="t"/>
                <v:fill/>
              </v:shape>
              <v:shape style="position:absolute;left:7532;top:1763;width:199;height:149" coordorigin="7532,1763" coordsize="199,149" path="m7716,1763l7710,1767,7727,1767,7726,1765,7719,1763,7716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705,1766l7696,1766,7705,1766,7705,1766e" filled="t" fillcolor="#50535C" stroked="f">
                <v:path arrowok="t"/>
                <v:fill/>
              </v:shape>
            </v:group>
            <v:group style="position:absolute;left:8529;top:1763;width:194;height:144" coordorigin="8529,1763" coordsize="194,144">
              <v:shape style="position:absolute;left:8529;top:1763;width:194;height:144" coordorigin="8529,1763" coordsize="194,144" path="m8602,1904l8587,1904,8598,1907,8600,1905,8602,1904e" filled="t" fillcolor="#50535C" stroked="f">
                <v:path arrowok="t"/>
                <v:fill/>
              </v:shape>
              <v:shape style="position:absolute;left:8529;top:1763;width:194;height:144" coordorigin="8529,1763" coordsize="194,144" path="m8575,1905l8548,1905,8552,1906,8558,1906,8562,1907,8575,1905e" filled="t" fillcolor="#50535C" stroked="f">
                <v:path arrowok="t"/>
                <v:fill/>
              </v:shape>
              <v:shape style="position:absolute;left:8529;top:1763;width:194;height:144" coordorigin="8529,1763" coordsize="194,144" path="m8659,1763l8656,1765,8647,1774,8641,1780,8589,1836,8542,1882,8531,1892,8530,1894,8529,1895,8533,1902,8537,1906,8548,1905,8575,1905,8587,1904,8602,1904,8610,1895,8658,1846,8667,1836,8680,1821,8694,1807,8709,1794,8724,1781,8724,1768,8723,1767,8693,1767,8689,1766,8670,1766,8667,1766,8659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705,1763l8693,1767,8723,1767,8721,1764,8708,1764,8705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683,1765l8670,1766,8689,1766,8683,1765e" filled="t" fillcolor="#50535C" stroked="f">
                <v:path arrowok="t"/>
                <v:fill/>
              </v:shape>
            </v:group>
            <v:group style="position:absolute;left:6802;top:1767;width:206;height:144" coordorigin="6802,1767" coordsize="206,144">
              <v:shape style="position:absolute;left:6802;top:1767;width:206;height:144" coordorigin="6802,1767" coordsize="206,144" path="m6935,1767l6931,1769,6925,1772,6917,1783,6912,1788,6883,1817,6870,1832,6863,1842,6856,1851,6843,1859,6842,1861,6837,1867,6833,1870,6822,1882,6814,1890,6802,1904,6804,1909,6815,1911,6821,1911,6836,1909,6844,1907,6860,1904,6868,1904,6898,1904,6902,1899,6906,1894,6912,1886,6923,1873,6940,1855,6953,1841,6996,1790,7000,1786,7009,1777,7007,1772,6951,1772,6943,1771,6941,1769,6937,1767,6936,1767,6935,1767e" filled="t" fillcolor="#50535C" stroked="f">
                <v:path arrowok="t"/>
                <v:fill/>
              </v:shape>
              <v:shape style="position:absolute;left:6802;top:1767;width:206;height:144" coordorigin="6802,1767" coordsize="206,144" path="m6898,1904l6868,1904,6881,1909,6887,1909,6895,1906,6897,1905,6898,1904e" filled="t" fillcolor="#50535C" stroked="f">
                <v:path arrowok="t"/>
                <v:fill/>
              </v:shape>
              <v:shape style="position:absolute;left:6802;top:1767;width:206;height:144" coordorigin="6802,1767" coordsize="206,144" path="m6992,1768l6984,1770,6981,1770,6966,1771,6956,1772,6951,1772,7007,1772,7007,1772,6996,1768,6992,1768e" filled="t" fillcolor="#50535C" stroked="f">
                <v:path arrowok="t"/>
                <v:fill/>
              </v:shape>
              <v:shape style="position:absolute;left:6802;top:1767;width:206;height:144" coordorigin="6802,1767" coordsize="206,144" path="m6937,1767l6936,1767,6937,1767e" filled="t" fillcolor="#50535C" stroked="f">
                <v:path arrowok="t"/>
                <v:fill/>
              </v:shape>
            </v:group>
            <v:group style="position:absolute;left:6952;top:1764;width:203;height:153" coordorigin="6952,1764" coordsize="203,153">
              <v:shape style="position:absolute;left:6952;top:1764;width:203;height:153" coordorigin="6952,1764" coordsize="203,153" path="m7086,1765l7082,1766,7074,1774,7059,1788,7028,1817,7027,1818,6995,1855,6980,1871,6968,1887,6955,1902,6952,1904,6952,1907,6955,1915,6959,1917,6966,1915,6968,1915,6970,1914,6990,1912,7010,1910,7012,1910,7028,1910,7032,1904,7035,1901,7043,1892,7050,1885,7062,1872,7068,1864,7076,1857,7089,1844,7103,1828,7115,1812,7128,1797,7134,1790,7141,1785,7155,1775,7153,1768,7149,1766,7127,1766,7126,1766,7109,1766,7103,1766,7097,1766,7086,1765e" filled="t" fillcolor="#50535C" stroked="f">
                <v:path arrowok="t"/>
                <v:fill/>
              </v:shape>
              <v:shape style="position:absolute;left:6952;top:1764;width:203;height:153" coordorigin="6952,1764" coordsize="203,153" path="m7028,1910l7012,1910,7015,1911,7025,1914,7026,1913,7028,1910e" filled="t" fillcolor="#50535C" stroked="f">
                <v:path arrowok="t"/>
                <v:fill/>
              </v:shape>
              <v:shape style="position:absolute;left:6952;top:1764;width:203;height:153" coordorigin="6952,1764" coordsize="203,153" path="m7141,1764l7133,1766,7127,1766,7149,1766,7144,1764,7141,1764e" filled="t" fillcolor="#50535C" stroked="f">
                <v:path arrowok="t"/>
                <v:fill/>
              </v:shape>
              <v:shape style="position:absolute;left:6952;top:1764;width:203;height:153" coordorigin="6952,1764" coordsize="203,153" path="m7117,1766l7113,1766,7109,1766,7109,1766,7126,1766,7117,1766e" filled="t" fillcolor="#50535C" stroked="f">
                <v:path arrowok="t"/>
                <v:fill/>
              </v:shape>
            </v:group>
            <v:group style="position:absolute;left:7094;top:1764;width:190;height:146" coordorigin="7094,1764" coordsize="190,146">
              <v:shape style="position:absolute;left:7094;top:1764;width:190;height:146" coordorigin="7094,1764" coordsize="190,146" path="m7220,1767l7217,1769,7115,1876,7107,1884,7099,1893,7098,1893,7094,1899,7096,1905,7105,1909,7108,1910,7123,1908,7133,1907,7150,1904,7156,1903,7173,1903,7178,1897,7181,1891,7190,1883,7202,1869,7217,1852,7229,1841,7246,1821,7258,1806,7284,1774,7282,1772,7282,1771,7236,1771,7220,1767e" filled="t" fillcolor="#50535C" stroked="f">
                <v:path arrowok="t"/>
                <v:fill/>
              </v:shape>
              <v:shape style="position:absolute;left:7094;top:1764;width:190;height:146" coordorigin="7094,1764" coordsize="190,146" path="m7173,1903l7156,1903,7167,1908,7171,1907,7173,1903e" filled="t" fillcolor="#50535C" stroked="f">
                <v:path arrowok="t"/>
                <v:fill/>
              </v:shape>
              <v:shape style="position:absolute;left:7094;top:1764;width:190;height:146" coordorigin="7094,1764" coordsize="190,146" path="m7267,1764l7248,1769,7236,1771,7282,1771,7281,1769,7273,1766,7267,1764e" filled="t" fillcolor="#50535C" stroked="f">
                <v:path arrowok="t"/>
                <v:fill/>
              </v:shape>
            </v:group>
            <v:group style="position:absolute;left:6667;top:1768;width:196;height:143" coordorigin="6667,1768" coordsize="196,143">
              <v:shape style="position:absolute;left:6667;top:1768;width:196;height:143" coordorigin="6667,1768" coordsize="196,143" path="m6798,1768l6795,1770,6792,1772,6735,1830,6707,1859,6693,1873,6686,1881,6680,1889,6667,1899,6668,1905,6680,1910,6686,1910,6697,1908,6700,1906,6711,1905,6718,1901,6744,1901,6747,1899,6748,1898,6767,1874,6782,1858,6795,1846,6812,1828,6862,1775,6860,1773,6859,1772,6839,1772,6833,1771,6817,1770,6808,1769,6798,1768e" filled="t" fillcolor="#50535C" stroked="f">
                <v:path arrowok="t"/>
                <v:fill/>
              </v:shape>
              <v:shape style="position:absolute;left:6667;top:1768;width:196;height:143" coordorigin="6667,1768" coordsize="196,143" path="m6744,1901l6718,1901,6734,1910,6739,1906,6744,1901e" filled="t" fillcolor="#50535C" stroked="f">
                <v:path arrowok="t"/>
                <v:fill/>
              </v:shape>
              <v:shape style="position:absolute;left:6667;top:1768;width:196;height:143" coordorigin="6667,1768" coordsize="196,143" path="m6850,1770l6839,1772,6859,1772,6859,1771,6853,1770,6850,1770e" filled="t" fillcolor="#50535C" stroked="f">
                <v:path arrowok="t"/>
                <v:fill/>
              </v:shape>
            </v:group>
            <v:group style="position:absolute;left:9679;top:1761;width:208;height:154" coordorigin="9679,1761" coordsize="208,154">
              <v:shape style="position:absolute;left:9679;top:1761;width:208;height:154" coordorigin="9679,1761" coordsize="208,154" path="m9816,1761l9814,1764,9811,1766,9803,1775,9792,1787,9778,1801,9759,1819,9731,1847,9725,1853,9720,1859,9706,1873,9692,1888,9679,1903,9679,1905,9683,1914,9686,1916,9696,1910,9698,1909,9707,1908,9714,1908,9732,1906,9768,1906,9773,1901,9776,1898,9785,1888,9825,1843,9838,1828,9852,1813,9865,1798,9880,1784,9887,1779,9886,1775,9881,1769,9826,1769,9823,1768,9819,1764,9818,1763,9816,1761e" filled="t" fillcolor="#50535C" stroked="f">
                <v:path arrowok="t"/>
                <v:fill/>
              </v:shape>
              <v:shape style="position:absolute;left:9679;top:1761;width:208;height:154" coordorigin="9679,1761" coordsize="208,154" path="m9768,1906l9732,1906,9744,1907,9761,1909,9766,1908,9768,1906e" filled="t" fillcolor="#50535C" stroked="f">
                <v:path arrowok="t"/>
                <v:fill/>
              </v:shape>
              <v:shape style="position:absolute;left:9679;top:1761;width:208;height:154" coordorigin="9679,1761" coordsize="208,154" path="m9714,1908l9707,1908,9713,1908,9714,1908e" filled="t" fillcolor="#50535C" stroked="f">
                <v:path arrowok="t"/>
                <v:fill/>
              </v:shape>
              <v:shape style="position:absolute;left:9679;top:1761;width:208;height:154" coordorigin="9679,1761" coordsize="208,154" path="m9855,1765l9842,1767,9836,1768,9826,1769,9881,1769,9880,1769,9860,1769,9855,1765e" filled="t" fillcolor="#50535C" stroked="f">
                <v:path arrowok="t"/>
                <v:fill/>
              </v:shape>
              <v:shape style="position:absolute;left:9679;top:1761;width:208;height:154" coordorigin="9679,1761" coordsize="208,154" path="m9870,1766l9860,1769,9880,1769,9878,1766,9874,1766,9870,1766e" filled="t" fillcolor="#50535C" stroked="f">
                <v:path arrowok="t"/>
                <v:fill/>
              </v:shape>
              <v:shape style="position:absolute;left:9679;top:1761;width:208;height:154" coordorigin="9679,1761" coordsize="208,154" path="m9878,1766l9874,1766,9878,1766e" filled="t" fillcolor="#50535C" stroked="f">
                <v:path arrowok="t"/>
                <v:fill/>
              </v:shape>
            </v:group>
            <v:group style="position:absolute;left:10106;top:1759;width:210;height:152" coordorigin="10106,1759" coordsize="210,152">
              <v:shape style="position:absolute;left:10106;top:1759;width:210;height:152" coordorigin="10106,1759" coordsize="210,152" path="m10245,1759l10242,1761,10220,1783,10203,1801,10190,1815,10176,1830,10160,1846,10146,1860,10131,1874,10117,1888,10114,1890,10111,1893,10106,1898,10106,1900,10110,1908,10114,1911,10124,1908,10150,1908,10155,1906,10161,1906,10183,1906,10183,1906,10193,1895,10207,1881,10222,1868,10224,1866,10226,1864,10235,1854,10243,1844,10253,1835,10267,1821,10312,1778,10314,1775,10316,1773,10314,1766,10260,1766,10254,1765,10245,1759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50,1908l10124,1908,10129,1909,10139,1910,10145,1910,10150,1908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83,1906l10161,1906,10170,1906,10174,1908,10179,1910,10181,1908,10183,1906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268,1763l10267,1764,10260,1766,10314,1766,10313,1766,10280,1766,10268,1763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311,1761l10290,1762,10280,1766,10313,1766,10312,1762,10311,1761e" filled="t" fillcolor="#50535C" stroked="f">
                <v:path arrowok="t"/>
                <v:fill/>
              </v:shape>
            </v:group>
            <v:group style="position:absolute;left:10252;top:1758;width:211;height:150" coordorigin="10252,1758" coordsize="211,150">
              <v:shape style="position:absolute;left:10252;top:1758;width:211;height:150" coordorigin="10252,1758" coordsize="211,150" path="m10393,1758l10384,1767,10375,1775,10360,1792,10318,1832,10304,1846,10297,1854,10290,1861,10278,1869,10276,1871,10266,1881,10259,1888,10257,1890,10252,1897,10252,1901,10258,1906,10262,1907,10268,1904,10271,1903,10316,1902,10332,1902,10345,1889,10375,1859,10377,1857,10382,1854,10394,1843,10408,1829,10440,1796,10454,1782,10460,1777,10463,1772,10457,1764,10416,1764,10409,1764,10402,1764,10393,1758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332,1902l10316,1902,10317,1902,10326,1906,10331,1903,10332,1902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444,1760l10433,1763,10416,1764,10457,1764,10451,1761,10444,1760e" filled="t" fillcolor="#50535C" stroked="f">
                <v:path arrowok="t"/>
                <v:fill/>
              </v:shape>
            </v:group>
            <v:group style="position:absolute;left:9966;top:1761;width:200;height:151" coordorigin="9966,1761" coordsize="200,151">
              <v:shape style="position:absolute;left:9966;top:1761;width:200;height:151" coordorigin="9966,1761" coordsize="200,151" path="m10018,1910l9998,1910,10008,1912,10013,1912,10018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9997,1910l9983,1910,9992,1910,9997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10104,1761l10097,1763,10093,1766,10085,1777,10080,1782,10074,1789,10048,1815,10034,1829,10020,1845,10005,1862,9991,1876,9977,1890,9975,1892,9972,1894,9966,1902,9969,1908,9969,1908,9979,1910,9983,1910,9997,1910,9998,1910,10018,1910,10024,1908,10031,1907,10044,1907,10045,1906,10048,1905,10050,1894,10066,1879,10111,1834,10144,1796,10151,1789,10161,1782,10162,1780,10168,1773,10167,1767,10113,1767,10111,1767,10109,1767,10104,1761e" filled="t" fillcolor="#50535C" stroked="f">
                <v:path arrowok="t"/>
                <v:fill/>
              </v:shape>
              <v:shape style="position:absolute;left:9966;top:1761;width:200;height:151" coordorigin="9966,1761" coordsize="200,151" path="m10044,1907l10031,1907,10039,1908,10042,1908,10044,1907e" filled="t" fillcolor="#50535C" stroked="f">
                <v:path arrowok="t"/>
                <v:fill/>
              </v:shape>
              <v:shape style="position:absolute;left:9966;top:1761;width:200;height:151" coordorigin="9966,1761" coordsize="200,151" path="m10153,1761l10125,1764,10113,1767,10167,1767,10165,1762,10153,1761e" filled="t" fillcolor="#50535C" stroked="f">
                <v:path arrowok="t"/>
                <v:fill/>
              </v:shape>
            </v:group>
            <v:group style="position:absolute;left:10399;top:1760;width:204;height:146" coordorigin="10399,1760" coordsize="204,146">
              <v:shape style="position:absolute;left:10399;top:1760;width:204;height:146" coordorigin="10399,1760" coordsize="204,146" path="m10535,1760l10533,1761,10529,1765,10500,1794,10486,1808,10470,1825,10455,1839,10441,1853,10432,1862,10423,1872,10409,1883,10406,1887,10399,1893,10399,1897,10404,1904,10407,1906,10417,1905,10425,1905,10440,1901,10459,1901,10463,1900,10464,1900,10477,1900,10479,1899,10484,1892,10485,1891,10493,1884,10501,1877,10511,1866,10536,1839,10553,1821,10567,1807,10582,1794,10598,1781,10603,1778,10603,1771,10597,1765,10595,1764,10544,1764,10535,176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25,1905l10417,1905,10423,1905,10425,1905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59,1901l10440,1901,10452,1904,10459,1901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77,1900l10464,1900,10473,1903,10477,190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592,1762l10580,1762,10569,1763,10551,1763,10544,1764,10595,1764,10594,1763,10594,1763,10569,1763,10594,1763,10592,1762e" filled="t" fillcolor="#50535C" stroked="f">
                <v:path arrowok="t"/>
                <v:fill/>
              </v:shape>
            </v:group>
            <v:group style="position:absolute;left:9825;top:1761;width:202;height:151" coordorigin="9825,1761" coordsize="202,151">
              <v:shape style="position:absolute;left:9825;top:1761;width:202;height:151" coordorigin="9825,1761" coordsize="202,151" path="m9959,1761l9959,1761,9949,1769,9947,1772,9943,1777,9889,1835,9877,1847,9858,1867,9827,1896,9826,1899,9825,1904,9825,1907,9832,1909,9835,1912,9839,1908,9841,1906,9843,1905,9884,1902,9891,1902,9896,1902,9908,1901,9912,1899,9919,1888,9923,1883,9950,1854,9964,1840,9980,1823,9993,1809,10007,1795,10023,1782,10024,1781,10025,1780,10026,1776,10027,1774,10026,1769,9976,1769,9971,1769,9959,1761e" filled="t" fillcolor="#50535C" stroked="f">
                <v:path arrowok="t"/>
                <v:fill/>
              </v:shape>
              <v:shape style="position:absolute;left:9825;top:1761;width:202;height:151" coordorigin="9825,1761" coordsize="202,151" path="m9891,1902l9884,1902,9884,1902,9891,1902e" filled="t" fillcolor="#50535C" stroked="f">
                <v:path arrowok="t"/>
                <v:fill/>
              </v:shape>
              <v:shape style="position:absolute;left:9825;top:1761;width:202;height:151" coordorigin="9825,1761" coordsize="202,151" path="m10020,1763l10003,1766,9992,1768,9976,1769,10026,1769,10025,1766,10020,1763e" filled="t" fillcolor="#50535C" stroked="f">
                <v:path arrowok="t"/>
                <v:fill/>
              </v:shape>
            </v:group>
            <v:group style="position:absolute;left:9253;top:1760;width:200;height:149" coordorigin="9253,1760" coordsize="200,149">
              <v:shape style="position:absolute;left:9253;top:1760;width:200;height:149" coordorigin="9253,1760" coordsize="200,149" path="m9382,1762l9379,1763,9375,1767,9374,1769,9329,1817,9317,1830,9300,1848,9266,1884,9258,1890,9253,1900,9260,1908,9269,1909,9288,1903,9298,1900,9336,1900,9340,1892,9342,1890,9389,1842,9418,1809,9432,1794,9446,1780,9452,1775,9452,1770,9448,1766,9396,1766,9382,176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3,1902l9318,1902,9329,1902,9333,190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6,1900l9298,1900,9313,1902,9333,1902,9335,1901,9336,1900e" filled="t" fillcolor="#50535C" stroked="f">
                <v:path arrowok="t"/>
                <v:fill/>
              </v:shape>
              <v:shape style="position:absolute;left:9253;top:1760;width:200;height:149" coordorigin="9253,1760" coordsize="200,149" path="m9439,1760l9421,1762,9396,1766,9448,1766,9443,1762,9439,1760e" filled="t" fillcolor="#50535C" stroked="f">
                <v:path arrowok="t"/>
                <v:fill/>
              </v:shape>
            </v:group>
            <v:group style="position:absolute;left:9398;top:1762;width:198;height:147" coordorigin="9398,1762" coordsize="198,147">
              <v:shape style="position:absolute;left:9398;top:1762;width:198;height:147" coordorigin="9398,1762" coordsize="198,147" path="m9528,1762l9527,1763,9517,1773,9499,1792,9485,1807,9471,1821,9462,1829,9453,1837,9442,1850,9440,1854,9430,1864,9402,1895,9400,1897,9398,1901,9398,1903,9401,1908,9408,1910,9414,1907,9415,1906,9423,1904,9446,1901,9475,1901,9476,1901,9480,1896,9505,1871,9523,1854,9535,1840,9565,1808,9578,1793,9593,1779,9596,1776,9596,1769,9590,1766,9548,1766,9538,1766,9528,1762e" filled="t" fillcolor="#50535C" stroked="f">
                <v:path arrowok="t"/>
                <v:fill/>
              </v:shape>
              <v:shape style="position:absolute;left:9398;top:1762;width:198;height:147" coordorigin="9398,1762" coordsize="198,147" path="m9475,1901l9446,1901,9465,1901,9471,1903,9475,1901e" filled="t" fillcolor="#50535C" stroked="f">
                <v:path arrowok="t"/>
                <v:fill/>
              </v:shape>
              <v:shape style="position:absolute;left:9398;top:1762;width:198;height:147" coordorigin="9398,1762" coordsize="198,147" path="m9566,1764l9548,1766,9590,1766,9588,1765,9586,1764,9573,1764,9566,1764e" filled="t" fillcolor="#50535C" stroked="f">
                <v:path arrowok="t"/>
                <v:fill/>
              </v:shape>
              <v:shape style="position:absolute;left:9398;top:1762;width:198;height:147" coordorigin="9398,1762" coordsize="198,147" path="m9584,1763l9573,1764,9586,1764,9584,1763e" filled="t" fillcolor="#50535C" stroked="f">
                <v:path arrowok="t"/>
                <v:fill/>
              </v:shape>
            </v:group>
            <v:group style="position:absolute;left:9544;top:1763;width:199;height:149" coordorigin="9544,1763" coordsize="199,149">
              <v:shape style="position:absolute;left:9544;top:1763;width:199;height:149" coordorigin="9544,1763" coordsize="199,149" path="m9672,1763l9668,1767,9664,1770,9643,1793,9598,1840,9583,1857,9553,1890,9550,1893,9545,1899,9544,1904,9548,1910,9556,1912,9564,1906,9579,1904,9586,1903,9597,1902,9614,1902,9623,1901,9624,1901,9629,1894,9633,1888,9643,1876,9671,1847,9677,1841,9682,1835,9695,1821,9702,1814,9719,1797,9727,1787,9738,1779,9740,1778,9741,1776,9743,1774,9741,1769,9740,1768,9691,1768,9682,1768,9672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624,1901e" filled="t" fillcolor="#50535C" stroked="f">
                <v:path arrowok="t"/>
                <v:fill/>
              </v:shape>
              <v:shape style="position:absolute;left:9544;top:1763;width:199;height:149" coordorigin="9544,1763" coordsize="199,149" path="m9704,1765l9691,1768,9740,1768,9739,1767,9722,1767,9717,1766,9708,1766,9704,1765e" filled="t" fillcolor="#50535C" stroked="f">
                <v:path arrowok="t"/>
                <v:fill/>
              </v:shape>
              <v:shape style="position:absolute;left:9544;top:1763;width:199;height:149" coordorigin="9544,1763" coordsize="199,149" path="m9728,1763l9722,1767,9739,1767,9738,1765,9731,1763,9728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717,1766l9708,1766,9717,1766,9717,1766e" filled="t" fillcolor="#50535C" stroked="f">
                <v:path arrowok="t"/>
                <v:fill/>
              </v:shape>
            </v:group>
            <v:group style="position:absolute;left:10541;top:1763;width:194;height:144" coordorigin="10541,1763" coordsize="194,144">
              <v:shape style="position:absolute;left:10541;top:1763;width:194;height:144" coordorigin="10541,1763" coordsize="194,144" path="m10614,1904l10599,1904,10610,1907,10612,1905,10614,1904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587,1905l10560,1905,10564,1906,10570,1906,10574,1907,10587,1905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71,1763l10668,1765,10659,1774,10653,1780,10601,1836,10554,1882,10543,1892,10542,1894,10541,1895,10545,1902,10550,1906,10560,1905,10587,1905,10599,1904,10614,1904,10622,1895,10670,1846,10679,1836,10692,1821,10706,1807,10721,1794,10737,1781,10736,1768,10735,1767,10705,1767,10701,1766,10682,1766,10679,1766,10671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717,1763l10705,1767,10735,1767,10733,1764,10720,1764,10717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95,1765l10682,1766,10701,1766,10695,1765e" filled="t" fillcolor="#50535C" stroked="f">
                <v:path arrowok="t"/>
                <v:fill/>
              </v:shape>
            </v:group>
            <v:group style="position:absolute;left:8814;top:1767;width:206;height:144" coordorigin="8814,1767" coordsize="206,144">
              <v:shape style="position:absolute;left:8814;top:1767;width:206;height:144" coordorigin="8814,1767" coordsize="206,144" path="m8947,1767l8943,1769,8937,1772,8929,1783,8924,1788,8895,1817,8882,1832,8875,1842,8868,1851,8856,1859,8854,1861,8849,1867,8845,1870,8834,1882,8826,1890,8814,1904,8816,1909,8827,1911,8834,1911,8848,1909,8856,1907,8872,1904,8880,1904,8910,1904,8914,1899,8918,1894,8924,1886,8935,1873,8952,1855,8965,1841,9008,1790,9012,1786,9021,1777,9020,1772,8963,1772,8955,1771,8953,1769,8949,1767,8948,1767,8947,1767e" filled="t" fillcolor="#50535C" stroked="f">
                <v:path arrowok="t"/>
                <v:fill/>
              </v:shape>
              <v:shape style="position:absolute;left:8814;top:1767;width:206;height:144" coordorigin="8814,1767" coordsize="206,144" path="m8910,1904l8880,1904,8893,1909,8899,1909,8907,1906,8909,1905,8910,1904e" filled="t" fillcolor="#50535C" stroked="f">
                <v:path arrowok="t"/>
                <v:fill/>
              </v:shape>
              <v:shape style="position:absolute;left:8814;top:1767;width:206;height:144" coordorigin="8814,1767" coordsize="206,144" path="m9004,1768l8996,1770,8993,1770,8978,1771,8968,1772,8963,1772,9020,1772,9019,1772,9008,1768,9004,1768e" filled="t" fillcolor="#50535C" stroked="f">
                <v:path arrowok="t"/>
                <v:fill/>
              </v:shape>
              <v:shape style="position:absolute;left:8814;top:1767;width:206;height:144" coordorigin="8814,1767" coordsize="206,144" path="m8949,1767l8948,1767,8949,1767e" filled="t" fillcolor="#50535C" stroked="f">
                <v:path arrowok="t"/>
                <v:fill/>
              </v:shape>
            </v:group>
            <v:group style="position:absolute;left:8964;top:1764;width:203;height:153" coordorigin="8964,1764" coordsize="203,153">
              <v:shape style="position:absolute;left:8964;top:1764;width:203;height:153" coordorigin="8964,1764" coordsize="203,153" path="m9098,1765l9094,1766,9086,1774,9071,1788,9040,1817,9039,1818,9007,1855,8992,1871,8980,1887,8967,1902,8964,1904,8964,1907,8967,1915,8971,1917,8978,1915,8980,1915,8982,1914,9002,1912,9022,1910,9024,1910,9040,1910,9044,1904,9047,1901,9055,1892,9062,1885,9075,1872,9080,1864,9088,1857,9101,1844,9115,1828,9127,1812,9140,1797,9146,1790,9153,1785,9167,1775,9166,1768,9161,1766,9139,1766,9138,1766,9121,1766,9115,1766,9109,1766,9098,1765e" filled="t" fillcolor="#50535C" stroked="f">
                <v:path arrowok="t"/>
                <v:fill/>
              </v:shape>
              <v:shape style="position:absolute;left:8964;top:1764;width:203;height:153" coordorigin="8964,1764" coordsize="203,153" path="m9040,1910l9024,1910,9027,1911,9037,1914,9038,1913,9040,1910e" filled="t" fillcolor="#50535C" stroked="f">
                <v:path arrowok="t"/>
                <v:fill/>
              </v:shape>
              <v:shape style="position:absolute;left:8964;top:1764;width:203;height:153" coordorigin="8964,1764" coordsize="203,153" path="m9153,1764l9145,1766,9139,1766,9161,1766,9156,1764,9153,1764e" filled="t" fillcolor="#50535C" stroked="f">
                <v:path arrowok="t"/>
                <v:fill/>
              </v:shape>
              <v:shape style="position:absolute;left:8964;top:1764;width:203;height:153" coordorigin="8964,1764" coordsize="203,153" path="m9129,1766l9125,1766,9121,1766,9121,1766,9138,1766,9129,1766e" filled="t" fillcolor="#50535C" stroked="f">
                <v:path arrowok="t"/>
                <v:fill/>
              </v:shape>
            </v:group>
            <v:group style="position:absolute;left:9106;top:1764;width:190;height:146" coordorigin="9106,1764" coordsize="190,146">
              <v:shape style="position:absolute;left:9106;top:1764;width:190;height:146" coordorigin="9106,1764" coordsize="190,146" path="m9232,1767l9229,1769,9127,1876,9119,1884,9111,1893,9110,1893,9106,1899,9108,1905,9117,1909,9121,1910,9135,1908,9145,1907,9162,1904,9168,1903,9185,1903,9190,1897,9193,1891,9202,1883,9215,1869,9229,1852,9241,1841,9258,1821,9270,1806,9296,1774,9294,1772,9294,1771,9248,1771,9232,1767e" filled="t" fillcolor="#50535C" stroked="f">
                <v:path arrowok="t"/>
                <v:fill/>
              </v:shape>
              <v:shape style="position:absolute;left:9106;top:1764;width:190;height:146" coordorigin="9106,1764" coordsize="190,146" path="m9185,1903l9168,1903,9179,1908,9183,1907,9185,1903e" filled="t" fillcolor="#50535C" stroked="f">
                <v:path arrowok="t"/>
                <v:fill/>
              </v:shape>
              <v:shape style="position:absolute;left:9106;top:1764;width:190;height:146" coordorigin="9106,1764" coordsize="190,146" path="m9279,1764l9260,1769,9248,1771,9294,1771,9293,1769,9285,1766,9279,1764e" filled="t" fillcolor="#50535C" stroked="f">
                <v:path arrowok="t"/>
                <v:fill/>
              </v:shape>
            </v:group>
            <v:group style="position:absolute;left:8679;top:1768;width:196;height:143" coordorigin="8679,1768" coordsize="196,143">
              <v:shape style="position:absolute;left:8679;top:1768;width:196;height:143" coordorigin="8679,1768" coordsize="196,143" path="m8810,1768l8807,1770,8805,1772,8747,1830,8719,1859,8705,1873,8698,1881,8692,1889,8679,1899,8680,1905,8692,1910,8699,1910,8709,1908,8712,1906,8723,1905,8730,1901,8756,1901,8759,1899,8760,1898,8779,1874,8794,1858,8807,1846,8825,1828,8875,1775,8872,1773,8871,1772,8851,1772,8845,1771,8829,1770,8820,1769,8810,1768e" filled="t" fillcolor="#50535C" stroked="f">
                <v:path arrowok="t"/>
                <v:fill/>
              </v:shape>
              <v:shape style="position:absolute;left:8679;top:1768;width:196;height:143" coordorigin="8679,1768" coordsize="196,143" path="m8756,1901l8730,1901,8746,1910,8751,1906,8756,1901e" filled="t" fillcolor="#50535C" stroked="f">
                <v:path arrowok="t"/>
                <v:fill/>
              </v:shape>
              <v:shape style="position:absolute;left:8679;top:1768;width:196;height:143" coordorigin="8679,1768" coordsize="196,143" path="m8862,1770l8851,1772,8871,1772,8871,1771,8865,1770,8862,1770e" filled="t" fillcolor="#50535C" stroked="f">
                <v:path arrowok="t"/>
                <v:fill/>
              </v:shape>
            </v:group>
            <v:group style="position:absolute;left:10700;top:1757;width:211;height:150" coordorigin="10700,1757" coordsize="211,150">
              <v:shape style="position:absolute;left:10700;top:1757;width:211;height:150" coordorigin="10700,1757" coordsize="211,150" path="m10840,1757l10831,1766,10823,1774,10808,1791,10766,1832,10752,1846,10745,1853,10737,1861,10726,1868,10724,1871,10713,1881,10707,1887,10704,1890,10700,1896,10700,1901,10705,1906,10709,1907,10716,1903,10719,1903,10764,1902,10780,1902,10793,1889,10823,1859,10825,1857,10830,1853,10842,1842,10856,1828,10888,1796,10902,1782,10908,1777,10911,1771,10905,1763,10864,1763,10857,1763,10849,1763,10840,1757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780,1902l10764,1902,10765,1902,10774,1906,10779,1902,10780,1902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892,1759l10881,1763,10864,1763,10905,1763,10898,1760,10892,1759e" filled="t" fillcolor="#50535C" stroked="f">
                <v:path arrowok="t"/>
                <v:fill/>
              </v:shape>
            </v:group>
            <v:group style="position:absolute;left:10847;top:1759;width:204;height:146" coordorigin="10847,1759" coordsize="204,146">
              <v:shape style="position:absolute;left:10847;top:1759;width:204;height:146" coordorigin="10847,1759" coordsize="204,146" path="m10983,1759l10981,1760,10977,1764,10948,1793,10934,1808,10918,1824,10903,1838,10889,1852,10880,1862,10871,1872,10857,1883,10854,1886,10847,1893,10847,1897,10852,1903,10855,1905,10865,1904,10872,1904,10888,1901,10907,1901,10911,1900,10912,1900,10925,1900,10927,1899,10932,1891,10933,1891,10941,1883,10949,1876,10959,1865,10984,1839,11001,1821,11015,1807,11030,1793,11046,1781,11051,1777,11051,1771,11044,1765,11043,1764,10992,1764,10983,1759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872,1904l10865,1904,10871,1905,10872,1904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07,1901l10888,1901,10900,1903,10907,1901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25,1900l10912,1900,10921,1902,10925,1900e" filled="t" fillcolor="#50535C" stroked="f">
                <v:path arrowok="t"/>
                <v:fill/>
              </v:shape>
              <v:shape style="position:absolute;left:10847;top:1759;width:204;height:146" coordorigin="10847,1759" coordsize="204,146" path="m11040,1761l11028,1762,11017,1763,10999,1763,10992,1764,11043,1764,11042,1763,11042,1763,11017,1763,11042,1763,11040,1761e" filled="t" fillcolor="#50535C" stroked="f">
                <v:path arrowok="t"/>
                <v:fill/>
              </v:shape>
            </v:group>
            <v:group style="position:absolute;left:10989;top:1762;width:194;height:144" coordorigin="10989,1762" coordsize="194,144">
              <v:shape style="position:absolute;left:10989;top:1762;width:194;height:144" coordorigin="10989,1762" coordsize="194,144" path="m11062,1904l11047,1904,11058,1907,11060,1905,11062,1904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035,1905l11008,1905,11012,1906,11018,1906,11022,1906,11035,1905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19,1762l11116,1764,11107,1774,11101,1780,11049,1836,11002,1882,10991,1892,10990,1893,10989,1895,10992,1902,10997,1905,11008,1905,11035,1905,11047,1904,11062,1904,11070,1894,11118,1846,11127,1836,11140,1821,11154,1807,11169,1793,11184,1780,11184,1768,11183,1766,11153,1766,11148,1765,11130,1765,11127,1765,11119,1762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65,1763l11153,1766,11183,1766,11181,1764,11168,1763,11165,1763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43,1764l11130,1765,11148,1765,11143,1764e" filled="t" fillcolor="#50535C" stroked="f">
                <v:path arrowok="t"/>
                <v:fill/>
              </v:shape>
            </v:group>
            <v:group style="position:absolute;left:11111;top:1759;width:162;height:154" coordorigin="11111,1759" coordsize="162,154">
              <v:shape style="position:absolute;left:11111;top:1759;width:162;height:154" coordorigin="11111,1759" coordsize="162,154" path="m11263,1759l11204,1807,11181,1832,11173,1839,11158,1853,11144,1867,11127,1886,11122,1890,11114,1897,11111,1899,11111,1903,11111,1904,11113,1909,11116,1913,11123,1913,11126,1910,11130,1908,11143,1905,11150,1904,11162,1904,11169,1900,11190,1900,11207,1883,11226,1865,11253,1836,11258,1831,11263,1827,11272,1818,11273,1813,11264,1805,11264,1801,11267,1794,11267,1792,11269,1782,11269,1774,11266,1761,11263,1759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62,1904l11150,1904,11157,1904,11162,1904,11162,1904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90,1900l11169,1900,11174,1901,11183,1904,11187,1903,11190,1900e" filled="t" fillcolor="#50535C" stroked="f">
                <v:path arrowok="t"/>
                <v:fill/>
              </v:shape>
            </v:group>
            <v:group style="position:absolute;left:11223;top:1863;width:37;height:47" coordorigin="11223,1863" coordsize="37,47">
              <v:shape style="position:absolute;left:11223;top:1863;width:37;height:47" coordorigin="11223,1863" coordsize="37,47" path="m11260,1905l11241,1905,11244,1906,11251,1910,11255,1909,11260,1905e" filled="t" fillcolor="#50535C" stroked="f">
                <v:path arrowok="t"/>
                <v:fill/>
              </v:shape>
              <v:shape style="position:absolute;left:11223;top:1863;width:37;height:47" coordorigin="11223,1863" coordsize="37,47" path="m11256,1863l11253,1866,11250,1870,11246,1874,11238,1882,11232,1887,11223,1897,11224,1901,11229,1904,11232,1905,11235,1906,11241,1905,11260,1905,11262,1904,11264,1903,11266,1892,11264,1882,11263,1870,11261,1864,11256,1863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85.637878pt;margin-top:134.788712pt;width:23.999922pt;height:27.945135pt;mso-position-horizontal-relative:page;mso-position-vertical-relative:page;z-index:-5714" coordorigin="5713,2696" coordsize="480,559">
            <v:group style="position:absolute;left:5733;top:3015;width:440;height:220" coordorigin="5733,3015" coordsize="440,220">
              <v:shape style="position:absolute;left:5733;top:3015;width:440;height:220" coordorigin="5733,3015" coordsize="440,220" path="m6173,3016l6162,3083,6133,3141,6088,3189,6031,3221,5965,3235,5940,3234,5873,3218,5815,3185,5771,3138,5743,3080,5734,3037,5733,3015e" filled="f" stroked="t" strokeweight="2pt" strokecolor="#50535C">
                <v:path arrowok="t"/>
              </v:shape>
            </v:group>
            <v:group style="position:absolute;left:5973;top:2716;width:120;height:436" coordorigin="5973,2716" coordsize="120,436">
              <v:shape style="position:absolute;left:5973;top:2716;width:120;height:436" coordorigin="5973,2716" coordsize="120,436" path="m5973,2716l6033,2740,6076,2787,6093,2851,6093,3014,6091,3037,6066,3097,6018,3138,5998,3147,5976,3152e" filled="f" stroked="t" strokeweight="2pt" strokecolor="#50535C">
                <v:path arrowok="t"/>
              </v:shape>
            </v:group>
            <v:group style="position:absolute;left:5813;top:2716;width:120;height:436" coordorigin="5813,2716" coordsize="120,436">
              <v:shape style="position:absolute;left:5813;top:2716;width:120;height:436" coordorigin="5813,2716" coordsize="120,436" path="m5933,2716l5872,2740,5830,2787,5813,2851,5813,3014,5815,3037,5840,3097,5888,3138,5908,3147,5929,3152e" filled="f" stroked="t" strokeweight="2pt" strokecolor="#50535C">
                <v:path arrowok="t"/>
              </v:shape>
            </v:group>
            <v:group style="position:absolute;left:5953;top:2774;width:2;height:320" coordorigin="5953,2774" coordsize="2,320">
              <v:shape style="position:absolute;left:5953;top:2774;width:2;height:320" coordorigin="5953,2774" coordsize="0,320" path="m5953,2774l5953,3094e" filled="f" stroked="t" strokeweight="2pt" strokecolor="#50535C">
                <v:path arrowok="t"/>
              </v:shape>
            </v:group>
            <v:group style="position:absolute;left:6033;top:2834;width:40;height:2" coordorigin="6033,2834" coordsize="40,2">
              <v:shape style="position:absolute;left:6033;top:2834;width:40;height:2" coordorigin="6033,2834" coordsize="40,0" path="m6073,2834l6033,2834e" filled="f" stroked="t" strokeweight="2pt" strokecolor="#50535C">
                <v:path arrowok="t"/>
              </v:shape>
            </v:group>
            <v:group style="position:absolute;left:6033;top:2934;width:40;height:2" coordorigin="6033,2934" coordsize="40,2">
              <v:shape style="position:absolute;left:6033;top:2934;width:40;height:2" coordorigin="6033,2934" coordsize="40,0" path="m6073,2934l6033,2934e" filled="f" stroked="t" strokeweight="2pt" strokecolor="#50535C">
                <v:path arrowok="t"/>
              </v:shape>
            </v:group>
            <v:group style="position:absolute;left:6033;top:3034;width:40;height:2" coordorigin="6033,3034" coordsize="40,2">
              <v:shape style="position:absolute;left:6033;top:3034;width:40;height:2" coordorigin="6033,3034" coordsize="40,0" path="m6073,3034l6033,3034e" filled="f" stroked="t" strokeweight="2pt" strokecolor="#50535C">
                <v:path arrowok="t"/>
              </v:shape>
            </v:group>
            <v:group style="position:absolute;left:5833;top:2834;width:40;height:2" coordorigin="5833,2834" coordsize="40,2">
              <v:shape style="position:absolute;left:5833;top:2834;width:40;height:2" coordorigin="5833,2834" coordsize="40,0" path="m5873,2834l5833,2834e" filled="f" stroked="t" strokeweight="2pt" strokecolor="#50535C">
                <v:path arrowok="t"/>
              </v:shape>
            </v:group>
            <v:group style="position:absolute;left:5833;top:2934;width:40;height:2" coordorigin="5833,2934" coordsize="40,2">
              <v:shape style="position:absolute;left:5833;top:2934;width:40;height:2" coordorigin="5833,2934" coordsize="40,0" path="m5873,2934l5833,2934e" filled="f" stroked="t" strokeweight="2pt" strokecolor="#50535C">
                <v:path arrowok="t"/>
              </v:shape>
            </v:group>
            <v:group style="position:absolute;left:5833;top:3034;width:40;height:2" coordorigin="5833,3034" coordsize="40,2">
              <v:shape style="position:absolute;left:5833;top:3034;width:40;height:2" coordorigin="5833,3034" coordsize="40,0" path="m5873,3034l5833,3034e" filled="f" stroked="t" strokeweight="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92.637787pt;margin-top:165.70871pt;width:10pt;height:.1pt;mso-position-horizontal-relative:page;mso-position-vertical-relative:page;z-index:-5713" coordorigin="5853,3314" coordsize="200,2">
            <v:shape style="position:absolute;left:5853;top:3314;width:200;height:2" coordorigin="5853,3314" coordsize="200,0" path="m5853,3314l6053,3314e" filled="f" stroked="t" strokeweight="2pt" strokecolor="#50535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4.407394pt;margin-top:50.608063pt;width:60.218409pt;height:10pt;mso-position-horizontal-relative:page;mso-position-vertical-relative:page;z-index:-5712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5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(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20)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2.249115pt;margin-top:50.608063pt;width:88.904405pt;height:10pt;mso-position-horizontal-relative:page;mso-position-vertical-relative:page;z-index:-571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hyperlink r:id="rId34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h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@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0.182495pt;margin-top:50.608063pt;width:75.242504pt;height:10pt;mso-position-horizontal-relative:page;mso-position-vertical-relative:page;z-index:-571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hyperlink r:id="rId35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-1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9.262405pt;margin-top:183.15152pt;width:116.748239pt;height:12pt;mso-position-horizontal-relative:page;mso-position-vertical-relative:page;z-index:-5709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b/>
                      <w:bCs/>
                      <w:position w:val="1"/>
                    </w:rPr>
                    <w:t>CL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1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1.637787pt;margin-top:207.15152pt;width:12.000001pt;height:12pt;mso-position-horizontal-relative:page;mso-position-vertical-relative:page;z-index:-5708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5.367798pt;margin-top:231.15152pt;width:404.535629pt;height:24pt;mso-position-horizontal-relative:page;mso-position-vertical-relative:page;z-index:-5707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1145" w:right="112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233601pt;margin-top:442.464447pt;width:73.633272pt;height:20pt;mso-position-horizontal-relative:page;mso-position-vertical-relative:page;z-index:-5706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-12" w:right="-32"/>
                    <w:jc w:val="center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46" w:right="22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9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k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0.503204pt;margin-top:442.464447pt;width:77.307535pt;height:20pt;mso-position-horizontal-relative:page;mso-position-vertical-relative:page;z-index:-570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-12" w:right="-32"/>
                    <w:jc w:val="center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9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5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47" w:right="227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Z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3.884399pt;margin-top:442.464447pt;width:62.764122pt;height:20pt;mso-position-horizontal-relative:page;mso-position-vertical-relative:page;z-index:-5704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b/>
                      <w:bCs/>
                      <w:position w:val="1"/>
                    </w:rPr>
                    <w:t>J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5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6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1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6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11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9.558502pt;margin-top:442.464447pt;width:65.398084pt;height:20pt;mso-position-horizontal-relative:page;mso-position-vertical-relative:page;z-index:-5703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59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8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2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4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87.048599pt;margin-top:471.15152pt;width:12.000001pt;height:12pt;mso-position-horizontal-relative:page;mso-position-vertical-relative:page;z-index:-5702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3.154297pt;margin-top:471.15152pt;width:12.000001pt;height:12pt;mso-position-horizontal-relative:page;mso-position-vertical-relative:page;z-index:-5701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8.866913pt;margin-top:471.15152pt;width:12.000001pt;height:12pt;mso-position-horizontal-relative:page;mso-position-vertical-relative:page;z-index:-5700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6.259705pt;margin-top:471.15152pt;width:12.000001pt;height:12pt;mso-position-horizontal-relative:page;mso-position-vertical-relative:page;z-index:-5699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.327499pt;margin-top:496.721252pt;width:115.094893pt;height:160.0pt;mso-position-horizontal-relative:page;mso-position-vertical-relative:page;z-index:-5698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ill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ons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one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0.720306pt;margin-top:496.721252pt;width:115.094893pt;height:160.0pt;mso-position-horizontal-relative:page;mso-position-vertical-relative:page;z-index:-5697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ill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ons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one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7.249207pt;margin-top:496.721252pt;width:115.094893pt;height:160.0pt;mso-position-horizontal-relative:page;mso-position-vertical-relative:page;z-index:-5696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ill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ons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one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3.505798pt;margin-top:496.721252pt;width:115.094893pt;height:160.0pt;mso-position-horizontal-relative:page;mso-position-vertical-relative:page;z-index:-569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ill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ons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one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2.249207pt;margin-top:711.15155pt;width:12.000001pt;height:12pt;mso-position-horizontal-relative:page;mso-position-vertical-relative:page;z-index:-5694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6.912994pt;margin-top:736.721252pt;width:302.672239pt;height:10pt;mso-position-horizontal-relative:page;mso-position-vertical-relative:page;z-index:-5693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6.463013pt;margin-top:755.721252pt;width:103.578973pt;height:10pt;mso-position-horizontal-relative:page;mso-position-vertical-relative:page;z-index:-5692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hyperlink r:id="rId36"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24"/>
                        <w:w w:val="99"/>
                        <w:b/>
                        <w:bCs/>
                        <w:position w:val="1"/>
                      </w:rPr>
                      <w:t>WW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0"/>
                        <w:w w:val="99"/>
                        <w:b/>
                        <w:bCs/>
                        <w:position w:val="1"/>
                      </w:rPr>
                      <w:t>W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-30"/>
                        <w:w w:val="100"/>
                        <w:b/>
                        <w:bCs/>
                        <w:position w:val="1"/>
                      </w:rPr>
                      <w:t> 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0"/>
                        <w:w w:val="100"/>
                        <w:b/>
                        <w:bCs/>
                        <w:position w:val="1"/>
                      </w:rPr>
                      <w:t>.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-25"/>
                        <w:w w:val="100"/>
                        <w:b/>
                        <w:bCs/>
                        <w:position w:val="1"/>
                      </w:rPr>
                      <w:t> 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0"/>
                        <w:w w:val="99"/>
                        <w:b/>
                        <w:bCs/>
                        <w:position w:val="1"/>
                      </w:rPr>
                      <w:t>P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-28"/>
                        <w:w w:val="100"/>
                        <w:b/>
                        <w:bCs/>
                        <w:position w:val="1"/>
                      </w:rPr>
                      <w:t> 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0"/>
                        <w:w w:val="100"/>
                        <w:b/>
                        <w:bCs/>
                        <w:position w:val="1"/>
                      </w:rPr>
                      <w:t>E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-26"/>
                        <w:w w:val="100"/>
                        <w:b/>
                        <w:bCs/>
                        <w:position w:val="1"/>
                      </w:rPr>
                      <w:t> 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0"/>
                        <w:w w:val="99"/>
                        <w:b/>
                        <w:bCs/>
                        <w:position w:val="1"/>
                      </w:rPr>
                      <w:t>N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-26"/>
                        <w:w w:val="100"/>
                        <w:b/>
                        <w:bCs/>
                        <w:position w:val="1"/>
                      </w:rPr>
                      <w:t> 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8"/>
                        <w:w w:val="100"/>
                        <w:b/>
                        <w:bCs/>
                        <w:position w:val="1"/>
                      </w:rPr>
                      <w:t>T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0"/>
                        <w:w w:val="99"/>
                        <w:b/>
                        <w:bCs/>
                        <w:position w:val="1"/>
                      </w:rPr>
                      <w:t>A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-24"/>
                        <w:w w:val="100"/>
                        <w:b/>
                        <w:bCs/>
                        <w:position w:val="1"/>
                      </w:rPr>
                      <w:t> 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0"/>
                        <w:w w:val="99"/>
                        <w:b/>
                        <w:bCs/>
                        <w:position w:val="1"/>
                      </w:rPr>
                      <w:t>B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-27"/>
                        <w:w w:val="100"/>
                        <w:b/>
                        <w:bCs/>
                        <w:position w:val="1"/>
                      </w:rPr>
                      <w:t> 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0"/>
                        <w:w w:val="99"/>
                        <w:b/>
                        <w:bCs/>
                        <w:position w:val="1"/>
                      </w:rPr>
                      <w:t>O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-30"/>
                        <w:w w:val="100"/>
                        <w:b/>
                        <w:bCs/>
                        <w:position w:val="1"/>
                      </w:rPr>
                      <w:t> 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0"/>
                        <w:w w:val="99"/>
                        <w:b/>
                        <w:bCs/>
                        <w:position w:val="1"/>
                      </w:rPr>
                      <w:t>X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-22"/>
                        <w:w w:val="100"/>
                        <w:b/>
                        <w:bCs/>
                        <w:position w:val="1"/>
                      </w:rPr>
                      <w:t> 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0"/>
                        <w:w w:val="100"/>
                        <w:b/>
                        <w:bCs/>
                        <w:position w:val="1"/>
                      </w:rPr>
                      <w:t>.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-29"/>
                        <w:w w:val="100"/>
                        <w:b/>
                        <w:bCs/>
                        <w:position w:val="1"/>
                      </w:rPr>
                      <w:t> 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0"/>
                        <w:w w:val="100"/>
                        <w:b/>
                        <w:bCs/>
                        <w:position w:val="1"/>
                      </w:rPr>
                      <w:t>C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-29"/>
                        <w:w w:val="100"/>
                        <w:b/>
                        <w:bCs/>
                        <w:position w:val="1"/>
                      </w:rPr>
                      <w:t> 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0"/>
                        <w:w w:val="99"/>
                        <w:b/>
                        <w:bCs/>
                        <w:position w:val="1"/>
                      </w:rPr>
                      <w:t>O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-27"/>
                        <w:w w:val="100"/>
                        <w:b/>
                        <w:bCs/>
                        <w:position w:val="1"/>
                      </w:rPr>
                      <w:t> 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50535C"/>
                        <w:spacing w:val="0"/>
                        <w:w w:val="100"/>
                        <w:b/>
                        <w:bCs/>
                        <w:position w:val="1"/>
                      </w:rPr>
                      <w:t>M</w:t>
                    </w:r>
                    <w:r>
                      <w:rPr>
                        <w:rFonts w:ascii="Open Sans" w:hAnsi="Open Sans" w:cs="Open Sans" w:eastAsia="Open Sans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4.50647pt;margin-top:794.939392pt;width:10.700813pt;height:10pt;mso-position-horizontal-relative:page;mso-position-vertical-relative:page;z-index:-569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4"/>
                      <w:w w:val="100"/>
                      <w:b/>
                      <w:bCs/>
                      <w:position w:val="1"/>
                    </w:rPr>
                    <w:t>11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2.117706pt;margin-top:50.929115pt;width:10.63pt;height:9.2125pt;mso-position-horizontal-relative:page;mso-position-vertical-relative:page;z-index:-5690" type="#_x0000_t202" filled="f" stroked="f">
            <v:textbox inset="0,0,0,0">
              <w:txbxContent>
                <w:p>
                  <w:pPr>
                    <w:spacing w:before="4" w:after="0" w:line="180" w:lineRule="exact"/>
                    <w:ind w:left="40"/>
                    <w:jc w:val="left"/>
                    <w:rPr>
                      <w:sz w:val="18"/>
                      <w:szCs w:val="18"/>
                    </w:rPr>
                  </w:pPr>
                  <w:rPr/>
                  <w:r>
                    <w:rPr>
                      <w:sz w:val="18"/>
                      <w:szCs w:val="18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75.897888pt;width:533.571pt;height:12pt;mso-position-horizontal-relative:page;mso-position-vertical-relative:page;z-index:-568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1920" w:h="16840"/>
          <w:pgMar w:top="880" w:bottom="280" w:left="1680" w:right="168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0pt;margin-top:0pt;width:595.276001pt;height:280.033015pt;mso-position-horizontal-relative:page;mso-position-vertical-relative:page;z-index:-5688" coordorigin="0,0" coordsize="11906,5601">
            <v:group style="position:absolute;left:0;top:0;width:11906;height:5591" coordorigin="0,0" coordsize="11906,5591">
              <v:shape style="position:absolute;left:0;top:0;width:11906;height:5591" coordorigin="0,0" coordsize="11906,5591" path="m0,5591l11906,5591,11906,0,0,0,0,5591e" filled="t" fillcolor="#D3D8D6" stroked="f">
                <v:path arrowok="t"/>
                <v:fill/>
              </v:shape>
            </v:group>
            <v:group style="position:absolute;left:616;top:1763;width:84;height:81" coordorigin="616,1763" coordsize="84,81">
              <v:shape style="position:absolute;left:616;top:1763;width:84;height:81" coordorigin="616,1763" coordsize="84,81" path="m648,1763l619,1788,619,1801,619,1807,616,1819,618,1825,617,1834,620,1837,624,1843,673,1806,682,1793,694,1783,697,1777,700,1771,697,1765,684,1765,668,1763,648,1763e" filled="t" fillcolor="#50535C" stroked="f">
                <v:path arrowok="t"/>
                <v:fill/>
              </v:shape>
              <v:shape style="position:absolute;left:616;top:1763;width:84;height:81" coordorigin="616,1763" coordsize="84,81" path="m696,1763l686,1765,684,1765,697,1765,696,1763e" filled="t" fillcolor="#50535C" stroked="f">
                <v:path arrowok="t"/>
                <v:fill/>
              </v:shape>
            </v:group>
            <v:group style="position:absolute;left:1626;top:1761;width:208;height:154" coordorigin="1626,1761" coordsize="208,154">
              <v:shape style="position:absolute;left:1626;top:1761;width:208;height:154" coordorigin="1626,1761" coordsize="208,154" path="m1763,1761l1760,1764,1758,1766,1750,1775,1739,1787,1725,1801,1706,1819,1678,1847,1672,1853,1667,1859,1653,1873,1639,1888,1626,1903,1626,1905,1630,1914,1633,1916,1643,1910,1645,1909,1654,1908,1661,1908,1679,1906,1715,1906,1720,1901,1723,1898,1732,1888,1772,1843,1785,1828,1799,1813,1812,1798,1827,1784,1834,1779,1833,1775,1828,1769,1773,1769,1770,1768,1766,1764,1765,1763,1763,1761e" filled="t" fillcolor="#50535C" stroked="f">
                <v:path arrowok="t"/>
                <v:fill/>
              </v:shape>
              <v:shape style="position:absolute;left:1626;top:1761;width:208;height:154" coordorigin="1626,1761" coordsize="208,154" path="m1715,1906l1679,1906,1691,1907,1708,1909,1713,1908,1715,1906e" filled="t" fillcolor="#50535C" stroked="f">
                <v:path arrowok="t"/>
                <v:fill/>
              </v:shape>
              <v:shape style="position:absolute;left:1626;top:1761;width:208;height:154" coordorigin="1626,1761" coordsize="208,154" path="m1661,1908l1654,1908,1660,1908,1661,1908e" filled="t" fillcolor="#50535C" stroked="f">
                <v:path arrowok="t"/>
                <v:fill/>
              </v:shape>
              <v:shape style="position:absolute;left:1626;top:1761;width:208;height:154" coordorigin="1626,1761" coordsize="208,154" path="m1802,1765l1789,1767,1783,1768,1773,1769,1828,1769,1827,1769,1807,1769,1802,1765e" filled="t" fillcolor="#50535C" stroked="f">
                <v:path arrowok="t"/>
                <v:fill/>
              </v:shape>
              <v:shape style="position:absolute;left:1626;top:1761;width:208;height:154" coordorigin="1626,1761" coordsize="208,154" path="m1817,1766l1807,1769,1827,1769,1825,1766,1821,1766,1817,1766e" filled="t" fillcolor="#50535C" stroked="f">
                <v:path arrowok="t"/>
                <v:fill/>
              </v:shape>
              <v:shape style="position:absolute;left:1626;top:1761;width:208;height:154" coordorigin="1626,1761" coordsize="208,154" path="m1825,1766l1821,1766,1825,1766e" filled="t" fillcolor="#50535C" stroked="f">
                <v:path arrowok="t"/>
                <v:fill/>
              </v:shape>
            </v:group>
            <v:group style="position:absolute;left:761;top:1767;width:206;height:144" coordorigin="761,1767" coordsize="206,144">
              <v:shape style="position:absolute;left:761;top:1767;width:206;height:144" coordorigin="761,1767" coordsize="206,144" path="m894,1767l890,1769,884,1772,876,1783,871,1788,842,1817,829,1832,822,1842,815,1851,802,1859,801,1861,796,1867,792,1870,781,1882,773,1890,761,1904,763,1909,774,1911,780,1911,795,1909,803,1907,819,1904,827,1904,857,1904,861,1899,865,1894,871,1886,882,1873,898,1855,912,1841,955,1790,959,1786,968,1777,966,1772,910,1772,902,1771,900,1769,896,1767,895,1767,894,1767e" filled="t" fillcolor="#50535C" stroked="f">
                <v:path arrowok="t"/>
                <v:fill/>
              </v:shape>
              <v:shape style="position:absolute;left:761;top:1767;width:206;height:144" coordorigin="761,1767" coordsize="206,144" path="m857,1904l827,1904,840,1909,846,1909,854,1906,856,1905,857,1904e" filled="t" fillcolor="#50535C" stroked="f">
                <v:path arrowok="t"/>
                <v:fill/>
              </v:shape>
              <v:shape style="position:absolute;left:761;top:1767;width:206;height:144" coordorigin="761,1767" coordsize="206,144" path="m951,1768l943,1770,940,1770,925,1771,915,1772,910,1772,966,1772,966,1772,955,1768,951,1768e" filled="t" fillcolor="#50535C" stroked="f">
                <v:path arrowok="t"/>
                <v:fill/>
              </v:shape>
              <v:shape style="position:absolute;left:761;top:1767;width:206;height:144" coordorigin="761,1767" coordsize="206,144" path="m896,1767l895,1767,896,1767e" filled="t" fillcolor="#50535C" stroked="f">
                <v:path arrowok="t"/>
                <v:fill/>
              </v:shape>
            </v:group>
            <v:group style="position:absolute;left:2053;top:1759;width:210;height:152" coordorigin="2053,1759" coordsize="210,152">
              <v:shape style="position:absolute;left:2053;top:1759;width:210;height:152" coordorigin="2053,1759" coordsize="210,152" path="m2192,1759l2189,1761,2167,1783,2149,1801,2137,1815,2123,1830,2107,1846,2093,1860,2078,1874,2064,1888,2061,1890,2058,1893,2053,1898,2053,1900,2057,1908,2061,1911,2071,1908,2097,1908,2102,1906,2108,1906,2130,1906,2130,1906,2140,1895,2154,1881,2169,1868,2171,1866,2172,1864,2182,1854,2190,1844,2200,1835,2214,1821,2259,1778,2261,1775,2262,1773,2260,1766,2207,1766,2201,1765,2192,1759e" filled="t" fillcolor="#50535C" stroked="f">
                <v:path arrowok="t"/>
                <v:fill/>
              </v:shape>
              <v:shape style="position:absolute;left:2053;top:1759;width:210;height:152" coordorigin="2053,1759" coordsize="210,152" path="m2097,1908l2071,1908,2076,1909,2086,1910,2092,1910,2097,1908e" filled="t" fillcolor="#50535C" stroked="f">
                <v:path arrowok="t"/>
                <v:fill/>
              </v:shape>
              <v:shape style="position:absolute;left:2053;top:1759;width:210;height:152" coordorigin="2053,1759" coordsize="210,152" path="m2130,1906l2108,1906,2117,1906,2121,1908,2125,1910,2128,1908,2130,1906e" filled="t" fillcolor="#50535C" stroked="f">
                <v:path arrowok="t"/>
                <v:fill/>
              </v:shape>
              <v:shape style="position:absolute;left:2053;top:1759;width:210;height:152" coordorigin="2053,1759" coordsize="210,152" path="m2215,1763l2213,1764,2207,1766,2260,1766,2260,1766,2227,1766,2215,1763e" filled="t" fillcolor="#50535C" stroked="f">
                <v:path arrowok="t"/>
                <v:fill/>
              </v:shape>
              <v:shape style="position:absolute;left:2053;top:1759;width:210;height:152" coordorigin="2053,1759" coordsize="210,152" path="m2258,1761l2237,1762,2227,1766,2260,1766,2259,1762,2258,1761e" filled="t" fillcolor="#50535C" stroked="f">
                <v:path arrowok="t"/>
                <v:fill/>
              </v:shape>
            </v:group>
            <v:group style="position:absolute;left:2199;top:1758;width:211;height:150" coordorigin="2199,1758" coordsize="211,150">
              <v:shape style="position:absolute;left:2199;top:1758;width:211;height:150" coordorigin="2199,1758" coordsize="211,150" path="m2339,1758l2330,1767,2322,1775,2307,1792,2265,1832,2251,1846,2244,1854,2236,1861,2225,1869,2223,1871,2212,1881,2206,1888,2204,1890,2199,1897,2199,1901,2204,1906,2208,1907,2215,1904,2218,1903,2263,1902,2279,1902,2292,1889,2322,1859,2324,1857,2329,1854,2341,1843,2355,1829,2387,1796,2401,1782,2407,1777,2410,1772,2404,1764,2363,1764,2356,1764,2349,1764,2339,1758e" filled="t" fillcolor="#50535C" stroked="f">
                <v:path arrowok="t"/>
                <v:fill/>
              </v:shape>
              <v:shape style="position:absolute;left:2199;top:1758;width:211;height:150" coordorigin="2199,1758" coordsize="211,150" path="m2279,1902l2263,1902,2264,1902,2273,1906,2278,1903,2279,1902e" filled="t" fillcolor="#50535C" stroked="f">
                <v:path arrowok="t"/>
                <v:fill/>
              </v:shape>
              <v:shape style="position:absolute;left:2199;top:1758;width:211;height:150" coordorigin="2199,1758" coordsize="211,150" path="m2391,1760l2380,1763,2363,1764,2404,1764,2397,1761,2391,1760e" filled="t" fillcolor="#50535C" stroked="f">
                <v:path arrowok="t"/>
                <v:fill/>
              </v:shape>
            </v:group>
            <v:group style="position:absolute;left:911;top:1764;width:203;height:153" coordorigin="911,1764" coordsize="203,153">
              <v:shape style="position:absolute;left:911;top:1764;width:203;height:153" coordorigin="911,1764" coordsize="203,153" path="m1045,1765l1041,1766,1033,1774,1018,1788,987,1817,986,1818,954,1855,939,1871,927,1887,914,1902,911,1904,911,1907,914,1915,918,1917,925,1915,927,1915,929,1914,949,1912,969,1910,971,1910,987,1910,991,1904,994,1901,1002,1892,1009,1885,1021,1872,1027,1864,1035,1857,1048,1844,1062,1828,1074,1812,1087,1797,1093,1790,1100,1785,1114,1775,1112,1768,1108,1766,1086,1766,1085,1766,1068,1766,1062,1766,1056,1766,1045,1765e" filled="t" fillcolor="#50535C" stroked="f">
                <v:path arrowok="t"/>
                <v:fill/>
              </v:shape>
              <v:shape style="position:absolute;left:911;top:1764;width:203;height:153" coordorigin="911,1764" coordsize="203,153" path="m987,1910l971,1910,974,1911,984,1914,985,1913,987,1910e" filled="t" fillcolor="#50535C" stroked="f">
                <v:path arrowok="t"/>
                <v:fill/>
              </v:shape>
              <v:shape style="position:absolute;left:911;top:1764;width:203;height:153" coordorigin="911,1764" coordsize="203,153" path="m1100,1764l1092,1766,1086,1766,1108,1766,1103,1764,1100,1764e" filled="t" fillcolor="#50535C" stroked="f">
                <v:path arrowok="t"/>
                <v:fill/>
              </v:shape>
              <v:shape style="position:absolute;left:911;top:1764;width:203;height:153" coordorigin="911,1764" coordsize="203,153" path="m1076,1766l1072,1766,1068,1766,1068,1766,1085,1766,1076,1766e" filled="t" fillcolor="#50535C" stroked="f">
                <v:path arrowok="t"/>
                <v:fill/>
              </v:shape>
            </v:group>
            <v:group style="position:absolute;left:1913;top:1761;width:200;height:151" coordorigin="1913,1761" coordsize="200,151">
              <v:shape style="position:absolute;left:1913;top:1761;width:200;height:151" coordorigin="1913,1761" coordsize="200,151" path="m1965,1910l1945,1910,1955,1912,1960,1912,1965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1944,1910l1930,1910,1939,1910,1944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2051,1761l2044,1763,2040,1766,2032,1777,2027,1782,2021,1789,1994,1815,1981,1829,1967,1845,1952,1862,1938,1876,1924,1890,1922,1892,1919,1894,1913,1902,1916,1908,1916,1908,1926,1910,1930,1910,1944,1910,1945,1910,1965,1910,1971,1908,1977,1907,1991,1907,1992,1906,1995,1905,1997,1894,2013,1879,2058,1834,2091,1796,2098,1789,2108,1782,2109,1780,2115,1773,2114,1767,2060,1767,2058,1767,2056,1767,2051,1761e" filled="t" fillcolor="#50535C" stroked="f">
                <v:path arrowok="t"/>
                <v:fill/>
              </v:shape>
              <v:shape style="position:absolute;left:1913;top:1761;width:200;height:151" coordorigin="1913,1761" coordsize="200,151" path="m1991,1907l1977,1907,1986,1908,1989,1908,1991,1907e" filled="t" fillcolor="#50535C" stroked="f">
                <v:path arrowok="t"/>
                <v:fill/>
              </v:shape>
              <v:shape style="position:absolute;left:1913;top:1761;width:200;height:151" coordorigin="1913,1761" coordsize="200,151" path="m2099,1761l2072,1764,2060,1767,2114,1767,2112,1762,2099,1761e" filled="t" fillcolor="#50535C" stroked="f">
                <v:path arrowok="t"/>
                <v:fill/>
              </v:shape>
            </v:group>
            <v:group style="position:absolute;left:2346;top:1760;width:204;height:146" coordorigin="2346,1760" coordsize="204,146">
              <v:shape style="position:absolute;left:2346;top:1760;width:204;height:146" coordorigin="2346,1760" coordsize="204,146" path="m2482,1760l2480,1761,2476,1765,2447,1794,2433,1808,2417,1825,2402,1839,2388,1853,2379,1862,2370,1872,2356,1883,2353,1887,2346,1893,2346,1897,2351,1904,2354,1906,2364,1905,2372,1905,2387,1901,2406,1901,2410,1900,2411,1900,2424,1900,2426,1899,2431,1892,2432,1891,2440,1884,2448,1877,2458,1866,2483,1839,2500,1821,2514,1807,2529,1794,2545,1781,2550,1778,2550,1771,2543,1765,2542,1764,2491,1764,2482,1760e" filled="t" fillcolor="#50535C" stroked="f">
                <v:path arrowok="t"/>
                <v:fill/>
              </v:shape>
              <v:shape style="position:absolute;left:2346;top:1760;width:204;height:146" coordorigin="2346,1760" coordsize="204,146" path="m2372,1905l2364,1905,2370,1905,2372,1905e" filled="t" fillcolor="#50535C" stroked="f">
                <v:path arrowok="t"/>
                <v:fill/>
              </v:shape>
              <v:shape style="position:absolute;left:2346;top:1760;width:204;height:146" coordorigin="2346,1760" coordsize="204,146" path="m2406,1901l2387,1901,2399,1904,2406,1901e" filled="t" fillcolor="#50535C" stroked="f">
                <v:path arrowok="t"/>
                <v:fill/>
              </v:shape>
              <v:shape style="position:absolute;left:2346;top:1760;width:204;height:146" coordorigin="2346,1760" coordsize="204,146" path="m2424,1900l2411,1900,2420,1903,2424,1900e" filled="t" fillcolor="#50535C" stroked="f">
                <v:path arrowok="t"/>
                <v:fill/>
              </v:shape>
              <v:shape style="position:absolute;left:2346;top:1760;width:204;height:146" coordorigin="2346,1760" coordsize="204,146" path="m2539,1762l2527,1762,2516,1763,2498,1763,2491,1764,2542,1764,2541,1763,2541,1763,2516,1763,2541,1763,2539,1762e" filled="t" fillcolor="#50535C" stroked="f">
                <v:path arrowok="t"/>
                <v:fill/>
              </v:shape>
            </v:group>
            <v:group style="position:absolute;left:1200;top:1760;width:200;height:149" coordorigin="1200,1760" coordsize="200,149">
              <v:shape style="position:absolute;left:1200;top:1760;width:200;height:149" coordorigin="1200,1760" coordsize="200,149" path="m1329,1762l1326,1763,1322,1767,1321,1769,1276,1817,1264,1830,1247,1848,1212,1884,1205,1890,1200,1900,1207,1908,1216,1909,1235,1903,1245,1900,1283,1900,1286,1892,1288,1890,1336,1842,1365,1809,1379,1794,1393,1780,1399,1775,1399,1770,1395,1766,1343,1766,1329,1762e" filled="t" fillcolor="#50535C" stroked="f">
                <v:path arrowok="t"/>
                <v:fill/>
              </v:shape>
              <v:shape style="position:absolute;left:1200;top:1760;width:200;height:149" coordorigin="1200,1760" coordsize="200,149" path="m1279,1902l1265,1902,1276,1902,1279,1902e" filled="t" fillcolor="#50535C" stroked="f">
                <v:path arrowok="t"/>
                <v:fill/>
              </v:shape>
              <v:shape style="position:absolute;left:1200;top:1760;width:200;height:149" coordorigin="1200,1760" coordsize="200,149" path="m1283,1900l1245,1900,1260,1902,1279,1902,1282,1901,1283,1900e" filled="t" fillcolor="#50535C" stroked="f">
                <v:path arrowok="t"/>
                <v:fill/>
              </v:shape>
              <v:shape style="position:absolute;left:1200;top:1760;width:200;height:149" coordorigin="1200,1760" coordsize="200,149" path="m1386,1760l1368,1762,1343,1766,1395,1766,1390,1762,1386,1760e" filled="t" fillcolor="#50535C" stroked="f">
                <v:path arrowok="t"/>
                <v:fill/>
              </v:shape>
            </v:group>
            <v:group style="position:absolute;left:1345;top:1762;width:198;height:147" coordorigin="1345,1762" coordsize="198,147">
              <v:shape style="position:absolute;left:1345;top:1762;width:198;height:147" coordorigin="1345,1762" coordsize="198,147" path="m1475,1762l1474,1763,1464,1773,1446,1792,1432,1807,1418,1821,1409,1829,1400,1837,1389,1850,1387,1854,1377,1864,1349,1895,1347,1897,1345,1901,1345,1903,1348,1908,1355,1910,1360,1907,1362,1906,1370,1904,1393,1901,1422,1901,1422,1901,1427,1896,1452,1871,1470,1854,1482,1840,1512,1808,1525,1793,1539,1779,1543,1776,1543,1769,1537,1766,1495,1766,1485,1766,1475,1762e" filled="t" fillcolor="#50535C" stroked="f">
                <v:path arrowok="t"/>
                <v:fill/>
              </v:shape>
              <v:shape style="position:absolute;left:1345;top:1762;width:198;height:147" coordorigin="1345,1762" coordsize="198,147" path="m1422,1901l1393,1901,1412,1901,1418,1903,1422,1901e" filled="t" fillcolor="#50535C" stroked="f">
                <v:path arrowok="t"/>
                <v:fill/>
              </v:shape>
              <v:shape style="position:absolute;left:1345;top:1762;width:198;height:147" coordorigin="1345,1762" coordsize="198,147" path="m1513,1764l1495,1766,1537,1766,1535,1765,1533,1764,1520,1764,1513,1764e" filled="t" fillcolor="#50535C" stroked="f">
                <v:path arrowok="t"/>
                <v:fill/>
              </v:shape>
              <v:shape style="position:absolute;left:1345;top:1762;width:198;height:147" coordorigin="1345,1762" coordsize="198,147" path="m1531,1763l1520,1764,1533,1764,1531,1763e" filled="t" fillcolor="#50535C" stroked="f">
                <v:path arrowok="t"/>
                <v:fill/>
              </v:shape>
            </v:group>
            <v:group style="position:absolute;left:1771;top:1761;width:202;height:151" coordorigin="1771,1761" coordsize="202,151">
              <v:shape style="position:absolute;left:1771;top:1761;width:202;height:151" coordorigin="1771,1761" coordsize="202,151" path="m1906,1761l1906,1761,1896,1769,1894,1772,1889,1777,1836,1835,1824,1847,1805,1867,1774,1896,1773,1899,1771,1904,1772,1907,1779,1909,1782,1912,1786,1908,1788,1906,1790,1905,1831,1902,1838,1902,1843,1902,1855,1901,1858,1899,1865,1888,1870,1883,1897,1854,1911,1840,1926,1823,1940,1809,1954,1795,1970,1782,1971,1781,1972,1780,1973,1776,1974,1774,1973,1769,1923,1769,1918,1769,1906,1761e" filled="t" fillcolor="#50535C" stroked="f">
                <v:path arrowok="t"/>
                <v:fill/>
              </v:shape>
              <v:shape style="position:absolute;left:1771;top:1761;width:202;height:151" coordorigin="1771,1761" coordsize="202,151" path="m1838,1902l1831,1902,1831,1902,1838,1902e" filled="t" fillcolor="#50535C" stroked="f">
                <v:path arrowok="t"/>
                <v:fill/>
              </v:shape>
              <v:shape style="position:absolute;left:1771;top:1761;width:202;height:151" coordorigin="1771,1761" coordsize="202,151" path="m1967,1763l1949,1766,1939,1768,1923,1769,1973,1769,1972,1766,1967,1763e" filled="t" fillcolor="#50535C" stroked="f">
                <v:path arrowok="t"/>
                <v:fill/>
              </v:shape>
            </v:group>
            <v:group style="position:absolute;left:1491;top:1763;width:199;height:149" coordorigin="1491,1763" coordsize="199,149">
              <v:shape style="position:absolute;left:1491;top:1763;width:199;height:149" coordorigin="1491,1763" coordsize="199,149" path="m1619,1763l1615,1767,1611,1770,1589,1793,1545,1840,1530,1857,1500,1890,1497,1893,1491,1899,1491,1904,1495,1910,1503,1912,1510,1906,1526,1904,1533,1903,1544,1902,1561,1902,1570,1901,1571,1901,1576,1894,1580,1888,1590,1876,1618,1847,1624,1841,1629,1835,1642,1821,1649,1814,1666,1797,1674,1787,1685,1779,1687,1778,1688,1776,1690,1774,1688,1769,1687,1768,1638,1768,1629,1768,1619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571,1901e" filled="t" fillcolor="#50535C" stroked="f">
                <v:path arrowok="t"/>
                <v:fill/>
              </v:shape>
              <v:shape style="position:absolute;left:1491;top:1763;width:199;height:149" coordorigin="1491,1763" coordsize="199,149" path="m1651,1765l1638,1768,1687,1768,1686,1767,1669,1767,1664,1766,1655,1766,1651,1765e" filled="t" fillcolor="#50535C" stroked="f">
                <v:path arrowok="t"/>
                <v:fill/>
              </v:shape>
              <v:shape style="position:absolute;left:1491;top:1763;width:199;height:149" coordorigin="1491,1763" coordsize="199,149" path="m1675,1763l1669,1767,1686,1767,1684,1765,1678,1763,1675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664,1766l1655,1766,1664,1766,1664,1766e" filled="t" fillcolor="#50535C" stroked="f">
                <v:path arrowok="t"/>
                <v:fill/>
              </v:shape>
            </v:group>
            <v:group style="position:absolute;left:2488;top:1763;width:194;height:144" coordorigin="2488,1763" coordsize="194,144">
              <v:shape style="position:absolute;left:2488;top:1763;width:194;height:144" coordorigin="2488,1763" coordsize="194,144" path="m2561,1904l2546,1904,2557,1907,2559,1905,2561,1904e" filled="t" fillcolor="#50535C" stroked="f">
                <v:path arrowok="t"/>
                <v:fill/>
              </v:shape>
              <v:shape style="position:absolute;left:2488;top:1763;width:194;height:144" coordorigin="2488,1763" coordsize="194,144" path="m2534,1905l2507,1905,2511,1906,2517,1906,2521,1907,2534,1905e" filled="t" fillcolor="#50535C" stroked="f">
                <v:path arrowok="t"/>
                <v:fill/>
              </v:shape>
              <v:shape style="position:absolute;left:2488;top:1763;width:194;height:144" coordorigin="2488,1763" coordsize="194,144" path="m2618,1763l2615,1765,2606,1774,2600,1780,2548,1836,2501,1882,2490,1892,2489,1894,2488,1895,2491,1902,2496,1906,2507,1905,2534,1905,2546,1904,2561,1904,2569,1895,2617,1846,2626,1836,2639,1821,2653,1807,2668,1794,2683,1781,2683,1768,2682,1767,2652,1767,2647,1766,2629,1766,2626,1766,2618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64,1763l2652,1767,2682,1767,2680,1764,2667,1764,2664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42,1765l2629,1766,2647,1766,2642,1765e" filled="t" fillcolor="#50535C" stroked="f">
                <v:path arrowok="t"/>
                <v:fill/>
              </v:shape>
            </v:group>
            <v:group style="position:absolute;left:1053;top:1764;width:190;height:146" coordorigin="1053,1764" coordsize="190,146">
              <v:shape style="position:absolute;left:1053;top:1764;width:190;height:146" coordorigin="1053,1764" coordsize="190,146" path="m1179,1767l1176,1769,1074,1876,1066,1884,1058,1893,1057,1893,1053,1899,1055,1905,1064,1909,1067,1910,1082,1908,1092,1907,1109,1904,1115,1903,1132,1903,1137,1897,1140,1891,1149,1883,1161,1869,1176,1852,1188,1841,1205,1821,1217,1806,1243,1774,1241,1772,1241,1771,1195,1771,1179,1767e" filled="t" fillcolor="#50535C" stroked="f">
                <v:path arrowok="t"/>
                <v:fill/>
              </v:shape>
              <v:shape style="position:absolute;left:1053;top:1764;width:190;height:146" coordorigin="1053,1764" coordsize="190,146" path="m1132,1903l1115,1903,1126,1908,1130,1907,1132,1903e" filled="t" fillcolor="#50535C" stroked="f">
                <v:path arrowok="t"/>
                <v:fill/>
              </v:shape>
              <v:shape style="position:absolute;left:1053;top:1764;width:190;height:146" coordorigin="1053,1764" coordsize="190,146" path="m1226,1764l1207,1769,1195,1771,1241,1771,1240,1769,1232,1766,1226,1764e" filled="t" fillcolor="#50535C" stroked="f">
                <v:path arrowok="t"/>
                <v:fill/>
              </v:shape>
            </v:group>
            <v:group style="position:absolute;left:626;top:1768;width:196;height:143" coordorigin="626,1768" coordsize="196,143">
              <v:shape style="position:absolute;left:626;top:1768;width:196;height:143" coordorigin="626,1768" coordsize="196,143" path="m757,1768l754,1770,751,1772,694,1830,666,1859,652,1873,645,1881,639,1889,626,1899,627,1905,639,1910,645,1910,656,1908,659,1906,670,1905,677,1901,703,1901,706,1899,707,1898,726,1874,741,1858,753,1846,771,1828,821,1775,819,1773,818,1772,798,1772,792,1771,776,1770,766,1769,757,1768e" filled="t" fillcolor="#50535C" stroked="f">
                <v:path arrowok="t"/>
                <v:fill/>
              </v:shape>
              <v:shape style="position:absolute;left:626;top:1768;width:196;height:143" coordorigin="626,1768" coordsize="196,143" path="m703,1901l677,1901,692,1910,698,1906,703,1901e" filled="t" fillcolor="#50535C" stroked="f">
                <v:path arrowok="t"/>
                <v:fill/>
              </v:shape>
              <v:shape style="position:absolute;left:626;top:1768;width:196;height:143" coordorigin="626,1768" coordsize="196,143" path="m808,1770l798,1772,818,1772,818,1771,812,1770,808,1770e" filled="t" fillcolor="#50535C" stroked="f">
                <v:path arrowok="t"/>
                <v:fill/>
              </v:shape>
            </v:group>
            <v:group style="position:absolute;left:5649;top:1761;width:208;height:154" coordorigin="5649,1761" coordsize="208,154">
              <v:shape style="position:absolute;left:5649;top:1761;width:208;height:154" coordorigin="5649,1761" coordsize="208,154" path="m5787,1761l5784,1764,5781,1766,5773,1775,5762,1787,5748,1801,5729,1819,5701,1847,5695,1853,5691,1859,5676,1873,5663,1888,5649,1903,5649,1905,5653,1914,5656,1916,5666,1910,5668,1909,5677,1908,5684,1908,5702,1906,5738,1906,5743,1901,5747,1898,5755,1888,5795,1843,5809,1828,5822,1813,5835,1798,5850,1784,5857,1779,5856,1775,5851,1769,5796,1769,5793,1768,5790,1764,5788,1763,5787,1761e" filled="t" fillcolor="#50535C" stroked="f">
                <v:path arrowok="t"/>
                <v:fill/>
              </v:shape>
              <v:shape style="position:absolute;left:5649;top:1761;width:208;height:154" coordorigin="5649,1761" coordsize="208,154" path="m5738,1906l5702,1906,5714,1907,5731,1909,5736,1908,5738,1906e" filled="t" fillcolor="#50535C" stroked="f">
                <v:path arrowok="t"/>
                <v:fill/>
              </v:shape>
              <v:shape style="position:absolute;left:5649;top:1761;width:208;height:154" coordorigin="5649,1761" coordsize="208,154" path="m5684,1908l5677,1908,5683,1908,5684,1908e" filled="t" fillcolor="#50535C" stroked="f">
                <v:path arrowok="t"/>
                <v:fill/>
              </v:shape>
              <v:shape style="position:absolute;left:5649;top:1761;width:208;height:154" coordorigin="5649,1761" coordsize="208,154" path="m5825,1765l5813,1767,5806,1768,5796,1769,5851,1769,5851,1769,5831,1769,5825,1765e" filled="t" fillcolor="#50535C" stroked="f">
                <v:path arrowok="t"/>
                <v:fill/>
              </v:shape>
              <v:shape style="position:absolute;left:5649;top:1761;width:208;height:154" coordorigin="5649,1761" coordsize="208,154" path="m5840,1766l5831,1769,5851,1769,5848,1766,5845,1766,5840,1766e" filled="t" fillcolor="#50535C" stroked="f">
                <v:path arrowok="t"/>
                <v:fill/>
              </v:shape>
              <v:shape style="position:absolute;left:5649;top:1761;width:208;height:154" coordorigin="5649,1761" coordsize="208,154" path="m5848,1766l5845,1766,5848,1766e" filled="t" fillcolor="#50535C" stroked="f">
                <v:path arrowok="t"/>
                <v:fill/>
              </v:shape>
            </v:group>
            <v:group style="position:absolute;left:4784;top:1767;width:206;height:144" coordorigin="4784,1767" coordsize="206,144">
              <v:shape style="position:absolute;left:4784;top:1767;width:206;height:144" coordorigin="4784,1767" coordsize="206,144" path="m4917,1767l4913,1769,4908,1772,4900,1783,4894,1788,4865,1817,4852,1832,4845,1842,4838,1851,4826,1859,4824,1861,4819,1867,4816,1870,4804,1882,4796,1890,4784,1904,4786,1909,4798,1911,4804,1911,4818,1909,4826,1907,4842,1904,4850,1904,4880,1904,4885,1899,4888,1894,4894,1886,4905,1873,4922,1855,4935,1841,4978,1790,4982,1786,4991,1777,4990,1772,4933,1772,4925,1771,4923,1769,4920,1767,4919,1767,4917,1767e" filled="t" fillcolor="#50535C" stroked="f">
                <v:path arrowok="t"/>
                <v:fill/>
              </v:shape>
              <v:shape style="position:absolute;left:4784;top:1767;width:206;height:144" coordorigin="4784,1767" coordsize="206,144" path="m4880,1904l4850,1904,4863,1909,4869,1909,4877,1906,4879,1905,4880,1904e" filled="t" fillcolor="#50535C" stroked="f">
                <v:path arrowok="t"/>
                <v:fill/>
              </v:shape>
              <v:shape style="position:absolute;left:4784;top:1767;width:206;height:144" coordorigin="4784,1767" coordsize="206,144" path="m4974,1768l4966,1770,4963,1770,4948,1771,4938,1772,4933,1772,4990,1772,4990,1772,4979,1768,4974,1768e" filled="t" fillcolor="#50535C" stroked="f">
                <v:path arrowok="t"/>
                <v:fill/>
              </v:shape>
              <v:shape style="position:absolute;left:4784;top:1767;width:206;height:144" coordorigin="4784,1767" coordsize="206,144" path="m4920,1767l4919,1767,4920,1767e" filled="t" fillcolor="#50535C" stroked="f">
                <v:path arrowok="t"/>
                <v:fill/>
              </v:shape>
            </v:group>
            <v:group style="position:absolute;left:6076;top:1759;width:210;height:152" coordorigin="6076,1759" coordsize="210,152">
              <v:shape style="position:absolute;left:6076;top:1759;width:210;height:152" coordorigin="6076,1759" coordsize="210,152" path="m6215,1759l6212,1761,6190,1783,6173,1801,6160,1815,6146,1830,6130,1846,6116,1860,6102,1874,6087,1888,6085,1890,6082,1893,6076,1898,6076,1900,6080,1908,6084,1911,6095,1908,6120,1908,6126,1906,6131,1906,6153,1906,6153,1906,6164,1895,6177,1881,6192,1868,6194,1866,6196,1864,6205,1854,6213,1844,6223,1835,6237,1821,6282,1778,6284,1775,6286,1773,6284,1766,6230,1766,6225,1765,6215,1759e" filled="t" fillcolor="#50535C" stroked="f">
                <v:path arrowok="t"/>
                <v:fill/>
              </v:shape>
              <v:shape style="position:absolute;left:6076;top:1759;width:210;height:152" coordorigin="6076,1759" coordsize="210,152" path="m6120,1908l6095,1908,6099,1909,6109,1910,6115,1910,6120,1908e" filled="t" fillcolor="#50535C" stroked="f">
                <v:path arrowok="t"/>
                <v:fill/>
              </v:shape>
              <v:shape style="position:absolute;left:6076;top:1759;width:210;height:152" coordorigin="6076,1759" coordsize="210,152" path="m6153,1906l6131,1906,6141,1906,6144,1908,6149,1910,6151,1908,6153,1906e" filled="t" fillcolor="#50535C" stroked="f">
                <v:path arrowok="t"/>
                <v:fill/>
              </v:shape>
              <v:shape style="position:absolute;left:6076;top:1759;width:210;height:152" coordorigin="6076,1759" coordsize="210,152" path="m6238,1763l6237,1764,6230,1766,6284,1766,6284,1766,6250,1766,6238,1763e" filled="t" fillcolor="#50535C" stroked="f">
                <v:path arrowok="t"/>
                <v:fill/>
              </v:shape>
              <v:shape style="position:absolute;left:6076;top:1759;width:210;height:152" coordorigin="6076,1759" coordsize="210,152" path="m6281,1761l6261,1762,6250,1766,6284,1766,6283,1762,6281,1761e" filled="t" fillcolor="#50535C" stroked="f">
                <v:path arrowok="t"/>
                <v:fill/>
              </v:shape>
            </v:group>
            <v:group style="position:absolute;left:6222;top:1758;width:211;height:150" coordorigin="6222,1758" coordsize="211,150">
              <v:shape style="position:absolute;left:6222;top:1758;width:211;height:150" coordorigin="6222,1758" coordsize="211,150" path="m6363,1758l6354,1767,6345,1775,6330,1792,6288,1832,6274,1846,6267,1854,6260,1861,6248,1869,6246,1871,6236,1881,6229,1888,6227,1890,6222,1897,6223,1901,6228,1906,6232,1907,6238,1904,6241,1903,6286,1902,6302,1902,6315,1889,6346,1859,6347,1857,6352,1854,6365,1843,6378,1829,6410,1796,6424,1782,6430,1777,6433,1772,6427,1764,6386,1764,6379,1764,6372,1764,6363,1758e" filled="t" fillcolor="#50535C" stroked="f">
                <v:path arrowok="t"/>
                <v:fill/>
              </v:shape>
              <v:shape style="position:absolute;left:6222;top:1758;width:211;height:150" coordorigin="6222,1758" coordsize="211,150" path="m6302,1902l6286,1902,6288,1902,6296,1906,6301,1903,6302,1902e" filled="t" fillcolor="#50535C" stroked="f">
                <v:path arrowok="t"/>
                <v:fill/>
              </v:shape>
              <v:shape style="position:absolute;left:6222;top:1758;width:211;height:150" coordorigin="6222,1758" coordsize="211,150" path="m6414,1760l6403,1763,6386,1764,6427,1764,6421,1761,6414,1760e" filled="t" fillcolor="#50535C" stroked="f">
                <v:path arrowok="t"/>
                <v:fill/>
              </v:shape>
            </v:group>
            <v:group style="position:absolute;left:4934;top:1764;width:203;height:153" coordorigin="4934,1764" coordsize="203,153">
              <v:shape style="position:absolute;left:4934;top:1764;width:203;height:153" coordorigin="4934,1764" coordsize="203,153" path="m5068,1765l5064,1766,5056,1774,5042,1788,5011,1817,5009,1818,4977,1855,4962,1871,4950,1887,4937,1902,4935,1904,4934,1907,4937,1915,4941,1917,4948,1915,4950,1915,4952,1914,4972,1912,4992,1910,4995,1910,5010,1910,5015,1904,5017,1901,5026,1892,5032,1885,5045,1872,5050,1864,5058,1857,5072,1844,5085,1828,5097,1812,5110,1797,5116,1790,5123,1785,5137,1775,5136,1768,5131,1766,5109,1766,5109,1766,5091,1766,5085,1766,5079,1766,5068,1765e" filled="t" fillcolor="#50535C" stroked="f">
                <v:path arrowok="t"/>
                <v:fill/>
              </v:shape>
              <v:shape style="position:absolute;left:4934;top:1764;width:203;height:153" coordorigin="4934,1764" coordsize="203,153" path="m5010,1910l4995,1910,4997,1911,5008,1914,5008,1913,5010,1910e" filled="t" fillcolor="#50535C" stroked="f">
                <v:path arrowok="t"/>
                <v:fill/>
              </v:shape>
              <v:shape style="position:absolute;left:4934;top:1764;width:203;height:153" coordorigin="4934,1764" coordsize="203,153" path="m5123,1764l5115,1766,5109,1766,5131,1766,5126,1764,5123,1764e" filled="t" fillcolor="#50535C" stroked="f">
                <v:path arrowok="t"/>
                <v:fill/>
              </v:shape>
              <v:shape style="position:absolute;left:4934;top:1764;width:203;height:153" coordorigin="4934,1764" coordsize="203,153" path="m5099,1766l5095,1766,5091,1766,5091,1766,5109,1766,5099,1766e" filled="t" fillcolor="#50535C" stroked="f">
                <v:path arrowok="t"/>
                <v:fill/>
              </v:shape>
            </v:group>
            <v:group style="position:absolute;left:5937;top:1761;width:200;height:151" coordorigin="5937,1761" coordsize="200,151">
              <v:shape style="position:absolute;left:5937;top:1761;width:200;height:151" coordorigin="5937,1761" coordsize="200,151" path="m5988,1910l5968,1910,5978,1912,5983,1912,5988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5967,1910l5953,1910,5962,1910,5967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6075,1761l6067,1763,6063,1766,6055,1777,6050,1782,6044,1789,6018,1815,6004,1829,5990,1845,5976,1862,5961,1876,5947,1890,5945,1892,5943,1894,5937,1902,5939,1908,5939,1908,5950,1910,5953,1910,5967,1910,5968,1910,5988,1910,5994,1908,6001,1907,6015,1907,6015,1906,6018,1905,6020,1894,6036,1879,6081,1834,6114,1796,6121,1789,6131,1782,6132,1780,6138,1773,6137,1767,6083,1767,6082,1767,6079,1767,6075,1761e" filled="t" fillcolor="#50535C" stroked="f">
                <v:path arrowok="t"/>
                <v:fill/>
              </v:shape>
              <v:shape style="position:absolute;left:5937;top:1761;width:200;height:151" coordorigin="5937,1761" coordsize="200,151" path="m6015,1907l6001,1907,6010,1908,6012,1908,6015,1907e" filled="t" fillcolor="#50535C" stroked="f">
                <v:path arrowok="t"/>
                <v:fill/>
              </v:shape>
              <v:shape style="position:absolute;left:5937;top:1761;width:200;height:151" coordorigin="5937,1761" coordsize="200,151" path="m6123,1761l6095,1764,6083,1767,6137,1767,6135,1762,6123,1761e" filled="t" fillcolor="#50535C" stroked="f">
                <v:path arrowok="t"/>
                <v:fill/>
              </v:shape>
            </v:group>
            <v:group style="position:absolute;left:6369;top:1760;width:204;height:146" coordorigin="6369,1760" coordsize="204,146">
              <v:shape style="position:absolute;left:6369;top:1760;width:204;height:146" coordorigin="6369,1760" coordsize="204,146" path="m6506,1760l6503,1761,6499,1765,6471,1794,6456,1808,6440,1825,6426,1839,6411,1853,6402,1862,6394,1872,6379,1883,6376,1887,6369,1893,6369,1897,6374,1904,6377,1906,6387,1905,6395,1905,6410,1901,6429,1901,6433,1900,6434,1900,6447,1900,6449,1899,6454,1892,6455,1891,6463,1884,6471,1877,6481,1866,6506,1839,6523,1821,6538,1807,6552,1794,6568,1781,6573,1778,6573,1771,6567,1765,6566,1764,6514,1764,6506,1760e" filled="t" fillcolor="#50535C" stroked="f">
                <v:path arrowok="t"/>
                <v:fill/>
              </v:shape>
              <v:shape style="position:absolute;left:6369;top:1760;width:204;height:146" coordorigin="6369,1760" coordsize="204,146" path="m6395,1905l6387,1905,6393,1905,6395,1905e" filled="t" fillcolor="#50535C" stroked="f">
                <v:path arrowok="t"/>
                <v:fill/>
              </v:shape>
              <v:shape style="position:absolute;left:6369;top:1760;width:204;height:146" coordorigin="6369,1760" coordsize="204,146" path="m6429,1901l6410,1901,6422,1904,6429,1901e" filled="t" fillcolor="#50535C" stroked="f">
                <v:path arrowok="t"/>
                <v:fill/>
              </v:shape>
              <v:shape style="position:absolute;left:6369;top:1760;width:204;height:146" coordorigin="6369,1760" coordsize="204,146" path="m6447,1900l6434,1900,6443,1903,6447,1900e" filled="t" fillcolor="#50535C" stroked="f">
                <v:path arrowok="t"/>
                <v:fill/>
              </v:shape>
              <v:shape style="position:absolute;left:6369;top:1760;width:204;height:146" coordorigin="6369,1760" coordsize="204,146" path="m6562,1762l6550,1762,6539,1763,6521,1763,6514,1764,6566,1764,6565,1763,6564,1763,6539,1763,6564,1763,6562,1762e" filled="t" fillcolor="#50535C" stroked="f">
                <v:path arrowok="t"/>
                <v:fill/>
              </v:shape>
            </v:group>
            <v:group style="position:absolute;left:5223;top:1760;width:200;height:149" coordorigin="5223,1760" coordsize="200,149">
              <v:shape style="position:absolute;left:5223;top:1760;width:200;height:149" coordorigin="5223,1760" coordsize="200,149" path="m5353,1762l5349,1763,5345,1767,5344,1769,5299,1817,5288,1830,5270,1848,5236,1884,5229,1890,5223,1900,5230,1908,5239,1909,5258,1903,5268,1900,5306,1900,5310,1892,5312,1890,5359,1842,5388,1809,5402,1794,5417,1780,5423,1775,5422,1770,5418,1766,5366,1766,5353,176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3,1902l5288,1902,5299,1902,5303,190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6,1900l5268,1900,5284,1902,5303,1902,5305,1901,5306,1900e" filled="t" fillcolor="#50535C" stroked="f">
                <v:path arrowok="t"/>
                <v:fill/>
              </v:shape>
              <v:shape style="position:absolute;left:5223;top:1760;width:200;height:149" coordorigin="5223,1760" coordsize="200,149" path="m5410,1760l5391,1762,5366,1766,5418,1766,5413,1762,5410,1760e" filled="t" fillcolor="#50535C" stroked="f">
                <v:path arrowok="t"/>
                <v:fill/>
              </v:shape>
            </v:group>
            <v:group style="position:absolute;left:5368;top:1762;width:198;height:147" coordorigin="5368,1762" coordsize="198,147">
              <v:shape style="position:absolute;left:5368;top:1762;width:198;height:147" coordorigin="5368,1762" coordsize="198,147" path="m5498,1762l5497,1763,5487,1773,5469,1792,5456,1807,5441,1821,5432,1829,5423,1837,5412,1850,5410,1854,5401,1864,5372,1895,5370,1897,5368,1901,5369,1903,5372,1908,5379,1910,5384,1907,5385,1906,5393,1904,5416,1901,5446,1901,5446,1901,5450,1896,5475,1871,5493,1854,5505,1840,5535,1808,5548,1793,5563,1779,5567,1776,5566,1769,5560,1766,5519,1766,5508,1766,5498,1762e" filled="t" fillcolor="#50535C" stroked="f">
                <v:path arrowok="t"/>
                <v:fill/>
              </v:shape>
              <v:shape style="position:absolute;left:5368;top:1762;width:198;height:147" coordorigin="5368,1762" coordsize="198,147" path="m5446,1901l5416,1901,5435,1901,5442,1903,5446,1901e" filled="t" fillcolor="#50535C" stroked="f">
                <v:path arrowok="t"/>
                <v:fill/>
              </v:shape>
              <v:shape style="position:absolute;left:5368;top:1762;width:198;height:147" coordorigin="5368,1762" coordsize="198,147" path="m5536,1764l5519,1766,5560,1766,5558,1765,5556,1764,5543,1764,5536,1764e" filled="t" fillcolor="#50535C" stroked="f">
                <v:path arrowok="t"/>
                <v:fill/>
              </v:shape>
              <v:shape style="position:absolute;left:5368;top:1762;width:198;height:147" coordorigin="5368,1762" coordsize="198,147" path="m5554,1763l5543,1764,5556,1764,5554,1763e" filled="t" fillcolor="#50535C" stroked="f">
                <v:path arrowok="t"/>
                <v:fill/>
              </v:shape>
            </v:group>
            <v:group style="position:absolute;left:5795;top:1761;width:202;height:151" coordorigin="5795,1761" coordsize="202,151">
              <v:shape style="position:absolute;left:5795;top:1761;width:202;height:151" coordorigin="5795,1761" coordsize="202,151" path="m5929,1761l5929,1761,5919,1769,5917,1772,5913,1777,5859,1835,5848,1847,5828,1867,5797,1896,5796,1899,5795,1904,5796,1907,5802,1909,5806,1912,5809,1908,5811,1906,5813,1905,5854,1902,5861,1902,5866,1902,5878,1901,5882,1899,5889,1888,5893,1883,5920,1854,5934,1840,5950,1823,5963,1809,5978,1795,5993,1782,5994,1781,5995,1780,5997,1776,5997,1774,5996,1769,5946,1769,5941,1769,5929,1761e" filled="t" fillcolor="#50535C" stroked="f">
                <v:path arrowok="t"/>
                <v:fill/>
              </v:shape>
              <v:shape style="position:absolute;left:5795;top:1761;width:202;height:151" coordorigin="5795,1761" coordsize="202,151" path="m5861,1902l5854,1902,5854,1902,5861,1902e" filled="t" fillcolor="#50535C" stroked="f">
                <v:path arrowok="t"/>
                <v:fill/>
              </v:shape>
              <v:shape style="position:absolute;left:5795;top:1761;width:202;height:151" coordorigin="5795,1761" coordsize="202,151" path="m5990,1763l5973,1766,5962,1768,5946,1769,5996,1769,5995,1766,5990,1763e" filled="t" fillcolor="#50535C" stroked="f">
                <v:path arrowok="t"/>
                <v:fill/>
              </v:shape>
            </v:group>
            <v:group style="position:absolute;left:5514;top:1763;width:199;height:149" coordorigin="5514,1763" coordsize="199,149">
              <v:shape style="position:absolute;left:5514;top:1763;width:199;height:149" coordorigin="5514,1763" coordsize="199,149" path="m5642,1763l5638,1767,5634,1770,5613,1793,5568,1840,5553,1857,5524,1890,5520,1893,5515,1899,5514,1904,5519,1910,5526,1912,5534,1906,5550,1904,5556,1903,5567,1902,5584,1902,5593,1901,5594,1901,5600,1894,5603,1888,5614,1876,5641,1847,5647,1841,5652,1835,5665,1821,5672,1814,5689,1797,5697,1787,5708,1779,5710,1778,5711,1776,5713,1774,5711,1769,5710,1768,5661,1768,5652,1768,5642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594,1901e" filled="t" fillcolor="#50535C" stroked="f">
                <v:path arrowok="t"/>
                <v:fill/>
              </v:shape>
              <v:shape style="position:absolute;left:5514;top:1763;width:199;height:149" coordorigin="5514,1763" coordsize="199,149" path="m5674,1765l5661,1768,5710,1768,5710,1767,5692,1767,5688,1766,5678,1766,5674,1765e" filled="t" fillcolor="#50535C" stroked="f">
                <v:path arrowok="t"/>
                <v:fill/>
              </v:shape>
              <v:shape style="position:absolute;left:5514;top:1763;width:199;height:149" coordorigin="5514,1763" coordsize="199,149" path="m5698,1763l5692,1767,5710,1767,5708,1765,5701,1763,5698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687,1766l5678,1766,5688,1766,5687,1766e" filled="t" fillcolor="#50535C" stroked="f">
                <v:path arrowok="t"/>
                <v:fill/>
              </v:shape>
            </v:group>
            <v:group style="position:absolute;left:6511;top:1763;width:194;height:144" coordorigin="6511,1763" coordsize="194,144">
              <v:shape style="position:absolute;left:6511;top:1763;width:194;height:144" coordorigin="6511,1763" coordsize="194,144" path="m6584,1904l6569,1904,6580,1907,6582,1905,6584,1904e" filled="t" fillcolor="#50535C" stroked="f">
                <v:path arrowok="t"/>
                <v:fill/>
              </v:shape>
              <v:shape style="position:absolute;left:6511;top:1763;width:194;height:144" coordorigin="6511,1763" coordsize="194,144" path="m6557,1905l6531,1905,6534,1906,6541,1906,6544,1907,6557,1905e" filled="t" fillcolor="#50535C" stroked="f">
                <v:path arrowok="t"/>
                <v:fill/>
              </v:shape>
              <v:shape style="position:absolute;left:6511;top:1763;width:194;height:144" coordorigin="6511,1763" coordsize="194,144" path="m6641,1763l6638,1765,6629,1774,6623,1780,6571,1836,6524,1882,6513,1892,6512,1894,6511,1895,6515,1902,6520,1906,6531,1905,6557,1905,6569,1904,6584,1904,6592,1895,6640,1846,6649,1836,6662,1821,6676,1807,6691,1794,6707,1781,6707,1768,6705,1767,6676,1767,6671,1766,6653,1766,6649,1766,6641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88,1763l6676,1767,6705,1767,6703,1764,6690,1764,6688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66,1765l6653,1766,6671,1766,6666,1765e" filled="t" fillcolor="#50535C" stroked="f">
                <v:path arrowok="t"/>
                <v:fill/>
              </v:shape>
            </v:group>
            <v:group style="position:absolute;left:5077;top:1764;width:190;height:146" coordorigin="5077,1764" coordsize="190,146">
              <v:shape style="position:absolute;left:5077;top:1764;width:190;height:146" coordorigin="5077,1764" coordsize="190,146" path="m5202,1767l5199,1769,5097,1876,5089,1884,5081,1893,5081,1893,5077,1899,5078,1905,5087,1909,5091,1910,5105,1908,5115,1907,5132,1904,5138,1903,5155,1903,5160,1897,5163,1891,5172,1883,5185,1869,5199,1852,5211,1841,5228,1821,5241,1806,5266,1774,5265,1772,5264,1771,5218,1771,5202,1767e" filled="t" fillcolor="#50535C" stroked="f">
                <v:path arrowok="t"/>
                <v:fill/>
              </v:shape>
              <v:shape style="position:absolute;left:5077;top:1764;width:190;height:146" coordorigin="5077,1764" coordsize="190,146" path="m5155,1903l5138,1903,5149,1908,5153,1907,5155,1903e" filled="t" fillcolor="#50535C" stroked="f">
                <v:path arrowok="t"/>
                <v:fill/>
              </v:shape>
              <v:shape style="position:absolute;left:5077;top:1764;width:190;height:146" coordorigin="5077,1764" coordsize="190,146" path="m5249,1764l5231,1769,5218,1771,5264,1771,5263,1769,5255,1766,5249,1764e" filled="t" fillcolor="#50535C" stroked="f">
                <v:path arrowok="t"/>
                <v:fill/>
              </v:shape>
            </v:group>
            <v:group style="position:absolute;left:4649;top:1768;width:196;height:143" coordorigin="4649,1768" coordsize="196,143">
              <v:shape style="position:absolute;left:4649;top:1768;width:196;height:143" coordorigin="4649,1768" coordsize="196,143" path="m4780,1768l4778,1770,4775,1772,4717,1830,4690,1859,4676,1873,4668,1881,4662,1889,4649,1899,4650,1905,4662,1910,4669,1910,4679,1908,4682,1906,4693,1905,4701,1901,4726,1901,4729,1899,4730,1898,4750,1874,4765,1858,4777,1846,4795,1828,4845,1775,4843,1773,4842,1772,4821,1772,4815,1771,4799,1770,4790,1769,4780,1768e" filled="t" fillcolor="#50535C" stroked="f">
                <v:path arrowok="t"/>
                <v:fill/>
              </v:shape>
              <v:shape style="position:absolute;left:4649;top:1768;width:196;height:143" coordorigin="4649,1768" coordsize="196,143" path="m4726,1901l4701,1901,4716,1910,4721,1906,4726,1901e" filled="t" fillcolor="#50535C" stroked="f">
                <v:path arrowok="t"/>
                <v:fill/>
              </v:shape>
              <v:shape style="position:absolute;left:4649;top:1768;width:196;height:143" coordorigin="4649,1768" coordsize="196,143" path="m4832,1770l4821,1772,4842,1772,4841,1771,4836,1770,4832,1770e" filled="t" fillcolor="#50535C" stroked="f">
                <v:path arrowok="t"/>
                <v:fill/>
              </v:shape>
            </v:group>
            <v:group style="position:absolute;left:3644;top:1761;width:208;height:154" coordorigin="3644,1761" coordsize="208,154">
              <v:shape style="position:absolute;left:3644;top:1761;width:208;height:154" coordorigin="3644,1761" coordsize="208,154" path="m3781,1761l3778,1764,3776,1766,3768,1775,3757,1787,3743,1801,3724,1819,3695,1847,3690,1853,3685,1859,3671,1873,3657,1888,3644,1903,3644,1905,3647,1914,3651,1916,3661,1910,3663,1909,3671,1908,3679,1908,3696,1906,3733,1906,3737,1901,3741,1898,3749,1888,3790,1843,3803,1828,3816,1813,3830,1798,3844,1784,3852,1779,3850,1775,3846,1769,3791,1769,3787,1768,3784,1764,3783,1763,3781,1761e" filled="t" fillcolor="#50535C" stroked="f">
                <v:path arrowok="t"/>
                <v:fill/>
              </v:shape>
              <v:shape style="position:absolute;left:3644;top:1761;width:208;height:154" coordorigin="3644,1761" coordsize="208,154" path="m3733,1906l3696,1906,3709,1907,3726,1909,3731,1908,3733,1906e" filled="t" fillcolor="#50535C" stroked="f">
                <v:path arrowok="t"/>
                <v:fill/>
              </v:shape>
              <v:shape style="position:absolute;left:3644;top:1761;width:208;height:154" coordorigin="3644,1761" coordsize="208,154" path="m3679,1908l3671,1908,3678,1908,3679,1908e" filled="t" fillcolor="#50535C" stroked="f">
                <v:path arrowok="t"/>
                <v:fill/>
              </v:shape>
              <v:shape style="position:absolute;left:3644;top:1761;width:208;height:154" coordorigin="3644,1761" coordsize="208,154" path="m3819,1765l3807,1767,3801,1768,3791,1769,3846,1769,3845,1769,3825,1769,3819,1765e" filled="t" fillcolor="#50535C" stroked="f">
                <v:path arrowok="t"/>
                <v:fill/>
              </v:shape>
              <v:shape style="position:absolute;left:3644;top:1761;width:208;height:154" coordorigin="3644,1761" coordsize="208,154" path="m3835,1766l3825,1769,3845,1769,3843,1766,3839,1766,3835,1766e" filled="t" fillcolor="#50535C" stroked="f">
                <v:path arrowok="t"/>
                <v:fill/>
              </v:shape>
              <v:shape style="position:absolute;left:3644;top:1761;width:208;height:154" coordorigin="3644,1761" coordsize="208,154" path="m3843,1766l3839,1766,3843,1766e" filled="t" fillcolor="#50535C" stroked="f">
                <v:path arrowok="t"/>
                <v:fill/>
              </v:shape>
            </v:group>
            <v:group style="position:absolute;left:2779;top:1767;width:206;height:144" coordorigin="2779,1767" coordsize="206,144">
              <v:shape style="position:absolute;left:2779;top:1767;width:206;height:144" coordorigin="2779,1767" coordsize="206,144" path="m2912,1767l2908,1769,2902,1772,2894,1783,2888,1788,2860,1817,2847,1832,2840,1842,2832,1851,2820,1859,2819,1861,2813,1867,2810,1870,2799,1882,2791,1890,2779,1904,2780,1909,2792,1911,2798,1911,2812,1909,2821,1907,2837,1904,2845,1904,2874,1904,2879,1899,2883,1894,2889,1886,2900,1873,2916,1855,2929,1841,2973,1790,2977,1786,2985,1777,2984,1772,2927,1772,2920,1771,2917,1769,2914,1767,2913,1767,2912,1767e" filled="t" fillcolor="#50535C" stroked="f">
                <v:path arrowok="t"/>
                <v:fill/>
              </v:shape>
              <v:shape style="position:absolute;left:2779;top:1767;width:206;height:144" coordorigin="2779,1767" coordsize="206,144" path="m2874,1904l2845,1904,2858,1909,2864,1909,2871,1906,2874,1905,2874,1904e" filled="t" fillcolor="#50535C" stroked="f">
                <v:path arrowok="t"/>
                <v:fill/>
              </v:shape>
              <v:shape style="position:absolute;left:2779;top:1767;width:206;height:144" coordorigin="2779,1767" coordsize="206,144" path="m2969,1768l2961,1770,2957,1770,2943,1771,2932,1772,2927,1772,2984,1772,2984,1772,2973,1768,2969,1768e" filled="t" fillcolor="#50535C" stroked="f">
                <v:path arrowok="t"/>
                <v:fill/>
              </v:shape>
              <v:shape style="position:absolute;left:2779;top:1767;width:206;height:144" coordorigin="2779,1767" coordsize="206,144" path="m2914,1767l2913,1767,2914,1767e" filled="t" fillcolor="#50535C" stroked="f">
                <v:path arrowok="t"/>
                <v:fill/>
              </v:shape>
            </v:group>
            <v:group style="position:absolute;left:4070;top:1759;width:210;height:152" coordorigin="4070,1759" coordsize="210,152">
              <v:shape style="position:absolute;left:4070;top:1759;width:210;height:152" coordorigin="4070,1759" coordsize="210,152" path="m4210,1759l4206,1761,4185,1783,4167,1801,4155,1815,4141,1830,4125,1846,4111,1860,4096,1874,4082,1888,4079,1890,4076,1893,4071,1898,4070,1900,4075,1908,4079,1911,4089,1908,4115,1908,4120,1906,4126,1906,4147,1906,4148,1906,4158,1895,4172,1881,4187,1868,4189,1866,4190,1864,4200,1854,4208,1844,4217,1835,4232,1821,4277,1778,4279,1775,4280,1773,4278,1766,4224,1766,4219,1765,4210,1759e" filled="t" fillcolor="#50535C" stroked="f">
                <v:path arrowok="t"/>
                <v:fill/>
              </v:shape>
              <v:shape style="position:absolute;left:4070;top:1759;width:210;height:152" coordorigin="4070,1759" coordsize="210,152" path="m4115,1908l4089,1908,4094,1909,4104,1910,4109,1910,4115,1908e" filled="t" fillcolor="#50535C" stroked="f">
                <v:path arrowok="t"/>
                <v:fill/>
              </v:shape>
              <v:shape style="position:absolute;left:4070;top:1759;width:210;height:152" coordorigin="4070,1759" coordsize="210,152" path="m4147,1906l4126,1906,4135,1906,4139,1908,4143,1910,4145,1908,4147,1906e" filled="t" fillcolor="#50535C" stroked="f">
                <v:path arrowok="t"/>
                <v:fill/>
              </v:shape>
              <v:shape style="position:absolute;left:4070;top:1759;width:210;height:152" coordorigin="4070,1759" coordsize="210,152" path="m4233,1763l4231,1764,4224,1766,4278,1766,4278,1766,4245,1766,4233,1763e" filled="t" fillcolor="#50535C" stroked="f">
                <v:path arrowok="t"/>
                <v:fill/>
              </v:shape>
              <v:shape style="position:absolute;left:4070;top:1759;width:210;height:152" coordorigin="4070,1759" coordsize="210,152" path="m4276,1761l4255,1762,4245,1766,4278,1766,4277,1762,4276,1761e" filled="t" fillcolor="#50535C" stroked="f">
                <v:path arrowok="t"/>
                <v:fill/>
              </v:shape>
            </v:group>
            <v:group style="position:absolute;left:4217;top:1758;width:211;height:150" coordorigin="4217,1758" coordsize="211,150">
              <v:shape style="position:absolute;left:4217;top:1758;width:211;height:150" coordorigin="4217,1758" coordsize="211,150" path="m4357,1758l4348,1767,4339,1775,4325,1792,4283,1832,4269,1846,4261,1854,4254,1861,4243,1869,4241,1871,4230,1881,4224,1888,4221,1890,4217,1897,4217,1901,4222,1906,4226,1907,4233,1904,4236,1903,4280,1902,4297,1902,4310,1889,4340,1859,4341,1857,4347,1854,4359,1843,4373,1829,4405,1796,4419,1782,4425,1777,4428,1772,4422,1764,4381,1764,4373,1764,4366,1764,4357,1758e" filled="t" fillcolor="#50535C" stroked="f">
                <v:path arrowok="t"/>
                <v:fill/>
              </v:shape>
              <v:shape style="position:absolute;left:4217;top:1758;width:211;height:150" coordorigin="4217,1758" coordsize="211,150" path="m4297,1902l4280,1902,4282,1902,4291,1906,4296,1903,4297,1902e" filled="t" fillcolor="#50535C" stroked="f">
                <v:path arrowok="t"/>
                <v:fill/>
              </v:shape>
              <v:shape style="position:absolute;left:4217;top:1758;width:211;height:150" coordorigin="4217,1758" coordsize="211,150" path="m4409,1760l4397,1763,4381,1764,4422,1764,4415,1761,4409,1760e" filled="t" fillcolor="#50535C" stroked="f">
                <v:path arrowok="t"/>
                <v:fill/>
              </v:shape>
            </v:group>
            <v:group style="position:absolute;left:2929;top:1764;width:203;height:153" coordorigin="2929,1764" coordsize="203,153">
              <v:shape style="position:absolute;left:2929;top:1764;width:203;height:153" coordorigin="2929,1764" coordsize="203,153" path="m3062,1765l3059,1766,3051,1774,3036,1788,3005,1817,3003,1818,2972,1855,2957,1871,2945,1887,2931,1902,2929,1904,2929,1907,2932,1915,2935,1917,2943,1915,2944,1915,2947,1914,2967,1912,2986,1910,2989,1910,3005,1910,3009,1904,3011,1901,3020,1892,3027,1885,3039,1872,3045,1864,3052,1857,3066,1844,3079,1828,3092,1812,3105,1797,3111,1790,3117,1785,3131,1775,3130,1768,3126,1766,3104,1766,3103,1766,3086,1766,3080,1766,3074,1766,3062,1765e" filled="t" fillcolor="#50535C" stroked="f">
                <v:path arrowok="t"/>
                <v:fill/>
              </v:shape>
              <v:shape style="position:absolute;left:2929;top:1764;width:203;height:153" coordorigin="2929,1764" coordsize="203,153" path="m3005,1910l2989,1910,2992,1911,3002,1914,3003,1913,3005,1910e" filled="t" fillcolor="#50535C" stroked="f">
                <v:path arrowok="t"/>
                <v:fill/>
              </v:shape>
              <v:shape style="position:absolute;left:2929;top:1764;width:203;height:153" coordorigin="2929,1764" coordsize="203,153" path="m3118,1764l3110,1766,3104,1766,3126,1766,3120,1764,3118,1764e" filled="t" fillcolor="#50535C" stroked="f">
                <v:path arrowok="t"/>
                <v:fill/>
              </v:shape>
              <v:shape style="position:absolute;left:2929;top:1764;width:203;height:153" coordorigin="2929,1764" coordsize="203,153" path="m3094,1766l3090,1766,3086,1766,3086,1766,3103,1766,3094,1766e" filled="t" fillcolor="#50535C" stroked="f">
                <v:path arrowok="t"/>
                <v:fill/>
              </v:shape>
            </v:group>
            <v:group style="position:absolute;left:3931;top:1761;width:200;height:151" coordorigin="3931,1761" coordsize="200,151">
              <v:shape style="position:absolute;left:3931;top:1761;width:200;height:151" coordorigin="3931,1761" coordsize="200,151" path="m3983,1910l3963,1910,3973,1912,3977,1912,3983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3962,1910l3948,1910,3957,1910,3962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4069,1761l4062,1763,4058,1766,4050,1777,4045,1782,4038,1789,4012,1815,3999,1829,3985,1845,3970,1862,3956,1876,3941,1890,3939,1892,3937,1894,3931,1902,3934,1908,3934,1908,3944,1910,3948,1910,3962,1910,3963,1910,3983,1910,3989,1908,3995,1907,4009,1907,4010,1906,4013,1905,4014,1894,4031,1879,4075,1834,4109,1796,4116,1789,4126,1782,4127,1780,4133,1773,4132,1767,4078,1767,4076,1767,4073,1767,4069,1761e" filled="t" fillcolor="#50535C" stroked="f">
                <v:path arrowok="t"/>
                <v:fill/>
              </v:shape>
              <v:shape style="position:absolute;left:3931;top:1761;width:200;height:151" coordorigin="3931,1761" coordsize="200,151" path="m4009,1907l3995,1907,4004,1908,4006,1908,4009,1907e" filled="t" fillcolor="#50535C" stroked="f">
                <v:path arrowok="t"/>
                <v:fill/>
              </v:shape>
              <v:shape style="position:absolute;left:3931;top:1761;width:200;height:151" coordorigin="3931,1761" coordsize="200,151" path="m4117,1761l4090,1764,4078,1767,4132,1767,4130,1762,4117,1761e" filled="t" fillcolor="#50535C" stroked="f">
                <v:path arrowok="t"/>
                <v:fill/>
              </v:shape>
            </v:group>
            <v:group style="position:absolute;left:4363;top:1760;width:204;height:146" coordorigin="4363,1760" coordsize="204,146">
              <v:shape style="position:absolute;left:4363;top:1760;width:204;height:146" coordorigin="4363,1760" coordsize="204,146" path="m4500,1760l4498,1761,4494,1765,4465,1794,4451,1808,4434,1825,4420,1839,4406,1853,4397,1862,4388,1872,4374,1883,4371,1887,4364,1893,4363,1897,4368,1904,4371,1906,4381,1905,4389,1905,4405,1901,4424,1901,4428,1900,4429,1900,4442,1900,4443,1899,4449,1892,4450,1891,4458,1884,4466,1877,4476,1866,4501,1839,4518,1821,4532,1807,4547,1794,4563,1781,4568,1778,4568,1771,4561,1765,4560,1764,4509,1764,4500,1760e" filled="t" fillcolor="#50535C" stroked="f">
                <v:path arrowok="t"/>
                <v:fill/>
              </v:shape>
              <v:shape style="position:absolute;left:4363;top:1760;width:204;height:146" coordorigin="4363,1760" coordsize="204,146" path="m4389,1905l4381,1905,4387,1905,4389,1905e" filled="t" fillcolor="#50535C" stroked="f">
                <v:path arrowok="t"/>
                <v:fill/>
              </v:shape>
              <v:shape style="position:absolute;left:4363;top:1760;width:204;height:146" coordorigin="4363,1760" coordsize="204,146" path="m4424,1901l4405,1901,4416,1904,4424,1901e" filled="t" fillcolor="#50535C" stroked="f">
                <v:path arrowok="t"/>
                <v:fill/>
              </v:shape>
              <v:shape style="position:absolute;left:4363;top:1760;width:204;height:146" coordorigin="4363,1760" coordsize="204,146" path="m4442,1900l4429,1900,4437,1903,4442,1900e" filled="t" fillcolor="#50535C" stroked="f">
                <v:path arrowok="t"/>
                <v:fill/>
              </v:shape>
              <v:shape style="position:absolute;left:4363;top:1760;width:204;height:146" coordorigin="4363,1760" coordsize="204,146" path="m4557,1762l4544,1762,4533,1763,4515,1763,4509,1764,4560,1764,4559,1763,4559,1763,4533,1763,4559,1763,4557,1762e" filled="t" fillcolor="#50535C" stroked="f">
                <v:path arrowok="t"/>
                <v:fill/>
              </v:shape>
            </v:group>
            <v:group style="position:absolute;left:3217;top:1760;width:200;height:149" coordorigin="3217,1760" coordsize="200,149">
              <v:shape style="position:absolute;left:3217;top:1760;width:200;height:149" coordorigin="3217,1760" coordsize="200,149" path="m3347,1762l3344,1763,3340,1767,3338,1769,3294,1817,3282,1830,3265,1848,3230,1884,3223,1890,3217,1900,3225,1908,3234,1909,3253,1903,3263,1900,3300,1900,3304,1892,3306,1890,3353,1842,3383,1809,3396,1794,3411,1780,3417,1775,3417,1770,3413,1766,3360,1766,3347,1762e" filled="t" fillcolor="#50535C" stroked="f">
                <v:path arrowok="t"/>
                <v:fill/>
              </v:shape>
              <v:shape style="position:absolute;left:3217;top:1760;width:200;height:149" coordorigin="3217,1760" coordsize="200,149" path="m3297,1902l3282,1902,3294,1902,3297,1902e" filled="t" fillcolor="#50535C" stroked="f">
                <v:path arrowok="t"/>
                <v:fill/>
              </v:shape>
              <v:shape style="position:absolute;left:3217;top:1760;width:200;height:149" coordorigin="3217,1760" coordsize="200,149" path="m3300,1900l3263,1900,3278,1902,3297,1902,3300,1901,3300,1900e" filled="t" fillcolor="#50535C" stroked="f">
                <v:path arrowok="t"/>
                <v:fill/>
              </v:shape>
              <v:shape style="position:absolute;left:3217;top:1760;width:200;height:149" coordorigin="3217,1760" coordsize="200,149" path="m3404,1760l3386,1762,3360,1766,3413,1766,3408,1762,3404,1760e" filled="t" fillcolor="#50535C" stroked="f">
                <v:path arrowok="t"/>
                <v:fill/>
              </v:shape>
            </v:group>
            <v:group style="position:absolute;left:3363;top:1762;width:198;height:147" coordorigin="3363,1762" coordsize="198,147">
              <v:shape style="position:absolute;left:3363;top:1762;width:198;height:147" coordorigin="3363,1762" coordsize="198,147" path="m3493,1762l3492,1763,3481,1773,3464,1792,3450,1807,3436,1821,3427,1829,3418,1837,3407,1850,3404,1854,3395,1864,3366,1895,3364,1897,3363,1901,3363,1903,3366,1908,3373,1910,3378,1907,3379,1906,3388,1904,3411,1901,3440,1901,3440,1901,3445,1896,3470,1871,3487,1854,3500,1840,3530,1808,3543,1793,3557,1779,3561,1776,3561,1769,3555,1766,3513,1766,3503,1766,3493,1762e" filled="t" fillcolor="#50535C" stroked="f">
                <v:path arrowok="t"/>
                <v:fill/>
              </v:shape>
              <v:shape style="position:absolute;left:3363;top:1762;width:198;height:147" coordorigin="3363,1762" coordsize="198,147" path="m3440,1901l3411,1901,3429,1901,3436,1903,3440,1901e" filled="t" fillcolor="#50535C" stroked="f">
                <v:path arrowok="t"/>
                <v:fill/>
              </v:shape>
              <v:shape style="position:absolute;left:3363;top:1762;width:198;height:147" coordorigin="3363,1762" coordsize="198,147" path="m3530,1764l3513,1766,3555,1766,3553,1765,3551,1764,3538,1764,3530,1764e" filled="t" fillcolor="#50535C" stroked="f">
                <v:path arrowok="t"/>
                <v:fill/>
              </v:shape>
              <v:shape style="position:absolute;left:3363;top:1762;width:198;height:147" coordorigin="3363,1762" coordsize="198,147" path="m3548,1763l3538,1764,3551,1764,3548,1763e" filled="t" fillcolor="#50535C" stroked="f">
                <v:path arrowok="t"/>
                <v:fill/>
              </v:shape>
            </v:group>
            <v:group style="position:absolute;left:3789;top:1761;width:202;height:151" coordorigin="3789,1761" coordsize="202,151">
              <v:shape style="position:absolute;left:3789;top:1761;width:202;height:151" coordorigin="3789,1761" coordsize="202,151" path="m3924,1761l3924,1761,3914,1769,3911,1772,3907,1777,3854,1835,3842,1847,3823,1867,3792,1896,3790,1899,3789,1904,3790,1907,3796,1909,3800,1912,3803,1908,3805,1906,3808,1905,3849,1902,3855,1902,3861,1902,3872,1901,3876,1899,3883,1888,3888,1883,3915,1854,3929,1840,3944,1823,3958,1809,3972,1795,3987,1782,3989,1781,3990,1780,3991,1776,3992,1774,3990,1769,3941,1769,3936,1769,3924,1761e" filled="t" fillcolor="#50535C" stroked="f">
                <v:path arrowok="t"/>
                <v:fill/>
              </v:shape>
              <v:shape style="position:absolute;left:3789;top:1761;width:202;height:151" coordorigin="3789,1761" coordsize="202,151" path="m3855,1902l3849,1902,3849,1902,3855,1902e" filled="t" fillcolor="#50535C" stroked="f">
                <v:path arrowok="t"/>
                <v:fill/>
              </v:shape>
              <v:shape style="position:absolute;left:3789;top:1761;width:202;height:151" coordorigin="3789,1761" coordsize="202,151" path="m3984,1763l3967,1766,3957,1768,3941,1769,3990,1769,3989,1766,3984,1763e" filled="t" fillcolor="#50535C" stroked="f">
                <v:path arrowok="t"/>
                <v:fill/>
              </v:shape>
            </v:group>
            <v:group style="position:absolute;left:3509;top:1763;width:199;height:149" coordorigin="3509,1763" coordsize="199,149">
              <v:shape style="position:absolute;left:3509;top:1763;width:199;height:149" coordorigin="3509,1763" coordsize="199,149" path="m3637,1763l3633,1767,3629,1770,3607,1793,3563,1840,3548,1857,3518,1890,3515,1893,3509,1899,3509,1904,3513,1910,3521,1912,3528,1906,3544,1904,3551,1903,3562,1902,3579,1902,3587,1901,3589,1901,3594,1894,3598,1888,3608,1876,3636,1847,3641,1841,3647,1835,3659,1821,3667,1814,3683,1797,3692,1787,3703,1779,3705,1778,3706,1776,3707,1774,3705,1769,3705,1768,3655,1768,3646,1768,3637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589,1901e" filled="t" fillcolor="#50535C" stroked="f">
                <v:path arrowok="t"/>
                <v:fill/>
              </v:shape>
              <v:shape style="position:absolute;left:3509;top:1763;width:199;height:149" coordorigin="3509,1763" coordsize="199,149" path="m3668,1765l3655,1768,3705,1768,3704,1767,3687,1767,3682,1766,3673,1766,3668,1765e" filled="t" fillcolor="#50535C" stroked="f">
                <v:path arrowok="t"/>
                <v:fill/>
              </v:shape>
              <v:shape style="position:absolute;left:3509;top:1763;width:199;height:149" coordorigin="3509,1763" coordsize="199,149" path="m3693,1763l3687,1767,3704,1767,3702,1765,3696,1763,3693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682,1766l3673,1766,3682,1766,3682,1766e" filled="t" fillcolor="#50535C" stroked="f">
                <v:path arrowok="t"/>
                <v:fill/>
              </v:shape>
            </v:group>
            <v:group style="position:absolute;left:4506;top:1763;width:194;height:144" coordorigin="4506,1763" coordsize="194,144">
              <v:shape style="position:absolute;left:4506;top:1763;width:194;height:144" coordorigin="4506,1763" coordsize="194,144" path="m4578,1904l4564,1904,4575,1907,4576,1905,4578,1904e" filled="t" fillcolor="#50535C" stroked="f">
                <v:path arrowok="t"/>
                <v:fill/>
              </v:shape>
              <v:shape style="position:absolute;left:4506;top:1763;width:194;height:144" coordorigin="4506,1763" coordsize="194,144" path="m4552,1905l4525,1905,4528,1906,4535,1906,4539,1907,4552,1905e" filled="t" fillcolor="#50535C" stroked="f">
                <v:path arrowok="t"/>
                <v:fill/>
              </v:shape>
              <v:shape style="position:absolute;left:4506;top:1763;width:194;height:144" coordorigin="4506,1763" coordsize="194,144" path="m4636,1763l4632,1765,4623,1774,4618,1780,4566,1836,4518,1882,4508,1892,4507,1894,4506,1895,4509,1902,4514,1906,4525,1905,4552,1905,4564,1904,4578,1904,4587,1895,4635,1846,4643,1836,4657,1821,4671,1807,4686,1794,4701,1781,4701,1768,4700,1767,4670,1767,4665,1766,4647,1766,4644,1766,4636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82,1763l4670,1767,4700,1767,4698,1764,4685,1764,4682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60,1765l4647,1766,4665,1766,4660,1765e" filled="t" fillcolor="#50535C" stroked="f">
                <v:path arrowok="t"/>
                <v:fill/>
              </v:shape>
            </v:group>
            <v:group style="position:absolute;left:3071;top:1764;width:190;height:146" coordorigin="3071,1764" coordsize="190,146">
              <v:shape style="position:absolute;left:3071;top:1764;width:190;height:146" coordorigin="3071,1764" coordsize="190,146" path="m3196,1767l3194,1769,3091,1876,3084,1884,3076,1893,3075,1893,3071,1899,3073,1905,3081,1909,3085,1910,3100,1908,3110,1907,3127,1904,3133,1903,3150,1903,3154,1897,3158,1891,3167,1883,3179,1869,3194,1852,3205,1841,3223,1821,3235,1806,3261,1774,3259,1772,3259,1771,3213,1771,3196,1767e" filled="t" fillcolor="#50535C" stroked="f">
                <v:path arrowok="t"/>
                <v:fill/>
              </v:shape>
              <v:shape style="position:absolute;left:3071;top:1764;width:190;height:146" coordorigin="3071,1764" coordsize="190,146" path="m3150,1903l3133,1903,3144,1908,3147,1907,3150,1903e" filled="t" fillcolor="#50535C" stroked="f">
                <v:path arrowok="t"/>
                <v:fill/>
              </v:shape>
              <v:shape style="position:absolute;left:3071;top:1764;width:190;height:146" coordorigin="3071,1764" coordsize="190,146" path="m3244,1764l3225,1769,3213,1771,3259,1771,3258,1769,3250,1766,3244,1764e" filled="t" fillcolor="#50535C" stroked="f">
                <v:path arrowok="t"/>
                <v:fill/>
              </v:shape>
            </v:group>
            <v:group style="position:absolute;left:2644;top:1768;width:196;height:143" coordorigin="2644,1768" coordsize="196,143">
              <v:shape style="position:absolute;left:2644;top:1768;width:196;height:143" coordorigin="2644,1768" coordsize="196,143" path="m2775,1768l2772,1770,2769,1772,2712,1830,2684,1859,2670,1873,2663,1881,2657,1889,2644,1899,2645,1905,2656,1910,2663,1910,2674,1908,2677,1906,2687,1905,2695,1901,2721,1901,2723,1899,2724,1898,2744,1874,2759,1858,2771,1846,2789,1828,2839,1775,2837,1773,2836,1772,2816,1772,2809,1771,2793,1770,2784,1769,2775,1768e" filled="t" fillcolor="#50535C" stroked="f">
                <v:path arrowok="t"/>
                <v:fill/>
              </v:shape>
              <v:shape style="position:absolute;left:2644;top:1768;width:196;height:143" coordorigin="2644,1768" coordsize="196,143" path="m2721,1901l2695,1901,2710,1910,2716,1906,2721,1901e" filled="t" fillcolor="#50535C" stroked="f">
                <v:path arrowok="t"/>
                <v:fill/>
              </v:shape>
              <v:shape style="position:absolute;left:2644;top:1768;width:196;height:143" coordorigin="2644,1768" coordsize="196,143" path="m2826,1770l2816,1772,2836,1772,2835,1771,2830,1770,2826,1770e" filled="t" fillcolor="#50535C" stroked="f">
                <v:path arrowok="t"/>
                <v:fill/>
              </v:shape>
            </v:group>
            <v:group style="position:absolute;left:7667;top:1761;width:208;height:154" coordorigin="7667,1761" coordsize="208,154">
              <v:shape style="position:absolute;left:7667;top:1761;width:208;height:154" coordorigin="7667,1761" coordsize="208,154" path="m7804,1761l7802,1764,7799,1766,7791,1775,7780,1787,7766,1801,7747,1819,7719,1847,7713,1853,7708,1859,7694,1873,7680,1888,7667,1903,7667,1905,7671,1914,7674,1916,7684,1910,7686,1909,7695,1908,7702,1908,7720,1906,7756,1906,7761,1901,7764,1898,7773,1888,7813,1843,7826,1828,7840,1813,7853,1798,7868,1784,7875,1779,7874,1775,7869,1769,7814,1769,7811,1768,7807,1764,7806,1763,7804,1761e" filled="t" fillcolor="#50535C" stroked="f">
                <v:path arrowok="t"/>
                <v:fill/>
              </v:shape>
              <v:shape style="position:absolute;left:7667;top:1761;width:208;height:154" coordorigin="7667,1761" coordsize="208,154" path="m7756,1906l7720,1906,7732,1907,7749,1909,7754,1908,7756,1906e" filled="t" fillcolor="#50535C" stroked="f">
                <v:path arrowok="t"/>
                <v:fill/>
              </v:shape>
              <v:shape style="position:absolute;left:7667;top:1761;width:208;height:154" coordorigin="7667,1761" coordsize="208,154" path="m7702,1908l7695,1908,7701,1908,7702,1908e" filled="t" fillcolor="#50535C" stroked="f">
                <v:path arrowok="t"/>
                <v:fill/>
              </v:shape>
              <v:shape style="position:absolute;left:7667;top:1761;width:208;height:154" coordorigin="7667,1761" coordsize="208,154" path="m7843,1765l7830,1767,7824,1768,7814,1769,7869,1769,7868,1769,7848,1769,7843,1765e" filled="t" fillcolor="#50535C" stroked="f">
                <v:path arrowok="t"/>
                <v:fill/>
              </v:shape>
              <v:shape style="position:absolute;left:7667;top:1761;width:208;height:154" coordorigin="7667,1761" coordsize="208,154" path="m7858,1766l7848,1769,7868,1769,7866,1766,7862,1766,7858,1766e" filled="t" fillcolor="#50535C" stroked="f">
                <v:path arrowok="t"/>
                <v:fill/>
              </v:shape>
              <v:shape style="position:absolute;left:7667;top:1761;width:208;height:154" coordorigin="7667,1761" coordsize="208,154" path="m7866,1766l7862,1766,7866,1766e" filled="t" fillcolor="#50535C" stroked="f">
                <v:path arrowok="t"/>
                <v:fill/>
              </v:shape>
            </v:group>
            <v:group style="position:absolute;left:6802;top:1767;width:206;height:144" coordorigin="6802,1767" coordsize="206,144">
              <v:shape style="position:absolute;left:6802;top:1767;width:206;height:144" coordorigin="6802,1767" coordsize="206,144" path="m6935,1767l6931,1769,6925,1772,6917,1783,6912,1788,6883,1817,6870,1832,6863,1842,6856,1851,6843,1859,6842,1861,6837,1867,6833,1870,6822,1882,6814,1890,6802,1904,6804,1909,6815,1911,6821,1911,6836,1909,6844,1907,6860,1904,6868,1904,6898,1904,6902,1899,6906,1894,6912,1886,6923,1873,6940,1855,6953,1841,6996,1790,7000,1786,7009,1777,7007,1772,6951,1772,6943,1771,6941,1769,6937,1767,6936,1767,6935,1767e" filled="t" fillcolor="#50535C" stroked="f">
                <v:path arrowok="t"/>
                <v:fill/>
              </v:shape>
              <v:shape style="position:absolute;left:6802;top:1767;width:206;height:144" coordorigin="6802,1767" coordsize="206,144" path="m6898,1904l6868,1904,6881,1909,6887,1909,6895,1906,6897,1905,6898,1904e" filled="t" fillcolor="#50535C" stroked="f">
                <v:path arrowok="t"/>
                <v:fill/>
              </v:shape>
              <v:shape style="position:absolute;left:6802;top:1767;width:206;height:144" coordorigin="6802,1767" coordsize="206,144" path="m6992,1768l6984,1770,6981,1770,6966,1771,6956,1772,6951,1772,7007,1772,7007,1772,6996,1768,6992,1768e" filled="t" fillcolor="#50535C" stroked="f">
                <v:path arrowok="t"/>
                <v:fill/>
              </v:shape>
              <v:shape style="position:absolute;left:6802;top:1767;width:206;height:144" coordorigin="6802,1767" coordsize="206,144" path="m6937,1767l6936,1767,6937,1767e" filled="t" fillcolor="#50535C" stroked="f">
                <v:path arrowok="t"/>
                <v:fill/>
              </v:shape>
            </v:group>
            <v:group style="position:absolute;left:8094;top:1759;width:210;height:152" coordorigin="8094,1759" coordsize="210,152">
              <v:shape style="position:absolute;left:8094;top:1759;width:210;height:152" coordorigin="8094,1759" coordsize="210,152" path="m8233,1759l8230,1761,8208,1783,8190,1801,8178,1815,8164,1830,8148,1846,8134,1860,8119,1874,8105,1888,8102,1890,8099,1893,8094,1898,8094,1900,8098,1908,8102,1911,8112,1908,8138,1908,8143,1906,8149,1906,8171,1906,8171,1906,8181,1895,8195,1881,8210,1868,8212,1866,8213,1864,8223,1854,8231,1844,8241,1835,8255,1821,8300,1778,8302,1775,8303,1773,8301,1766,8248,1766,8242,1765,8233,1759e" filled="t" fillcolor="#50535C" stroked="f">
                <v:path arrowok="t"/>
                <v:fill/>
              </v:shape>
              <v:shape style="position:absolute;left:8094;top:1759;width:210;height:152" coordorigin="8094,1759" coordsize="210,152" path="m8138,1908l8112,1908,8117,1909,8127,1910,8133,1910,8138,1908e" filled="t" fillcolor="#50535C" stroked="f">
                <v:path arrowok="t"/>
                <v:fill/>
              </v:shape>
              <v:shape style="position:absolute;left:8094;top:1759;width:210;height:152" coordorigin="8094,1759" coordsize="210,152" path="m8171,1906l8149,1906,8158,1906,8162,1908,8166,1910,8169,1908,8171,1906e" filled="t" fillcolor="#50535C" stroked="f">
                <v:path arrowok="t"/>
                <v:fill/>
              </v:shape>
              <v:shape style="position:absolute;left:8094;top:1759;width:210;height:152" coordorigin="8094,1759" coordsize="210,152" path="m8256,1763l8255,1764,8248,1766,8301,1766,8301,1766,8268,1766,8256,1763e" filled="t" fillcolor="#50535C" stroked="f">
                <v:path arrowok="t"/>
                <v:fill/>
              </v:shape>
              <v:shape style="position:absolute;left:8094;top:1759;width:210;height:152" coordorigin="8094,1759" coordsize="210,152" path="m8299,1761l8278,1762,8268,1766,8301,1766,8300,1762,8299,1761e" filled="t" fillcolor="#50535C" stroked="f">
                <v:path arrowok="t"/>
                <v:fill/>
              </v:shape>
            </v:group>
            <v:group style="position:absolute;left:8240;top:1758;width:211;height:150" coordorigin="8240,1758" coordsize="211,150">
              <v:shape style="position:absolute;left:8240;top:1758;width:211;height:150" coordorigin="8240,1758" coordsize="211,150" path="m8380,1758l8371,1767,8363,1775,8348,1792,8306,1832,8292,1846,8285,1854,8278,1861,8266,1869,8264,1871,8253,1881,8247,1888,8245,1890,8240,1897,8240,1901,8246,1906,8250,1907,8256,1904,8259,1903,8304,1902,8320,1902,8333,1889,8363,1859,8365,1857,8370,1854,8382,1843,8396,1829,8428,1796,8442,1782,8448,1777,8451,1772,8445,1764,8404,1764,8397,1764,8390,1764,8380,1758e" filled="t" fillcolor="#50535C" stroked="f">
                <v:path arrowok="t"/>
                <v:fill/>
              </v:shape>
              <v:shape style="position:absolute;left:8240;top:1758;width:211;height:150" coordorigin="8240,1758" coordsize="211,150" path="m8320,1902l8304,1902,8305,1902,8314,1906,8319,1903,8320,1902e" filled="t" fillcolor="#50535C" stroked="f">
                <v:path arrowok="t"/>
                <v:fill/>
              </v:shape>
              <v:shape style="position:absolute;left:8240;top:1758;width:211;height:150" coordorigin="8240,1758" coordsize="211,150" path="m8432,1760l8421,1763,8404,1764,8445,1764,8439,1761,8432,1760e" filled="t" fillcolor="#50535C" stroked="f">
                <v:path arrowok="t"/>
                <v:fill/>
              </v:shape>
            </v:group>
            <v:group style="position:absolute;left:6952;top:1764;width:203;height:153" coordorigin="6952,1764" coordsize="203,153">
              <v:shape style="position:absolute;left:6952;top:1764;width:203;height:153" coordorigin="6952,1764" coordsize="203,153" path="m7086,1765l7082,1766,7074,1774,7059,1788,7028,1817,7027,1818,6995,1855,6980,1871,6968,1887,6955,1902,6952,1904,6952,1907,6955,1915,6959,1917,6966,1915,6968,1915,6970,1914,6990,1912,7010,1910,7012,1910,7028,1910,7032,1904,7035,1901,7043,1892,7050,1885,7062,1872,7068,1864,7076,1857,7089,1844,7103,1828,7115,1812,7128,1797,7134,1790,7141,1785,7155,1775,7153,1768,7149,1766,7127,1766,7126,1766,7109,1766,7103,1766,7097,1766,7086,1765e" filled="t" fillcolor="#50535C" stroked="f">
                <v:path arrowok="t"/>
                <v:fill/>
              </v:shape>
              <v:shape style="position:absolute;left:6952;top:1764;width:203;height:153" coordorigin="6952,1764" coordsize="203,153" path="m7028,1910l7012,1910,7015,1911,7025,1914,7026,1913,7028,1910e" filled="t" fillcolor="#50535C" stroked="f">
                <v:path arrowok="t"/>
                <v:fill/>
              </v:shape>
              <v:shape style="position:absolute;left:6952;top:1764;width:203;height:153" coordorigin="6952,1764" coordsize="203,153" path="m7141,1764l7133,1766,7127,1766,7149,1766,7144,1764,7141,1764e" filled="t" fillcolor="#50535C" stroked="f">
                <v:path arrowok="t"/>
                <v:fill/>
              </v:shape>
              <v:shape style="position:absolute;left:6952;top:1764;width:203;height:153" coordorigin="6952,1764" coordsize="203,153" path="m7117,1766l7113,1766,7109,1766,7109,1766,7126,1766,7117,1766e" filled="t" fillcolor="#50535C" stroked="f">
                <v:path arrowok="t"/>
                <v:fill/>
              </v:shape>
            </v:group>
            <v:group style="position:absolute;left:7954;top:1761;width:200;height:151" coordorigin="7954,1761" coordsize="200,151">
              <v:shape style="position:absolute;left:7954;top:1761;width:200;height:151" coordorigin="7954,1761" coordsize="200,151" path="m8006,1910l7986,1910,7996,1912,8001,1912,8006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7985,1910l7971,1910,7980,1910,7985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8092,1761l8085,1763,8081,1766,8073,1777,8068,1782,8062,1789,8035,1815,8022,1829,8008,1845,7993,1862,7979,1876,7965,1890,7963,1892,7960,1894,7954,1902,7957,1908,7957,1908,7967,1910,7971,1910,7985,1910,7986,1910,8006,1910,8012,1908,8018,1907,8032,1907,8033,1906,8036,1905,8038,1894,8054,1879,8099,1834,8132,1796,8139,1789,8149,1782,8150,1780,8156,1773,8155,1767,8101,1767,8099,1767,8097,1767,8092,1761e" filled="t" fillcolor="#50535C" stroked="f">
                <v:path arrowok="t"/>
                <v:fill/>
              </v:shape>
              <v:shape style="position:absolute;left:7954;top:1761;width:200;height:151" coordorigin="7954,1761" coordsize="200,151" path="m8032,1907l8018,1907,8027,1908,8030,1908,8032,1907e" filled="t" fillcolor="#50535C" stroked="f">
                <v:path arrowok="t"/>
                <v:fill/>
              </v:shape>
              <v:shape style="position:absolute;left:7954;top:1761;width:200;height:151" coordorigin="7954,1761" coordsize="200,151" path="m8140,1761l8113,1764,8101,1767,8155,1767,8153,1762,8140,1761e" filled="t" fillcolor="#50535C" stroked="f">
                <v:path arrowok="t"/>
                <v:fill/>
              </v:shape>
            </v:group>
            <v:group style="position:absolute;left:8387;top:1760;width:204;height:146" coordorigin="8387,1760" coordsize="204,146">
              <v:shape style="position:absolute;left:8387;top:1760;width:204;height:146" coordorigin="8387,1760" coordsize="204,146" path="m8523,1760l8521,1761,8517,1765,8488,1794,8474,1808,8458,1825,8443,1839,8429,1853,8420,1862,8411,1872,8397,1883,8394,1887,8387,1893,8387,1897,8392,1904,8395,1906,8405,1905,8413,1905,8428,1901,8447,1901,8451,1900,8452,1900,8465,1900,8467,1899,8472,1892,8473,1891,8481,1884,8489,1877,8499,1866,8524,1839,8541,1821,8555,1807,8570,1794,8586,1781,8591,1778,8591,1771,8585,1765,8583,1764,8532,1764,8523,1760e" filled="t" fillcolor="#50535C" stroked="f">
                <v:path arrowok="t"/>
                <v:fill/>
              </v:shape>
              <v:shape style="position:absolute;left:8387;top:1760;width:204;height:146" coordorigin="8387,1760" coordsize="204,146" path="m8413,1905l8405,1905,8411,1905,8413,1905e" filled="t" fillcolor="#50535C" stroked="f">
                <v:path arrowok="t"/>
                <v:fill/>
              </v:shape>
              <v:shape style="position:absolute;left:8387;top:1760;width:204;height:146" coordorigin="8387,1760" coordsize="204,146" path="m8447,1901l8428,1901,8440,1904,8447,1901e" filled="t" fillcolor="#50535C" stroked="f">
                <v:path arrowok="t"/>
                <v:fill/>
              </v:shape>
              <v:shape style="position:absolute;left:8387;top:1760;width:204;height:146" coordorigin="8387,1760" coordsize="204,146" path="m8465,1900l8452,1900,8461,1903,8465,1900e" filled="t" fillcolor="#50535C" stroked="f">
                <v:path arrowok="t"/>
                <v:fill/>
              </v:shape>
              <v:shape style="position:absolute;left:8387;top:1760;width:204;height:146" coordorigin="8387,1760" coordsize="204,146" path="m8580,1762l8568,1762,8557,1763,8539,1763,8532,1764,8583,1764,8582,1763,8582,1763,8557,1763,8582,1763,8580,1762e" filled="t" fillcolor="#50535C" stroked="f">
                <v:path arrowok="t"/>
                <v:fill/>
              </v:shape>
            </v:group>
            <v:group style="position:absolute;left:7241;top:1760;width:200;height:149" coordorigin="7241,1760" coordsize="200,149">
              <v:shape style="position:absolute;left:7241;top:1760;width:200;height:149" coordorigin="7241,1760" coordsize="200,149" path="m7370,1762l7367,1763,7363,1767,7362,1769,7317,1817,7305,1830,7288,1848,7253,1884,7246,1890,7241,1900,7248,1908,7257,1909,7276,1903,7286,1900,7324,1900,7327,1892,7329,1890,7377,1842,7406,1809,7420,1794,7434,1780,7440,1775,7440,1770,7436,1766,7384,1766,7370,176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0,1902l7306,1902,7317,1902,7320,190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4,1900l7286,1900,7301,1902,7320,1902,7323,1901,7324,1900e" filled="t" fillcolor="#50535C" stroked="f">
                <v:path arrowok="t"/>
                <v:fill/>
              </v:shape>
              <v:shape style="position:absolute;left:7241;top:1760;width:200;height:149" coordorigin="7241,1760" coordsize="200,149" path="m7427,1760l7409,1762,7384,1766,7436,1766,7431,1762,7427,1760e" filled="t" fillcolor="#50535C" stroked="f">
                <v:path arrowok="t"/>
                <v:fill/>
              </v:shape>
            </v:group>
            <v:group style="position:absolute;left:7386;top:1762;width:198;height:147" coordorigin="7386,1762" coordsize="198,147">
              <v:shape style="position:absolute;left:7386;top:1762;width:198;height:147" coordorigin="7386,1762" coordsize="198,147" path="m7516,1762l7515,1763,7505,1773,7487,1792,7473,1807,7459,1821,7450,1829,7441,1837,7430,1850,7428,1854,7418,1864,7390,1895,7388,1897,7386,1901,7386,1903,7389,1908,7396,1910,7401,1907,7403,1906,7411,1904,7434,1901,7463,1901,7464,1901,7468,1896,7493,1871,7511,1854,7523,1840,7553,1808,7566,1793,7580,1779,7584,1776,7584,1769,7578,1766,7536,1766,7526,1766,7516,1762e" filled="t" fillcolor="#50535C" stroked="f">
                <v:path arrowok="t"/>
                <v:fill/>
              </v:shape>
              <v:shape style="position:absolute;left:7386;top:1762;width:198;height:147" coordorigin="7386,1762" coordsize="198,147" path="m7463,1901l7434,1901,7453,1901,7459,1903,7463,1901e" filled="t" fillcolor="#50535C" stroked="f">
                <v:path arrowok="t"/>
                <v:fill/>
              </v:shape>
              <v:shape style="position:absolute;left:7386;top:1762;width:198;height:147" coordorigin="7386,1762" coordsize="198,147" path="m7554,1764l7536,1766,7578,1766,7576,1765,7574,1764,7561,1764,7554,1764e" filled="t" fillcolor="#50535C" stroked="f">
                <v:path arrowok="t"/>
                <v:fill/>
              </v:shape>
              <v:shape style="position:absolute;left:7386;top:1762;width:198;height:147" coordorigin="7386,1762" coordsize="198,147" path="m7572,1763l7561,1764,7574,1764,7572,1763e" filled="t" fillcolor="#50535C" stroked="f">
                <v:path arrowok="t"/>
                <v:fill/>
              </v:shape>
            </v:group>
            <v:group style="position:absolute;left:7812;top:1761;width:202;height:151" coordorigin="7812,1761" coordsize="202,151">
              <v:shape style="position:absolute;left:7812;top:1761;width:202;height:151" coordorigin="7812,1761" coordsize="202,151" path="m7947,1761l7947,1761,7937,1769,7935,1772,7930,1777,7877,1835,7865,1847,7846,1867,7815,1896,7814,1899,7812,1904,7813,1907,7820,1909,7823,1912,7827,1908,7829,1906,7831,1905,7872,1902,7879,1902,7884,1902,7896,1901,7899,1899,7907,1888,7911,1883,7938,1854,7952,1840,7967,1823,7981,1809,7995,1795,8011,1782,8012,1781,8013,1780,8014,1776,8015,1774,8014,1769,7964,1769,7959,1769,7947,1761e" filled="t" fillcolor="#50535C" stroked="f">
                <v:path arrowok="t"/>
                <v:fill/>
              </v:shape>
              <v:shape style="position:absolute;left:7812;top:1761;width:202;height:151" coordorigin="7812,1761" coordsize="202,151" path="m7879,1902l7872,1902,7872,1902,7879,1902e" filled="t" fillcolor="#50535C" stroked="f">
                <v:path arrowok="t"/>
                <v:fill/>
              </v:shape>
              <v:shape style="position:absolute;left:7812;top:1761;width:202;height:151" coordorigin="7812,1761" coordsize="202,151" path="m8008,1763l7990,1766,7980,1768,7964,1769,8014,1769,8013,1766,8008,1763e" filled="t" fillcolor="#50535C" stroked="f">
                <v:path arrowok="t"/>
                <v:fill/>
              </v:shape>
            </v:group>
            <v:group style="position:absolute;left:7532;top:1763;width:199;height:149" coordorigin="7532,1763" coordsize="199,149">
              <v:shape style="position:absolute;left:7532;top:1763;width:199;height:149" coordorigin="7532,1763" coordsize="199,149" path="m7660,1763l7656,1767,7652,1770,7631,1793,7586,1840,7571,1857,7541,1890,7538,1893,7532,1899,7532,1904,7536,1910,7544,1912,7552,1906,7567,1904,7574,1903,7585,1902,7602,1902,7611,1901,7612,1901,7617,1894,7621,1888,7631,1876,7659,1847,7665,1841,7670,1835,7683,1821,7690,1814,7707,1797,7715,1787,7726,1779,7728,1778,7729,1776,7731,1774,7729,1769,7728,1768,7679,1768,7670,1768,7660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612,1901e" filled="t" fillcolor="#50535C" stroked="f">
                <v:path arrowok="t"/>
                <v:fill/>
              </v:shape>
              <v:shape style="position:absolute;left:7532;top:1763;width:199;height:149" coordorigin="7532,1763" coordsize="199,149" path="m7692,1765l7679,1768,7728,1768,7727,1767,7710,1767,7705,1766,7696,1766,7692,1765e" filled="t" fillcolor="#50535C" stroked="f">
                <v:path arrowok="t"/>
                <v:fill/>
              </v:shape>
              <v:shape style="position:absolute;left:7532;top:1763;width:199;height:149" coordorigin="7532,1763" coordsize="199,149" path="m7716,1763l7710,1767,7727,1767,7726,1765,7719,1763,7716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705,1766l7696,1766,7705,1766,7705,1766e" filled="t" fillcolor="#50535C" stroked="f">
                <v:path arrowok="t"/>
                <v:fill/>
              </v:shape>
            </v:group>
            <v:group style="position:absolute;left:8529;top:1763;width:194;height:144" coordorigin="8529,1763" coordsize="194,144">
              <v:shape style="position:absolute;left:8529;top:1763;width:194;height:144" coordorigin="8529,1763" coordsize="194,144" path="m8602,1904l8587,1904,8598,1907,8600,1905,8602,1904e" filled="t" fillcolor="#50535C" stroked="f">
                <v:path arrowok="t"/>
                <v:fill/>
              </v:shape>
              <v:shape style="position:absolute;left:8529;top:1763;width:194;height:144" coordorigin="8529,1763" coordsize="194,144" path="m8575,1905l8548,1905,8552,1906,8558,1906,8562,1907,8575,1905e" filled="t" fillcolor="#50535C" stroked="f">
                <v:path arrowok="t"/>
                <v:fill/>
              </v:shape>
              <v:shape style="position:absolute;left:8529;top:1763;width:194;height:144" coordorigin="8529,1763" coordsize="194,144" path="m8659,1763l8656,1765,8647,1774,8641,1780,8589,1836,8542,1882,8531,1892,8530,1894,8529,1895,8533,1902,8537,1906,8548,1905,8575,1905,8587,1904,8602,1904,8610,1895,8658,1846,8667,1836,8680,1821,8694,1807,8709,1794,8724,1781,8724,1768,8723,1767,8693,1767,8689,1766,8670,1766,8667,1766,8659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705,1763l8693,1767,8723,1767,8721,1764,8708,1764,8705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683,1765l8670,1766,8689,1766,8683,1765e" filled="t" fillcolor="#50535C" stroked="f">
                <v:path arrowok="t"/>
                <v:fill/>
              </v:shape>
            </v:group>
            <v:group style="position:absolute;left:7094;top:1764;width:190;height:146" coordorigin="7094,1764" coordsize="190,146">
              <v:shape style="position:absolute;left:7094;top:1764;width:190;height:146" coordorigin="7094,1764" coordsize="190,146" path="m7220,1767l7217,1769,7115,1876,7107,1884,7099,1893,7098,1893,7094,1899,7096,1905,7105,1909,7108,1910,7123,1908,7133,1907,7150,1904,7156,1903,7173,1903,7178,1897,7181,1891,7190,1883,7202,1869,7217,1852,7229,1841,7246,1821,7258,1806,7284,1774,7282,1772,7282,1771,7236,1771,7220,1767e" filled="t" fillcolor="#50535C" stroked="f">
                <v:path arrowok="t"/>
                <v:fill/>
              </v:shape>
              <v:shape style="position:absolute;left:7094;top:1764;width:190;height:146" coordorigin="7094,1764" coordsize="190,146" path="m7173,1903l7156,1903,7167,1908,7171,1907,7173,1903e" filled="t" fillcolor="#50535C" stroked="f">
                <v:path arrowok="t"/>
                <v:fill/>
              </v:shape>
              <v:shape style="position:absolute;left:7094;top:1764;width:190;height:146" coordorigin="7094,1764" coordsize="190,146" path="m7267,1764l7248,1769,7236,1771,7282,1771,7281,1769,7273,1766,7267,1764e" filled="t" fillcolor="#50535C" stroked="f">
                <v:path arrowok="t"/>
                <v:fill/>
              </v:shape>
            </v:group>
            <v:group style="position:absolute;left:6667;top:1768;width:196;height:143" coordorigin="6667,1768" coordsize="196,143">
              <v:shape style="position:absolute;left:6667;top:1768;width:196;height:143" coordorigin="6667,1768" coordsize="196,143" path="m6798,1768l6795,1770,6792,1772,6735,1830,6707,1859,6693,1873,6686,1881,6680,1889,6667,1899,6668,1905,6680,1910,6686,1910,6697,1908,6700,1906,6711,1905,6718,1901,6744,1901,6747,1899,6748,1898,6767,1874,6782,1858,6795,1846,6812,1828,6862,1775,6860,1773,6859,1772,6839,1772,6833,1771,6817,1770,6808,1769,6798,1768e" filled="t" fillcolor="#50535C" stroked="f">
                <v:path arrowok="t"/>
                <v:fill/>
              </v:shape>
              <v:shape style="position:absolute;left:6667;top:1768;width:196;height:143" coordorigin="6667,1768" coordsize="196,143" path="m6744,1901l6718,1901,6734,1910,6739,1906,6744,1901e" filled="t" fillcolor="#50535C" stroked="f">
                <v:path arrowok="t"/>
                <v:fill/>
              </v:shape>
              <v:shape style="position:absolute;left:6667;top:1768;width:196;height:143" coordorigin="6667,1768" coordsize="196,143" path="m6850,1770l6839,1772,6859,1772,6859,1771,6853,1770,6850,1770e" filled="t" fillcolor="#50535C" stroked="f">
                <v:path arrowok="t"/>
                <v:fill/>
              </v:shape>
            </v:group>
            <v:group style="position:absolute;left:9679;top:1761;width:208;height:154" coordorigin="9679,1761" coordsize="208,154">
              <v:shape style="position:absolute;left:9679;top:1761;width:208;height:154" coordorigin="9679,1761" coordsize="208,154" path="m9816,1761l9814,1764,9811,1766,9803,1775,9792,1787,9778,1801,9759,1819,9731,1847,9725,1853,9720,1859,9706,1873,9692,1888,9679,1903,9679,1905,9683,1914,9686,1916,9696,1910,9698,1909,9707,1908,9714,1908,9732,1906,9768,1906,9773,1901,9776,1898,9785,1888,9825,1843,9838,1828,9852,1813,9865,1798,9880,1784,9887,1779,9886,1775,9881,1769,9826,1769,9823,1768,9819,1764,9818,1763,9816,1761e" filled="t" fillcolor="#50535C" stroked="f">
                <v:path arrowok="t"/>
                <v:fill/>
              </v:shape>
              <v:shape style="position:absolute;left:9679;top:1761;width:208;height:154" coordorigin="9679,1761" coordsize="208,154" path="m9768,1906l9732,1906,9744,1907,9761,1909,9766,1908,9768,1906e" filled="t" fillcolor="#50535C" stroked="f">
                <v:path arrowok="t"/>
                <v:fill/>
              </v:shape>
              <v:shape style="position:absolute;left:9679;top:1761;width:208;height:154" coordorigin="9679,1761" coordsize="208,154" path="m9714,1908l9707,1908,9713,1908,9714,1908e" filled="t" fillcolor="#50535C" stroked="f">
                <v:path arrowok="t"/>
                <v:fill/>
              </v:shape>
              <v:shape style="position:absolute;left:9679;top:1761;width:208;height:154" coordorigin="9679,1761" coordsize="208,154" path="m9855,1765l9842,1767,9836,1768,9826,1769,9881,1769,9880,1769,9860,1769,9855,1765e" filled="t" fillcolor="#50535C" stroked="f">
                <v:path arrowok="t"/>
                <v:fill/>
              </v:shape>
              <v:shape style="position:absolute;left:9679;top:1761;width:208;height:154" coordorigin="9679,1761" coordsize="208,154" path="m9870,1766l9860,1769,9880,1769,9878,1766,9874,1766,9870,1766e" filled="t" fillcolor="#50535C" stroked="f">
                <v:path arrowok="t"/>
                <v:fill/>
              </v:shape>
              <v:shape style="position:absolute;left:9679;top:1761;width:208;height:154" coordorigin="9679,1761" coordsize="208,154" path="m9878,1766l9874,1766,9878,1766e" filled="t" fillcolor="#50535C" stroked="f">
                <v:path arrowok="t"/>
                <v:fill/>
              </v:shape>
            </v:group>
            <v:group style="position:absolute;left:8814;top:1767;width:206;height:144" coordorigin="8814,1767" coordsize="206,144">
              <v:shape style="position:absolute;left:8814;top:1767;width:206;height:144" coordorigin="8814,1767" coordsize="206,144" path="m8947,1767l8943,1769,8937,1772,8929,1783,8924,1788,8895,1817,8882,1832,8875,1842,8868,1851,8856,1859,8854,1861,8849,1867,8845,1870,8834,1882,8826,1890,8814,1904,8816,1909,8827,1911,8834,1911,8848,1909,8856,1907,8872,1904,8880,1904,8910,1904,8914,1899,8918,1894,8924,1886,8935,1873,8952,1855,8965,1841,9008,1790,9012,1786,9021,1777,9020,1772,8963,1772,8955,1771,8953,1769,8949,1767,8948,1767,8947,1767e" filled="t" fillcolor="#50535C" stroked="f">
                <v:path arrowok="t"/>
                <v:fill/>
              </v:shape>
              <v:shape style="position:absolute;left:8814;top:1767;width:206;height:144" coordorigin="8814,1767" coordsize="206,144" path="m8910,1904l8880,1904,8893,1909,8899,1909,8907,1906,8909,1905,8910,1904e" filled="t" fillcolor="#50535C" stroked="f">
                <v:path arrowok="t"/>
                <v:fill/>
              </v:shape>
              <v:shape style="position:absolute;left:8814;top:1767;width:206;height:144" coordorigin="8814,1767" coordsize="206,144" path="m9004,1768l8996,1770,8993,1770,8978,1771,8968,1772,8963,1772,9020,1772,9019,1772,9008,1768,9004,1768e" filled="t" fillcolor="#50535C" stroked="f">
                <v:path arrowok="t"/>
                <v:fill/>
              </v:shape>
              <v:shape style="position:absolute;left:8814;top:1767;width:206;height:144" coordorigin="8814,1767" coordsize="206,144" path="m8949,1767l8948,1767,8949,1767e" filled="t" fillcolor="#50535C" stroked="f">
                <v:path arrowok="t"/>
                <v:fill/>
              </v:shape>
            </v:group>
            <v:group style="position:absolute;left:10106;top:1759;width:210;height:152" coordorigin="10106,1759" coordsize="210,152">
              <v:shape style="position:absolute;left:10106;top:1759;width:210;height:152" coordorigin="10106,1759" coordsize="210,152" path="m10245,1759l10242,1761,10220,1783,10203,1801,10190,1815,10176,1830,10160,1846,10146,1860,10131,1874,10117,1888,10114,1890,10111,1893,10106,1898,10106,1900,10110,1908,10114,1911,10124,1908,10150,1908,10155,1906,10161,1906,10183,1906,10183,1906,10193,1895,10207,1881,10222,1868,10224,1866,10226,1864,10235,1854,10243,1844,10253,1835,10267,1821,10312,1778,10314,1775,10316,1773,10314,1766,10260,1766,10254,1765,10245,1759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50,1908l10124,1908,10129,1909,10139,1910,10145,1910,10150,1908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83,1906l10161,1906,10170,1906,10174,1908,10179,1910,10181,1908,10183,1906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268,1763l10267,1764,10260,1766,10314,1766,10313,1766,10280,1766,10268,1763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311,1761l10290,1762,10280,1766,10313,1766,10312,1762,10311,1761e" filled="t" fillcolor="#50535C" stroked="f">
                <v:path arrowok="t"/>
                <v:fill/>
              </v:shape>
            </v:group>
            <v:group style="position:absolute;left:10252;top:1758;width:211;height:150" coordorigin="10252,1758" coordsize="211,150">
              <v:shape style="position:absolute;left:10252;top:1758;width:211;height:150" coordorigin="10252,1758" coordsize="211,150" path="m10393,1758l10384,1767,10375,1775,10360,1792,10318,1832,10304,1846,10297,1854,10290,1861,10278,1869,10276,1871,10266,1881,10259,1888,10257,1890,10252,1897,10252,1901,10258,1906,10262,1907,10268,1904,10271,1903,10316,1902,10332,1902,10345,1889,10375,1859,10377,1857,10382,1854,10394,1843,10408,1829,10440,1796,10454,1782,10460,1777,10463,1772,10457,1764,10416,1764,10409,1764,10402,1764,10393,1758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332,1902l10316,1902,10317,1902,10326,1906,10331,1903,10332,1902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444,1760l10433,1763,10416,1764,10457,1764,10451,1761,10444,1760e" filled="t" fillcolor="#50535C" stroked="f">
                <v:path arrowok="t"/>
                <v:fill/>
              </v:shape>
            </v:group>
            <v:group style="position:absolute;left:8964;top:1764;width:203;height:153" coordorigin="8964,1764" coordsize="203,153">
              <v:shape style="position:absolute;left:8964;top:1764;width:203;height:153" coordorigin="8964,1764" coordsize="203,153" path="m9098,1765l9094,1766,9086,1774,9071,1788,9040,1817,9039,1818,9007,1855,8992,1871,8980,1887,8967,1902,8964,1904,8964,1907,8967,1915,8971,1917,8978,1915,8980,1915,8982,1914,9002,1912,9022,1910,9024,1910,9040,1910,9044,1904,9047,1901,9055,1892,9062,1885,9075,1872,9080,1864,9088,1857,9101,1844,9115,1828,9127,1812,9140,1797,9146,1790,9153,1785,9167,1775,9166,1768,9161,1766,9139,1766,9138,1766,9121,1766,9115,1766,9109,1766,9098,1765e" filled="t" fillcolor="#50535C" stroked="f">
                <v:path arrowok="t"/>
                <v:fill/>
              </v:shape>
              <v:shape style="position:absolute;left:8964;top:1764;width:203;height:153" coordorigin="8964,1764" coordsize="203,153" path="m9040,1910l9024,1910,9027,1911,9037,1914,9038,1913,9040,1910e" filled="t" fillcolor="#50535C" stroked="f">
                <v:path arrowok="t"/>
                <v:fill/>
              </v:shape>
              <v:shape style="position:absolute;left:8964;top:1764;width:203;height:153" coordorigin="8964,1764" coordsize="203,153" path="m9153,1764l9145,1766,9139,1766,9161,1766,9156,1764,9153,1764e" filled="t" fillcolor="#50535C" stroked="f">
                <v:path arrowok="t"/>
                <v:fill/>
              </v:shape>
              <v:shape style="position:absolute;left:8964;top:1764;width:203;height:153" coordorigin="8964,1764" coordsize="203,153" path="m9129,1766l9125,1766,9121,1766,9121,1766,9138,1766,9129,1766e" filled="t" fillcolor="#50535C" stroked="f">
                <v:path arrowok="t"/>
                <v:fill/>
              </v:shape>
            </v:group>
            <v:group style="position:absolute;left:9966;top:1761;width:200;height:151" coordorigin="9966,1761" coordsize="200,151">
              <v:shape style="position:absolute;left:9966;top:1761;width:200;height:151" coordorigin="9966,1761" coordsize="200,151" path="m10018,1910l9998,1910,10008,1912,10013,1912,10018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9997,1910l9983,1910,9992,1910,9997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10104,1761l10097,1763,10093,1766,10085,1777,10080,1782,10074,1789,10048,1815,10034,1829,10020,1845,10005,1862,9991,1876,9977,1890,9975,1892,9972,1894,9966,1902,9969,1908,9969,1908,9979,1910,9983,1910,9997,1910,9998,1910,10018,1910,10024,1908,10031,1907,10044,1907,10045,1906,10048,1905,10050,1894,10066,1879,10111,1834,10144,1796,10151,1789,10161,1782,10162,1780,10168,1773,10167,1767,10113,1767,10111,1767,10109,1767,10104,1761e" filled="t" fillcolor="#50535C" stroked="f">
                <v:path arrowok="t"/>
                <v:fill/>
              </v:shape>
              <v:shape style="position:absolute;left:9966;top:1761;width:200;height:151" coordorigin="9966,1761" coordsize="200,151" path="m10044,1907l10031,1907,10039,1908,10042,1908,10044,1907e" filled="t" fillcolor="#50535C" stroked="f">
                <v:path arrowok="t"/>
                <v:fill/>
              </v:shape>
              <v:shape style="position:absolute;left:9966;top:1761;width:200;height:151" coordorigin="9966,1761" coordsize="200,151" path="m10153,1761l10125,1764,10113,1767,10167,1767,10165,1762,10153,1761e" filled="t" fillcolor="#50535C" stroked="f">
                <v:path arrowok="t"/>
                <v:fill/>
              </v:shape>
            </v:group>
            <v:group style="position:absolute;left:10399;top:1760;width:204;height:146" coordorigin="10399,1760" coordsize="204,146">
              <v:shape style="position:absolute;left:10399;top:1760;width:204;height:146" coordorigin="10399,1760" coordsize="204,146" path="m10535,1760l10533,1761,10529,1765,10500,1794,10486,1808,10470,1825,10455,1839,10441,1853,10432,1862,10423,1872,10409,1883,10406,1887,10399,1893,10399,1897,10404,1904,10407,1906,10417,1905,10425,1905,10440,1901,10459,1901,10463,1900,10464,1900,10477,1900,10479,1899,10484,1892,10485,1891,10493,1884,10501,1877,10511,1866,10536,1839,10553,1821,10567,1807,10582,1794,10598,1781,10603,1778,10603,1771,10597,1765,10595,1764,10544,1764,10535,176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25,1905l10417,1905,10423,1905,10425,1905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59,1901l10440,1901,10452,1904,10459,1901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77,1900l10464,1900,10473,1903,10477,190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592,1762l10580,1762,10569,1763,10551,1763,10544,1764,10595,1764,10594,1763,10594,1763,10569,1763,10594,1763,10592,1762e" filled="t" fillcolor="#50535C" stroked="f">
                <v:path arrowok="t"/>
                <v:fill/>
              </v:shape>
            </v:group>
            <v:group style="position:absolute;left:9253;top:1760;width:200;height:149" coordorigin="9253,1760" coordsize="200,149">
              <v:shape style="position:absolute;left:9253;top:1760;width:200;height:149" coordorigin="9253,1760" coordsize="200,149" path="m9382,1762l9379,1763,9375,1767,9374,1769,9329,1817,9317,1830,9300,1848,9266,1884,9258,1890,9253,1900,9260,1908,9269,1909,9288,1903,9298,1900,9336,1900,9340,1892,9342,1890,9389,1842,9418,1809,9432,1794,9446,1780,9452,1775,9452,1770,9448,1766,9396,1766,9382,176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3,1902l9318,1902,9329,1902,9333,190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6,1900l9298,1900,9313,1902,9333,1902,9335,1901,9336,1900e" filled="t" fillcolor="#50535C" stroked="f">
                <v:path arrowok="t"/>
                <v:fill/>
              </v:shape>
              <v:shape style="position:absolute;left:9253;top:1760;width:200;height:149" coordorigin="9253,1760" coordsize="200,149" path="m9440,1760l9421,1762,9396,1766,9448,1766,9443,1762,9440,1760e" filled="t" fillcolor="#50535C" stroked="f">
                <v:path arrowok="t"/>
                <v:fill/>
              </v:shape>
            </v:group>
            <v:group style="position:absolute;left:9398;top:1762;width:198;height:147" coordorigin="9398,1762" coordsize="198,147">
              <v:shape style="position:absolute;left:9398;top:1762;width:198;height:147" coordorigin="9398,1762" coordsize="198,147" path="m9528,1762l9527,1763,9517,1773,9499,1792,9485,1807,9471,1821,9462,1829,9453,1837,9442,1850,9440,1854,9430,1864,9402,1895,9400,1897,9398,1901,9398,1903,9401,1908,9408,1910,9414,1907,9415,1906,9423,1904,9446,1901,9475,1901,9476,1901,9480,1896,9505,1871,9523,1854,9535,1840,9565,1808,9578,1793,9593,1779,9596,1776,9596,1769,9590,1766,9548,1766,9538,1766,9528,1762e" filled="t" fillcolor="#50535C" stroked="f">
                <v:path arrowok="t"/>
                <v:fill/>
              </v:shape>
              <v:shape style="position:absolute;left:9398;top:1762;width:198;height:147" coordorigin="9398,1762" coordsize="198,147" path="m9475,1901l9446,1901,9465,1901,9471,1903,9475,1901e" filled="t" fillcolor="#50535C" stroked="f">
                <v:path arrowok="t"/>
                <v:fill/>
              </v:shape>
              <v:shape style="position:absolute;left:9398;top:1762;width:198;height:147" coordorigin="9398,1762" coordsize="198,147" path="m9566,1764l9548,1766,9590,1766,9588,1765,9586,1764,9573,1764,9566,1764e" filled="t" fillcolor="#50535C" stroked="f">
                <v:path arrowok="t"/>
                <v:fill/>
              </v:shape>
              <v:shape style="position:absolute;left:9398;top:1762;width:198;height:147" coordorigin="9398,1762" coordsize="198,147" path="m9584,1763l9573,1764,9586,1764,9584,1763e" filled="t" fillcolor="#50535C" stroked="f">
                <v:path arrowok="t"/>
                <v:fill/>
              </v:shape>
            </v:group>
            <v:group style="position:absolute;left:9825;top:1761;width:202;height:151" coordorigin="9825,1761" coordsize="202,151">
              <v:shape style="position:absolute;left:9825;top:1761;width:202;height:151" coordorigin="9825,1761" coordsize="202,151" path="m9959,1761l9959,1761,9949,1769,9947,1772,9943,1777,9889,1835,9877,1847,9858,1867,9827,1896,9826,1899,9825,1904,9825,1907,9832,1909,9835,1912,9839,1908,9841,1906,9843,1905,9884,1902,9891,1902,9896,1902,9908,1901,9912,1899,9919,1888,9923,1883,9950,1854,9964,1840,9980,1823,9993,1809,10007,1795,10023,1782,10024,1781,10025,1780,10026,1776,10027,1774,10026,1769,9976,1769,9971,1769,9959,1761e" filled="t" fillcolor="#50535C" stroked="f">
                <v:path arrowok="t"/>
                <v:fill/>
              </v:shape>
              <v:shape style="position:absolute;left:9825;top:1761;width:202;height:151" coordorigin="9825,1761" coordsize="202,151" path="m9891,1902l9884,1902,9884,1902,9891,1902e" filled="t" fillcolor="#50535C" stroked="f">
                <v:path arrowok="t"/>
                <v:fill/>
              </v:shape>
              <v:shape style="position:absolute;left:9825;top:1761;width:202;height:151" coordorigin="9825,1761" coordsize="202,151" path="m10020,1763l10003,1766,9992,1768,9976,1769,10026,1769,10025,1766,10020,1763e" filled="t" fillcolor="#50535C" stroked="f">
                <v:path arrowok="t"/>
                <v:fill/>
              </v:shape>
            </v:group>
            <v:group style="position:absolute;left:9544;top:1763;width:199;height:149" coordorigin="9544,1763" coordsize="199,149">
              <v:shape style="position:absolute;left:9544;top:1763;width:199;height:149" coordorigin="9544,1763" coordsize="199,149" path="m9672,1763l9668,1767,9664,1770,9643,1793,9598,1840,9583,1857,9553,1890,9550,1893,9545,1899,9544,1904,9548,1910,9556,1912,9564,1906,9579,1904,9586,1903,9597,1902,9614,1902,9623,1901,9624,1901,9629,1894,9633,1888,9643,1876,9671,1847,9677,1841,9682,1835,9695,1821,9702,1814,9719,1797,9727,1787,9738,1779,9740,1778,9741,1776,9743,1774,9741,1769,9740,1768,9691,1768,9682,1768,9672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624,1901e" filled="t" fillcolor="#50535C" stroked="f">
                <v:path arrowok="t"/>
                <v:fill/>
              </v:shape>
              <v:shape style="position:absolute;left:9544;top:1763;width:199;height:149" coordorigin="9544,1763" coordsize="199,149" path="m9704,1765l9691,1768,9740,1768,9739,1767,9722,1767,9717,1766,9708,1766,9704,1765e" filled="t" fillcolor="#50535C" stroked="f">
                <v:path arrowok="t"/>
                <v:fill/>
              </v:shape>
              <v:shape style="position:absolute;left:9544;top:1763;width:199;height:149" coordorigin="9544,1763" coordsize="199,149" path="m9728,1763l9722,1767,9739,1767,9738,1765,9731,1763,9728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717,1766l9708,1766,9717,1766,9717,1766e" filled="t" fillcolor="#50535C" stroked="f">
                <v:path arrowok="t"/>
                <v:fill/>
              </v:shape>
            </v:group>
            <v:group style="position:absolute;left:10541;top:1763;width:194;height:144" coordorigin="10541,1763" coordsize="194,144">
              <v:shape style="position:absolute;left:10541;top:1763;width:194;height:144" coordorigin="10541,1763" coordsize="194,144" path="m10614,1904l10599,1904,10610,1907,10612,1905,10614,1904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587,1905l10560,1905,10564,1906,10570,1906,10574,1907,10587,1905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71,1763l10668,1765,10659,1774,10653,1780,10601,1836,10554,1882,10543,1892,10542,1894,10541,1895,10545,1902,10550,1906,10560,1905,10587,1905,10599,1904,10614,1904,10622,1895,10670,1846,10679,1836,10692,1821,10706,1807,10721,1794,10737,1781,10736,1768,10735,1767,10705,1767,10701,1766,10682,1766,10679,1766,10671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717,1763l10705,1767,10735,1767,10733,1764,10720,1764,10717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95,1765l10682,1766,10701,1766,10695,1765e" filled="t" fillcolor="#50535C" stroked="f">
                <v:path arrowok="t"/>
                <v:fill/>
              </v:shape>
            </v:group>
            <v:group style="position:absolute;left:9106;top:1764;width:190;height:146" coordorigin="9106,1764" coordsize="190,146">
              <v:shape style="position:absolute;left:9106;top:1764;width:190;height:146" coordorigin="9106,1764" coordsize="190,146" path="m9232,1767l9229,1769,9127,1876,9119,1884,9111,1893,9110,1893,9106,1899,9108,1905,9117,1909,9121,1910,9135,1908,9145,1907,9162,1904,9168,1903,9185,1903,9190,1897,9193,1891,9202,1883,9215,1869,9229,1852,9241,1841,9258,1821,9270,1806,9296,1774,9294,1772,9294,1771,9248,1771,9232,1767e" filled="t" fillcolor="#50535C" stroked="f">
                <v:path arrowok="t"/>
                <v:fill/>
              </v:shape>
              <v:shape style="position:absolute;left:9106;top:1764;width:190;height:146" coordorigin="9106,1764" coordsize="190,146" path="m9185,1903l9168,1903,9179,1908,9183,1907,9185,1903e" filled="t" fillcolor="#50535C" stroked="f">
                <v:path arrowok="t"/>
                <v:fill/>
              </v:shape>
              <v:shape style="position:absolute;left:9106;top:1764;width:190;height:146" coordorigin="9106,1764" coordsize="190,146" path="m9279,1764l9260,1769,9248,1771,9294,1771,9293,1769,9285,1766,9279,1764e" filled="t" fillcolor="#50535C" stroked="f">
                <v:path arrowok="t"/>
                <v:fill/>
              </v:shape>
            </v:group>
            <v:group style="position:absolute;left:8679;top:1768;width:196;height:143" coordorigin="8679,1768" coordsize="196,143">
              <v:shape style="position:absolute;left:8679;top:1768;width:196;height:143" coordorigin="8679,1768" coordsize="196,143" path="m8810,1768l8807,1770,8805,1772,8747,1830,8719,1859,8705,1873,8698,1881,8692,1889,8679,1899,8680,1905,8692,1910,8699,1910,8709,1908,8712,1906,8723,1905,8730,1901,8756,1901,8759,1899,8760,1898,8779,1874,8794,1858,8807,1846,8825,1828,8875,1775,8872,1773,8871,1772,8851,1772,8845,1771,8829,1770,8820,1769,8810,1768e" filled="t" fillcolor="#50535C" stroked="f">
                <v:path arrowok="t"/>
                <v:fill/>
              </v:shape>
              <v:shape style="position:absolute;left:8679;top:1768;width:196;height:143" coordorigin="8679,1768" coordsize="196,143" path="m8756,1901l8730,1901,8746,1910,8751,1906,8756,1901e" filled="t" fillcolor="#50535C" stroked="f">
                <v:path arrowok="t"/>
                <v:fill/>
              </v:shape>
              <v:shape style="position:absolute;left:8679;top:1768;width:196;height:143" coordorigin="8679,1768" coordsize="196,143" path="m8862,1770l8851,1772,8871,1772,8871,1771,8865,1770,8862,1770e" filled="t" fillcolor="#50535C" stroked="f">
                <v:path arrowok="t"/>
                <v:fill/>
              </v:shape>
            </v:group>
            <v:group style="position:absolute;left:10700;top:1757;width:211;height:150" coordorigin="10700,1757" coordsize="211,150">
              <v:shape style="position:absolute;left:10700;top:1757;width:211;height:150" coordorigin="10700,1757" coordsize="211,150" path="m10840,1757l10831,1766,10823,1774,10808,1791,10766,1832,10752,1846,10745,1853,10737,1861,10726,1868,10724,1871,10713,1881,10707,1887,10704,1890,10700,1896,10700,1901,10705,1906,10709,1907,10716,1903,10719,1903,10764,1902,10780,1902,10793,1889,10823,1859,10825,1857,10830,1853,10842,1842,10856,1828,10888,1796,10902,1782,10908,1777,10911,1771,10905,1763,10864,1763,10857,1763,10849,1763,10840,1757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780,1902l10764,1902,10765,1902,10774,1906,10779,1902,10780,1902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892,1759l10881,1763,10864,1763,10905,1763,10898,1760,10892,1759e" filled="t" fillcolor="#50535C" stroked="f">
                <v:path arrowok="t"/>
                <v:fill/>
              </v:shape>
            </v:group>
            <v:group style="position:absolute;left:10847;top:1759;width:204;height:146" coordorigin="10847,1759" coordsize="204,146">
              <v:shape style="position:absolute;left:10847;top:1759;width:204;height:146" coordorigin="10847,1759" coordsize="204,146" path="m10983,1759l10981,1760,10977,1764,10948,1793,10934,1808,10918,1824,10903,1838,10889,1852,10880,1862,10871,1872,10857,1883,10854,1886,10847,1893,10847,1897,10852,1903,10855,1905,10865,1904,10872,1904,10888,1901,10907,1901,10911,1900,10912,1900,10925,1900,10927,1899,10932,1891,10933,1891,10941,1883,10949,1876,10959,1865,10984,1839,11001,1821,11015,1807,11030,1793,11046,1781,11051,1777,11051,1771,11044,1765,11043,1764,10992,1764,10983,1759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872,1904l10865,1904,10871,1905,10872,1904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07,1901l10888,1901,10900,1903,10907,1901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25,1900l10912,1900,10921,1902,10925,1900e" filled="t" fillcolor="#50535C" stroked="f">
                <v:path arrowok="t"/>
                <v:fill/>
              </v:shape>
              <v:shape style="position:absolute;left:10847;top:1759;width:204;height:146" coordorigin="10847,1759" coordsize="204,146" path="m11040,1761l11028,1762,11017,1763,10999,1763,10992,1764,11043,1764,11042,1763,11042,1763,11017,1763,11042,1763,11040,1761e" filled="t" fillcolor="#50535C" stroked="f">
                <v:path arrowok="t"/>
                <v:fill/>
              </v:shape>
            </v:group>
            <v:group style="position:absolute;left:10989;top:1762;width:194;height:144" coordorigin="10989,1762" coordsize="194,144">
              <v:shape style="position:absolute;left:10989;top:1762;width:194;height:144" coordorigin="10989,1762" coordsize="194,144" path="m11062,1904l11047,1904,11058,1907,11060,1905,11062,1904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035,1905l11008,1905,11012,1906,11018,1906,11022,1906,11035,1905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19,1762l11116,1764,11107,1774,11101,1780,11049,1836,11002,1882,10991,1892,10990,1893,10989,1895,10992,1902,10997,1905,11008,1905,11035,1905,11047,1904,11062,1904,11070,1894,11118,1846,11127,1836,11140,1821,11154,1807,11169,1793,11184,1780,11184,1768,11183,1766,11153,1766,11148,1765,11130,1765,11127,1765,11119,1762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65,1763l11153,1766,11183,1766,11181,1764,11168,1763,11165,1763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43,1764l11130,1765,11148,1765,11143,1764e" filled="t" fillcolor="#50535C" stroked="f">
                <v:path arrowok="t"/>
                <v:fill/>
              </v:shape>
            </v:group>
            <v:group style="position:absolute;left:11111;top:1759;width:162;height:154" coordorigin="11111,1759" coordsize="162,154">
              <v:shape style="position:absolute;left:11111;top:1759;width:162;height:154" coordorigin="11111,1759" coordsize="162,154" path="m11263,1759l11204,1807,11181,1832,11173,1839,11158,1853,11144,1867,11127,1886,11122,1890,11114,1897,11111,1899,11111,1903,11111,1904,11113,1909,11116,1913,11123,1913,11126,1910,11130,1908,11143,1905,11150,1904,11162,1904,11169,1900,11190,1900,11207,1883,11226,1865,11253,1836,11258,1831,11263,1827,11272,1818,11273,1813,11264,1805,11264,1801,11267,1794,11267,1792,11269,1782,11269,1774,11266,1761,11263,1759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62,1904l11150,1904,11157,1904,11162,1904,11162,1904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90,1900l11169,1900,11174,1901,11183,1904,11187,1903,11190,1900e" filled="t" fillcolor="#50535C" stroked="f">
                <v:path arrowok="t"/>
                <v:fill/>
              </v:shape>
            </v:group>
            <v:group style="position:absolute;left:11223;top:1863;width:37;height:47" coordorigin="11223,1863" coordsize="37,47">
              <v:shape style="position:absolute;left:11223;top:1863;width:37;height:47" coordorigin="11223,1863" coordsize="37,47" path="m11260,1905l11241,1905,11244,1906,11251,1910,11255,1909,11260,1905e" filled="t" fillcolor="#50535C" stroked="f">
                <v:path arrowok="t"/>
                <v:fill/>
              </v:shape>
              <v:shape style="position:absolute;left:11223;top:1863;width:37;height:47" coordorigin="11223,1863" coordsize="37,47" path="m11256,1863l11253,1866,11250,1870,11246,1874,11238,1882,11232,1887,11223,1897,11224,1901,11229,1904,11232,1905,11235,1906,11241,1905,11260,1905,11262,1904,11264,1903,11266,1892,11264,1882,11263,1870,11261,1864,11256,1863e" filled="t" fillcolor="#50535C" stroked="f">
                <v:path arrowok="t"/>
                <v:fill/>
              </v:shape>
            </v:group>
            <v:group style="position:absolute;left:599;top:976;width:250;height:240" coordorigin="599,976" coordsize="250,240">
              <v:shape style="position:absolute;left:599;top:976;width:250;height:240" coordorigin="599,976" coordsize="250,240" path="m724,976l693,1066,599,1068,673,1126,646,1217,724,1163,785,1163,774,1126,849,1068,755,1066,724,976e" filled="t" fillcolor="#50535C" stroked="f">
                <v:path arrowok="t"/>
                <v:fill/>
              </v:shape>
              <v:shape style="position:absolute;left:599;top:976;width:250;height:240" coordorigin="599,976" coordsize="250,240" path="m785,1163l724,1163,801,1217,785,1163e" filled="t" fillcolor="#50535C" stroked="f">
                <v:path arrowok="t"/>
                <v:fill/>
              </v:shape>
            </v:group>
            <v:group style="position:absolute;left:5644;top:2860;width:600;height:280" coordorigin="5644,2860" coordsize="600,280">
              <v:shape style="position:absolute;left:5644;top:2860;width:600;height:280" coordorigin="5644,2860" coordsize="600,280" path="m6004,2920l6024,2860,6244,2860,6244,3140,5644,3140,5644,3080,5763,3018e" filled="f" stroked="t" strokeweight="2.126pt" strokecolor="#50535C">
                <v:path arrowok="t"/>
              </v:shape>
            </v:group>
            <v:group style="position:absolute;left:5782;top:2943;width:80;height:80" coordorigin="5782,2943" coordsize="80,80">
              <v:shape style="position:absolute;left:5782;top:2943;width:80;height:80" coordorigin="5782,2943" coordsize="80,80" path="m5862,3023l5782,2943e" filled="f" stroked="t" strokeweight="2.126pt" strokecolor="#50535C">
                <v:path arrowok="t"/>
              </v:shape>
            </v:group>
            <v:group style="position:absolute;left:5882;top:2923;width:80;height:80" coordorigin="5882,2923" coordsize="80,80">
              <v:shape style="position:absolute;left:5882;top:2923;width:80;height:80" coordorigin="5882,2923" coordsize="80,80" path="m5962,3003l5882,2923e" filled="f" stroked="t" strokeweight="2.126pt" strokecolor="#50535C">
                <v:path arrowok="t"/>
              </v:shape>
            </v:group>
            <v:group style="position:absolute;left:5624;top:3220;width:640;height:2" coordorigin="5624,3220" coordsize="640,2">
              <v:shape style="position:absolute;left:5624;top:3220;width:640;height:2" coordorigin="5624,3220" coordsize="640,0" path="m6264,3220l5624,3220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.852301pt;margin-top:786.897888pt;width:533.571pt;height:.1pt;mso-position-horizontal-relative:page;mso-position-vertical-relative:page;z-index:-5687" coordorigin="617,15738" coordsize="10671,2">
            <v:shape style="position:absolute;left:617;top:15738;width:10671;height:2" coordorigin="617,15738" coordsize="10671,0" path="m617,15738l11288,15738e" filled="f" stroked="t" strokeweight=".992pt" strokecolor="#96969C">
              <v:path arrowok="t"/>
            </v:shape>
          </v:group>
          <w10:wrap type="none"/>
        </w:pict>
      </w:r>
      <w:r>
        <w:rPr/>
        <w:pict>
          <v:group style="position:absolute;margin-left:102.876297pt;margin-top:338.104706pt;width:55.273pt;height:.1pt;mso-position-horizontal-relative:page;mso-position-vertical-relative:page;z-index:-5686" coordorigin="2058,6762" coordsize="1105,2">
            <v:shape style="position:absolute;left:2058;top:6762;width:1105;height:2" coordorigin="2058,6762" coordsize="1105,0" path="m2058,6762l3163,6762e" filled="f" stroked="t" strokeweight="4.252pt" strokecolor="#FDB913">
              <v:path arrowok="t"/>
            </v:shape>
          </v:group>
          <w10:wrap type="none"/>
        </w:pict>
      </w:r>
      <w:r>
        <w:rPr/>
        <w:pict>
          <v:group style="position:absolute;margin-left:72.922676pt;margin-top:349.621704pt;width:114.803pt;height:127.041pt;mso-position-horizontal-relative:page;mso-position-vertical-relative:page;z-index:-5685" coordorigin="1458,6992" coordsize="2296,2541">
            <v:group style="position:absolute;left:1501;top:7035;width:2211;height:2456" coordorigin="1501,7035" coordsize="2211,2456">
              <v:shape style="position:absolute;left:1501;top:7035;width:2211;height:2456" coordorigin="1501,7035" coordsize="2211,2456" path="m2879,7035l2879,7945,3524,8581,3560,8620,3620,8703,3665,8793,3695,8888,3710,8986,3712,9036,3710,9086,3695,9184,3664,9279,3619,9369,3558,9452,3522,9491,2699,9491,1690,9491,1622,9412,1570,9325,1532,9232,1509,9135,1501,9036,1503,8986,1518,8888,1548,8793,1593,8703,1653,8620,2334,7945,2334,7035e" filled="f" stroked="t" strokeweight="4.252pt" strokecolor="#FDB913">
                <v:path arrowok="t"/>
              </v:shape>
            </v:group>
            <v:group style="position:absolute;left:1870;top:8202;width:725;height:920" coordorigin="1870,8202" coordsize="725,920">
              <v:shape style="position:absolute;left:1870;top:8202;width:725;height:920" coordorigin="1870,8202" coordsize="725,920" path="m2595,8202l1950,8838,1912,8886,1885,8941,1871,9001,1870,9022,1870,9046,1872,9067,1874,9087,1878,9105,1883,9122e" filled="f" stroked="t" strokeweight="4.252pt" strokecolor="#FDB91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76.187302pt;margin-top:582.574829pt;width:40.934pt;height:40.038pt;mso-position-horizontal-relative:page;mso-position-vertical-relative:page;z-index:-5684" coordorigin="1524,11651" coordsize="819,801">
            <v:group style="position:absolute;left:1566;top:11694;width:307;height:306" coordorigin="1566,11694" coordsize="307,306">
              <v:shape style="position:absolute;left:1566;top:11694;width:307;height:306" coordorigin="1566,11694" coordsize="307,306" path="m1566,11904l1619,11957,1686,11995,1724,12000,1743,11999,1814,11970,1862,11908,1873,11852,1872,11833,1843,11762,1777,11694,1566,11904xe" filled="f" stroked="t" strokeweight="4.252pt" strokecolor="#FDB913">
                <v:path arrowok="t"/>
              </v:shape>
            </v:group>
            <v:group style="position:absolute;left:1829;top:11957;width:471;height:453" coordorigin="1829,11957" coordsize="471,453">
              <v:shape style="position:absolute;left:1829;top:11957;width:471;height:453" coordorigin="1829,11957" coordsize="471,453" path="m2300,12410l1829,11957e" filled="f" stroked="t" strokeweight="4.252pt" strokecolor="#FDB91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35.547302pt;margin-top:640.974792pt;width:52.237625pt;height:52.179625pt;mso-position-horizontal-relative:page;mso-position-vertical-relative:page;z-index:-5683" coordorigin="2711,12819" coordsize="1045,1044">
            <v:group style="position:absolute;left:3009;top:13118;width:406;height:406" coordorigin="3009,13118" coordsize="406,406">
              <v:shape style="position:absolute;left:3009;top:13118;width:406;height:406" coordorigin="3009,13118" coordsize="406,406" path="m3416,13524l3009,13118e" filled="f" stroked="t" strokeweight="4.252pt" strokecolor="#FDB913">
                <v:path arrowok="t"/>
              </v:shape>
            </v:group>
            <v:group style="position:absolute;left:2753;top:12862;width:960;height:959" coordorigin="2753,12862" coordsize="960,959">
              <v:shape style="position:absolute;left:2753;top:12862;width:960;height:959" coordorigin="2753,12862" coordsize="960,959" path="m3174,12862l3626,13313,3670,13369,3699,13433,3712,13500,3713,13523,3712,13546,3699,13613,3671,13677,3626,13733,3570,13778,3506,13807,3439,13820,3416,13821,3393,13820,3326,13807,3263,13778,3206,13734,2753,13282e" filled="f" stroked="t" strokeweight="4.252pt" strokecolor="#FDB91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72.92205pt;margin-top:579.311829pt;width:115.82425pt;height:115.63475pt;mso-position-horizontal-relative:page;mso-position-vertical-relative:page;z-index:-5682" coordorigin="1458,11586" coordsize="2316,2313">
            <v:group style="position:absolute;left:2729;top:11734;width:898;height:896" coordorigin="2729,11734" coordsize="898,896">
              <v:shape style="position:absolute;left:2729;top:11734;width:898;height:896" coordorigin="2729,11734" coordsize="898,896" path="m3627,12364l3491,12500,3436,12547,3375,12583,3311,12609,3244,12625,3176,12630,3141,12629,3074,12618,3008,12597,2945,12566,2887,12524,2835,12473,2793,12415,2762,12352,2741,12286,2731,12219,2729,12185,2731,12150,2741,12083,2762,12017,2793,11954,2835,11896,2860,11869,2996,11734e" filled="f" stroked="t" strokeweight="4.252pt" strokecolor="#FDB913">
                <v:path arrowok="t"/>
              </v:shape>
            </v:group>
            <v:group style="position:absolute;left:2996;top:11629;width:736;height:735" coordorigin="2996,11629" coordsize="736,735">
              <v:shape style="position:absolute;left:2996;top:11629;width:736;height:735" coordorigin="2996,11629" coordsize="736,735" path="m3732,12364l3522,12154,3417,12259,3402,12273,3334,12311,3259,12324,3240,12323,3166,12304,3102,12259,3056,12194,3037,12121,3036,12102,3037,12083,3056,12009,3101,11944,3207,11839,2996,11629e" filled="f" stroked="t" strokeweight="4.252pt" strokecolor="#FDB913">
                <v:path arrowok="t"/>
              </v:shape>
            </v:group>
            <v:group style="position:absolute;left:2458;top:12564;width:295;height:291" coordorigin="2458,12564" coordsize="295,291">
              <v:shape style="position:absolute;left:2458;top:12564;width:295;height:291" coordorigin="2458,12564" coordsize="295,291" path="m2753,12855l2458,12564e" filled="f" stroked="t" strokeweight="4.252pt" strokecolor="#FDB913">
                <v:path arrowok="t"/>
              </v:shape>
            </v:group>
            <v:group style="position:absolute;left:1726;top:13557;width:149;height:2" coordorigin="1726,13557" coordsize="149,2">
              <v:shape style="position:absolute;left:1726;top:13557;width:149;height:2" coordorigin="1726,13557" coordsize="149,0" path="m1726,13557l1875,13557e" filled="f" stroked="t" strokeweight="4.252pt" strokecolor="#FDB913">
                <v:path arrowok="t"/>
              </v:shape>
            </v:group>
            <v:group style="position:absolute;left:1501;top:12791;width:1067;height:1065" coordorigin="1501,12791" coordsize="1067,1065">
              <v:shape style="position:absolute;left:1501;top:12791;width:1067;height:1065" coordorigin="1501,12791" coordsize="1067,1065" path="m2358,12791l1588,13349,1544,13406,1515,13469,1502,13537,1501,13559,1502,13582,1515,13649,1544,13713,1588,13769,1645,13814,1708,13842,1776,13856,1799,13856,1821,13856,1889,13842,1952,13814,2009,13769,2568,13001e" filled="f" stroked="t" strokeweight="4.252pt" strokecolor="#FDB91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12.709305pt;margin-top:599.750244pt;width:306.25pt;height:.1pt;mso-position-horizontal-relative:page;mso-position-vertical-relative:page;z-index:-5681" coordorigin="4254,11995" coordsize="6125,2">
            <v:shape style="position:absolute;left:4254;top:11995;width:6125;height:2" coordorigin="4254,11995" coordsize="6125,0" path="m4254,11995l10379,11995e" filled="f" stroked="t" strokeweight=".5pt" strokecolor="#96969C">
              <v:path arrowok="t"/>
            </v:shape>
          </v:group>
          <w10:wrap type="none"/>
        </w:pict>
      </w:r>
      <w:r>
        <w:rPr/>
        <w:pict>
          <v:group style="position:absolute;margin-left:212.709305pt;margin-top:635.750244pt;width:306.25pt;height:.1pt;mso-position-horizontal-relative:page;mso-position-vertical-relative:page;z-index:-5680" coordorigin="4254,12715" coordsize="6125,2">
            <v:shape style="position:absolute;left:4254;top:12715;width:6125;height:2" coordorigin="4254,12715" coordsize="6125,0" path="m4254,12715l10379,12715e" filled="f" stroked="t" strokeweight=".5pt" strokecolor="#96969C">
              <v:path arrowok="t"/>
            </v:shape>
          </v:group>
          <w10:wrap type="none"/>
        </w:pict>
      </w:r>
      <w:r>
        <w:rPr/>
        <w:pict>
          <v:group style="position:absolute;margin-left:212.709305pt;margin-top:659.750244pt;width:306.25pt;height:.1pt;mso-position-horizontal-relative:page;mso-position-vertical-relative:page;z-index:-5679" coordorigin="4254,13195" coordsize="6125,2">
            <v:shape style="position:absolute;left:4254;top:13195;width:6125;height:2" coordorigin="4254,13195" coordsize="6125,0" path="m4254,13195l10379,13195e" filled="f" stroked="t" strokeweight=".5pt" strokecolor="#96969C">
              <v:path arrowok="t"/>
            </v:shape>
          </v:group>
          <w10:wrap type="none"/>
        </w:pict>
      </w:r>
      <w:r>
        <w:rPr/>
        <w:pict>
          <v:group style="position:absolute;margin-left:212.709305pt;margin-top:683.750244pt;width:306.25pt;height:.1pt;mso-position-horizontal-relative:page;mso-position-vertical-relative:page;z-index:-5678" coordorigin="4254,13675" coordsize="6125,2">
            <v:shape style="position:absolute;left:4254;top:13675;width:6125;height:2" coordorigin="4254,13675" coordsize="6125,0" path="m4254,13675l10379,13675e" filled="f" stroked="t" strokeweight=".5pt" strokecolor="#96969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.3307pt;margin-top:50.608063pt;width:34.397102pt;height:10pt;mso-position-horizontal-relative:page;mso-position-vertical-relative:page;z-index:-5677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yo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8.741104pt;margin-top:183.15152pt;width:197.800594pt;height:12pt;mso-position-horizontal-relative:page;mso-position-vertical-relative:page;z-index:-5676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J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1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&amp;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1.637787pt;margin-top:207.15152pt;width:12.000001pt;height:12pt;mso-position-horizontal-relative:page;mso-position-vertical-relative:page;z-index:-5675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5.367699pt;margin-top:231.15152pt;width:404.535629pt;height:24pt;mso-position-horizontal-relative:page;mso-position-vertical-relative:page;z-index:-5674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1145" w:right="112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1.709305pt;margin-top:331.45697pt;width:306.019808pt;height:101.264284pt;mso-position-horizontal-relative:page;mso-position-vertical-relative:page;z-index:-5673" type="#_x0000_t202" filled="f" stroked="f">
            <v:textbox inset="0,0,0,0">
              <w:txbxContent>
                <w:p>
                  <w:pPr>
                    <w:spacing w:before="0" w:after="0" w:line="34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99"/>
                      <w:b/>
                      <w:bCs/>
                      <w:position w:val="2"/>
                    </w:rPr>
                    <w:t>01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99"/>
                      <w:b/>
                      <w:bCs/>
                      <w:position w:val="2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33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100"/>
                      <w:b/>
                      <w:bCs/>
                      <w:position w:val="2"/>
                    </w:rPr>
                    <w:t>RESEARC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100"/>
                      <w:b/>
                      <w:bCs/>
                      <w:position w:val="2"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56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67" w:after="0" w:line="200" w:lineRule="exact"/>
                    <w:ind w:left="20" w:right="22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mni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9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9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9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20" w:right="95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hil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1.709305pt;margin-top:447.15152pt;width:89.361832pt;height:31.075654pt;mso-position-horizontal-relative:page;mso-position-vertical-relative:page;z-index:-5672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2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2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38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99"/>
                      <w:b/>
                      <w:bCs/>
                      <w:position w:val="1"/>
                    </w:rPr>
                    <w:t>$470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5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1.709305pt;margin-top:526.592896pt;width:293.246514pt;height:48.128384pt;mso-position-horizontal-relative:page;mso-position-vertical-relative:page;z-index:-5671" type="#_x0000_t202" filled="f" stroked="f">
            <v:textbox inset="0,0,0,0">
              <w:txbxContent>
                <w:p>
                  <w:pPr>
                    <w:spacing w:before="0" w:after="0" w:line="34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99"/>
                      <w:b/>
                      <w:bCs/>
                      <w:position w:val="2"/>
                    </w:rPr>
                    <w:t>02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99"/>
                      <w:b/>
                      <w:bCs/>
                      <w:position w:val="2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33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100"/>
                      <w:b/>
                      <w:bCs/>
                      <w:position w:val="2"/>
                    </w:rPr>
                    <w:t>DESIG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100"/>
                      <w:b/>
                      <w:bCs/>
                      <w:position w:val="2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33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100"/>
                      <w:b/>
                      <w:bCs/>
                      <w:position w:val="2"/>
                    </w:rPr>
                    <w:t>&amp;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33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100"/>
                      <w:b/>
                      <w:bCs/>
                      <w:position w:val="2"/>
                    </w:rPr>
                    <w:t>DEVELOPMEN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100"/>
                      <w:b/>
                      <w:bCs/>
                      <w:position w:val="2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56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4" w:after="0" w:line="200" w:lineRule="exact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1.709305pt;margin-top:604.721252pt;width:5.008pt;height:10pt;mso-position-horizontal-relative:page;mso-position-vertical-relative:page;z-index:-567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3.709305pt;margin-top:604.721252pt;width:230.748811pt;height:22pt;mso-position-horizontal-relative:page;mso-position-vertical-relative:page;z-index:-5669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22" w:after="0" w:line="240" w:lineRule="auto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1.709305pt;margin-top:640.721252pt;width:5.008pt;height:10pt;mso-position-horizontal-relative:page;mso-position-vertical-relative:page;z-index:-5668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3.709305pt;margin-top:640.721252pt;width:234.135155pt;height:10pt;mso-position-horizontal-relative:page;mso-position-vertical-relative:page;z-index:-5667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1.709305pt;margin-top:664.721252pt;width:5.008pt;height:10pt;mso-position-horizontal-relative:page;mso-position-vertical-relative:page;z-index:-5666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3.709305pt;margin-top:664.721252pt;width:203.360009pt;height:10pt;mso-position-horizontal-relative:page;mso-position-vertical-relative:page;z-index:-566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1.709305pt;margin-top:688.721252pt;width:5.008pt;height:10pt;mso-position-horizontal-relative:page;mso-position-vertical-relative:page;z-index:-5664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3.709305pt;margin-top:688.721252pt;width:264.108012pt;height:10pt;mso-position-horizontal-relative:page;mso-position-vertical-relative:page;z-index:-5663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1.709305pt;margin-top:723.15155pt;width:89.361832pt;height:31.075654pt;mso-position-horizontal-relative:page;mso-position-vertical-relative:page;z-index:-5662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2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2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38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99"/>
                      <w:b/>
                      <w:bCs/>
                      <w:position w:val="1"/>
                    </w:rPr>
                    <w:t>$1600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5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794.939392pt;width:10.860813pt;height:10pt;mso-position-horizontal-relative:page;mso-position-vertical-relative:page;z-index:-566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3"/>
                      <w:w w:val="100"/>
                      <w:b/>
                      <w:bCs/>
                      <w:position w:val="1"/>
                    </w:rPr>
                    <w:t>12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2.709305pt;margin-top:588.750244pt;width:306.25pt;height:12pt;mso-position-horizontal-relative:page;mso-position-vertical-relative:page;z-index:-566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2.709305pt;margin-top:624.750244pt;width:306.25pt;height:12pt;mso-position-horizontal-relative:page;mso-position-vertical-relative:page;z-index:-565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2.709305pt;margin-top:648.750244pt;width:306.25pt;height:12pt;mso-position-horizontal-relative:page;mso-position-vertical-relative:page;z-index:-565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2.709305pt;margin-top:672.750244pt;width:306.25pt;height:12pt;mso-position-horizontal-relative:page;mso-position-vertical-relative:page;z-index:-565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75.897888pt;width:533.571pt;height:12pt;mso-position-horizontal-relative:page;mso-position-vertical-relative:page;z-index:-565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1920" w:h="16840"/>
          <w:pgMar w:top="1560" w:bottom="280" w:left="1680" w:right="168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0pt;margin-top:0pt;width:595.276001pt;height:280.033015pt;mso-position-horizontal-relative:page;mso-position-vertical-relative:page;z-index:-5655" coordorigin="0,0" coordsize="11906,5601">
            <v:group style="position:absolute;left:0;top:0;width:11906;height:5591" coordorigin="0,0" coordsize="11906,5591">
              <v:shape style="position:absolute;left:0;top:0;width:11906;height:5591" coordorigin="0,0" coordsize="11906,5591" path="m0,5591l11906,5591,11906,0,0,0,0,5591e" filled="t" fillcolor="#D3D8D6" stroked="f">
                <v:path arrowok="t"/>
                <v:fill/>
              </v:shape>
            </v:group>
            <v:group style="position:absolute;left:3245;top:3008;width:600;height:600" coordorigin="3245,3008" coordsize="600,600">
              <v:shape style="position:absolute;left:3245;top:3008;width:600;height:600" coordorigin="3245,3008" coordsize="600,600" path="m3245,3608l3845,3608,3845,3008,3245,3008,3245,3608xe" filled="f" stroked="t" strokeweight="2.126pt" strokecolor="#50535C">
                <v:path arrowok="t"/>
              </v:shape>
            </v:group>
            <v:group style="position:absolute;left:3425;top:3108;width:2;height:160" coordorigin="3425,3108" coordsize="2,160">
              <v:shape style="position:absolute;left:3425;top:3108;width:2;height:160" coordorigin="3425,3108" coordsize="0,160" path="m3425,3268l3425,3108e" filled="f" stroked="t" strokeweight="2.126pt" strokecolor="#50535C">
                <v:path arrowok="t"/>
              </v:shape>
            </v:group>
            <v:group style="position:absolute;left:3345;top:3188;width:160;height:2" coordorigin="3345,3188" coordsize="160,2">
              <v:shape style="position:absolute;left:3345;top:3188;width:160;height:2" coordorigin="3345,3188" coordsize="160,0" path="m3505,3188l3345,3188e" filled="f" stroked="t" strokeweight="2.126pt" strokecolor="#50535C">
                <v:path arrowok="t"/>
              </v:shape>
            </v:group>
            <v:group style="position:absolute;left:3585;top:3188;width:160;height:2" coordorigin="3585,3188" coordsize="160,2">
              <v:shape style="position:absolute;left:3585;top:3188;width:160;height:2" coordorigin="3585,3188" coordsize="160,0" path="m3745,3188l3585,3188e" filled="f" stroked="t" strokeweight="2.126pt" strokecolor="#50535C">
                <v:path arrowok="t"/>
              </v:shape>
            </v:group>
            <v:group style="position:absolute;left:3585;top:3388;width:40;height:2" coordorigin="3585,3388" coordsize="40,2">
              <v:shape style="position:absolute;left:3585;top:3388;width:40;height:2" coordorigin="3585,3388" coordsize="40,0" path="m3625,3388l3585,3388e" filled="f" stroked="t" strokeweight="2.126pt" strokecolor="#50535C">
                <v:path arrowok="t"/>
              </v:shape>
            </v:group>
            <v:group style="position:absolute;left:3685;top:3468;width:40;height:2" coordorigin="3685,3468" coordsize="40,2">
              <v:shape style="position:absolute;left:3685;top:3468;width:40;height:2" coordorigin="3685,3468" coordsize="40,0" path="m3725,3468l3685,3468e" filled="f" stroked="t" strokeweight="2.126pt" strokecolor="#50535C">
                <v:path arrowok="t"/>
              </v:shape>
            </v:group>
            <v:group style="position:absolute;left:3365;top:3368;width:120;height:120" coordorigin="3365,3368" coordsize="120,120">
              <v:shape style="position:absolute;left:3365;top:3368;width:120;height:120" coordorigin="3365,3368" coordsize="120,120" path="m3365,3488l3485,3368e" filled="f" stroked="t" strokeweight="2.126pt" strokecolor="#50535C">
                <v:path arrowok="t"/>
              </v:shape>
            </v:group>
            <v:group style="position:absolute;left:3605;top:3368;width:120;height:120" coordorigin="3605,3368" coordsize="120,120">
              <v:shape style="position:absolute;left:3605;top:3368;width:120;height:120" coordorigin="3605,3368" coordsize="120,120" path="m3605,3488l3725,3368e" filled="f" stroked="t" strokeweight="2.126pt" strokecolor="#50535C">
                <v:path arrowok="t"/>
              </v:shape>
            </v:group>
            <v:group style="position:absolute;left:3365;top:3368;width:120;height:120" coordorigin="3365,3368" coordsize="120,120">
              <v:shape style="position:absolute;left:3365;top:3368;width:120;height:120" coordorigin="3365,3368" coordsize="120,120" path="m3485,3488l3365,3368e" filled="f" stroked="t" strokeweight="2.126pt" strokecolor="#50535C">
                <v:path arrowok="t"/>
              </v:shape>
            </v:group>
            <v:group style="position:absolute;left:6642;top:1033;width:213;height:170" coordorigin="6642,1033" coordsize="213,170">
              <v:shape style="position:absolute;left:6642;top:1033;width:213;height:170" coordorigin="6642,1033" coordsize="213,170" path="m6855,1033l6855,1203,6642,1203,6642,1033e" filled="f" stroked="t" strokeweight=".992pt" strokecolor="#50535C">
                <v:path arrowok="t"/>
              </v:shape>
            </v:group>
            <v:group style="position:absolute;left:6664;top:1097;width:43;height:71" coordorigin="6664,1097" coordsize="43,71">
              <v:shape style="position:absolute;left:6664;top:1097;width:43;height:71" coordorigin="6664,1097" coordsize="43,71" path="m6664,1167l6706,1097e" filled="f" stroked="t" strokeweight=".992pt" strokecolor="#50535C">
                <v:path arrowok="t"/>
              </v:shape>
            </v:group>
            <v:group style="position:absolute;left:6664;top:1075;width:170;height:43" coordorigin="6664,1075" coordsize="170,43">
              <v:shape style="position:absolute;left:6664;top:1075;width:170;height:43" coordorigin="6664,1075" coordsize="170,43" path="m6834,1075l6749,1118,6664,1075e" filled="f" stroked="t" strokeweight=".992pt" strokecolor="#50535C">
                <v:path arrowok="t"/>
              </v:shape>
            </v:group>
            <v:group style="position:absolute;left:6791;top:1097;width:43;height:71" coordorigin="6791,1097" coordsize="43,71">
              <v:shape style="position:absolute;left:6791;top:1097;width:43;height:71" coordorigin="6791,1097" coordsize="43,71" path="m6834,1167l6791,1097e" filled="f" stroked="t" strokeweight=".992pt" strokecolor="#50535C">
                <v:path arrowok="t"/>
              </v:shape>
            </v:group>
            <v:group style="position:absolute;left:6671;top:990;width:156;height:71" coordorigin="6671,990" coordsize="156,71">
              <v:shape style="position:absolute;left:6671;top:990;width:156;height:71" coordorigin="6671,990" coordsize="156,71" path="m6827,1061l6827,990,6671,990,6671,1061e" filled="f" stroked="t" strokeweight=".992pt" strokecolor="#50535C">
                <v:path arrowok="t"/>
              </v:shape>
            </v:group>
            <v:group style="position:absolute;left:6692;top:1019;width:50;height:2" coordorigin="6692,1019" coordsize="50,2">
              <v:shape style="position:absolute;left:6692;top:1019;width:50;height:2" coordorigin="6692,1019" coordsize="50,0" path="m6692,1019l6742,1019e" filled="f" stroked="t" strokeweight=".992pt" strokecolor="#50535C">
                <v:path arrowok="t"/>
              </v:shape>
            </v:group>
            <v:group style="position:absolute;left:6692;top:1047;width:99;height:2" coordorigin="6692,1047" coordsize="99,2">
              <v:shape style="position:absolute;left:6692;top:1047;width:99;height:2" coordorigin="6692,1047" coordsize="99,0" path="m6692,1047l6791,1047e" filled="f" stroked="t" strokeweight=".992pt" strokecolor="#50535C">
                <v:path arrowok="t"/>
              </v:shape>
            </v:group>
            <v:group style="position:absolute;left:9478;top:962;width:173;height:90" coordorigin="9478,962" coordsize="173,90">
              <v:shape style="position:absolute;left:9478;top:962;width:173;height:90" coordorigin="9478,962" coordsize="173,90" path="m9650,1052l9627,990,9569,962,9545,965,9524,973,9506,985,9492,1001,9482,1020,9478,1042e" filled="f" stroked="t" strokeweight=".992pt" strokecolor="#50535C">
                <v:path arrowok="t"/>
              </v:shape>
            </v:group>
            <v:group style="position:absolute;left:9477;top:1070;width:173;height:161" coordorigin="9477,1070" coordsize="173,161">
              <v:shape style="position:absolute;left:9477;top:1070;width:173;height:161" coordorigin="9477,1070" coordsize="173,161" path="m9477,1070l9477,1141,9480,1164,9517,1217,9558,1231,9582,1228,9635,1192,9650,1151,9650,1070e" filled="f" stroked="t" strokeweight=".992pt" strokecolor="#50535C">
                <v:path arrowok="t"/>
              </v:shape>
            </v:group>
            <v:group style="position:absolute;left:9564;top:1007;width:2;height:72" coordorigin="9564,1007" coordsize="2,72">
              <v:shape style="position:absolute;left:9564;top:1007;width:2;height:72" coordorigin="9564,1007" coordsize="0,72" path="m9564,1079l9564,1007e" filled="f" stroked="t" strokeweight=".992pt" strokecolor="#50535C">
                <v:path arrowok="t"/>
              </v:shape>
            </v:group>
            <v:group style="position:absolute;left:4543;top:1014;width:192;height:190" coordorigin="4543,1014" coordsize="192,190">
              <v:shape style="position:absolute;left:4543;top:1014;width:192;height:190" coordorigin="4543,1014" coordsize="192,190" path="m4735,1188l4721,1197,4705,1202,4688,1205,4670,1204,4597,1169,4557,1113,4543,1059,4544,1043,4549,1028,4556,1014e" filled="f" stroked="t" strokeweight=".992pt" strokecolor="#50535C">
                <v:path arrowok="t"/>
              </v:shape>
            </v:group>
            <v:group style="position:absolute;left:4572;top:986;width:185;height:186" coordorigin="4572,986" coordsize="185,186">
              <v:shape style="position:absolute;left:4572;top:986;width:185;height:186" coordorigin="4572,986" coordsize="185,186" path="m4572,986l4631,1046,4617,1061,4606,1077,4644,1139,4661,1139,4676,1133,4698,1113,4757,1172e" filled="f" stroked="t" strokeweight=".992pt" strokecolor="#50535C">
                <v:path arrowok="t"/>
              </v:shape>
            </v:group>
            <v:group style="position:absolute;left:616;top:1763;width:84;height:81" coordorigin="616,1763" coordsize="84,81">
              <v:shape style="position:absolute;left:616;top:1763;width:84;height:81" coordorigin="616,1763" coordsize="84,81" path="m648,1763l619,1788,619,1801,619,1807,616,1819,618,1825,617,1834,620,1837,624,1843,673,1806,682,1793,694,1783,697,1777,700,1771,697,1765,684,1765,668,1763,648,1763e" filled="t" fillcolor="#50535C" stroked="f">
                <v:path arrowok="t"/>
                <v:fill/>
              </v:shape>
              <v:shape style="position:absolute;left:616;top:1763;width:84;height:81" coordorigin="616,1763" coordsize="84,81" path="m696,1763l686,1765,684,1765,697,1765,696,1763e" filled="t" fillcolor="#50535C" stroked="f">
                <v:path arrowok="t"/>
                <v:fill/>
              </v:shape>
            </v:group>
            <v:group style="position:absolute;left:1626;top:1761;width:208;height:154" coordorigin="1626,1761" coordsize="208,154">
              <v:shape style="position:absolute;left:1626;top:1761;width:208;height:154" coordorigin="1626,1761" coordsize="208,154" path="m1763,1761l1760,1764,1758,1766,1750,1775,1739,1787,1725,1801,1706,1819,1678,1847,1672,1853,1667,1859,1653,1873,1639,1888,1626,1903,1626,1905,1630,1914,1633,1916,1643,1910,1645,1909,1654,1908,1661,1908,1679,1906,1715,1906,1720,1901,1723,1898,1732,1888,1772,1843,1785,1828,1799,1813,1812,1798,1827,1784,1834,1779,1833,1775,1828,1769,1773,1769,1770,1768,1766,1764,1765,1763,1763,1761e" filled="t" fillcolor="#50535C" stroked="f">
                <v:path arrowok="t"/>
                <v:fill/>
              </v:shape>
              <v:shape style="position:absolute;left:1626;top:1761;width:208;height:154" coordorigin="1626,1761" coordsize="208,154" path="m1715,1906l1679,1906,1691,1907,1708,1909,1713,1908,1715,1906e" filled="t" fillcolor="#50535C" stroked="f">
                <v:path arrowok="t"/>
                <v:fill/>
              </v:shape>
              <v:shape style="position:absolute;left:1626;top:1761;width:208;height:154" coordorigin="1626,1761" coordsize="208,154" path="m1661,1908l1654,1908,1660,1908,1661,1908e" filled="t" fillcolor="#50535C" stroked="f">
                <v:path arrowok="t"/>
                <v:fill/>
              </v:shape>
              <v:shape style="position:absolute;left:1626;top:1761;width:208;height:154" coordorigin="1626,1761" coordsize="208,154" path="m1802,1765l1789,1767,1783,1768,1773,1769,1828,1769,1827,1769,1807,1769,1802,1765e" filled="t" fillcolor="#50535C" stroked="f">
                <v:path arrowok="t"/>
                <v:fill/>
              </v:shape>
              <v:shape style="position:absolute;left:1626;top:1761;width:208;height:154" coordorigin="1626,1761" coordsize="208,154" path="m1817,1766l1807,1769,1827,1769,1825,1766,1821,1766,1817,1766e" filled="t" fillcolor="#50535C" stroked="f">
                <v:path arrowok="t"/>
                <v:fill/>
              </v:shape>
              <v:shape style="position:absolute;left:1626;top:1761;width:208;height:154" coordorigin="1626,1761" coordsize="208,154" path="m1825,1766l1821,1766,1825,1766e" filled="t" fillcolor="#50535C" stroked="f">
                <v:path arrowok="t"/>
                <v:fill/>
              </v:shape>
            </v:group>
            <v:group style="position:absolute;left:761;top:1767;width:206;height:144" coordorigin="761,1767" coordsize="206,144">
              <v:shape style="position:absolute;left:761;top:1767;width:206;height:144" coordorigin="761,1767" coordsize="206,144" path="m894,1767l890,1769,884,1772,876,1783,871,1788,842,1817,829,1832,822,1842,815,1851,802,1859,801,1861,796,1867,792,1870,781,1882,773,1890,761,1904,763,1909,774,1911,780,1911,795,1909,803,1907,819,1904,827,1904,857,1904,861,1899,865,1894,871,1886,882,1873,898,1855,912,1841,955,1790,959,1786,968,1777,966,1772,910,1772,902,1771,900,1769,896,1767,895,1767,894,1767e" filled="t" fillcolor="#50535C" stroked="f">
                <v:path arrowok="t"/>
                <v:fill/>
              </v:shape>
              <v:shape style="position:absolute;left:761;top:1767;width:206;height:144" coordorigin="761,1767" coordsize="206,144" path="m857,1904l827,1904,840,1909,846,1909,854,1906,856,1905,857,1904e" filled="t" fillcolor="#50535C" stroked="f">
                <v:path arrowok="t"/>
                <v:fill/>
              </v:shape>
              <v:shape style="position:absolute;left:761;top:1767;width:206;height:144" coordorigin="761,1767" coordsize="206,144" path="m951,1768l943,1770,940,1770,925,1771,915,1772,910,1772,966,1772,966,1772,955,1768,951,1768e" filled="t" fillcolor="#50535C" stroked="f">
                <v:path arrowok="t"/>
                <v:fill/>
              </v:shape>
              <v:shape style="position:absolute;left:761;top:1767;width:206;height:144" coordorigin="761,1767" coordsize="206,144" path="m896,1767l895,1767,896,1767e" filled="t" fillcolor="#50535C" stroked="f">
                <v:path arrowok="t"/>
                <v:fill/>
              </v:shape>
            </v:group>
            <v:group style="position:absolute;left:2053;top:1759;width:210;height:152" coordorigin="2053,1759" coordsize="210,152">
              <v:shape style="position:absolute;left:2053;top:1759;width:210;height:152" coordorigin="2053,1759" coordsize="210,152" path="m2192,1759l2189,1761,2167,1783,2149,1801,2137,1815,2123,1830,2107,1846,2093,1860,2078,1874,2064,1888,2061,1890,2058,1893,2053,1898,2053,1900,2057,1908,2061,1911,2071,1908,2097,1908,2102,1906,2108,1906,2130,1906,2130,1906,2140,1895,2154,1881,2169,1868,2171,1866,2172,1864,2182,1854,2190,1844,2200,1835,2214,1821,2259,1778,2261,1775,2262,1773,2260,1766,2207,1766,2201,1765,2192,1759e" filled="t" fillcolor="#50535C" stroked="f">
                <v:path arrowok="t"/>
                <v:fill/>
              </v:shape>
              <v:shape style="position:absolute;left:2053;top:1759;width:210;height:152" coordorigin="2053,1759" coordsize="210,152" path="m2097,1908l2071,1908,2076,1909,2086,1910,2092,1910,2097,1908e" filled="t" fillcolor="#50535C" stroked="f">
                <v:path arrowok="t"/>
                <v:fill/>
              </v:shape>
              <v:shape style="position:absolute;left:2053;top:1759;width:210;height:152" coordorigin="2053,1759" coordsize="210,152" path="m2130,1906l2108,1906,2117,1906,2121,1908,2125,1910,2128,1908,2130,1906e" filled="t" fillcolor="#50535C" stroked="f">
                <v:path arrowok="t"/>
                <v:fill/>
              </v:shape>
              <v:shape style="position:absolute;left:2053;top:1759;width:210;height:152" coordorigin="2053,1759" coordsize="210,152" path="m2215,1763l2213,1764,2207,1766,2260,1766,2260,1766,2227,1766,2215,1763e" filled="t" fillcolor="#50535C" stroked="f">
                <v:path arrowok="t"/>
                <v:fill/>
              </v:shape>
              <v:shape style="position:absolute;left:2053;top:1759;width:210;height:152" coordorigin="2053,1759" coordsize="210,152" path="m2258,1761l2237,1762,2227,1766,2260,1766,2259,1762,2258,1761e" filled="t" fillcolor="#50535C" stroked="f">
                <v:path arrowok="t"/>
                <v:fill/>
              </v:shape>
            </v:group>
            <v:group style="position:absolute;left:2199;top:1758;width:211;height:150" coordorigin="2199,1758" coordsize="211,150">
              <v:shape style="position:absolute;left:2199;top:1758;width:211;height:150" coordorigin="2199,1758" coordsize="211,150" path="m2339,1758l2330,1767,2322,1775,2307,1792,2265,1832,2251,1846,2244,1854,2236,1861,2225,1869,2223,1871,2212,1881,2206,1888,2204,1890,2199,1897,2199,1901,2204,1906,2208,1907,2215,1904,2218,1903,2263,1902,2279,1902,2292,1889,2322,1859,2324,1857,2329,1854,2341,1843,2355,1829,2387,1796,2401,1782,2407,1777,2410,1772,2404,1764,2363,1764,2356,1764,2349,1764,2339,1758e" filled="t" fillcolor="#50535C" stroked="f">
                <v:path arrowok="t"/>
                <v:fill/>
              </v:shape>
              <v:shape style="position:absolute;left:2199;top:1758;width:211;height:150" coordorigin="2199,1758" coordsize="211,150" path="m2279,1902l2263,1902,2264,1902,2273,1906,2278,1903,2279,1902e" filled="t" fillcolor="#50535C" stroked="f">
                <v:path arrowok="t"/>
                <v:fill/>
              </v:shape>
              <v:shape style="position:absolute;left:2199;top:1758;width:211;height:150" coordorigin="2199,1758" coordsize="211,150" path="m2391,1760l2380,1763,2363,1764,2404,1764,2397,1761,2391,1760e" filled="t" fillcolor="#50535C" stroked="f">
                <v:path arrowok="t"/>
                <v:fill/>
              </v:shape>
            </v:group>
            <v:group style="position:absolute;left:911;top:1764;width:203;height:153" coordorigin="911,1764" coordsize="203,153">
              <v:shape style="position:absolute;left:911;top:1764;width:203;height:153" coordorigin="911,1764" coordsize="203,153" path="m1045,1765l1041,1766,1033,1774,1018,1788,987,1817,986,1818,954,1855,939,1871,927,1887,914,1902,911,1904,911,1907,914,1915,918,1917,925,1915,927,1915,929,1914,949,1912,969,1910,971,1910,987,1910,991,1904,994,1901,1002,1892,1009,1885,1021,1872,1027,1864,1035,1857,1048,1844,1062,1828,1074,1812,1087,1797,1093,1790,1100,1785,1114,1775,1112,1768,1108,1766,1086,1766,1085,1766,1068,1766,1062,1766,1056,1766,1045,1765e" filled="t" fillcolor="#50535C" stroked="f">
                <v:path arrowok="t"/>
                <v:fill/>
              </v:shape>
              <v:shape style="position:absolute;left:911;top:1764;width:203;height:153" coordorigin="911,1764" coordsize="203,153" path="m987,1910l971,1910,974,1911,984,1914,985,1913,987,1910e" filled="t" fillcolor="#50535C" stroked="f">
                <v:path arrowok="t"/>
                <v:fill/>
              </v:shape>
              <v:shape style="position:absolute;left:911;top:1764;width:203;height:153" coordorigin="911,1764" coordsize="203,153" path="m1100,1764l1092,1766,1086,1766,1108,1766,1103,1764,1100,1764e" filled="t" fillcolor="#50535C" stroked="f">
                <v:path arrowok="t"/>
                <v:fill/>
              </v:shape>
              <v:shape style="position:absolute;left:911;top:1764;width:203;height:153" coordorigin="911,1764" coordsize="203,153" path="m1076,1766l1072,1766,1068,1766,1068,1766,1085,1766,1076,1766e" filled="t" fillcolor="#50535C" stroked="f">
                <v:path arrowok="t"/>
                <v:fill/>
              </v:shape>
            </v:group>
            <v:group style="position:absolute;left:1913;top:1761;width:200;height:151" coordorigin="1913,1761" coordsize="200,151">
              <v:shape style="position:absolute;left:1913;top:1761;width:200;height:151" coordorigin="1913,1761" coordsize="200,151" path="m1965,1910l1945,1910,1955,1912,1960,1912,1965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1944,1910l1930,1910,1939,1910,1944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2051,1761l2044,1763,2040,1766,2032,1777,2027,1782,2021,1789,1994,1815,1981,1829,1967,1845,1952,1862,1938,1876,1924,1890,1922,1892,1919,1894,1913,1902,1916,1908,1916,1908,1926,1910,1930,1910,1944,1910,1945,1910,1965,1910,1971,1908,1977,1907,1991,1907,1992,1906,1995,1905,1997,1894,2013,1879,2058,1834,2091,1796,2098,1789,2108,1782,2109,1780,2115,1773,2114,1767,2060,1767,2058,1767,2056,1767,2051,1761e" filled="t" fillcolor="#50535C" stroked="f">
                <v:path arrowok="t"/>
                <v:fill/>
              </v:shape>
              <v:shape style="position:absolute;left:1913;top:1761;width:200;height:151" coordorigin="1913,1761" coordsize="200,151" path="m1991,1907l1977,1907,1986,1908,1989,1908,1991,1907e" filled="t" fillcolor="#50535C" stroked="f">
                <v:path arrowok="t"/>
                <v:fill/>
              </v:shape>
              <v:shape style="position:absolute;left:1913;top:1761;width:200;height:151" coordorigin="1913,1761" coordsize="200,151" path="m2099,1761l2072,1764,2060,1767,2114,1767,2112,1762,2099,1761e" filled="t" fillcolor="#50535C" stroked="f">
                <v:path arrowok="t"/>
                <v:fill/>
              </v:shape>
            </v:group>
            <v:group style="position:absolute;left:2346;top:1760;width:204;height:146" coordorigin="2346,1760" coordsize="204,146">
              <v:shape style="position:absolute;left:2346;top:1760;width:204;height:146" coordorigin="2346,1760" coordsize="204,146" path="m2482,1760l2480,1761,2476,1765,2447,1794,2433,1808,2417,1825,2402,1839,2388,1853,2379,1862,2370,1872,2356,1883,2353,1887,2346,1893,2346,1897,2351,1904,2354,1906,2364,1905,2372,1905,2387,1901,2406,1901,2410,1900,2411,1900,2424,1900,2426,1899,2431,1892,2432,1891,2440,1884,2448,1877,2458,1866,2483,1839,2500,1821,2514,1807,2529,1794,2545,1781,2550,1778,2550,1771,2543,1765,2542,1764,2491,1764,2482,1760e" filled="t" fillcolor="#50535C" stroked="f">
                <v:path arrowok="t"/>
                <v:fill/>
              </v:shape>
              <v:shape style="position:absolute;left:2346;top:1760;width:204;height:146" coordorigin="2346,1760" coordsize="204,146" path="m2372,1905l2364,1905,2370,1905,2372,1905e" filled="t" fillcolor="#50535C" stroked="f">
                <v:path arrowok="t"/>
                <v:fill/>
              </v:shape>
              <v:shape style="position:absolute;left:2346;top:1760;width:204;height:146" coordorigin="2346,1760" coordsize="204,146" path="m2406,1901l2387,1901,2399,1904,2406,1901e" filled="t" fillcolor="#50535C" stroked="f">
                <v:path arrowok="t"/>
                <v:fill/>
              </v:shape>
              <v:shape style="position:absolute;left:2346;top:1760;width:204;height:146" coordorigin="2346,1760" coordsize="204,146" path="m2424,1900l2411,1900,2420,1903,2424,1900e" filled="t" fillcolor="#50535C" stroked="f">
                <v:path arrowok="t"/>
                <v:fill/>
              </v:shape>
              <v:shape style="position:absolute;left:2346;top:1760;width:204;height:146" coordorigin="2346,1760" coordsize="204,146" path="m2539,1762l2527,1762,2516,1763,2498,1763,2491,1764,2542,1764,2541,1763,2541,1763,2516,1763,2541,1763,2539,1762e" filled="t" fillcolor="#50535C" stroked="f">
                <v:path arrowok="t"/>
                <v:fill/>
              </v:shape>
            </v:group>
            <v:group style="position:absolute;left:1200;top:1760;width:200;height:149" coordorigin="1200,1760" coordsize="200,149">
              <v:shape style="position:absolute;left:1200;top:1760;width:200;height:149" coordorigin="1200,1760" coordsize="200,149" path="m1329,1762l1326,1763,1322,1767,1321,1769,1276,1817,1264,1830,1247,1848,1212,1884,1205,1890,1200,1900,1207,1908,1216,1909,1235,1903,1245,1900,1283,1900,1286,1892,1288,1890,1336,1842,1365,1809,1379,1794,1393,1780,1399,1775,1399,1770,1395,1766,1343,1766,1329,1762e" filled="t" fillcolor="#50535C" stroked="f">
                <v:path arrowok="t"/>
                <v:fill/>
              </v:shape>
              <v:shape style="position:absolute;left:1200;top:1760;width:200;height:149" coordorigin="1200,1760" coordsize="200,149" path="m1279,1902l1265,1902,1276,1902,1279,1902e" filled="t" fillcolor="#50535C" stroked="f">
                <v:path arrowok="t"/>
                <v:fill/>
              </v:shape>
              <v:shape style="position:absolute;left:1200;top:1760;width:200;height:149" coordorigin="1200,1760" coordsize="200,149" path="m1283,1900l1245,1900,1260,1902,1279,1902,1282,1901,1283,1900e" filled="t" fillcolor="#50535C" stroked="f">
                <v:path arrowok="t"/>
                <v:fill/>
              </v:shape>
              <v:shape style="position:absolute;left:1200;top:1760;width:200;height:149" coordorigin="1200,1760" coordsize="200,149" path="m1386,1760l1368,1762,1343,1766,1395,1766,1390,1762,1386,1760e" filled="t" fillcolor="#50535C" stroked="f">
                <v:path arrowok="t"/>
                <v:fill/>
              </v:shape>
            </v:group>
            <v:group style="position:absolute;left:1345;top:1762;width:198;height:147" coordorigin="1345,1762" coordsize="198,147">
              <v:shape style="position:absolute;left:1345;top:1762;width:198;height:147" coordorigin="1345,1762" coordsize="198,147" path="m1475,1762l1474,1763,1464,1773,1446,1792,1432,1807,1418,1821,1409,1829,1400,1837,1389,1850,1387,1854,1377,1864,1349,1895,1347,1897,1345,1901,1345,1903,1348,1908,1355,1910,1360,1907,1362,1906,1370,1904,1393,1901,1422,1901,1422,1901,1427,1896,1452,1871,1470,1854,1482,1840,1512,1808,1525,1793,1539,1779,1543,1776,1543,1769,1537,1766,1495,1766,1485,1766,1475,1762e" filled="t" fillcolor="#50535C" stroked="f">
                <v:path arrowok="t"/>
                <v:fill/>
              </v:shape>
              <v:shape style="position:absolute;left:1345;top:1762;width:198;height:147" coordorigin="1345,1762" coordsize="198,147" path="m1422,1901l1393,1901,1412,1901,1418,1903,1422,1901e" filled="t" fillcolor="#50535C" stroked="f">
                <v:path arrowok="t"/>
                <v:fill/>
              </v:shape>
              <v:shape style="position:absolute;left:1345;top:1762;width:198;height:147" coordorigin="1345,1762" coordsize="198,147" path="m1513,1764l1495,1766,1537,1766,1535,1765,1533,1764,1520,1764,1513,1764e" filled="t" fillcolor="#50535C" stroked="f">
                <v:path arrowok="t"/>
                <v:fill/>
              </v:shape>
              <v:shape style="position:absolute;left:1345;top:1762;width:198;height:147" coordorigin="1345,1762" coordsize="198,147" path="m1531,1763l1520,1764,1533,1764,1531,1763e" filled="t" fillcolor="#50535C" stroked="f">
                <v:path arrowok="t"/>
                <v:fill/>
              </v:shape>
            </v:group>
            <v:group style="position:absolute;left:1771;top:1761;width:202;height:151" coordorigin="1771,1761" coordsize="202,151">
              <v:shape style="position:absolute;left:1771;top:1761;width:202;height:151" coordorigin="1771,1761" coordsize="202,151" path="m1906,1761l1906,1761,1896,1769,1894,1772,1889,1777,1836,1835,1824,1847,1805,1867,1774,1896,1773,1899,1771,1904,1772,1907,1779,1909,1782,1912,1786,1908,1788,1906,1790,1905,1831,1902,1838,1902,1843,1902,1855,1901,1858,1899,1865,1888,1870,1883,1897,1854,1911,1840,1926,1823,1940,1809,1954,1795,1970,1782,1971,1781,1972,1780,1973,1776,1974,1774,1973,1769,1923,1769,1918,1769,1906,1761e" filled="t" fillcolor="#50535C" stroked="f">
                <v:path arrowok="t"/>
                <v:fill/>
              </v:shape>
              <v:shape style="position:absolute;left:1771;top:1761;width:202;height:151" coordorigin="1771,1761" coordsize="202,151" path="m1838,1902l1831,1902,1831,1902,1838,1902e" filled="t" fillcolor="#50535C" stroked="f">
                <v:path arrowok="t"/>
                <v:fill/>
              </v:shape>
              <v:shape style="position:absolute;left:1771;top:1761;width:202;height:151" coordorigin="1771,1761" coordsize="202,151" path="m1967,1763l1949,1766,1939,1768,1923,1769,1973,1769,1972,1766,1967,1763e" filled="t" fillcolor="#50535C" stroked="f">
                <v:path arrowok="t"/>
                <v:fill/>
              </v:shape>
            </v:group>
            <v:group style="position:absolute;left:1491;top:1763;width:199;height:149" coordorigin="1491,1763" coordsize="199,149">
              <v:shape style="position:absolute;left:1491;top:1763;width:199;height:149" coordorigin="1491,1763" coordsize="199,149" path="m1619,1763l1615,1767,1611,1770,1589,1793,1545,1840,1530,1857,1500,1890,1497,1893,1491,1899,1491,1904,1495,1910,1503,1912,1510,1906,1526,1904,1533,1903,1544,1902,1561,1902,1570,1901,1571,1901,1576,1894,1580,1888,1590,1876,1618,1847,1624,1841,1629,1835,1642,1821,1649,1814,1666,1797,1674,1787,1685,1779,1687,1778,1688,1776,1690,1774,1688,1769,1687,1768,1638,1768,1629,1768,1619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571,1901e" filled="t" fillcolor="#50535C" stroked="f">
                <v:path arrowok="t"/>
                <v:fill/>
              </v:shape>
              <v:shape style="position:absolute;left:1491;top:1763;width:199;height:149" coordorigin="1491,1763" coordsize="199,149" path="m1651,1765l1638,1768,1687,1768,1686,1767,1669,1767,1664,1766,1655,1766,1651,1765e" filled="t" fillcolor="#50535C" stroked="f">
                <v:path arrowok="t"/>
                <v:fill/>
              </v:shape>
              <v:shape style="position:absolute;left:1491;top:1763;width:199;height:149" coordorigin="1491,1763" coordsize="199,149" path="m1675,1763l1669,1767,1686,1767,1684,1765,1678,1763,1675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664,1766l1655,1766,1664,1766,1664,1766e" filled="t" fillcolor="#50535C" stroked="f">
                <v:path arrowok="t"/>
                <v:fill/>
              </v:shape>
            </v:group>
            <v:group style="position:absolute;left:2488;top:1763;width:194;height:144" coordorigin="2488,1763" coordsize="194,144">
              <v:shape style="position:absolute;left:2488;top:1763;width:194;height:144" coordorigin="2488,1763" coordsize="194,144" path="m2561,1904l2546,1904,2557,1907,2559,1905,2561,1904e" filled="t" fillcolor="#50535C" stroked="f">
                <v:path arrowok="t"/>
                <v:fill/>
              </v:shape>
              <v:shape style="position:absolute;left:2488;top:1763;width:194;height:144" coordorigin="2488,1763" coordsize="194,144" path="m2534,1905l2507,1905,2511,1906,2517,1906,2521,1907,2534,1905e" filled="t" fillcolor="#50535C" stroked="f">
                <v:path arrowok="t"/>
                <v:fill/>
              </v:shape>
              <v:shape style="position:absolute;left:2488;top:1763;width:194;height:144" coordorigin="2488,1763" coordsize="194,144" path="m2618,1763l2615,1765,2606,1774,2600,1780,2548,1836,2501,1882,2490,1892,2489,1894,2488,1895,2491,1902,2496,1906,2507,1905,2534,1905,2546,1904,2561,1904,2569,1895,2617,1846,2626,1836,2639,1821,2653,1807,2668,1794,2683,1781,2683,1768,2682,1767,2652,1767,2647,1766,2629,1766,2626,1766,2618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64,1763l2652,1767,2682,1767,2680,1764,2667,1764,2664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42,1765l2629,1766,2647,1766,2642,1765e" filled="t" fillcolor="#50535C" stroked="f">
                <v:path arrowok="t"/>
                <v:fill/>
              </v:shape>
            </v:group>
            <v:group style="position:absolute;left:1053;top:1764;width:190;height:146" coordorigin="1053,1764" coordsize="190,146">
              <v:shape style="position:absolute;left:1053;top:1764;width:190;height:146" coordorigin="1053,1764" coordsize="190,146" path="m1179,1767l1176,1769,1074,1876,1066,1884,1058,1893,1057,1893,1053,1899,1055,1905,1064,1909,1067,1910,1082,1908,1092,1907,1109,1904,1115,1903,1132,1903,1137,1897,1140,1891,1149,1883,1161,1869,1176,1852,1188,1841,1205,1821,1217,1806,1243,1774,1241,1772,1241,1771,1195,1771,1179,1767e" filled="t" fillcolor="#50535C" stroked="f">
                <v:path arrowok="t"/>
                <v:fill/>
              </v:shape>
              <v:shape style="position:absolute;left:1053;top:1764;width:190;height:146" coordorigin="1053,1764" coordsize="190,146" path="m1132,1903l1115,1903,1126,1908,1130,1907,1132,1903e" filled="t" fillcolor="#50535C" stroked="f">
                <v:path arrowok="t"/>
                <v:fill/>
              </v:shape>
              <v:shape style="position:absolute;left:1053;top:1764;width:190;height:146" coordorigin="1053,1764" coordsize="190,146" path="m1226,1764l1207,1769,1195,1771,1241,1771,1240,1769,1232,1766,1226,1764e" filled="t" fillcolor="#50535C" stroked="f">
                <v:path arrowok="t"/>
                <v:fill/>
              </v:shape>
            </v:group>
            <v:group style="position:absolute;left:626;top:1768;width:196;height:143" coordorigin="626,1768" coordsize="196,143">
              <v:shape style="position:absolute;left:626;top:1768;width:196;height:143" coordorigin="626,1768" coordsize="196,143" path="m757,1768l754,1770,751,1772,694,1830,666,1859,652,1873,645,1881,639,1889,626,1899,627,1905,639,1910,645,1910,656,1908,659,1906,670,1905,677,1901,703,1901,706,1899,707,1898,726,1874,741,1858,753,1846,771,1828,821,1775,819,1773,818,1772,798,1772,792,1771,776,1770,766,1769,757,1768e" filled="t" fillcolor="#50535C" stroked="f">
                <v:path arrowok="t"/>
                <v:fill/>
              </v:shape>
              <v:shape style="position:absolute;left:626;top:1768;width:196;height:143" coordorigin="626,1768" coordsize="196,143" path="m703,1901l677,1901,692,1910,698,1906,703,1901e" filled="t" fillcolor="#50535C" stroked="f">
                <v:path arrowok="t"/>
                <v:fill/>
              </v:shape>
              <v:shape style="position:absolute;left:626;top:1768;width:196;height:143" coordorigin="626,1768" coordsize="196,143" path="m808,1770l798,1772,818,1772,818,1771,812,1770,808,1770e" filled="t" fillcolor="#50535C" stroked="f">
                <v:path arrowok="t"/>
                <v:fill/>
              </v:shape>
            </v:group>
            <v:group style="position:absolute;left:5649;top:1761;width:208;height:154" coordorigin="5649,1761" coordsize="208,154">
              <v:shape style="position:absolute;left:5649;top:1761;width:208;height:154" coordorigin="5649,1761" coordsize="208,154" path="m5787,1761l5784,1764,5781,1766,5773,1775,5762,1787,5748,1801,5729,1819,5701,1847,5695,1853,5691,1859,5676,1873,5663,1888,5649,1903,5649,1905,5653,1914,5656,1916,5666,1910,5668,1909,5677,1908,5684,1908,5702,1906,5738,1906,5743,1901,5747,1898,5755,1888,5795,1843,5809,1828,5822,1813,5835,1798,5850,1784,5857,1779,5856,1775,5851,1769,5796,1769,5793,1768,5790,1764,5788,1763,5787,1761e" filled="t" fillcolor="#50535C" stroked="f">
                <v:path arrowok="t"/>
                <v:fill/>
              </v:shape>
              <v:shape style="position:absolute;left:5649;top:1761;width:208;height:154" coordorigin="5649,1761" coordsize="208,154" path="m5738,1906l5702,1906,5714,1907,5731,1909,5736,1908,5738,1906e" filled="t" fillcolor="#50535C" stroked="f">
                <v:path arrowok="t"/>
                <v:fill/>
              </v:shape>
              <v:shape style="position:absolute;left:5649;top:1761;width:208;height:154" coordorigin="5649,1761" coordsize="208,154" path="m5684,1908l5677,1908,5683,1908,5684,1908e" filled="t" fillcolor="#50535C" stroked="f">
                <v:path arrowok="t"/>
                <v:fill/>
              </v:shape>
              <v:shape style="position:absolute;left:5649;top:1761;width:208;height:154" coordorigin="5649,1761" coordsize="208,154" path="m5825,1765l5813,1767,5806,1768,5796,1769,5851,1769,5851,1769,5831,1769,5825,1765e" filled="t" fillcolor="#50535C" stroked="f">
                <v:path arrowok="t"/>
                <v:fill/>
              </v:shape>
              <v:shape style="position:absolute;left:5649;top:1761;width:208;height:154" coordorigin="5649,1761" coordsize="208,154" path="m5840,1766l5831,1769,5851,1769,5848,1766,5845,1766,5840,1766e" filled="t" fillcolor="#50535C" stroked="f">
                <v:path arrowok="t"/>
                <v:fill/>
              </v:shape>
              <v:shape style="position:absolute;left:5649;top:1761;width:208;height:154" coordorigin="5649,1761" coordsize="208,154" path="m5848,1766l5845,1766,5848,1766e" filled="t" fillcolor="#50535C" stroked="f">
                <v:path arrowok="t"/>
                <v:fill/>
              </v:shape>
            </v:group>
            <v:group style="position:absolute;left:4784;top:1767;width:206;height:144" coordorigin="4784,1767" coordsize="206,144">
              <v:shape style="position:absolute;left:4784;top:1767;width:206;height:144" coordorigin="4784,1767" coordsize="206,144" path="m4917,1767l4913,1769,4908,1772,4900,1783,4894,1788,4865,1817,4852,1832,4845,1842,4838,1851,4826,1859,4824,1861,4819,1867,4816,1870,4804,1882,4796,1890,4784,1904,4786,1909,4798,1911,4804,1911,4818,1909,4826,1907,4842,1904,4850,1904,4880,1904,4885,1899,4888,1894,4894,1886,4905,1873,4922,1855,4935,1841,4978,1790,4982,1786,4991,1777,4990,1772,4933,1772,4925,1771,4923,1769,4920,1767,4919,1767,4917,1767e" filled="t" fillcolor="#50535C" stroked="f">
                <v:path arrowok="t"/>
                <v:fill/>
              </v:shape>
              <v:shape style="position:absolute;left:4784;top:1767;width:206;height:144" coordorigin="4784,1767" coordsize="206,144" path="m4880,1904l4850,1904,4863,1909,4869,1909,4877,1906,4879,1905,4880,1904e" filled="t" fillcolor="#50535C" stroked="f">
                <v:path arrowok="t"/>
                <v:fill/>
              </v:shape>
              <v:shape style="position:absolute;left:4784;top:1767;width:206;height:144" coordorigin="4784,1767" coordsize="206,144" path="m4974,1768l4966,1770,4963,1770,4948,1771,4938,1772,4933,1772,4990,1772,4990,1772,4979,1768,4974,1768e" filled="t" fillcolor="#50535C" stroked="f">
                <v:path arrowok="t"/>
                <v:fill/>
              </v:shape>
              <v:shape style="position:absolute;left:4784;top:1767;width:206;height:144" coordorigin="4784,1767" coordsize="206,144" path="m4920,1767l4919,1767,4920,1767e" filled="t" fillcolor="#50535C" stroked="f">
                <v:path arrowok="t"/>
                <v:fill/>
              </v:shape>
            </v:group>
            <v:group style="position:absolute;left:6076;top:1759;width:210;height:152" coordorigin="6076,1759" coordsize="210,152">
              <v:shape style="position:absolute;left:6076;top:1759;width:210;height:152" coordorigin="6076,1759" coordsize="210,152" path="m6215,1759l6212,1761,6190,1783,6173,1801,6160,1815,6146,1830,6130,1846,6116,1860,6102,1874,6087,1888,6085,1890,6082,1893,6076,1898,6076,1900,6080,1908,6084,1911,6095,1908,6120,1908,6126,1906,6131,1906,6153,1906,6153,1906,6164,1895,6177,1881,6192,1868,6194,1866,6196,1864,6205,1854,6213,1844,6223,1835,6237,1821,6282,1778,6284,1775,6286,1773,6284,1766,6230,1766,6225,1765,6215,1759e" filled="t" fillcolor="#50535C" stroked="f">
                <v:path arrowok="t"/>
                <v:fill/>
              </v:shape>
              <v:shape style="position:absolute;left:6076;top:1759;width:210;height:152" coordorigin="6076,1759" coordsize="210,152" path="m6120,1908l6095,1908,6099,1909,6109,1910,6115,1910,6120,1908e" filled="t" fillcolor="#50535C" stroked="f">
                <v:path arrowok="t"/>
                <v:fill/>
              </v:shape>
              <v:shape style="position:absolute;left:6076;top:1759;width:210;height:152" coordorigin="6076,1759" coordsize="210,152" path="m6153,1906l6131,1906,6141,1906,6144,1908,6149,1910,6151,1908,6153,1906e" filled="t" fillcolor="#50535C" stroked="f">
                <v:path arrowok="t"/>
                <v:fill/>
              </v:shape>
              <v:shape style="position:absolute;left:6076;top:1759;width:210;height:152" coordorigin="6076,1759" coordsize="210,152" path="m6238,1763l6237,1764,6230,1766,6284,1766,6284,1766,6250,1766,6238,1763e" filled="t" fillcolor="#50535C" stroked="f">
                <v:path arrowok="t"/>
                <v:fill/>
              </v:shape>
              <v:shape style="position:absolute;left:6076;top:1759;width:210;height:152" coordorigin="6076,1759" coordsize="210,152" path="m6281,1761l6261,1762,6250,1766,6284,1766,6283,1762,6281,1761e" filled="t" fillcolor="#50535C" stroked="f">
                <v:path arrowok="t"/>
                <v:fill/>
              </v:shape>
            </v:group>
            <v:group style="position:absolute;left:6222;top:1758;width:211;height:150" coordorigin="6222,1758" coordsize="211,150">
              <v:shape style="position:absolute;left:6222;top:1758;width:211;height:150" coordorigin="6222,1758" coordsize="211,150" path="m6363,1758l6354,1767,6345,1775,6330,1792,6288,1832,6274,1846,6267,1854,6260,1861,6248,1869,6246,1871,6236,1881,6229,1888,6227,1890,6222,1897,6223,1901,6228,1906,6232,1907,6238,1904,6241,1903,6286,1902,6302,1902,6315,1889,6346,1859,6347,1857,6352,1854,6365,1843,6378,1829,6410,1796,6424,1782,6430,1777,6433,1772,6427,1764,6386,1764,6379,1764,6372,1764,6363,1758e" filled="t" fillcolor="#50535C" stroked="f">
                <v:path arrowok="t"/>
                <v:fill/>
              </v:shape>
              <v:shape style="position:absolute;left:6222;top:1758;width:211;height:150" coordorigin="6222,1758" coordsize="211,150" path="m6302,1902l6286,1902,6288,1902,6296,1906,6301,1903,6302,1902e" filled="t" fillcolor="#50535C" stroked="f">
                <v:path arrowok="t"/>
                <v:fill/>
              </v:shape>
              <v:shape style="position:absolute;left:6222;top:1758;width:211;height:150" coordorigin="6222,1758" coordsize="211,150" path="m6414,1760l6403,1763,6386,1764,6427,1764,6421,1761,6414,1760e" filled="t" fillcolor="#50535C" stroked="f">
                <v:path arrowok="t"/>
                <v:fill/>
              </v:shape>
            </v:group>
            <v:group style="position:absolute;left:4934;top:1764;width:203;height:153" coordorigin="4934,1764" coordsize="203,153">
              <v:shape style="position:absolute;left:4934;top:1764;width:203;height:153" coordorigin="4934,1764" coordsize="203,153" path="m5068,1765l5064,1766,5056,1774,5042,1788,5011,1817,5009,1818,4977,1855,4962,1871,4950,1887,4937,1902,4935,1904,4934,1907,4937,1915,4941,1917,4948,1915,4950,1915,4952,1914,4972,1912,4992,1910,4995,1910,5010,1910,5015,1904,5017,1901,5026,1892,5032,1885,5045,1872,5050,1864,5058,1857,5072,1844,5085,1828,5097,1812,5110,1797,5116,1790,5123,1785,5137,1775,5136,1768,5131,1766,5109,1766,5109,1766,5091,1766,5085,1766,5079,1766,5068,1765e" filled="t" fillcolor="#50535C" stroked="f">
                <v:path arrowok="t"/>
                <v:fill/>
              </v:shape>
              <v:shape style="position:absolute;left:4934;top:1764;width:203;height:153" coordorigin="4934,1764" coordsize="203,153" path="m5010,1910l4995,1910,4997,1911,5008,1914,5008,1913,5010,1910e" filled="t" fillcolor="#50535C" stroked="f">
                <v:path arrowok="t"/>
                <v:fill/>
              </v:shape>
              <v:shape style="position:absolute;left:4934;top:1764;width:203;height:153" coordorigin="4934,1764" coordsize="203,153" path="m5123,1764l5115,1766,5109,1766,5131,1766,5126,1764,5123,1764e" filled="t" fillcolor="#50535C" stroked="f">
                <v:path arrowok="t"/>
                <v:fill/>
              </v:shape>
              <v:shape style="position:absolute;left:4934;top:1764;width:203;height:153" coordorigin="4934,1764" coordsize="203,153" path="m5099,1766l5095,1766,5091,1766,5091,1766,5109,1766,5099,1766e" filled="t" fillcolor="#50535C" stroked="f">
                <v:path arrowok="t"/>
                <v:fill/>
              </v:shape>
            </v:group>
            <v:group style="position:absolute;left:5937;top:1761;width:200;height:151" coordorigin="5937,1761" coordsize="200,151">
              <v:shape style="position:absolute;left:5937;top:1761;width:200;height:151" coordorigin="5937,1761" coordsize="200,151" path="m5988,1910l5968,1910,5978,1912,5983,1912,5988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5967,1910l5953,1910,5962,1910,5967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6075,1761l6067,1763,6063,1766,6055,1777,6050,1782,6044,1789,6018,1815,6004,1829,5990,1845,5976,1862,5961,1876,5947,1890,5945,1892,5943,1894,5937,1902,5939,1908,5939,1908,5950,1910,5953,1910,5967,1910,5968,1910,5988,1910,5994,1908,6001,1907,6015,1907,6015,1906,6018,1905,6020,1894,6036,1879,6081,1834,6114,1796,6121,1789,6131,1782,6132,1780,6138,1773,6137,1767,6083,1767,6082,1767,6079,1767,6075,1761e" filled="t" fillcolor="#50535C" stroked="f">
                <v:path arrowok="t"/>
                <v:fill/>
              </v:shape>
              <v:shape style="position:absolute;left:5937;top:1761;width:200;height:151" coordorigin="5937,1761" coordsize="200,151" path="m6015,1907l6001,1907,6010,1908,6012,1908,6015,1907e" filled="t" fillcolor="#50535C" stroked="f">
                <v:path arrowok="t"/>
                <v:fill/>
              </v:shape>
              <v:shape style="position:absolute;left:5937;top:1761;width:200;height:151" coordorigin="5937,1761" coordsize="200,151" path="m6123,1761l6095,1764,6083,1767,6137,1767,6135,1762,6123,1761e" filled="t" fillcolor="#50535C" stroked="f">
                <v:path arrowok="t"/>
                <v:fill/>
              </v:shape>
            </v:group>
            <v:group style="position:absolute;left:6369;top:1760;width:204;height:146" coordorigin="6369,1760" coordsize="204,146">
              <v:shape style="position:absolute;left:6369;top:1760;width:204;height:146" coordorigin="6369,1760" coordsize="204,146" path="m6506,1760l6503,1761,6499,1765,6471,1794,6456,1808,6440,1825,6426,1839,6411,1853,6402,1862,6394,1872,6379,1883,6376,1887,6369,1893,6369,1897,6374,1904,6377,1906,6387,1905,6395,1905,6410,1901,6429,1901,6433,1900,6434,1900,6447,1900,6449,1899,6454,1892,6455,1891,6463,1884,6471,1877,6481,1866,6506,1839,6523,1821,6538,1807,6552,1794,6568,1781,6573,1778,6573,1771,6567,1765,6566,1764,6514,1764,6506,1760e" filled="t" fillcolor="#50535C" stroked="f">
                <v:path arrowok="t"/>
                <v:fill/>
              </v:shape>
              <v:shape style="position:absolute;left:6369;top:1760;width:204;height:146" coordorigin="6369,1760" coordsize="204,146" path="m6395,1905l6387,1905,6393,1905,6395,1905e" filled="t" fillcolor="#50535C" stroked="f">
                <v:path arrowok="t"/>
                <v:fill/>
              </v:shape>
              <v:shape style="position:absolute;left:6369;top:1760;width:204;height:146" coordorigin="6369,1760" coordsize="204,146" path="m6429,1901l6410,1901,6422,1904,6429,1901e" filled="t" fillcolor="#50535C" stroked="f">
                <v:path arrowok="t"/>
                <v:fill/>
              </v:shape>
              <v:shape style="position:absolute;left:6369;top:1760;width:204;height:146" coordorigin="6369,1760" coordsize="204,146" path="m6447,1900l6434,1900,6443,1903,6447,1900e" filled="t" fillcolor="#50535C" stroked="f">
                <v:path arrowok="t"/>
                <v:fill/>
              </v:shape>
              <v:shape style="position:absolute;left:6369;top:1760;width:204;height:146" coordorigin="6369,1760" coordsize="204,146" path="m6562,1762l6550,1762,6539,1763,6521,1763,6514,1764,6566,1764,6565,1763,6564,1763,6539,1763,6564,1763,6562,1762e" filled="t" fillcolor="#50535C" stroked="f">
                <v:path arrowok="t"/>
                <v:fill/>
              </v:shape>
            </v:group>
            <v:group style="position:absolute;left:5223;top:1760;width:200;height:149" coordorigin="5223,1760" coordsize="200,149">
              <v:shape style="position:absolute;left:5223;top:1760;width:200;height:149" coordorigin="5223,1760" coordsize="200,149" path="m5353,1762l5349,1763,5345,1767,5344,1769,5299,1817,5288,1830,5270,1848,5236,1884,5229,1890,5223,1900,5230,1908,5239,1909,5258,1903,5268,1900,5306,1900,5310,1892,5312,1890,5359,1842,5388,1809,5402,1794,5417,1780,5423,1775,5422,1770,5418,1766,5366,1766,5353,176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3,1902l5288,1902,5299,1902,5303,190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6,1900l5268,1900,5284,1902,5303,1902,5305,1901,5306,1900e" filled="t" fillcolor="#50535C" stroked="f">
                <v:path arrowok="t"/>
                <v:fill/>
              </v:shape>
              <v:shape style="position:absolute;left:5223;top:1760;width:200;height:149" coordorigin="5223,1760" coordsize="200,149" path="m5410,1760l5391,1762,5366,1766,5418,1766,5413,1762,5410,1760e" filled="t" fillcolor="#50535C" stroked="f">
                <v:path arrowok="t"/>
                <v:fill/>
              </v:shape>
            </v:group>
            <v:group style="position:absolute;left:5368;top:1762;width:198;height:147" coordorigin="5368,1762" coordsize="198,147">
              <v:shape style="position:absolute;left:5368;top:1762;width:198;height:147" coordorigin="5368,1762" coordsize="198,147" path="m5498,1762l5497,1763,5487,1773,5469,1792,5456,1807,5441,1821,5432,1829,5423,1837,5412,1850,5410,1854,5401,1864,5372,1895,5370,1897,5368,1901,5369,1903,5372,1908,5379,1910,5384,1907,5385,1906,5393,1904,5416,1901,5446,1901,5446,1901,5450,1896,5475,1871,5493,1854,5505,1840,5535,1808,5548,1793,5563,1779,5567,1776,5566,1769,5560,1766,5519,1766,5508,1766,5498,1762e" filled="t" fillcolor="#50535C" stroked="f">
                <v:path arrowok="t"/>
                <v:fill/>
              </v:shape>
              <v:shape style="position:absolute;left:5368;top:1762;width:198;height:147" coordorigin="5368,1762" coordsize="198,147" path="m5446,1901l5416,1901,5435,1901,5442,1903,5446,1901e" filled="t" fillcolor="#50535C" stroked="f">
                <v:path arrowok="t"/>
                <v:fill/>
              </v:shape>
              <v:shape style="position:absolute;left:5368;top:1762;width:198;height:147" coordorigin="5368,1762" coordsize="198,147" path="m5536,1764l5519,1766,5560,1766,5558,1765,5556,1764,5543,1764,5536,1764e" filled="t" fillcolor="#50535C" stroked="f">
                <v:path arrowok="t"/>
                <v:fill/>
              </v:shape>
              <v:shape style="position:absolute;left:5368;top:1762;width:198;height:147" coordorigin="5368,1762" coordsize="198,147" path="m5554,1763l5543,1764,5556,1764,5554,1763e" filled="t" fillcolor="#50535C" stroked="f">
                <v:path arrowok="t"/>
                <v:fill/>
              </v:shape>
            </v:group>
            <v:group style="position:absolute;left:5795;top:1761;width:202;height:151" coordorigin="5795,1761" coordsize="202,151">
              <v:shape style="position:absolute;left:5795;top:1761;width:202;height:151" coordorigin="5795,1761" coordsize="202,151" path="m5929,1761l5929,1761,5919,1769,5917,1772,5913,1777,5859,1835,5848,1847,5828,1867,5797,1896,5796,1899,5795,1904,5796,1907,5802,1909,5806,1912,5809,1908,5811,1906,5813,1905,5854,1902,5861,1902,5866,1902,5878,1901,5882,1899,5889,1888,5893,1883,5920,1854,5934,1840,5950,1823,5963,1809,5978,1795,5993,1782,5994,1781,5995,1780,5997,1776,5997,1774,5996,1769,5946,1769,5941,1769,5929,1761e" filled="t" fillcolor="#50535C" stroked="f">
                <v:path arrowok="t"/>
                <v:fill/>
              </v:shape>
              <v:shape style="position:absolute;left:5795;top:1761;width:202;height:151" coordorigin="5795,1761" coordsize="202,151" path="m5861,1902l5854,1902,5854,1902,5861,1902e" filled="t" fillcolor="#50535C" stroked="f">
                <v:path arrowok="t"/>
                <v:fill/>
              </v:shape>
              <v:shape style="position:absolute;left:5795;top:1761;width:202;height:151" coordorigin="5795,1761" coordsize="202,151" path="m5990,1763l5973,1766,5962,1768,5946,1769,5996,1769,5995,1766,5990,1763e" filled="t" fillcolor="#50535C" stroked="f">
                <v:path arrowok="t"/>
                <v:fill/>
              </v:shape>
            </v:group>
            <v:group style="position:absolute;left:5514;top:1763;width:199;height:149" coordorigin="5514,1763" coordsize="199,149">
              <v:shape style="position:absolute;left:5514;top:1763;width:199;height:149" coordorigin="5514,1763" coordsize="199,149" path="m5642,1763l5638,1767,5634,1770,5613,1793,5568,1840,5553,1857,5524,1890,5520,1893,5515,1899,5514,1904,5519,1910,5526,1912,5534,1906,5550,1904,5556,1903,5567,1902,5584,1902,5593,1901,5594,1901,5600,1894,5603,1888,5614,1876,5641,1847,5647,1841,5652,1835,5665,1821,5672,1814,5689,1797,5697,1787,5708,1779,5710,1778,5711,1776,5713,1774,5711,1769,5710,1768,5661,1768,5652,1768,5642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594,1901e" filled="t" fillcolor="#50535C" stroked="f">
                <v:path arrowok="t"/>
                <v:fill/>
              </v:shape>
              <v:shape style="position:absolute;left:5514;top:1763;width:199;height:149" coordorigin="5514,1763" coordsize="199,149" path="m5674,1765l5661,1768,5710,1768,5710,1767,5692,1767,5688,1766,5678,1766,5674,1765e" filled="t" fillcolor="#50535C" stroked="f">
                <v:path arrowok="t"/>
                <v:fill/>
              </v:shape>
              <v:shape style="position:absolute;left:5514;top:1763;width:199;height:149" coordorigin="5514,1763" coordsize="199,149" path="m5698,1763l5692,1767,5710,1767,5708,1765,5701,1763,5698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687,1766l5678,1766,5688,1766,5687,1766e" filled="t" fillcolor="#50535C" stroked="f">
                <v:path arrowok="t"/>
                <v:fill/>
              </v:shape>
            </v:group>
            <v:group style="position:absolute;left:6511;top:1763;width:194;height:144" coordorigin="6511,1763" coordsize="194,144">
              <v:shape style="position:absolute;left:6511;top:1763;width:194;height:144" coordorigin="6511,1763" coordsize="194,144" path="m6584,1904l6569,1904,6580,1907,6582,1905,6584,1904e" filled="t" fillcolor="#50535C" stroked="f">
                <v:path arrowok="t"/>
                <v:fill/>
              </v:shape>
              <v:shape style="position:absolute;left:6511;top:1763;width:194;height:144" coordorigin="6511,1763" coordsize="194,144" path="m6557,1905l6531,1905,6534,1906,6541,1906,6544,1907,6557,1905e" filled="t" fillcolor="#50535C" stroked="f">
                <v:path arrowok="t"/>
                <v:fill/>
              </v:shape>
              <v:shape style="position:absolute;left:6511;top:1763;width:194;height:144" coordorigin="6511,1763" coordsize="194,144" path="m6641,1763l6638,1765,6629,1774,6623,1780,6571,1836,6524,1882,6513,1892,6512,1894,6511,1895,6515,1902,6520,1906,6531,1905,6557,1905,6569,1904,6584,1904,6592,1895,6640,1846,6649,1836,6662,1821,6676,1807,6691,1794,6707,1781,6707,1768,6705,1767,6676,1767,6671,1766,6653,1766,6649,1766,6641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88,1763l6676,1767,6705,1767,6703,1764,6690,1764,6688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66,1765l6653,1766,6671,1766,6666,1765e" filled="t" fillcolor="#50535C" stroked="f">
                <v:path arrowok="t"/>
                <v:fill/>
              </v:shape>
            </v:group>
            <v:group style="position:absolute;left:5077;top:1764;width:190;height:146" coordorigin="5077,1764" coordsize="190,146">
              <v:shape style="position:absolute;left:5077;top:1764;width:190;height:146" coordorigin="5077,1764" coordsize="190,146" path="m5202,1767l5199,1769,5097,1876,5089,1884,5081,1893,5081,1893,5077,1899,5078,1905,5087,1909,5091,1910,5105,1908,5115,1907,5132,1904,5138,1903,5155,1903,5160,1897,5163,1891,5172,1883,5185,1869,5199,1852,5211,1841,5228,1821,5241,1806,5266,1774,5265,1772,5264,1771,5218,1771,5202,1767e" filled="t" fillcolor="#50535C" stroked="f">
                <v:path arrowok="t"/>
                <v:fill/>
              </v:shape>
              <v:shape style="position:absolute;left:5077;top:1764;width:190;height:146" coordorigin="5077,1764" coordsize="190,146" path="m5155,1903l5138,1903,5149,1908,5153,1907,5155,1903e" filled="t" fillcolor="#50535C" stroked="f">
                <v:path arrowok="t"/>
                <v:fill/>
              </v:shape>
              <v:shape style="position:absolute;left:5077;top:1764;width:190;height:146" coordorigin="5077,1764" coordsize="190,146" path="m5249,1764l5231,1769,5218,1771,5264,1771,5263,1769,5255,1766,5249,1764e" filled="t" fillcolor="#50535C" stroked="f">
                <v:path arrowok="t"/>
                <v:fill/>
              </v:shape>
            </v:group>
            <v:group style="position:absolute;left:4649;top:1768;width:196;height:143" coordorigin="4649,1768" coordsize="196,143">
              <v:shape style="position:absolute;left:4649;top:1768;width:196;height:143" coordorigin="4649,1768" coordsize="196,143" path="m4780,1768l4778,1770,4775,1772,4717,1830,4690,1859,4676,1873,4668,1881,4662,1889,4649,1899,4650,1905,4662,1910,4669,1910,4679,1908,4682,1906,4693,1905,4701,1901,4726,1901,4729,1899,4730,1898,4750,1874,4765,1858,4777,1846,4795,1828,4845,1775,4843,1773,4842,1772,4821,1772,4815,1771,4799,1770,4790,1769,4780,1768e" filled="t" fillcolor="#50535C" stroked="f">
                <v:path arrowok="t"/>
                <v:fill/>
              </v:shape>
              <v:shape style="position:absolute;left:4649;top:1768;width:196;height:143" coordorigin="4649,1768" coordsize="196,143" path="m4726,1901l4701,1901,4716,1910,4721,1906,4726,1901e" filled="t" fillcolor="#50535C" stroked="f">
                <v:path arrowok="t"/>
                <v:fill/>
              </v:shape>
              <v:shape style="position:absolute;left:4649;top:1768;width:196;height:143" coordorigin="4649,1768" coordsize="196,143" path="m4832,1770l4821,1772,4842,1772,4841,1771,4836,1770,4832,1770e" filled="t" fillcolor="#50535C" stroked="f">
                <v:path arrowok="t"/>
                <v:fill/>
              </v:shape>
            </v:group>
            <v:group style="position:absolute;left:3644;top:1761;width:208;height:154" coordorigin="3644,1761" coordsize="208,154">
              <v:shape style="position:absolute;left:3644;top:1761;width:208;height:154" coordorigin="3644,1761" coordsize="208,154" path="m3781,1761l3778,1764,3776,1766,3768,1775,3757,1787,3743,1801,3724,1819,3695,1847,3690,1853,3685,1859,3671,1873,3657,1888,3644,1903,3644,1905,3647,1914,3651,1916,3661,1910,3663,1909,3671,1908,3679,1908,3696,1906,3733,1906,3737,1901,3741,1898,3749,1888,3790,1843,3803,1828,3816,1813,3830,1798,3844,1784,3852,1779,3850,1775,3846,1769,3791,1769,3787,1768,3784,1764,3783,1763,3781,1761e" filled="t" fillcolor="#50535C" stroked="f">
                <v:path arrowok="t"/>
                <v:fill/>
              </v:shape>
              <v:shape style="position:absolute;left:3644;top:1761;width:208;height:154" coordorigin="3644,1761" coordsize="208,154" path="m3733,1906l3696,1906,3709,1907,3726,1909,3731,1908,3733,1906e" filled="t" fillcolor="#50535C" stroked="f">
                <v:path arrowok="t"/>
                <v:fill/>
              </v:shape>
              <v:shape style="position:absolute;left:3644;top:1761;width:208;height:154" coordorigin="3644,1761" coordsize="208,154" path="m3679,1908l3671,1908,3678,1908,3679,1908e" filled="t" fillcolor="#50535C" stroked="f">
                <v:path arrowok="t"/>
                <v:fill/>
              </v:shape>
              <v:shape style="position:absolute;left:3644;top:1761;width:208;height:154" coordorigin="3644,1761" coordsize="208,154" path="m3819,1765l3807,1767,3801,1768,3791,1769,3846,1769,3845,1769,3825,1769,3819,1765e" filled="t" fillcolor="#50535C" stroked="f">
                <v:path arrowok="t"/>
                <v:fill/>
              </v:shape>
              <v:shape style="position:absolute;left:3644;top:1761;width:208;height:154" coordorigin="3644,1761" coordsize="208,154" path="m3835,1766l3825,1769,3845,1769,3843,1766,3839,1766,3835,1766e" filled="t" fillcolor="#50535C" stroked="f">
                <v:path arrowok="t"/>
                <v:fill/>
              </v:shape>
              <v:shape style="position:absolute;left:3644;top:1761;width:208;height:154" coordorigin="3644,1761" coordsize="208,154" path="m3843,1766l3839,1766,3843,1766e" filled="t" fillcolor="#50535C" stroked="f">
                <v:path arrowok="t"/>
                <v:fill/>
              </v:shape>
            </v:group>
            <v:group style="position:absolute;left:2779;top:1767;width:206;height:144" coordorigin="2779,1767" coordsize="206,144">
              <v:shape style="position:absolute;left:2779;top:1767;width:206;height:144" coordorigin="2779,1767" coordsize="206,144" path="m2912,1767l2908,1769,2902,1772,2894,1783,2888,1788,2860,1817,2847,1832,2840,1842,2832,1851,2820,1859,2819,1861,2813,1867,2810,1870,2799,1882,2791,1890,2779,1904,2780,1909,2792,1911,2798,1911,2812,1909,2821,1907,2837,1904,2845,1904,2874,1904,2879,1899,2883,1894,2889,1886,2900,1873,2916,1855,2929,1841,2973,1790,2977,1786,2985,1777,2984,1772,2927,1772,2920,1771,2917,1769,2914,1767,2913,1767,2912,1767e" filled="t" fillcolor="#50535C" stroked="f">
                <v:path arrowok="t"/>
                <v:fill/>
              </v:shape>
              <v:shape style="position:absolute;left:2779;top:1767;width:206;height:144" coordorigin="2779,1767" coordsize="206,144" path="m2874,1904l2845,1904,2858,1909,2864,1909,2871,1906,2874,1905,2874,1904e" filled="t" fillcolor="#50535C" stroked="f">
                <v:path arrowok="t"/>
                <v:fill/>
              </v:shape>
              <v:shape style="position:absolute;left:2779;top:1767;width:206;height:144" coordorigin="2779,1767" coordsize="206,144" path="m2969,1768l2961,1770,2957,1770,2943,1771,2932,1772,2927,1772,2984,1772,2984,1772,2973,1768,2969,1768e" filled="t" fillcolor="#50535C" stroked="f">
                <v:path arrowok="t"/>
                <v:fill/>
              </v:shape>
              <v:shape style="position:absolute;left:2779;top:1767;width:206;height:144" coordorigin="2779,1767" coordsize="206,144" path="m2914,1767l2913,1767,2914,1767e" filled="t" fillcolor="#50535C" stroked="f">
                <v:path arrowok="t"/>
                <v:fill/>
              </v:shape>
            </v:group>
            <v:group style="position:absolute;left:4070;top:1759;width:210;height:152" coordorigin="4070,1759" coordsize="210,152">
              <v:shape style="position:absolute;left:4070;top:1759;width:210;height:152" coordorigin="4070,1759" coordsize="210,152" path="m4210,1759l4206,1761,4185,1783,4167,1801,4155,1815,4141,1830,4125,1846,4111,1860,4096,1874,4082,1888,4079,1890,4076,1893,4071,1898,4070,1900,4075,1908,4079,1911,4089,1908,4115,1908,4120,1906,4126,1906,4147,1906,4148,1906,4158,1895,4172,1881,4187,1868,4189,1866,4190,1864,4200,1854,4208,1844,4217,1835,4232,1821,4277,1778,4279,1775,4280,1773,4278,1766,4224,1766,4219,1765,4210,1759e" filled="t" fillcolor="#50535C" stroked="f">
                <v:path arrowok="t"/>
                <v:fill/>
              </v:shape>
              <v:shape style="position:absolute;left:4070;top:1759;width:210;height:152" coordorigin="4070,1759" coordsize="210,152" path="m4115,1908l4089,1908,4094,1909,4104,1910,4109,1910,4115,1908e" filled="t" fillcolor="#50535C" stroked="f">
                <v:path arrowok="t"/>
                <v:fill/>
              </v:shape>
              <v:shape style="position:absolute;left:4070;top:1759;width:210;height:152" coordorigin="4070,1759" coordsize="210,152" path="m4147,1906l4126,1906,4135,1906,4139,1908,4143,1910,4145,1908,4147,1906e" filled="t" fillcolor="#50535C" stroked="f">
                <v:path arrowok="t"/>
                <v:fill/>
              </v:shape>
              <v:shape style="position:absolute;left:4070;top:1759;width:210;height:152" coordorigin="4070,1759" coordsize="210,152" path="m4233,1763l4231,1764,4224,1766,4278,1766,4278,1766,4245,1766,4233,1763e" filled="t" fillcolor="#50535C" stroked="f">
                <v:path arrowok="t"/>
                <v:fill/>
              </v:shape>
              <v:shape style="position:absolute;left:4070;top:1759;width:210;height:152" coordorigin="4070,1759" coordsize="210,152" path="m4276,1761l4255,1762,4245,1766,4278,1766,4277,1762,4276,1761e" filled="t" fillcolor="#50535C" stroked="f">
                <v:path arrowok="t"/>
                <v:fill/>
              </v:shape>
            </v:group>
            <v:group style="position:absolute;left:4217;top:1758;width:211;height:150" coordorigin="4217,1758" coordsize="211,150">
              <v:shape style="position:absolute;left:4217;top:1758;width:211;height:150" coordorigin="4217,1758" coordsize="211,150" path="m4357,1758l4348,1767,4339,1775,4325,1792,4283,1832,4269,1846,4261,1854,4254,1861,4243,1869,4241,1871,4230,1881,4224,1888,4221,1890,4217,1897,4217,1901,4222,1906,4226,1907,4233,1904,4236,1903,4280,1902,4297,1902,4310,1889,4340,1859,4341,1857,4347,1854,4359,1843,4373,1829,4405,1796,4419,1782,4425,1777,4428,1772,4422,1764,4381,1764,4373,1764,4366,1764,4357,1758e" filled="t" fillcolor="#50535C" stroked="f">
                <v:path arrowok="t"/>
                <v:fill/>
              </v:shape>
              <v:shape style="position:absolute;left:4217;top:1758;width:211;height:150" coordorigin="4217,1758" coordsize="211,150" path="m4297,1902l4280,1902,4282,1902,4291,1906,4296,1903,4297,1902e" filled="t" fillcolor="#50535C" stroked="f">
                <v:path arrowok="t"/>
                <v:fill/>
              </v:shape>
              <v:shape style="position:absolute;left:4217;top:1758;width:211;height:150" coordorigin="4217,1758" coordsize="211,150" path="m4409,1760l4397,1763,4381,1764,4422,1764,4415,1761,4409,1760e" filled="t" fillcolor="#50535C" stroked="f">
                <v:path arrowok="t"/>
                <v:fill/>
              </v:shape>
            </v:group>
            <v:group style="position:absolute;left:2929;top:1764;width:203;height:153" coordorigin="2929,1764" coordsize="203,153">
              <v:shape style="position:absolute;left:2929;top:1764;width:203;height:153" coordorigin="2929,1764" coordsize="203,153" path="m3062,1765l3059,1766,3051,1774,3036,1788,3005,1817,3003,1818,2972,1855,2957,1871,2945,1887,2931,1902,2929,1904,2929,1907,2932,1915,2935,1917,2943,1915,2944,1915,2947,1914,2967,1912,2986,1910,2989,1910,3005,1910,3009,1904,3011,1901,3020,1892,3027,1885,3039,1872,3045,1864,3052,1857,3066,1844,3079,1828,3092,1812,3105,1797,3111,1790,3117,1785,3131,1775,3130,1768,3126,1766,3104,1766,3103,1766,3086,1766,3080,1766,3074,1766,3062,1765e" filled="t" fillcolor="#50535C" stroked="f">
                <v:path arrowok="t"/>
                <v:fill/>
              </v:shape>
              <v:shape style="position:absolute;left:2929;top:1764;width:203;height:153" coordorigin="2929,1764" coordsize="203,153" path="m3005,1910l2989,1910,2992,1911,3002,1914,3003,1913,3005,1910e" filled="t" fillcolor="#50535C" stroked="f">
                <v:path arrowok="t"/>
                <v:fill/>
              </v:shape>
              <v:shape style="position:absolute;left:2929;top:1764;width:203;height:153" coordorigin="2929,1764" coordsize="203,153" path="m3118,1764l3110,1766,3104,1766,3126,1766,3120,1764,3118,1764e" filled="t" fillcolor="#50535C" stroked="f">
                <v:path arrowok="t"/>
                <v:fill/>
              </v:shape>
              <v:shape style="position:absolute;left:2929;top:1764;width:203;height:153" coordorigin="2929,1764" coordsize="203,153" path="m3094,1766l3090,1766,3086,1766,3086,1766,3103,1766,3094,1766e" filled="t" fillcolor="#50535C" stroked="f">
                <v:path arrowok="t"/>
                <v:fill/>
              </v:shape>
            </v:group>
            <v:group style="position:absolute;left:3931;top:1761;width:200;height:151" coordorigin="3931,1761" coordsize="200,151">
              <v:shape style="position:absolute;left:3931;top:1761;width:200;height:151" coordorigin="3931,1761" coordsize="200,151" path="m3983,1910l3963,1910,3973,1912,3977,1912,3983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3962,1910l3948,1910,3957,1910,3962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4069,1761l4062,1763,4058,1766,4050,1777,4045,1782,4038,1789,4012,1815,3999,1829,3985,1845,3970,1862,3956,1876,3941,1890,3939,1892,3937,1894,3931,1902,3934,1908,3934,1908,3944,1910,3948,1910,3962,1910,3963,1910,3983,1910,3989,1908,3995,1907,4009,1907,4010,1906,4013,1905,4014,1894,4031,1879,4075,1834,4109,1796,4116,1789,4126,1782,4127,1780,4133,1773,4132,1767,4078,1767,4076,1767,4073,1767,4069,1761e" filled="t" fillcolor="#50535C" stroked="f">
                <v:path arrowok="t"/>
                <v:fill/>
              </v:shape>
              <v:shape style="position:absolute;left:3931;top:1761;width:200;height:151" coordorigin="3931,1761" coordsize="200,151" path="m4009,1907l3995,1907,4004,1908,4006,1908,4009,1907e" filled="t" fillcolor="#50535C" stroked="f">
                <v:path arrowok="t"/>
                <v:fill/>
              </v:shape>
              <v:shape style="position:absolute;left:3931;top:1761;width:200;height:151" coordorigin="3931,1761" coordsize="200,151" path="m4117,1761l4090,1764,4078,1767,4132,1767,4130,1762,4117,1761e" filled="t" fillcolor="#50535C" stroked="f">
                <v:path arrowok="t"/>
                <v:fill/>
              </v:shape>
            </v:group>
            <v:group style="position:absolute;left:4363;top:1760;width:204;height:146" coordorigin="4363,1760" coordsize="204,146">
              <v:shape style="position:absolute;left:4363;top:1760;width:204;height:146" coordorigin="4363,1760" coordsize="204,146" path="m4500,1760l4498,1761,4494,1765,4465,1794,4451,1808,4434,1825,4420,1839,4406,1853,4397,1862,4388,1872,4374,1883,4371,1887,4364,1893,4363,1897,4368,1904,4371,1906,4381,1905,4389,1905,4405,1901,4424,1901,4428,1900,4429,1900,4442,1900,4443,1899,4449,1892,4450,1891,4458,1884,4466,1877,4476,1866,4501,1839,4518,1821,4532,1807,4547,1794,4563,1781,4568,1778,4568,1771,4561,1765,4560,1764,4509,1764,4500,1760e" filled="t" fillcolor="#50535C" stroked="f">
                <v:path arrowok="t"/>
                <v:fill/>
              </v:shape>
              <v:shape style="position:absolute;left:4363;top:1760;width:204;height:146" coordorigin="4363,1760" coordsize="204,146" path="m4389,1905l4381,1905,4387,1905,4389,1905e" filled="t" fillcolor="#50535C" stroked="f">
                <v:path arrowok="t"/>
                <v:fill/>
              </v:shape>
              <v:shape style="position:absolute;left:4363;top:1760;width:204;height:146" coordorigin="4363,1760" coordsize="204,146" path="m4424,1901l4405,1901,4416,1904,4424,1901e" filled="t" fillcolor="#50535C" stroked="f">
                <v:path arrowok="t"/>
                <v:fill/>
              </v:shape>
              <v:shape style="position:absolute;left:4363;top:1760;width:204;height:146" coordorigin="4363,1760" coordsize="204,146" path="m4442,1900l4429,1900,4437,1903,4442,1900e" filled="t" fillcolor="#50535C" stroked="f">
                <v:path arrowok="t"/>
                <v:fill/>
              </v:shape>
              <v:shape style="position:absolute;left:4363;top:1760;width:204;height:146" coordorigin="4363,1760" coordsize="204,146" path="m4557,1762l4544,1762,4533,1763,4515,1763,4509,1764,4560,1764,4559,1763,4559,1763,4533,1763,4559,1763,4557,1762e" filled="t" fillcolor="#50535C" stroked="f">
                <v:path arrowok="t"/>
                <v:fill/>
              </v:shape>
            </v:group>
            <v:group style="position:absolute;left:3217;top:1760;width:200;height:149" coordorigin="3217,1760" coordsize="200,149">
              <v:shape style="position:absolute;left:3217;top:1760;width:200;height:149" coordorigin="3217,1760" coordsize="200,149" path="m3347,1762l3344,1763,3340,1767,3338,1769,3294,1817,3282,1830,3265,1848,3230,1884,3223,1890,3217,1900,3225,1908,3234,1909,3253,1903,3263,1900,3300,1900,3304,1892,3306,1890,3353,1842,3383,1809,3396,1794,3411,1780,3417,1775,3417,1770,3413,1766,3360,1766,3347,1762e" filled="t" fillcolor="#50535C" stroked="f">
                <v:path arrowok="t"/>
                <v:fill/>
              </v:shape>
              <v:shape style="position:absolute;left:3217;top:1760;width:200;height:149" coordorigin="3217,1760" coordsize="200,149" path="m3297,1902l3282,1902,3294,1902,3297,1902e" filled="t" fillcolor="#50535C" stroked="f">
                <v:path arrowok="t"/>
                <v:fill/>
              </v:shape>
              <v:shape style="position:absolute;left:3217;top:1760;width:200;height:149" coordorigin="3217,1760" coordsize="200,149" path="m3300,1900l3263,1900,3278,1902,3297,1902,3300,1901,3300,1900e" filled="t" fillcolor="#50535C" stroked="f">
                <v:path arrowok="t"/>
                <v:fill/>
              </v:shape>
              <v:shape style="position:absolute;left:3217;top:1760;width:200;height:149" coordorigin="3217,1760" coordsize="200,149" path="m3404,1760l3386,1762,3360,1766,3413,1766,3408,1762,3404,1760e" filled="t" fillcolor="#50535C" stroked="f">
                <v:path arrowok="t"/>
                <v:fill/>
              </v:shape>
            </v:group>
            <v:group style="position:absolute;left:3363;top:1762;width:198;height:147" coordorigin="3363,1762" coordsize="198,147">
              <v:shape style="position:absolute;left:3363;top:1762;width:198;height:147" coordorigin="3363,1762" coordsize="198,147" path="m3493,1762l3492,1763,3481,1773,3464,1792,3450,1807,3436,1821,3427,1829,3418,1837,3407,1850,3404,1854,3395,1864,3366,1895,3364,1897,3363,1901,3363,1903,3366,1908,3373,1910,3378,1907,3379,1906,3388,1904,3411,1901,3440,1901,3440,1901,3445,1896,3470,1871,3487,1854,3500,1840,3530,1808,3543,1793,3557,1779,3561,1776,3561,1769,3555,1766,3513,1766,3503,1766,3493,1762e" filled="t" fillcolor="#50535C" stroked="f">
                <v:path arrowok="t"/>
                <v:fill/>
              </v:shape>
              <v:shape style="position:absolute;left:3363;top:1762;width:198;height:147" coordorigin="3363,1762" coordsize="198,147" path="m3440,1901l3411,1901,3429,1901,3436,1903,3440,1901e" filled="t" fillcolor="#50535C" stroked="f">
                <v:path arrowok="t"/>
                <v:fill/>
              </v:shape>
              <v:shape style="position:absolute;left:3363;top:1762;width:198;height:147" coordorigin="3363,1762" coordsize="198,147" path="m3530,1764l3513,1766,3555,1766,3553,1765,3551,1764,3538,1764,3530,1764e" filled="t" fillcolor="#50535C" stroked="f">
                <v:path arrowok="t"/>
                <v:fill/>
              </v:shape>
              <v:shape style="position:absolute;left:3363;top:1762;width:198;height:147" coordorigin="3363,1762" coordsize="198,147" path="m3548,1763l3538,1764,3551,1764,3548,1763e" filled="t" fillcolor="#50535C" stroked="f">
                <v:path arrowok="t"/>
                <v:fill/>
              </v:shape>
            </v:group>
            <v:group style="position:absolute;left:3789;top:1761;width:202;height:151" coordorigin="3789,1761" coordsize="202,151">
              <v:shape style="position:absolute;left:3789;top:1761;width:202;height:151" coordorigin="3789,1761" coordsize="202,151" path="m3924,1761l3924,1761,3914,1769,3911,1772,3907,1777,3854,1835,3842,1847,3823,1867,3792,1896,3790,1899,3789,1904,3790,1907,3796,1909,3800,1912,3803,1908,3805,1906,3808,1905,3849,1902,3855,1902,3861,1902,3872,1901,3876,1899,3883,1888,3888,1883,3915,1854,3929,1840,3944,1823,3958,1809,3972,1795,3987,1782,3989,1781,3990,1780,3991,1776,3992,1774,3990,1769,3941,1769,3936,1769,3924,1761e" filled="t" fillcolor="#50535C" stroked="f">
                <v:path arrowok="t"/>
                <v:fill/>
              </v:shape>
              <v:shape style="position:absolute;left:3789;top:1761;width:202;height:151" coordorigin="3789,1761" coordsize="202,151" path="m3855,1902l3849,1902,3849,1902,3855,1902e" filled="t" fillcolor="#50535C" stroked="f">
                <v:path arrowok="t"/>
                <v:fill/>
              </v:shape>
              <v:shape style="position:absolute;left:3789;top:1761;width:202;height:151" coordorigin="3789,1761" coordsize="202,151" path="m3984,1763l3967,1766,3957,1768,3941,1769,3990,1769,3989,1766,3984,1763e" filled="t" fillcolor="#50535C" stroked="f">
                <v:path arrowok="t"/>
                <v:fill/>
              </v:shape>
            </v:group>
            <v:group style="position:absolute;left:3509;top:1763;width:199;height:149" coordorigin="3509,1763" coordsize="199,149">
              <v:shape style="position:absolute;left:3509;top:1763;width:199;height:149" coordorigin="3509,1763" coordsize="199,149" path="m3637,1763l3633,1767,3629,1770,3607,1793,3563,1840,3548,1857,3518,1890,3515,1893,3509,1899,3509,1904,3513,1910,3521,1912,3528,1906,3544,1904,3551,1903,3562,1902,3579,1902,3587,1901,3589,1901,3594,1894,3598,1888,3608,1876,3636,1847,3641,1841,3647,1835,3659,1821,3667,1814,3683,1797,3692,1787,3703,1779,3705,1778,3706,1776,3707,1774,3705,1769,3705,1768,3655,1768,3646,1768,3637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589,1901e" filled="t" fillcolor="#50535C" stroked="f">
                <v:path arrowok="t"/>
                <v:fill/>
              </v:shape>
              <v:shape style="position:absolute;left:3509;top:1763;width:199;height:149" coordorigin="3509,1763" coordsize="199,149" path="m3668,1765l3655,1768,3705,1768,3704,1767,3687,1767,3682,1766,3673,1766,3668,1765e" filled="t" fillcolor="#50535C" stroked="f">
                <v:path arrowok="t"/>
                <v:fill/>
              </v:shape>
              <v:shape style="position:absolute;left:3509;top:1763;width:199;height:149" coordorigin="3509,1763" coordsize="199,149" path="m3693,1763l3687,1767,3704,1767,3702,1765,3696,1763,3693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682,1766l3673,1766,3682,1766,3682,1766e" filled="t" fillcolor="#50535C" stroked="f">
                <v:path arrowok="t"/>
                <v:fill/>
              </v:shape>
            </v:group>
            <v:group style="position:absolute;left:4506;top:1763;width:194;height:144" coordorigin="4506,1763" coordsize="194,144">
              <v:shape style="position:absolute;left:4506;top:1763;width:194;height:144" coordorigin="4506,1763" coordsize="194,144" path="m4578,1904l4564,1904,4575,1907,4576,1905,4578,1904e" filled="t" fillcolor="#50535C" stroked="f">
                <v:path arrowok="t"/>
                <v:fill/>
              </v:shape>
              <v:shape style="position:absolute;left:4506;top:1763;width:194;height:144" coordorigin="4506,1763" coordsize="194,144" path="m4552,1905l4525,1905,4528,1906,4535,1906,4539,1907,4552,1905e" filled="t" fillcolor="#50535C" stroked="f">
                <v:path arrowok="t"/>
                <v:fill/>
              </v:shape>
              <v:shape style="position:absolute;left:4506;top:1763;width:194;height:144" coordorigin="4506,1763" coordsize="194,144" path="m4636,1763l4632,1765,4623,1774,4618,1780,4566,1836,4518,1882,4508,1892,4507,1894,4506,1895,4509,1902,4514,1906,4525,1905,4552,1905,4564,1904,4578,1904,4587,1895,4635,1846,4643,1836,4657,1821,4671,1807,4686,1794,4701,1781,4701,1768,4700,1767,4670,1767,4665,1766,4647,1766,4644,1766,4636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82,1763l4670,1767,4700,1767,4698,1764,4685,1764,4682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60,1765l4647,1766,4665,1766,4660,1765e" filled="t" fillcolor="#50535C" stroked="f">
                <v:path arrowok="t"/>
                <v:fill/>
              </v:shape>
            </v:group>
            <v:group style="position:absolute;left:3071;top:1764;width:190;height:146" coordorigin="3071,1764" coordsize="190,146">
              <v:shape style="position:absolute;left:3071;top:1764;width:190;height:146" coordorigin="3071,1764" coordsize="190,146" path="m3196,1767l3194,1769,3091,1876,3084,1884,3076,1893,3075,1893,3071,1899,3073,1905,3081,1909,3085,1910,3100,1908,3110,1907,3127,1904,3133,1903,3150,1903,3154,1897,3158,1891,3167,1883,3179,1869,3194,1852,3205,1841,3223,1821,3235,1806,3261,1774,3259,1772,3259,1771,3213,1771,3196,1767e" filled="t" fillcolor="#50535C" stroked="f">
                <v:path arrowok="t"/>
                <v:fill/>
              </v:shape>
              <v:shape style="position:absolute;left:3071;top:1764;width:190;height:146" coordorigin="3071,1764" coordsize="190,146" path="m3150,1903l3133,1903,3144,1908,3147,1907,3150,1903e" filled="t" fillcolor="#50535C" stroked="f">
                <v:path arrowok="t"/>
                <v:fill/>
              </v:shape>
              <v:shape style="position:absolute;left:3071;top:1764;width:190;height:146" coordorigin="3071,1764" coordsize="190,146" path="m3244,1764l3225,1769,3213,1771,3259,1771,3258,1769,3250,1766,3244,1764e" filled="t" fillcolor="#50535C" stroked="f">
                <v:path arrowok="t"/>
                <v:fill/>
              </v:shape>
            </v:group>
            <v:group style="position:absolute;left:2644;top:1768;width:196;height:143" coordorigin="2644,1768" coordsize="196,143">
              <v:shape style="position:absolute;left:2644;top:1768;width:196;height:143" coordorigin="2644,1768" coordsize="196,143" path="m2775,1768l2772,1770,2769,1772,2712,1830,2684,1859,2670,1873,2663,1881,2657,1889,2644,1899,2645,1905,2656,1910,2663,1910,2674,1908,2677,1906,2687,1905,2695,1901,2721,1901,2723,1899,2724,1898,2744,1874,2759,1858,2771,1846,2789,1828,2839,1775,2837,1773,2836,1772,2816,1772,2809,1771,2793,1770,2784,1769,2775,1768e" filled="t" fillcolor="#50535C" stroked="f">
                <v:path arrowok="t"/>
                <v:fill/>
              </v:shape>
              <v:shape style="position:absolute;left:2644;top:1768;width:196;height:143" coordorigin="2644,1768" coordsize="196,143" path="m2721,1901l2695,1901,2710,1910,2716,1906,2721,1901e" filled="t" fillcolor="#50535C" stroked="f">
                <v:path arrowok="t"/>
                <v:fill/>
              </v:shape>
              <v:shape style="position:absolute;left:2644;top:1768;width:196;height:143" coordorigin="2644,1768" coordsize="196,143" path="m2826,1770l2816,1772,2836,1772,2835,1771,2830,1770,2826,1770e" filled="t" fillcolor="#50535C" stroked="f">
                <v:path arrowok="t"/>
                <v:fill/>
              </v:shape>
            </v:group>
            <v:group style="position:absolute;left:7667;top:1761;width:208;height:154" coordorigin="7667,1761" coordsize="208,154">
              <v:shape style="position:absolute;left:7667;top:1761;width:208;height:154" coordorigin="7667,1761" coordsize="208,154" path="m7804,1761l7802,1764,7799,1766,7791,1775,7780,1787,7766,1801,7747,1819,7719,1847,7713,1853,7708,1859,7694,1873,7680,1888,7667,1903,7667,1905,7671,1914,7674,1916,7684,1910,7686,1909,7695,1908,7702,1908,7720,1906,7756,1906,7761,1901,7764,1898,7773,1888,7813,1843,7826,1828,7840,1813,7853,1798,7868,1784,7875,1779,7874,1775,7869,1769,7814,1769,7811,1768,7807,1764,7806,1763,7804,1761e" filled="t" fillcolor="#50535C" stroked="f">
                <v:path arrowok="t"/>
                <v:fill/>
              </v:shape>
              <v:shape style="position:absolute;left:7667;top:1761;width:208;height:154" coordorigin="7667,1761" coordsize="208,154" path="m7756,1906l7720,1906,7732,1907,7749,1909,7754,1908,7756,1906e" filled="t" fillcolor="#50535C" stroked="f">
                <v:path arrowok="t"/>
                <v:fill/>
              </v:shape>
              <v:shape style="position:absolute;left:7667;top:1761;width:208;height:154" coordorigin="7667,1761" coordsize="208,154" path="m7702,1908l7695,1908,7701,1908,7702,1908e" filled="t" fillcolor="#50535C" stroked="f">
                <v:path arrowok="t"/>
                <v:fill/>
              </v:shape>
              <v:shape style="position:absolute;left:7667;top:1761;width:208;height:154" coordorigin="7667,1761" coordsize="208,154" path="m7843,1765l7830,1767,7824,1768,7814,1769,7869,1769,7868,1769,7848,1769,7843,1765e" filled="t" fillcolor="#50535C" stroked="f">
                <v:path arrowok="t"/>
                <v:fill/>
              </v:shape>
              <v:shape style="position:absolute;left:7667;top:1761;width:208;height:154" coordorigin="7667,1761" coordsize="208,154" path="m7858,1766l7848,1769,7868,1769,7866,1766,7862,1766,7858,1766e" filled="t" fillcolor="#50535C" stroked="f">
                <v:path arrowok="t"/>
                <v:fill/>
              </v:shape>
              <v:shape style="position:absolute;left:7667;top:1761;width:208;height:154" coordorigin="7667,1761" coordsize="208,154" path="m7866,1766l7862,1766,7866,1766e" filled="t" fillcolor="#50535C" stroked="f">
                <v:path arrowok="t"/>
                <v:fill/>
              </v:shape>
            </v:group>
            <v:group style="position:absolute;left:6802;top:1767;width:206;height:144" coordorigin="6802,1767" coordsize="206,144">
              <v:shape style="position:absolute;left:6802;top:1767;width:206;height:144" coordorigin="6802,1767" coordsize="206,144" path="m6935,1767l6931,1769,6925,1772,6917,1783,6912,1788,6883,1817,6870,1832,6863,1842,6856,1851,6843,1859,6842,1861,6837,1867,6833,1870,6822,1882,6814,1890,6802,1904,6804,1909,6815,1911,6821,1911,6836,1909,6844,1907,6860,1904,6868,1904,6898,1904,6902,1899,6906,1894,6912,1886,6923,1873,6940,1855,6953,1841,6996,1790,7000,1786,7009,1777,7007,1772,6951,1772,6943,1771,6941,1769,6937,1767,6936,1767,6935,1767e" filled="t" fillcolor="#50535C" stroked="f">
                <v:path arrowok="t"/>
                <v:fill/>
              </v:shape>
              <v:shape style="position:absolute;left:6802;top:1767;width:206;height:144" coordorigin="6802,1767" coordsize="206,144" path="m6898,1904l6868,1904,6881,1909,6887,1909,6895,1906,6897,1905,6898,1904e" filled="t" fillcolor="#50535C" stroked="f">
                <v:path arrowok="t"/>
                <v:fill/>
              </v:shape>
              <v:shape style="position:absolute;left:6802;top:1767;width:206;height:144" coordorigin="6802,1767" coordsize="206,144" path="m6992,1768l6984,1770,6981,1770,6966,1771,6956,1772,6951,1772,7007,1772,7007,1772,6996,1768,6992,1768e" filled="t" fillcolor="#50535C" stroked="f">
                <v:path arrowok="t"/>
                <v:fill/>
              </v:shape>
              <v:shape style="position:absolute;left:6802;top:1767;width:206;height:144" coordorigin="6802,1767" coordsize="206,144" path="m6937,1767l6936,1767,6937,1767e" filled="t" fillcolor="#50535C" stroked="f">
                <v:path arrowok="t"/>
                <v:fill/>
              </v:shape>
            </v:group>
            <v:group style="position:absolute;left:8094;top:1759;width:210;height:152" coordorigin="8094,1759" coordsize="210,152">
              <v:shape style="position:absolute;left:8094;top:1759;width:210;height:152" coordorigin="8094,1759" coordsize="210,152" path="m8233,1759l8230,1761,8208,1783,8190,1801,8178,1815,8164,1830,8148,1846,8134,1860,8119,1874,8105,1888,8102,1890,8099,1893,8094,1898,8094,1900,8098,1908,8102,1911,8112,1908,8138,1908,8143,1906,8149,1906,8171,1906,8171,1906,8181,1895,8195,1881,8210,1868,8212,1866,8213,1864,8223,1854,8231,1844,8241,1835,8255,1821,8300,1778,8302,1775,8303,1773,8301,1766,8248,1766,8242,1765,8233,1759e" filled="t" fillcolor="#50535C" stroked="f">
                <v:path arrowok="t"/>
                <v:fill/>
              </v:shape>
              <v:shape style="position:absolute;left:8094;top:1759;width:210;height:152" coordorigin="8094,1759" coordsize="210,152" path="m8138,1908l8112,1908,8117,1909,8127,1910,8133,1910,8138,1908e" filled="t" fillcolor="#50535C" stroked="f">
                <v:path arrowok="t"/>
                <v:fill/>
              </v:shape>
              <v:shape style="position:absolute;left:8094;top:1759;width:210;height:152" coordorigin="8094,1759" coordsize="210,152" path="m8171,1906l8149,1906,8158,1906,8162,1908,8166,1910,8169,1908,8171,1906e" filled="t" fillcolor="#50535C" stroked="f">
                <v:path arrowok="t"/>
                <v:fill/>
              </v:shape>
              <v:shape style="position:absolute;left:8094;top:1759;width:210;height:152" coordorigin="8094,1759" coordsize="210,152" path="m8256,1763l8255,1764,8248,1766,8301,1766,8301,1766,8268,1766,8256,1763e" filled="t" fillcolor="#50535C" stroked="f">
                <v:path arrowok="t"/>
                <v:fill/>
              </v:shape>
              <v:shape style="position:absolute;left:8094;top:1759;width:210;height:152" coordorigin="8094,1759" coordsize="210,152" path="m8299,1761l8278,1762,8268,1766,8301,1766,8300,1762,8299,1761e" filled="t" fillcolor="#50535C" stroked="f">
                <v:path arrowok="t"/>
                <v:fill/>
              </v:shape>
            </v:group>
            <v:group style="position:absolute;left:8240;top:1758;width:211;height:150" coordorigin="8240,1758" coordsize="211,150">
              <v:shape style="position:absolute;left:8240;top:1758;width:211;height:150" coordorigin="8240,1758" coordsize="211,150" path="m8380,1758l8371,1767,8363,1775,8348,1792,8306,1832,8292,1846,8285,1854,8278,1861,8266,1869,8264,1871,8253,1881,8247,1888,8245,1890,8240,1897,8240,1901,8246,1906,8250,1907,8256,1904,8259,1903,8304,1902,8320,1902,8333,1889,8363,1859,8365,1857,8370,1854,8382,1843,8396,1829,8428,1796,8442,1782,8448,1777,8451,1772,8445,1764,8404,1764,8397,1764,8390,1764,8380,1758e" filled="t" fillcolor="#50535C" stroked="f">
                <v:path arrowok="t"/>
                <v:fill/>
              </v:shape>
              <v:shape style="position:absolute;left:8240;top:1758;width:211;height:150" coordorigin="8240,1758" coordsize="211,150" path="m8320,1902l8304,1902,8305,1902,8314,1906,8319,1903,8320,1902e" filled="t" fillcolor="#50535C" stroked="f">
                <v:path arrowok="t"/>
                <v:fill/>
              </v:shape>
              <v:shape style="position:absolute;left:8240;top:1758;width:211;height:150" coordorigin="8240,1758" coordsize="211,150" path="m8432,1760l8421,1763,8404,1764,8445,1764,8439,1761,8432,1760e" filled="t" fillcolor="#50535C" stroked="f">
                <v:path arrowok="t"/>
                <v:fill/>
              </v:shape>
            </v:group>
            <v:group style="position:absolute;left:6952;top:1764;width:203;height:153" coordorigin="6952,1764" coordsize="203,153">
              <v:shape style="position:absolute;left:6952;top:1764;width:203;height:153" coordorigin="6952,1764" coordsize="203,153" path="m7086,1765l7082,1766,7074,1774,7059,1788,7028,1817,7027,1818,6995,1855,6980,1871,6968,1887,6955,1902,6952,1904,6952,1907,6955,1915,6959,1917,6966,1915,6968,1915,6970,1914,6990,1912,7010,1910,7012,1910,7028,1910,7032,1904,7035,1901,7043,1892,7050,1885,7062,1872,7068,1864,7076,1857,7089,1844,7103,1828,7115,1812,7128,1797,7134,1790,7141,1785,7155,1775,7153,1768,7149,1766,7127,1766,7126,1766,7109,1766,7103,1766,7097,1766,7086,1765e" filled="t" fillcolor="#50535C" stroked="f">
                <v:path arrowok="t"/>
                <v:fill/>
              </v:shape>
              <v:shape style="position:absolute;left:6952;top:1764;width:203;height:153" coordorigin="6952,1764" coordsize="203,153" path="m7028,1910l7012,1910,7015,1911,7025,1914,7026,1913,7028,1910e" filled="t" fillcolor="#50535C" stroked="f">
                <v:path arrowok="t"/>
                <v:fill/>
              </v:shape>
              <v:shape style="position:absolute;left:6952;top:1764;width:203;height:153" coordorigin="6952,1764" coordsize="203,153" path="m7141,1764l7133,1766,7127,1766,7149,1766,7144,1764,7141,1764e" filled="t" fillcolor="#50535C" stroked="f">
                <v:path arrowok="t"/>
                <v:fill/>
              </v:shape>
              <v:shape style="position:absolute;left:6952;top:1764;width:203;height:153" coordorigin="6952,1764" coordsize="203,153" path="m7117,1766l7113,1766,7109,1766,7109,1766,7126,1766,7117,1766e" filled="t" fillcolor="#50535C" stroked="f">
                <v:path arrowok="t"/>
                <v:fill/>
              </v:shape>
            </v:group>
            <v:group style="position:absolute;left:7954;top:1761;width:200;height:151" coordorigin="7954,1761" coordsize="200,151">
              <v:shape style="position:absolute;left:7954;top:1761;width:200;height:151" coordorigin="7954,1761" coordsize="200,151" path="m8006,1910l7986,1910,7996,1912,8001,1912,8006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7985,1910l7971,1910,7980,1910,7985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8092,1761l8085,1763,8081,1766,8073,1777,8068,1782,8062,1789,8035,1815,8022,1829,8008,1845,7993,1862,7979,1876,7965,1890,7963,1892,7960,1894,7954,1902,7957,1908,7957,1908,7967,1910,7971,1910,7985,1910,7986,1910,8006,1910,8012,1908,8018,1907,8032,1907,8033,1906,8036,1905,8038,1894,8054,1879,8099,1834,8132,1796,8139,1789,8149,1782,8150,1780,8156,1773,8155,1767,8101,1767,8099,1767,8097,1767,8092,1761e" filled="t" fillcolor="#50535C" stroked="f">
                <v:path arrowok="t"/>
                <v:fill/>
              </v:shape>
              <v:shape style="position:absolute;left:7954;top:1761;width:200;height:151" coordorigin="7954,1761" coordsize="200,151" path="m8032,1907l8018,1907,8027,1908,8030,1908,8032,1907e" filled="t" fillcolor="#50535C" stroked="f">
                <v:path arrowok="t"/>
                <v:fill/>
              </v:shape>
              <v:shape style="position:absolute;left:7954;top:1761;width:200;height:151" coordorigin="7954,1761" coordsize="200,151" path="m8140,1761l8113,1764,8101,1767,8155,1767,8153,1762,8140,1761e" filled="t" fillcolor="#50535C" stroked="f">
                <v:path arrowok="t"/>
                <v:fill/>
              </v:shape>
            </v:group>
            <v:group style="position:absolute;left:8387;top:1760;width:204;height:146" coordorigin="8387,1760" coordsize="204,146">
              <v:shape style="position:absolute;left:8387;top:1760;width:204;height:146" coordorigin="8387,1760" coordsize="204,146" path="m8523,1760l8521,1761,8517,1765,8488,1794,8474,1808,8458,1825,8443,1839,8429,1853,8420,1862,8411,1872,8397,1883,8394,1887,8387,1893,8387,1897,8392,1904,8395,1906,8405,1905,8413,1905,8428,1901,8447,1901,8451,1900,8452,1900,8465,1900,8467,1899,8472,1892,8473,1891,8481,1884,8489,1877,8499,1866,8524,1839,8541,1821,8555,1807,8570,1794,8586,1781,8591,1778,8591,1771,8585,1765,8583,1764,8532,1764,8523,1760e" filled="t" fillcolor="#50535C" stroked="f">
                <v:path arrowok="t"/>
                <v:fill/>
              </v:shape>
              <v:shape style="position:absolute;left:8387;top:1760;width:204;height:146" coordorigin="8387,1760" coordsize="204,146" path="m8413,1905l8405,1905,8411,1905,8413,1905e" filled="t" fillcolor="#50535C" stroked="f">
                <v:path arrowok="t"/>
                <v:fill/>
              </v:shape>
              <v:shape style="position:absolute;left:8387;top:1760;width:204;height:146" coordorigin="8387,1760" coordsize="204,146" path="m8447,1901l8428,1901,8440,1904,8447,1901e" filled="t" fillcolor="#50535C" stroked="f">
                <v:path arrowok="t"/>
                <v:fill/>
              </v:shape>
              <v:shape style="position:absolute;left:8387;top:1760;width:204;height:146" coordorigin="8387,1760" coordsize="204,146" path="m8465,1900l8452,1900,8461,1903,8465,1900e" filled="t" fillcolor="#50535C" stroked="f">
                <v:path arrowok="t"/>
                <v:fill/>
              </v:shape>
              <v:shape style="position:absolute;left:8387;top:1760;width:204;height:146" coordorigin="8387,1760" coordsize="204,146" path="m8580,1762l8568,1762,8557,1763,8539,1763,8532,1764,8583,1764,8582,1763,8582,1763,8557,1763,8582,1763,8580,1762e" filled="t" fillcolor="#50535C" stroked="f">
                <v:path arrowok="t"/>
                <v:fill/>
              </v:shape>
            </v:group>
            <v:group style="position:absolute;left:7241;top:1760;width:200;height:149" coordorigin="7241,1760" coordsize="200,149">
              <v:shape style="position:absolute;left:7241;top:1760;width:200;height:149" coordorigin="7241,1760" coordsize="200,149" path="m7370,1762l7367,1763,7363,1767,7362,1769,7317,1817,7305,1830,7288,1848,7253,1884,7246,1890,7241,1900,7248,1908,7257,1909,7276,1903,7286,1900,7324,1900,7327,1892,7329,1890,7377,1842,7406,1809,7420,1794,7434,1780,7440,1775,7440,1770,7436,1766,7384,1766,7370,176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0,1902l7306,1902,7317,1902,7320,190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4,1900l7286,1900,7301,1902,7320,1902,7323,1901,7324,1900e" filled="t" fillcolor="#50535C" stroked="f">
                <v:path arrowok="t"/>
                <v:fill/>
              </v:shape>
              <v:shape style="position:absolute;left:7241;top:1760;width:200;height:149" coordorigin="7241,1760" coordsize="200,149" path="m7427,1760l7409,1762,7384,1766,7436,1766,7431,1762,7427,1760e" filled="t" fillcolor="#50535C" stroked="f">
                <v:path arrowok="t"/>
                <v:fill/>
              </v:shape>
            </v:group>
            <v:group style="position:absolute;left:7386;top:1762;width:198;height:147" coordorigin="7386,1762" coordsize="198,147">
              <v:shape style="position:absolute;left:7386;top:1762;width:198;height:147" coordorigin="7386,1762" coordsize="198,147" path="m7516,1762l7515,1763,7505,1773,7487,1792,7473,1807,7459,1821,7450,1829,7441,1837,7430,1850,7428,1854,7418,1864,7390,1895,7388,1897,7386,1901,7386,1903,7389,1908,7396,1910,7401,1907,7403,1906,7411,1904,7434,1901,7463,1901,7464,1901,7468,1896,7493,1871,7511,1854,7523,1840,7553,1808,7566,1793,7580,1779,7584,1776,7584,1769,7578,1766,7536,1766,7526,1766,7516,1762e" filled="t" fillcolor="#50535C" stroked="f">
                <v:path arrowok="t"/>
                <v:fill/>
              </v:shape>
              <v:shape style="position:absolute;left:7386;top:1762;width:198;height:147" coordorigin="7386,1762" coordsize="198,147" path="m7463,1901l7434,1901,7453,1901,7459,1903,7463,1901e" filled="t" fillcolor="#50535C" stroked="f">
                <v:path arrowok="t"/>
                <v:fill/>
              </v:shape>
              <v:shape style="position:absolute;left:7386;top:1762;width:198;height:147" coordorigin="7386,1762" coordsize="198,147" path="m7554,1764l7536,1766,7578,1766,7576,1765,7574,1764,7561,1764,7554,1764e" filled="t" fillcolor="#50535C" stroked="f">
                <v:path arrowok="t"/>
                <v:fill/>
              </v:shape>
              <v:shape style="position:absolute;left:7386;top:1762;width:198;height:147" coordorigin="7386,1762" coordsize="198,147" path="m7572,1763l7561,1764,7574,1764,7572,1763e" filled="t" fillcolor="#50535C" stroked="f">
                <v:path arrowok="t"/>
                <v:fill/>
              </v:shape>
            </v:group>
            <v:group style="position:absolute;left:7812;top:1761;width:202;height:151" coordorigin="7812,1761" coordsize="202,151">
              <v:shape style="position:absolute;left:7812;top:1761;width:202;height:151" coordorigin="7812,1761" coordsize="202,151" path="m7947,1761l7947,1761,7937,1769,7935,1772,7930,1777,7877,1835,7865,1847,7846,1867,7815,1896,7814,1899,7812,1904,7813,1907,7820,1909,7823,1912,7827,1908,7829,1906,7831,1905,7872,1902,7879,1902,7884,1902,7896,1901,7899,1899,7907,1888,7911,1883,7938,1854,7952,1840,7967,1823,7981,1809,7995,1795,8011,1782,8012,1781,8013,1780,8014,1776,8015,1774,8014,1769,7964,1769,7959,1769,7947,1761e" filled="t" fillcolor="#50535C" stroked="f">
                <v:path arrowok="t"/>
                <v:fill/>
              </v:shape>
              <v:shape style="position:absolute;left:7812;top:1761;width:202;height:151" coordorigin="7812,1761" coordsize="202,151" path="m7879,1902l7872,1902,7872,1902,7879,1902e" filled="t" fillcolor="#50535C" stroked="f">
                <v:path arrowok="t"/>
                <v:fill/>
              </v:shape>
              <v:shape style="position:absolute;left:7812;top:1761;width:202;height:151" coordorigin="7812,1761" coordsize="202,151" path="m8008,1763l7990,1766,7980,1768,7964,1769,8014,1769,8013,1766,8008,1763e" filled="t" fillcolor="#50535C" stroked="f">
                <v:path arrowok="t"/>
                <v:fill/>
              </v:shape>
            </v:group>
            <v:group style="position:absolute;left:7532;top:1763;width:199;height:149" coordorigin="7532,1763" coordsize="199,149">
              <v:shape style="position:absolute;left:7532;top:1763;width:199;height:149" coordorigin="7532,1763" coordsize="199,149" path="m7660,1763l7656,1767,7652,1770,7631,1793,7586,1840,7571,1857,7541,1890,7538,1893,7532,1899,7532,1904,7536,1910,7544,1912,7552,1906,7567,1904,7574,1903,7585,1902,7602,1902,7611,1901,7612,1901,7617,1894,7621,1888,7631,1876,7659,1847,7665,1841,7670,1835,7683,1821,7690,1814,7707,1797,7715,1787,7726,1779,7728,1778,7729,1776,7731,1774,7729,1769,7728,1768,7679,1768,7670,1768,7660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612,1901e" filled="t" fillcolor="#50535C" stroked="f">
                <v:path arrowok="t"/>
                <v:fill/>
              </v:shape>
              <v:shape style="position:absolute;left:7532;top:1763;width:199;height:149" coordorigin="7532,1763" coordsize="199,149" path="m7692,1765l7679,1768,7728,1768,7727,1767,7710,1767,7705,1766,7696,1766,7692,1765e" filled="t" fillcolor="#50535C" stroked="f">
                <v:path arrowok="t"/>
                <v:fill/>
              </v:shape>
              <v:shape style="position:absolute;left:7532;top:1763;width:199;height:149" coordorigin="7532,1763" coordsize="199,149" path="m7716,1763l7710,1767,7727,1767,7726,1765,7719,1763,7716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705,1766l7696,1766,7705,1766,7705,1766e" filled="t" fillcolor="#50535C" stroked="f">
                <v:path arrowok="t"/>
                <v:fill/>
              </v:shape>
            </v:group>
            <v:group style="position:absolute;left:8529;top:1763;width:194;height:144" coordorigin="8529,1763" coordsize="194,144">
              <v:shape style="position:absolute;left:8529;top:1763;width:194;height:144" coordorigin="8529,1763" coordsize="194,144" path="m8602,1904l8587,1904,8598,1907,8600,1905,8602,1904e" filled="t" fillcolor="#50535C" stroked="f">
                <v:path arrowok="t"/>
                <v:fill/>
              </v:shape>
              <v:shape style="position:absolute;left:8529;top:1763;width:194;height:144" coordorigin="8529,1763" coordsize="194,144" path="m8575,1905l8548,1905,8552,1906,8558,1906,8562,1907,8575,1905e" filled="t" fillcolor="#50535C" stroked="f">
                <v:path arrowok="t"/>
                <v:fill/>
              </v:shape>
              <v:shape style="position:absolute;left:8529;top:1763;width:194;height:144" coordorigin="8529,1763" coordsize="194,144" path="m8659,1763l8656,1765,8647,1774,8641,1780,8589,1836,8542,1882,8531,1892,8530,1894,8529,1895,8533,1902,8537,1906,8548,1905,8575,1905,8587,1904,8602,1904,8610,1895,8658,1846,8667,1836,8680,1821,8694,1807,8709,1794,8724,1781,8724,1768,8723,1767,8693,1767,8689,1766,8670,1766,8667,1766,8659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705,1763l8693,1767,8723,1767,8721,1764,8708,1764,8705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683,1765l8670,1766,8689,1766,8683,1765e" filled="t" fillcolor="#50535C" stroked="f">
                <v:path arrowok="t"/>
                <v:fill/>
              </v:shape>
            </v:group>
            <v:group style="position:absolute;left:7094;top:1764;width:190;height:146" coordorigin="7094,1764" coordsize="190,146">
              <v:shape style="position:absolute;left:7094;top:1764;width:190;height:146" coordorigin="7094,1764" coordsize="190,146" path="m7220,1767l7217,1769,7115,1876,7107,1884,7099,1893,7098,1893,7094,1899,7096,1905,7105,1909,7108,1910,7123,1908,7133,1907,7150,1904,7156,1903,7173,1903,7178,1897,7181,1891,7190,1883,7202,1869,7217,1852,7229,1841,7246,1821,7258,1806,7284,1774,7282,1772,7282,1771,7236,1771,7220,1767e" filled="t" fillcolor="#50535C" stroked="f">
                <v:path arrowok="t"/>
                <v:fill/>
              </v:shape>
              <v:shape style="position:absolute;left:7094;top:1764;width:190;height:146" coordorigin="7094,1764" coordsize="190,146" path="m7173,1903l7156,1903,7167,1908,7171,1907,7173,1903e" filled="t" fillcolor="#50535C" stroked="f">
                <v:path arrowok="t"/>
                <v:fill/>
              </v:shape>
              <v:shape style="position:absolute;left:7094;top:1764;width:190;height:146" coordorigin="7094,1764" coordsize="190,146" path="m7267,1764l7248,1769,7236,1771,7282,1771,7281,1769,7273,1766,7267,1764e" filled="t" fillcolor="#50535C" stroked="f">
                <v:path arrowok="t"/>
                <v:fill/>
              </v:shape>
            </v:group>
            <v:group style="position:absolute;left:6667;top:1768;width:196;height:143" coordorigin="6667,1768" coordsize="196,143">
              <v:shape style="position:absolute;left:6667;top:1768;width:196;height:143" coordorigin="6667,1768" coordsize="196,143" path="m6798,1768l6795,1770,6792,1772,6735,1830,6707,1859,6693,1873,6686,1881,6680,1889,6667,1899,6668,1905,6680,1910,6686,1910,6697,1908,6700,1906,6711,1905,6718,1901,6744,1901,6747,1899,6748,1898,6767,1874,6782,1858,6795,1846,6812,1828,6862,1775,6860,1773,6859,1772,6839,1772,6833,1771,6817,1770,6808,1769,6798,1768e" filled="t" fillcolor="#50535C" stroked="f">
                <v:path arrowok="t"/>
                <v:fill/>
              </v:shape>
              <v:shape style="position:absolute;left:6667;top:1768;width:196;height:143" coordorigin="6667,1768" coordsize="196,143" path="m6744,1901l6718,1901,6734,1910,6739,1906,6744,1901e" filled="t" fillcolor="#50535C" stroked="f">
                <v:path arrowok="t"/>
                <v:fill/>
              </v:shape>
              <v:shape style="position:absolute;left:6667;top:1768;width:196;height:143" coordorigin="6667,1768" coordsize="196,143" path="m6850,1770l6839,1772,6859,1772,6859,1771,6853,1770,6850,1770e" filled="t" fillcolor="#50535C" stroked="f">
                <v:path arrowok="t"/>
                <v:fill/>
              </v:shape>
            </v:group>
            <v:group style="position:absolute;left:9679;top:1761;width:208;height:154" coordorigin="9679,1761" coordsize="208,154">
              <v:shape style="position:absolute;left:9679;top:1761;width:208;height:154" coordorigin="9679,1761" coordsize="208,154" path="m9816,1761l9814,1764,9811,1766,9803,1775,9792,1787,9778,1801,9759,1819,9731,1847,9725,1853,9720,1859,9706,1873,9692,1888,9679,1903,9679,1905,9683,1914,9686,1916,9696,1910,9698,1909,9707,1908,9714,1908,9732,1906,9768,1906,9773,1901,9776,1898,9785,1888,9825,1843,9838,1828,9852,1813,9865,1798,9880,1784,9887,1779,9886,1775,9881,1769,9826,1769,9823,1768,9819,1764,9818,1763,9816,1761e" filled="t" fillcolor="#50535C" stroked="f">
                <v:path arrowok="t"/>
                <v:fill/>
              </v:shape>
              <v:shape style="position:absolute;left:9679;top:1761;width:208;height:154" coordorigin="9679,1761" coordsize="208,154" path="m9768,1906l9732,1906,9744,1907,9761,1909,9766,1908,9768,1906e" filled="t" fillcolor="#50535C" stroked="f">
                <v:path arrowok="t"/>
                <v:fill/>
              </v:shape>
              <v:shape style="position:absolute;left:9679;top:1761;width:208;height:154" coordorigin="9679,1761" coordsize="208,154" path="m9714,1908l9707,1908,9713,1908,9714,1908e" filled="t" fillcolor="#50535C" stroked="f">
                <v:path arrowok="t"/>
                <v:fill/>
              </v:shape>
              <v:shape style="position:absolute;left:9679;top:1761;width:208;height:154" coordorigin="9679,1761" coordsize="208,154" path="m9855,1765l9842,1767,9836,1768,9826,1769,9881,1769,9880,1769,9860,1769,9855,1765e" filled="t" fillcolor="#50535C" stroked="f">
                <v:path arrowok="t"/>
                <v:fill/>
              </v:shape>
              <v:shape style="position:absolute;left:9679;top:1761;width:208;height:154" coordorigin="9679,1761" coordsize="208,154" path="m9870,1766l9860,1769,9880,1769,9878,1766,9874,1766,9870,1766e" filled="t" fillcolor="#50535C" stroked="f">
                <v:path arrowok="t"/>
                <v:fill/>
              </v:shape>
              <v:shape style="position:absolute;left:9679;top:1761;width:208;height:154" coordorigin="9679,1761" coordsize="208,154" path="m9878,1766l9874,1766,9878,1766e" filled="t" fillcolor="#50535C" stroked="f">
                <v:path arrowok="t"/>
                <v:fill/>
              </v:shape>
            </v:group>
            <v:group style="position:absolute;left:8814;top:1767;width:206;height:144" coordorigin="8814,1767" coordsize="206,144">
              <v:shape style="position:absolute;left:8814;top:1767;width:206;height:144" coordorigin="8814,1767" coordsize="206,144" path="m8947,1767l8943,1769,8937,1772,8929,1783,8924,1788,8895,1817,8882,1832,8875,1842,8868,1851,8856,1859,8854,1861,8849,1867,8845,1870,8834,1882,8826,1890,8814,1904,8816,1909,8827,1911,8834,1911,8848,1909,8856,1907,8872,1904,8880,1904,8910,1904,8914,1899,8918,1894,8924,1886,8935,1873,8952,1855,8965,1841,9008,1790,9012,1786,9021,1777,9020,1772,8963,1772,8955,1771,8953,1769,8949,1767,8948,1767,8947,1767e" filled="t" fillcolor="#50535C" stroked="f">
                <v:path arrowok="t"/>
                <v:fill/>
              </v:shape>
              <v:shape style="position:absolute;left:8814;top:1767;width:206;height:144" coordorigin="8814,1767" coordsize="206,144" path="m8910,1904l8880,1904,8893,1909,8899,1909,8907,1906,8909,1905,8910,1904e" filled="t" fillcolor="#50535C" stroked="f">
                <v:path arrowok="t"/>
                <v:fill/>
              </v:shape>
              <v:shape style="position:absolute;left:8814;top:1767;width:206;height:144" coordorigin="8814,1767" coordsize="206,144" path="m9004,1768l8996,1770,8993,1770,8978,1771,8968,1772,8963,1772,9020,1772,9019,1772,9008,1768,9004,1768e" filled="t" fillcolor="#50535C" stroked="f">
                <v:path arrowok="t"/>
                <v:fill/>
              </v:shape>
              <v:shape style="position:absolute;left:8814;top:1767;width:206;height:144" coordorigin="8814,1767" coordsize="206,144" path="m8949,1767l8948,1767,8949,1767e" filled="t" fillcolor="#50535C" stroked="f">
                <v:path arrowok="t"/>
                <v:fill/>
              </v:shape>
            </v:group>
            <v:group style="position:absolute;left:10106;top:1759;width:210;height:152" coordorigin="10106,1759" coordsize="210,152">
              <v:shape style="position:absolute;left:10106;top:1759;width:210;height:152" coordorigin="10106,1759" coordsize="210,152" path="m10245,1759l10242,1761,10220,1783,10203,1801,10190,1815,10176,1830,10160,1846,10146,1860,10131,1874,10117,1888,10114,1890,10111,1893,10106,1898,10106,1900,10110,1908,10114,1911,10124,1908,10150,1908,10155,1906,10161,1906,10183,1906,10183,1906,10193,1895,10207,1881,10222,1868,10224,1866,10226,1864,10235,1854,10243,1844,10253,1835,10267,1821,10312,1778,10314,1775,10316,1773,10314,1766,10260,1766,10254,1765,10245,1759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50,1908l10124,1908,10129,1909,10139,1910,10145,1910,10150,1908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83,1906l10161,1906,10170,1906,10174,1908,10179,1910,10181,1908,10183,1906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268,1763l10267,1764,10260,1766,10314,1766,10313,1766,10280,1766,10268,1763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311,1761l10290,1762,10280,1766,10313,1766,10312,1762,10311,1761e" filled="t" fillcolor="#50535C" stroked="f">
                <v:path arrowok="t"/>
                <v:fill/>
              </v:shape>
            </v:group>
            <v:group style="position:absolute;left:10252;top:1758;width:211;height:150" coordorigin="10252,1758" coordsize="211,150">
              <v:shape style="position:absolute;left:10252;top:1758;width:211;height:150" coordorigin="10252,1758" coordsize="211,150" path="m10393,1758l10384,1767,10375,1775,10360,1792,10318,1832,10304,1846,10297,1854,10290,1861,10278,1869,10276,1871,10266,1881,10259,1888,10257,1890,10252,1897,10252,1901,10258,1906,10262,1907,10268,1904,10271,1903,10316,1902,10332,1902,10345,1889,10375,1859,10377,1857,10382,1854,10394,1843,10408,1829,10440,1796,10454,1782,10460,1777,10463,1772,10457,1764,10416,1764,10409,1764,10402,1764,10393,1758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332,1902l10316,1902,10317,1902,10326,1906,10331,1903,10332,1902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444,1760l10433,1763,10416,1764,10457,1764,10451,1761,10444,1760e" filled="t" fillcolor="#50535C" stroked="f">
                <v:path arrowok="t"/>
                <v:fill/>
              </v:shape>
            </v:group>
            <v:group style="position:absolute;left:8964;top:1764;width:203;height:153" coordorigin="8964,1764" coordsize="203,153">
              <v:shape style="position:absolute;left:8964;top:1764;width:203;height:153" coordorigin="8964,1764" coordsize="203,153" path="m9098,1765l9094,1766,9086,1774,9071,1788,9040,1817,9039,1818,9007,1855,8992,1871,8980,1887,8967,1902,8964,1904,8964,1907,8967,1915,8971,1917,8978,1915,8980,1915,8982,1914,9002,1912,9022,1910,9024,1910,9040,1910,9044,1904,9047,1901,9055,1892,9062,1885,9075,1872,9080,1864,9088,1857,9101,1844,9115,1828,9127,1812,9140,1797,9146,1790,9153,1785,9167,1775,9166,1768,9161,1766,9139,1766,9138,1766,9121,1766,9115,1766,9109,1766,9098,1765e" filled="t" fillcolor="#50535C" stroked="f">
                <v:path arrowok="t"/>
                <v:fill/>
              </v:shape>
              <v:shape style="position:absolute;left:8964;top:1764;width:203;height:153" coordorigin="8964,1764" coordsize="203,153" path="m9040,1910l9024,1910,9027,1911,9037,1914,9038,1913,9040,1910e" filled="t" fillcolor="#50535C" stroked="f">
                <v:path arrowok="t"/>
                <v:fill/>
              </v:shape>
              <v:shape style="position:absolute;left:8964;top:1764;width:203;height:153" coordorigin="8964,1764" coordsize="203,153" path="m9153,1764l9145,1766,9139,1766,9161,1766,9156,1764,9153,1764e" filled="t" fillcolor="#50535C" stroked="f">
                <v:path arrowok="t"/>
                <v:fill/>
              </v:shape>
              <v:shape style="position:absolute;left:8964;top:1764;width:203;height:153" coordorigin="8964,1764" coordsize="203,153" path="m9129,1766l9125,1766,9121,1766,9121,1766,9138,1766,9129,1766e" filled="t" fillcolor="#50535C" stroked="f">
                <v:path arrowok="t"/>
                <v:fill/>
              </v:shape>
            </v:group>
            <v:group style="position:absolute;left:9966;top:1761;width:200;height:151" coordorigin="9966,1761" coordsize="200,151">
              <v:shape style="position:absolute;left:9966;top:1761;width:200;height:151" coordorigin="9966,1761" coordsize="200,151" path="m10018,1910l9998,1910,10008,1912,10013,1912,10018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9997,1910l9983,1910,9992,1910,9997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10104,1761l10097,1763,10093,1766,10085,1777,10080,1782,10074,1789,10048,1815,10034,1829,10020,1845,10005,1862,9991,1876,9977,1890,9975,1892,9972,1894,9966,1902,9969,1908,9969,1908,9979,1910,9983,1910,9997,1910,9998,1910,10018,1910,10024,1908,10031,1907,10044,1907,10045,1906,10048,1905,10050,1894,10066,1879,10111,1834,10144,1796,10151,1789,10161,1782,10162,1780,10168,1773,10167,1767,10113,1767,10111,1767,10109,1767,10104,1761e" filled="t" fillcolor="#50535C" stroked="f">
                <v:path arrowok="t"/>
                <v:fill/>
              </v:shape>
              <v:shape style="position:absolute;left:9966;top:1761;width:200;height:151" coordorigin="9966,1761" coordsize="200,151" path="m10044,1907l10031,1907,10039,1908,10042,1908,10044,1907e" filled="t" fillcolor="#50535C" stroked="f">
                <v:path arrowok="t"/>
                <v:fill/>
              </v:shape>
              <v:shape style="position:absolute;left:9966;top:1761;width:200;height:151" coordorigin="9966,1761" coordsize="200,151" path="m10153,1761l10125,1764,10113,1767,10167,1767,10165,1762,10153,1761e" filled="t" fillcolor="#50535C" stroked="f">
                <v:path arrowok="t"/>
                <v:fill/>
              </v:shape>
            </v:group>
            <v:group style="position:absolute;left:10399;top:1760;width:204;height:146" coordorigin="10399,1760" coordsize="204,146">
              <v:shape style="position:absolute;left:10399;top:1760;width:204;height:146" coordorigin="10399,1760" coordsize="204,146" path="m10535,1760l10533,1761,10529,1765,10500,1794,10486,1808,10470,1825,10455,1839,10441,1853,10432,1862,10423,1872,10409,1883,10406,1887,10399,1893,10399,1897,10404,1904,10407,1906,10417,1905,10425,1905,10440,1901,10459,1901,10463,1900,10464,1900,10477,1900,10479,1899,10484,1892,10485,1891,10493,1884,10501,1877,10511,1866,10536,1839,10553,1821,10567,1807,10582,1794,10598,1781,10603,1778,10603,1771,10597,1765,10595,1764,10544,1764,10535,176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25,1905l10417,1905,10423,1905,10425,1905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59,1901l10440,1901,10452,1904,10459,1901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77,1900l10464,1900,10473,1903,10477,190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592,1762l10580,1762,10569,1763,10551,1763,10544,1764,10595,1764,10594,1763,10594,1763,10569,1763,10594,1763,10592,1762e" filled="t" fillcolor="#50535C" stroked="f">
                <v:path arrowok="t"/>
                <v:fill/>
              </v:shape>
            </v:group>
            <v:group style="position:absolute;left:9253;top:1760;width:200;height:149" coordorigin="9253,1760" coordsize="200,149">
              <v:shape style="position:absolute;left:9253;top:1760;width:200;height:149" coordorigin="9253,1760" coordsize="200,149" path="m9382,1762l9379,1763,9375,1767,9374,1769,9329,1817,9317,1830,9300,1848,9266,1884,9258,1890,9253,1900,9260,1908,9269,1909,9288,1903,9298,1900,9336,1900,9340,1892,9342,1890,9389,1842,9418,1809,9432,1794,9446,1780,9452,1775,9452,1770,9448,1766,9396,1766,9382,176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3,1902l9318,1902,9329,1902,9333,190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6,1900l9298,1900,9313,1902,9333,1902,9335,1901,9336,1900e" filled="t" fillcolor="#50535C" stroked="f">
                <v:path arrowok="t"/>
                <v:fill/>
              </v:shape>
              <v:shape style="position:absolute;left:9253;top:1760;width:200;height:149" coordorigin="9253,1760" coordsize="200,149" path="m9440,1760l9421,1762,9396,1766,9448,1766,9443,1762,9440,1760e" filled="t" fillcolor="#50535C" stroked="f">
                <v:path arrowok="t"/>
                <v:fill/>
              </v:shape>
            </v:group>
            <v:group style="position:absolute;left:9398;top:1762;width:198;height:147" coordorigin="9398,1762" coordsize="198,147">
              <v:shape style="position:absolute;left:9398;top:1762;width:198;height:147" coordorigin="9398,1762" coordsize="198,147" path="m9528,1762l9527,1763,9517,1773,9499,1792,9485,1807,9471,1821,9462,1829,9453,1837,9442,1850,9440,1854,9430,1864,9402,1895,9400,1897,9398,1901,9398,1903,9401,1908,9408,1910,9414,1907,9415,1906,9423,1904,9446,1901,9475,1901,9476,1901,9480,1896,9505,1871,9523,1854,9535,1840,9565,1808,9578,1793,9593,1779,9596,1776,9596,1769,9590,1766,9548,1766,9538,1766,9528,1762e" filled="t" fillcolor="#50535C" stroked="f">
                <v:path arrowok="t"/>
                <v:fill/>
              </v:shape>
              <v:shape style="position:absolute;left:9398;top:1762;width:198;height:147" coordorigin="9398,1762" coordsize="198,147" path="m9475,1901l9446,1901,9465,1901,9471,1903,9475,1901e" filled="t" fillcolor="#50535C" stroked="f">
                <v:path arrowok="t"/>
                <v:fill/>
              </v:shape>
              <v:shape style="position:absolute;left:9398;top:1762;width:198;height:147" coordorigin="9398,1762" coordsize="198,147" path="m9566,1764l9548,1766,9590,1766,9588,1765,9586,1764,9573,1764,9566,1764e" filled="t" fillcolor="#50535C" stroked="f">
                <v:path arrowok="t"/>
                <v:fill/>
              </v:shape>
              <v:shape style="position:absolute;left:9398;top:1762;width:198;height:147" coordorigin="9398,1762" coordsize="198,147" path="m9584,1763l9573,1764,9586,1764,9584,1763e" filled="t" fillcolor="#50535C" stroked="f">
                <v:path arrowok="t"/>
                <v:fill/>
              </v:shape>
            </v:group>
            <v:group style="position:absolute;left:9825;top:1761;width:202;height:151" coordorigin="9825,1761" coordsize="202,151">
              <v:shape style="position:absolute;left:9825;top:1761;width:202;height:151" coordorigin="9825,1761" coordsize="202,151" path="m9959,1761l9959,1761,9949,1769,9947,1772,9943,1777,9889,1835,9877,1847,9858,1867,9827,1896,9826,1899,9825,1904,9825,1907,9832,1909,9835,1912,9839,1908,9841,1906,9843,1905,9884,1902,9891,1902,9896,1902,9908,1901,9912,1899,9919,1888,9923,1883,9950,1854,9964,1840,9980,1823,9993,1809,10007,1795,10023,1782,10024,1781,10025,1780,10026,1776,10027,1774,10026,1769,9976,1769,9971,1769,9959,1761e" filled="t" fillcolor="#50535C" stroked="f">
                <v:path arrowok="t"/>
                <v:fill/>
              </v:shape>
              <v:shape style="position:absolute;left:9825;top:1761;width:202;height:151" coordorigin="9825,1761" coordsize="202,151" path="m9891,1902l9884,1902,9884,1902,9891,1902e" filled="t" fillcolor="#50535C" stroked="f">
                <v:path arrowok="t"/>
                <v:fill/>
              </v:shape>
              <v:shape style="position:absolute;left:9825;top:1761;width:202;height:151" coordorigin="9825,1761" coordsize="202,151" path="m10020,1763l10003,1766,9992,1768,9976,1769,10026,1769,10025,1766,10020,1763e" filled="t" fillcolor="#50535C" stroked="f">
                <v:path arrowok="t"/>
                <v:fill/>
              </v:shape>
            </v:group>
            <v:group style="position:absolute;left:9544;top:1763;width:199;height:149" coordorigin="9544,1763" coordsize="199,149">
              <v:shape style="position:absolute;left:9544;top:1763;width:199;height:149" coordorigin="9544,1763" coordsize="199,149" path="m9672,1763l9668,1767,9664,1770,9643,1793,9598,1840,9583,1857,9553,1890,9550,1893,9545,1899,9544,1904,9548,1910,9556,1912,9564,1906,9579,1904,9586,1903,9597,1902,9614,1902,9623,1901,9624,1901,9629,1894,9633,1888,9643,1876,9671,1847,9677,1841,9682,1835,9695,1821,9702,1814,9719,1797,9727,1787,9738,1779,9740,1778,9741,1776,9743,1774,9741,1769,9740,1768,9691,1768,9682,1768,9672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624,1901e" filled="t" fillcolor="#50535C" stroked="f">
                <v:path arrowok="t"/>
                <v:fill/>
              </v:shape>
              <v:shape style="position:absolute;left:9544;top:1763;width:199;height:149" coordorigin="9544,1763" coordsize="199,149" path="m9704,1765l9691,1768,9740,1768,9739,1767,9722,1767,9717,1766,9708,1766,9704,1765e" filled="t" fillcolor="#50535C" stroked="f">
                <v:path arrowok="t"/>
                <v:fill/>
              </v:shape>
              <v:shape style="position:absolute;left:9544;top:1763;width:199;height:149" coordorigin="9544,1763" coordsize="199,149" path="m9728,1763l9722,1767,9739,1767,9738,1765,9731,1763,9728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717,1766l9708,1766,9717,1766,9717,1766e" filled="t" fillcolor="#50535C" stroked="f">
                <v:path arrowok="t"/>
                <v:fill/>
              </v:shape>
            </v:group>
            <v:group style="position:absolute;left:10541;top:1763;width:194;height:144" coordorigin="10541,1763" coordsize="194,144">
              <v:shape style="position:absolute;left:10541;top:1763;width:194;height:144" coordorigin="10541,1763" coordsize="194,144" path="m10614,1904l10599,1904,10610,1907,10612,1905,10614,1904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587,1905l10560,1905,10564,1906,10570,1906,10574,1907,10587,1905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71,1763l10668,1765,10659,1774,10653,1780,10601,1836,10554,1882,10543,1892,10542,1894,10541,1895,10545,1902,10550,1906,10560,1905,10587,1905,10599,1904,10614,1904,10622,1895,10670,1846,10679,1836,10692,1821,10706,1807,10721,1794,10737,1781,10736,1768,10735,1767,10705,1767,10701,1766,10682,1766,10679,1766,10671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717,1763l10705,1767,10735,1767,10733,1764,10720,1764,10717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95,1765l10682,1766,10701,1766,10695,1765e" filled="t" fillcolor="#50535C" stroked="f">
                <v:path arrowok="t"/>
                <v:fill/>
              </v:shape>
            </v:group>
            <v:group style="position:absolute;left:9106;top:1764;width:190;height:146" coordorigin="9106,1764" coordsize="190,146">
              <v:shape style="position:absolute;left:9106;top:1764;width:190;height:146" coordorigin="9106,1764" coordsize="190,146" path="m9232,1767l9229,1769,9127,1876,9119,1884,9111,1893,9110,1893,9106,1899,9108,1905,9117,1909,9121,1910,9135,1908,9145,1907,9162,1904,9168,1903,9185,1903,9190,1897,9193,1891,9202,1883,9215,1869,9229,1852,9241,1841,9258,1821,9270,1806,9296,1774,9294,1772,9294,1771,9248,1771,9232,1767e" filled="t" fillcolor="#50535C" stroked="f">
                <v:path arrowok="t"/>
                <v:fill/>
              </v:shape>
              <v:shape style="position:absolute;left:9106;top:1764;width:190;height:146" coordorigin="9106,1764" coordsize="190,146" path="m9185,1903l9168,1903,9179,1908,9183,1907,9185,1903e" filled="t" fillcolor="#50535C" stroked="f">
                <v:path arrowok="t"/>
                <v:fill/>
              </v:shape>
              <v:shape style="position:absolute;left:9106;top:1764;width:190;height:146" coordorigin="9106,1764" coordsize="190,146" path="m9279,1764l9260,1769,9248,1771,9294,1771,9293,1769,9285,1766,9279,1764e" filled="t" fillcolor="#50535C" stroked="f">
                <v:path arrowok="t"/>
                <v:fill/>
              </v:shape>
            </v:group>
            <v:group style="position:absolute;left:8679;top:1768;width:196;height:143" coordorigin="8679,1768" coordsize="196,143">
              <v:shape style="position:absolute;left:8679;top:1768;width:196;height:143" coordorigin="8679,1768" coordsize="196,143" path="m8810,1768l8807,1770,8805,1772,8747,1830,8719,1859,8705,1873,8698,1881,8692,1889,8679,1899,8680,1905,8692,1910,8699,1910,8709,1908,8712,1906,8723,1905,8730,1901,8756,1901,8759,1899,8760,1898,8779,1874,8794,1858,8807,1846,8825,1828,8875,1775,8872,1773,8871,1772,8851,1772,8845,1771,8829,1770,8820,1769,8810,1768e" filled="t" fillcolor="#50535C" stroked="f">
                <v:path arrowok="t"/>
                <v:fill/>
              </v:shape>
              <v:shape style="position:absolute;left:8679;top:1768;width:196;height:143" coordorigin="8679,1768" coordsize="196,143" path="m8756,1901l8730,1901,8746,1910,8751,1906,8756,1901e" filled="t" fillcolor="#50535C" stroked="f">
                <v:path arrowok="t"/>
                <v:fill/>
              </v:shape>
              <v:shape style="position:absolute;left:8679;top:1768;width:196;height:143" coordorigin="8679,1768" coordsize="196,143" path="m8862,1770l8851,1772,8871,1772,8871,1771,8865,1770,8862,1770e" filled="t" fillcolor="#50535C" stroked="f">
                <v:path arrowok="t"/>
                <v:fill/>
              </v:shape>
            </v:group>
            <v:group style="position:absolute;left:10700;top:1757;width:211;height:150" coordorigin="10700,1757" coordsize="211,150">
              <v:shape style="position:absolute;left:10700;top:1757;width:211;height:150" coordorigin="10700,1757" coordsize="211,150" path="m10840,1757l10831,1766,10823,1774,10808,1791,10766,1832,10752,1846,10745,1853,10737,1861,10726,1868,10724,1871,10713,1881,10707,1887,10704,1890,10700,1896,10700,1901,10705,1906,10709,1907,10716,1903,10719,1903,10764,1902,10780,1902,10793,1889,10823,1859,10825,1857,10830,1853,10842,1842,10856,1828,10888,1796,10902,1782,10908,1777,10911,1771,10905,1763,10864,1763,10857,1763,10849,1763,10840,1757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780,1902l10764,1902,10765,1902,10774,1906,10779,1902,10780,1902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892,1759l10881,1763,10864,1763,10905,1763,10898,1760,10892,1759e" filled="t" fillcolor="#50535C" stroked="f">
                <v:path arrowok="t"/>
                <v:fill/>
              </v:shape>
            </v:group>
            <v:group style="position:absolute;left:10847;top:1759;width:204;height:146" coordorigin="10847,1759" coordsize="204,146">
              <v:shape style="position:absolute;left:10847;top:1759;width:204;height:146" coordorigin="10847,1759" coordsize="204,146" path="m10983,1759l10981,1760,10977,1764,10948,1793,10934,1808,10918,1824,10903,1838,10889,1852,10880,1862,10871,1872,10857,1883,10854,1886,10847,1893,10847,1897,10852,1903,10855,1905,10865,1904,10872,1904,10888,1901,10907,1901,10911,1900,10912,1900,10925,1900,10927,1899,10932,1891,10933,1891,10941,1883,10949,1876,10959,1865,10984,1839,11001,1821,11015,1807,11030,1793,11046,1781,11051,1777,11051,1771,11044,1765,11043,1764,10992,1764,10983,1759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872,1904l10865,1904,10871,1905,10872,1904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07,1901l10888,1901,10900,1903,10907,1901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25,1900l10912,1900,10921,1902,10925,1900e" filled="t" fillcolor="#50535C" stroked="f">
                <v:path arrowok="t"/>
                <v:fill/>
              </v:shape>
              <v:shape style="position:absolute;left:10847;top:1759;width:204;height:146" coordorigin="10847,1759" coordsize="204,146" path="m11040,1761l11028,1762,11017,1763,10999,1763,10992,1764,11043,1764,11042,1763,11042,1763,11017,1763,11042,1763,11040,1761e" filled="t" fillcolor="#50535C" stroked="f">
                <v:path arrowok="t"/>
                <v:fill/>
              </v:shape>
            </v:group>
            <v:group style="position:absolute;left:10989;top:1762;width:194;height:144" coordorigin="10989,1762" coordsize="194,144">
              <v:shape style="position:absolute;left:10989;top:1762;width:194;height:144" coordorigin="10989,1762" coordsize="194,144" path="m11062,1904l11047,1904,11058,1907,11060,1905,11062,1904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035,1905l11008,1905,11012,1906,11018,1906,11022,1906,11035,1905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19,1762l11116,1764,11107,1774,11101,1780,11049,1836,11002,1882,10991,1892,10990,1893,10989,1895,10992,1902,10997,1905,11008,1905,11035,1905,11047,1904,11062,1904,11070,1894,11118,1846,11127,1836,11140,1821,11154,1807,11169,1793,11184,1780,11184,1768,11183,1766,11153,1766,11148,1765,11130,1765,11127,1765,11119,1762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65,1763l11153,1766,11183,1766,11181,1764,11168,1763,11165,1763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43,1764l11130,1765,11148,1765,11143,1764e" filled="t" fillcolor="#50535C" stroked="f">
                <v:path arrowok="t"/>
                <v:fill/>
              </v:shape>
            </v:group>
            <v:group style="position:absolute;left:11111;top:1759;width:162;height:154" coordorigin="11111,1759" coordsize="162,154">
              <v:shape style="position:absolute;left:11111;top:1759;width:162;height:154" coordorigin="11111,1759" coordsize="162,154" path="m11263,1759l11204,1807,11181,1832,11173,1839,11158,1853,11144,1867,11127,1886,11122,1890,11114,1897,11111,1899,11111,1903,11111,1904,11113,1909,11116,1913,11123,1913,11126,1910,11130,1908,11143,1905,11150,1904,11162,1904,11169,1900,11190,1900,11207,1883,11226,1865,11253,1836,11258,1831,11263,1827,11272,1818,11273,1813,11264,1805,11264,1801,11267,1794,11267,1792,11269,1782,11269,1774,11266,1761,11263,1759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62,1904l11150,1904,11157,1904,11162,1904,11162,1904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90,1900l11169,1900,11174,1901,11183,1904,11187,1903,11190,1900e" filled="t" fillcolor="#50535C" stroked="f">
                <v:path arrowok="t"/>
                <v:fill/>
              </v:shape>
            </v:group>
            <v:group style="position:absolute;left:11223;top:1863;width:37;height:47" coordorigin="11223,1863" coordsize="37,47">
              <v:shape style="position:absolute;left:11223;top:1863;width:37;height:47" coordorigin="11223,1863" coordsize="37,47" path="m11260,1905l11241,1905,11244,1906,11251,1910,11255,1909,11260,1905e" filled="t" fillcolor="#50535C" stroked="f">
                <v:path arrowok="t"/>
                <v:fill/>
              </v:shape>
              <v:shape style="position:absolute;left:11223;top:1863;width:37;height:47" coordorigin="11223,1863" coordsize="37,47" path="m11256,1863l11253,1866,11250,1870,11246,1874,11238,1882,11232,1887,11223,1897,11224,1901,11229,1904,11232,1905,11235,1906,11241,1905,11260,1905,11262,1904,11264,1903,11266,1892,11264,1882,11263,1870,11261,1864,11256,1863e" filled="t" fillcolor="#50535C" stroked="f">
                <v:path arrowok="t"/>
                <v:fill/>
              </v:shape>
            </v:group>
            <v:group style="position:absolute;left:4254;top:4113;width:510;height:2" coordorigin="4254,4113" coordsize="510,2">
              <v:shape style="position:absolute;left:4254;top:4113;width:510;height:2" coordorigin="4254,4113" coordsize="510,0" path="m4254,4113l4764,4113e" filled="f" stroked="t" strokeweight="1.417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.852301pt;margin-top:786.897888pt;width:533.571pt;height:.1pt;mso-position-horizontal-relative:page;mso-position-vertical-relative:page;z-index:-5654" coordorigin="617,15738" coordsize="10671,2">
            <v:shape style="position:absolute;left:617;top:15738;width:10671;height:2" coordorigin="617,15738" coordsize="10671,0" path="m617,15738l11288,15738e" filled="f" stroked="t" strokeweight=".992pt" strokecolor="#96969C">
              <v:path arrowok="t"/>
            </v:shape>
          </v:group>
          <w10:wrap type="none"/>
        </w:pict>
      </w:r>
      <w:r>
        <w:rPr/>
        <w:pict>
          <v:group style="position:absolute;margin-left:63.607601pt;margin-top:583.111938pt;width:115.512245pt;height:108.450696pt;mso-position-horizontal-relative:page;mso-position-vertical-relative:page;z-index:-5653" coordorigin="1272,11662" coordsize="2310,2169">
            <v:group style="position:absolute;left:1315;top:11928;width:2225;height:1861" coordorigin="1315,11928" coordsize="2225,1861">
              <v:shape style="position:absolute;left:1315;top:11928;width:2225;height:1861" coordorigin="1315,11928" coordsize="2225,1861" path="m3540,12672l3540,13789,1315,13789,1315,11928,2427,11928e" filled="f" stroked="t" strokeweight="4.252pt" strokecolor="#FDB913">
                <v:path arrowok="t"/>
              </v:shape>
            </v:group>
            <v:group style="position:absolute;left:2216;top:11928;width:1101;height:1105" coordorigin="2216,11928" coordsize="1101,1105">
              <v:shape style="position:absolute;left:2216;top:11928;width:1101;height:1105" coordorigin="2216,11928" coordsize="1101,1105" path="m3003,11928l2216,12717,2426,12823,2531,13033,3317,12244e" filled="f" stroked="t" strokeweight="4.252pt" strokecolor="#FDB913">
                <v:path arrowok="t"/>
              </v:shape>
            </v:group>
            <v:group style="position:absolute;left:3160;top:11705;width:380;height:381" coordorigin="3160,11705" coordsize="380,381">
              <v:shape style="position:absolute;left:3160;top:11705;width:380;height:381" coordorigin="3160,11705" coordsize="380,381" path="m3475,12086l3520,12021,3539,11947,3540,11928,3539,11909,3520,11835,3475,11770,3410,11725,3336,11706,3317,11705,3298,11706,3225,11725,3160,11770,3475,12086xe" filled="f" stroked="t" strokeweight="4.252pt" strokecolor="#FDB913">
                <v:path arrowok="t"/>
              </v:shape>
            </v:group>
            <v:group style="position:absolute;left:1891;top:12885;width:472;height:474" coordorigin="1891,12885" coordsize="472,474">
              <v:shape style="position:absolute;left:1891;top:12885;width:472;height:474" coordorigin="1891,12885" coordsize="472,474" path="m2363,13201l1891,13359,2049,12885e" filled="f" stroked="t" strokeweight="4.252pt" strokecolor="#FDB91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64.745903pt;margin-top:349.509308pt;width:114.069pt;height:116.267pt;mso-position-horizontal-relative:page;mso-position-vertical-relative:page;z-index:-5652" coordorigin="1295,6990" coordsize="2281,2325">
            <v:group style="position:absolute;left:2130;top:7854;width:608;height:597" coordorigin="2130,7854" coordsize="608,597">
              <v:shape style="position:absolute;left:2130;top:7854;width:608;height:597" coordorigin="2130,7854" coordsize="608,597" path="m2738,8154l2729,8226,2704,8291,2664,8348,2613,8394,2552,8428,2482,8448,2433,8451,2408,8450,2337,8436,2273,8406,2218,8363,2175,8309,2145,8246,2131,8176,2130,8152,2131,8127,2146,8057,2176,7995,2220,7941,2275,7898,2339,7869,2410,7855,2435,7854,2460,7855,2531,7870,2595,7900,2650,7942,2693,7996,2723,8059,2737,8129,2738,8154xe" filled="f" stroked="t" strokeweight="4.252pt" strokecolor="#FDB913">
                <v:path arrowok="t"/>
              </v:shape>
            </v:group>
            <v:group style="position:absolute;left:1337;top:7033;width:2196;height:2240" coordorigin="1337,7033" coordsize="2196,2240">
              <v:shape style="position:absolute;left:1337;top:7033;width:2196;height:2240" coordorigin="1337,7033" coordsize="2196,2240" path="m2196,7257l2182,7364,2163,7370,2143,7377,2086,7398,2031,7424,1978,7453,1912,7497,1881,7522,1522,7433,1337,7744,1594,7997,1590,8017,1581,8096,1579,8136,1579,8159,1582,8222,1592,8299,1596,8317,1371,8552,1553,8864,1876,8781,1891,8793,1956,8839,2008,8870,2062,8897,2118,8920,2177,8939,2266,9272,2633,9273,2731,8913,2750,8905,2804,8879,2857,8849,2907,8816,2954,8779,3307,8872,3492,8561,3235,8308,3239,8289,3249,8210,3251,8169,3251,8146,3247,8084,3243,8048,3534,7754,3352,7442,2971,7541,2955,7528,2892,7479,2841,7447,2788,7418,2751,7401,2639,7034,2196,7033e" filled="f" stroked="t" strokeweight="4.252pt" strokecolor="#FDB913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4.407394pt;margin-top:50.608063pt;width:60.218409pt;height:10pt;mso-position-horizontal-relative:page;mso-position-vertical-relative:page;z-index:-565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5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(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20)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2.249115pt;margin-top:50.608063pt;width:88.904405pt;height:10pt;mso-position-horizontal-relative:page;mso-position-vertical-relative:page;z-index:-565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hyperlink r:id="rId37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h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@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0.182495pt;margin-top:50.608063pt;width:75.242504pt;height:10pt;mso-position-horizontal-relative:page;mso-position-vertical-relative:page;z-index:-5649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hyperlink r:id="rId38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-1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1.709305pt;margin-top:147.151627pt;width:293.246514pt;height:43.569738pt;mso-position-horizontal-relative:page;mso-position-vertical-relative:page;z-index:-5648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b/>
                      <w:bCs/>
                      <w:position w:val="1"/>
                    </w:rPr>
                    <w:t>TO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99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1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21" w:after="0" w:line="200" w:lineRule="exact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1.709305pt;margin-top:221.371735pt;width:79.4961pt;height:22pt;mso-position-horizontal-relative:page;mso-position-vertical-relative:page;z-index:-5647" type="#_x0000_t202" filled="f" stroked="f">
            <v:textbox inset="0,0,0,0">
              <w:txbxContent>
                <w:p>
                  <w:pPr>
                    <w:spacing w:before="0" w:after="0" w:line="440" w:lineRule="exact"/>
                    <w:ind w:left="20" w:right="-80"/>
                    <w:jc w:val="left"/>
                    <w:rPr>
                      <w:rFonts w:ascii="Open Sans" w:hAnsi="Open Sans" w:cs="Open Sans" w:eastAsia="Open Sans"/>
                      <w:sz w:val="40"/>
                      <w:szCs w:val="4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0"/>
                      <w:szCs w:val="40"/>
                      <w:color w:val="50535C"/>
                      <w:spacing w:val="30"/>
                      <w:w w:val="99"/>
                      <w:b/>
                      <w:bCs/>
                      <w:position w:val="2"/>
                    </w:rPr>
                    <w:t>$2670</w:t>
                  </w:r>
                  <w:r>
                    <w:rPr>
                      <w:rFonts w:ascii="Open Sans" w:hAnsi="Open Sans" w:cs="Open Sans" w:eastAsia="Open Sans"/>
                      <w:sz w:val="40"/>
                      <w:szCs w:val="40"/>
                      <w:color w:val="50535C"/>
                      <w:spacing w:val="0"/>
                      <w:w w:val="99"/>
                      <w:b/>
                      <w:bCs/>
                      <w:position w:val="2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40"/>
                      <w:szCs w:val="40"/>
                      <w:color w:val="50535C"/>
                      <w:spacing w:val="-74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0"/>
                      <w:szCs w:val="4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1.709305pt;margin-top:331.45697pt;width:306.019808pt;height:101.264284pt;mso-position-horizontal-relative:page;mso-position-vertical-relative:page;z-index:-5646" type="#_x0000_t202" filled="f" stroked="f">
            <v:textbox inset="0,0,0,0">
              <w:txbxContent>
                <w:p>
                  <w:pPr>
                    <w:spacing w:before="0" w:after="0" w:line="34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99"/>
                      <w:b/>
                      <w:bCs/>
                      <w:position w:val="2"/>
                    </w:rPr>
                    <w:t>03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99"/>
                      <w:b/>
                      <w:bCs/>
                      <w:position w:val="2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33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99"/>
                      <w:b/>
                      <w:bCs/>
                      <w:position w:val="2"/>
                    </w:rPr>
                    <w:t>IMPLIMANTATIO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99"/>
                      <w:b/>
                      <w:bCs/>
                      <w:position w:val="2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56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67" w:after="0" w:line="200" w:lineRule="exact"/>
                    <w:ind w:left="20" w:right="22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mni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9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9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9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20" w:right="95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1.709305pt;margin-top:447.15152pt;width:89.361832pt;height:31.075654pt;mso-position-horizontal-relative:page;mso-position-vertical-relative:page;z-index:-5645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2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2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38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99"/>
                      <w:b/>
                      <w:bCs/>
                      <w:position w:val="1"/>
                    </w:rPr>
                    <w:t>$350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5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1.709305pt;margin-top:550.953979pt;width:306.019808pt;height:77.767284pt;mso-position-horizontal-relative:page;mso-position-vertical-relative:page;z-index:-5644" type="#_x0000_t202" filled="f" stroked="f">
            <v:textbox inset="0,0,0,0">
              <w:txbxContent>
                <w:p>
                  <w:pPr>
                    <w:spacing w:before="0" w:after="0" w:line="34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99"/>
                      <w:b/>
                      <w:bCs/>
                      <w:position w:val="2"/>
                    </w:rPr>
                    <w:t>04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99"/>
                      <w:b/>
                      <w:bCs/>
                      <w:position w:val="2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33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99"/>
                      <w:b/>
                      <w:bCs/>
                      <w:position w:val="2"/>
                    </w:rPr>
                    <w:t>EVALUATIO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99"/>
                      <w:b/>
                      <w:bCs/>
                      <w:position w:val="2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56"/>
                      <w:w w:val="100"/>
                      <w:b/>
                      <w:bCs/>
                      <w:position w:val="2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20" w:lineRule="auto"/>
                    <w:ind w:left="20" w:right="22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20" w:lineRule="auto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mni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9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9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9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1.709305pt;margin-top:640.721252pt;width:308.256177pt;height:40pt;mso-position-horizontal-relative:page;mso-position-vertical-relative:page;z-index:-5643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1.709305pt;margin-top:699.15155pt;width:89.361832pt;height:31.075654pt;mso-position-horizontal-relative:page;mso-position-vertical-relative:page;z-index:-5642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2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2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38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23"/>
                      <w:w w:val="99"/>
                      <w:b/>
                      <w:bCs/>
                      <w:position w:val="1"/>
                    </w:rPr>
                    <w:t>$250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-5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4.362488pt;margin-top:794.939392pt;width:10.988813pt;height:10pt;mso-position-horizontal-relative:page;mso-position-vertical-relative:page;z-index:-564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1"/>
                      <w:w w:val="100"/>
                      <w:b/>
                      <w:bCs/>
                      <w:position w:val="1"/>
                    </w:rPr>
                    <w:t>13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5.733597pt;margin-top:596.399597pt;width:55.63pt;height:93.037pt;mso-position-horizontal-relative:page;mso-position-vertical-relative:page;z-index:-564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1.363602pt;margin-top:596.399597pt;width:55.63pt;height:37.215pt;mso-position-horizontal-relative:page;mso-position-vertical-relative:page;z-index:-563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1.363602pt;margin-top:633.614624pt;width:55.63pt;height:55.822pt;mso-position-horizontal-relative:page;mso-position-vertical-relative:page;z-index:-563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2.244995pt;margin-top:150.418015pt;width:30pt;height:30pt;mso-position-horizontal-relative:page;mso-position-vertical-relative:page;z-index:-563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7.244995pt;margin-top:159.418015pt;width:4pt;height:4pt;mso-position-horizontal-relative:page;mso-position-vertical-relative:page;z-index:-5636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1.244995pt;margin-top:159.418015pt;width:16pt;height:4pt;mso-position-horizontal-relative:page;mso-position-vertical-relative:page;z-index:-5635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2.117706pt;margin-top:50.929115pt;width:10.63pt;height:9.2125pt;mso-position-horizontal-relative:page;mso-position-vertical-relative:page;z-index:-5634" type="#_x0000_t202" filled="f" stroked="f">
            <v:textbox inset="0,0,0,0">
              <w:txbxContent>
                <w:p>
                  <w:pPr>
                    <w:spacing w:before="4" w:after="0" w:line="180" w:lineRule="exact"/>
                    <w:ind w:left="40"/>
                    <w:jc w:val="left"/>
                    <w:rPr>
                      <w:sz w:val="18"/>
                      <w:szCs w:val="18"/>
                    </w:rPr>
                  </w:pPr>
                  <w:rPr/>
                  <w:r>
                    <w:rPr>
                      <w:sz w:val="18"/>
                      <w:szCs w:val="18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2.709305pt;margin-top:194.653717pt;width:25.501pt;height:12pt;mso-position-horizontal-relative:page;mso-position-vertical-relative:page;z-index:-563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75.897888pt;width:533.571pt;height:12pt;mso-position-horizontal-relative:page;mso-position-vertical-relative:page;z-index:-563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1920" w:h="16840"/>
          <w:pgMar w:top="880" w:bottom="280" w:left="1200" w:right="168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30.852301pt;margin-top:786.897888pt;width:533.571pt;height:.1pt;mso-position-horizontal-relative:page;mso-position-vertical-relative:page;z-index:-5631" coordorigin="617,15738" coordsize="10671,2">
            <v:shape style="position:absolute;left:617;top:15738;width:10671;height:2" coordorigin="617,15738" coordsize="10671,0" path="m617,15738l11288,15738e" filled="f" stroked="t" strokeweight=".992pt" strokecolor="#96969C">
              <v:path arrowok="t"/>
            </v:shape>
          </v:group>
          <w10:wrap type="none"/>
        </w:pict>
      </w:r>
      <w:r>
        <w:rPr/>
        <w:pict>
          <v:group style="position:absolute;margin-left:30.300301pt;margin-top:87.374313pt;width:533.8318pt;height:8.9819pt;mso-position-horizontal-relative:page;mso-position-vertical-relative:page;z-index:-5630" coordorigin="606,1747" coordsize="10677,180">
            <v:group style="position:absolute;left:616;top:1763;width:84;height:81" coordorigin="616,1763" coordsize="84,81">
              <v:shape style="position:absolute;left:616;top:1763;width:84;height:81" coordorigin="616,1763" coordsize="84,81" path="m648,1763l619,1788,619,1801,619,1807,616,1819,618,1825,617,1834,620,1837,624,1843,673,1806,682,1793,694,1783,697,1777,700,1771,697,1765,684,1765,668,1763,648,1763e" filled="t" fillcolor="#50535C" stroked="f">
                <v:path arrowok="t"/>
                <v:fill/>
              </v:shape>
              <v:shape style="position:absolute;left:616;top:1763;width:84;height:81" coordorigin="616,1763" coordsize="84,81" path="m696,1763l686,1765,684,1765,697,1765,696,1763e" filled="t" fillcolor="#50535C" stroked="f">
                <v:path arrowok="t"/>
                <v:fill/>
              </v:shape>
            </v:group>
            <v:group style="position:absolute;left:761;top:1767;width:206;height:144" coordorigin="761,1767" coordsize="206,144">
              <v:shape style="position:absolute;left:761;top:1767;width:206;height:144" coordorigin="761,1767" coordsize="206,144" path="m894,1767l890,1769,884,1772,876,1783,871,1788,842,1817,829,1832,822,1842,815,1851,802,1859,801,1861,796,1867,792,1870,781,1882,773,1890,761,1904,763,1909,774,1911,780,1911,795,1909,803,1907,819,1904,827,1904,857,1904,861,1899,865,1894,871,1886,882,1873,898,1855,912,1841,955,1790,959,1786,968,1777,966,1772,910,1772,902,1771,900,1769,896,1767,895,1767,894,1767e" filled="t" fillcolor="#50535C" stroked="f">
                <v:path arrowok="t"/>
                <v:fill/>
              </v:shape>
              <v:shape style="position:absolute;left:761;top:1767;width:206;height:144" coordorigin="761,1767" coordsize="206,144" path="m857,1904l827,1904,840,1909,846,1909,854,1906,856,1905,857,1904e" filled="t" fillcolor="#50535C" stroked="f">
                <v:path arrowok="t"/>
                <v:fill/>
              </v:shape>
              <v:shape style="position:absolute;left:761;top:1767;width:206;height:144" coordorigin="761,1767" coordsize="206,144" path="m951,1768l943,1770,940,1770,925,1771,915,1772,910,1772,966,1772,966,1772,955,1768,951,1768e" filled="t" fillcolor="#50535C" stroked="f">
                <v:path arrowok="t"/>
                <v:fill/>
              </v:shape>
              <v:shape style="position:absolute;left:761;top:1767;width:206;height:144" coordorigin="761,1767" coordsize="206,144" path="m896,1767l895,1767,896,1767e" filled="t" fillcolor="#50535C" stroked="f">
                <v:path arrowok="t"/>
                <v:fill/>
              </v:shape>
            </v:group>
            <v:group style="position:absolute;left:911;top:1764;width:203;height:153" coordorigin="911,1764" coordsize="203,153">
              <v:shape style="position:absolute;left:911;top:1764;width:203;height:153" coordorigin="911,1764" coordsize="203,153" path="m1045,1765l1041,1766,1033,1774,1018,1788,987,1817,986,1818,954,1855,939,1871,927,1887,914,1902,911,1904,911,1907,914,1915,918,1917,925,1915,927,1915,929,1914,949,1912,969,1910,971,1910,987,1910,991,1904,994,1901,1002,1892,1009,1885,1021,1872,1027,1864,1035,1857,1048,1844,1062,1828,1074,1812,1087,1797,1093,1790,1100,1785,1114,1775,1112,1768,1108,1766,1086,1766,1085,1766,1068,1766,1062,1766,1056,1766,1045,1765e" filled="t" fillcolor="#50535C" stroked="f">
                <v:path arrowok="t"/>
                <v:fill/>
              </v:shape>
              <v:shape style="position:absolute;left:911;top:1764;width:203;height:153" coordorigin="911,1764" coordsize="203,153" path="m987,1910l971,1910,974,1911,984,1914,985,1913,987,1910e" filled="t" fillcolor="#50535C" stroked="f">
                <v:path arrowok="t"/>
                <v:fill/>
              </v:shape>
              <v:shape style="position:absolute;left:911;top:1764;width:203;height:153" coordorigin="911,1764" coordsize="203,153" path="m1100,1764l1092,1766,1086,1766,1108,1766,1103,1764,1100,1764e" filled="t" fillcolor="#50535C" stroked="f">
                <v:path arrowok="t"/>
                <v:fill/>
              </v:shape>
              <v:shape style="position:absolute;left:911;top:1764;width:203;height:153" coordorigin="911,1764" coordsize="203,153" path="m1076,1766l1072,1766,1068,1766,1068,1766,1085,1766,1076,1766e" filled="t" fillcolor="#50535C" stroked="f">
                <v:path arrowok="t"/>
                <v:fill/>
              </v:shape>
            </v:group>
            <v:group style="position:absolute;left:1626;top:1761;width:208;height:154" coordorigin="1626,1761" coordsize="208,154">
              <v:shape style="position:absolute;left:1626;top:1761;width:208;height:154" coordorigin="1626,1761" coordsize="208,154" path="m1763,1761l1760,1764,1758,1766,1750,1775,1739,1787,1725,1801,1706,1819,1678,1847,1672,1853,1667,1859,1653,1873,1639,1888,1626,1903,1626,1905,1630,1914,1633,1916,1643,1910,1645,1909,1654,1908,1661,1908,1679,1906,1715,1906,1720,1901,1723,1898,1732,1888,1772,1843,1785,1828,1799,1813,1812,1798,1827,1784,1834,1779,1833,1775,1828,1769,1773,1769,1770,1768,1766,1764,1765,1763,1763,1761e" filled="t" fillcolor="#50535C" stroked="f">
                <v:path arrowok="t"/>
                <v:fill/>
              </v:shape>
              <v:shape style="position:absolute;left:1626;top:1761;width:208;height:154" coordorigin="1626,1761" coordsize="208,154" path="m1715,1906l1679,1906,1691,1907,1708,1909,1713,1908,1715,1906e" filled="t" fillcolor="#50535C" stroked="f">
                <v:path arrowok="t"/>
                <v:fill/>
              </v:shape>
              <v:shape style="position:absolute;left:1626;top:1761;width:208;height:154" coordorigin="1626,1761" coordsize="208,154" path="m1661,1908l1654,1908,1660,1908,1661,1908e" filled="t" fillcolor="#50535C" stroked="f">
                <v:path arrowok="t"/>
                <v:fill/>
              </v:shape>
              <v:shape style="position:absolute;left:1626;top:1761;width:208;height:154" coordorigin="1626,1761" coordsize="208,154" path="m1802,1765l1789,1767,1783,1768,1773,1769,1828,1769,1827,1769,1807,1769,1802,1765e" filled="t" fillcolor="#50535C" stroked="f">
                <v:path arrowok="t"/>
                <v:fill/>
              </v:shape>
              <v:shape style="position:absolute;left:1626;top:1761;width:208;height:154" coordorigin="1626,1761" coordsize="208,154" path="m1817,1766l1807,1769,1827,1769,1825,1766,1821,1766,1817,1766e" filled="t" fillcolor="#50535C" stroked="f">
                <v:path arrowok="t"/>
                <v:fill/>
              </v:shape>
              <v:shape style="position:absolute;left:1626;top:1761;width:208;height:154" coordorigin="1626,1761" coordsize="208,154" path="m1825,1766l1821,1766,1825,1766e" filled="t" fillcolor="#50535C" stroked="f">
                <v:path arrowok="t"/>
                <v:fill/>
              </v:shape>
            </v:group>
            <v:group style="position:absolute;left:2053;top:1759;width:210;height:152" coordorigin="2053,1759" coordsize="210,152">
              <v:shape style="position:absolute;left:2053;top:1759;width:210;height:152" coordorigin="2053,1759" coordsize="210,152" path="m2192,1759l2189,1761,2167,1783,2149,1801,2137,1815,2123,1830,2107,1846,2093,1860,2078,1874,2064,1888,2061,1890,2058,1893,2053,1898,2053,1900,2057,1908,2061,1911,2071,1908,2097,1908,2102,1906,2108,1906,2130,1906,2130,1906,2140,1895,2154,1881,2169,1868,2171,1866,2172,1864,2182,1854,2190,1844,2200,1835,2214,1821,2259,1778,2261,1775,2262,1773,2260,1766,2207,1766,2201,1765,2192,1759e" filled="t" fillcolor="#50535C" stroked="f">
                <v:path arrowok="t"/>
                <v:fill/>
              </v:shape>
              <v:shape style="position:absolute;left:2053;top:1759;width:210;height:152" coordorigin="2053,1759" coordsize="210,152" path="m2097,1908l2071,1908,2076,1909,2086,1910,2092,1910,2097,1908e" filled="t" fillcolor="#50535C" stroked="f">
                <v:path arrowok="t"/>
                <v:fill/>
              </v:shape>
              <v:shape style="position:absolute;left:2053;top:1759;width:210;height:152" coordorigin="2053,1759" coordsize="210,152" path="m2130,1906l2108,1906,2117,1906,2121,1908,2125,1910,2128,1908,2130,1906e" filled="t" fillcolor="#50535C" stroked="f">
                <v:path arrowok="t"/>
                <v:fill/>
              </v:shape>
              <v:shape style="position:absolute;left:2053;top:1759;width:210;height:152" coordorigin="2053,1759" coordsize="210,152" path="m2215,1763l2213,1764,2207,1766,2260,1766,2260,1766,2227,1766,2215,1763e" filled="t" fillcolor="#50535C" stroked="f">
                <v:path arrowok="t"/>
                <v:fill/>
              </v:shape>
              <v:shape style="position:absolute;left:2053;top:1759;width:210;height:152" coordorigin="2053,1759" coordsize="210,152" path="m2258,1761l2237,1762,2227,1766,2260,1766,2259,1762,2258,1761e" filled="t" fillcolor="#50535C" stroked="f">
                <v:path arrowok="t"/>
                <v:fill/>
              </v:shape>
            </v:group>
            <v:group style="position:absolute;left:2199;top:1758;width:211;height:150" coordorigin="2199,1758" coordsize="211,150">
              <v:shape style="position:absolute;left:2199;top:1758;width:211;height:150" coordorigin="2199,1758" coordsize="211,150" path="m2339,1758l2330,1767,2322,1775,2307,1792,2265,1832,2251,1846,2244,1854,2236,1861,2225,1869,2223,1871,2212,1881,2206,1888,2204,1890,2199,1897,2199,1901,2204,1906,2208,1907,2215,1904,2218,1903,2263,1902,2279,1902,2292,1889,2322,1859,2324,1857,2329,1854,2341,1843,2355,1829,2387,1796,2401,1782,2407,1777,2410,1772,2404,1764,2363,1764,2356,1764,2349,1764,2339,1758e" filled="t" fillcolor="#50535C" stroked="f">
                <v:path arrowok="t"/>
                <v:fill/>
              </v:shape>
              <v:shape style="position:absolute;left:2199;top:1758;width:211;height:150" coordorigin="2199,1758" coordsize="211,150" path="m2279,1902l2263,1902,2264,1902,2273,1906,2278,1903,2279,1902e" filled="t" fillcolor="#50535C" stroked="f">
                <v:path arrowok="t"/>
                <v:fill/>
              </v:shape>
              <v:shape style="position:absolute;left:2199;top:1758;width:211;height:150" coordorigin="2199,1758" coordsize="211,150" path="m2391,1760l2380,1763,2363,1764,2404,1764,2397,1761,2391,1760e" filled="t" fillcolor="#50535C" stroked="f">
                <v:path arrowok="t"/>
                <v:fill/>
              </v:shape>
            </v:group>
            <v:group style="position:absolute;left:1913;top:1761;width:200;height:151" coordorigin="1913,1761" coordsize="200,151">
              <v:shape style="position:absolute;left:1913;top:1761;width:200;height:151" coordorigin="1913,1761" coordsize="200,151" path="m1965,1910l1945,1910,1955,1912,1960,1912,1965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1944,1910l1930,1910,1939,1910,1944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2051,1761l2044,1763,2040,1766,2032,1777,2027,1782,2021,1789,1994,1815,1981,1829,1967,1845,1952,1862,1938,1876,1924,1890,1922,1892,1919,1894,1913,1902,1916,1908,1916,1908,1926,1910,1930,1910,1944,1910,1945,1910,1965,1910,1971,1908,1977,1907,1991,1907,1992,1906,1995,1905,1997,1894,2013,1879,2058,1834,2091,1796,2098,1789,2108,1782,2109,1780,2115,1773,2114,1767,2060,1767,2058,1767,2056,1767,2051,1761e" filled="t" fillcolor="#50535C" stroked="f">
                <v:path arrowok="t"/>
                <v:fill/>
              </v:shape>
              <v:shape style="position:absolute;left:1913;top:1761;width:200;height:151" coordorigin="1913,1761" coordsize="200,151" path="m1991,1907l1977,1907,1986,1908,1989,1908,1991,1907e" filled="t" fillcolor="#50535C" stroked="f">
                <v:path arrowok="t"/>
                <v:fill/>
              </v:shape>
              <v:shape style="position:absolute;left:1913;top:1761;width:200;height:151" coordorigin="1913,1761" coordsize="200,151" path="m2099,1761l2072,1764,2060,1767,2114,1767,2112,1762,2099,1761e" filled="t" fillcolor="#50535C" stroked="f">
                <v:path arrowok="t"/>
                <v:fill/>
              </v:shape>
            </v:group>
            <v:group style="position:absolute;left:2346;top:1760;width:204;height:146" coordorigin="2346,1760" coordsize="204,146">
              <v:shape style="position:absolute;left:2346;top:1760;width:204;height:146" coordorigin="2346,1760" coordsize="204,146" path="m2482,1760l2480,1761,2476,1765,2447,1794,2433,1808,2417,1825,2402,1839,2388,1853,2379,1862,2370,1872,2356,1883,2353,1887,2346,1893,2346,1897,2351,1904,2354,1906,2364,1905,2372,1905,2387,1901,2406,1901,2410,1900,2411,1900,2424,1900,2426,1899,2431,1892,2432,1891,2440,1884,2448,1877,2458,1866,2483,1839,2500,1821,2514,1807,2529,1794,2545,1781,2550,1778,2550,1771,2543,1765,2542,1764,2491,1764,2482,1760e" filled="t" fillcolor="#50535C" stroked="f">
                <v:path arrowok="t"/>
                <v:fill/>
              </v:shape>
              <v:shape style="position:absolute;left:2346;top:1760;width:204;height:146" coordorigin="2346,1760" coordsize="204,146" path="m2372,1905l2364,1905,2370,1905,2372,1905e" filled="t" fillcolor="#50535C" stroked="f">
                <v:path arrowok="t"/>
                <v:fill/>
              </v:shape>
              <v:shape style="position:absolute;left:2346;top:1760;width:204;height:146" coordorigin="2346,1760" coordsize="204,146" path="m2406,1901l2387,1901,2399,1904,2406,1901e" filled="t" fillcolor="#50535C" stroked="f">
                <v:path arrowok="t"/>
                <v:fill/>
              </v:shape>
              <v:shape style="position:absolute;left:2346;top:1760;width:204;height:146" coordorigin="2346,1760" coordsize="204,146" path="m2424,1900l2411,1900,2420,1903,2424,1900e" filled="t" fillcolor="#50535C" stroked="f">
                <v:path arrowok="t"/>
                <v:fill/>
              </v:shape>
              <v:shape style="position:absolute;left:2346;top:1760;width:204;height:146" coordorigin="2346,1760" coordsize="204,146" path="m2539,1762l2527,1762,2516,1763,2498,1763,2491,1764,2542,1764,2541,1763,2541,1763,2516,1763,2541,1763,2539,1762e" filled="t" fillcolor="#50535C" stroked="f">
                <v:path arrowok="t"/>
                <v:fill/>
              </v:shape>
            </v:group>
            <v:group style="position:absolute;left:1771;top:1761;width:202;height:151" coordorigin="1771,1761" coordsize="202,151">
              <v:shape style="position:absolute;left:1771;top:1761;width:202;height:151" coordorigin="1771,1761" coordsize="202,151" path="m1906,1761l1906,1761,1896,1769,1894,1772,1889,1777,1836,1835,1824,1847,1805,1867,1774,1896,1773,1899,1771,1904,1772,1907,1779,1909,1782,1912,1786,1908,1788,1906,1790,1905,1831,1902,1838,1902,1843,1902,1855,1901,1858,1899,1865,1888,1870,1883,1897,1854,1911,1840,1926,1823,1940,1809,1954,1795,1970,1782,1971,1781,1972,1780,1973,1776,1974,1774,1973,1769,1923,1769,1918,1769,1906,1761e" filled="t" fillcolor="#50535C" stroked="f">
                <v:path arrowok="t"/>
                <v:fill/>
              </v:shape>
              <v:shape style="position:absolute;left:1771;top:1761;width:202;height:151" coordorigin="1771,1761" coordsize="202,151" path="m1838,1902l1831,1902,1831,1902,1838,1902e" filled="t" fillcolor="#50535C" stroked="f">
                <v:path arrowok="t"/>
                <v:fill/>
              </v:shape>
              <v:shape style="position:absolute;left:1771;top:1761;width:202;height:151" coordorigin="1771,1761" coordsize="202,151" path="m1967,1763l1949,1766,1939,1768,1923,1769,1973,1769,1972,1766,1967,1763e" filled="t" fillcolor="#50535C" stroked="f">
                <v:path arrowok="t"/>
                <v:fill/>
              </v:shape>
            </v:group>
            <v:group style="position:absolute;left:1200;top:1760;width:200;height:149" coordorigin="1200,1760" coordsize="200,149">
              <v:shape style="position:absolute;left:1200;top:1760;width:200;height:149" coordorigin="1200,1760" coordsize="200,149" path="m1329,1762l1326,1763,1322,1767,1321,1769,1276,1817,1264,1830,1247,1848,1212,1884,1205,1890,1200,1900,1207,1908,1216,1909,1235,1903,1245,1900,1283,1900,1286,1892,1288,1890,1336,1842,1365,1809,1379,1794,1393,1780,1399,1775,1399,1770,1395,1766,1343,1766,1329,1762e" filled="t" fillcolor="#50535C" stroked="f">
                <v:path arrowok="t"/>
                <v:fill/>
              </v:shape>
              <v:shape style="position:absolute;left:1200;top:1760;width:200;height:149" coordorigin="1200,1760" coordsize="200,149" path="m1279,1902l1265,1902,1276,1902,1279,1902e" filled="t" fillcolor="#50535C" stroked="f">
                <v:path arrowok="t"/>
                <v:fill/>
              </v:shape>
              <v:shape style="position:absolute;left:1200;top:1760;width:200;height:149" coordorigin="1200,1760" coordsize="200,149" path="m1283,1900l1245,1900,1260,1902,1279,1902,1282,1901,1283,1900e" filled="t" fillcolor="#50535C" stroked="f">
                <v:path arrowok="t"/>
                <v:fill/>
              </v:shape>
              <v:shape style="position:absolute;left:1200;top:1760;width:200;height:149" coordorigin="1200,1760" coordsize="200,149" path="m1386,1760l1368,1762,1343,1766,1395,1766,1390,1762,1386,1760e" filled="t" fillcolor="#50535C" stroked="f">
                <v:path arrowok="t"/>
                <v:fill/>
              </v:shape>
            </v:group>
            <v:group style="position:absolute;left:1345;top:1762;width:198;height:147" coordorigin="1345,1762" coordsize="198,147">
              <v:shape style="position:absolute;left:1345;top:1762;width:198;height:147" coordorigin="1345,1762" coordsize="198,147" path="m1475,1762l1474,1763,1464,1773,1446,1792,1432,1807,1418,1821,1409,1829,1400,1837,1389,1850,1387,1854,1377,1864,1349,1895,1347,1897,1345,1901,1345,1903,1348,1908,1355,1910,1360,1907,1362,1906,1370,1904,1393,1901,1422,1901,1422,1901,1427,1896,1452,1871,1470,1854,1482,1840,1512,1808,1525,1793,1539,1779,1543,1776,1543,1769,1537,1766,1495,1766,1485,1766,1475,1762e" filled="t" fillcolor="#50535C" stroked="f">
                <v:path arrowok="t"/>
                <v:fill/>
              </v:shape>
              <v:shape style="position:absolute;left:1345;top:1762;width:198;height:147" coordorigin="1345,1762" coordsize="198,147" path="m1422,1901l1393,1901,1412,1901,1418,1903,1422,1901e" filled="t" fillcolor="#50535C" stroked="f">
                <v:path arrowok="t"/>
                <v:fill/>
              </v:shape>
              <v:shape style="position:absolute;left:1345;top:1762;width:198;height:147" coordorigin="1345,1762" coordsize="198,147" path="m1513,1764l1495,1766,1537,1766,1535,1765,1533,1764,1520,1764,1513,1764e" filled="t" fillcolor="#50535C" stroked="f">
                <v:path arrowok="t"/>
                <v:fill/>
              </v:shape>
              <v:shape style="position:absolute;left:1345;top:1762;width:198;height:147" coordorigin="1345,1762" coordsize="198,147" path="m1531,1763l1520,1764,1533,1764,1531,1763e" filled="t" fillcolor="#50535C" stroked="f">
                <v:path arrowok="t"/>
                <v:fill/>
              </v:shape>
            </v:group>
            <v:group style="position:absolute;left:1491;top:1763;width:199;height:149" coordorigin="1491,1763" coordsize="199,149">
              <v:shape style="position:absolute;left:1491;top:1763;width:199;height:149" coordorigin="1491,1763" coordsize="199,149" path="m1619,1763l1615,1767,1611,1770,1589,1793,1545,1840,1530,1857,1500,1890,1497,1893,1491,1899,1491,1904,1495,1910,1503,1912,1510,1906,1526,1904,1533,1903,1544,1902,1561,1902,1570,1901,1571,1901,1576,1894,1580,1888,1590,1876,1618,1847,1624,1841,1629,1835,1642,1821,1649,1814,1666,1797,1674,1787,1685,1779,1687,1778,1688,1776,1690,1774,1688,1769,1687,1768,1638,1768,1629,1768,1619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571,1901e" filled="t" fillcolor="#50535C" stroked="f">
                <v:path arrowok="t"/>
                <v:fill/>
              </v:shape>
              <v:shape style="position:absolute;left:1491;top:1763;width:199;height:149" coordorigin="1491,1763" coordsize="199,149" path="m1651,1765l1638,1768,1687,1768,1686,1767,1669,1767,1664,1766,1655,1766,1651,1765e" filled="t" fillcolor="#50535C" stroked="f">
                <v:path arrowok="t"/>
                <v:fill/>
              </v:shape>
              <v:shape style="position:absolute;left:1491;top:1763;width:199;height:149" coordorigin="1491,1763" coordsize="199,149" path="m1675,1763l1669,1767,1686,1767,1684,1765,1678,1763,1675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664,1766l1655,1766,1664,1766,1664,1766e" filled="t" fillcolor="#50535C" stroked="f">
                <v:path arrowok="t"/>
                <v:fill/>
              </v:shape>
            </v:group>
            <v:group style="position:absolute;left:2488;top:1763;width:194;height:144" coordorigin="2488,1763" coordsize="194,144">
              <v:shape style="position:absolute;left:2488;top:1763;width:194;height:144" coordorigin="2488,1763" coordsize="194,144" path="m2561,1904l2546,1904,2557,1907,2559,1905,2561,1904e" filled="t" fillcolor="#50535C" stroked="f">
                <v:path arrowok="t"/>
                <v:fill/>
              </v:shape>
              <v:shape style="position:absolute;left:2488;top:1763;width:194;height:144" coordorigin="2488,1763" coordsize="194,144" path="m2534,1905l2507,1905,2511,1906,2517,1906,2521,1907,2534,1905e" filled="t" fillcolor="#50535C" stroked="f">
                <v:path arrowok="t"/>
                <v:fill/>
              </v:shape>
              <v:shape style="position:absolute;left:2488;top:1763;width:194;height:144" coordorigin="2488,1763" coordsize="194,144" path="m2618,1763l2615,1765,2606,1774,2600,1780,2548,1836,2501,1882,2490,1892,2489,1894,2488,1895,2491,1902,2496,1906,2507,1905,2534,1905,2546,1904,2561,1904,2569,1895,2617,1846,2626,1836,2639,1821,2653,1807,2668,1794,2683,1781,2683,1768,2682,1767,2652,1767,2647,1766,2629,1766,2626,1766,2618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64,1763l2652,1767,2682,1767,2680,1764,2667,1764,2664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42,1765l2629,1766,2647,1766,2642,1765e" filled="t" fillcolor="#50535C" stroked="f">
                <v:path arrowok="t"/>
                <v:fill/>
              </v:shape>
            </v:group>
            <v:group style="position:absolute;left:1053;top:1764;width:190;height:146" coordorigin="1053,1764" coordsize="190,146">
              <v:shape style="position:absolute;left:1053;top:1764;width:190;height:146" coordorigin="1053,1764" coordsize="190,146" path="m1179,1767l1176,1769,1074,1876,1066,1884,1058,1893,1057,1893,1053,1899,1055,1905,1064,1909,1067,1910,1082,1908,1092,1907,1109,1904,1115,1903,1132,1903,1137,1897,1140,1891,1149,1883,1161,1869,1176,1852,1188,1841,1205,1821,1217,1806,1243,1774,1241,1772,1241,1771,1195,1771,1179,1767e" filled="t" fillcolor="#50535C" stroked="f">
                <v:path arrowok="t"/>
                <v:fill/>
              </v:shape>
              <v:shape style="position:absolute;left:1053;top:1764;width:190;height:146" coordorigin="1053,1764" coordsize="190,146" path="m1132,1903l1115,1903,1126,1908,1130,1907,1132,1903e" filled="t" fillcolor="#50535C" stroked="f">
                <v:path arrowok="t"/>
                <v:fill/>
              </v:shape>
              <v:shape style="position:absolute;left:1053;top:1764;width:190;height:146" coordorigin="1053,1764" coordsize="190,146" path="m1226,1764l1207,1769,1195,1771,1241,1771,1240,1769,1232,1766,1226,1764e" filled="t" fillcolor="#50535C" stroked="f">
                <v:path arrowok="t"/>
                <v:fill/>
              </v:shape>
            </v:group>
            <v:group style="position:absolute;left:626;top:1768;width:196;height:143" coordorigin="626,1768" coordsize="196,143">
              <v:shape style="position:absolute;left:626;top:1768;width:196;height:143" coordorigin="626,1768" coordsize="196,143" path="m757,1768l754,1770,751,1772,694,1830,666,1859,652,1873,645,1881,639,1889,626,1899,627,1905,639,1910,645,1910,656,1908,659,1906,670,1905,677,1901,703,1901,706,1899,707,1898,726,1874,741,1858,753,1846,771,1828,821,1775,819,1773,818,1772,798,1772,792,1771,776,1770,766,1769,757,1768e" filled="t" fillcolor="#50535C" stroked="f">
                <v:path arrowok="t"/>
                <v:fill/>
              </v:shape>
              <v:shape style="position:absolute;left:626;top:1768;width:196;height:143" coordorigin="626,1768" coordsize="196,143" path="m703,1901l677,1901,692,1910,698,1906,703,1901e" filled="t" fillcolor="#50535C" stroked="f">
                <v:path arrowok="t"/>
                <v:fill/>
              </v:shape>
              <v:shape style="position:absolute;left:626;top:1768;width:196;height:143" coordorigin="626,1768" coordsize="196,143" path="m808,1770l798,1772,818,1772,818,1771,812,1770,808,1770e" filled="t" fillcolor="#50535C" stroked="f">
                <v:path arrowok="t"/>
                <v:fill/>
              </v:shape>
            </v:group>
            <v:group style="position:absolute;left:5649;top:1761;width:208;height:154" coordorigin="5649,1761" coordsize="208,154">
              <v:shape style="position:absolute;left:5649;top:1761;width:208;height:154" coordorigin="5649,1761" coordsize="208,154" path="m5787,1761l5784,1764,5781,1766,5773,1775,5762,1787,5748,1801,5729,1819,5701,1847,5695,1853,5691,1859,5676,1873,5663,1888,5649,1903,5649,1905,5653,1914,5656,1916,5666,1910,5668,1909,5677,1908,5684,1908,5702,1906,5738,1906,5743,1901,5747,1898,5755,1888,5795,1843,5809,1828,5822,1813,5835,1798,5850,1784,5857,1779,5856,1775,5851,1769,5796,1769,5793,1768,5790,1764,5788,1763,5787,1761e" filled="t" fillcolor="#50535C" stroked="f">
                <v:path arrowok="t"/>
                <v:fill/>
              </v:shape>
              <v:shape style="position:absolute;left:5649;top:1761;width:208;height:154" coordorigin="5649,1761" coordsize="208,154" path="m5738,1906l5702,1906,5714,1907,5731,1909,5736,1908,5738,1906e" filled="t" fillcolor="#50535C" stroked="f">
                <v:path arrowok="t"/>
                <v:fill/>
              </v:shape>
              <v:shape style="position:absolute;left:5649;top:1761;width:208;height:154" coordorigin="5649,1761" coordsize="208,154" path="m5684,1908l5677,1908,5683,1908,5684,1908e" filled="t" fillcolor="#50535C" stroked="f">
                <v:path arrowok="t"/>
                <v:fill/>
              </v:shape>
              <v:shape style="position:absolute;left:5649;top:1761;width:208;height:154" coordorigin="5649,1761" coordsize="208,154" path="m5825,1765l5813,1767,5806,1768,5796,1769,5851,1769,5851,1769,5831,1769,5825,1765e" filled="t" fillcolor="#50535C" stroked="f">
                <v:path arrowok="t"/>
                <v:fill/>
              </v:shape>
              <v:shape style="position:absolute;left:5649;top:1761;width:208;height:154" coordorigin="5649,1761" coordsize="208,154" path="m5840,1766l5831,1769,5851,1769,5848,1766,5845,1766,5840,1766e" filled="t" fillcolor="#50535C" stroked="f">
                <v:path arrowok="t"/>
                <v:fill/>
              </v:shape>
              <v:shape style="position:absolute;left:5649;top:1761;width:208;height:154" coordorigin="5649,1761" coordsize="208,154" path="m5848,1766l5845,1766,5848,1766e" filled="t" fillcolor="#50535C" stroked="f">
                <v:path arrowok="t"/>
                <v:fill/>
              </v:shape>
            </v:group>
            <v:group style="position:absolute;left:6076;top:1759;width:210;height:152" coordorigin="6076,1759" coordsize="210,152">
              <v:shape style="position:absolute;left:6076;top:1759;width:210;height:152" coordorigin="6076,1759" coordsize="210,152" path="m6215,1759l6212,1761,6190,1783,6173,1801,6160,1815,6146,1830,6130,1846,6116,1860,6102,1874,6087,1888,6085,1890,6082,1893,6076,1898,6076,1900,6080,1908,6084,1911,6095,1908,6120,1908,6126,1906,6131,1906,6153,1906,6153,1906,6164,1895,6177,1881,6192,1868,6194,1866,6196,1864,6205,1854,6213,1844,6223,1835,6237,1821,6282,1778,6284,1775,6286,1773,6284,1766,6230,1766,6225,1765,6215,1759e" filled="t" fillcolor="#50535C" stroked="f">
                <v:path arrowok="t"/>
                <v:fill/>
              </v:shape>
              <v:shape style="position:absolute;left:6076;top:1759;width:210;height:152" coordorigin="6076,1759" coordsize="210,152" path="m6120,1908l6095,1908,6099,1909,6109,1910,6115,1910,6120,1908e" filled="t" fillcolor="#50535C" stroked="f">
                <v:path arrowok="t"/>
                <v:fill/>
              </v:shape>
              <v:shape style="position:absolute;left:6076;top:1759;width:210;height:152" coordorigin="6076,1759" coordsize="210,152" path="m6153,1906l6131,1906,6141,1906,6144,1908,6149,1910,6151,1908,6153,1906e" filled="t" fillcolor="#50535C" stroked="f">
                <v:path arrowok="t"/>
                <v:fill/>
              </v:shape>
              <v:shape style="position:absolute;left:6076;top:1759;width:210;height:152" coordorigin="6076,1759" coordsize="210,152" path="m6238,1763l6237,1764,6230,1766,6284,1766,6284,1766,6250,1766,6238,1763e" filled="t" fillcolor="#50535C" stroked="f">
                <v:path arrowok="t"/>
                <v:fill/>
              </v:shape>
              <v:shape style="position:absolute;left:6076;top:1759;width:210;height:152" coordorigin="6076,1759" coordsize="210,152" path="m6281,1761l6261,1762,6250,1766,6284,1766,6283,1762,6281,1761e" filled="t" fillcolor="#50535C" stroked="f">
                <v:path arrowok="t"/>
                <v:fill/>
              </v:shape>
            </v:group>
            <v:group style="position:absolute;left:6222;top:1758;width:211;height:150" coordorigin="6222,1758" coordsize="211,150">
              <v:shape style="position:absolute;left:6222;top:1758;width:211;height:150" coordorigin="6222,1758" coordsize="211,150" path="m6363,1758l6354,1767,6345,1775,6330,1792,6288,1832,6274,1846,6267,1854,6260,1861,6248,1869,6246,1871,6236,1881,6229,1888,6227,1890,6222,1897,6223,1901,6228,1906,6232,1907,6238,1904,6241,1903,6286,1902,6302,1902,6315,1889,6346,1859,6347,1857,6352,1854,6365,1843,6378,1829,6410,1796,6424,1782,6430,1777,6433,1772,6427,1764,6386,1764,6379,1764,6372,1764,6363,1758e" filled="t" fillcolor="#50535C" stroked="f">
                <v:path arrowok="t"/>
                <v:fill/>
              </v:shape>
              <v:shape style="position:absolute;left:6222;top:1758;width:211;height:150" coordorigin="6222,1758" coordsize="211,150" path="m6302,1902l6286,1902,6288,1902,6296,1906,6301,1903,6302,1902e" filled="t" fillcolor="#50535C" stroked="f">
                <v:path arrowok="t"/>
                <v:fill/>
              </v:shape>
              <v:shape style="position:absolute;left:6222;top:1758;width:211;height:150" coordorigin="6222,1758" coordsize="211,150" path="m6414,1760l6403,1763,6386,1764,6427,1764,6421,1761,6414,1760e" filled="t" fillcolor="#50535C" stroked="f">
                <v:path arrowok="t"/>
                <v:fill/>
              </v:shape>
            </v:group>
            <v:group style="position:absolute;left:5937;top:1761;width:200;height:151" coordorigin="5937,1761" coordsize="200,151">
              <v:shape style="position:absolute;left:5937;top:1761;width:200;height:151" coordorigin="5937,1761" coordsize="200,151" path="m5988,1910l5968,1910,5978,1912,5983,1912,5988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5967,1910l5953,1910,5962,1910,5967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6075,1761l6067,1763,6063,1766,6055,1777,6050,1782,6044,1789,6018,1815,6004,1829,5990,1845,5976,1862,5961,1876,5947,1890,5945,1892,5943,1894,5937,1902,5939,1908,5939,1908,5950,1910,5953,1910,5967,1910,5968,1910,5988,1910,5994,1908,6001,1907,6015,1907,6015,1906,6018,1905,6020,1894,6036,1879,6081,1834,6114,1796,6121,1789,6131,1782,6132,1780,6138,1773,6137,1767,6083,1767,6082,1767,6079,1767,6075,1761e" filled="t" fillcolor="#50535C" stroked="f">
                <v:path arrowok="t"/>
                <v:fill/>
              </v:shape>
              <v:shape style="position:absolute;left:5937;top:1761;width:200;height:151" coordorigin="5937,1761" coordsize="200,151" path="m6015,1907l6001,1907,6010,1908,6012,1908,6015,1907e" filled="t" fillcolor="#50535C" stroked="f">
                <v:path arrowok="t"/>
                <v:fill/>
              </v:shape>
              <v:shape style="position:absolute;left:5937;top:1761;width:200;height:151" coordorigin="5937,1761" coordsize="200,151" path="m6123,1761l6095,1764,6083,1767,6137,1767,6135,1762,6123,1761e" filled="t" fillcolor="#50535C" stroked="f">
                <v:path arrowok="t"/>
                <v:fill/>
              </v:shape>
            </v:group>
            <v:group style="position:absolute;left:6369;top:1760;width:204;height:146" coordorigin="6369,1760" coordsize="204,146">
              <v:shape style="position:absolute;left:6369;top:1760;width:204;height:146" coordorigin="6369,1760" coordsize="204,146" path="m6506,1760l6503,1761,6499,1765,6471,1794,6456,1808,6440,1825,6426,1839,6411,1853,6402,1862,6394,1872,6379,1883,6376,1887,6369,1893,6369,1897,6374,1904,6377,1906,6387,1905,6395,1905,6410,1901,6429,1901,6433,1900,6434,1900,6447,1900,6449,1899,6454,1892,6455,1891,6463,1884,6471,1877,6481,1866,6506,1839,6523,1821,6538,1807,6552,1794,6568,1781,6573,1778,6573,1771,6567,1765,6566,1764,6514,1764,6506,1760e" filled="t" fillcolor="#50535C" stroked="f">
                <v:path arrowok="t"/>
                <v:fill/>
              </v:shape>
              <v:shape style="position:absolute;left:6369;top:1760;width:204;height:146" coordorigin="6369,1760" coordsize="204,146" path="m6395,1905l6387,1905,6393,1905,6395,1905e" filled="t" fillcolor="#50535C" stroked="f">
                <v:path arrowok="t"/>
                <v:fill/>
              </v:shape>
              <v:shape style="position:absolute;left:6369;top:1760;width:204;height:146" coordorigin="6369,1760" coordsize="204,146" path="m6429,1901l6410,1901,6422,1904,6429,1901e" filled="t" fillcolor="#50535C" stroked="f">
                <v:path arrowok="t"/>
                <v:fill/>
              </v:shape>
              <v:shape style="position:absolute;left:6369;top:1760;width:204;height:146" coordorigin="6369,1760" coordsize="204,146" path="m6447,1900l6434,1900,6443,1903,6447,1900e" filled="t" fillcolor="#50535C" stroked="f">
                <v:path arrowok="t"/>
                <v:fill/>
              </v:shape>
              <v:shape style="position:absolute;left:6369;top:1760;width:204;height:146" coordorigin="6369,1760" coordsize="204,146" path="m6562,1762l6550,1762,6539,1763,6521,1763,6514,1764,6566,1764,6565,1763,6564,1763,6539,1763,6564,1763,6562,1762e" filled="t" fillcolor="#50535C" stroked="f">
                <v:path arrowok="t"/>
                <v:fill/>
              </v:shape>
            </v:group>
            <v:group style="position:absolute;left:5795;top:1761;width:202;height:151" coordorigin="5795,1761" coordsize="202,151">
              <v:shape style="position:absolute;left:5795;top:1761;width:202;height:151" coordorigin="5795,1761" coordsize="202,151" path="m5929,1761l5929,1761,5919,1769,5917,1772,5913,1777,5859,1835,5848,1847,5828,1867,5797,1896,5796,1899,5795,1904,5796,1907,5802,1909,5806,1912,5809,1908,5811,1906,5813,1905,5854,1902,5861,1902,5866,1902,5878,1901,5882,1899,5889,1888,5893,1883,5920,1854,5934,1840,5950,1823,5963,1809,5978,1795,5993,1782,5994,1781,5995,1780,5997,1776,5997,1774,5996,1769,5946,1769,5941,1769,5929,1761e" filled="t" fillcolor="#50535C" stroked="f">
                <v:path arrowok="t"/>
                <v:fill/>
              </v:shape>
              <v:shape style="position:absolute;left:5795;top:1761;width:202;height:151" coordorigin="5795,1761" coordsize="202,151" path="m5861,1902l5854,1902,5854,1902,5861,1902e" filled="t" fillcolor="#50535C" stroked="f">
                <v:path arrowok="t"/>
                <v:fill/>
              </v:shape>
              <v:shape style="position:absolute;left:5795;top:1761;width:202;height:151" coordorigin="5795,1761" coordsize="202,151" path="m5990,1763l5973,1766,5962,1768,5946,1769,5996,1769,5995,1766,5990,1763e" filled="t" fillcolor="#50535C" stroked="f">
                <v:path arrowok="t"/>
                <v:fill/>
              </v:shape>
            </v:group>
            <v:group style="position:absolute;left:5223;top:1760;width:200;height:149" coordorigin="5223,1760" coordsize="200,149">
              <v:shape style="position:absolute;left:5223;top:1760;width:200;height:149" coordorigin="5223,1760" coordsize="200,149" path="m5353,1762l5349,1763,5345,1767,5344,1769,5299,1817,5288,1830,5270,1848,5236,1884,5229,1890,5223,1900,5230,1908,5239,1909,5258,1903,5268,1900,5306,1900,5310,1892,5312,1890,5359,1842,5388,1809,5402,1794,5417,1780,5423,1775,5422,1770,5418,1766,5366,1766,5353,176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3,1902l5288,1902,5299,1902,5303,190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6,1900l5268,1900,5284,1902,5303,1902,5305,1901,5306,1900e" filled="t" fillcolor="#50535C" stroked="f">
                <v:path arrowok="t"/>
                <v:fill/>
              </v:shape>
              <v:shape style="position:absolute;left:5223;top:1760;width:200;height:149" coordorigin="5223,1760" coordsize="200,149" path="m5410,1760l5391,1762,5366,1766,5418,1766,5413,1762,5410,1760e" filled="t" fillcolor="#50535C" stroked="f">
                <v:path arrowok="t"/>
                <v:fill/>
              </v:shape>
            </v:group>
            <v:group style="position:absolute;left:5368;top:1762;width:198;height:147" coordorigin="5368,1762" coordsize="198,147">
              <v:shape style="position:absolute;left:5368;top:1762;width:198;height:147" coordorigin="5368,1762" coordsize="198,147" path="m5498,1762l5497,1763,5487,1773,5469,1792,5456,1807,5441,1821,5432,1829,5423,1837,5412,1850,5410,1854,5401,1864,5372,1895,5370,1897,5368,1901,5369,1903,5372,1908,5379,1910,5384,1907,5385,1906,5393,1904,5416,1901,5446,1901,5446,1901,5450,1896,5475,1871,5493,1854,5505,1840,5535,1808,5548,1793,5563,1779,5567,1776,5566,1769,5560,1766,5519,1766,5508,1766,5498,1762e" filled="t" fillcolor="#50535C" stroked="f">
                <v:path arrowok="t"/>
                <v:fill/>
              </v:shape>
              <v:shape style="position:absolute;left:5368;top:1762;width:198;height:147" coordorigin="5368,1762" coordsize="198,147" path="m5446,1901l5416,1901,5435,1901,5442,1903,5446,1901e" filled="t" fillcolor="#50535C" stroked="f">
                <v:path arrowok="t"/>
                <v:fill/>
              </v:shape>
              <v:shape style="position:absolute;left:5368;top:1762;width:198;height:147" coordorigin="5368,1762" coordsize="198,147" path="m5536,1764l5519,1766,5560,1766,5558,1765,5556,1764,5543,1764,5536,1764e" filled="t" fillcolor="#50535C" stroked="f">
                <v:path arrowok="t"/>
                <v:fill/>
              </v:shape>
              <v:shape style="position:absolute;left:5368;top:1762;width:198;height:147" coordorigin="5368,1762" coordsize="198,147" path="m5554,1763l5543,1764,5556,1764,5554,1763e" filled="t" fillcolor="#50535C" stroked="f">
                <v:path arrowok="t"/>
                <v:fill/>
              </v:shape>
            </v:group>
            <v:group style="position:absolute;left:5514;top:1763;width:199;height:149" coordorigin="5514,1763" coordsize="199,149">
              <v:shape style="position:absolute;left:5514;top:1763;width:199;height:149" coordorigin="5514,1763" coordsize="199,149" path="m5642,1763l5638,1767,5634,1770,5613,1793,5568,1840,5553,1857,5524,1890,5520,1893,5515,1899,5514,1904,5519,1910,5526,1912,5534,1906,5550,1904,5556,1903,5567,1902,5584,1902,5593,1901,5594,1901,5600,1894,5603,1888,5614,1876,5641,1847,5647,1841,5652,1835,5665,1821,5672,1814,5689,1797,5697,1787,5708,1779,5710,1778,5711,1776,5713,1774,5711,1769,5710,1768,5661,1768,5652,1768,5642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594,1901e" filled="t" fillcolor="#50535C" stroked="f">
                <v:path arrowok="t"/>
                <v:fill/>
              </v:shape>
              <v:shape style="position:absolute;left:5514;top:1763;width:199;height:149" coordorigin="5514,1763" coordsize="199,149" path="m5674,1765l5661,1768,5710,1768,5710,1767,5692,1767,5688,1766,5678,1766,5674,1765e" filled="t" fillcolor="#50535C" stroked="f">
                <v:path arrowok="t"/>
                <v:fill/>
              </v:shape>
              <v:shape style="position:absolute;left:5514;top:1763;width:199;height:149" coordorigin="5514,1763" coordsize="199,149" path="m5698,1763l5692,1767,5710,1767,5708,1765,5701,1763,5698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687,1766l5678,1766,5688,1766,5687,1766e" filled="t" fillcolor="#50535C" stroked="f">
                <v:path arrowok="t"/>
                <v:fill/>
              </v:shape>
            </v:group>
            <v:group style="position:absolute;left:6511;top:1763;width:194;height:144" coordorigin="6511,1763" coordsize="194,144">
              <v:shape style="position:absolute;left:6511;top:1763;width:194;height:144" coordorigin="6511,1763" coordsize="194,144" path="m6584,1904l6569,1904,6580,1907,6582,1905,6584,1904e" filled="t" fillcolor="#50535C" stroked="f">
                <v:path arrowok="t"/>
                <v:fill/>
              </v:shape>
              <v:shape style="position:absolute;left:6511;top:1763;width:194;height:144" coordorigin="6511,1763" coordsize="194,144" path="m6557,1905l6531,1905,6534,1906,6541,1906,6544,1907,6557,1905e" filled="t" fillcolor="#50535C" stroked="f">
                <v:path arrowok="t"/>
                <v:fill/>
              </v:shape>
              <v:shape style="position:absolute;left:6511;top:1763;width:194;height:144" coordorigin="6511,1763" coordsize="194,144" path="m6641,1763l6638,1765,6629,1774,6623,1780,6571,1836,6524,1882,6513,1892,6512,1894,6511,1895,6515,1902,6520,1906,6531,1905,6557,1905,6569,1904,6584,1904,6592,1895,6640,1846,6649,1836,6662,1821,6676,1807,6691,1794,6707,1781,6707,1768,6705,1767,6676,1767,6671,1766,6653,1766,6649,1766,6641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88,1763l6676,1767,6705,1767,6703,1764,6690,1764,6688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66,1765l6653,1766,6671,1766,6666,1765e" filled="t" fillcolor="#50535C" stroked="f">
                <v:path arrowok="t"/>
                <v:fill/>
              </v:shape>
            </v:group>
            <v:group style="position:absolute;left:4784;top:1767;width:206;height:144" coordorigin="4784,1767" coordsize="206,144">
              <v:shape style="position:absolute;left:4784;top:1767;width:206;height:144" coordorigin="4784,1767" coordsize="206,144" path="m4917,1767l4913,1769,4908,1772,4900,1783,4894,1788,4865,1817,4852,1832,4845,1842,4838,1851,4826,1859,4824,1861,4819,1867,4816,1870,4804,1882,4796,1890,4784,1904,4786,1909,4798,1911,4804,1911,4818,1909,4826,1907,4842,1904,4850,1904,4880,1904,4885,1899,4888,1894,4894,1886,4905,1873,4922,1855,4935,1841,4978,1790,4982,1786,4991,1777,4990,1772,4933,1772,4925,1771,4923,1769,4920,1767,4919,1767,4917,1767e" filled="t" fillcolor="#50535C" stroked="f">
                <v:path arrowok="t"/>
                <v:fill/>
              </v:shape>
              <v:shape style="position:absolute;left:4784;top:1767;width:206;height:144" coordorigin="4784,1767" coordsize="206,144" path="m4880,1904l4850,1904,4863,1909,4869,1909,4877,1906,4879,1905,4880,1904e" filled="t" fillcolor="#50535C" stroked="f">
                <v:path arrowok="t"/>
                <v:fill/>
              </v:shape>
              <v:shape style="position:absolute;left:4784;top:1767;width:206;height:144" coordorigin="4784,1767" coordsize="206,144" path="m4974,1768l4966,1770,4963,1770,4948,1771,4938,1772,4933,1772,4990,1772,4990,1772,4979,1768,4974,1768e" filled="t" fillcolor="#50535C" stroked="f">
                <v:path arrowok="t"/>
                <v:fill/>
              </v:shape>
              <v:shape style="position:absolute;left:4784;top:1767;width:206;height:144" coordorigin="4784,1767" coordsize="206,144" path="m4920,1767l4919,1767,4920,1767e" filled="t" fillcolor="#50535C" stroked="f">
                <v:path arrowok="t"/>
                <v:fill/>
              </v:shape>
            </v:group>
            <v:group style="position:absolute;left:4934;top:1764;width:203;height:153" coordorigin="4934,1764" coordsize="203,153">
              <v:shape style="position:absolute;left:4934;top:1764;width:203;height:153" coordorigin="4934,1764" coordsize="203,153" path="m5068,1765l5064,1766,5056,1774,5042,1788,5011,1817,5009,1818,4977,1855,4962,1871,4950,1887,4937,1902,4935,1904,4934,1907,4937,1915,4941,1917,4948,1915,4950,1915,4952,1914,4972,1912,4992,1910,4995,1910,5010,1910,5015,1904,5017,1901,5026,1892,5032,1885,5045,1872,5050,1864,5058,1857,5072,1844,5085,1828,5097,1812,5110,1797,5116,1790,5123,1785,5137,1775,5136,1768,5131,1766,5109,1766,5109,1766,5091,1766,5085,1766,5079,1766,5068,1765e" filled="t" fillcolor="#50535C" stroked="f">
                <v:path arrowok="t"/>
                <v:fill/>
              </v:shape>
              <v:shape style="position:absolute;left:4934;top:1764;width:203;height:153" coordorigin="4934,1764" coordsize="203,153" path="m5010,1910l4995,1910,4997,1911,5008,1914,5008,1913,5010,1910e" filled="t" fillcolor="#50535C" stroked="f">
                <v:path arrowok="t"/>
                <v:fill/>
              </v:shape>
              <v:shape style="position:absolute;left:4934;top:1764;width:203;height:153" coordorigin="4934,1764" coordsize="203,153" path="m5123,1764l5115,1766,5109,1766,5131,1766,5126,1764,5123,1764e" filled="t" fillcolor="#50535C" stroked="f">
                <v:path arrowok="t"/>
                <v:fill/>
              </v:shape>
              <v:shape style="position:absolute;left:4934;top:1764;width:203;height:153" coordorigin="4934,1764" coordsize="203,153" path="m5099,1766l5095,1766,5091,1766,5091,1766,5109,1766,5099,1766e" filled="t" fillcolor="#50535C" stroked="f">
                <v:path arrowok="t"/>
                <v:fill/>
              </v:shape>
            </v:group>
            <v:group style="position:absolute;left:5077;top:1764;width:190;height:146" coordorigin="5077,1764" coordsize="190,146">
              <v:shape style="position:absolute;left:5077;top:1764;width:190;height:146" coordorigin="5077,1764" coordsize="190,146" path="m5202,1767l5199,1769,5097,1876,5089,1884,5081,1893,5081,1893,5077,1899,5078,1905,5087,1909,5091,1910,5105,1908,5115,1907,5132,1904,5138,1903,5155,1903,5160,1897,5163,1891,5172,1883,5185,1869,5199,1852,5211,1841,5228,1821,5241,1806,5266,1774,5265,1772,5264,1771,5218,1771,5202,1767e" filled="t" fillcolor="#50535C" stroked="f">
                <v:path arrowok="t"/>
                <v:fill/>
              </v:shape>
              <v:shape style="position:absolute;left:5077;top:1764;width:190;height:146" coordorigin="5077,1764" coordsize="190,146" path="m5155,1903l5138,1903,5149,1908,5153,1907,5155,1903e" filled="t" fillcolor="#50535C" stroked="f">
                <v:path arrowok="t"/>
                <v:fill/>
              </v:shape>
              <v:shape style="position:absolute;left:5077;top:1764;width:190;height:146" coordorigin="5077,1764" coordsize="190,146" path="m5249,1764l5231,1769,5218,1771,5264,1771,5263,1769,5255,1766,5249,1764e" filled="t" fillcolor="#50535C" stroked="f">
                <v:path arrowok="t"/>
                <v:fill/>
              </v:shape>
            </v:group>
            <v:group style="position:absolute;left:4649;top:1768;width:196;height:143" coordorigin="4649,1768" coordsize="196,143">
              <v:shape style="position:absolute;left:4649;top:1768;width:196;height:143" coordorigin="4649,1768" coordsize="196,143" path="m4780,1768l4778,1770,4775,1772,4717,1830,4690,1859,4676,1873,4668,1881,4662,1889,4649,1899,4650,1905,4662,1910,4669,1910,4679,1908,4682,1906,4693,1905,4701,1901,4726,1901,4729,1899,4730,1898,4750,1874,4765,1858,4777,1846,4795,1828,4845,1775,4843,1773,4842,1772,4821,1772,4815,1771,4799,1770,4790,1769,4780,1768e" filled="t" fillcolor="#50535C" stroked="f">
                <v:path arrowok="t"/>
                <v:fill/>
              </v:shape>
              <v:shape style="position:absolute;left:4649;top:1768;width:196;height:143" coordorigin="4649,1768" coordsize="196,143" path="m4726,1901l4701,1901,4716,1910,4721,1906,4726,1901e" filled="t" fillcolor="#50535C" stroked="f">
                <v:path arrowok="t"/>
                <v:fill/>
              </v:shape>
              <v:shape style="position:absolute;left:4649;top:1768;width:196;height:143" coordorigin="4649,1768" coordsize="196,143" path="m4832,1770l4821,1772,4842,1772,4841,1771,4836,1770,4832,1770e" filled="t" fillcolor="#50535C" stroked="f">
                <v:path arrowok="t"/>
                <v:fill/>
              </v:shape>
            </v:group>
            <v:group style="position:absolute;left:3644;top:1761;width:208;height:154" coordorigin="3644,1761" coordsize="208,154">
              <v:shape style="position:absolute;left:3644;top:1761;width:208;height:154" coordorigin="3644,1761" coordsize="208,154" path="m3781,1761l3778,1764,3776,1766,3768,1775,3757,1787,3743,1801,3724,1819,3695,1847,3690,1853,3685,1859,3671,1873,3657,1888,3644,1903,3644,1905,3647,1914,3651,1916,3661,1910,3663,1909,3671,1908,3679,1908,3696,1906,3733,1906,3737,1901,3741,1898,3749,1888,3790,1843,3803,1828,3816,1813,3830,1798,3844,1784,3852,1779,3850,1775,3846,1769,3791,1769,3787,1768,3784,1764,3783,1763,3781,1761e" filled="t" fillcolor="#50535C" stroked="f">
                <v:path arrowok="t"/>
                <v:fill/>
              </v:shape>
              <v:shape style="position:absolute;left:3644;top:1761;width:208;height:154" coordorigin="3644,1761" coordsize="208,154" path="m3733,1906l3696,1906,3709,1907,3726,1909,3731,1908,3733,1906e" filled="t" fillcolor="#50535C" stroked="f">
                <v:path arrowok="t"/>
                <v:fill/>
              </v:shape>
              <v:shape style="position:absolute;left:3644;top:1761;width:208;height:154" coordorigin="3644,1761" coordsize="208,154" path="m3679,1908l3671,1908,3678,1908,3679,1908e" filled="t" fillcolor="#50535C" stroked="f">
                <v:path arrowok="t"/>
                <v:fill/>
              </v:shape>
              <v:shape style="position:absolute;left:3644;top:1761;width:208;height:154" coordorigin="3644,1761" coordsize="208,154" path="m3819,1765l3807,1767,3801,1768,3791,1769,3846,1769,3845,1769,3825,1769,3819,1765e" filled="t" fillcolor="#50535C" stroked="f">
                <v:path arrowok="t"/>
                <v:fill/>
              </v:shape>
              <v:shape style="position:absolute;left:3644;top:1761;width:208;height:154" coordorigin="3644,1761" coordsize="208,154" path="m3835,1766l3825,1769,3845,1769,3843,1766,3839,1766,3835,1766e" filled="t" fillcolor="#50535C" stroked="f">
                <v:path arrowok="t"/>
                <v:fill/>
              </v:shape>
              <v:shape style="position:absolute;left:3644;top:1761;width:208;height:154" coordorigin="3644,1761" coordsize="208,154" path="m3843,1766l3839,1766,3843,1766e" filled="t" fillcolor="#50535C" stroked="f">
                <v:path arrowok="t"/>
                <v:fill/>
              </v:shape>
            </v:group>
            <v:group style="position:absolute;left:4070;top:1759;width:210;height:152" coordorigin="4070,1759" coordsize="210,152">
              <v:shape style="position:absolute;left:4070;top:1759;width:210;height:152" coordorigin="4070,1759" coordsize="210,152" path="m4210,1759l4206,1761,4185,1783,4167,1801,4155,1815,4141,1830,4125,1846,4111,1860,4096,1874,4082,1888,4079,1890,4076,1893,4071,1898,4070,1900,4075,1908,4079,1911,4089,1908,4115,1908,4120,1906,4126,1906,4147,1906,4148,1906,4158,1895,4172,1881,4187,1868,4189,1866,4190,1864,4200,1854,4208,1844,4217,1835,4232,1821,4277,1778,4279,1775,4280,1773,4278,1766,4224,1766,4219,1765,4210,1759e" filled="t" fillcolor="#50535C" stroked="f">
                <v:path arrowok="t"/>
                <v:fill/>
              </v:shape>
              <v:shape style="position:absolute;left:4070;top:1759;width:210;height:152" coordorigin="4070,1759" coordsize="210,152" path="m4115,1908l4089,1908,4094,1909,4104,1910,4109,1910,4115,1908e" filled="t" fillcolor="#50535C" stroked="f">
                <v:path arrowok="t"/>
                <v:fill/>
              </v:shape>
              <v:shape style="position:absolute;left:4070;top:1759;width:210;height:152" coordorigin="4070,1759" coordsize="210,152" path="m4147,1906l4126,1906,4135,1906,4139,1908,4143,1910,4145,1908,4147,1906e" filled="t" fillcolor="#50535C" stroked="f">
                <v:path arrowok="t"/>
                <v:fill/>
              </v:shape>
              <v:shape style="position:absolute;left:4070;top:1759;width:210;height:152" coordorigin="4070,1759" coordsize="210,152" path="m4233,1763l4231,1764,4224,1766,4278,1766,4278,1766,4245,1766,4233,1763e" filled="t" fillcolor="#50535C" stroked="f">
                <v:path arrowok="t"/>
                <v:fill/>
              </v:shape>
              <v:shape style="position:absolute;left:4070;top:1759;width:210;height:152" coordorigin="4070,1759" coordsize="210,152" path="m4276,1761l4255,1762,4245,1766,4278,1766,4277,1762,4276,1761e" filled="t" fillcolor="#50535C" stroked="f">
                <v:path arrowok="t"/>
                <v:fill/>
              </v:shape>
            </v:group>
            <v:group style="position:absolute;left:4217;top:1758;width:211;height:150" coordorigin="4217,1758" coordsize="211,150">
              <v:shape style="position:absolute;left:4217;top:1758;width:211;height:150" coordorigin="4217,1758" coordsize="211,150" path="m4357,1758l4348,1767,4339,1775,4325,1792,4283,1832,4269,1846,4261,1854,4254,1861,4243,1869,4241,1871,4230,1881,4224,1888,4221,1890,4217,1897,4217,1901,4222,1906,4226,1907,4233,1904,4236,1903,4280,1902,4297,1902,4310,1889,4340,1859,4341,1857,4347,1854,4359,1843,4373,1829,4405,1796,4419,1782,4425,1777,4428,1772,4422,1764,4381,1764,4373,1764,4366,1764,4357,1758e" filled="t" fillcolor="#50535C" stroked="f">
                <v:path arrowok="t"/>
                <v:fill/>
              </v:shape>
              <v:shape style="position:absolute;left:4217;top:1758;width:211;height:150" coordorigin="4217,1758" coordsize="211,150" path="m4297,1902l4280,1902,4282,1902,4291,1906,4296,1903,4297,1902e" filled="t" fillcolor="#50535C" stroked="f">
                <v:path arrowok="t"/>
                <v:fill/>
              </v:shape>
              <v:shape style="position:absolute;left:4217;top:1758;width:211;height:150" coordorigin="4217,1758" coordsize="211,150" path="m4409,1760l4397,1763,4381,1764,4422,1764,4415,1761,4409,1760e" filled="t" fillcolor="#50535C" stroked="f">
                <v:path arrowok="t"/>
                <v:fill/>
              </v:shape>
            </v:group>
            <v:group style="position:absolute;left:3931;top:1761;width:200;height:151" coordorigin="3931,1761" coordsize="200,151">
              <v:shape style="position:absolute;left:3931;top:1761;width:200;height:151" coordorigin="3931,1761" coordsize="200,151" path="m3983,1910l3963,1910,3973,1912,3977,1912,3983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3962,1910l3948,1910,3957,1910,3962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4069,1761l4062,1763,4058,1766,4050,1777,4045,1782,4038,1789,4012,1815,3999,1829,3985,1845,3970,1862,3956,1876,3941,1890,3939,1892,3937,1894,3931,1902,3934,1908,3934,1908,3944,1910,3948,1910,3962,1910,3963,1910,3983,1910,3989,1908,3995,1907,4009,1907,4010,1906,4013,1905,4014,1894,4031,1879,4075,1834,4109,1796,4116,1789,4126,1782,4127,1780,4133,1773,4132,1767,4078,1767,4076,1767,4073,1767,4069,1761e" filled="t" fillcolor="#50535C" stroked="f">
                <v:path arrowok="t"/>
                <v:fill/>
              </v:shape>
              <v:shape style="position:absolute;left:3931;top:1761;width:200;height:151" coordorigin="3931,1761" coordsize="200,151" path="m4009,1907l3995,1907,4004,1908,4006,1908,4009,1907e" filled="t" fillcolor="#50535C" stroked="f">
                <v:path arrowok="t"/>
                <v:fill/>
              </v:shape>
              <v:shape style="position:absolute;left:3931;top:1761;width:200;height:151" coordorigin="3931,1761" coordsize="200,151" path="m4117,1761l4090,1764,4078,1767,4132,1767,4130,1762,4117,1761e" filled="t" fillcolor="#50535C" stroked="f">
                <v:path arrowok="t"/>
                <v:fill/>
              </v:shape>
            </v:group>
            <v:group style="position:absolute;left:4363;top:1760;width:204;height:146" coordorigin="4363,1760" coordsize="204,146">
              <v:shape style="position:absolute;left:4363;top:1760;width:204;height:146" coordorigin="4363,1760" coordsize="204,146" path="m4500,1760l4498,1761,4494,1765,4465,1794,4451,1808,4434,1825,4420,1839,4406,1853,4397,1862,4388,1872,4374,1883,4371,1887,4364,1893,4363,1897,4368,1904,4371,1906,4381,1905,4389,1905,4405,1901,4424,1901,4428,1900,4429,1900,4442,1900,4443,1899,4449,1892,4450,1891,4458,1884,4466,1877,4476,1866,4501,1839,4518,1821,4532,1807,4547,1794,4563,1781,4568,1778,4568,1771,4561,1765,4560,1764,4509,1764,4500,1760e" filled="t" fillcolor="#50535C" stroked="f">
                <v:path arrowok="t"/>
                <v:fill/>
              </v:shape>
              <v:shape style="position:absolute;left:4363;top:1760;width:204;height:146" coordorigin="4363,1760" coordsize="204,146" path="m4389,1905l4381,1905,4387,1905,4389,1905e" filled="t" fillcolor="#50535C" stroked="f">
                <v:path arrowok="t"/>
                <v:fill/>
              </v:shape>
              <v:shape style="position:absolute;left:4363;top:1760;width:204;height:146" coordorigin="4363,1760" coordsize="204,146" path="m4424,1901l4405,1901,4416,1904,4424,1901e" filled="t" fillcolor="#50535C" stroked="f">
                <v:path arrowok="t"/>
                <v:fill/>
              </v:shape>
              <v:shape style="position:absolute;left:4363;top:1760;width:204;height:146" coordorigin="4363,1760" coordsize="204,146" path="m4442,1900l4429,1900,4437,1903,4442,1900e" filled="t" fillcolor="#50535C" stroked="f">
                <v:path arrowok="t"/>
                <v:fill/>
              </v:shape>
              <v:shape style="position:absolute;left:4363;top:1760;width:204;height:146" coordorigin="4363,1760" coordsize="204,146" path="m4557,1762l4544,1762,4533,1763,4515,1763,4509,1764,4560,1764,4559,1763,4559,1763,4533,1763,4559,1763,4557,1762e" filled="t" fillcolor="#50535C" stroked="f">
                <v:path arrowok="t"/>
                <v:fill/>
              </v:shape>
            </v:group>
            <v:group style="position:absolute;left:3789;top:1761;width:202;height:151" coordorigin="3789,1761" coordsize="202,151">
              <v:shape style="position:absolute;left:3789;top:1761;width:202;height:151" coordorigin="3789,1761" coordsize="202,151" path="m3924,1761l3924,1761,3914,1769,3911,1772,3907,1777,3854,1835,3842,1847,3823,1867,3792,1896,3790,1899,3789,1904,3790,1907,3796,1909,3800,1912,3803,1908,3805,1906,3808,1905,3849,1902,3855,1902,3861,1902,3872,1901,3876,1899,3883,1888,3888,1883,3915,1854,3929,1840,3944,1823,3958,1809,3972,1795,3987,1782,3989,1781,3990,1780,3991,1776,3992,1774,3990,1769,3941,1769,3936,1769,3924,1761e" filled="t" fillcolor="#50535C" stroked="f">
                <v:path arrowok="t"/>
                <v:fill/>
              </v:shape>
              <v:shape style="position:absolute;left:3789;top:1761;width:202;height:151" coordorigin="3789,1761" coordsize="202,151" path="m3855,1902l3849,1902,3849,1902,3855,1902e" filled="t" fillcolor="#50535C" stroked="f">
                <v:path arrowok="t"/>
                <v:fill/>
              </v:shape>
              <v:shape style="position:absolute;left:3789;top:1761;width:202;height:151" coordorigin="3789,1761" coordsize="202,151" path="m3984,1763l3967,1766,3957,1768,3941,1769,3990,1769,3989,1766,3984,1763e" filled="t" fillcolor="#50535C" stroked="f">
                <v:path arrowok="t"/>
                <v:fill/>
              </v:shape>
            </v:group>
            <v:group style="position:absolute;left:3217;top:1760;width:200;height:149" coordorigin="3217,1760" coordsize="200,149">
              <v:shape style="position:absolute;left:3217;top:1760;width:200;height:149" coordorigin="3217,1760" coordsize="200,149" path="m3347,1762l3344,1763,3340,1767,3338,1769,3294,1817,3282,1830,3265,1848,3230,1884,3223,1890,3217,1900,3225,1908,3234,1909,3253,1903,3263,1900,3300,1900,3304,1892,3306,1890,3353,1842,3383,1809,3396,1794,3411,1780,3417,1775,3417,1770,3413,1766,3360,1766,3347,1762e" filled="t" fillcolor="#50535C" stroked="f">
                <v:path arrowok="t"/>
                <v:fill/>
              </v:shape>
              <v:shape style="position:absolute;left:3217;top:1760;width:200;height:149" coordorigin="3217,1760" coordsize="200,149" path="m3297,1902l3282,1902,3294,1902,3297,1902e" filled="t" fillcolor="#50535C" stroked="f">
                <v:path arrowok="t"/>
                <v:fill/>
              </v:shape>
              <v:shape style="position:absolute;left:3217;top:1760;width:200;height:149" coordorigin="3217,1760" coordsize="200,149" path="m3300,1900l3263,1900,3278,1902,3297,1902,3300,1901,3300,1900e" filled="t" fillcolor="#50535C" stroked="f">
                <v:path arrowok="t"/>
                <v:fill/>
              </v:shape>
              <v:shape style="position:absolute;left:3217;top:1760;width:200;height:149" coordorigin="3217,1760" coordsize="200,149" path="m3404,1760l3386,1762,3360,1766,3413,1766,3408,1762,3404,1760e" filled="t" fillcolor="#50535C" stroked="f">
                <v:path arrowok="t"/>
                <v:fill/>
              </v:shape>
            </v:group>
            <v:group style="position:absolute;left:3363;top:1762;width:198;height:147" coordorigin="3363,1762" coordsize="198,147">
              <v:shape style="position:absolute;left:3363;top:1762;width:198;height:147" coordorigin="3363,1762" coordsize="198,147" path="m3493,1762l3492,1763,3481,1773,3464,1792,3450,1807,3436,1821,3427,1829,3418,1837,3407,1850,3404,1854,3395,1864,3366,1895,3364,1897,3363,1901,3363,1903,3366,1908,3373,1910,3378,1907,3379,1906,3388,1904,3411,1901,3440,1901,3440,1901,3445,1896,3470,1871,3487,1854,3500,1840,3530,1808,3543,1793,3557,1779,3561,1776,3561,1769,3555,1766,3513,1766,3503,1766,3493,1762e" filled="t" fillcolor="#50535C" stroked="f">
                <v:path arrowok="t"/>
                <v:fill/>
              </v:shape>
              <v:shape style="position:absolute;left:3363;top:1762;width:198;height:147" coordorigin="3363,1762" coordsize="198,147" path="m3440,1901l3411,1901,3429,1901,3436,1903,3440,1901e" filled="t" fillcolor="#50535C" stroked="f">
                <v:path arrowok="t"/>
                <v:fill/>
              </v:shape>
              <v:shape style="position:absolute;left:3363;top:1762;width:198;height:147" coordorigin="3363,1762" coordsize="198,147" path="m3530,1764l3513,1766,3555,1766,3553,1765,3551,1764,3538,1764,3530,1764e" filled="t" fillcolor="#50535C" stroked="f">
                <v:path arrowok="t"/>
                <v:fill/>
              </v:shape>
              <v:shape style="position:absolute;left:3363;top:1762;width:198;height:147" coordorigin="3363,1762" coordsize="198,147" path="m3548,1763l3538,1764,3551,1764,3548,1763e" filled="t" fillcolor="#50535C" stroked="f">
                <v:path arrowok="t"/>
                <v:fill/>
              </v:shape>
            </v:group>
            <v:group style="position:absolute;left:3509;top:1763;width:199;height:149" coordorigin="3509,1763" coordsize="199,149">
              <v:shape style="position:absolute;left:3509;top:1763;width:199;height:149" coordorigin="3509,1763" coordsize="199,149" path="m3637,1763l3633,1767,3629,1770,3607,1793,3563,1840,3548,1857,3518,1890,3515,1893,3509,1899,3509,1904,3513,1910,3521,1912,3528,1906,3544,1904,3551,1903,3562,1902,3579,1902,3587,1901,3589,1901,3594,1894,3598,1888,3608,1876,3636,1847,3641,1841,3647,1835,3659,1821,3667,1814,3683,1797,3692,1787,3703,1779,3705,1778,3706,1776,3707,1774,3705,1769,3705,1768,3655,1768,3646,1768,3637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589,1901e" filled="t" fillcolor="#50535C" stroked="f">
                <v:path arrowok="t"/>
                <v:fill/>
              </v:shape>
              <v:shape style="position:absolute;left:3509;top:1763;width:199;height:149" coordorigin="3509,1763" coordsize="199,149" path="m3668,1765l3655,1768,3705,1768,3704,1767,3687,1767,3682,1766,3673,1766,3668,1765e" filled="t" fillcolor="#50535C" stroked="f">
                <v:path arrowok="t"/>
                <v:fill/>
              </v:shape>
              <v:shape style="position:absolute;left:3509;top:1763;width:199;height:149" coordorigin="3509,1763" coordsize="199,149" path="m3693,1763l3687,1767,3704,1767,3702,1765,3696,1763,3693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682,1766l3673,1766,3682,1766,3682,1766e" filled="t" fillcolor="#50535C" stroked="f">
                <v:path arrowok="t"/>
                <v:fill/>
              </v:shape>
            </v:group>
            <v:group style="position:absolute;left:4506;top:1763;width:194;height:144" coordorigin="4506,1763" coordsize="194,144">
              <v:shape style="position:absolute;left:4506;top:1763;width:194;height:144" coordorigin="4506,1763" coordsize="194,144" path="m4578,1904l4564,1904,4575,1907,4576,1905,4578,1904e" filled="t" fillcolor="#50535C" stroked="f">
                <v:path arrowok="t"/>
                <v:fill/>
              </v:shape>
              <v:shape style="position:absolute;left:4506;top:1763;width:194;height:144" coordorigin="4506,1763" coordsize="194,144" path="m4552,1905l4525,1905,4528,1906,4535,1906,4539,1907,4552,1905e" filled="t" fillcolor="#50535C" stroked="f">
                <v:path arrowok="t"/>
                <v:fill/>
              </v:shape>
              <v:shape style="position:absolute;left:4506;top:1763;width:194;height:144" coordorigin="4506,1763" coordsize="194,144" path="m4636,1763l4632,1765,4623,1774,4618,1780,4566,1836,4518,1882,4508,1892,4507,1894,4506,1895,4509,1902,4514,1906,4525,1905,4552,1905,4564,1904,4578,1904,4587,1895,4635,1846,4643,1836,4657,1821,4671,1807,4686,1794,4701,1781,4701,1768,4700,1767,4670,1767,4665,1766,4647,1766,4644,1766,4636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82,1763l4670,1767,4700,1767,4698,1764,4685,1764,4682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60,1765l4647,1766,4665,1766,4660,1765e" filled="t" fillcolor="#50535C" stroked="f">
                <v:path arrowok="t"/>
                <v:fill/>
              </v:shape>
            </v:group>
            <v:group style="position:absolute;left:2779;top:1767;width:206;height:144" coordorigin="2779,1767" coordsize="206,144">
              <v:shape style="position:absolute;left:2779;top:1767;width:206;height:144" coordorigin="2779,1767" coordsize="206,144" path="m2912,1767l2908,1769,2902,1772,2894,1783,2888,1788,2860,1817,2847,1832,2840,1842,2832,1851,2820,1859,2819,1861,2813,1867,2810,1870,2799,1882,2791,1890,2779,1904,2780,1909,2792,1911,2798,1911,2812,1909,2821,1907,2837,1904,2845,1904,2874,1904,2879,1899,2883,1894,2889,1886,2900,1873,2916,1855,2929,1841,2973,1790,2977,1786,2985,1777,2984,1772,2927,1772,2920,1771,2917,1769,2914,1767,2913,1767,2912,1767e" filled="t" fillcolor="#50535C" stroked="f">
                <v:path arrowok="t"/>
                <v:fill/>
              </v:shape>
              <v:shape style="position:absolute;left:2779;top:1767;width:206;height:144" coordorigin="2779,1767" coordsize="206,144" path="m2874,1904l2845,1904,2858,1909,2864,1909,2871,1906,2874,1905,2874,1904e" filled="t" fillcolor="#50535C" stroked="f">
                <v:path arrowok="t"/>
                <v:fill/>
              </v:shape>
              <v:shape style="position:absolute;left:2779;top:1767;width:206;height:144" coordorigin="2779,1767" coordsize="206,144" path="m2969,1768l2961,1770,2957,1770,2943,1771,2932,1772,2927,1772,2984,1772,2984,1772,2973,1768,2969,1768e" filled="t" fillcolor="#50535C" stroked="f">
                <v:path arrowok="t"/>
                <v:fill/>
              </v:shape>
              <v:shape style="position:absolute;left:2779;top:1767;width:206;height:144" coordorigin="2779,1767" coordsize="206,144" path="m2914,1767l2913,1767,2914,1767e" filled="t" fillcolor="#50535C" stroked="f">
                <v:path arrowok="t"/>
                <v:fill/>
              </v:shape>
            </v:group>
            <v:group style="position:absolute;left:2929;top:1764;width:203;height:153" coordorigin="2929,1764" coordsize="203,153">
              <v:shape style="position:absolute;left:2929;top:1764;width:203;height:153" coordorigin="2929,1764" coordsize="203,153" path="m3062,1765l3059,1766,3051,1774,3036,1788,3005,1817,3003,1818,2972,1855,2957,1871,2945,1887,2931,1902,2929,1904,2929,1907,2932,1915,2935,1917,2943,1915,2944,1915,2947,1914,2967,1912,2986,1910,2989,1910,3005,1910,3009,1904,3011,1901,3020,1892,3027,1885,3039,1872,3045,1864,3052,1857,3066,1844,3079,1828,3092,1812,3105,1797,3111,1790,3117,1785,3131,1775,3130,1768,3126,1766,3104,1766,3103,1766,3086,1766,3080,1766,3074,1766,3062,1765e" filled="t" fillcolor="#50535C" stroked="f">
                <v:path arrowok="t"/>
                <v:fill/>
              </v:shape>
              <v:shape style="position:absolute;left:2929;top:1764;width:203;height:153" coordorigin="2929,1764" coordsize="203,153" path="m3005,1910l2989,1910,2992,1911,3002,1914,3003,1913,3005,1910e" filled="t" fillcolor="#50535C" stroked="f">
                <v:path arrowok="t"/>
                <v:fill/>
              </v:shape>
              <v:shape style="position:absolute;left:2929;top:1764;width:203;height:153" coordorigin="2929,1764" coordsize="203,153" path="m3118,1764l3110,1766,3104,1766,3126,1766,3120,1764,3118,1764e" filled="t" fillcolor="#50535C" stroked="f">
                <v:path arrowok="t"/>
                <v:fill/>
              </v:shape>
              <v:shape style="position:absolute;left:2929;top:1764;width:203;height:153" coordorigin="2929,1764" coordsize="203,153" path="m3094,1766l3090,1766,3086,1766,3086,1766,3103,1766,3094,1766e" filled="t" fillcolor="#50535C" stroked="f">
                <v:path arrowok="t"/>
                <v:fill/>
              </v:shape>
            </v:group>
            <v:group style="position:absolute;left:3071;top:1764;width:190;height:146" coordorigin="3071,1764" coordsize="190,146">
              <v:shape style="position:absolute;left:3071;top:1764;width:190;height:146" coordorigin="3071,1764" coordsize="190,146" path="m3196,1767l3194,1769,3091,1876,3084,1884,3076,1893,3075,1893,3071,1899,3073,1905,3081,1909,3085,1910,3100,1908,3110,1907,3127,1904,3133,1903,3150,1903,3154,1897,3158,1891,3167,1883,3179,1869,3194,1852,3205,1841,3223,1821,3235,1806,3261,1774,3259,1772,3259,1771,3213,1771,3196,1767e" filled="t" fillcolor="#50535C" stroked="f">
                <v:path arrowok="t"/>
                <v:fill/>
              </v:shape>
              <v:shape style="position:absolute;left:3071;top:1764;width:190;height:146" coordorigin="3071,1764" coordsize="190,146" path="m3150,1903l3133,1903,3144,1908,3147,1907,3150,1903e" filled="t" fillcolor="#50535C" stroked="f">
                <v:path arrowok="t"/>
                <v:fill/>
              </v:shape>
              <v:shape style="position:absolute;left:3071;top:1764;width:190;height:146" coordorigin="3071,1764" coordsize="190,146" path="m3244,1764l3225,1769,3213,1771,3259,1771,3258,1769,3250,1766,3244,1764e" filled="t" fillcolor="#50535C" stroked="f">
                <v:path arrowok="t"/>
                <v:fill/>
              </v:shape>
            </v:group>
            <v:group style="position:absolute;left:2644;top:1768;width:196;height:143" coordorigin="2644,1768" coordsize="196,143">
              <v:shape style="position:absolute;left:2644;top:1768;width:196;height:143" coordorigin="2644,1768" coordsize="196,143" path="m2775,1768l2772,1770,2769,1772,2712,1830,2684,1859,2670,1873,2663,1881,2657,1889,2644,1899,2645,1905,2656,1910,2663,1910,2674,1908,2677,1906,2687,1905,2695,1901,2721,1901,2723,1899,2724,1898,2744,1874,2759,1858,2771,1846,2789,1828,2839,1775,2837,1773,2836,1772,2816,1772,2809,1771,2793,1770,2784,1769,2775,1768e" filled="t" fillcolor="#50535C" stroked="f">
                <v:path arrowok="t"/>
                <v:fill/>
              </v:shape>
              <v:shape style="position:absolute;left:2644;top:1768;width:196;height:143" coordorigin="2644,1768" coordsize="196,143" path="m2721,1901l2695,1901,2710,1910,2716,1906,2721,1901e" filled="t" fillcolor="#50535C" stroked="f">
                <v:path arrowok="t"/>
                <v:fill/>
              </v:shape>
              <v:shape style="position:absolute;left:2644;top:1768;width:196;height:143" coordorigin="2644,1768" coordsize="196,143" path="m2826,1770l2816,1772,2836,1772,2835,1771,2830,1770,2826,1770e" filled="t" fillcolor="#50535C" stroked="f">
                <v:path arrowok="t"/>
                <v:fill/>
              </v:shape>
            </v:group>
            <v:group style="position:absolute;left:7667;top:1761;width:208;height:154" coordorigin="7667,1761" coordsize="208,154">
              <v:shape style="position:absolute;left:7667;top:1761;width:208;height:154" coordorigin="7667,1761" coordsize="208,154" path="m7804,1761l7802,1764,7799,1766,7791,1775,7780,1787,7766,1801,7747,1819,7719,1847,7713,1853,7708,1859,7694,1873,7680,1888,7667,1903,7667,1905,7671,1914,7674,1916,7684,1910,7686,1909,7695,1908,7702,1908,7720,1906,7756,1906,7761,1901,7764,1898,7773,1888,7813,1843,7826,1828,7840,1813,7853,1798,7868,1784,7875,1779,7874,1775,7869,1769,7814,1769,7811,1768,7807,1764,7806,1763,7804,1761e" filled="t" fillcolor="#50535C" stroked="f">
                <v:path arrowok="t"/>
                <v:fill/>
              </v:shape>
              <v:shape style="position:absolute;left:7667;top:1761;width:208;height:154" coordorigin="7667,1761" coordsize="208,154" path="m7756,1906l7720,1906,7732,1907,7749,1909,7754,1908,7756,1906e" filled="t" fillcolor="#50535C" stroked="f">
                <v:path arrowok="t"/>
                <v:fill/>
              </v:shape>
              <v:shape style="position:absolute;left:7667;top:1761;width:208;height:154" coordorigin="7667,1761" coordsize="208,154" path="m7702,1908l7695,1908,7701,1908,7702,1908e" filled="t" fillcolor="#50535C" stroked="f">
                <v:path arrowok="t"/>
                <v:fill/>
              </v:shape>
              <v:shape style="position:absolute;left:7667;top:1761;width:208;height:154" coordorigin="7667,1761" coordsize="208,154" path="m7843,1765l7830,1767,7824,1768,7814,1769,7869,1769,7868,1769,7848,1769,7843,1765e" filled="t" fillcolor="#50535C" stroked="f">
                <v:path arrowok="t"/>
                <v:fill/>
              </v:shape>
              <v:shape style="position:absolute;left:7667;top:1761;width:208;height:154" coordorigin="7667,1761" coordsize="208,154" path="m7858,1766l7848,1769,7868,1769,7866,1766,7862,1766,7858,1766e" filled="t" fillcolor="#50535C" stroked="f">
                <v:path arrowok="t"/>
                <v:fill/>
              </v:shape>
              <v:shape style="position:absolute;left:7667;top:1761;width:208;height:154" coordorigin="7667,1761" coordsize="208,154" path="m7866,1766l7862,1766,7866,1766e" filled="t" fillcolor="#50535C" stroked="f">
                <v:path arrowok="t"/>
                <v:fill/>
              </v:shape>
            </v:group>
            <v:group style="position:absolute;left:8094;top:1759;width:210;height:152" coordorigin="8094,1759" coordsize="210,152">
              <v:shape style="position:absolute;left:8094;top:1759;width:210;height:152" coordorigin="8094,1759" coordsize="210,152" path="m8233,1759l8230,1761,8208,1783,8190,1801,8178,1815,8164,1830,8148,1846,8134,1860,8119,1874,8105,1888,8102,1890,8099,1893,8094,1898,8094,1900,8098,1908,8102,1911,8112,1908,8138,1908,8143,1906,8149,1906,8171,1906,8171,1906,8181,1895,8195,1881,8210,1868,8212,1866,8213,1864,8223,1854,8231,1844,8241,1835,8255,1821,8300,1778,8302,1775,8303,1773,8301,1766,8248,1766,8242,1765,8233,1759e" filled="t" fillcolor="#50535C" stroked="f">
                <v:path arrowok="t"/>
                <v:fill/>
              </v:shape>
              <v:shape style="position:absolute;left:8094;top:1759;width:210;height:152" coordorigin="8094,1759" coordsize="210,152" path="m8138,1908l8112,1908,8117,1909,8127,1910,8133,1910,8138,1908e" filled="t" fillcolor="#50535C" stroked="f">
                <v:path arrowok="t"/>
                <v:fill/>
              </v:shape>
              <v:shape style="position:absolute;left:8094;top:1759;width:210;height:152" coordorigin="8094,1759" coordsize="210,152" path="m8171,1906l8149,1906,8158,1906,8162,1908,8166,1910,8169,1908,8171,1906e" filled="t" fillcolor="#50535C" stroked="f">
                <v:path arrowok="t"/>
                <v:fill/>
              </v:shape>
              <v:shape style="position:absolute;left:8094;top:1759;width:210;height:152" coordorigin="8094,1759" coordsize="210,152" path="m8256,1763l8255,1764,8248,1766,8301,1766,8301,1766,8268,1766,8256,1763e" filled="t" fillcolor="#50535C" stroked="f">
                <v:path arrowok="t"/>
                <v:fill/>
              </v:shape>
              <v:shape style="position:absolute;left:8094;top:1759;width:210;height:152" coordorigin="8094,1759" coordsize="210,152" path="m8299,1761l8278,1762,8268,1766,8301,1766,8300,1762,8299,1761e" filled="t" fillcolor="#50535C" stroked="f">
                <v:path arrowok="t"/>
                <v:fill/>
              </v:shape>
            </v:group>
            <v:group style="position:absolute;left:8240;top:1758;width:211;height:150" coordorigin="8240,1758" coordsize="211,150">
              <v:shape style="position:absolute;left:8240;top:1758;width:211;height:150" coordorigin="8240,1758" coordsize="211,150" path="m8380,1758l8371,1767,8363,1775,8348,1792,8306,1832,8292,1846,8285,1854,8278,1861,8266,1869,8264,1871,8253,1881,8247,1888,8245,1890,8240,1897,8240,1901,8246,1906,8250,1907,8256,1904,8259,1903,8304,1902,8320,1902,8333,1889,8363,1859,8365,1857,8370,1854,8382,1843,8396,1829,8428,1796,8442,1782,8448,1777,8451,1772,8445,1764,8404,1764,8397,1764,8390,1764,8380,1758e" filled="t" fillcolor="#50535C" stroked="f">
                <v:path arrowok="t"/>
                <v:fill/>
              </v:shape>
              <v:shape style="position:absolute;left:8240;top:1758;width:211;height:150" coordorigin="8240,1758" coordsize="211,150" path="m8320,1902l8304,1902,8305,1902,8314,1906,8319,1903,8320,1902e" filled="t" fillcolor="#50535C" stroked="f">
                <v:path arrowok="t"/>
                <v:fill/>
              </v:shape>
              <v:shape style="position:absolute;left:8240;top:1758;width:211;height:150" coordorigin="8240,1758" coordsize="211,150" path="m8432,1760l8421,1763,8404,1764,8445,1764,8439,1761,8432,1760e" filled="t" fillcolor="#50535C" stroked="f">
                <v:path arrowok="t"/>
                <v:fill/>
              </v:shape>
            </v:group>
            <v:group style="position:absolute;left:7954;top:1761;width:200;height:151" coordorigin="7954,1761" coordsize="200,151">
              <v:shape style="position:absolute;left:7954;top:1761;width:200;height:151" coordorigin="7954,1761" coordsize="200,151" path="m8006,1910l7986,1910,7996,1912,8001,1912,8006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7985,1910l7971,1910,7980,1910,7985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8092,1761l8085,1763,8081,1766,8073,1777,8068,1782,8062,1789,8035,1815,8022,1829,8008,1845,7993,1862,7979,1876,7965,1890,7963,1892,7960,1894,7954,1902,7957,1908,7957,1908,7967,1910,7971,1910,7985,1910,7986,1910,8006,1910,8012,1908,8018,1907,8032,1907,8033,1906,8036,1905,8038,1894,8054,1879,8099,1834,8132,1796,8139,1789,8149,1782,8150,1780,8156,1773,8155,1767,8101,1767,8099,1767,8097,1767,8092,1761e" filled="t" fillcolor="#50535C" stroked="f">
                <v:path arrowok="t"/>
                <v:fill/>
              </v:shape>
              <v:shape style="position:absolute;left:7954;top:1761;width:200;height:151" coordorigin="7954,1761" coordsize="200,151" path="m8032,1907l8018,1907,8027,1908,8030,1908,8032,1907e" filled="t" fillcolor="#50535C" stroked="f">
                <v:path arrowok="t"/>
                <v:fill/>
              </v:shape>
              <v:shape style="position:absolute;left:7954;top:1761;width:200;height:151" coordorigin="7954,1761" coordsize="200,151" path="m8140,1761l8113,1764,8101,1767,8155,1767,8153,1762,8140,1761e" filled="t" fillcolor="#50535C" stroked="f">
                <v:path arrowok="t"/>
                <v:fill/>
              </v:shape>
            </v:group>
            <v:group style="position:absolute;left:8387;top:1760;width:204;height:146" coordorigin="8387,1760" coordsize="204,146">
              <v:shape style="position:absolute;left:8387;top:1760;width:204;height:146" coordorigin="8387,1760" coordsize="204,146" path="m8523,1760l8521,1761,8517,1765,8488,1794,8474,1808,8458,1825,8443,1839,8429,1853,8420,1862,8411,1872,8397,1883,8394,1887,8387,1893,8387,1897,8392,1904,8395,1906,8405,1905,8413,1905,8428,1901,8447,1901,8451,1900,8452,1900,8465,1900,8467,1899,8472,1892,8473,1891,8481,1884,8489,1877,8499,1866,8524,1839,8541,1821,8555,1807,8570,1794,8586,1781,8591,1778,8591,1771,8585,1765,8583,1764,8532,1764,8523,1760e" filled="t" fillcolor="#50535C" stroked="f">
                <v:path arrowok="t"/>
                <v:fill/>
              </v:shape>
              <v:shape style="position:absolute;left:8387;top:1760;width:204;height:146" coordorigin="8387,1760" coordsize="204,146" path="m8413,1905l8405,1905,8411,1905,8413,1905e" filled="t" fillcolor="#50535C" stroked="f">
                <v:path arrowok="t"/>
                <v:fill/>
              </v:shape>
              <v:shape style="position:absolute;left:8387;top:1760;width:204;height:146" coordorigin="8387,1760" coordsize="204,146" path="m8447,1901l8428,1901,8440,1904,8447,1901e" filled="t" fillcolor="#50535C" stroked="f">
                <v:path arrowok="t"/>
                <v:fill/>
              </v:shape>
              <v:shape style="position:absolute;left:8387;top:1760;width:204;height:146" coordorigin="8387,1760" coordsize="204,146" path="m8465,1900l8452,1900,8461,1903,8465,1900e" filled="t" fillcolor="#50535C" stroked="f">
                <v:path arrowok="t"/>
                <v:fill/>
              </v:shape>
              <v:shape style="position:absolute;left:8387;top:1760;width:204;height:146" coordorigin="8387,1760" coordsize="204,146" path="m8580,1762l8568,1762,8557,1763,8539,1763,8532,1764,8583,1764,8582,1763,8582,1763,8557,1763,8582,1763,8580,1762e" filled="t" fillcolor="#50535C" stroked="f">
                <v:path arrowok="t"/>
                <v:fill/>
              </v:shape>
            </v:group>
            <v:group style="position:absolute;left:7812;top:1761;width:202;height:151" coordorigin="7812,1761" coordsize="202,151">
              <v:shape style="position:absolute;left:7812;top:1761;width:202;height:151" coordorigin="7812,1761" coordsize="202,151" path="m7947,1761l7947,1761,7937,1769,7935,1772,7930,1777,7877,1835,7865,1847,7846,1867,7815,1896,7814,1899,7812,1904,7813,1907,7820,1909,7823,1912,7827,1908,7829,1906,7831,1905,7872,1902,7879,1902,7884,1902,7896,1901,7899,1899,7907,1888,7911,1883,7938,1854,7952,1840,7967,1823,7981,1809,7995,1795,8011,1782,8012,1781,8013,1780,8014,1776,8015,1774,8014,1769,7964,1769,7959,1769,7947,1761e" filled="t" fillcolor="#50535C" stroked="f">
                <v:path arrowok="t"/>
                <v:fill/>
              </v:shape>
              <v:shape style="position:absolute;left:7812;top:1761;width:202;height:151" coordorigin="7812,1761" coordsize="202,151" path="m7879,1902l7872,1902,7872,1902,7879,1902e" filled="t" fillcolor="#50535C" stroked="f">
                <v:path arrowok="t"/>
                <v:fill/>
              </v:shape>
              <v:shape style="position:absolute;left:7812;top:1761;width:202;height:151" coordorigin="7812,1761" coordsize="202,151" path="m8008,1763l7990,1766,7980,1768,7964,1769,8014,1769,8013,1766,8008,1763e" filled="t" fillcolor="#50535C" stroked="f">
                <v:path arrowok="t"/>
                <v:fill/>
              </v:shape>
            </v:group>
            <v:group style="position:absolute;left:7241;top:1760;width:200;height:149" coordorigin="7241,1760" coordsize="200,149">
              <v:shape style="position:absolute;left:7241;top:1760;width:200;height:149" coordorigin="7241,1760" coordsize="200,149" path="m7370,1762l7367,1763,7363,1767,7362,1769,7317,1817,7305,1830,7288,1848,7253,1884,7246,1890,7241,1900,7248,1908,7257,1909,7276,1903,7286,1900,7324,1900,7327,1892,7329,1890,7377,1842,7406,1809,7420,1794,7434,1780,7440,1775,7440,1770,7436,1766,7384,1766,7370,176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0,1902l7306,1902,7317,1902,7320,190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4,1900l7286,1900,7301,1902,7320,1902,7323,1901,7324,1900e" filled="t" fillcolor="#50535C" stroked="f">
                <v:path arrowok="t"/>
                <v:fill/>
              </v:shape>
              <v:shape style="position:absolute;left:7241;top:1760;width:200;height:149" coordorigin="7241,1760" coordsize="200,149" path="m7427,1760l7409,1762,7384,1766,7436,1766,7431,1762,7427,1760e" filled="t" fillcolor="#50535C" stroked="f">
                <v:path arrowok="t"/>
                <v:fill/>
              </v:shape>
            </v:group>
            <v:group style="position:absolute;left:7386;top:1762;width:198;height:147" coordorigin="7386,1762" coordsize="198,147">
              <v:shape style="position:absolute;left:7386;top:1762;width:198;height:147" coordorigin="7386,1762" coordsize="198,147" path="m7516,1762l7515,1763,7505,1773,7487,1792,7473,1807,7459,1821,7450,1829,7441,1837,7430,1850,7428,1854,7418,1864,7390,1895,7388,1897,7386,1901,7386,1903,7389,1908,7396,1910,7401,1907,7403,1906,7411,1904,7434,1901,7463,1901,7464,1901,7468,1896,7493,1871,7511,1854,7523,1840,7553,1808,7566,1793,7580,1779,7584,1776,7584,1769,7578,1766,7536,1766,7526,1766,7516,1762e" filled="t" fillcolor="#50535C" stroked="f">
                <v:path arrowok="t"/>
                <v:fill/>
              </v:shape>
              <v:shape style="position:absolute;left:7386;top:1762;width:198;height:147" coordorigin="7386,1762" coordsize="198,147" path="m7463,1901l7434,1901,7453,1901,7459,1903,7463,1901e" filled="t" fillcolor="#50535C" stroked="f">
                <v:path arrowok="t"/>
                <v:fill/>
              </v:shape>
              <v:shape style="position:absolute;left:7386;top:1762;width:198;height:147" coordorigin="7386,1762" coordsize="198,147" path="m7554,1764l7536,1766,7578,1766,7576,1765,7574,1764,7561,1764,7554,1764e" filled="t" fillcolor="#50535C" stroked="f">
                <v:path arrowok="t"/>
                <v:fill/>
              </v:shape>
              <v:shape style="position:absolute;left:7386;top:1762;width:198;height:147" coordorigin="7386,1762" coordsize="198,147" path="m7572,1763l7561,1764,7574,1764,7572,1763e" filled="t" fillcolor="#50535C" stroked="f">
                <v:path arrowok="t"/>
                <v:fill/>
              </v:shape>
            </v:group>
            <v:group style="position:absolute;left:7532;top:1763;width:199;height:149" coordorigin="7532,1763" coordsize="199,149">
              <v:shape style="position:absolute;left:7532;top:1763;width:199;height:149" coordorigin="7532,1763" coordsize="199,149" path="m7660,1763l7656,1767,7652,1770,7631,1793,7586,1840,7571,1857,7541,1890,7538,1893,7532,1899,7532,1904,7536,1910,7544,1912,7552,1906,7567,1904,7574,1903,7585,1902,7602,1902,7611,1901,7612,1901,7617,1894,7621,1888,7631,1876,7659,1847,7665,1841,7670,1835,7683,1821,7690,1814,7707,1797,7715,1787,7726,1779,7728,1778,7729,1776,7731,1774,7729,1769,7728,1768,7679,1768,7670,1768,7660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612,1901e" filled="t" fillcolor="#50535C" stroked="f">
                <v:path arrowok="t"/>
                <v:fill/>
              </v:shape>
              <v:shape style="position:absolute;left:7532;top:1763;width:199;height:149" coordorigin="7532,1763" coordsize="199,149" path="m7692,1765l7679,1768,7728,1768,7727,1767,7710,1767,7705,1766,7696,1766,7692,1765e" filled="t" fillcolor="#50535C" stroked="f">
                <v:path arrowok="t"/>
                <v:fill/>
              </v:shape>
              <v:shape style="position:absolute;left:7532;top:1763;width:199;height:149" coordorigin="7532,1763" coordsize="199,149" path="m7716,1763l7710,1767,7727,1767,7726,1765,7719,1763,7716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705,1766l7696,1766,7705,1766,7705,1766e" filled="t" fillcolor="#50535C" stroked="f">
                <v:path arrowok="t"/>
                <v:fill/>
              </v:shape>
            </v:group>
            <v:group style="position:absolute;left:8529;top:1763;width:194;height:144" coordorigin="8529,1763" coordsize="194,144">
              <v:shape style="position:absolute;left:8529;top:1763;width:194;height:144" coordorigin="8529,1763" coordsize="194,144" path="m8602,1904l8587,1904,8598,1907,8600,1905,8602,1904e" filled="t" fillcolor="#50535C" stroked="f">
                <v:path arrowok="t"/>
                <v:fill/>
              </v:shape>
              <v:shape style="position:absolute;left:8529;top:1763;width:194;height:144" coordorigin="8529,1763" coordsize="194,144" path="m8575,1905l8548,1905,8552,1906,8558,1906,8562,1907,8575,1905e" filled="t" fillcolor="#50535C" stroked="f">
                <v:path arrowok="t"/>
                <v:fill/>
              </v:shape>
              <v:shape style="position:absolute;left:8529;top:1763;width:194;height:144" coordorigin="8529,1763" coordsize="194,144" path="m8659,1763l8656,1765,8647,1774,8641,1780,8589,1836,8542,1882,8531,1892,8530,1894,8529,1895,8533,1902,8537,1906,8548,1905,8575,1905,8587,1904,8602,1904,8610,1895,8658,1846,8667,1836,8680,1821,8694,1807,8709,1794,8724,1781,8724,1768,8723,1767,8693,1767,8689,1766,8670,1766,8667,1766,8659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705,1763l8693,1767,8723,1767,8721,1764,8708,1764,8705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683,1765l8670,1766,8689,1766,8683,1765e" filled="t" fillcolor="#50535C" stroked="f">
                <v:path arrowok="t"/>
                <v:fill/>
              </v:shape>
            </v:group>
            <v:group style="position:absolute;left:6802;top:1767;width:206;height:144" coordorigin="6802,1767" coordsize="206,144">
              <v:shape style="position:absolute;left:6802;top:1767;width:206;height:144" coordorigin="6802,1767" coordsize="206,144" path="m6935,1767l6931,1769,6925,1772,6917,1783,6912,1788,6883,1817,6870,1832,6863,1842,6856,1851,6843,1859,6842,1861,6837,1867,6833,1870,6822,1882,6814,1890,6802,1904,6804,1909,6815,1911,6821,1911,6836,1909,6844,1907,6860,1904,6868,1904,6898,1904,6902,1899,6906,1894,6912,1886,6923,1873,6940,1855,6953,1841,6996,1790,7000,1786,7009,1777,7007,1772,6951,1772,6943,1771,6941,1769,6937,1767,6936,1767,6935,1767e" filled="t" fillcolor="#50535C" stroked="f">
                <v:path arrowok="t"/>
                <v:fill/>
              </v:shape>
              <v:shape style="position:absolute;left:6802;top:1767;width:206;height:144" coordorigin="6802,1767" coordsize="206,144" path="m6898,1904l6868,1904,6881,1909,6887,1909,6895,1906,6897,1905,6898,1904e" filled="t" fillcolor="#50535C" stroked="f">
                <v:path arrowok="t"/>
                <v:fill/>
              </v:shape>
              <v:shape style="position:absolute;left:6802;top:1767;width:206;height:144" coordorigin="6802,1767" coordsize="206,144" path="m6992,1768l6984,1770,6981,1770,6966,1771,6956,1772,6951,1772,7007,1772,7007,1772,6996,1768,6992,1768e" filled="t" fillcolor="#50535C" stroked="f">
                <v:path arrowok="t"/>
                <v:fill/>
              </v:shape>
              <v:shape style="position:absolute;left:6802;top:1767;width:206;height:144" coordorigin="6802,1767" coordsize="206,144" path="m6937,1767l6936,1767,6937,1767e" filled="t" fillcolor="#50535C" stroked="f">
                <v:path arrowok="t"/>
                <v:fill/>
              </v:shape>
            </v:group>
            <v:group style="position:absolute;left:6952;top:1764;width:203;height:153" coordorigin="6952,1764" coordsize="203,153">
              <v:shape style="position:absolute;left:6952;top:1764;width:203;height:153" coordorigin="6952,1764" coordsize="203,153" path="m7086,1765l7082,1766,7074,1774,7059,1788,7028,1817,7027,1818,6995,1855,6980,1871,6968,1887,6955,1902,6952,1904,6952,1907,6955,1915,6959,1917,6966,1915,6968,1915,6970,1914,6990,1912,7010,1910,7012,1910,7028,1910,7032,1904,7035,1901,7043,1892,7050,1885,7062,1872,7068,1864,7076,1857,7089,1844,7103,1828,7115,1812,7128,1797,7134,1790,7141,1785,7155,1775,7153,1768,7149,1766,7127,1766,7126,1766,7109,1766,7103,1766,7097,1766,7086,1765e" filled="t" fillcolor="#50535C" stroked="f">
                <v:path arrowok="t"/>
                <v:fill/>
              </v:shape>
              <v:shape style="position:absolute;left:6952;top:1764;width:203;height:153" coordorigin="6952,1764" coordsize="203,153" path="m7028,1910l7012,1910,7015,1911,7025,1914,7026,1913,7028,1910e" filled="t" fillcolor="#50535C" stroked="f">
                <v:path arrowok="t"/>
                <v:fill/>
              </v:shape>
              <v:shape style="position:absolute;left:6952;top:1764;width:203;height:153" coordorigin="6952,1764" coordsize="203,153" path="m7141,1764l7133,1766,7127,1766,7149,1766,7144,1764,7141,1764e" filled="t" fillcolor="#50535C" stroked="f">
                <v:path arrowok="t"/>
                <v:fill/>
              </v:shape>
              <v:shape style="position:absolute;left:6952;top:1764;width:203;height:153" coordorigin="6952,1764" coordsize="203,153" path="m7117,1766l7113,1766,7109,1766,7109,1766,7126,1766,7117,1766e" filled="t" fillcolor="#50535C" stroked="f">
                <v:path arrowok="t"/>
                <v:fill/>
              </v:shape>
            </v:group>
            <v:group style="position:absolute;left:7094;top:1764;width:190;height:146" coordorigin="7094,1764" coordsize="190,146">
              <v:shape style="position:absolute;left:7094;top:1764;width:190;height:146" coordorigin="7094,1764" coordsize="190,146" path="m7220,1767l7217,1769,7115,1876,7107,1884,7099,1893,7098,1893,7094,1899,7096,1905,7105,1909,7108,1910,7123,1908,7133,1907,7150,1904,7156,1903,7173,1903,7178,1897,7181,1891,7190,1883,7202,1869,7217,1852,7229,1841,7246,1821,7258,1806,7284,1774,7282,1772,7282,1771,7236,1771,7220,1767e" filled="t" fillcolor="#50535C" stroked="f">
                <v:path arrowok="t"/>
                <v:fill/>
              </v:shape>
              <v:shape style="position:absolute;left:7094;top:1764;width:190;height:146" coordorigin="7094,1764" coordsize="190,146" path="m7173,1903l7156,1903,7167,1908,7171,1907,7173,1903e" filled="t" fillcolor="#50535C" stroked="f">
                <v:path arrowok="t"/>
                <v:fill/>
              </v:shape>
              <v:shape style="position:absolute;left:7094;top:1764;width:190;height:146" coordorigin="7094,1764" coordsize="190,146" path="m7267,1764l7248,1769,7236,1771,7282,1771,7281,1769,7273,1766,7267,1764e" filled="t" fillcolor="#50535C" stroked="f">
                <v:path arrowok="t"/>
                <v:fill/>
              </v:shape>
            </v:group>
            <v:group style="position:absolute;left:6667;top:1768;width:196;height:143" coordorigin="6667,1768" coordsize="196,143">
              <v:shape style="position:absolute;left:6667;top:1768;width:196;height:143" coordorigin="6667,1768" coordsize="196,143" path="m6798,1768l6795,1770,6792,1772,6735,1830,6707,1859,6693,1873,6686,1881,6680,1889,6667,1899,6668,1905,6680,1910,6686,1910,6697,1908,6700,1906,6711,1905,6718,1901,6744,1901,6747,1899,6748,1898,6767,1874,6782,1858,6795,1846,6812,1828,6862,1775,6860,1773,6859,1772,6839,1772,6833,1771,6817,1770,6808,1769,6798,1768e" filled="t" fillcolor="#50535C" stroked="f">
                <v:path arrowok="t"/>
                <v:fill/>
              </v:shape>
              <v:shape style="position:absolute;left:6667;top:1768;width:196;height:143" coordorigin="6667,1768" coordsize="196,143" path="m6744,1901l6718,1901,6734,1910,6739,1906,6744,1901e" filled="t" fillcolor="#50535C" stroked="f">
                <v:path arrowok="t"/>
                <v:fill/>
              </v:shape>
              <v:shape style="position:absolute;left:6667;top:1768;width:196;height:143" coordorigin="6667,1768" coordsize="196,143" path="m6850,1770l6839,1772,6859,1772,6859,1771,6853,1770,6850,1770e" filled="t" fillcolor="#50535C" stroked="f">
                <v:path arrowok="t"/>
                <v:fill/>
              </v:shape>
            </v:group>
            <v:group style="position:absolute;left:9679;top:1761;width:208;height:154" coordorigin="9679,1761" coordsize="208,154">
              <v:shape style="position:absolute;left:9679;top:1761;width:208;height:154" coordorigin="9679,1761" coordsize="208,154" path="m9816,1761l9814,1764,9811,1766,9803,1775,9792,1787,9778,1801,9759,1819,9731,1847,9725,1853,9720,1859,9706,1873,9692,1888,9679,1903,9679,1905,9683,1914,9686,1916,9696,1910,9698,1909,9707,1908,9714,1908,9732,1906,9768,1906,9773,1901,9776,1898,9785,1888,9825,1843,9838,1828,9852,1813,9865,1798,9880,1784,9887,1779,9886,1775,9881,1769,9826,1769,9823,1768,9819,1764,9818,1763,9816,1761e" filled="t" fillcolor="#50535C" stroked="f">
                <v:path arrowok="t"/>
                <v:fill/>
              </v:shape>
              <v:shape style="position:absolute;left:9679;top:1761;width:208;height:154" coordorigin="9679,1761" coordsize="208,154" path="m9768,1906l9732,1906,9744,1907,9761,1909,9766,1908,9768,1906e" filled="t" fillcolor="#50535C" stroked="f">
                <v:path arrowok="t"/>
                <v:fill/>
              </v:shape>
              <v:shape style="position:absolute;left:9679;top:1761;width:208;height:154" coordorigin="9679,1761" coordsize="208,154" path="m9714,1908l9707,1908,9713,1908,9714,1908e" filled="t" fillcolor="#50535C" stroked="f">
                <v:path arrowok="t"/>
                <v:fill/>
              </v:shape>
              <v:shape style="position:absolute;left:9679;top:1761;width:208;height:154" coordorigin="9679,1761" coordsize="208,154" path="m9855,1765l9842,1767,9836,1768,9826,1769,9881,1769,9880,1769,9860,1769,9855,1765e" filled="t" fillcolor="#50535C" stroked="f">
                <v:path arrowok="t"/>
                <v:fill/>
              </v:shape>
              <v:shape style="position:absolute;left:9679;top:1761;width:208;height:154" coordorigin="9679,1761" coordsize="208,154" path="m9870,1766l9860,1769,9880,1769,9878,1766,9874,1766,9870,1766e" filled="t" fillcolor="#50535C" stroked="f">
                <v:path arrowok="t"/>
                <v:fill/>
              </v:shape>
              <v:shape style="position:absolute;left:9679;top:1761;width:208;height:154" coordorigin="9679,1761" coordsize="208,154" path="m9878,1766l9874,1766,9878,1766e" filled="t" fillcolor="#50535C" stroked="f">
                <v:path arrowok="t"/>
                <v:fill/>
              </v:shape>
            </v:group>
            <v:group style="position:absolute;left:10106;top:1759;width:210;height:152" coordorigin="10106,1759" coordsize="210,152">
              <v:shape style="position:absolute;left:10106;top:1759;width:210;height:152" coordorigin="10106,1759" coordsize="210,152" path="m10245,1759l10242,1761,10220,1783,10203,1801,10190,1815,10176,1830,10160,1846,10146,1860,10131,1874,10117,1888,10114,1890,10111,1893,10106,1898,10106,1900,10110,1908,10114,1911,10124,1908,10150,1908,10155,1906,10161,1906,10183,1906,10183,1906,10193,1895,10207,1881,10222,1868,10224,1866,10226,1864,10235,1854,10243,1844,10253,1835,10267,1821,10312,1778,10314,1775,10316,1773,10314,1766,10260,1766,10254,1765,10245,1759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50,1908l10124,1908,10129,1909,10139,1910,10145,1910,10150,1908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83,1906l10161,1906,10170,1906,10174,1908,10179,1910,10181,1908,10183,1906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268,1763l10267,1764,10260,1766,10314,1766,10313,1766,10280,1766,10268,1763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311,1761l10290,1762,10280,1766,10313,1766,10312,1762,10311,1761e" filled="t" fillcolor="#50535C" stroked="f">
                <v:path arrowok="t"/>
                <v:fill/>
              </v:shape>
            </v:group>
            <v:group style="position:absolute;left:10252;top:1758;width:211;height:150" coordorigin="10252,1758" coordsize="211,150">
              <v:shape style="position:absolute;left:10252;top:1758;width:211;height:150" coordorigin="10252,1758" coordsize="211,150" path="m10393,1758l10384,1767,10375,1775,10360,1792,10318,1832,10304,1846,10297,1854,10290,1861,10278,1869,10276,1871,10266,1881,10259,1888,10257,1890,10252,1897,10252,1901,10258,1906,10262,1907,10268,1904,10271,1903,10316,1902,10332,1902,10345,1889,10375,1859,10377,1857,10382,1854,10394,1843,10408,1829,10440,1796,10454,1782,10460,1777,10463,1772,10457,1764,10416,1764,10409,1764,10402,1764,10393,1758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332,1902l10316,1902,10317,1902,10326,1906,10331,1903,10332,1902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444,1760l10433,1763,10416,1764,10457,1764,10451,1761,10444,1760e" filled="t" fillcolor="#50535C" stroked="f">
                <v:path arrowok="t"/>
                <v:fill/>
              </v:shape>
            </v:group>
            <v:group style="position:absolute;left:9966;top:1761;width:200;height:151" coordorigin="9966,1761" coordsize="200,151">
              <v:shape style="position:absolute;left:9966;top:1761;width:200;height:151" coordorigin="9966,1761" coordsize="200,151" path="m10018,1910l9998,1910,10008,1912,10013,1912,10018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9997,1910l9983,1910,9992,1910,9997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10104,1761l10097,1763,10093,1766,10085,1777,10080,1782,10074,1789,10048,1815,10034,1829,10020,1845,10005,1862,9991,1876,9977,1890,9975,1892,9972,1894,9966,1902,9969,1908,9969,1908,9979,1910,9983,1910,9997,1910,9998,1910,10018,1910,10024,1908,10031,1907,10044,1907,10045,1906,10048,1905,10050,1894,10066,1879,10111,1834,10144,1796,10151,1789,10161,1782,10162,1780,10168,1773,10167,1767,10113,1767,10111,1767,10109,1767,10104,1761e" filled="t" fillcolor="#50535C" stroked="f">
                <v:path arrowok="t"/>
                <v:fill/>
              </v:shape>
              <v:shape style="position:absolute;left:9966;top:1761;width:200;height:151" coordorigin="9966,1761" coordsize="200,151" path="m10044,1907l10031,1907,10039,1908,10042,1908,10044,1907e" filled="t" fillcolor="#50535C" stroked="f">
                <v:path arrowok="t"/>
                <v:fill/>
              </v:shape>
              <v:shape style="position:absolute;left:9966;top:1761;width:200;height:151" coordorigin="9966,1761" coordsize="200,151" path="m10153,1761l10125,1764,10113,1767,10167,1767,10165,1762,10153,1761e" filled="t" fillcolor="#50535C" stroked="f">
                <v:path arrowok="t"/>
                <v:fill/>
              </v:shape>
            </v:group>
            <v:group style="position:absolute;left:10399;top:1760;width:204;height:146" coordorigin="10399,1760" coordsize="204,146">
              <v:shape style="position:absolute;left:10399;top:1760;width:204;height:146" coordorigin="10399,1760" coordsize="204,146" path="m10535,1760l10533,1761,10529,1765,10500,1794,10486,1808,10470,1825,10455,1839,10441,1853,10432,1862,10423,1872,10409,1883,10406,1887,10399,1893,10399,1897,10404,1904,10407,1906,10417,1905,10425,1905,10440,1901,10459,1901,10463,1900,10464,1900,10477,1900,10479,1899,10484,1892,10485,1891,10493,1884,10501,1877,10511,1866,10536,1839,10553,1821,10567,1807,10582,1794,10598,1781,10603,1778,10603,1771,10597,1765,10595,1764,10544,1764,10535,176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25,1905l10417,1905,10423,1905,10425,1905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59,1901l10440,1901,10452,1904,10459,1901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77,1900l10464,1900,10473,1903,10477,190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592,1762l10580,1762,10569,1763,10551,1763,10544,1764,10595,1764,10594,1763,10594,1763,10569,1763,10594,1763,10592,1762e" filled="t" fillcolor="#50535C" stroked="f">
                <v:path arrowok="t"/>
                <v:fill/>
              </v:shape>
            </v:group>
            <v:group style="position:absolute;left:9825;top:1761;width:202;height:151" coordorigin="9825,1761" coordsize="202,151">
              <v:shape style="position:absolute;left:9825;top:1761;width:202;height:151" coordorigin="9825,1761" coordsize="202,151" path="m9959,1761l9959,1761,9949,1769,9947,1772,9943,1777,9889,1835,9877,1847,9858,1867,9827,1896,9826,1899,9825,1904,9825,1907,9832,1909,9835,1912,9839,1908,9841,1906,9843,1905,9884,1902,9891,1902,9896,1902,9908,1901,9912,1899,9919,1888,9923,1883,9950,1854,9964,1840,9980,1823,9993,1809,10007,1795,10023,1782,10024,1781,10025,1780,10026,1776,10027,1774,10026,1769,9976,1769,9971,1769,9959,1761e" filled="t" fillcolor="#50535C" stroked="f">
                <v:path arrowok="t"/>
                <v:fill/>
              </v:shape>
              <v:shape style="position:absolute;left:9825;top:1761;width:202;height:151" coordorigin="9825,1761" coordsize="202,151" path="m9891,1902l9884,1902,9884,1902,9891,1902e" filled="t" fillcolor="#50535C" stroked="f">
                <v:path arrowok="t"/>
                <v:fill/>
              </v:shape>
              <v:shape style="position:absolute;left:9825;top:1761;width:202;height:151" coordorigin="9825,1761" coordsize="202,151" path="m10020,1763l10003,1766,9992,1768,9976,1769,10026,1769,10025,1766,10020,1763e" filled="t" fillcolor="#50535C" stroked="f">
                <v:path arrowok="t"/>
                <v:fill/>
              </v:shape>
            </v:group>
            <v:group style="position:absolute;left:9253;top:1760;width:200;height:149" coordorigin="9253,1760" coordsize="200,149">
              <v:shape style="position:absolute;left:9253;top:1760;width:200;height:149" coordorigin="9253,1760" coordsize="200,149" path="m9382,1762l9379,1763,9375,1767,9374,1769,9329,1817,9317,1830,9300,1848,9266,1884,9258,1890,9253,1900,9260,1908,9269,1909,9288,1903,9298,1900,9336,1900,9340,1892,9342,1890,9389,1842,9418,1809,9432,1794,9446,1780,9452,1775,9452,1770,9448,1766,9396,1766,9382,176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3,1902l9318,1902,9329,1902,9333,190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6,1900l9298,1900,9313,1902,9333,1902,9335,1901,9336,1900e" filled="t" fillcolor="#50535C" stroked="f">
                <v:path arrowok="t"/>
                <v:fill/>
              </v:shape>
              <v:shape style="position:absolute;left:9253;top:1760;width:200;height:149" coordorigin="9253,1760" coordsize="200,149" path="m9439,1760l9421,1762,9396,1766,9448,1766,9443,1762,9439,1760e" filled="t" fillcolor="#50535C" stroked="f">
                <v:path arrowok="t"/>
                <v:fill/>
              </v:shape>
            </v:group>
            <v:group style="position:absolute;left:9398;top:1762;width:198;height:147" coordorigin="9398,1762" coordsize="198,147">
              <v:shape style="position:absolute;left:9398;top:1762;width:198;height:147" coordorigin="9398,1762" coordsize="198,147" path="m9528,1762l9527,1763,9517,1773,9499,1792,9485,1807,9471,1821,9462,1829,9453,1837,9442,1850,9440,1854,9430,1864,9402,1895,9400,1897,9398,1901,9398,1903,9401,1908,9408,1910,9414,1907,9415,1906,9423,1904,9446,1901,9475,1901,9476,1901,9480,1896,9505,1871,9523,1854,9535,1840,9565,1808,9578,1793,9593,1779,9596,1776,9596,1769,9590,1766,9548,1766,9538,1766,9528,1762e" filled="t" fillcolor="#50535C" stroked="f">
                <v:path arrowok="t"/>
                <v:fill/>
              </v:shape>
              <v:shape style="position:absolute;left:9398;top:1762;width:198;height:147" coordorigin="9398,1762" coordsize="198,147" path="m9475,1901l9446,1901,9465,1901,9471,1903,9475,1901e" filled="t" fillcolor="#50535C" stroked="f">
                <v:path arrowok="t"/>
                <v:fill/>
              </v:shape>
              <v:shape style="position:absolute;left:9398;top:1762;width:198;height:147" coordorigin="9398,1762" coordsize="198,147" path="m9566,1764l9548,1766,9590,1766,9588,1765,9586,1764,9573,1764,9566,1764e" filled="t" fillcolor="#50535C" stroked="f">
                <v:path arrowok="t"/>
                <v:fill/>
              </v:shape>
              <v:shape style="position:absolute;left:9398;top:1762;width:198;height:147" coordorigin="9398,1762" coordsize="198,147" path="m9584,1763l9573,1764,9586,1764,9584,1763e" filled="t" fillcolor="#50535C" stroked="f">
                <v:path arrowok="t"/>
                <v:fill/>
              </v:shape>
            </v:group>
            <v:group style="position:absolute;left:9544;top:1763;width:199;height:149" coordorigin="9544,1763" coordsize="199,149">
              <v:shape style="position:absolute;left:9544;top:1763;width:199;height:149" coordorigin="9544,1763" coordsize="199,149" path="m9672,1763l9668,1767,9664,1770,9643,1793,9598,1840,9583,1857,9553,1890,9550,1893,9545,1899,9544,1904,9548,1910,9556,1912,9564,1906,9579,1904,9586,1903,9597,1902,9614,1902,9623,1901,9624,1901,9629,1894,9633,1888,9643,1876,9671,1847,9677,1841,9682,1835,9695,1821,9702,1814,9719,1797,9727,1787,9738,1779,9740,1778,9741,1776,9743,1774,9741,1769,9740,1768,9691,1768,9682,1768,9672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624,1901e" filled="t" fillcolor="#50535C" stroked="f">
                <v:path arrowok="t"/>
                <v:fill/>
              </v:shape>
              <v:shape style="position:absolute;left:9544;top:1763;width:199;height:149" coordorigin="9544,1763" coordsize="199,149" path="m9704,1765l9691,1768,9740,1768,9739,1767,9722,1767,9717,1766,9708,1766,9704,1765e" filled="t" fillcolor="#50535C" stroked="f">
                <v:path arrowok="t"/>
                <v:fill/>
              </v:shape>
              <v:shape style="position:absolute;left:9544;top:1763;width:199;height:149" coordorigin="9544,1763" coordsize="199,149" path="m9728,1763l9722,1767,9739,1767,9738,1765,9731,1763,9728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717,1766l9708,1766,9717,1766,9717,1766e" filled="t" fillcolor="#50535C" stroked="f">
                <v:path arrowok="t"/>
                <v:fill/>
              </v:shape>
            </v:group>
            <v:group style="position:absolute;left:10541;top:1763;width:194;height:144" coordorigin="10541,1763" coordsize="194,144">
              <v:shape style="position:absolute;left:10541;top:1763;width:194;height:144" coordorigin="10541,1763" coordsize="194,144" path="m10614,1904l10599,1904,10610,1907,10612,1905,10614,1904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587,1905l10560,1905,10564,1906,10570,1906,10574,1907,10587,1905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71,1763l10668,1765,10659,1774,10653,1780,10601,1836,10554,1882,10543,1892,10542,1894,10541,1895,10545,1902,10550,1906,10560,1905,10587,1905,10599,1904,10614,1904,10622,1895,10670,1846,10679,1836,10692,1821,10706,1807,10721,1794,10737,1781,10736,1768,10735,1767,10705,1767,10701,1766,10682,1766,10679,1766,10671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717,1763l10705,1767,10735,1767,10733,1764,10720,1764,10717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95,1765l10682,1766,10701,1766,10695,1765e" filled="t" fillcolor="#50535C" stroked="f">
                <v:path arrowok="t"/>
                <v:fill/>
              </v:shape>
            </v:group>
            <v:group style="position:absolute;left:8814;top:1767;width:206;height:144" coordorigin="8814,1767" coordsize="206,144">
              <v:shape style="position:absolute;left:8814;top:1767;width:206;height:144" coordorigin="8814,1767" coordsize="206,144" path="m8947,1767l8943,1769,8937,1772,8929,1783,8924,1788,8895,1817,8882,1832,8875,1842,8868,1851,8856,1859,8854,1861,8849,1867,8845,1870,8834,1882,8826,1890,8814,1904,8816,1909,8827,1911,8834,1911,8848,1909,8856,1907,8872,1904,8880,1904,8910,1904,8914,1899,8918,1894,8924,1886,8935,1873,8952,1855,8965,1841,9008,1790,9012,1786,9021,1777,9020,1772,8963,1772,8955,1771,8953,1769,8949,1767,8948,1767,8947,1767e" filled="t" fillcolor="#50535C" stroked="f">
                <v:path arrowok="t"/>
                <v:fill/>
              </v:shape>
              <v:shape style="position:absolute;left:8814;top:1767;width:206;height:144" coordorigin="8814,1767" coordsize="206,144" path="m8910,1904l8880,1904,8893,1909,8899,1909,8907,1906,8909,1905,8910,1904e" filled="t" fillcolor="#50535C" stroked="f">
                <v:path arrowok="t"/>
                <v:fill/>
              </v:shape>
              <v:shape style="position:absolute;left:8814;top:1767;width:206;height:144" coordorigin="8814,1767" coordsize="206,144" path="m9004,1768l8996,1770,8993,1770,8978,1771,8968,1772,8963,1772,9020,1772,9019,1772,9008,1768,9004,1768e" filled="t" fillcolor="#50535C" stroked="f">
                <v:path arrowok="t"/>
                <v:fill/>
              </v:shape>
              <v:shape style="position:absolute;left:8814;top:1767;width:206;height:144" coordorigin="8814,1767" coordsize="206,144" path="m8949,1767l8948,1767,8949,1767e" filled="t" fillcolor="#50535C" stroked="f">
                <v:path arrowok="t"/>
                <v:fill/>
              </v:shape>
            </v:group>
            <v:group style="position:absolute;left:8964;top:1764;width:203;height:153" coordorigin="8964,1764" coordsize="203,153">
              <v:shape style="position:absolute;left:8964;top:1764;width:203;height:153" coordorigin="8964,1764" coordsize="203,153" path="m9098,1765l9094,1766,9086,1774,9071,1788,9040,1817,9039,1818,9007,1855,8992,1871,8980,1887,8967,1902,8964,1904,8964,1907,8967,1915,8971,1917,8978,1915,8980,1915,8982,1914,9002,1912,9022,1910,9024,1910,9040,1910,9044,1904,9047,1901,9055,1892,9062,1885,9075,1872,9080,1864,9088,1857,9101,1844,9115,1828,9127,1812,9140,1797,9146,1790,9153,1785,9167,1775,9166,1768,9161,1766,9139,1766,9138,1766,9121,1766,9115,1766,9109,1766,9098,1765e" filled="t" fillcolor="#50535C" stroked="f">
                <v:path arrowok="t"/>
                <v:fill/>
              </v:shape>
              <v:shape style="position:absolute;left:8964;top:1764;width:203;height:153" coordorigin="8964,1764" coordsize="203,153" path="m9040,1910l9024,1910,9027,1911,9037,1914,9038,1913,9040,1910e" filled="t" fillcolor="#50535C" stroked="f">
                <v:path arrowok="t"/>
                <v:fill/>
              </v:shape>
              <v:shape style="position:absolute;left:8964;top:1764;width:203;height:153" coordorigin="8964,1764" coordsize="203,153" path="m9153,1764l9145,1766,9139,1766,9161,1766,9156,1764,9153,1764e" filled="t" fillcolor="#50535C" stroked="f">
                <v:path arrowok="t"/>
                <v:fill/>
              </v:shape>
              <v:shape style="position:absolute;left:8964;top:1764;width:203;height:153" coordorigin="8964,1764" coordsize="203,153" path="m9129,1766l9125,1766,9121,1766,9121,1766,9138,1766,9129,1766e" filled="t" fillcolor="#50535C" stroked="f">
                <v:path arrowok="t"/>
                <v:fill/>
              </v:shape>
            </v:group>
            <v:group style="position:absolute;left:9106;top:1764;width:190;height:146" coordorigin="9106,1764" coordsize="190,146">
              <v:shape style="position:absolute;left:9106;top:1764;width:190;height:146" coordorigin="9106,1764" coordsize="190,146" path="m9232,1767l9229,1769,9127,1876,9119,1884,9111,1893,9110,1893,9106,1899,9108,1905,9117,1909,9121,1910,9135,1908,9145,1907,9162,1904,9168,1903,9185,1903,9190,1897,9193,1891,9202,1883,9215,1869,9229,1852,9241,1841,9258,1821,9270,1806,9296,1774,9294,1772,9294,1771,9248,1771,9232,1767e" filled="t" fillcolor="#50535C" stroked="f">
                <v:path arrowok="t"/>
                <v:fill/>
              </v:shape>
              <v:shape style="position:absolute;left:9106;top:1764;width:190;height:146" coordorigin="9106,1764" coordsize="190,146" path="m9185,1903l9168,1903,9179,1908,9183,1907,9185,1903e" filled="t" fillcolor="#50535C" stroked="f">
                <v:path arrowok="t"/>
                <v:fill/>
              </v:shape>
              <v:shape style="position:absolute;left:9106;top:1764;width:190;height:146" coordorigin="9106,1764" coordsize="190,146" path="m9279,1764l9260,1769,9248,1771,9294,1771,9293,1769,9285,1766,9279,1764e" filled="t" fillcolor="#50535C" stroked="f">
                <v:path arrowok="t"/>
                <v:fill/>
              </v:shape>
            </v:group>
            <v:group style="position:absolute;left:8679;top:1768;width:196;height:143" coordorigin="8679,1768" coordsize="196,143">
              <v:shape style="position:absolute;left:8679;top:1768;width:196;height:143" coordorigin="8679,1768" coordsize="196,143" path="m8810,1768l8807,1770,8805,1772,8747,1830,8719,1859,8705,1873,8698,1881,8692,1889,8679,1899,8680,1905,8692,1910,8699,1910,8709,1908,8712,1906,8723,1905,8730,1901,8756,1901,8759,1899,8760,1898,8779,1874,8794,1858,8807,1846,8825,1828,8875,1775,8872,1773,8871,1772,8851,1772,8845,1771,8829,1770,8820,1769,8810,1768e" filled="t" fillcolor="#50535C" stroked="f">
                <v:path arrowok="t"/>
                <v:fill/>
              </v:shape>
              <v:shape style="position:absolute;left:8679;top:1768;width:196;height:143" coordorigin="8679,1768" coordsize="196,143" path="m8756,1901l8730,1901,8746,1910,8751,1906,8756,1901e" filled="t" fillcolor="#50535C" stroked="f">
                <v:path arrowok="t"/>
                <v:fill/>
              </v:shape>
              <v:shape style="position:absolute;left:8679;top:1768;width:196;height:143" coordorigin="8679,1768" coordsize="196,143" path="m8862,1770l8851,1772,8871,1772,8871,1771,8865,1770,8862,1770e" filled="t" fillcolor="#50535C" stroked="f">
                <v:path arrowok="t"/>
                <v:fill/>
              </v:shape>
            </v:group>
            <v:group style="position:absolute;left:10700;top:1757;width:211;height:150" coordorigin="10700,1757" coordsize="211,150">
              <v:shape style="position:absolute;left:10700;top:1757;width:211;height:150" coordorigin="10700,1757" coordsize="211,150" path="m10840,1757l10831,1766,10823,1774,10808,1791,10766,1832,10752,1846,10745,1853,10737,1861,10726,1868,10724,1871,10713,1881,10707,1887,10704,1890,10700,1896,10700,1901,10705,1906,10709,1907,10716,1903,10719,1903,10764,1902,10780,1902,10793,1889,10823,1859,10825,1857,10830,1853,10842,1842,10856,1828,10888,1796,10902,1782,10908,1777,10911,1771,10905,1763,10864,1763,10857,1763,10849,1763,10840,1757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780,1902l10764,1902,10765,1902,10774,1906,10779,1902,10780,1902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892,1759l10881,1763,10864,1763,10905,1763,10898,1760,10892,1759e" filled="t" fillcolor="#50535C" stroked="f">
                <v:path arrowok="t"/>
                <v:fill/>
              </v:shape>
            </v:group>
            <v:group style="position:absolute;left:10847;top:1759;width:204;height:146" coordorigin="10847,1759" coordsize="204,146">
              <v:shape style="position:absolute;left:10847;top:1759;width:204;height:146" coordorigin="10847,1759" coordsize="204,146" path="m10983,1759l10981,1760,10977,1764,10948,1793,10934,1808,10918,1824,10903,1838,10889,1852,10880,1862,10871,1872,10857,1883,10854,1886,10847,1893,10847,1897,10852,1903,10855,1905,10865,1904,10872,1904,10888,1901,10907,1901,10911,1900,10912,1900,10925,1900,10927,1899,10932,1891,10933,1891,10941,1883,10949,1876,10959,1865,10984,1839,11001,1821,11015,1807,11030,1793,11046,1781,11051,1777,11051,1771,11044,1765,11043,1764,10992,1764,10983,1759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872,1904l10865,1904,10871,1905,10872,1904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07,1901l10888,1901,10900,1903,10907,1901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25,1900l10912,1900,10921,1902,10925,1900e" filled="t" fillcolor="#50535C" stroked="f">
                <v:path arrowok="t"/>
                <v:fill/>
              </v:shape>
              <v:shape style="position:absolute;left:10847;top:1759;width:204;height:146" coordorigin="10847,1759" coordsize="204,146" path="m11040,1761l11028,1762,11017,1763,10999,1763,10992,1764,11043,1764,11042,1763,11042,1763,11017,1763,11042,1763,11040,1761e" filled="t" fillcolor="#50535C" stroked="f">
                <v:path arrowok="t"/>
                <v:fill/>
              </v:shape>
            </v:group>
            <v:group style="position:absolute;left:10989;top:1762;width:194;height:144" coordorigin="10989,1762" coordsize="194,144">
              <v:shape style="position:absolute;left:10989;top:1762;width:194;height:144" coordorigin="10989,1762" coordsize="194,144" path="m11062,1904l11047,1904,11058,1907,11060,1905,11062,1904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035,1905l11008,1905,11012,1906,11018,1906,11022,1906,11035,1905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19,1762l11116,1764,11107,1774,11101,1780,11049,1836,11002,1882,10991,1892,10990,1893,10989,1895,10992,1902,10997,1905,11008,1905,11035,1905,11047,1904,11062,1904,11070,1894,11118,1846,11127,1836,11140,1821,11154,1807,11169,1793,11184,1780,11184,1768,11183,1766,11153,1766,11148,1765,11130,1765,11127,1765,11119,1762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65,1763l11153,1766,11183,1766,11181,1764,11168,1763,11165,1763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43,1764l11130,1765,11148,1765,11143,1764e" filled="t" fillcolor="#50535C" stroked="f">
                <v:path arrowok="t"/>
                <v:fill/>
              </v:shape>
            </v:group>
            <v:group style="position:absolute;left:11111;top:1759;width:162;height:154" coordorigin="11111,1759" coordsize="162,154">
              <v:shape style="position:absolute;left:11111;top:1759;width:162;height:154" coordorigin="11111,1759" coordsize="162,154" path="m11263,1759l11204,1807,11181,1832,11173,1839,11158,1853,11144,1867,11127,1886,11122,1890,11114,1897,11111,1899,11111,1903,11111,1904,11113,1909,11116,1913,11123,1913,11126,1910,11130,1908,11143,1905,11150,1904,11162,1904,11169,1900,11190,1900,11207,1883,11226,1865,11253,1836,11258,1831,11263,1827,11272,1818,11273,1813,11264,1805,11264,1801,11267,1794,11267,1792,11269,1782,11269,1774,11266,1761,11263,1759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62,1904l11150,1904,11157,1904,11162,1904,11162,1904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90,1900l11169,1900,11174,1901,11183,1904,11187,1903,11190,1900e" filled="t" fillcolor="#50535C" stroked="f">
                <v:path arrowok="t"/>
                <v:fill/>
              </v:shape>
            </v:group>
            <v:group style="position:absolute;left:11223;top:1863;width:37;height:47" coordorigin="11223,1863" coordsize="37,47">
              <v:shape style="position:absolute;left:11223;top:1863;width:37;height:47" coordorigin="11223,1863" coordsize="37,47" path="m11260,1905l11241,1905,11244,1906,11251,1910,11255,1909,11260,1905e" filled="t" fillcolor="#50535C" stroked="f">
                <v:path arrowok="t"/>
                <v:fill/>
              </v:shape>
              <v:shape style="position:absolute;left:11223;top:1863;width:37;height:47" coordorigin="11223,1863" coordsize="37,47" path="m11256,1863l11253,1866,11250,1870,11246,1874,11238,1882,11232,1887,11223,1897,11224,1901,11229,1904,11232,1905,11235,1906,11241,1905,11260,1905,11262,1904,11264,1903,11266,1892,11264,1882,11263,1870,11261,1864,11256,1863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9.9354pt;margin-top:48.814915pt;width:12.508pt;height:12.023pt;mso-position-horizontal-relative:page;mso-position-vertical-relative:page;z-index:-5629" coordorigin="599,976" coordsize="250,240">
            <v:shape style="position:absolute;left:599;top:976;width:250;height:240" coordorigin="599,976" coordsize="250,240" path="m724,976l693,1066,599,1068,673,1126,646,1217,724,1163,785,1163,774,1126,849,1068,755,1066,724,976e" filled="t" fillcolor="#50535C" stroked="f">
              <v:path arrowok="t"/>
              <v:fill/>
            </v:shape>
            <v:shape style="position:absolute;left:599;top:976;width:250;height:240" coordorigin="599,976" coordsize="250,240" path="m785,1163l724,1163,801,1217,785,1163e" filled="t" fillcolor="#50535C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282.574799pt;margin-top:137.058014pt;width:30.126pt;height:26.126pt;mso-position-horizontal-relative:page;mso-position-vertical-relative:page;z-index:-5628" coordorigin="5651,2741" coordsize="603,523">
            <v:group style="position:absolute;left:5693;top:2762;width:520;height:280" coordorigin="5693,2762" coordsize="520,280">
              <v:shape style="position:absolute;left:5693;top:2762;width:520;height:280" coordorigin="5693,2762" coordsize="520,280" path="m5693,2902l5953,3042,6213,2902,5953,2762,5693,2902xe" filled="f" stroked="t" strokeweight="2.126pt" strokecolor="#50535C">
                <v:path arrowok="t"/>
              </v:shape>
            </v:group>
            <v:group style="position:absolute;left:5673;top:3002;width:560;height:137" coordorigin="5673,3002" coordsize="560,137">
              <v:shape style="position:absolute;left:5673;top:3002;width:560;height:137" coordorigin="5673,3002" coordsize="560,137" path="m5673,3002l5953,3140,6233,3002e" filled="f" stroked="t" strokeweight="2.126pt" strokecolor="#50535C">
                <v:path arrowok="t"/>
              </v:shape>
            </v:group>
            <v:group style="position:absolute;left:5673;top:3105;width:560;height:137" coordorigin="5673,3105" coordsize="560,137">
              <v:shape style="position:absolute;left:5673;top:3105;width:560;height:137" coordorigin="5673,3105" coordsize="560,137" path="m5673,3105l5953,3242,6233,3105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8.862pt;margin-top:321.733002pt;width:150.565pt;height:432.282pt;mso-position-horizontal-relative:page;mso-position-vertical-relative:page;z-index:-5627" coordorigin="1177,6435" coordsize="3011,8646">
            <v:group style="position:absolute;left:1439;top:12235;width:2488;height:2" coordorigin="1439,12235" coordsize="2488,2">
              <v:shape style="position:absolute;left:1439;top:12235;width:2488;height:2" coordorigin="1439,12235" coordsize="2488,0" path="m1439,12235l3927,12235e" filled="f" stroked="t" strokeweight=".5pt" strokecolor="#96969C">
                <v:path arrowok="t"/>
              </v:shape>
            </v:group>
            <v:group style="position:absolute;left:1439;top:12955;width:2488;height:2" coordorigin="1439,12955" coordsize="2488,2">
              <v:shape style="position:absolute;left:1439;top:12955;width:2488;height:2" coordorigin="1439,12955" coordsize="2488,0" path="m1439,12955l3927,12955e" filled="f" stroked="t" strokeweight=".5pt" strokecolor="#96969C">
                <v:path arrowok="t"/>
              </v:shape>
            </v:group>
            <v:group style="position:absolute;left:1439;top:13675;width:2488;height:2" coordorigin="1439,13675" coordsize="2488,2">
              <v:shape style="position:absolute;left:1439;top:13675;width:2488;height:2" coordorigin="1439,13675" coordsize="2488,0" path="m1439,13675l3927,13675e" filled="f" stroked="t" strokeweight=".5pt" strokecolor="#96969C">
                <v:path arrowok="t"/>
              </v:shape>
            </v:group>
            <v:group style="position:absolute;left:1439;top:14395;width:2488;height:2" coordorigin="1439,14395" coordsize="2488,2">
              <v:shape style="position:absolute;left:1439;top:14395;width:2488;height:2" coordorigin="1439,14395" coordsize="2488,0" path="m1439,14395l3927,14395e" filled="f" stroked="t" strokeweight=".5pt" strokecolor="#96969C">
                <v:path arrowok="t"/>
              </v:shape>
            </v:group>
            <v:group style="position:absolute;left:1197;top:8304;width:2971;height:6766" coordorigin="1197,8304" coordsize="2971,6766">
              <v:shape style="position:absolute;left:1197;top:8304;width:2971;height:6766" coordorigin="1197,8304" coordsize="2971,6766" path="m1197,15070l4169,15070,4169,8304,1197,8304,1197,15070xe" filled="f" stroked="t" strokeweight="1pt" strokecolor="#D3D8D6">
                <v:path arrowok="t"/>
              </v:shape>
            </v:group>
            <v:group style="position:absolute;left:1187;top:6445;width:2991;height:3203" coordorigin="1187,6445" coordsize="2991,3203">
              <v:shape style="position:absolute;left:1187;top:6445;width:2991;height:3203" coordorigin="1187,6445" coordsize="2991,3203" path="m1187,9647l4179,9647,4179,6445,1187,6445,1187,9647e" filled="t" fillcolor="#D3D8D6" stroked="f">
                <v:path arrowok="t"/>
                <v:fill/>
              </v:shape>
            </v:group>
            <v:group style="position:absolute;left:2420;top:7249;width:116;height:115" coordorigin="2420,7249" coordsize="116,115">
              <v:shape style="position:absolute;left:2420;top:7249;width:116;height:115" coordorigin="2420,7249" coordsize="116,115" path="m2536,7306l2532,7328,2520,7347,2502,7359,2480,7364,2457,7360,2439,7349,2426,7332,2420,7310,2424,7287,2435,7268,2452,7255,2472,7249,2497,7253,2516,7263,2529,7280,2536,7300,2536,7306xe" filled="f" stroked="t" strokeweight="2.126pt" strokecolor="#50535C">
                <v:path arrowok="t"/>
              </v:shape>
            </v:group>
            <v:group style="position:absolute;left:2343;top:7403;width:77;height:231" coordorigin="2343,7403" coordsize="77,231">
              <v:shape style="position:absolute;left:2343;top:7403;width:77;height:231" coordorigin="2343,7403" coordsize="77,231" path="m2343,7634l2352,7461,2420,7403e" filled="f" stroked="t" strokeweight="2.126pt" strokecolor="#50535C">
                <v:path arrowok="t"/>
              </v:shape>
            </v:group>
            <v:group style="position:absolute;left:2536;top:7403;width:77;height:231" coordorigin="2536,7403" coordsize="77,231">
              <v:shape style="position:absolute;left:2536;top:7403;width:77;height:231" coordorigin="2536,7403" coordsize="77,231" path="m2536,7403l2603,7461,2613,7634e" filled="f" stroked="t" strokeweight="2.126pt" strokecolor="#50535C">
                <v:path arrowok="t"/>
              </v:shape>
            </v:group>
            <v:group style="position:absolute;left:2420;top:7519;width:116;height:309" coordorigin="2420,7519" coordsize="116,309">
              <v:shape style="position:absolute;left:2420;top:7519;width:116;height:309" coordorigin="2420,7519" coordsize="116,309" path="m2536,7519l2536,7634,2517,7827,2439,7827,2420,7634,2420,7519e" filled="f" stroked="t" strokeweight="2.126pt" strokecolor="#50535C">
                <v:path arrowok="t"/>
              </v:shape>
            </v:group>
            <v:group style="position:absolute;left:2830;top:7249;width:116;height:115" coordorigin="2830,7249" coordsize="116,115">
              <v:shape style="position:absolute;left:2830;top:7249;width:116;height:115" coordorigin="2830,7249" coordsize="116,115" path="m2946,7306l2941,7328,2930,7347,2912,7359,2890,7364,2867,7360,2849,7349,2836,7332,2830,7310,2834,7287,2845,7268,2862,7255,2882,7249,2906,7253,2926,7263,2939,7280,2945,7300,2946,7306xe" filled="f" stroked="t" strokeweight="2.126pt" strokecolor="#50535C">
                <v:path arrowok="t"/>
              </v:shape>
            </v:group>
            <v:group style="position:absolute;left:2753;top:7403;width:77;height:231" coordorigin="2753,7403" coordsize="77,231">
              <v:shape style="position:absolute;left:2753;top:7403;width:77;height:231" coordorigin="2753,7403" coordsize="77,231" path="m2753,7634l2762,7461,2830,7403e" filled="f" stroked="t" strokeweight="2.126pt" strokecolor="#50535C">
                <v:path arrowok="t"/>
              </v:shape>
            </v:group>
            <v:group style="position:absolute;left:2946;top:7403;width:77;height:231" coordorigin="2946,7403" coordsize="77,231">
              <v:shape style="position:absolute;left:2946;top:7403;width:77;height:231" coordorigin="2946,7403" coordsize="77,231" path="m2946,7403l3013,7461,3023,7634e" filled="f" stroked="t" strokeweight="2.126pt" strokecolor="#50535C">
                <v:path arrowok="t"/>
              </v:shape>
            </v:group>
            <v:group style="position:absolute;left:2791;top:7519;width:193;height:174" coordorigin="2791,7519" coordsize="193,174">
              <v:shape style="position:absolute;left:2791;top:7519;width:193;height:174" coordorigin="2791,7519" coordsize="193,174" path="m2830,7519l2791,7692,2984,7692,2946,7519e" filled="f" stroked="t" strokeweight="2.126pt" strokecolor="#50535C">
                <v:path arrowok="t"/>
              </v:shape>
            </v:group>
            <v:group style="position:absolute;left:2842;top:7749;width:92;height:78" coordorigin="2842,7749" coordsize="92,78">
              <v:shape style="position:absolute;left:2842;top:7749;width:92;height:78" coordorigin="2842,7749" coordsize="92,78" path="m2934,7749l2926,7827,2849,7827,2842,7751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22.354996pt;margin-top:306.098022pt;width:150.565pt;height:468.771pt;mso-position-horizontal-relative:page;mso-position-vertical-relative:page;z-index:-5626" coordorigin="4447,6122" coordsize="3011,9375">
            <v:group style="position:absolute;left:4709;top:12235;width:2488;height:2" coordorigin="4709,12235" coordsize="2488,2">
              <v:shape style="position:absolute;left:4709;top:12235;width:2488;height:2" coordorigin="4709,12235" coordsize="2488,0" path="m4709,12235l7197,12235e" filled="f" stroked="t" strokeweight=".5pt" strokecolor="#96969C">
                <v:path arrowok="t"/>
              </v:shape>
            </v:group>
            <v:group style="position:absolute;left:4709;top:12955;width:2488;height:2" coordorigin="4709,12955" coordsize="2488,2">
              <v:shape style="position:absolute;left:4709;top:12955;width:2488;height:2" coordorigin="4709,12955" coordsize="2488,0" path="m4709,12955l7197,12955e" filled="f" stroked="t" strokeweight=".5pt" strokecolor="#96969C">
                <v:path arrowok="t"/>
              </v:shape>
            </v:group>
            <v:group style="position:absolute;left:4709;top:13675;width:2488;height:2" coordorigin="4709,13675" coordsize="2488,2">
              <v:shape style="position:absolute;left:4709;top:13675;width:2488;height:2" coordorigin="4709,13675" coordsize="2488,0" path="m4709,13675l7197,13675e" filled="f" stroked="t" strokeweight=".5pt" strokecolor="#96969C">
                <v:path arrowok="t"/>
              </v:shape>
            </v:group>
            <v:group style="position:absolute;left:4709;top:14395;width:2488;height:2" coordorigin="4709,14395" coordsize="2488,2">
              <v:shape style="position:absolute;left:4709;top:14395;width:2488;height:2" coordorigin="4709,14395" coordsize="2488,0" path="m4709,14395l7197,14395e" filled="f" stroked="t" strokeweight=".5pt" strokecolor="#96969C">
                <v:path arrowok="t"/>
              </v:shape>
            </v:group>
            <v:group style="position:absolute;left:4467;top:8304;width:2971;height:7183" coordorigin="4467,8304" coordsize="2971,7183">
              <v:shape style="position:absolute;left:4467;top:8304;width:2971;height:7183" coordorigin="4467,8304" coordsize="2971,7183" path="m4467,15487l7438,15487,7438,8304,4467,8304,4467,15487xe" filled="f" stroked="t" strokeweight="1pt" strokecolor="#D3D8D6">
                <v:path arrowok="t"/>
              </v:shape>
            </v:group>
            <v:group style="position:absolute;left:4457;top:7025;width:2991;height:2622" coordorigin="4457,7025" coordsize="2991,2622">
              <v:shape style="position:absolute;left:4457;top:7025;width:2991;height:2622" coordorigin="4457,7025" coordsize="2991,2622" path="m4457,9647l7448,9647,7448,7025,4457,7025,4457,9647xe" filled="t" fillcolor="#FDB913" stroked="f">
                <v:path arrowok="t"/>
                <v:fill/>
              </v:shape>
            </v:group>
            <v:group style="position:absolute;left:4457;top:6132;width:2991;height:893" coordorigin="4457,6132" coordsize="2991,893">
              <v:shape style="position:absolute;left:4457;top:6132;width:2991;height:893" coordorigin="4457,6132" coordsize="2991,893" path="m4457,7025l7448,7025,7448,6132,4457,6132,4457,7025e" filled="t" fillcolor="#F8971D" stroked="f">
                <v:path arrowok="t"/>
                <v:fill/>
              </v:shape>
            </v:group>
            <v:group style="position:absolute;left:5713;top:7239;width:319;height:319" coordorigin="5713,7239" coordsize="319,319">
              <v:shape style="position:absolute;left:5713;top:7239;width:319;height:319" coordorigin="5713,7239" coordsize="319,319" path="m6032,7398l6018,7464,5980,7516,5924,7549,5880,7558,5856,7556,5791,7534,5743,7491,5716,7433,5713,7411,5714,7386,5735,7320,5777,7271,5833,7243,5855,7239,5880,7240,5948,7260,5998,7300,6027,7355,6032,7398xe" filled="f" stroked="t" strokeweight="2.126pt" strokecolor="#231F20">
                <v:path arrowok="t"/>
              </v:shape>
            </v:group>
            <v:group style="position:absolute;left:6092;top:7318;width:119;height:238" coordorigin="6092,7318" coordsize="119,238">
              <v:shape style="position:absolute;left:6092;top:7318;width:119;height:238" coordorigin="6092,7318" coordsize="119,238" path="m6092,7318l6156,7336,6200,7384,6212,7427,6210,7452,6184,7514,6133,7551,6112,7556e" filled="f" stroked="t" strokeweight="2.126pt" strokecolor="#231F20">
                <v:path arrowok="t"/>
              </v:shape>
            </v:group>
            <v:group style="position:absolute;left:6152;top:7637;width:100;height:161" coordorigin="6152,7637" coordsize="100,161">
              <v:shape style="position:absolute;left:6152;top:7637;width:100;height:161" coordorigin="6152,7637" coordsize="100,161" path="m6152,7637l6232,7658,6252,7798,6152,7798e" filled="f" stroked="t" strokeweight="2.126pt" strokecolor="#231F20">
                <v:path arrowok="t"/>
              </v:shape>
            </v:group>
            <v:group style="position:absolute;left:5652;top:7638;width:440;height:200" coordorigin="5652,7638" coordsize="440,200">
              <v:shape style="position:absolute;left:5652;top:7638;width:440;height:200" coordorigin="5652,7638" coordsize="440,200" path="m5990,7638l6072,7665,6092,7838,5652,7838,5673,7665,5755,7638e" filled="f" stroked="t" strokeweight="2.126pt" strokecolor="#231F2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85.847992pt;margin-top:321.733002pt;width:150.565pt;height:432.282pt;mso-position-horizontal-relative:page;mso-position-vertical-relative:page;z-index:-5625" coordorigin="7717,6435" coordsize="3011,8646">
            <v:group style="position:absolute;left:7979;top:12235;width:2488;height:2" coordorigin="7979,12235" coordsize="2488,2">
              <v:shape style="position:absolute;left:7979;top:12235;width:2488;height:2" coordorigin="7979,12235" coordsize="2488,0" path="m7979,12235l10467,12235e" filled="f" stroked="t" strokeweight=".5pt" strokecolor="#96969C">
                <v:path arrowok="t"/>
              </v:shape>
            </v:group>
            <v:group style="position:absolute;left:7979;top:12955;width:2488;height:2" coordorigin="7979,12955" coordsize="2488,2">
              <v:shape style="position:absolute;left:7979;top:12955;width:2488;height:2" coordorigin="7979,12955" coordsize="2488,0" path="m7979,12955l10467,12955e" filled="f" stroked="t" strokeweight=".5pt" strokecolor="#96969C">
                <v:path arrowok="t"/>
              </v:shape>
            </v:group>
            <v:group style="position:absolute;left:7979;top:13675;width:2488;height:2" coordorigin="7979,13675" coordsize="2488,2">
              <v:shape style="position:absolute;left:7979;top:13675;width:2488;height:2" coordorigin="7979,13675" coordsize="2488,0" path="m7979,13675l10467,13675e" filled="f" stroked="t" strokeweight=".5pt" strokecolor="#96969C">
                <v:path arrowok="t"/>
              </v:shape>
            </v:group>
            <v:group style="position:absolute;left:7979;top:14395;width:2488;height:2" coordorigin="7979,14395" coordsize="2488,2">
              <v:shape style="position:absolute;left:7979;top:14395;width:2488;height:2" coordorigin="7979,14395" coordsize="2488,0" path="m7979,14395l10467,14395e" filled="f" stroked="t" strokeweight=".5pt" strokecolor="#96969C">
                <v:path arrowok="t"/>
              </v:shape>
            </v:group>
            <v:group style="position:absolute;left:7737;top:8304;width:2971;height:6766" coordorigin="7737,8304" coordsize="2971,6766">
              <v:shape style="position:absolute;left:7737;top:8304;width:2971;height:6766" coordorigin="7737,8304" coordsize="2971,6766" path="m7737,15070l10708,15070,10708,8304,7737,8304,7737,15070xe" filled="f" stroked="t" strokeweight="1pt" strokecolor="#D3D8D6">
                <v:path arrowok="t"/>
              </v:shape>
            </v:group>
            <v:group style="position:absolute;left:7727;top:6445;width:2991;height:3203" coordorigin="7727,6445" coordsize="2991,3203">
              <v:shape style="position:absolute;left:7727;top:6445;width:2991;height:3203" coordorigin="7727,6445" coordsize="2991,3203" path="m7727,9647l10718,9647,10718,6445,7727,6445,7727,9647e" filled="t" fillcolor="#D3D8D6" stroked="f">
                <v:path arrowok="t"/>
                <v:fill/>
              </v:shape>
            </v:group>
            <v:group style="position:absolute;left:9023;top:7558;width:2;height:180" coordorigin="9023,7558" coordsize="2,180">
              <v:shape style="position:absolute;left:9023;top:7558;width:2;height:180" coordorigin="9023,7558" coordsize="0,180" path="m9023,7738l9023,7558e" filled="f" stroked="t" strokeweight="2.126pt" strokecolor="#50535C">
                <v:path arrowok="t"/>
              </v:shape>
            </v:group>
            <v:group style="position:absolute;left:9023;top:7238;width:220;height:320" coordorigin="9023,7238" coordsize="220,320">
              <v:shape style="position:absolute;left:9023;top:7238;width:220;height:320" coordorigin="9023,7238" coordsize="220,320" path="m9023,7558l9034,7493,9064,7436,9110,7392,9169,7365,9103,7238,9243,7238e" filled="f" stroked="t" strokeweight="2.126pt" strokecolor="#50535C">
                <v:path arrowok="t"/>
              </v:shape>
            </v:group>
            <v:group style="position:absolute;left:9023;top:7738;width:400;height:100" coordorigin="9023,7738" coordsize="400,100">
              <v:shape style="position:absolute;left:9023;top:7738;width:400;height:100" coordorigin="9023,7738" coordsize="400,100" path="m9023,7738l9044,7800,9098,7835,9323,7838,9345,7835,9400,7801,9420,7762,9423,7740e" filled="f" stroked="t" strokeweight="2.126pt" strokecolor="#50535C">
                <v:path arrowok="t"/>
              </v:shape>
            </v:group>
            <v:group style="position:absolute;left:9423;top:7558;width:2;height:180" coordorigin="9423,7558" coordsize="2,180">
              <v:shape style="position:absolute;left:9423;top:7558;width:2;height:180" coordorigin="9423,7558" coordsize="0,180" path="m9423,7738l9423,7558e" filled="f" stroked="t" strokeweight="2.126pt" strokecolor="#50535C">
                <v:path arrowok="t"/>
              </v:shape>
            </v:group>
            <v:group style="position:absolute;left:9263;top:7238;width:159;height:305" coordorigin="9263,7238" coordsize="159,305">
              <v:shape style="position:absolute;left:9263;top:7238;width:159;height:305" coordorigin="9263,7238" coordsize="159,305" path="m9343,7238l9263,7362,9284,7368,9304,7375,9357,7410,9397,7460,9419,7521,9422,7543e" filled="f" stroked="t" strokeweight="2.126pt" strokecolor="#50535C">
                <v:path arrowok="t"/>
              </v:shape>
            </v:group>
            <v:group style="position:absolute;left:9183;top:7522;width:78;height:151" coordorigin="9183,7522" coordsize="78,151">
              <v:shape style="position:absolute;left:9183;top:7522;width:78;height:151" coordorigin="9183,7522" coordsize="78,151" path="m9183,7638l9189,7659,9205,7673,9233,7672,9251,7663,9261,7649,9257,7623,9246,7606,9229,7598,9205,7593,9189,7579,9183,7559,9189,7537,9204,7522,9232,7523,9251,7532,9261,7546e" filled="f" stroked="t" strokeweight="2.126pt" strokecolor="#50535C">
                <v:path arrowok="t"/>
              </v:shape>
            </v:group>
            <v:group style="position:absolute;left:9201;top:7458;width:43;height:2" coordorigin="9201,7458" coordsize="43,2">
              <v:shape style="position:absolute;left:9201;top:7458;width:43;height:2" coordorigin="9201,7458" coordsize="43,0" path="m9201,7458l9244,7458e" filled="f" stroked="t" strokeweight="2.018000pt" strokecolor="#50535C">
                <v:path arrowok="t"/>
              </v:shape>
            </v:group>
            <v:group style="position:absolute;left:9201;top:7738;width:43;height:2" coordorigin="9201,7738" coordsize="43,2">
              <v:shape style="position:absolute;left:9201;top:7738;width:43;height:2" coordorigin="9201,7738" coordsize="43,0" path="m9201,7738l9244,7738e" filled="f" stroked="t" strokeweight="2.016pt" strokecolor="#50535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.3307pt;margin-top:50.608063pt;width:34.397102pt;height:10pt;mso-position-horizontal-relative:page;mso-position-vertical-relative:page;z-index:-5624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yo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3.607407pt;margin-top:183.15152pt;width:128.063818pt;height:12pt;mso-position-horizontal-relative:page;mso-position-vertical-relative:page;z-index:-5623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5"/>
                      <w:w w:val="99"/>
                      <w:b/>
                      <w:bCs/>
                      <w:position w:val="1"/>
                    </w:rPr>
                    <w:t>FF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/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K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1.637787pt;margin-top:207.15152pt;width:12.000001pt;height:12pt;mso-position-horizontal-relative:page;mso-position-vertical-relative:page;z-index:-5622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5.367699pt;margin-top:231.15152pt;width:404.535629pt;height:24pt;mso-position-horizontal-relative:page;mso-position-vertical-relative:page;z-index:-5621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1145" w:right="112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794.939392pt;width:11.073607pt;height:10pt;mso-position-horizontal-relative:page;mso-position-vertical-relative:page;z-index:-562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1"/>
                      <w:w w:val="100"/>
                      <w:b/>
                      <w:bCs/>
                      <w:position w:val="1"/>
                    </w:rPr>
                    <w:t>1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4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6.847992pt;margin-top:322.233002pt;width:148.565pt;height:92.975pt;mso-position-horizontal-relative:page;mso-position-vertical-relative:page;z-index:-561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6.847992pt;margin-top:415.208008pt;width:148.565pt;height:67.155pt;mso-position-horizontal-relative:page;mso-position-vertical-relative:page;z-index:-5618" type="#_x0000_t202" filled="f" stroked="f">
            <v:textbox inset="0,0,0,0">
              <w:txbxContent>
                <w:p>
                  <w:pPr>
                    <w:spacing w:before="0" w:after="0" w:line="154" w:lineRule="exact"/>
                    <w:ind w:left="910" w:right="890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3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3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3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  <w:position w:val="3"/>
                    </w:rPr>
                    <w:t>IN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3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3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3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642" w:lineRule="exact"/>
                    <w:ind w:left="518" w:right="462"/>
                    <w:jc w:val="center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36"/>
                      <w:w w:val="99"/>
                      <w:b/>
                      <w:bCs/>
                      <w:position w:val="1"/>
                    </w:rPr>
                    <w:t>$4300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8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6.847992pt;margin-top:482.363007pt;width:148.565pt;height:271.152pt;mso-position-horizontal-relative:page;mso-position-vertical-relative:page;z-index:-5617" type="#_x0000_t202" filled="f" stroked="f">
            <v:textbox inset="0,0,0,0">
              <w:txbxContent>
                <w:p>
                  <w:pPr>
                    <w:spacing w:before="3" w:after="0" w:line="110" w:lineRule="exact"/>
                    <w:jc w:val="left"/>
                    <w:rPr>
                      <w:sz w:val="11"/>
                      <w:szCs w:val="11"/>
                    </w:rPr>
                  </w:pPr>
                  <w:rPr/>
                  <w:r>
                    <w:rPr>
                      <w:sz w:val="11"/>
                      <w:szCs w:val="11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ind w:left="242" w:right="366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lup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242" w:right="266"/>
                    <w:jc w:val="both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9" w:after="0" w:line="140" w:lineRule="exact"/>
                    <w:jc w:val="left"/>
                    <w:rPr>
                      <w:sz w:val="14"/>
                      <w:szCs w:val="14"/>
                    </w:rPr>
                  </w:pPr>
                  <w:rPr/>
                  <w:r>
                    <w:rPr>
                      <w:sz w:val="14"/>
                      <w:szCs w:val="14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left="242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2" w:after="0" w:line="240" w:lineRule="auto"/>
                    <w:ind w:left="482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" w:after="0" w:line="260" w:lineRule="exact"/>
                    <w:jc w:val="left"/>
                    <w:rPr>
                      <w:sz w:val="26"/>
                      <w:szCs w:val="26"/>
                    </w:rPr>
                  </w:pPr>
                  <w:rPr/>
                  <w:r>
                    <w:rPr>
                      <w:sz w:val="26"/>
                      <w:szCs w:val="26"/>
                    </w:rPr>
                  </w:r>
                </w:p>
                <w:p>
                  <w:pPr>
                    <w:spacing w:before="0" w:after="0" w:line="264" w:lineRule="auto"/>
                    <w:ind w:left="225" w:right="595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40" w:lineRule="exact"/>
                    <w:jc w:val="left"/>
                    <w:rPr>
                      <w:sz w:val="24"/>
                      <w:szCs w:val="24"/>
                    </w:rPr>
                  </w:pPr>
                  <w:rPr/>
                  <w:r>
                    <w:rPr>
                      <w:sz w:val="24"/>
                      <w:szCs w:val="24"/>
                    </w:rPr>
                  </w:r>
                </w:p>
                <w:p>
                  <w:pPr>
                    <w:spacing w:before="0" w:after="0" w:line="240" w:lineRule="auto"/>
                    <w:ind w:left="242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2" w:after="0" w:line="240" w:lineRule="auto"/>
                    <w:ind w:left="450" w:right="647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" w:after="0" w:line="260" w:lineRule="exact"/>
                    <w:jc w:val="left"/>
                    <w:rPr>
                      <w:sz w:val="26"/>
                      <w:szCs w:val="26"/>
                    </w:rPr>
                  </w:pPr>
                  <w:rPr/>
                  <w:r>
                    <w:rPr>
                      <w:sz w:val="26"/>
                      <w:szCs w:val="26"/>
                    </w:rPr>
                  </w:r>
                </w:p>
                <w:p>
                  <w:pPr>
                    <w:spacing w:before="0" w:after="0" w:line="240" w:lineRule="auto"/>
                    <w:ind w:left="242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862pt;margin-top:322.233002pt;width:148.565pt;height:92.975pt;mso-position-horizontal-relative:page;mso-position-vertical-relative:page;z-index:-561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862pt;margin-top:415.208008pt;width:148.565pt;height:67.155pt;mso-position-horizontal-relative:page;mso-position-vertical-relative:page;z-index:-5615" type="#_x0000_t202" filled="f" stroked="f">
            <v:textbox inset="0,0,0,0">
              <w:txbxContent>
                <w:p>
                  <w:pPr>
                    <w:spacing w:before="0" w:after="0" w:line="154" w:lineRule="exact"/>
                    <w:ind w:left="860" w:right="840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3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100"/>
                      <w:b/>
                      <w:bCs/>
                      <w:position w:val="3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3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3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3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3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3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3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642" w:lineRule="exact"/>
                    <w:ind w:left="518" w:right="462"/>
                    <w:jc w:val="center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36"/>
                      <w:w w:val="99"/>
                      <w:b/>
                      <w:bCs/>
                      <w:position w:val="1"/>
                    </w:rPr>
                    <w:t>$1400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8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9.862pt;margin-top:482.363007pt;width:148.565pt;height:271.152pt;mso-position-horizontal-relative:page;mso-position-vertical-relative:page;z-index:-5614" type="#_x0000_t202" filled="f" stroked="f">
            <v:textbox inset="0,0,0,0">
              <w:txbxContent>
                <w:p>
                  <w:pPr>
                    <w:spacing w:before="3" w:after="0" w:line="110" w:lineRule="exact"/>
                    <w:jc w:val="left"/>
                    <w:rPr>
                      <w:sz w:val="11"/>
                      <w:szCs w:val="11"/>
                    </w:rPr>
                  </w:pPr>
                  <w:rPr/>
                  <w:r>
                    <w:rPr>
                      <w:sz w:val="11"/>
                      <w:szCs w:val="11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ind w:left="242" w:right="366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lup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242" w:right="266"/>
                    <w:jc w:val="both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9" w:after="0" w:line="140" w:lineRule="exact"/>
                    <w:jc w:val="left"/>
                    <w:rPr>
                      <w:sz w:val="14"/>
                      <w:szCs w:val="14"/>
                    </w:rPr>
                  </w:pPr>
                  <w:rPr/>
                  <w:r>
                    <w:rPr>
                      <w:sz w:val="14"/>
                      <w:szCs w:val="14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left="242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2" w:after="0" w:line="240" w:lineRule="auto"/>
                    <w:ind w:left="482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" w:after="0" w:line="260" w:lineRule="exact"/>
                    <w:jc w:val="left"/>
                    <w:rPr>
                      <w:sz w:val="26"/>
                      <w:szCs w:val="26"/>
                    </w:rPr>
                  </w:pPr>
                  <w:rPr/>
                  <w:r>
                    <w:rPr>
                      <w:sz w:val="26"/>
                      <w:szCs w:val="26"/>
                    </w:rPr>
                  </w:r>
                </w:p>
                <w:p>
                  <w:pPr>
                    <w:spacing w:before="0" w:after="0" w:line="264" w:lineRule="auto"/>
                    <w:ind w:left="225" w:right="595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40" w:lineRule="exact"/>
                    <w:jc w:val="left"/>
                    <w:rPr>
                      <w:sz w:val="24"/>
                      <w:szCs w:val="24"/>
                    </w:rPr>
                  </w:pPr>
                  <w:rPr/>
                  <w:r>
                    <w:rPr>
                      <w:sz w:val="24"/>
                      <w:szCs w:val="24"/>
                    </w:rPr>
                  </w:r>
                </w:p>
                <w:p>
                  <w:pPr>
                    <w:spacing w:before="0" w:after="0" w:line="240" w:lineRule="auto"/>
                    <w:ind w:left="242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2" w:after="0" w:line="240" w:lineRule="auto"/>
                    <w:ind w:left="450" w:right="647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" w:after="0" w:line="260" w:lineRule="exact"/>
                    <w:jc w:val="left"/>
                    <w:rPr>
                      <w:sz w:val="26"/>
                      <w:szCs w:val="26"/>
                    </w:rPr>
                  </w:pPr>
                  <w:rPr/>
                  <w:r>
                    <w:rPr>
                      <w:sz w:val="26"/>
                      <w:szCs w:val="26"/>
                    </w:rPr>
                  </w:r>
                </w:p>
                <w:p>
                  <w:pPr>
                    <w:spacing w:before="0" w:after="0" w:line="240" w:lineRule="auto"/>
                    <w:ind w:left="242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3.354996pt;margin-top:306.598022pt;width:148.565pt;height:44.654pt;mso-position-horizontal-relative:page;mso-position-vertical-relative:page;z-index:-5613" type="#_x0000_t202" filled="f" stroked="f">
            <v:textbox inset="0,0,0,0">
              <w:txbxContent>
                <w:p>
                  <w:pPr>
                    <w:spacing w:before="2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333" w:right="-20"/>
                    <w:jc w:val="left"/>
                    <w:rPr>
                      <w:rFonts w:ascii="Open Sans" w:hAnsi="Open Sans" w:cs="Open Sans" w:eastAsia="Open Sans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FFFFFF"/>
                      <w:spacing w:val="23"/>
                      <w:b/>
                      <w:bCs/>
                    </w:rPr>
                    <w:t>RECOMENDE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FFFFFF"/>
                      <w:spacing w:val="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FFFFFF"/>
                      <w:spacing w:val="-56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000000"/>
                      <w:spacing w:val="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3.354996pt;margin-top:351.252014pt;width:148.565pt;height:63.956pt;mso-position-horizontal-relative:page;mso-position-vertical-relative:page;z-index:-561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3.354996pt;margin-top:415.208008pt;width:148.565pt;height:67.155pt;mso-position-horizontal-relative:page;mso-position-vertical-relative:page;z-index:-5611" type="#_x0000_t202" filled="f" stroked="f">
            <v:textbox inset="0,0,0,0">
              <w:txbxContent>
                <w:p>
                  <w:pPr>
                    <w:spacing w:before="0" w:after="0" w:line="154" w:lineRule="exact"/>
                    <w:ind w:left="641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w w:val="99"/>
                      <w:b/>
                      <w:bCs/>
                      <w:position w:val="3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7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3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8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  <w:position w:val="3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5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  <w:position w:val="3"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7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3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3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  <w:position w:val="3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2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  <w:position w:val="3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4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3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5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  <w:position w:val="3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5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  <w:position w:val="3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2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99"/>
                      <w:b/>
                      <w:bCs/>
                      <w:position w:val="3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-32"/>
                      <w:w w:val="100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231F20"/>
                      <w:spacing w:val="0"/>
                      <w:w w:val="100"/>
                      <w:b/>
                      <w:bCs/>
                      <w:position w:val="3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642" w:lineRule="exact"/>
                    <w:ind w:left="574" w:right="-20"/>
                    <w:jc w:val="left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231F20"/>
                      <w:spacing w:val="36"/>
                      <w:w w:val="99"/>
                      <w:b/>
                      <w:bCs/>
                      <w:position w:val="1"/>
                    </w:rPr>
                    <w:t>$2800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231F20"/>
                      <w:spacing w:val="-8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3.354996pt;margin-top:482.363007pt;width:148.565pt;height:292.006pt;mso-position-horizontal-relative:page;mso-position-vertical-relative:page;z-index:-5610" type="#_x0000_t202" filled="f" stroked="f">
            <v:textbox inset="0,0,0,0">
              <w:txbxContent>
                <w:p>
                  <w:pPr>
                    <w:spacing w:before="3" w:after="0" w:line="110" w:lineRule="exact"/>
                    <w:jc w:val="left"/>
                    <w:rPr>
                      <w:sz w:val="11"/>
                      <w:szCs w:val="11"/>
                    </w:rPr>
                  </w:pPr>
                  <w:rPr/>
                  <w:r>
                    <w:rPr>
                      <w:sz w:val="11"/>
                      <w:szCs w:val="11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ind w:left="242" w:right="366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lup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242" w:right="266"/>
                    <w:jc w:val="both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9" w:after="0" w:line="140" w:lineRule="exact"/>
                    <w:jc w:val="left"/>
                    <w:rPr>
                      <w:sz w:val="14"/>
                      <w:szCs w:val="14"/>
                    </w:rPr>
                  </w:pPr>
                  <w:rPr/>
                  <w:r>
                    <w:rPr>
                      <w:sz w:val="14"/>
                      <w:szCs w:val="14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left="242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2" w:after="0" w:line="240" w:lineRule="auto"/>
                    <w:ind w:left="482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" w:after="0" w:line="260" w:lineRule="exact"/>
                    <w:jc w:val="left"/>
                    <w:rPr>
                      <w:sz w:val="26"/>
                      <w:szCs w:val="26"/>
                    </w:rPr>
                  </w:pPr>
                  <w:rPr/>
                  <w:r>
                    <w:rPr>
                      <w:sz w:val="26"/>
                      <w:szCs w:val="26"/>
                    </w:rPr>
                  </w:r>
                </w:p>
                <w:p>
                  <w:pPr>
                    <w:spacing w:before="0" w:after="0" w:line="264" w:lineRule="auto"/>
                    <w:ind w:left="225" w:right="595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40" w:lineRule="exact"/>
                    <w:jc w:val="left"/>
                    <w:rPr>
                      <w:sz w:val="24"/>
                      <w:szCs w:val="24"/>
                    </w:rPr>
                  </w:pPr>
                  <w:rPr/>
                  <w:r>
                    <w:rPr>
                      <w:sz w:val="24"/>
                      <w:szCs w:val="24"/>
                    </w:rPr>
                  </w:r>
                </w:p>
                <w:p>
                  <w:pPr>
                    <w:spacing w:before="0" w:after="0" w:line="240" w:lineRule="auto"/>
                    <w:ind w:left="242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2" w:after="0" w:line="240" w:lineRule="auto"/>
                    <w:ind w:left="450" w:right="647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" w:after="0" w:line="260" w:lineRule="exact"/>
                    <w:jc w:val="left"/>
                    <w:rPr>
                      <w:sz w:val="26"/>
                      <w:szCs w:val="26"/>
                    </w:rPr>
                  </w:pPr>
                  <w:rPr/>
                  <w:r>
                    <w:rPr>
                      <w:sz w:val="26"/>
                      <w:szCs w:val="26"/>
                    </w:rPr>
                  </w:r>
                </w:p>
                <w:p>
                  <w:pPr>
                    <w:spacing w:before="0" w:after="0" w:line="240" w:lineRule="auto"/>
                    <w:ind w:left="242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1.948097pt;margin-top:600.750244pt;width:124.393pt;height:12pt;mso-position-horizontal-relative:page;mso-position-vertical-relative:page;z-index:-560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441406pt;margin-top:600.750244pt;width:124.393pt;height:12pt;mso-position-horizontal-relative:page;mso-position-vertical-relative:page;z-index:-560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8.934692pt;margin-top:600.750244pt;width:124.393pt;height:12pt;mso-position-horizontal-relative:page;mso-position-vertical-relative:page;z-index:-560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1.948097pt;margin-top:636.750244pt;width:124.393pt;height:12pt;mso-position-horizontal-relative:page;mso-position-vertical-relative:page;z-index:-560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441406pt;margin-top:636.750244pt;width:124.393pt;height:12pt;mso-position-horizontal-relative:page;mso-position-vertical-relative:page;z-index:-560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8.934692pt;margin-top:636.750244pt;width:124.393pt;height:12pt;mso-position-horizontal-relative:page;mso-position-vertical-relative:page;z-index:-560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1.948097pt;margin-top:672.750244pt;width:124.393pt;height:12pt;mso-position-horizontal-relative:page;mso-position-vertical-relative:page;z-index:-560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441406pt;margin-top:672.750244pt;width:124.393pt;height:12pt;mso-position-horizontal-relative:page;mso-position-vertical-relative:page;z-index:-560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8.934692pt;margin-top:672.750244pt;width:124.393pt;height:12pt;mso-position-horizontal-relative:page;mso-position-vertical-relative:page;z-index:-560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1.948097pt;margin-top:708.750244pt;width:124.393pt;height:12.0pt;mso-position-horizontal-relative:page;mso-position-vertical-relative:page;z-index:-560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441406pt;margin-top:708.750244pt;width:124.393pt;height:12.0pt;mso-position-horizontal-relative:page;mso-position-vertical-relative:page;z-index:-559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8.934692pt;margin-top:708.750244pt;width:124.393pt;height:12.0pt;mso-position-horizontal-relative:page;mso-position-vertical-relative:page;z-index:-559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75.897888pt;width:533.571pt;height:12pt;mso-position-horizontal-relative:page;mso-position-vertical-relative:page;z-index:-559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1920" w:h="16840"/>
          <w:pgMar w:top="1560" w:bottom="280" w:left="1080" w:right="108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331.621704pt;margin-top:49.015614pt;width:11.622pt;height:11.622pt;mso-position-horizontal-relative:page;mso-position-vertical-relative:page;z-index:-5596" coordorigin="6632,980" coordsize="232,232">
            <v:group style="position:absolute;left:6642;top:1033;width:213;height:170" coordorigin="6642,1033" coordsize="213,170">
              <v:shape style="position:absolute;left:6642;top:1033;width:213;height:170" coordorigin="6642,1033" coordsize="213,170" path="m6855,1033l6855,1203,6642,1203,6642,1033e" filled="f" stroked="t" strokeweight=".992pt" strokecolor="#50535C">
                <v:path arrowok="t"/>
              </v:shape>
            </v:group>
            <v:group style="position:absolute;left:6664;top:1097;width:43;height:71" coordorigin="6664,1097" coordsize="43,71">
              <v:shape style="position:absolute;left:6664;top:1097;width:43;height:71" coordorigin="6664,1097" coordsize="43,71" path="m6664,1167l6706,1097e" filled="f" stroked="t" strokeweight=".992pt" strokecolor="#50535C">
                <v:path arrowok="t"/>
              </v:shape>
            </v:group>
            <v:group style="position:absolute;left:6664;top:1075;width:170;height:43" coordorigin="6664,1075" coordsize="170,43">
              <v:shape style="position:absolute;left:6664;top:1075;width:170;height:43" coordorigin="6664,1075" coordsize="170,43" path="m6834,1075l6749,1118,6664,1075e" filled="f" stroked="t" strokeweight=".992pt" strokecolor="#50535C">
                <v:path arrowok="t"/>
              </v:shape>
            </v:group>
            <v:group style="position:absolute;left:6791;top:1097;width:43;height:71" coordorigin="6791,1097" coordsize="43,71">
              <v:shape style="position:absolute;left:6791;top:1097;width:43;height:71" coordorigin="6791,1097" coordsize="43,71" path="m6834,1167l6791,1097e" filled="f" stroked="t" strokeweight=".992pt" strokecolor="#50535C">
                <v:path arrowok="t"/>
              </v:shape>
            </v:group>
            <v:group style="position:absolute;left:6671;top:990;width:156;height:71" coordorigin="6671,990" coordsize="156,71">
              <v:shape style="position:absolute;left:6671;top:990;width:156;height:71" coordorigin="6671,990" coordsize="156,71" path="m6827,1061l6827,990,6671,990,6671,1061e" filled="f" stroked="t" strokeweight=".992pt" strokecolor="#50535C">
                <v:path arrowok="t"/>
              </v:shape>
            </v:group>
            <v:group style="position:absolute;left:6692;top:1019;width:50;height:2" coordorigin="6692,1019" coordsize="50,2">
              <v:shape style="position:absolute;left:6692;top:1019;width:50;height:2" coordorigin="6692,1019" coordsize="50,0" path="m6692,1019l6742,1019e" filled="f" stroked="t" strokeweight=".992pt" strokecolor="#50535C">
                <v:path arrowok="t"/>
              </v:shape>
            </v:group>
            <v:group style="position:absolute;left:6692;top:1047;width:99;height:2" coordorigin="6692,1047" coordsize="99,2">
              <v:shape style="position:absolute;left:6692;top:1047;width:99;height:2" coordorigin="6692,1047" coordsize="99,0" path="m6692,1047l6791,1047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73.353302pt;margin-top:47.606983pt;width:9.651pt;height:14.438914pt;mso-position-horizontal-relative:page;mso-position-vertical-relative:page;z-index:-5595" coordorigin="9467,952" coordsize="193,289">
            <v:group style="position:absolute;left:9478;top:962;width:173;height:90" coordorigin="9478,962" coordsize="173,90">
              <v:shape style="position:absolute;left:9478;top:962;width:173;height:90" coordorigin="9478,962" coordsize="173,90" path="m9650,1052l9627,990,9569,962,9545,965,9524,973,9506,985,9492,1001,9482,1020,9478,1042e" filled="f" stroked="t" strokeweight=".992pt" strokecolor="#50535C">
                <v:path arrowok="t"/>
              </v:shape>
            </v:group>
            <v:group style="position:absolute;left:9477;top:1070;width:173;height:161" coordorigin="9477,1070" coordsize="173,161">
              <v:shape style="position:absolute;left:9477;top:1070;width:173;height:161" coordorigin="9477,1070" coordsize="173,161" path="m9477,1070l9477,1141,9480,1164,9517,1217,9558,1231,9582,1228,9635,1192,9650,1151,9650,1070e" filled="f" stroked="t" strokeweight=".992pt" strokecolor="#50535C">
                <v:path arrowok="t"/>
              </v:shape>
            </v:group>
            <v:group style="position:absolute;left:9564;top:1007;width:2;height:72" coordorigin="9564,1007" coordsize="2,72">
              <v:shape style="position:absolute;left:9564;top:1007;width:2;height:72" coordorigin="9564,1007" coordsize="0,72" path="m9564,1079l9564,1007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26.650085pt;margin-top:48.819515pt;width:11.704509pt;height:11.906895pt;mso-position-horizontal-relative:page;mso-position-vertical-relative:page;z-index:-5594" coordorigin="4533,976" coordsize="234,238">
            <v:group style="position:absolute;left:4543;top:1014;width:192;height:190" coordorigin="4543,1014" coordsize="192,190">
              <v:shape style="position:absolute;left:4543;top:1014;width:192;height:190" coordorigin="4543,1014" coordsize="192,190" path="m4735,1188l4721,1197,4705,1202,4688,1205,4670,1204,4597,1169,4557,1113,4543,1059,4544,1043,4549,1028,4556,1014e" filled="f" stroked="t" strokeweight=".992pt" strokecolor="#50535C">
                <v:path arrowok="t"/>
              </v:shape>
            </v:group>
            <v:group style="position:absolute;left:4572;top:986;width:185;height:186" coordorigin="4572,986" coordsize="185,186">
              <v:shape style="position:absolute;left:4572;top:986;width:185;height:186" coordorigin="4572,986" coordsize="185,186" path="m4572,986l4631,1046,4617,1061,4606,1077,4644,1139,4661,1139,4676,1133,4698,1113,4757,1172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.852301pt;margin-top:786.897888pt;width:533.571pt;height:.1pt;mso-position-horizontal-relative:page;mso-position-vertical-relative:page;z-index:-5593" coordorigin="617,15738" coordsize="10671,2">
            <v:shape style="position:absolute;left:617;top:15738;width:10671;height:2" coordorigin="617,15738" coordsize="10671,0" path="m617,15738l11288,15738e" filled="f" stroked="t" strokeweight=".992pt" strokecolor="#96969C">
              <v:path arrowok="t"/>
            </v:shape>
          </v:group>
          <w10:wrap type="none"/>
        </w:pict>
      </w:r>
      <w:r>
        <w:rPr/>
        <w:pict>
          <v:group style="position:absolute;margin-left:30.300301pt;margin-top:87.374313pt;width:533.8318pt;height:8.9819pt;mso-position-horizontal-relative:page;mso-position-vertical-relative:page;z-index:-5592" coordorigin="606,1747" coordsize="10677,180">
            <v:group style="position:absolute;left:616;top:1763;width:84;height:81" coordorigin="616,1763" coordsize="84,81">
              <v:shape style="position:absolute;left:616;top:1763;width:84;height:81" coordorigin="616,1763" coordsize="84,81" path="m648,1763l619,1788,619,1801,619,1807,616,1819,618,1825,617,1834,620,1837,624,1843,673,1806,682,1793,694,1783,697,1777,700,1771,697,1765,684,1765,668,1763,648,1763e" filled="t" fillcolor="#50535C" stroked="f">
                <v:path arrowok="t"/>
                <v:fill/>
              </v:shape>
              <v:shape style="position:absolute;left:616;top:1763;width:84;height:81" coordorigin="616,1763" coordsize="84,81" path="m696,1763l686,1765,684,1765,697,1765,696,1763e" filled="t" fillcolor="#50535C" stroked="f">
                <v:path arrowok="t"/>
                <v:fill/>
              </v:shape>
            </v:group>
            <v:group style="position:absolute;left:761;top:1767;width:206;height:144" coordorigin="761,1767" coordsize="206,144">
              <v:shape style="position:absolute;left:761;top:1767;width:206;height:144" coordorigin="761,1767" coordsize="206,144" path="m894,1767l890,1769,884,1772,876,1783,871,1788,842,1817,829,1832,822,1842,815,1851,802,1859,801,1861,796,1867,792,1870,781,1882,773,1890,761,1904,763,1909,774,1911,780,1911,795,1909,803,1907,819,1904,827,1904,857,1904,861,1899,865,1894,871,1886,882,1873,898,1855,912,1841,955,1790,959,1786,968,1777,966,1772,910,1772,902,1771,900,1769,896,1767,895,1767,894,1767e" filled="t" fillcolor="#50535C" stroked="f">
                <v:path arrowok="t"/>
                <v:fill/>
              </v:shape>
              <v:shape style="position:absolute;left:761;top:1767;width:206;height:144" coordorigin="761,1767" coordsize="206,144" path="m857,1904l827,1904,840,1909,846,1909,854,1906,856,1905,857,1904e" filled="t" fillcolor="#50535C" stroked="f">
                <v:path arrowok="t"/>
                <v:fill/>
              </v:shape>
              <v:shape style="position:absolute;left:761;top:1767;width:206;height:144" coordorigin="761,1767" coordsize="206,144" path="m951,1768l943,1770,940,1770,925,1771,915,1772,910,1772,966,1772,966,1772,955,1768,951,1768e" filled="t" fillcolor="#50535C" stroked="f">
                <v:path arrowok="t"/>
                <v:fill/>
              </v:shape>
              <v:shape style="position:absolute;left:761;top:1767;width:206;height:144" coordorigin="761,1767" coordsize="206,144" path="m896,1767l895,1767,896,1767e" filled="t" fillcolor="#50535C" stroked="f">
                <v:path arrowok="t"/>
                <v:fill/>
              </v:shape>
            </v:group>
            <v:group style="position:absolute;left:911;top:1764;width:203;height:153" coordorigin="911,1764" coordsize="203,153">
              <v:shape style="position:absolute;left:911;top:1764;width:203;height:153" coordorigin="911,1764" coordsize="203,153" path="m1045,1765l1041,1766,1033,1774,1018,1788,987,1817,986,1818,954,1855,939,1871,927,1887,914,1902,911,1904,911,1907,914,1915,918,1917,925,1915,927,1915,929,1914,949,1912,969,1910,971,1910,987,1910,991,1904,994,1901,1002,1892,1009,1885,1021,1872,1027,1864,1035,1857,1048,1844,1062,1828,1074,1812,1087,1797,1093,1790,1100,1785,1114,1775,1112,1768,1108,1766,1086,1766,1085,1766,1068,1766,1062,1766,1056,1766,1045,1765e" filled="t" fillcolor="#50535C" stroked="f">
                <v:path arrowok="t"/>
                <v:fill/>
              </v:shape>
              <v:shape style="position:absolute;left:911;top:1764;width:203;height:153" coordorigin="911,1764" coordsize="203,153" path="m987,1910l971,1910,974,1911,984,1914,985,1913,987,1910e" filled="t" fillcolor="#50535C" stroked="f">
                <v:path arrowok="t"/>
                <v:fill/>
              </v:shape>
              <v:shape style="position:absolute;left:911;top:1764;width:203;height:153" coordorigin="911,1764" coordsize="203,153" path="m1100,1764l1092,1766,1086,1766,1108,1766,1103,1764,1100,1764e" filled="t" fillcolor="#50535C" stroked="f">
                <v:path arrowok="t"/>
                <v:fill/>
              </v:shape>
              <v:shape style="position:absolute;left:911;top:1764;width:203;height:153" coordorigin="911,1764" coordsize="203,153" path="m1076,1766l1072,1766,1068,1766,1068,1766,1085,1766,1076,1766e" filled="t" fillcolor="#50535C" stroked="f">
                <v:path arrowok="t"/>
                <v:fill/>
              </v:shape>
            </v:group>
            <v:group style="position:absolute;left:1626;top:1761;width:208;height:154" coordorigin="1626,1761" coordsize="208,154">
              <v:shape style="position:absolute;left:1626;top:1761;width:208;height:154" coordorigin="1626,1761" coordsize="208,154" path="m1763,1761l1760,1764,1758,1766,1750,1775,1739,1787,1725,1801,1706,1819,1678,1847,1672,1853,1667,1859,1653,1873,1639,1888,1626,1903,1626,1905,1630,1914,1633,1916,1643,1910,1645,1909,1654,1908,1661,1908,1679,1906,1715,1906,1720,1901,1723,1898,1732,1888,1772,1843,1785,1828,1799,1813,1812,1798,1827,1784,1834,1779,1833,1775,1828,1769,1773,1769,1770,1768,1766,1764,1765,1763,1763,1761e" filled="t" fillcolor="#50535C" stroked="f">
                <v:path arrowok="t"/>
                <v:fill/>
              </v:shape>
              <v:shape style="position:absolute;left:1626;top:1761;width:208;height:154" coordorigin="1626,1761" coordsize="208,154" path="m1715,1906l1679,1906,1691,1907,1708,1909,1713,1908,1715,1906e" filled="t" fillcolor="#50535C" stroked="f">
                <v:path arrowok="t"/>
                <v:fill/>
              </v:shape>
              <v:shape style="position:absolute;left:1626;top:1761;width:208;height:154" coordorigin="1626,1761" coordsize="208,154" path="m1661,1908l1654,1908,1660,1908,1661,1908e" filled="t" fillcolor="#50535C" stroked="f">
                <v:path arrowok="t"/>
                <v:fill/>
              </v:shape>
              <v:shape style="position:absolute;left:1626;top:1761;width:208;height:154" coordorigin="1626,1761" coordsize="208,154" path="m1802,1765l1789,1767,1783,1768,1773,1769,1828,1769,1827,1769,1807,1769,1802,1765e" filled="t" fillcolor="#50535C" stroked="f">
                <v:path arrowok="t"/>
                <v:fill/>
              </v:shape>
              <v:shape style="position:absolute;left:1626;top:1761;width:208;height:154" coordorigin="1626,1761" coordsize="208,154" path="m1817,1766l1807,1769,1827,1769,1825,1766,1821,1766,1817,1766e" filled="t" fillcolor="#50535C" stroked="f">
                <v:path arrowok="t"/>
                <v:fill/>
              </v:shape>
              <v:shape style="position:absolute;left:1626;top:1761;width:208;height:154" coordorigin="1626,1761" coordsize="208,154" path="m1825,1766l1821,1766,1825,1766e" filled="t" fillcolor="#50535C" stroked="f">
                <v:path arrowok="t"/>
                <v:fill/>
              </v:shape>
            </v:group>
            <v:group style="position:absolute;left:2053;top:1759;width:210;height:152" coordorigin="2053,1759" coordsize="210,152">
              <v:shape style="position:absolute;left:2053;top:1759;width:210;height:152" coordorigin="2053,1759" coordsize="210,152" path="m2192,1759l2189,1761,2167,1783,2149,1801,2137,1815,2123,1830,2107,1846,2093,1860,2078,1874,2064,1888,2061,1890,2058,1893,2053,1898,2053,1900,2057,1908,2061,1911,2071,1908,2097,1908,2102,1906,2108,1906,2130,1906,2130,1906,2140,1895,2154,1881,2169,1868,2171,1866,2172,1864,2182,1854,2190,1844,2200,1835,2214,1821,2259,1778,2261,1775,2262,1773,2260,1766,2207,1766,2201,1765,2192,1759e" filled="t" fillcolor="#50535C" stroked="f">
                <v:path arrowok="t"/>
                <v:fill/>
              </v:shape>
              <v:shape style="position:absolute;left:2053;top:1759;width:210;height:152" coordorigin="2053,1759" coordsize="210,152" path="m2097,1908l2071,1908,2076,1909,2086,1910,2092,1910,2097,1908e" filled="t" fillcolor="#50535C" stroked="f">
                <v:path arrowok="t"/>
                <v:fill/>
              </v:shape>
              <v:shape style="position:absolute;left:2053;top:1759;width:210;height:152" coordorigin="2053,1759" coordsize="210,152" path="m2130,1906l2108,1906,2117,1906,2121,1908,2125,1910,2128,1908,2130,1906e" filled="t" fillcolor="#50535C" stroked="f">
                <v:path arrowok="t"/>
                <v:fill/>
              </v:shape>
              <v:shape style="position:absolute;left:2053;top:1759;width:210;height:152" coordorigin="2053,1759" coordsize="210,152" path="m2215,1763l2213,1764,2207,1766,2260,1766,2260,1766,2227,1766,2215,1763e" filled="t" fillcolor="#50535C" stroked="f">
                <v:path arrowok="t"/>
                <v:fill/>
              </v:shape>
              <v:shape style="position:absolute;left:2053;top:1759;width:210;height:152" coordorigin="2053,1759" coordsize="210,152" path="m2258,1761l2237,1762,2227,1766,2260,1766,2259,1762,2258,1761e" filled="t" fillcolor="#50535C" stroked="f">
                <v:path arrowok="t"/>
                <v:fill/>
              </v:shape>
            </v:group>
            <v:group style="position:absolute;left:2199;top:1758;width:211;height:150" coordorigin="2199,1758" coordsize="211,150">
              <v:shape style="position:absolute;left:2199;top:1758;width:211;height:150" coordorigin="2199,1758" coordsize="211,150" path="m2339,1758l2330,1767,2322,1775,2307,1792,2265,1832,2251,1846,2244,1854,2236,1861,2225,1869,2223,1871,2212,1881,2206,1888,2204,1890,2199,1897,2199,1901,2204,1906,2208,1907,2215,1904,2218,1903,2263,1902,2279,1902,2292,1889,2322,1859,2324,1857,2329,1854,2341,1843,2355,1829,2387,1796,2401,1782,2407,1777,2410,1772,2404,1764,2363,1764,2356,1764,2349,1764,2339,1758e" filled="t" fillcolor="#50535C" stroked="f">
                <v:path arrowok="t"/>
                <v:fill/>
              </v:shape>
              <v:shape style="position:absolute;left:2199;top:1758;width:211;height:150" coordorigin="2199,1758" coordsize="211,150" path="m2279,1902l2263,1902,2264,1902,2273,1906,2278,1903,2279,1902e" filled="t" fillcolor="#50535C" stroked="f">
                <v:path arrowok="t"/>
                <v:fill/>
              </v:shape>
              <v:shape style="position:absolute;left:2199;top:1758;width:211;height:150" coordorigin="2199,1758" coordsize="211,150" path="m2391,1760l2380,1763,2363,1764,2404,1764,2397,1761,2391,1760e" filled="t" fillcolor="#50535C" stroked="f">
                <v:path arrowok="t"/>
                <v:fill/>
              </v:shape>
            </v:group>
            <v:group style="position:absolute;left:1913;top:1761;width:200;height:151" coordorigin="1913,1761" coordsize="200,151">
              <v:shape style="position:absolute;left:1913;top:1761;width:200;height:151" coordorigin="1913,1761" coordsize="200,151" path="m1965,1910l1945,1910,1955,1912,1960,1912,1965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1944,1910l1930,1910,1939,1910,1944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2051,1761l2044,1763,2040,1766,2032,1777,2027,1782,2021,1789,1994,1815,1981,1829,1967,1845,1952,1862,1938,1876,1924,1890,1922,1892,1919,1894,1913,1902,1916,1908,1916,1908,1926,1910,1930,1910,1944,1910,1945,1910,1965,1910,1971,1908,1977,1907,1991,1907,1992,1906,1995,1905,1997,1894,2013,1879,2058,1834,2091,1796,2098,1789,2108,1782,2109,1780,2115,1773,2114,1767,2060,1767,2058,1767,2056,1767,2051,1761e" filled="t" fillcolor="#50535C" stroked="f">
                <v:path arrowok="t"/>
                <v:fill/>
              </v:shape>
              <v:shape style="position:absolute;left:1913;top:1761;width:200;height:151" coordorigin="1913,1761" coordsize="200,151" path="m1991,1907l1977,1907,1986,1908,1989,1908,1991,1907e" filled="t" fillcolor="#50535C" stroked="f">
                <v:path arrowok="t"/>
                <v:fill/>
              </v:shape>
              <v:shape style="position:absolute;left:1913;top:1761;width:200;height:151" coordorigin="1913,1761" coordsize="200,151" path="m2099,1761l2072,1764,2060,1767,2114,1767,2112,1762,2099,1761e" filled="t" fillcolor="#50535C" stroked="f">
                <v:path arrowok="t"/>
                <v:fill/>
              </v:shape>
            </v:group>
            <v:group style="position:absolute;left:2346;top:1760;width:204;height:146" coordorigin="2346,1760" coordsize="204,146">
              <v:shape style="position:absolute;left:2346;top:1760;width:204;height:146" coordorigin="2346,1760" coordsize="204,146" path="m2482,1760l2480,1761,2476,1765,2447,1794,2433,1808,2417,1825,2402,1839,2388,1853,2379,1862,2370,1872,2356,1883,2353,1887,2346,1893,2346,1897,2351,1904,2354,1906,2364,1905,2372,1905,2387,1901,2406,1901,2410,1900,2411,1900,2424,1900,2426,1899,2431,1892,2432,1891,2440,1884,2448,1877,2458,1866,2483,1839,2500,1821,2514,1807,2529,1794,2545,1781,2550,1778,2550,1771,2543,1765,2542,1764,2491,1764,2482,1760e" filled="t" fillcolor="#50535C" stroked="f">
                <v:path arrowok="t"/>
                <v:fill/>
              </v:shape>
              <v:shape style="position:absolute;left:2346;top:1760;width:204;height:146" coordorigin="2346,1760" coordsize="204,146" path="m2372,1905l2364,1905,2370,1905,2372,1905e" filled="t" fillcolor="#50535C" stroked="f">
                <v:path arrowok="t"/>
                <v:fill/>
              </v:shape>
              <v:shape style="position:absolute;left:2346;top:1760;width:204;height:146" coordorigin="2346,1760" coordsize="204,146" path="m2406,1901l2387,1901,2399,1904,2406,1901e" filled="t" fillcolor="#50535C" stroked="f">
                <v:path arrowok="t"/>
                <v:fill/>
              </v:shape>
              <v:shape style="position:absolute;left:2346;top:1760;width:204;height:146" coordorigin="2346,1760" coordsize="204,146" path="m2424,1900l2411,1900,2420,1903,2424,1900e" filled="t" fillcolor="#50535C" stroked="f">
                <v:path arrowok="t"/>
                <v:fill/>
              </v:shape>
              <v:shape style="position:absolute;left:2346;top:1760;width:204;height:146" coordorigin="2346,1760" coordsize="204,146" path="m2539,1762l2527,1762,2516,1763,2498,1763,2491,1764,2542,1764,2541,1763,2541,1763,2516,1763,2541,1763,2539,1762e" filled="t" fillcolor="#50535C" stroked="f">
                <v:path arrowok="t"/>
                <v:fill/>
              </v:shape>
            </v:group>
            <v:group style="position:absolute;left:1771;top:1761;width:202;height:151" coordorigin="1771,1761" coordsize="202,151">
              <v:shape style="position:absolute;left:1771;top:1761;width:202;height:151" coordorigin="1771,1761" coordsize="202,151" path="m1906,1761l1906,1761,1896,1769,1894,1772,1889,1777,1836,1835,1824,1847,1805,1867,1774,1896,1773,1899,1771,1904,1772,1907,1779,1909,1782,1912,1786,1908,1788,1906,1790,1905,1831,1902,1838,1902,1843,1902,1855,1901,1858,1899,1865,1888,1870,1883,1897,1854,1911,1840,1926,1823,1940,1809,1954,1795,1970,1782,1971,1781,1972,1780,1973,1776,1974,1774,1973,1769,1923,1769,1918,1769,1906,1761e" filled="t" fillcolor="#50535C" stroked="f">
                <v:path arrowok="t"/>
                <v:fill/>
              </v:shape>
              <v:shape style="position:absolute;left:1771;top:1761;width:202;height:151" coordorigin="1771,1761" coordsize="202,151" path="m1838,1902l1831,1902,1831,1902,1838,1902e" filled="t" fillcolor="#50535C" stroked="f">
                <v:path arrowok="t"/>
                <v:fill/>
              </v:shape>
              <v:shape style="position:absolute;left:1771;top:1761;width:202;height:151" coordorigin="1771,1761" coordsize="202,151" path="m1967,1763l1949,1766,1939,1768,1923,1769,1973,1769,1972,1766,1967,1763e" filled="t" fillcolor="#50535C" stroked="f">
                <v:path arrowok="t"/>
                <v:fill/>
              </v:shape>
            </v:group>
            <v:group style="position:absolute;left:1200;top:1760;width:200;height:149" coordorigin="1200,1760" coordsize="200,149">
              <v:shape style="position:absolute;left:1200;top:1760;width:200;height:149" coordorigin="1200,1760" coordsize="200,149" path="m1329,1762l1326,1763,1322,1767,1321,1769,1276,1817,1264,1830,1247,1848,1212,1884,1205,1890,1200,1900,1207,1908,1216,1909,1235,1903,1245,1900,1283,1900,1286,1892,1288,1890,1336,1842,1365,1809,1379,1794,1393,1780,1399,1775,1399,1770,1395,1766,1343,1766,1329,1762e" filled="t" fillcolor="#50535C" stroked="f">
                <v:path arrowok="t"/>
                <v:fill/>
              </v:shape>
              <v:shape style="position:absolute;left:1200;top:1760;width:200;height:149" coordorigin="1200,1760" coordsize="200,149" path="m1279,1902l1265,1902,1276,1902,1279,1902e" filled="t" fillcolor="#50535C" stroked="f">
                <v:path arrowok="t"/>
                <v:fill/>
              </v:shape>
              <v:shape style="position:absolute;left:1200;top:1760;width:200;height:149" coordorigin="1200,1760" coordsize="200,149" path="m1283,1900l1245,1900,1260,1902,1279,1902,1282,1901,1283,1900e" filled="t" fillcolor="#50535C" stroked="f">
                <v:path arrowok="t"/>
                <v:fill/>
              </v:shape>
              <v:shape style="position:absolute;left:1200;top:1760;width:200;height:149" coordorigin="1200,1760" coordsize="200,149" path="m1386,1760l1368,1762,1343,1766,1395,1766,1390,1762,1386,1760e" filled="t" fillcolor="#50535C" stroked="f">
                <v:path arrowok="t"/>
                <v:fill/>
              </v:shape>
            </v:group>
            <v:group style="position:absolute;left:1345;top:1762;width:198;height:147" coordorigin="1345,1762" coordsize="198,147">
              <v:shape style="position:absolute;left:1345;top:1762;width:198;height:147" coordorigin="1345,1762" coordsize="198,147" path="m1475,1762l1474,1763,1464,1773,1446,1792,1432,1807,1418,1821,1409,1829,1400,1837,1389,1850,1387,1854,1377,1864,1349,1895,1347,1897,1345,1901,1345,1903,1348,1908,1355,1910,1360,1907,1362,1906,1370,1904,1393,1901,1422,1901,1422,1901,1427,1896,1452,1871,1470,1854,1482,1840,1512,1808,1525,1793,1539,1779,1543,1776,1543,1769,1537,1766,1495,1766,1485,1766,1475,1762e" filled="t" fillcolor="#50535C" stroked="f">
                <v:path arrowok="t"/>
                <v:fill/>
              </v:shape>
              <v:shape style="position:absolute;left:1345;top:1762;width:198;height:147" coordorigin="1345,1762" coordsize="198,147" path="m1422,1901l1393,1901,1412,1901,1418,1903,1422,1901e" filled="t" fillcolor="#50535C" stroked="f">
                <v:path arrowok="t"/>
                <v:fill/>
              </v:shape>
              <v:shape style="position:absolute;left:1345;top:1762;width:198;height:147" coordorigin="1345,1762" coordsize="198,147" path="m1513,1764l1495,1766,1537,1766,1535,1765,1533,1764,1520,1764,1513,1764e" filled="t" fillcolor="#50535C" stroked="f">
                <v:path arrowok="t"/>
                <v:fill/>
              </v:shape>
              <v:shape style="position:absolute;left:1345;top:1762;width:198;height:147" coordorigin="1345,1762" coordsize="198,147" path="m1531,1763l1520,1764,1533,1764,1531,1763e" filled="t" fillcolor="#50535C" stroked="f">
                <v:path arrowok="t"/>
                <v:fill/>
              </v:shape>
            </v:group>
            <v:group style="position:absolute;left:1491;top:1763;width:199;height:149" coordorigin="1491,1763" coordsize="199,149">
              <v:shape style="position:absolute;left:1491;top:1763;width:199;height:149" coordorigin="1491,1763" coordsize="199,149" path="m1619,1763l1615,1767,1611,1770,1589,1793,1545,1840,1530,1857,1500,1890,1497,1893,1491,1899,1491,1904,1495,1910,1503,1912,1510,1906,1526,1904,1533,1903,1544,1902,1561,1902,1570,1901,1571,1901,1576,1894,1580,1888,1590,1876,1618,1847,1624,1841,1629,1835,1642,1821,1649,1814,1666,1797,1674,1787,1685,1779,1687,1778,1688,1776,1690,1774,1688,1769,1687,1768,1638,1768,1629,1768,1619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571,1901e" filled="t" fillcolor="#50535C" stroked="f">
                <v:path arrowok="t"/>
                <v:fill/>
              </v:shape>
              <v:shape style="position:absolute;left:1491;top:1763;width:199;height:149" coordorigin="1491,1763" coordsize="199,149" path="m1651,1765l1638,1768,1687,1768,1686,1767,1669,1767,1664,1766,1655,1766,1651,1765e" filled="t" fillcolor="#50535C" stroked="f">
                <v:path arrowok="t"/>
                <v:fill/>
              </v:shape>
              <v:shape style="position:absolute;left:1491;top:1763;width:199;height:149" coordorigin="1491,1763" coordsize="199,149" path="m1675,1763l1669,1767,1686,1767,1684,1765,1678,1763,1675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664,1766l1655,1766,1664,1766,1664,1766e" filled="t" fillcolor="#50535C" stroked="f">
                <v:path arrowok="t"/>
                <v:fill/>
              </v:shape>
            </v:group>
            <v:group style="position:absolute;left:2488;top:1763;width:194;height:144" coordorigin="2488,1763" coordsize="194,144">
              <v:shape style="position:absolute;left:2488;top:1763;width:194;height:144" coordorigin="2488,1763" coordsize="194,144" path="m2561,1904l2546,1904,2557,1907,2559,1905,2561,1904e" filled="t" fillcolor="#50535C" stroked="f">
                <v:path arrowok="t"/>
                <v:fill/>
              </v:shape>
              <v:shape style="position:absolute;left:2488;top:1763;width:194;height:144" coordorigin="2488,1763" coordsize="194,144" path="m2534,1905l2507,1905,2511,1906,2517,1906,2521,1907,2534,1905e" filled="t" fillcolor="#50535C" stroked="f">
                <v:path arrowok="t"/>
                <v:fill/>
              </v:shape>
              <v:shape style="position:absolute;left:2488;top:1763;width:194;height:144" coordorigin="2488,1763" coordsize="194,144" path="m2618,1763l2615,1765,2606,1774,2600,1780,2548,1836,2501,1882,2490,1892,2489,1894,2488,1895,2491,1902,2496,1906,2507,1905,2534,1905,2546,1904,2561,1904,2569,1895,2617,1846,2626,1836,2639,1821,2653,1807,2668,1794,2683,1781,2683,1768,2682,1767,2652,1767,2647,1766,2629,1766,2626,1766,2618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64,1763l2652,1767,2682,1767,2680,1764,2667,1764,2664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42,1765l2629,1766,2647,1766,2642,1765e" filled="t" fillcolor="#50535C" stroked="f">
                <v:path arrowok="t"/>
                <v:fill/>
              </v:shape>
            </v:group>
            <v:group style="position:absolute;left:1053;top:1764;width:190;height:146" coordorigin="1053,1764" coordsize="190,146">
              <v:shape style="position:absolute;left:1053;top:1764;width:190;height:146" coordorigin="1053,1764" coordsize="190,146" path="m1179,1767l1176,1769,1074,1876,1066,1884,1058,1893,1057,1893,1053,1899,1055,1905,1064,1909,1067,1910,1082,1908,1092,1907,1109,1904,1115,1903,1132,1903,1137,1897,1140,1891,1149,1883,1161,1869,1176,1852,1188,1841,1205,1821,1217,1806,1243,1774,1241,1772,1241,1771,1195,1771,1179,1767e" filled="t" fillcolor="#50535C" stroked="f">
                <v:path arrowok="t"/>
                <v:fill/>
              </v:shape>
              <v:shape style="position:absolute;left:1053;top:1764;width:190;height:146" coordorigin="1053,1764" coordsize="190,146" path="m1132,1903l1115,1903,1126,1908,1130,1907,1132,1903e" filled="t" fillcolor="#50535C" stroked="f">
                <v:path arrowok="t"/>
                <v:fill/>
              </v:shape>
              <v:shape style="position:absolute;left:1053;top:1764;width:190;height:146" coordorigin="1053,1764" coordsize="190,146" path="m1226,1764l1207,1769,1195,1771,1241,1771,1240,1769,1232,1766,1226,1764e" filled="t" fillcolor="#50535C" stroked="f">
                <v:path arrowok="t"/>
                <v:fill/>
              </v:shape>
            </v:group>
            <v:group style="position:absolute;left:626;top:1768;width:196;height:143" coordorigin="626,1768" coordsize="196,143">
              <v:shape style="position:absolute;left:626;top:1768;width:196;height:143" coordorigin="626,1768" coordsize="196,143" path="m757,1768l754,1770,751,1772,694,1830,666,1859,652,1873,645,1881,639,1889,626,1899,627,1905,639,1910,645,1910,656,1908,659,1906,670,1905,677,1901,703,1901,706,1899,707,1898,726,1874,741,1858,753,1846,771,1828,821,1775,819,1773,818,1772,798,1772,792,1771,776,1770,766,1769,757,1768e" filled="t" fillcolor="#50535C" stroked="f">
                <v:path arrowok="t"/>
                <v:fill/>
              </v:shape>
              <v:shape style="position:absolute;left:626;top:1768;width:196;height:143" coordorigin="626,1768" coordsize="196,143" path="m703,1901l677,1901,692,1910,698,1906,703,1901e" filled="t" fillcolor="#50535C" stroked="f">
                <v:path arrowok="t"/>
                <v:fill/>
              </v:shape>
              <v:shape style="position:absolute;left:626;top:1768;width:196;height:143" coordorigin="626,1768" coordsize="196,143" path="m808,1770l798,1772,818,1772,818,1771,812,1770,808,1770e" filled="t" fillcolor="#50535C" stroked="f">
                <v:path arrowok="t"/>
                <v:fill/>
              </v:shape>
            </v:group>
            <v:group style="position:absolute;left:5649;top:1761;width:208;height:154" coordorigin="5649,1761" coordsize="208,154">
              <v:shape style="position:absolute;left:5649;top:1761;width:208;height:154" coordorigin="5649,1761" coordsize="208,154" path="m5787,1761l5784,1764,5781,1766,5773,1775,5762,1787,5748,1801,5729,1819,5701,1847,5695,1853,5691,1859,5676,1873,5663,1888,5649,1903,5649,1905,5653,1914,5656,1916,5666,1910,5668,1909,5677,1908,5684,1908,5702,1906,5738,1906,5743,1901,5747,1898,5755,1888,5795,1843,5809,1828,5822,1813,5835,1798,5850,1784,5857,1779,5856,1775,5851,1769,5796,1769,5793,1768,5790,1764,5788,1763,5787,1761e" filled="t" fillcolor="#50535C" stroked="f">
                <v:path arrowok="t"/>
                <v:fill/>
              </v:shape>
              <v:shape style="position:absolute;left:5649;top:1761;width:208;height:154" coordorigin="5649,1761" coordsize="208,154" path="m5738,1906l5702,1906,5714,1907,5731,1909,5736,1908,5738,1906e" filled="t" fillcolor="#50535C" stroked="f">
                <v:path arrowok="t"/>
                <v:fill/>
              </v:shape>
              <v:shape style="position:absolute;left:5649;top:1761;width:208;height:154" coordorigin="5649,1761" coordsize="208,154" path="m5684,1908l5677,1908,5683,1908,5684,1908e" filled="t" fillcolor="#50535C" stroked="f">
                <v:path arrowok="t"/>
                <v:fill/>
              </v:shape>
              <v:shape style="position:absolute;left:5649;top:1761;width:208;height:154" coordorigin="5649,1761" coordsize="208,154" path="m5825,1765l5813,1767,5806,1768,5796,1769,5851,1769,5851,1769,5831,1769,5825,1765e" filled="t" fillcolor="#50535C" stroked="f">
                <v:path arrowok="t"/>
                <v:fill/>
              </v:shape>
              <v:shape style="position:absolute;left:5649;top:1761;width:208;height:154" coordorigin="5649,1761" coordsize="208,154" path="m5840,1766l5831,1769,5851,1769,5848,1766,5845,1766,5840,1766e" filled="t" fillcolor="#50535C" stroked="f">
                <v:path arrowok="t"/>
                <v:fill/>
              </v:shape>
              <v:shape style="position:absolute;left:5649;top:1761;width:208;height:154" coordorigin="5649,1761" coordsize="208,154" path="m5848,1766l5845,1766,5848,1766e" filled="t" fillcolor="#50535C" stroked="f">
                <v:path arrowok="t"/>
                <v:fill/>
              </v:shape>
            </v:group>
            <v:group style="position:absolute;left:6076;top:1759;width:210;height:152" coordorigin="6076,1759" coordsize="210,152">
              <v:shape style="position:absolute;left:6076;top:1759;width:210;height:152" coordorigin="6076,1759" coordsize="210,152" path="m6215,1759l6212,1761,6190,1783,6173,1801,6160,1815,6146,1830,6130,1846,6116,1860,6102,1874,6087,1888,6085,1890,6082,1893,6076,1898,6076,1900,6080,1908,6084,1911,6095,1908,6120,1908,6126,1906,6131,1906,6153,1906,6153,1906,6164,1895,6177,1881,6192,1868,6194,1866,6196,1864,6205,1854,6213,1844,6223,1835,6237,1821,6282,1778,6284,1775,6286,1773,6284,1766,6230,1766,6225,1765,6215,1759e" filled="t" fillcolor="#50535C" stroked="f">
                <v:path arrowok="t"/>
                <v:fill/>
              </v:shape>
              <v:shape style="position:absolute;left:6076;top:1759;width:210;height:152" coordorigin="6076,1759" coordsize="210,152" path="m6120,1908l6095,1908,6099,1909,6109,1910,6115,1910,6120,1908e" filled="t" fillcolor="#50535C" stroked="f">
                <v:path arrowok="t"/>
                <v:fill/>
              </v:shape>
              <v:shape style="position:absolute;left:6076;top:1759;width:210;height:152" coordorigin="6076,1759" coordsize="210,152" path="m6153,1906l6131,1906,6141,1906,6144,1908,6149,1910,6151,1908,6153,1906e" filled="t" fillcolor="#50535C" stroked="f">
                <v:path arrowok="t"/>
                <v:fill/>
              </v:shape>
              <v:shape style="position:absolute;left:6076;top:1759;width:210;height:152" coordorigin="6076,1759" coordsize="210,152" path="m6238,1763l6237,1764,6230,1766,6284,1766,6284,1766,6250,1766,6238,1763e" filled="t" fillcolor="#50535C" stroked="f">
                <v:path arrowok="t"/>
                <v:fill/>
              </v:shape>
              <v:shape style="position:absolute;left:6076;top:1759;width:210;height:152" coordorigin="6076,1759" coordsize="210,152" path="m6281,1761l6261,1762,6250,1766,6284,1766,6283,1762,6281,1761e" filled="t" fillcolor="#50535C" stroked="f">
                <v:path arrowok="t"/>
                <v:fill/>
              </v:shape>
            </v:group>
            <v:group style="position:absolute;left:6222;top:1758;width:211;height:150" coordorigin="6222,1758" coordsize="211,150">
              <v:shape style="position:absolute;left:6222;top:1758;width:211;height:150" coordorigin="6222,1758" coordsize="211,150" path="m6363,1758l6354,1767,6345,1775,6330,1792,6288,1832,6274,1846,6267,1854,6260,1861,6248,1869,6246,1871,6236,1881,6229,1888,6227,1890,6222,1897,6223,1901,6228,1906,6232,1907,6238,1904,6241,1903,6286,1902,6302,1902,6315,1889,6346,1859,6347,1857,6352,1854,6365,1843,6378,1829,6410,1796,6424,1782,6430,1777,6433,1772,6427,1764,6386,1764,6379,1764,6372,1764,6363,1758e" filled="t" fillcolor="#50535C" stroked="f">
                <v:path arrowok="t"/>
                <v:fill/>
              </v:shape>
              <v:shape style="position:absolute;left:6222;top:1758;width:211;height:150" coordorigin="6222,1758" coordsize="211,150" path="m6302,1902l6286,1902,6288,1902,6296,1906,6301,1903,6302,1902e" filled="t" fillcolor="#50535C" stroked="f">
                <v:path arrowok="t"/>
                <v:fill/>
              </v:shape>
              <v:shape style="position:absolute;left:6222;top:1758;width:211;height:150" coordorigin="6222,1758" coordsize="211,150" path="m6414,1760l6403,1763,6386,1764,6427,1764,6421,1761,6414,1760e" filled="t" fillcolor="#50535C" stroked="f">
                <v:path arrowok="t"/>
                <v:fill/>
              </v:shape>
            </v:group>
            <v:group style="position:absolute;left:5937;top:1761;width:200;height:151" coordorigin="5937,1761" coordsize="200,151">
              <v:shape style="position:absolute;left:5937;top:1761;width:200;height:151" coordorigin="5937,1761" coordsize="200,151" path="m5988,1910l5968,1910,5978,1912,5983,1912,5988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5967,1910l5953,1910,5962,1910,5967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6075,1761l6067,1763,6063,1766,6055,1777,6050,1782,6044,1789,6018,1815,6004,1829,5990,1845,5976,1862,5961,1876,5947,1890,5945,1892,5943,1894,5937,1902,5939,1908,5939,1908,5950,1910,5953,1910,5967,1910,5968,1910,5988,1910,5994,1908,6001,1907,6015,1907,6015,1906,6018,1905,6020,1894,6036,1879,6081,1834,6114,1796,6121,1789,6131,1782,6132,1780,6138,1773,6137,1767,6083,1767,6082,1767,6079,1767,6075,1761e" filled="t" fillcolor="#50535C" stroked="f">
                <v:path arrowok="t"/>
                <v:fill/>
              </v:shape>
              <v:shape style="position:absolute;left:5937;top:1761;width:200;height:151" coordorigin="5937,1761" coordsize="200,151" path="m6015,1907l6001,1907,6010,1908,6012,1908,6015,1907e" filled="t" fillcolor="#50535C" stroked="f">
                <v:path arrowok="t"/>
                <v:fill/>
              </v:shape>
              <v:shape style="position:absolute;left:5937;top:1761;width:200;height:151" coordorigin="5937,1761" coordsize="200,151" path="m6123,1761l6095,1764,6083,1767,6137,1767,6135,1762,6123,1761e" filled="t" fillcolor="#50535C" stroked="f">
                <v:path arrowok="t"/>
                <v:fill/>
              </v:shape>
            </v:group>
            <v:group style="position:absolute;left:6369;top:1760;width:204;height:146" coordorigin="6369,1760" coordsize="204,146">
              <v:shape style="position:absolute;left:6369;top:1760;width:204;height:146" coordorigin="6369,1760" coordsize="204,146" path="m6506,1760l6503,1761,6499,1765,6471,1794,6456,1808,6440,1825,6426,1839,6411,1853,6402,1862,6394,1872,6379,1883,6376,1887,6369,1893,6369,1897,6374,1904,6377,1906,6387,1905,6395,1905,6410,1901,6429,1901,6433,1900,6434,1900,6447,1900,6449,1899,6454,1892,6455,1891,6463,1884,6471,1877,6481,1866,6506,1839,6523,1821,6538,1807,6552,1794,6568,1781,6573,1778,6573,1771,6567,1765,6566,1764,6514,1764,6506,1760e" filled="t" fillcolor="#50535C" stroked="f">
                <v:path arrowok="t"/>
                <v:fill/>
              </v:shape>
              <v:shape style="position:absolute;left:6369;top:1760;width:204;height:146" coordorigin="6369,1760" coordsize="204,146" path="m6395,1905l6387,1905,6393,1905,6395,1905e" filled="t" fillcolor="#50535C" stroked="f">
                <v:path arrowok="t"/>
                <v:fill/>
              </v:shape>
              <v:shape style="position:absolute;left:6369;top:1760;width:204;height:146" coordorigin="6369,1760" coordsize="204,146" path="m6429,1901l6410,1901,6422,1904,6429,1901e" filled="t" fillcolor="#50535C" stroked="f">
                <v:path arrowok="t"/>
                <v:fill/>
              </v:shape>
              <v:shape style="position:absolute;left:6369;top:1760;width:204;height:146" coordorigin="6369,1760" coordsize="204,146" path="m6447,1900l6434,1900,6443,1903,6447,1900e" filled="t" fillcolor="#50535C" stroked="f">
                <v:path arrowok="t"/>
                <v:fill/>
              </v:shape>
              <v:shape style="position:absolute;left:6369;top:1760;width:204;height:146" coordorigin="6369,1760" coordsize="204,146" path="m6562,1762l6550,1762,6539,1763,6521,1763,6514,1764,6566,1764,6565,1763,6564,1763,6539,1763,6564,1763,6562,1762e" filled="t" fillcolor="#50535C" stroked="f">
                <v:path arrowok="t"/>
                <v:fill/>
              </v:shape>
            </v:group>
            <v:group style="position:absolute;left:5795;top:1761;width:202;height:151" coordorigin="5795,1761" coordsize="202,151">
              <v:shape style="position:absolute;left:5795;top:1761;width:202;height:151" coordorigin="5795,1761" coordsize="202,151" path="m5929,1761l5929,1761,5919,1769,5917,1772,5913,1777,5859,1835,5848,1847,5828,1867,5797,1896,5796,1899,5795,1904,5796,1907,5802,1909,5806,1912,5809,1908,5811,1906,5813,1905,5854,1902,5861,1902,5866,1902,5878,1901,5882,1899,5889,1888,5893,1883,5920,1854,5934,1840,5950,1823,5963,1809,5978,1795,5993,1782,5994,1781,5995,1780,5997,1776,5997,1774,5996,1769,5946,1769,5941,1769,5929,1761e" filled="t" fillcolor="#50535C" stroked="f">
                <v:path arrowok="t"/>
                <v:fill/>
              </v:shape>
              <v:shape style="position:absolute;left:5795;top:1761;width:202;height:151" coordorigin="5795,1761" coordsize="202,151" path="m5861,1902l5854,1902,5854,1902,5861,1902e" filled="t" fillcolor="#50535C" stroked="f">
                <v:path arrowok="t"/>
                <v:fill/>
              </v:shape>
              <v:shape style="position:absolute;left:5795;top:1761;width:202;height:151" coordorigin="5795,1761" coordsize="202,151" path="m5990,1763l5973,1766,5962,1768,5946,1769,5996,1769,5995,1766,5990,1763e" filled="t" fillcolor="#50535C" stroked="f">
                <v:path arrowok="t"/>
                <v:fill/>
              </v:shape>
            </v:group>
            <v:group style="position:absolute;left:5223;top:1760;width:200;height:149" coordorigin="5223,1760" coordsize="200,149">
              <v:shape style="position:absolute;left:5223;top:1760;width:200;height:149" coordorigin="5223,1760" coordsize="200,149" path="m5353,1762l5349,1763,5345,1767,5344,1769,5299,1817,5288,1830,5270,1848,5236,1884,5229,1890,5223,1900,5230,1908,5239,1909,5258,1903,5268,1900,5306,1900,5310,1892,5312,1890,5359,1842,5388,1809,5402,1794,5417,1780,5423,1775,5422,1770,5418,1766,5366,1766,5353,176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3,1902l5288,1902,5299,1902,5303,190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6,1900l5268,1900,5284,1902,5303,1902,5305,1901,5306,1900e" filled="t" fillcolor="#50535C" stroked="f">
                <v:path arrowok="t"/>
                <v:fill/>
              </v:shape>
              <v:shape style="position:absolute;left:5223;top:1760;width:200;height:149" coordorigin="5223,1760" coordsize="200,149" path="m5410,1760l5391,1762,5366,1766,5418,1766,5413,1762,5410,1760e" filled="t" fillcolor="#50535C" stroked="f">
                <v:path arrowok="t"/>
                <v:fill/>
              </v:shape>
            </v:group>
            <v:group style="position:absolute;left:5368;top:1762;width:198;height:147" coordorigin="5368,1762" coordsize="198,147">
              <v:shape style="position:absolute;left:5368;top:1762;width:198;height:147" coordorigin="5368,1762" coordsize="198,147" path="m5498,1762l5497,1763,5487,1773,5469,1792,5456,1807,5441,1821,5432,1829,5423,1837,5412,1850,5410,1854,5401,1864,5372,1895,5370,1897,5368,1901,5369,1903,5372,1908,5379,1910,5384,1907,5385,1906,5393,1904,5416,1901,5446,1901,5446,1901,5450,1896,5475,1871,5493,1854,5505,1840,5535,1808,5548,1793,5563,1779,5567,1776,5566,1769,5560,1766,5519,1766,5508,1766,5498,1762e" filled="t" fillcolor="#50535C" stroked="f">
                <v:path arrowok="t"/>
                <v:fill/>
              </v:shape>
              <v:shape style="position:absolute;left:5368;top:1762;width:198;height:147" coordorigin="5368,1762" coordsize="198,147" path="m5446,1901l5416,1901,5435,1901,5442,1903,5446,1901e" filled="t" fillcolor="#50535C" stroked="f">
                <v:path arrowok="t"/>
                <v:fill/>
              </v:shape>
              <v:shape style="position:absolute;left:5368;top:1762;width:198;height:147" coordorigin="5368,1762" coordsize="198,147" path="m5536,1764l5519,1766,5560,1766,5558,1765,5556,1764,5543,1764,5536,1764e" filled="t" fillcolor="#50535C" stroked="f">
                <v:path arrowok="t"/>
                <v:fill/>
              </v:shape>
              <v:shape style="position:absolute;left:5368;top:1762;width:198;height:147" coordorigin="5368,1762" coordsize="198,147" path="m5554,1763l5543,1764,5556,1764,5554,1763e" filled="t" fillcolor="#50535C" stroked="f">
                <v:path arrowok="t"/>
                <v:fill/>
              </v:shape>
            </v:group>
            <v:group style="position:absolute;left:5514;top:1763;width:199;height:149" coordorigin="5514,1763" coordsize="199,149">
              <v:shape style="position:absolute;left:5514;top:1763;width:199;height:149" coordorigin="5514,1763" coordsize="199,149" path="m5642,1763l5638,1767,5634,1770,5613,1793,5568,1840,5553,1857,5524,1890,5520,1893,5515,1899,5514,1904,5519,1910,5526,1912,5534,1906,5550,1904,5556,1903,5567,1902,5584,1902,5593,1901,5594,1901,5600,1894,5603,1888,5614,1876,5641,1847,5647,1841,5652,1835,5665,1821,5672,1814,5689,1797,5697,1787,5708,1779,5710,1778,5711,1776,5713,1774,5711,1769,5710,1768,5661,1768,5652,1768,5642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594,1901e" filled="t" fillcolor="#50535C" stroked="f">
                <v:path arrowok="t"/>
                <v:fill/>
              </v:shape>
              <v:shape style="position:absolute;left:5514;top:1763;width:199;height:149" coordorigin="5514,1763" coordsize="199,149" path="m5674,1765l5661,1768,5710,1768,5710,1767,5692,1767,5688,1766,5678,1766,5674,1765e" filled="t" fillcolor="#50535C" stroked="f">
                <v:path arrowok="t"/>
                <v:fill/>
              </v:shape>
              <v:shape style="position:absolute;left:5514;top:1763;width:199;height:149" coordorigin="5514,1763" coordsize="199,149" path="m5698,1763l5692,1767,5710,1767,5708,1765,5701,1763,5698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687,1766l5678,1766,5688,1766,5687,1766e" filled="t" fillcolor="#50535C" stroked="f">
                <v:path arrowok="t"/>
                <v:fill/>
              </v:shape>
            </v:group>
            <v:group style="position:absolute;left:6511;top:1763;width:194;height:144" coordorigin="6511,1763" coordsize="194,144">
              <v:shape style="position:absolute;left:6511;top:1763;width:194;height:144" coordorigin="6511,1763" coordsize="194,144" path="m6584,1904l6569,1904,6580,1907,6582,1905,6584,1904e" filled="t" fillcolor="#50535C" stroked="f">
                <v:path arrowok="t"/>
                <v:fill/>
              </v:shape>
              <v:shape style="position:absolute;left:6511;top:1763;width:194;height:144" coordorigin="6511,1763" coordsize="194,144" path="m6557,1905l6531,1905,6534,1906,6541,1906,6544,1907,6557,1905e" filled="t" fillcolor="#50535C" stroked="f">
                <v:path arrowok="t"/>
                <v:fill/>
              </v:shape>
              <v:shape style="position:absolute;left:6511;top:1763;width:194;height:144" coordorigin="6511,1763" coordsize="194,144" path="m6641,1763l6638,1765,6629,1774,6623,1780,6571,1836,6524,1882,6513,1892,6512,1894,6511,1895,6515,1902,6520,1906,6531,1905,6557,1905,6569,1904,6584,1904,6592,1895,6640,1846,6649,1836,6662,1821,6676,1807,6691,1794,6707,1781,6707,1768,6705,1767,6676,1767,6671,1766,6653,1766,6649,1766,6641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88,1763l6676,1767,6705,1767,6703,1764,6690,1764,6688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66,1765l6653,1766,6671,1766,6666,1765e" filled="t" fillcolor="#50535C" stroked="f">
                <v:path arrowok="t"/>
                <v:fill/>
              </v:shape>
            </v:group>
            <v:group style="position:absolute;left:4784;top:1767;width:206;height:144" coordorigin="4784,1767" coordsize="206,144">
              <v:shape style="position:absolute;left:4784;top:1767;width:206;height:144" coordorigin="4784,1767" coordsize="206,144" path="m4917,1767l4913,1769,4908,1772,4900,1783,4894,1788,4865,1817,4852,1832,4845,1842,4838,1851,4826,1859,4824,1861,4819,1867,4816,1870,4804,1882,4796,1890,4784,1904,4786,1909,4798,1911,4804,1911,4818,1909,4826,1907,4842,1904,4850,1904,4880,1904,4885,1899,4888,1894,4894,1886,4905,1873,4922,1855,4935,1841,4978,1790,4982,1786,4991,1777,4990,1772,4933,1772,4925,1771,4923,1769,4920,1767,4919,1767,4917,1767e" filled="t" fillcolor="#50535C" stroked="f">
                <v:path arrowok="t"/>
                <v:fill/>
              </v:shape>
              <v:shape style="position:absolute;left:4784;top:1767;width:206;height:144" coordorigin="4784,1767" coordsize="206,144" path="m4880,1904l4850,1904,4863,1909,4869,1909,4877,1906,4879,1905,4880,1904e" filled="t" fillcolor="#50535C" stroked="f">
                <v:path arrowok="t"/>
                <v:fill/>
              </v:shape>
              <v:shape style="position:absolute;left:4784;top:1767;width:206;height:144" coordorigin="4784,1767" coordsize="206,144" path="m4974,1768l4966,1770,4963,1770,4948,1771,4938,1772,4933,1772,4990,1772,4990,1772,4979,1768,4974,1768e" filled="t" fillcolor="#50535C" stroked="f">
                <v:path arrowok="t"/>
                <v:fill/>
              </v:shape>
              <v:shape style="position:absolute;left:4784;top:1767;width:206;height:144" coordorigin="4784,1767" coordsize="206,144" path="m4920,1767l4919,1767,4920,1767e" filled="t" fillcolor="#50535C" stroked="f">
                <v:path arrowok="t"/>
                <v:fill/>
              </v:shape>
            </v:group>
            <v:group style="position:absolute;left:4934;top:1764;width:203;height:153" coordorigin="4934,1764" coordsize="203,153">
              <v:shape style="position:absolute;left:4934;top:1764;width:203;height:153" coordorigin="4934,1764" coordsize="203,153" path="m5068,1765l5064,1766,5056,1774,5042,1788,5011,1817,5009,1818,4977,1855,4962,1871,4950,1887,4937,1902,4935,1904,4934,1907,4937,1915,4941,1917,4948,1915,4950,1915,4952,1914,4972,1912,4992,1910,4995,1910,5010,1910,5015,1904,5017,1901,5026,1892,5032,1885,5045,1872,5050,1864,5058,1857,5072,1844,5085,1828,5097,1812,5110,1797,5116,1790,5123,1785,5137,1775,5136,1768,5131,1766,5109,1766,5109,1766,5091,1766,5085,1766,5079,1766,5068,1765e" filled="t" fillcolor="#50535C" stroked="f">
                <v:path arrowok="t"/>
                <v:fill/>
              </v:shape>
              <v:shape style="position:absolute;left:4934;top:1764;width:203;height:153" coordorigin="4934,1764" coordsize="203,153" path="m5010,1910l4995,1910,4997,1911,5008,1914,5008,1913,5010,1910e" filled="t" fillcolor="#50535C" stroked="f">
                <v:path arrowok="t"/>
                <v:fill/>
              </v:shape>
              <v:shape style="position:absolute;left:4934;top:1764;width:203;height:153" coordorigin="4934,1764" coordsize="203,153" path="m5123,1764l5115,1766,5109,1766,5131,1766,5126,1764,5123,1764e" filled="t" fillcolor="#50535C" stroked="f">
                <v:path arrowok="t"/>
                <v:fill/>
              </v:shape>
              <v:shape style="position:absolute;left:4934;top:1764;width:203;height:153" coordorigin="4934,1764" coordsize="203,153" path="m5099,1766l5095,1766,5091,1766,5091,1766,5109,1766,5099,1766e" filled="t" fillcolor="#50535C" stroked="f">
                <v:path arrowok="t"/>
                <v:fill/>
              </v:shape>
            </v:group>
            <v:group style="position:absolute;left:5077;top:1764;width:190;height:146" coordorigin="5077,1764" coordsize="190,146">
              <v:shape style="position:absolute;left:5077;top:1764;width:190;height:146" coordorigin="5077,1764" coordsize="190,146" path="m5202,1767l5199,1769,5097,1876,5089,1884,5081,1893,5081,1893,5077,1899,5078,1905,5087,1909,5091,1910,5105,1908,5115,1907,5132,1904,5138,1903,5155,1903,5160,1897,5163,1891,5172,1883,5185,1869,5199,1852,5211,1841,5228,1821,5241,1806,5266,1774,5265,1772,5264,1771,5218,1771,5202,1767e" filled="t" fillcolor="#50535C" stroked="f">
                <v:path arrowok="t"/>
                <v:fill/>
              </v:shape>
              <v:shape style="position:absolute;left:5077;top:1764;width:190;height:146" coordorigin="5077,1764" coordsize="190,146" path="m5155,1903l5138,1903,5149,1908,5153,1907,5155,1903e" filled="t" fillcolor="#50535C" stroked="f">
                <v:path arrowok="t"/>
                <v:fill/>
              </v:shape>
              <v:shape style="position:absolute;left:5077;top:1764;width:190;height:146" coordorigin="5077,1764" coordsize="190,146" path="m5249,1764l5231,1769,5218,1771,5264,1771,5263,1769,5255,1766,5249,1764e" filled="t" fillcolor="#50535C" stroked="f">
                <v:path arrowok="t"/>
                <v:fill/>
              </v:shape>
            </v:group>
            <v:group style="position:absolute;left:4649;top:1768;width:196;height:143" coordorigin="4649,1768" coordsize="196,143">
              <v:shape style="position:absolute;left:4649;top:1768;width:196;height:143" coordorigin="4649,1768" coordsize="196,143" path="m4780,1768l4778,1770,4775,1772,4717,1830,4690,1859,4676,1873,4668,1881,4662,1889,4649,1899,4650,1905,4662,1910,4669,1910,4679,1908,4682,1906,4693,1905,4701,1901,4726,1901,4729,1899,4730,1898,4750,1874,4765,1858,4777,1846,4795,1828,4845,1775,4843,1773,4842,1772,4821,1772,4815,1771,4799,1770,4790,1769,4780,1768e" filled="t" fillcolor="#50535C" stroked="f">
                <v:path arrowok="t"/>
                <v:fill/>
              </v:shape>
              <v:shape style="position:absolute;left:4649;top:1768;width:196;height:143" coordorigin="4649,1768" coordsize="196,143" path="m4726,1901l4701,1901,4716,1910,4721,1906,4726,1901e" filled="t" fillcolor="#50535C" stroked="f">
                <v:path arrowok="t"/>
                <v:fill/>
              </v:shape>
              <v:shape style="position:absolute;left:4649;top:1768;width:196;height:143" coordorigin="4649,1768" coordsize="196,143" path="m4832,1770l4821,1772,4842,1772,4841,1771,4836,1770,4832,1770e" filled="t" fillcolor="#50535C" stroked="f">
                <v:path arrowok="t"/>
                <v:fill/>
              </v:shape>
            </v:group>
            <v:group style="position:absolute;left:3644;top:1761;width:208;height:154" coordorigin="3644,1761" coordsize="208,154">
              <v:shape style="position:absolute;left:3644;top:1761;width:208;height:154" coordorigin="3644,1761" coordsize="208,154" path="m3781,1761l3778,1764,3776,1766,3768,1775,3757,1787,3743,1801,3724,1819,3695,1847,3690,1853,3685,1859,3671,1873,3657,1888,3644,1903,3644,1905,3647,1914,3651,1916,3661,1910,3663,1909,3671,1908,3679,1908,3696,1906,3733,1906,3737,1901,3741,1898,3749,1888,3790,1843,3803,1828,3816,1813,3830,1798,3844,1784,3852,1779,3850,1775,3846,1769,3791,1769,3787,1768,3784,1764,3783,1763,3781,1761e" filled="t" fillcolor="#50535C" stroked="f">
                <v:path arrowok="t"/>
                <v:fill/>
              </v:shape>
              <v:shape style="position:absolute;left:3644;top:1761;width:208;height:154" coordorigin="3644,1761" coordsize="208,154" path="m3733,1906l3696,1906,3709,1907,3726,1909,3731,1908,3733,1906e" filled="t" fillcolor="#50535C" stroked="f">
                <v:path arrowok="t"/>
                <v:fill/>
              </v:shape>
              <v:shape style="position:absolute;left:3644;top:1761;width:208;height:154" coordorigin="3644,1761" coordsize="208,154" path="m3679,1908l3671,1908,3678,1908,3679,1908e" filled="t" fillcolor="#50535C" stroked="f">
                <v:path arrowok="t"/>
                <v:fill/>
              </v:shape>
              <v:shape style="position:absolute;left:3644;top:1761;width:208;height:154" coordorigin="3644,1761" coordsize="208,154" path="m3819,1765l3807,1767,3801,1768,3791,1769,3846,1769,3845,1769,3825,1769,3819,1765e" filled="t" fillcolor="#50535C" stroked="f">
                <v:path arrowok="t"/>
                <v:fill/>
              </v:shape>
              <v:shape style="position:absolute;left:3644;top:1761;width:208;height:154" coordorigin="3644,1761" coordsize="208,154" path="m3835,1766l3825,1769,3845,1769,3843,1766,3839,1766,3835,1766e" filled="t" fillcolor="#50535C" stroked="f">
                <v:path arrowok="t"/>
                <v:fill/>
              </v:shape>
              <v:shape style="position:absolute;left:3644;top:1761;width:208;height:154" coordorigin="3644,1761" coordsize="208,154" path="m3843,1766l3839,1766,3843,1766e" filled="t" fillcolor="#50535C" stroked="f">
                <v:path arrowok="t"/>
                <v:fill/>
              </v:shape>
            </v:group>
            <v:group style="position:absolute;left:4070;top:1759;width:210;height:152" coordorigin="4070,1759" coordsize="210,152">
              <v:shape style="position:absolute;left:4070;top:1759;width:210;height:152" coordorigin="4070,1759" coordsize="210,152" path="m4210,1759l4206,1761,4185,1783,4167,1801,4155,1815,4141,1830,4125,1846,4111,1860,4096,1874,4082,1888,4079,1890,4076,1893,4071,1898,4070,1900,4075,1908,4079,1911,4089,1908,4115,1908,4120,1906,4126,1906,4147,1906,4148,1906,4158,1895,4172,1881,4187,1868,4189,1866,4190,1864,4200,1854,4208,1844,4217,1835,4232,1821,4277,1778,4279,1775,4280,1773,4278,1766,4224,1766,4219,1765,4210,1759e" filled="t" fillcolor="#50535C" stroked="f">
                <v:path arrowok="t"/>
                <v:fill/>
              </v:shape>
              <v:shape style="position:absolute;left:4070;top:1759;width:210;height:152" coordorigin="4070,1759" coordsize="210,152" path="m4115,1908l4089,1908,4094,1909,4104,1910,4109,1910,4115,1908e" filled="t" fillcolor="#50535C" stroked="f">
                <v:path arrowok="t"/>
                <v:fill/>
              </v:shape>
              <v:shape style="position:absolute;left:4070;top:1759;width:210;height:152" coordorigin="4070,1759" coordsize="210,152" path="m4147,1906l4126,1906,4135,1906,4139,1908,4143,1910,4145,1908,4147,1906e" filled="t" fillcolor="#50535C" stroked="f">
                <v:path arrowok="t"/>
                <v:fill/>
              </v:shape>
              <v:shape style="position:absolute;left:4070;top:1759;width:210;height:152" coordorigin="4070,1759" coordsize="210,152" path="m4233,1763l4231,1764,4224,1766,4278,1766,4278,1766,4245,1766,4233,1763e" filled="t" fillcolor="#50535C" stroked="f">
                <v:path arrowok="t"/>
                <v:fill/>
              </v:shape>
              <v:shape style="position:absolute;left:4070;top:1759;width:210;height:152" coordorigin="4070,1759" coordsize="210,152" path="m4276,1761l4255,1762,4245,1766,4278,1766,4277,1762,4276,1761e" filled="t" fillcolor="#50535C" stroked="f">
                <v:path arrowok="t"/>
                <v:fill/>
              </v:shape>
            </v:group>
            <v:group style="position:absolute;left:4217;top:1758;width:211;height:150" coordorigin="4217,1758" coordsize="211,150">
              <v:shape style="position:absolute;left:4217;top:1758;width:211;height:150" coordorigin="4217,1758" coordsize="211,150" path="m4357,1758l4348,1767,4339,1775,4325,1792,4283,1832,4269,1846,4261,1854,4254,1861,4243,1869,4241,1871,4230,1881,4224,1888,4221,1890,4217,1897,4217,1901,4222,1906,4226,1907,4233,1904,4236,1903,4280,1902,4297,1902,4310,1889,4340,1859,4341,1857,4347,1854,4359,1843,4373,1829,4405,1796,4419,1782,4425,1777,4428,1772,4422,1764,4381,1764,4373,1764,4366,1764,4357,1758e" filled="t" fillcolor="#50535C" stroked="f">
                <v:path arrowok="t"/>
                <v:fill/>
              </v:shape>
              <v:shape style="position:absolute;left:4217;top:1758;width:211;height:150" coordorigin="4217,1758" coordsize="211,150" path="m4297,1902l4280,1902,4282,1902,4291,1906,4296,1903,4297,1902e" filled="t" fillcolor="#50535C" stroked="f">
                <v:path arrowok="t"/>
                <v:fill/>
              </v:shape>
              <v:shape style="position:absolute;left:4217;top:1758;width:211;height:150" coordorigin="4217,1758" coordsize="211,150" path="m4409,1760l4397,1763,4381,1764,4422,1764,4415,1761,4409,1760e" filled="t" fillcolor="#50535C" stroked="f">
                <v:path arrowok="t"/>
                <v:fill/>
              </v:shape>
            </v:group>
            <v:group style="position:absolute;left:3931;top:1761;width:200;height:151" coordorigin="3931,1761" coordsize="200,151">
              <v:shape style="position:absolute;left:3931;top:1761;width:200;height:151" coordorigin="3931,1761" coordsize="200,151" path="m3983,1910l3963,1910,3973,1912,3977,1912,3983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3962,1910l3948,1910,3957,1910,3962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4069,1761l4062,1763,4058,1766,4050,1777,4045,1782,4038,1789,4012,1815,3999,1829,3985,1845,3970,1862,3956,1876,3941,1890,3939,1892,3937,1894,3931,1902,3934,1908,3934,1908,3944,1910,3948,1910,3962,1910,3963,1910,3983,1910,3989,1908,3995,1907,4009,1907,4010,1906,4013,1905,4014,1894,4031,1879,4075,1834,4109,1796,4116,1789,4126,1782,4127,1780,4133,1773,4132,1767,4078,1767,4076,1767,4073,1767,4069,1761e" filled="t" fillcolor="#50535C" stroked="f">
                <v:path arrowok="t"/>
                <v:fill/>
              </v:shape>
              <v:shape style="position:absolute;left:3931;top:1761;width:200;height:151" coordorigin="3931,1761" coordsize="200,151" path="m4009,1907l3995,1907,4004,1908,4006,1908,4009,1907e" filled="t" fillcolor="#50535C" stroked="f">
                <v:path arrowok="t"/>
                <v:fill/>
              </v:shape>
              <v:shape style="position:absolute;left:3931;top:1761;width:200;height:151" coordorigin="3931,1761" coordsize="200,151" path="m4117,1761l4090,1764,4078,1767,4132,1767,4130,1762,4117,1761e" filled="t" fillcolor="#50535C" stroked="f">
                <v:path arrowok="t"/>
                <v:fill/>
              </v:shape>
            </v:group>
            <v:group style="position:absolute;left:4363;top:1760;width:204;height:146" coordorigin="4363,1760" coordsize="204,146">
              <v:shape style="position:absolute;left:4363;top:1760;width:204;height:146" coordorigin="4363,1760" coordsize="204,146" path="m4500,1760l4498,1761,4494,1765,4465,1794,4451,1808,4434,1825,4420,1839,4406,1853,4397,1862,4388,1872,4374,1883,4371,1887,4364,1893,4363,1897,4368,1904,4371,1906,4381,1905,4389,1905,4405,1901,4424,1901,4428,1900,4429,1900,4442,1900,4443,1899,4449,1892,4450,1891,4458,1884,4466,1877,4476,1866,4501,1839,4518,1821,4532,1807,4547,1794,4563,1781,4568,1778,4568,1771,4561,1765,4560,1764,4509,1764,4500,1760e" filled="t" fillcolor="#50535C" stroked="f">
                <v:path arrowok="t"/>
                <v:fill/>
              </v:shape>
              <v:shape style="position:absolute;left:4363;top:1760;width:204;height:146" coordorigin="4363,1760" coordsize="204,146" path="m4389,1905l4381,1905,4387,1905,4389,1905e" filled="t" fillcolor="#50535C" stroked="f">
                <v:path arrowok="t"/>
                <v:fill/>
              </v:shape>
              <v:shape style="position:absolute;left:4363;top:1760;width:204;height:146" coordorigin="4363,1760" coordsize="204,146" path="m4424,1901l4405,1901,4416,1904,4424,1901e" filled="t" fillcolor="#50535C" stroked="f">
                <v:path arrowok="t"/>
                <v:fill/>
              </v:shape>
              <v:shape style="position:absolute;left:4363;top:1760;width:204;height:146" coordorigin="4363,1760" coordsize="204,146" path="m4442,1900l4429,1900,4437,1903,4442,1900e" filled="t" fillcolor="#50535C" stroked="f">
                <v:path arrowok="t"/>
                <v:fill/>
              </v:shape>
              <v:shape style="position:absolute;left:4363;top:1760;width:204;height:146" coordorigin="4363,1760" coordsize="204,146" path="m4557,1762l4544,1762,4533,1763,4515,1763,4509,1764,4560,1764,4559,1763,4559,1763,4533,1763,4559,1763,4557,1762e" filled="t" fillcolor="#50535C" stroked="f">
                <v:path arrowok="t"/>
                <v:fill/>
              </v:shape>
            </v:group>
            <v:group style="position:absolute;left:3789;top:1761;width:202;height:151" coordorigin="3789,1761" coordsize="202,151">
              <v:shape style="position:absolute;left:3789;top:1761;width:202;height:151" coordorigin="3789,1761" coordsize="202,151" path="m3924,1761l3924,1761,3914,1769,3911,1772,3907,1777,3854,1835,3842,1847,3823,1867,3792,1896,3790,1899,3789,1904,3790,1907,3796,1909,3800,1912,3803,1908,3805,1906,3808,1905,3849,1902,3855,1902,3861,1902,3872,1901,3876,1899,3883,1888,3888,1883,3915,1854,3929,1840,3944,1823,3958,1809,3972,1795,3987,1782,3989,1781,3990,1780,3991,1776,3992,1774,3990,1769,3941,1769,3936,1769,3924,1761e" filled="t" fillcolor="#50535C" stroked="f">
                <v:path arrowok="t"/>
                <v:fill/>
              </v:shape>
              <v:shape style="position:absolute;left:3789;top:1761;width:202;height:151" coordorigin="3789,1761" coordsize="202,151" path="m3855,1902l3849,1902,3849,1902,3855,1902e" filled="t" fillcolor="#50535C" stroked="f">
                <v:path arrowok="t"/>
                <v:fill/>
              </v:shape>
              <v:shape style="position:absolute;left:3789;top:1761;width:202;height:151" coordorigin="3789,1761" coordsize="202,151" path="m3984,1763l3967,1766,3957,1768,3941,1769,3990,1769,3989,1766,3984,1763e" filled="t" fillcolor="#50535C" stroked="f">
                <v:path arrowok="t"/>
                <v:fill/>
              </v:shape>
            </v:group>
            <v:group style="position:absolute;left:3217;top:1760;width:200;height:149" coordorigin="3217,1760" coordsize="200,149">
              <v:shape style="position:absolute;left:3217;top:1760;width:200;height:149" coordorigin="3217,1760" coordsize="200,149" path="m3347,1762l3344,1763,3340,1767,3338,1769,3294,1817,3282,1830,3265,1848,3230,1884,3223,1890,3217,1900,3225,1908,3234,1909,3253,1903,3263,1900,3300,1900,3304,1892,3306,1890,3353,1842,3383,1809,3396,1794,3411,1780,3417,1775,3417,1770,3413,1766,3360,1766,3347,1762e" filled="t" fillcolor="#50535C" stroked="f">
                <v:path arrowok="t"/>
                <v:fill/>
              </v:shape>
              <v:shape style="position:absolute;left:3217;top:1760;width:200;height:149" coordorigin="3217,1760" coordsize="200,149" path="m3297,1902l3282,1902,3294,1902,3297,1902e" filled="t" fillcolor="#50535C" stroked="f">
                <v:path arrowok="t"/>
                <v:fill/>
              </v:shape>
              <v:shape style="position:absolute;left:3217;top:1760;width:200;height:149" coordorigin="3217,1760" coordsize="200,149" path="m3300,1900l3263,1900,3278,1902,3297,1902,3300,1901,3300,1900e" filled="t" fillcolor="#50535C" stroked="f">
                <v:path arrowok="t"/>
                <v:fill/>
              </v:shape>
              <v:shape style="position:absolute;left:3217;top:1760;width:200;height:149" coordorigin="3217,1760" coordsize="200,149" path="m3404,1760l3386,1762,3360,1766,3413,1766,3408,1762,3404,1760e" filled="t" fillcolor="#50535C" stroked="f">
                <v:path arrowok="t"/>
                <v:fill/>
              </v:shape>
            </v:group>
            <v:group style="position:absolute;left:3363;top:1762;width:198;height:147" coordorigin="3363,1762" coordsize="198,147">
              <v:shape style="position:absolute;left:3363;top:1762;width:198;height:147" coordorigin="3363,1762" coordsize="198,147" path="m3493,1762l3492,1763,3481,1773,3464,1792,3450,1807,3436,1821,3427,1829,3418,1837,3407,1850,3404,1854,3395,1864,3366,1895,3364,1897,3363,1901,3363,1903,3366,1908,3373,1910,3378,1907,3379,1906,3388,1904,3411,1901,3440,1901,3440,1901,3445,1896,3470,1871,3487,1854,3500,1840,3530,1808,3543,1793,3557,1779,3561,1776,3561,1769,3555,1766,3513,1766,3503,1766,3493,1762e" filled="t" fillcolor="#50535C" stroked="f">
                <v:path arrowok="t"/>
                <v:fill/>
              </v:shape>
              <v:shape style="position:absolute;left:3363;top:1762;width:198;height:147" coordorigin="3363,1762" coordsize="198,147" path="m3440,1901l3411,1901,3429,1901,3436,1903,3440,1901e" filled="t" fillcolor="#50535C" stroked="f">
                <v:path arrowok="t"/>
                <v:fill/>
              </v:shape>
              <v:shape style="position:absolute;left:3363;top:1762;width:198;height:147" coordorigin="3363,1762" coordsize="198,147" path="m3530,1764l3513,1766,3555,1766,3553,1765,3551,1764,3538,1764,3530,1764e" filled="t" fillcolor="#50535C" stroked="f">
                <v:path arrowok="t"/>
                <v:fill/>
              </v:shape>
              <v:shape style="position:absolute;left:3363;top:1762;width:198;height:147" coordorigin="3363,1762" coordsize="198,147" path="m3548,1763l3538,1764,3551,1764,3548,1763e" filled="t" fillcolor="#50535C" stroked="f">
                <v:path arrowok="t"/>
                <v:fill/>
              </v:shape>
            </v:group>
            <v:group style="position:absolute;left:3509;top:1763;width:199;height:149" coordorigin="3509,1763" coordsize="199,149">
              <v:shape style="position:absolute;left:3509;top:1763;width:199;height:149" coordorigin="3509,1763" coordsize="199,149" path="m3637,1763l3633,1767,3629,1770,3607,1793,3563,1840,3548,1857,3518,1890,3515,1893,3509,1899,3509,1904,3513,1910,3521,1912,3528,1906,3544,1904,3551,1903,3562,1902,3579,1902,3587,1901,3589,1901,3594,1894,3598,1888,3608,1876,3636,1847,3641,1841,3647,1835,3659,1821,3667,1814,3683,1797,3692,1787,3703,1779,3705,1778,3706,1776,3707,1774,3705,1769,3705,1768,3655,1768,3646,1768,3637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589,1901e" filled="t" fillcolor="#50535C" stroked="f">
                <v:path arrowok="t"/>
                <v:fill/>
              </v:shape>
              <v:shape style="position:absolute;left:3509;top:1763;width:199;height:149" coordorigin="3509,1763" coordsize="199,149" path="m3668,1765l3655,1768,3705,1768,3704,1767,3687,1767,3682,1766,3673,1766,3668,1765e" filled="t" fillcolor="#50535C" stroked="f">
                <v:path arrowok="t"/>
                <v:fill/>
              </v:shape>
              <v:shape style="position:absolute;left:3509;top:1763;width:199;height:149" coordorigin="3509,1763" coordsize="199,149" path="m3693,1763l3687,1767,3704,1767,3702,1765,3696,1763,3693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682,1766l3673,1766,3682,1766,3682,1766e" filled="t" fillcolor="#50535C" stroked="f">
                <v:path arrowok="t"/>
                <v:fill/>
              </v:shape>
            </v:group>
            <v:group style="position:absolute;left:4506;top:1763;width:194;height:144" coordorigin="4506,1763" coordsize="194,144">
              <v:shape style="position:absolute;left:4506;top:1763;width:194;height:144" coordorigin="4506,1763" coordsize="194,144" path="m4578,1904l4564,1904,4575,1907,4576,1905,4578,1904e" filled="t" fillcolor="#50535C" stroked="f">
                <v:path arrowok="t"/>
                <v:fill/>
              </v:shape>
              <v:shape style="position:absolute;left:4506;top:1763;width:194;height:144" coordorigin="4506,1763" coordsize="194,144" path="m4552,1905l4525,1905,4528,1906,4535,1906,4539,1907,4552,1905e" filled="t" fillcolor="#50535C" stroked="f">
                <v:path arrowok="t"/>
                <v:fill/>
              </v:shape>
              <v:shape style="position:absolute;left:4506;top:1763;width:194;height:144" coordorigin="4506,1763" coordsize="194,144" path="m4636,1763l4632,1765,4623,1774,4618,1780,4566,1836,4518,1882,4508,1892,4507,1894,4506,1895,4509,1902,4514,1906,4525,1905,4552,1905,4564,1904,4578,1904,4587,1895,4635,1846,4643,1836,4657,1821,4671,1807,4686,1794,4701,1781,4701,1768,4700,1767,4670,1767,4665,1766,4647,1766,4644,1766,4636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82,1763l4670,1767,4700,1767,4698,1764,4685,1764,4682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60,1765l4647,1766,4665,1766,4660,1765e" filled="t" fillcolor="#50535C" stroked="f">
                <v:path arrowok="t"/>
                <v:fill/>
              </v:shape>
            </v:group>
            <v:group style="position:absolute;left:2779;top:1767;width:206;height:144" coordorigin="2779,1767" coordsize="206,144">
              <v:shape style="position:absolute;left:2779;top:1767;width:206;height:144" coordorigin="2779,1767" coordsize="206,144" path="m2912,1767l2908,1769,2902,1772,2894,1783,2888,1788,2860,1817,2847,1832,2840,1842,2832,1851,2820,1859,2819,1861,2813,1867,2810,1870,2799,1882,2791,1890,2779,1904,2780,1909,2792,1911,2798,1911,2812,1909,2821,1907,2837,1904,2845,1904,2874,1904,2879,1899,2883,1894,2889,1886,2900,1873,2916,1855,2929,1841,2973,1790,2977,1786,2985,1777,2984,1772,2927,1772,2920,1771,2917,1769,2914,1767,2913,1767,2912,1767e" filled="t" fillcolor="#50535C" stroked="f">
                <v:path arrowok="t"/>
                <v:fill/>
              </v:shape>
              <v:shape style="position:absolute;left:2779;top:1767;width:206;height:144" coordorigin="2779,1767" coordsize="206,144" path="m2874,1904l2845,1904,2858,1909,2864,1909,2871,1906,2874,1905,2874,1904e" filled="t" fillcolor="#50535C" stroked="f">
                <v:path arrowok="t"/>
                <v:fill/>
              </v:shape>
              <v:shape style="position:absolute;left:2779;top:1767;width:206;height:144" coordorigin="2779,1767" coordsize="206,144" path="m2969,1768l2961,1770,2957,1770,2943,1771,2932,1772,2927,1772,2984,1772,2984,1772,2973,1768,2969,1768e" filled="t" fillcolor="#50535C" stroked="f">
                <v:path arrowok="t"/>
                <v:fill/>
              </v:shape>
              <v:shape style="position:absolute;left:2779;top:1767;width:206;height:144" coordorigin="2779,1767" coordsize="206,144" path="m2914,1767l2913,1767,2914,1767e" filled="t" fillcolor="#50535C" stroked="f">
                <v:path arrowok="t"/>
                <v:fill/>
              </v:shape>
            </v:group>
            <v:group style="position:absolute;left:2929;top:1764;width:203;height:153" coordorigin="2929,1764" coordsize="203,153">
              <v:shape style="position:absolute;left:2929;top:1764;width:203;height:153" coordorigin="2929,1764" coordsize="203,153" path="m3062,1765l3059,1766,3051,1774,3036,1788,3005,1817,3003,1818,2972,1855,2957,1871,2945,1887,2931,1902,2929,1904,2929,1907,2932,1915,2935,1917,2943,1915,2944,1915,2947,1914,2967,1912,2986,1910,2989,1910,3005,1910,3009,1904,3011,1901,3020,1892,3027,1885,3039,1872,3045,1864,3052,1857,3066,1844,3079,1828,3092,1812,3105,1797,3111,1790,3117,1785,3131,1775,3130,1768,3126,1766,3104,1766,3103,1766,3086,1766,3080,1766,3074,1766,3062,1765e" filled="t" fillcolor="#50535C" stroked="f">
                <v:path arrowok="t"/>
                <v:fill/>
              </v:shape>
              <v:shape style="position:absolute;left:2929;top:1764;width:203;height:153" coordorigin="2929,1764" coordsize="203,153" path="m3005,1910l2989,1910,2992,1911,3002,1914,3003,1913,3005,1910e" filled="t" fillcolor="#50535C" stroked="f">
                <v:path arrowok="t"/>
                <v:fill/>
              </v:shape>
              <v:shape style="position:absolute;left:2929;top:1764;width:203;height:153" coordorigin="2929,1764" coordsize="203,153" path="m3118,1764l3110,1766,3104,1766,3126,1766,3120,1764,3118,1764e" filled="t" fillcolor="#50535C" stroked="f">
                <v:path arrowok="t"/>
                <v:fill/>
              </v:shape>
              <v:shape style="position:absolute;left:2929;top:1764;width:203;height:153" coordorigin="2929,1764" coordsize="203,153" path="m3094,1766l3090,1766,3086,1766,3086,1766,3103,1766,3094,1766e" filled="t" fillcolor="#50535C" stroked="f">
                <v:path arrowok="t"/>
                <v:fill/>
              </v:shape>
            </v:group>
            <v:group style="position:absolute;left:3071;top:1764;width:190;height:146" coordorigin="3071,1764" coordsize="190,146">
              <v:shape style="position:absolute;left:3071;top:1764;width:190;height:146" coordorigin="3071,1764" coordsize="190,146" path="m3196,1767l3194,1769,3091,1876,3084,1884,3076,1893,3075,1893,3071,1899,3073,1905,3081,1909,3085,1910,3100,1908,3110,1907,3127,1904,3133,1903,3150,1903,3154,1897,3158,1891,3167,1883,3179,1869,3194,1852,3205,1841,3223,1821,3235,1806,3261,1774,3259,1772,3259,1771,3213,1771,3196,1767e" filled="t" fillcolor="#50535C" stroked="f">
                <v:path arrowok="t"/>
                <v:fill/>
              </v:shape>
              <v:shape style="position:absolute;left:3071;top:1764;width:190;height:146" coordorigin="3071,1764" coordsize="190,146" path="m3150,1903l3133,1903,3144,1908,3147,1907,3150,1903e" filled="t" fillcolor="#50535C" stroked="f">
                <v:path arrowok="t"/>
                <v:fill/>
              </v:shape>
              <v:shape style="position:absolute;left:3071;top:1764;width:190;height:146" coordorigin="3071,1764" coordsize="190,146" path="m3244,1764l3225,1769,3213,1771,3259,1771,3258,1769,3250,1766,3244,1764e" filled="t" fillcolor="#50535C" stroked="f">
                <v:path arrowok="t"/>
                <v:fill/>
              </v:shape>
            </v:group>
            <v:group style="position:absolute;left:2644;top:1768;width:196;height:143" coordorigin="2644,1768" coordsize="196,143">
              <v:shape style="position:absolute;left:2644;top:1768;width:196;height:143" coordorigin="2644,1768" coordsize="196,143" path="m2775,1768l2772,1770,2769,1772,2712,1830,2684,1859,2670,1873,2663,1881,2657,1889,2644,1899,2645,1905,2656,1910,2663,1910,2674,1908,2677,1906,2687,1905,2695,1901,2721,1901,2723,1899,2724,1898,2744,1874,2759,1858,2771,1846,2789,1828,2839,1775,2837,1773,2836,1772,2816,1772,2809,1771,2793,1770,2784,1769,2775,1768e" filled="t" fillcolor="#50535C" stroked="f">
                <v:path arrowok="t"/>
                <v:fill/>
              </v:shape>
              <v:shape style="position:absolute;left:2644;top:1768;width:196;height:143" coordorigin="2644,1768" coordsize="196,143" path="m2721,1901l2695,1901,2710,1910,2716,1906,2721,1901e" filled="t" fillcolor="#50535C" stroked="f">
                <v:path arrowok="t"/>
                <v:fill/>
              </v:shape>
              <v:shape style="position:absolute;left:2644;top:1768;width:196;height:143" coordorigin="2644,1768" coordsize="196,143" path="m2826,1770l2816,1772,2836,1772,2835,1771,2830,1770,2826,1770e" filled="t" fillcolor="#50535C" stroked="f">
                <v:path arrowok="t"/>
                <v:fill/>
              </v:shape>
            </v:group>
            <v:group style="position:absolute;left:7667;top:1761;width:208;height:154" coordorigin="7667,1761" coordsize="208,154">
              <v:shape style="position:absolute;left:7667;top:1761;width:208;height:154" coordorigin="7667,1761" coordsize="208,154" path="m7804,1761l7802,1764,7799,1766,7791,1775,7780,1787,7766,1801,7747,1819,7719,1847,7713,1853,7708,1859,7694,1873,7680,1888,7667,1903,7667,1905,7671,1914,7674,1916,7684,1910,7686,1909,7695,1908,7702,1908,7720,1906,7756,1906,7761,1901,7764,1898,7773,1888,7813,1843,7826,1828,7840,1813,7853,1798,7868,1784,7875,1779,7874,1775,7869,1769,7814,1769,7811,1768,7807,1764,7806,1763,7804,1761e" filled="t" fillcolor="#50535C" stroked="f">
                <v:path arrowok="t"/>
                <v:fill/>
              </v:shape>
              <v:shape style="position:absolute;left:7667;top:1761;width:208;height:154" coordorigin="7667,1761" coordsize="208,154" path="m7756,1906l7720,1906,7732,1907,7749,1909,7754,1908,7756,1906e" filled="t" fillcolor="#50535C" stroked="f">
                <v:path arrowok="t"/>
                <v:fill/>
              </v:shape>
              <v:shape style="position:absolute;left:7667;top:1761;width:208;height:154" coordorigin="7667,1761" coordsize="208,154" path="m7702,1908l7695,1908,7701,1908,7702,1908e" filled="t" fillcolor="#50535C" stroked="f">
                <v:path arrowok="t"/>
                <v:fill/>
              </v:shape>
              <v:shape style="position:absolute;left:7667;top:1761;width:208;height:154" coordorigin="7667,1761" coordsize="208,154" path="m7843,1765l7830,1767,7824,1768,7814,1769,7869,1769,7868,1769,7848,1769,7843,1765e" filled="t" fillcolor="#50535C" stroked="f">
                <v:path arrowok="t"/>
                <v:fill/>
              </v:shape>
              <v:shape style="position:absolute;left:7667;top:1761;width:208;height:154" coordorigin="7667,1761" coordsize="208,154" path="m7858,1766l7848,1769,7868,1769,7866,1766,7862,1766,7858,1766e" filled="t" fillcolor="#50535C" stroked="f">
                <v:path arrowok="t"/>
                <v:fill/>
              </v:shape>
              <v:shape style="position:absolute;left:7667;top:1761;width:208;height:154" coordorigin="7667,1761" coordsize="208,154" path="m7866,1766l7862,1766,7866,1766e" filled="t" fillcolor="#50535C" stroked="f">
                <v:path arrowok="t"/>
                <v:fill/>
              </v:shape>
            </v:group>
            <v:group style="position:absolute;left:8094;top:1759;width:210;height:152" coordorigin="8094,1759" coordsize="210,152">
              <v:shape style="position:absolute;left:8094;top:1759;width:210;height:152" coordorigin="8094,1759" coordsize="210,152" path="m8233,1759l8230,1761,8208,1783,8190,1801,8178,1815,8164,1830,8148,1846,8134,1860,8119,1874,8105,1888,8102,1890,8099,1893,8094,1898,8094,1900,8098,1908,8102,1911,8112,1908,8138,1908,8143,1906,8149,1906,8171,1906,8171,1906,8181,1895,8195,1881,8210,1868,8212,1866,8213,1864,8223,1854,8231,1844,8241,1835,8255,1821,8300,1778,8302,1775,8303,1773,8301,1766,8248,1766,8242,1765,8233,1759e" filled="t" fillcolor="#50535C" stroked="f">
                <v:path arrowok="t"/>
                <v:fill/>
              </v:shape>
              <v:shape style="position:absolute;left:8094;top:1759;width:210;height:152" coordorigin="8094,1759" coordsize="210,152" path="m8138,1908l8112,1908,8117,1909,8127,1910,8133,1910,8138,1908e" filled="t" fillcolor="#50535C" stroked="f">
                <v:path arrowok="t"/>
                <v:fill/>
              </v:shape>
              <v:shape style="position:absolute;left:8094;top:1759;width:210;height:152" coordorigin="8094,1759" coordsize="210,152" path="m8171,1906l8149,1906,8158,1906,8162,1908,8166,1910,8169,1908,8171,1906e" filled="t" fillcolor="#50535C" stroked="f">
                <v:path arrowok="t"/>
                <v:fill/>
              </v:shape>
              <v:shape style="position:absolute;left:8094;top:1759;width:210;height:152" coordorigin="8094,1759" coordsize="210,152" path="m8256,1763l8255,1764,8248,1766,8301,1766,8301,1766,8268,1766,8256,1763e" filled="t" fillcolor="#50535C" stroked="f">
                <v:path arrowok="t"/>
                <v:fill/>
              </v:shape>
              <v:shape style="position:absolute;left:8094;top:1759;width:210;height:152" coordorigin="8094,1759" coordsize="210,152" path="m8299,1761l8278,1762,8268,1766,8301,1766,8300,1762,8299,1761e" filled="t" fillcolor="#50535C" stroked="f">
                <v:path arrowok="t"/>
                <v:fill/>
              </v:shape>
            </v:group>
            <v:group style="position:absolute;left:8240;top:1758;width:211;height:150" coordorigin="8240,1758" coordsize="211,150">
              <v:shape style="position:absolute;left:8240;top:1758;width:211;height:150" coordorigin="8240,1758" coordsize="211,150" path="m8380,1758l8371,1767,8363,1775,8348,1792,8306,1832,8292,1846,8285,1854,8278,1861,8266,1869,8264,1871,8253,1881,8247,1888,8245,1890,8240,1897,8240,1901,8246,1906,8250,1907,8256,1904,8259,1903,8304,1902,8320,1902,8333,1889,8363,1859,8365,1857,8370,1854,8382,1843,8396,1829,8428,1796,8442,1782,8448,1777,8451,1772,8445,1764,8404,1764,8397,1764,8390,1764,8380,1758e" filled="t" fillcolor="#50535C" stroked="f">
                <v:path arrowok="t"/>
                <v:fill/>
              </v:shape>
              <v:shape style="position:absolute;left:8240;top:1758;width:211;height:150" coordorigin="8240,1758" coordsize="211,150" path="m8320,1902l8304,1902,8305,1902,8314,1906,8319,1903,8320,1902e" filled="t" fillcolor="#50535C" stroked="f">
                <v:path arrowok="t"/>
                <v:fill/>
              </v:shape>
              <v:shape style="position:absolute;left:8240;top:1758;width:211;height:150" coordorigin="8240,1758" coordsize="211,150" path="m8432,1760l8421,1763,8404,1764,8445,1764,8439,1761,8432,1760e" filled="t" fillcolor="#50535C" stroked="f">
                <v:path arrowok="t"/>
                <v:fill/>
              </v:shape>
            </v:group>
            <v:group style="position:absolute;left:7954;top:1761;width:200;height:151" coordorigin="7954,1761" coordsize="200,151">
              <v:shape style="position:absolute;left:7954;top:1761;width:200;height:151" coordorigin="7954,1761" coordsize="200,151" path="m8006,1910l7986,1910,7996,1912,8001,1912,8006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7985,1910l7971,1910,7980,1910,7985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8092,1761l8085,1763,8081,1766,8073,1777,8068,1782,8062,1789,8035,1815,8022,1829,8008,1845,7993,1862,7979,1876,7965,1890,7963,1892,7960,1894,7954,1902,7957,1908,7957,1908,7967,1910,7971,1910,7985,1910,7986,1910,8006,1910,8012,1908,8018,1907,8032,1907,8033,1906,8036,1905,8038,1894,8054,1879,8099,1834,8132,1796,8139,1789,8149,1782,8150,1780,8156,1773,8155,1767,8101,1767,8099,1767,8097,1767,8092,1761e" filled="t" fillcolor="#50535C" stroked="f">
                <v:path arrowok="t"/>
                <v:fill/>
              </v:shape>
              <v:shape style="position:absolute;left:7954;top:1761;width:200;height:151" coordorigin="7954,1761" coordsize="200,151" path="m8032,1907l8018,1907,8027,1908,8030,1908,8032,1907e" filled="t" fillcolor="#50535C" stroked="f">
                <v:path arrowok="t"/>
                <v:fill/>
              </v:shape>
              <v:shape style="position:absolute;left:7954;top:1761;width:200;height:151" coordorigin="7954,1761" coordsize="200,151" path="m8140,1761l8113,1764,8101,1767,8155,1767,8153,1762,8140,1761e" filled="t" fillcolor="#50535C" stroked="f">
                <v:path arrowok="t"/>
                <v:fill/>
              </v:shape>
            </v:group>
            <v:group style="position:absolute;left:8387;top:1760;width:204;height:146" coordorigin="8387,1760" coordsize="204,146">
              <v:shape style="position:absolute;left:8387;top:1760;width:204;height:146" coordorigin="8387,1760" coordsize="204,146" path="m8523,1760l8521,1761,8517,1765,8488,1794,8474,1808,8458,1825,8443,1839,8429,1853,8420,1862,8411,1872,8397,1883,8394,1887,8387,1893,8387,1897,8392,1904,8395,1906,8405,1905,8413,1905,8428,1901,8447,1901,8451,1900,8452,1900,8465,1900,8467,1899,8472,1892,8473,1891,8481,1884,8489,1877,8499,1866,8524,1839,8541,1821,8555,1807,8570,1794,8586,1781,8591,1778,8591,1771,8585,1765,8583,1764,8532,1764,8523,1760e" filled="t" fillcolor="#50535C" stroked="f">
                <v:path arrowok="t"/>
                <v:fill/>
              </v:shape>
              <v:shape style="position:absolute;left:8387;top:1760;width:204;height:146" coordorigin="8387,1760" coordsize="204,146" path="m8413,1905l8405,1905,8411,1905,8413,1905e" filled="t" fillcolor="#50535C" stroked="f">
                <v:path arrowok="t"/>
                <v:fill/>
              </v:shape>
              <v:shape style="position:absolute;left:8387;top:1760;width:204;height:146" coordorigin="8387,1760" coordsize="204,146" path="m8447,1901l8428,1901,8440,1904,8447,1901e" filled="t" fillcolor="#50535C" stroked="f">
                <v:path arrowok="t"/>
                <v:fill/>
              </v:shape>
              <v:shape style="position:absolute;left:8387;top:1760;width:204;height:146" coordorigin="8387,1760" coordsize="204,146" path="m8465,1900l8452,1900,8461,1903,8465,1900e" filled="t" fillcolor="#50535C" stroked="f">
                <v:path arrowok="t"/>
                <v:fill/>
              </v:shape>
              <v:shape style="position:absolute;left:8387;top:1760;width:204;height:146" coordorigin="8387,1760" coordsize="204,146" path="m8580,1762l8568,1762,8557,1763,8539,1763,8532,1764,8583,1764,8582,1763,8582,1763,8557,1763,8582,1763,8580,1762e" filled="t" fillcolor="#50535C" stroked="f">
                <v:path arrowok="t"/>
                <v:fill/>
              </v:shape>
            </v:group>
            <v:group style="position:absolute;left:7812;top:1761;width:202;height:151" coordorigin="7812,1761" coordsize="202,151">
              <v:shape style="position:absolute;left:7812;top:1761;width:202;height:151" coordorigin="7812,1761" coordsize="202,151" path="m7947,1761l7947,1761,7937,1769,7935,1772,7930,1777,7877,1835,7865,1847,7846,1867,7815,1896,7814,1899,7812,1904,7813,1907,7820,1909,7823,1912,7827,1908,7829,1906,7831,1905,7872,1902,7879,1902,7884,1902,7896,1901,7899,1899,7907,1888,7911,1883,7938,1854,7952,1840,7967,1823,7981,1809,7995,1795,8011,1782,8012,1781,8013,1780,8014,1776,8015,1774,8014,1769,7964,1769,7959,1769,7947,1761e" filled="t" fillcolor="#50535C" stroked="f">
                <v:path arrowok="t"/>
                <v:fill/>
              </v:shape>
              <v:shape style="position:absolute;left:7812;top:1761;width:202;height:151" coordorigin="7812,1761" coordsize="202,151" path="m7879,1902l7872,1902,7872,1902,7879,1902e" filled="t" fillcolor="#50535C" stroked="f">
                <v:path arrowok="t"/>
                <v:fill/>
              </v:shape>
              <v:shape style="position:absolute;left:7812;top:1761;width:202;height:151" coordorigin="7812,1761" coordsize="202,151" path="m8008,1763l7990,1766,7980,1768,7964,1769,8014,1769,8013,1766,8008,1763e" filled="t" fillcolor="#50535C" stroked="f">
                <v:path arrowok="t"/>
                <v:fill/>
              </v:shape>
            </v:group>
            <v:group style="position:absolute;left:7241;top:1760;width:200;height:149" coordorigin="7241,1760" coordsize="200,149">
              <v:shape style="position:absolute;left:7241;top:1760;width:200;height:149" coordorigin="7241,1760" coordsize="200,149" path="m7370,1762l7367,1763,7363,1767,7362,1769,7317,1817,7305,1830,7288,1848,7253,1884,7246,1890,7241,1900,7248,1908,7257,1909,7276,1903,7286,1900,7324,1900,7327,1892,7329,1890,7377,1842,7406,1809,7420,1794,7434,1780,7440,1775,7440,1770,7436,1766,7384,1766,7370,176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0,1902l7306,1902,7317,1902,7320,190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4,1900l7286,1900,7301,1902,7320,1902,7323,1901,7324,1900e" filled="t" fillcolor="#50535C" stroked="f">
                <v:path arrowok="t"/>
                <v:fill/>
              </v:shape>
              <v:shape style="position:absolute;left:7241;top:1760;width:200;height:149" coordorigin="7241,1760" coordsize="200,149" path="m7427,1760l7409,1762,7384,1766,7436,1766,7431,1762,7427,1760e" filled="t" fillcolor="#50535C" stroked="f">
                <v:path arrowok="t"/>
                <v:fill/>
              </v:shape>
            </v:group>
            <v:group style="position:absolute;left:7386;top:1762;width:198;height:147" coordorigin="7386,1762" coordsize="198,147">
              <v:shape style="position:absolute;left:7386;top:1762;width:198;height:147" coordorigin="7386,1762" coordsize="198,147" path="m7516,1762l7515,1763,7505,1773,7487,1792,7473,1807,7459,1821,7450,1829,7441,1837,7430,1850,7428,1854,7418,1864,7390,1895,7388,1897,7386,1901,7386,1903,7389,1908,7396,1910,7401,1907,7403,1906,7411,1904,7434,1901,7463,1901,7464,1901,7468,1896,7493,1871,7511,1854,7523,1840,7553,1808,7566,1793,7580,1779,7584,1776,7584,1769,7578,1766,7536,1766,7526,1766,7516,1762e" filled="t" fillcolor="#50535C" stroked="f">
                <v:path arrowok="t"/>
                <v:fill/>
              </v:shape>
              <v:shape style="position:absolute;left:7386;top:1762;width:198;height:147" coordorigin="7386,1762" coordsize="198,147" path="m7463,1901l7434,1901,7453,1901,7459,1903,7463,1901e" filled="t" fillcolor="#50535C" stroked="f">
                <v:path arrowok="t"/>
                <v:fill/>
              </v:shape>
              <v:shape style="position:absolute;left:7386;top:1762;width:198;height:147" coordorigin="7386,1762" coordsize="198,147" path="m7554,1764l7536,1766,7578,1766,7576,1765,7574,1764,7561,1764,7554,1764e" filled="t" fillcolor="#50535C" stroked="f">
                <v:path arrowok="t"/>
                <v:fill/>
              </v:shape>
              <v:shape style="position:absolute;left:7386;top:1762;width:198;height:147" coordorigin="7386,1762" coordsize="198,147" path="m7572,1763l7561,1764,7574,1764,7572,1763e" filled="t" fillcolor="#50535C" stroked="f">
                <v:path arrowok="t"/>
                <v:fill/>
              </v:shape>
            </v:group>
            <v:group style="position:absolute;left:7532;top:1763;width:199;height:149" coordorigin="7532,1763" coordsize="199,149">
              <v:shape style="position:absolute;left:7532;top:1763;width:199;height:149" coordorigin="7532,1763" coordsize="199,149" path="m7660,1763l7656,1767,7652,1770,7631,1793,7586,1840,7571,1857,7541,1890,7538,1893,7532,1899,7532,1904,7536,1910,7544,1912,7552,1906,7567,1904,7574,1903,7585,1902,7602,1902,7611,1901,7612,1901,7617,1894,7621,1888,7631,1876,7659,1847,7665,1841,7670,1835,7683,1821,7690,1814,7707,1797,7715,1787,7726,1779,7728,1778,7729,1776,7731,1774,7729,1769,7728,1768,7679,1768,7670,1768,7660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612,1901e" filled="t" fillcolor="#50535C" stroked="f">
                <v:path arrowok="t"/>
                <v:fill/>
              </v:shape>
              <v:shape style="position:absolute;left:7532;top:1763;width:199;height:149" coordorigin="7532,1763" coordsize="199,149" path="m7692,1765l7679,1768,7728,1768,7727,1767,7710,1767,7705,1766,7696,1766,7692,1765e" filled="t" fillcolor="#50535C" stroked="f">
                <v:path arrowok="t"/>
                <v:fill/>
              </v:shape>
              <v:shape style="position:absolute;left:7532;top:1763;width:199;height:149" coordorigin="7532,1763" coordsize="199,149" path="m7716,1763l7710,1767,7727,1767,7726,1765,7719,1763,7716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705,1766l7696,1766,7705,1766,7705,1766e" filled="t" fillcolor="#50535C" stroked="f">
                <v:path arrowok="t"/>
                <v:fill/>
              </v:shape>
            </v:group>
            <v:group style="position:absolute;left:8529;top:1763;width:194;height:144" coordorigin="8529,1763" coordsize="194,144">
              <v:shape style="position:absolute;left:8529;top:1763;width:194;height:144" coordorigin="8529,1763" coordsize="194,144" path="m8602,1904l8587,1904,8598,1907,8600,1905,8602,1904e" filled="t" fillcolor="#50535C" stroked="f">
                <v:path arrowok="t"/>
                <v:fill/>
              </v:shape>
              <v:shape style="position:absolute;left:8529;top:1763;width:194;height:144" coordorigin="8529,1763" coordsize="194,144" path="m8575,1905l8548,1905,8552,1906,8558,1906,8562,1907,8575,1905e" filled="t" fillcolor="#50535C" stroked="f">
                <v:path arrowok="t"/>
                <v:fill/>
              </v:shape>
              <v:shape style="position:absolute;left:8529;top:1763;width:194;height:144" coordorigin="8529,1763" coordsize="194,144" path="m8659,1763l8656,1765,8647,1774,8641,1780,8589,1836,8542,1882,8531,1892,8530,1894,8529,1895,8533,1902,8537,1906,8548,1905,8575,1905,8587,1904,8602,1904,8610,1895,8658,1846,8667,1836,8680,1821,8694,1807,8709,1794,8724,1781,8724,1768,8723,1767,8693,1767,8689,1766,8670,1766,8667,1766,8659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705,1763l8693,1767,8723,1767,8721,1764,8708,1764,8705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683,1765l8670,1766,8689,1766,8683,1765e" filled="t" fillcolor="#50535C" stroked="f">
                <v:path arrowok="t"/>
                <v:fill/>
              </v:shape>
            </v:group>
            <v:group style="position:absolute;left:6802;top:1767;width:206;height:144" coordorigin="6802,1767" coordsize="206,144">
              <v:shape style="position:absolute;left:6802;top:1767;width:206;height:144" coordorigin="6802,1767" coordsize="206,144" path="m6935,1767l6931,1769,6925,1772,6917,1783,6912,1788,6883,1817,6870,1832,6863,1842,6856,1851,6843,1859,6842,1861,6837,1867,6833,1870,6822,1882,6814,1890,6802,1904,6804,1909,6815,1911,6821,1911,6836,1909,6844,1907,6860,1904,6868,1904,6898,1904,6902,1899,6906,1894,6912,1886,6923,1873,6940,1855,6953,1841,6996,1790,7000,1786,7009,1777,7007,1772,6951,1772,6943,1771,6941,1769,6937,1767,6936,1767,6935,1767e" filled="t" fillcolor="#50535C" stroked="f">
                <v:path arrowok="t"/>
                <v:fill/>
              </v:shape>
              <v:shape style="position:absolute;left:6802;top:1767;width:206;height:144" coordorigin="6802,1767" coordsize="206,144" path="m6898,1904l6868,1904,6881,1909,6887,1909,6895,1906,6897,1905,6898,1904e" filled="t" fillcolor="#50535C" stroked="f">
                <v:path arrowok="t"/>
                <v:fill/>
              </v:shape>
              <v:shape style="position:absolute;left:6802;top:1767;width:206;height:144" coordorigin="6802,1767" coordsize="206,144" path="m6992,1768l6984,1770,6981,1770,6966,1771,6956,1772,6951,1772,7007,1772,7007,1772,6996,1768,6992,1768e" filled="t" fillcolor="#50535C" stroked="f">
                <v:path arrowok="t"/>
                <v:fill/>
              </v:shape>
              <v:shape style="position:absolute;left:6802;top:1767;width:206;height:144" coordorigin="6802,1767" coordsize="206,144" path="m6937,1767l6936,1767,6937,1767e" filled="t" fillcolor="#50535C" stroked="f">
                <v:path arrowok="t"/>
                <v:fill/>
              </v:shape>
            </v:group>
            <v:group style="position:absolute;left:6952;top:1764;width:203;height:153" coordorigin="6952,1764" coordsize="203,153">
              <v:shape style="position:absolute;left:6952;top:1764;width:203;height:153" coordorigin="6952,1764" coordsize="203,153" path="m7086,1765l7082,1766,7074,1774,7059,1788,7028,1817,7027,1818,6995,1855,6980,1871,6968,1887,6955,1902,6952,1904,6952,1907,6955,1915,6959,1917,6966,1915,6968,1915,6970,1914,6990,1912,7010,1910,7012,1910,7028,1910,7032,1904,7035,1901,7043,1892,7050,1885,7062,1872,7068,1864,7076,1857,7089,1844,7103,1828,7115,1812,7128,1797,7134,1790,7141,1785,7155,1775,7153,1768,7149,1766,7127,1766,7126,1766,7109,1766,7103,1766,7097,1766,7086,1765e" filled="t" fillcolor="#50535C" stroked="f">
                <v:path arrowok="t"/>
                <v:fill/>
              </v:shape>
              <v:shape style="position:absolute;left:6952;top:1764;width:203;height:153" coordorigin="6952,1764" coordsize="203,153" path="m7028,1910l7012,1910,7015,1911,7025,1914,7026,1913,7028,1910e" filled="t" fillcolor="#50535C" stroked="f">
                <v:path arrowok="t"/>
                <v:fill/>
              </v:shape>
              <v:shape style="position:absolute;left:6952;top:1764;width:203;height:153" coordorigin="6952,1764" coordsize="203,153" path="m7141,1764l7133,1766,7127,1766,7149,1766,7144,1764,7141,1764e" filled="t" fillcolor="#50535C" stroked="f">
                <v:path arrowok="t"/>
                <v:fill/>
              </v:shape>
              <v:shape style="position:absolute;left:6952;top:1764;width:203;height:153" coordorigin="6952,1764" coordsize="203,153" path="m7117,1766l7113,1766,7109,1766,7109,1766,7126,1766,7117,1766e" filled="t" fillcolor="#50535C" stroked="f">
                <v:path arrowok="t"/>
                <v:fill/>
              </v:shape>
            </v:group>
            <v:group style="position:absolute;left:7094;top:1764;width:190;height:146" coordorigin="7094,1764" coordsize="190,146">
              <v:shape style="position:absolute;left:7094;top:1764;width:190;height:146" coordorigin="7094,1764" coordsize="190,146" path="m7220,1767l7217,1769,7115,1876,7107,1884,7099,1893,7098,1893,7094,1899,7096,1905,7105,1909,7108,1910,7123,1908,7133,1907,7150,1904,7156,1903,7173,1903,7178,1897,7181,1891,7190,1883,7202,1869,7217,1852,7229,1841,7246,1821,7258,1806,7284,1774,7282,1772,7282,1771,7236,1771,7220,1767e" filled="t" fillcolor="#50535C" stroked="f">
                <v:path arrowok="t"/>
                <v:fill/>
              </v:shape>
              <v:shape style="position:absolute;left:7094;top:1764;width:190;height:146" coordorigin="7094,1764" coordsize="190,146" path="m7173,1903l7156,1903,7167,1908,7171,1907,7173,1903e" filled="t" fillcolor="#50535C" stroked="f">
                <v:path arrowok="t"/>
                <v:fill/>
              </v:shape>
              <v:shape style="position:absolute;left:7094;top:1764;width:190;height:146" coordorigin="7094,1764" coordsize="190,146" path="m7267,1764l7248,1769,7236,1771,7282,1771,7281,1769,7273,1766,7267,1764e" filled="t" fillcolor="#50535C" stroked="f">
                <v:path arrowok="t"/>
                <v:fill/>
              </v:shape>
            </v:group>
            <v:group style="position:absolute;left:6667;top:1768;width:196;height:143" coordorigin="6667,1768" coordsize="196,143">
              <v:shape style="position:absolute;left:6667;top:1768;width:196;height:143" coordorigin="6667,1768" coordsize="196,143" path="m6798,1768l6795,1770,6792,1772,6735,1830,6707,1859,6693,1873,6686,1881,6680,1889,6667,1899,6668,1905,6680,1910,6686,1910,6697,1908,6700,1906,6711,1905,6718,1901,6744,1901,6747,1899,6748,1898,6767,1874,6782,1858,6795,1846,6812,1828,6862,1775,6860,1773,6859,1772,6839,1772,6833,1771,6817,1770,6808,1769,6798,1768e" filled="t" fillcolor="#50535C" stroked="f">
                <v:path arrowok="t"/>
                <v:fill/>
              </v:shape>
              <v:shape style="position:absolute;left:6667;top:1768;width:196;height:143" coordorigin="6667,1768" coordsize="196,143" path="m6744,1901l6718,1901,6734,1910,6739,1906,6744,1901e" filled="t" fillcolor="#50535C" stroked="f">
                <v:path arrowok="t"/>
                <v:fill/>
              </v:shape>
              <v:shape style="position:absolute;left:6667;top:1768;width:196;height:143" coordorigin="6667,1768" coordsize="196,143" path="m6850,1770l6839,1772,6859,1772,6859,1771,6853,1770,6850,1770e" filled="t" fillcolor="#50535C" stroked="f">
                <v:path arrowok="t"/>
                <v:fill/>
              </v:shape>
            </v:group>
            <v:group style="position:absolute;left:9679;top:1761;width:208;height:154" coordorigin="9679,1761" coordsize="208,154">
              <v:shape style="position:absolute;left:9679;top:1761;width:208;height:154" coordorigin="9679,1761" coordsize="208,154" path="m9816,1761l9814,1764,9811,1766,9803,1775,9792,1787,9778,1801,9759,1819,9731,1847,9725,1853,9720,1859,9706,1873,9692,1888,9679,1903,9679,1905,9683,1914,9686,1916,9696,1910,9698,1909,9707,1908,9714,1908,9732,1906,9768,1906,9773,1901,9776,1898,9785,1888,9825,1843,9838,1828,9852,1813,9865,1798,9880,1784,9887,1779,9886,1775,9881,1769,9826,1769,9823,1768,9819,1764,9818,1763,9816,1761e" filled="t" fillcolor="#50535C" stroked="f">
                <v:path arrowok="t"/>
                <v:fill/>
              </v:shape>
              <v:shape style="position:absolute;left:9679;top:1761;width:208;height:154" coordorigin="9679,1761" coordsize="208,154" path="m9768,1906l9732,1906,9744,1907,9761,1909,9766,1908,9768,1906e" filled="t" fillcolor="#50535C" stroked="f">
                <v:path arrowok="t"/>
                <v:fill/>
              </v:shape>
              <v:shape style="position:absolute;left:9679;top:1761;width:208;height:154" coordorigin="9679,1761" coordsize="208,154" path="m9714,1908l9707,1908,9713,1908,9714,1908e" filled="t" fillcolor="#50535C" stroked="f">
                <v:path arrowok="t"/>
                <v:fill/>
              </v:shape>
              <v:shape style="position:absolute;left:9679;top:1761;width:208;height:154" coordorigin="9679,1761" coordsize="208,154" path="m9855,1765l9842,1767,9836,1768,9826,1769,9881,1769,9880,1769,9860,1769,9855,1765e" filled="t" fillcolor="#50535C" stroked="f">
                <v:path arrowok="t"/>
                <v:fill/>
              </v:shape>
              <v:shape style="position:absolute;left:9679;top:1761;width:208;height:154" coordorigin="9679,1761" coordsize="208,154" path="m9870,1766l9860,1769,9880,1769,9878,1766,9874,1766,9870,1766e" filled="t" fillcolor="#50535C" stroked="f">
                <v:path arrowok="t"/>
                <v:fill/>
              </v:shape>
              <v:shape style="position:absolute;left:9679;top:1761;width:208;height:154" coordorigin="9679,1761" coordsize="208,154" path="m9878,1766l9874,1766,9878,1766e" filled="t" fillcolor="#50535C" stroked="f">
                <v:path arrowok="t"/>
                <v:fill/>
              </v:shape>
            </v:group>
            <v:group style="position:absolute;left:10106;top:1759;width:210;height:152" coordorigin="10106,1759" coordsize="210,152">
              <v:shape style="position:absolute;left:10106;top:1759;width:210;height:152" coordorigin="10106,1759" coordsize="210,152" path="m10245,1759l10242,1761,10220,1783,10203,1801,10190,1815,10176,1830,10160,1846,10146,1860,10131,1874,10117,1888,10114,1890,10111,1893,10106,1898,10106,1900,10110,1908,10114,1911,10124,1908,10150,1908,10155,1906,10161,1906,10183,1906,10183,1906,10193,1895,10207,1881,10222,1868,10224,1866,10226,1864,10235,1854,10243,1844,10253,1835,10267,1821,10312,1778,10314,1775,10316,1773,10314,1766,10260,1766,10254,1765,10245,1759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50,1908l10124,1908,10129,1909,10139,1910,10145,1910,10150,1908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83,1906l10161,1906,10170,1906,10174,1908,10179,1910,10181,1908,10183,1906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268,1763l10267,1764,10260,1766,10314,1766,10313,1766,10280,1766,10268,1763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311,1761l10290,1762,10280,1766,10313,1766,10312,1762,10311,1761e" filled="t" fillcolor="#50535C" stroked="f">
                <v:path arrowok="t"/>
                <v:fill/>
              </v:shape>
            </v:group>
            <v:group style="position:absolute;left:10252;top:1758;width:211;height:150" coordorigin="10252,1758" coordsize="211,150">
              <v:shape style="position:absolute;left:10252;top:1758;width:211;height:150" coordorigin="10252,1758" coordsize="211,150" path="m10393,1758l10384,1767,10375,1775,10360,1792,10318,1832,10304,1846,10297,1854,10290,1861,10278,1869,10276,1871,10266,1881,10259,1888,10257,1890,10252,1897,10252,1901,10258,1906,10262,1907,10268,1904,10271,1903,10316,1902,10332,1902,10345,1889,10375,1859,10377,1857,10382,1854,10394,1843,10408,1829,10440,1796,10454,1782,10460,1777,10463,1772,10457,1764,10416,1764,10409,1764,10402,1764,10393,1758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332,1902l10316,1902,10317,1902,10326,1906,10331,1903,10332,1902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444,1760l10433,1763,10416,1764,10457,1764,10451,1761,10444,1760e" filled="t" fillcolor="#50535C" stroked="f">
                <v:path arrowok="t"/>
                <v:fill/>
              </v:shape>
            </v:group>
            <v:group style="position:absolute;left:9966;top:1761;width:200;height:151" coordorigin="9966,1761" coordsize="200,151">
              <v:shape style="position:absolute;left:9966;top:1761;width:200;height:151" coordorigin="9966,1761" coordsize="200,151" path="m10018,1910l9998,1910,10008,1912,10013,1912,10018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9997,1910l9983,1910,9992,1910,9997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10104,1761l10097,1763,10093,1766,10085,1777,10080,1782,10074,1789,10048,1815,10034,1829,10020,1845,10005,1862,9991,1876,9977,1890,9975,1892,9972,1894,9966,1902,9969,1908,9969,1908,9979,1910,9983,1910,9997,1910,9998,1910,10018,1910,10024,1908,10031,1907,10044,1907,10045,1906,10048,1905,10050,1894,10066,1879,10111,1834,10144,1796,10151,1789,10161,1782,10162,1780,10168,1773,10167,1767,10113,1767,10111,1767,10109,1767,10104,1761e" filled="t" fillcolor="#50535C" stroked="f">
                <v:path arrowok="t"/>
                <v:fill/>
              </v:shape>
              <v:shape style="position:absolute;left:9966;top:1761;width:200;height:151" coordorigin="9966,1761" coordsize="200,151" path="m10044,1907l10031,1907,10039,1908,10042,1908,10044,1907e" filled="t" fillcolor="#50535C" stroked="f">
                <v:path arrowok="t"/>
                <v:fill/>
              </v:shape>
              <v:shape style="position:absolute;left:9966;top:1761;width:200;height:151" coordorigin="9966,1761" coordsize="200,151" path="m10153,1761l10125,1764,10113,1767,10167,1767,10165,1762,10153,1761e" filled="t" fillcolor="#50535C" stroked="f">
                <v:path arrowok="t"/>
                <v:fill/>
              </v:shape>
            </v:group>
            <v:group style="position:absolute;left:10399;top:1760;width:204;height:146" coordorigin="10399,1760" coordsize="204,146">
              <v:shape style="position:absolute;left:10399;top:1760;width:204;height:146" coordorigin="10399,1760" coordsize="204,146" path="m10535,1760l10533,1761,10529,1765,10500,1794,10486,1808,10470,1825,10455,1839,10441,1853,10432,1862,10423,1872,10409,1883,10406,1887,10399,1893,10399,1897,10404,1904,10407,1906,10417,1905,10425,1905,10440,1901,10459,1901,10463,1900,10464,1900,10477,1900,10479,1899,10484,1892,10485,1891,10493,1884,10501,1877,10511,1866,10536,1839,10553,1821,10567,1807,10582,1794,10598,1781,10603,1778,10603,1771,10597,1765,10595,1764,10544,1764,10535,176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25,1905l10417,1905,10423,1905,10425,1905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59,1901l10440,1901,10452,1904,10459,1901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77,1900l10464,1900,10473,1903,10477,190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592,1762l10580,1762,10569,1763,10551,1763,10544,1764,10595,1764,10594,1763,10594,1763,10569,1763,10594,1763,10592,1762e" filled="t" fillcolor="#50535C" stroked="f">
                <v:path arrowok="t"/>
                <v:fill/>
              </v:shape>
            </v:group>
            <v:group style="position:absolute;left:9825;top:1761;width:202;height:151" coordorigin="9825,1761" coordsize="202,151">
              <v:shape style="position:absolute;left:9825;top:1761;width:202;height:151" coordorigin="9825,1761" coordsize="202,151" path="m9959,1761l9959,1761,9949,1769,9947,1772,9943,1777,9889,1835,9877,1847,9858,1867,9827,1896,9826,1899,9825,1904,9825,1907,9832,1909,9835,1912,9839,1908,9841,1906,9843,1905,9884,1902,9891,1902,9896,1902,9908,1901,9912,1899,9919,1888,9923,1883,9950,1854,9964,1840,9980,1823,9993,1809,10007,1795,10023,1782,10024,1781,10025,1780,10026,1776,10027,1774,10026,1769,9976,1769,9971,1769,9959,1761e" filled="t" fillcolor="#50535C" stroked="f">
                <v:path arrowok="t"/>
                <v:fill/>
              </v:shape>
              <v:shape style="position:absolute;left:9825;top:1761;width:202;height:151" coordorigin="9825,1761" coordsize="202,151" path="m9891,1902l9884,1902,9884,1902,9891,1902e" filled="t" fillcolor="#50535C" stroked="f">
                <v:path arrowok="t"/>
                <v:fill/>
              </v:shape>
              <v:shape style="position:absolute;left:9825;top:1761;width:202;height:151" coordorigin="9825,1761" coordsize="202,151" path="m10020,1763l10003,1766,9992,1768,9976,1769,10026,1769,10025,1766,10020,1763e" filled="t" fillcolor="#50535C" stroked="f">
                <v:path arrowok="t"/>
                <v:fill/>
              </v:shape>
            </v:group>
            <v:group style="position:absolute;left:9253;top:1760;width:200;height:149" coordorigin="9253,1760" coordsize="200,149">
              <v:shape style="position:absolute;left:9253;top:1760;width:200;height:149" coordorigin="9253,1760" coordsize="200,149" path="m9382,1762l9379,1763,9375,1767,9374,1769,9329,1817,9317,1830,9300,1848,9266,1884,9258,1890,9253,1900,9260,1908,9269,1909,9288,1903,9298,1900,9336,1900,9340,1892,9342,1890,9389,1842,9418,1809,9432,1794,9446,1780,9452,1775,9452,1770,9448,1766,9396,1766,9382,176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3,1902l9318,1902,9329,1902,9333,190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6,1900l9298,1900,9313,1902,9333,1902,9335,1901,9336,1900e" filled="t" fillcolor="#50535C" stroked="f">
                <v:path arrowok="t"/>
                <v:fill/>
              </v:shape>
              <v:shape style="position:absolute;left:9253;top:1760;width:200;height:149" coordorigin="9253,1760" coordsize="200,149" path="m9439,1760l9421,1762,9396,1766,9448,1766,9443,1762,9439,1760e" filled="t" fillcolor="#50535C" stroked="f">
                <v:path arrowok="t"/>
                <v:fill/>
              </v:shape>
            </v:group>
            <v:group style="position:absolute;left:9398;top:1762;width:198;height:147" coordorigin="9398,1762" coordsize="198,147">
              <v:shape style="position:absolute;left:9398;top:1762;width:198;height:147" coordorigin="9398,1762" coordsize="198,147" path="m9528,1762l9527,1763,9517,1773,9499,1792,9485,1807,9471,1821,9462,1829,9453,1837,9442,1850,9440,1854,9430,1864,9402,1895,9400,1897,9398,1901,9398,1903,9401,1908,9408,1910,9414,1907,9415,1906,9423,1904,9446,1901,9475,1901,9476,1901,9480,1896,9505,1871,9523,1854,9535,1840,9565,1808,9578,1793,9593,1779,9596,1776,9596,1769,9590,1766,9548,1766,9538,1766,9528,1762e" filled="t" fillcolor="#50535C" stroked="f">
                <v:path arrowok="t"/>
                <v:fill/>
              </v:shape>
              <v:shape style="position:absolute;left:9398;top:1762;width:198;height:147" coordorigin="9398,1762" coordsize="198,147" path="m9475,1901l9446,1901,9465,1901,9471,1903,9475,1901e" filled="t" fillcolor="#50535C" stroked="f">
                <v:path arrowok="t"/>
                <v:fill/>
              </v:shape>
              <v:shape style="position:absolute;left:9398;top:1762;width:198;height:147" coordorigin="9398,1762" coordsize="198,147" path="m9566,1764l9548,1766,9590,1766,9588,1765,9586,1764,9573,1764,9566,1764e" filled="t" fillcolor="#50535C" stroked="f">
                <v:path arrowok="t"/>
                <v:fill/>
              </v:shape>
              <v:shape style="position:absolute;left:9398;top:1762;width:198;height:147" coordorigin="9398,1762" coordsize="198,147" path="m9584,1763l9573,1764,9586,1764,9584,1763e" filled="t" fillcolor="#50535C" stroked="f">
                <v:path arrowok="t"/>
                <v:fill/>
              </v:shape>
            </v:group>
            <v:group style="position:absolute;left:9544;top:1763;width:199;height:149" coordorigin="9544,1763" coordsize="199,149">
              <v:shape style="position:absolute;left:9544;top:1763;width:199;height:149" coordorigin="9544,1763" coordsize="199,149" path="m9672,1763l9668,1767,9664,1770,9643,1793,9598,1840,9583,1857,9553,1890,9550,1893,9545,1899,9544,1904,9548,1910,9556,1912,9564,1906,9579,1904,9586,1903,9597,1902,9614,1902,9623,1901,9624,1901,9629,1894,9633,1888,9643,1876,9671,1847,9677,1841,9682,1835,9695,1821,9702,1814,9719,1797,9727,1787,9738,1779,9740,1778,9741,1776,9743,1774,9741,1769,9740,1768,9691,1768,9682,1768,9672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624,1901e" filled="t" fillcolor="#50535C" stroked="f">
                <v:path arrowok="t"/>
                <v:fill/>
              </v:shape>
              <v:shape style="position:absolute;left:9544;top:1763;width:199;height:149" coordorigin="9544,1763" coordsize="199,149" path="m9704,1765l9691,1768,9740,1768,9739,1767,9722,1767,9717,1766,9708,1766,9704,1765e" filled="t" fillcolor="#50535C" stroked="f">
                <v:path arrowok="t"/>
                <v:fill/>
              </v:shape>
              <v:shape style="position:absolute;left:9544;top:1763;width:199;height:149" coordorigin="9544,1763" coordsize="199,149" path="m9728,1763l9722,1767,9739,1767,9738,1765,9731,1763,9728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717,1766l9708,1766,9717,1766,9717,1766e" filled="t" fillcolor="#50535C" stroked="f">
                <v:path arrowok="t"/>
                <v:fill/>
              </v:shape>
            </v:group>
            <v:group style="position:absolute;left:10541;top:1763;width:194;height:144" coordorigin="10541,1763" coordsize="194,144">
              <v:shape style="position:absolute;left:10541;top:1763;width:194;height:144" coordorigin="10541,1763" coordsize="194,144" path="m10614,1904l10599,1904,10610,1907,10612,1905,10614,1904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587,1905l10560,1905,10564,1906,10570,1906,10574,1907,10587,1905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71,1763l10668,1765,10659,1774,10653,1780,10601,1836,10554,1882,10543,1892,10542,1894,10541,1895,10545,1902,10550,1906,10560,1905,10587,1905,10599,1904,10614,1904,10622,1895,10670,1846,10679,1836,10692,1821,10706,1807,10721,1794,10737,1781,10736,1768,10735,1767,10705,1767,10701,1766,10682,1766,10679,1766,10671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717,1763l10705,1767,10735,1767,10733,1764,10720,1764,10717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95,1765l10682,1766,10701,1766,10695,1765e" filled="t" fillcolor="#50535C" stroked="f">
                <v:path arrowok="t"/>
                <v:fill/>
              </v:shape>
            </v:group>
            <v:group style="position:absolute;left:8814;top:1767;width:206;height:144" coordorigin="8814,1767" coordsize="206,144">
              <v:shape style="position:absolute;left:8814;top:1767;width:206;height:144" coordorigin="8814,1767" coordsize="206,144" path="m8947,1767l8943,1769,8937,1772,8929,1783,8924,1788,8895,1817,8882,1832,8875,1842,8868,1851,8856,1859,8854,1861,8849,1867,8845,1870,8834,1882,8826,1890,8814,1904,8816,1909,8827,1911,8834,1911,8848,1909,8856,1907,8872,1904,8880,1904,8910,1904,8914,1899,8918,1894,8924,1886,8935,1873,8952,1855,8965,1841,9008,1790,9012,1786,9021,1777,9020,1772,8963,1772,8955,1771,8953,1769,8949,1767,8948,1767,8947,1767e" filled="t" fillcolor="#50535C" stroked="f">
                <v:path arrowok="t"/>
                <v:fill/>
              </v:shape>
              <v:shape style="position:absolute;left:8814;top:1767;width:206;height:144" coordorigin="8814,1767" coordsize="206,144" path="m8910,1904l8880,1904,8893,1909,8899,1909,8907,1906,8909,1905,8910,1904e" filled="t" fillcolor="#50535C" stroked="f">
                <v:path arrowok="t"/>
                <v:fill/>
              </v:shape>
              <v:shape style="position:absolute;left:8814;top:1767;width:206;height:144" coordorigin="8814,1767" coordsize="206,144" path="m9004,1768l8996,1770,8993,1770,8978,1771,8968,1772,8963,1772,9020,1772,9019,1772,9008,1768,9004,1768e" filled="t" fillcolor="#50535C" stroked="f">
                <v:path arrowok="t"/>
                <v:fill/>
              </v:shape>
              <v:shape style="position:absolute;left:8814;top:1767;width:206;height:144" coordorigin="8814,1767" coordsize="206,144" path="m8949,1767l8948,1767,8949,1767e" filled="t" fillcolor="#50535C" stroked="f">
                <v:path arrowok="t"/>
                <v:fill/>
              </v:shape>
            </v:group>
            <v:group style="position:absolute;left:8964;top:1764;width:203;height:153" coordorigin="8964,1764" coordsize="203,153">
              <v:shape style="position:absolute;left:8964;top:1764;width:203;height:153" coordorigin="8964,1764" coordsize="203,153" path="m9098,1765l9094,1766,9086,1774,9071,1788,9040,1817,9039,1818,9007,1855,8992,1871,8980,1887,8967,1902,8964,1904,8964,1907,8967,1915,8971,1917,8978,1915,8980,1915,8982,1914,9002,1912,9022,1910,9024,1910,9040,1910,9044,1904,9047,1901,9055,1892,9062,1885,9075,1872,9080,1864,9088,1857,9101,1844,9115,1828,9127,1812,9140,1797,9146,1790,9153,1785,9167,1775,9166,1768,9161,1766,9139,1766,9138,1766,9121,1766,9115,1766,9109,1766,9098,1765e" filled="t" fillcolor="#50535C" stroked="f">
                <v:path arrowok="t"/>
                <v:fill/>
              </v:shape>
              <v:shape style="position:absolute;left:8964;top:1764;width:203;height:153" coordorigin="8964,1764" coordsize="203,153" path="m9040,1910l9024,1910,9027,1911,9037,1914,9038,1913,9040,1910e" filled="t" fillcolor="#50535C" stroked="f">
                <v:path arrowok="t"/>
                <v:fill/>
              </v:shape>
              <v:shape style="position:absolute;left:8964;top:1764;width:203;height:153" coordorigin="8964,1764" coordsize="203,153" path="m9153,1764l9145,1766,9139,1766,9161,1766,9156,1764,9153,1764e" filled="t" fillcolor="#50535C" stroked="f">
                <v:path arrowok="t"/>
                <v:fill/>
              </v:shape>
              <v:shape style="position:absolute;left:8964;top:1764;width:203;height:153" coordorigin="8964,1764" coordsize="203,153" path="m9129,1766l9125,1766,9121,1766,9121,1766,9138,1766,9129,1766e" filled="t" fillcolor="#50535C" stroked="f">
                <v:path arrowok="t"/>
                <v:fill/>
              </v:shape>
            </v:group>
            <v:group style="position:absolute;left:9106;top:1764;width:190;height:146" coordorigin="9106,1764" coordsize="190,146">
              <v:shape style="position:absolute;left:9106;top:1764;width:190;height:146" coordorigin="9106,1764" coordsize="190,146" path="m9232,1767l9229,1769,9127,1876,9119,1884,9111,1893,9110,1893,9106,1899,9108,1905,9117,1909,9121,1910,9135,1908,9145,1907,9162,1904,9168,1903,9185,1903,9190,1897,9193,1891,9202,1883,9215,1869,9229,1852,9241,1841,9258,1821,9270,1806,9296,1774,9294,1772,9294,1771,9248,1771,9232,1767e" filled="t" fillcolor="#50535C" stroked="f">
                <v:path arrowok="t"/>
                <v:fill/>
              </v:shape>
              <v:shape style="position:absolute;left:9106;top:1764;width:190;height:146" coordorigin="9106,1764" coordsize="190,146" path="m9185,1903l9168,1903,9179,1908,9183,1907,9185,1903e" filled="t" fillcolor="#50535C" stroked="f">
                <v:path arrowok="t"/>
                <v:fill/>
              </v:shape>
              <v:shape style="position:absolute;left:9106;top:1764;width:190;height:146" coordorigin="9106,1764" coordsize="190,146" path="m9279,1764l9260,1769,9248,1771,9294,1771,9293,1769,9285,1766,9279,1764e" filled="t" fillcolor="#50535C" stroked="f">
                <v:path arrowok="t"/>
                <v:fill/>
              </v:shape>
            </v:group>
            <v:group style="position:absolute;left:8679;top:1768;width:196;height:143" coordorigin="8679,1768" coordsize="196,143">
              <v:shape style="position:absolute;left:8679;top:1768;width:196;height:143" coordorigin="8679,1768" coordsize="196,143" path="m8810,1768l8807,1770,8805,1772,8747,1830,8719,1859,8705,1873,8698,1881,8692,1889,8679,1899,8680,1905,8692,1910,8699,1910,8709,1908,8712,1906,8723,1905,8730,1901,8756,1901,8759,1899,8760,1898,8779,1874,8794,1858,8807,1846,8825,1828,8875,1775,8872,1773,8871,1772,8851,1772,8845,1771,8829,1770,8820,1769,8810,1768e" filled="t" fillcolor="#50535C" stroked="f">
                <v:path arrowok="t"/>
                <v:fill/>
              </v:shape>
              <v:shape style="position:absolute;left:8679;top:1768;width:196;height:143" coordorigin="8679,1768" coordsize="196,143" path="m8756,1901l8730,1901,8746,1910,8751,1906,8756,1901e" filled="t" fillcolor="#50535C" stroked="f">
                <v:path arrowok="t"/>
                <v:fill/>
              </v:shape>
              <v:shape style="position:absolute;left:8679;top:1768;width:196;height:143" coordorigin="8679,1768" coordsize="196,143" path="m8862,1770l8851,1772,8871,1772,8871,1771,8865,1770,8862,1770e" filled="t" fillcolor="#50535C" stroked="f">
                <v:path arrowok="t"/>
                <v:fill/>
              </v:shape>
            </v:group>
            <v:group style="position:absolute;left:10700;top:1757;width:211;height:150" coordorigin="10700,1757" coordsize="211,150">
              <v:shape style="position:absolute;left:10700;top:1757;width:211;height:150" coordorigin="10700,1757" coordsize="211,150" path="m10840,1757l10831,1766,10823,1774,10808,1791,10766,1832,10752,1846,10745,1853,10737,1861,10726,1868,10724,1871,10713,1881,10707,1887,10704,1890,10700,1896,10700,1901,10705,1906,10709,1907,10716,1903,10719,1903,10764,1902,10780,1902,10793,1889,10823,1859,10825,1857,10830,1853,10842,1842,10856,1828,10888,1796,10902,1782,10908,1777,10911,1771,10905,1763,10864,1763,10857,1763,10849,1763,10840,1757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780,1902l10764,1902,10765,1902,10774,1906,10779,1902,10780,1902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892,1759l10881,1763,10864,1763,10905,1763,10898,1760,10892,1759e" filled="t" fillcolor="#50535C" stroked="f">
                <v:path arrowok="t"/>
                <v:fill/>
              </v:shape>
            </v:group>
            <v:group style="position:absolute;left:10847;top:1759;width:204;height:146" coordorigin="10847,1759" coordsize="204,146">
              <v:shape style="position:absolute;left:10847;top:1759;width:204;height:146" coordorigin="10847,1759" coordsize="204,146" path="m10983,1759l10981,1760,10977,1764,10948,1793,10934,1808,10918,1824,10903,1838,10889,1852,10880,1862,10871,1872,10857,1883,10854,1886,10847,1893,10847,1897,10852,1903,10855,1905,10865,1904,10872,1904,10888,1901,10907,1901,10911,1900,10912,1900,10925,1900,10927,1899,10932,1891,10933,1891,10941,1883,10949,1876,10959,1865,10984,1839,11001,1821,11015,1807,11030,1793,11046,1781,11051,1777,11051,1771,11044,1765,11043,1764,10992,1764,10983,1759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872,1904l10865,1904,10871,1905,10872,1904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07,1901l10888,1901,10900,1903,10907,1901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25,1900l10912,1900,10921,1902,10925,1900e" filled="t" fillcolor="#50535C" stroked="f">
                <v:path arrowok="t"/>
                <v:fill/>
              </v:shape>
              <v:shape style="position:absolute;left:10847;top:1759;width:204;height:146" coordorigin="10847,1759" coordsize="204,146" path="m11040,1761l11028,1762,11017,1763,10999,1763,10992,1764,11043,1764,11042,1763,11042,1763,11017,1763,11042,1763,11040,1761e" filled="t" fillcolor="#50535C" stroked="f">
                <v:path arrowok="t"/>
                <v:fill/>
              </v:shape>
            </v:group>
            <v:group style="position:absolute;left:10989;top:1762;width:194;height:144" coordorigin="10989,1762" coordsize="194,144">
              <v:shape style="position:absolute;left:10989;top:1762;width:194;height:144" coordorigin="10989,1762" coordsize="194,144" path="m11062,1904l11047,1904,11058,1907,11060,1905,11062,1904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035,1905l11008,1905,11012,1906,11018,1906,11022,1906,11035,1905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19,1762l11116,1764,11107,1774,11101,1780,11049,1836,11002,1882,10991,1892,10990,1893,10989,1895,10992,1902,10997,1905,11008,1905,11035,1905,11047,1904,11062,1904,11070,1894,11118,1846,11127,1836,11140,1821,11154,1807,11169,1793,11184,1780,11184,1768,11183,1766,11153,1766,11148,1765,11130,1765,11127,1765,11119,1762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65,1763l11153,1766,11183,1766,11181,1764,11168,1763,11165,1763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43,1764l11130,1765,11148,1765,11143,1764e" filled="t" fillcolor="#50535C" stroked="f">
                <v:path arrowok="t"/>
                <v:fill/>
              </v:shape>
            </v:group>
            <v:group style="position:absolute;left:11111;top:1759;width:162;height:154" coordorigin="11111,1759" coordsize="162,154">
              <v:shape style="position:absolute;left:11111;top:1759;width:162;height:154" coordorigin="11111,1759" coordsize="162,154" path="m11263,1759l11204,1807,11181,1832,11173,1839,11158,1853,11144,1867,11127,1886,11122,1890,11114,1897,11111,1899,11111,1903,11111,1904,11113,1909,11116,1913,11123,1913,11126,1910,11130,1908,11143,1905,11150,1904,11162,1904,11169,1900,11190,1900,11207,1883,11226,1865,11253,1836,11258,1831,11263,1827,11272,1818,11273,1813,11264,1805,11264,1801,11267,1794,11267,1792,11269,1782,11269,1774,11266,1761,11263,1759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62,1904l11150,1904,11157,1904,11162,1904,11162,1904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90,1900l11169,1900,11174,1901,11183,1904,11187,1903,11190,1900e" filled="t" fillcolor="#50535C" stroked="f">
                <v:path arrowok="t"/>
                <v:fill/>
              </v:shape>
            </v:group>
            <v:group style="position:absolute;left:11223;top:1863;width:37;height:47" coordorigin="11223,1863" coordsize="37,47">
              <v:shape style="position:absolute;left:11223;top:1863;width:37;height:47" coordorigin="11223,1863" coordsize="37,47" path="m11260,1905l11241,1905,11244,1906,11251,1910,11255,1909,11260,1905e" filled="t" fillcolor="#50535C" stroked="f">
                <v:path arrowok="t"/>
                <v:fill/>
              </v:shape>
              <v:shape style="position:absolute;left:11223;top:1863;width:37;height:47" coordorigin="11223,1863" coordsize="37,47" path="m11256,1863l11253,1866,11250,1870,11246,1874,11238,1882,11232,1887,11223,1897,11224,1901,11229,1904,11232,1905,11235,1906,11241,1905,11260,1905,11262,1904,11264,1903,11266,1892,11264,1882,11263,1870,11261,1864,11256,1863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63.817001pt;margin-top:275.037018pt;width:308.518pt;height:152.432pt;mso-position-horizontal-relative:page;mso-position-vertical-relative:page;z-index:-5591" coordorigin="1276,5501" coordsize="6170,3049">
            <v:group style="position:absolute;left:1286;top:5511;width:6150;height:3029" coordorigin="1286,5511" coordsize="6150,3029">
              <v:shape style="position:absolute;left:1286;top:5511;width:6150;height:3029" coordorigin="1286,5511" coordsize="6150,3029" path="m1286,8539l7437,8539,7437,5511,1286,5511,1286,8539e" filled="t" fillcolor="#D3D8D6" stroked="f">
                <v:path arrowok="t"/>
                <v:fill/>
              </v:shape>
            </v:group>
            <v:group style="position:absolute;left:3767;top:6475;width:3430;height:2" coordorigin="3767,6475" coordsize="3430,2">
              <v:shape style="position:absolute;left:3767;top:6475;width:3430;height:2" coordorigin="3767,6475" coordsize="3430,0" path="m3767,6475l7197,6475e" filled="f" stroked="t" strokeweight=".5pt" strokecolor="#96969C">
                <v:path arrowok="t"/>
              </v:shape>
            </v:group>
            <v:group style="position:absolute;left:3767;top:6955;width:3430;height:2" coordorigin="3767,6955" coordsize="3430,2">
              <v:shape style="position:absolute;left:3767;top:6955;width:3430;height:2" coordorigin="3767,6955" coordsize="3430,0" path="m3767,6955l7197,6955e" filled="f" stroked="t" strokeweight=".5pt" strokecolor="#96969C">
                <v:path arrowok="t"/>
              </v:shape>
            </v:group>
            <v:group style="position:absolute;left:1881;top:6480;width:1204;height:1158" coordorigin="1881,6480" coordsize="1204,1158">
              <v:shape style="position:absolute;left:1881;top:6480;width:1204;height:1158" coordorigin="1881,6480" coordsize="1204,1158" path="m3085,7059l3077,7153,3054,7242,3018,7325,2969,7401,2909,7468,2838,7526,2760,7573,2673,7608,2581,7630,2483,7638,2434,7636,2338,7621,2249,7592,2166,7551,2091,7498,2026,7436,1971,7364,1928,7284,1898,7198,1883,7106,1881,7059,1883,7011,1898,6919,1928,6833,1971,6754,2026,6682,2091,6619,2166,6566,2249,6525,2338,6496,2434,6482,2483,6480,2532,6482,2628,6496,2717,6525,2800,6566,2875,6619,2940,6682,2995,6754,3038,6833,3067,6919,3083,7011,3085,7059xe" filled="f" stroked="t" strokeweight="2.835pt" strokecolor="#50535C">
                <v:path arrowok="t"/>
              </v:shape>
            </v:group>
            <v:group style="position:absolute;left:1956;top:6262;width:1053;height:217" coordorigin="1956,6262" coordsize="1053,217">
              <v:shape style="position:absolute;left:1956;top:6262;width:1053;height:217" coordorigin="1956,6262" coordsize="1053,217" path="m1956,6480l2107,6262,2859,6262,3010,6480e" filled="f" stroked="t" strokeweight="2.835pt" strokecolor="#50535C">
                <v:path arrowok="t"/>
              </v:shape>
            </v:group>
            <v:group style="position:absolute;left:2107;top:5973;width:752;height:290" coordorigin="2107,5973" coordsize="752,290">
              <v:shape style="position:absolute;left:2107;top:5973;width:752;height:290" coordorigin="2107,5973" coordsize="752,290" path="m2107,6262l2107,5973,2859,5973,2859,6262e" filled="f" stroked="t" strokeweight="2.835pt" strokecolor="#50535C">
                <v:path arrowok="t"/>
              </v:shape>
            </v:group>
            <v:group style="position:absolute;left:1956;top:7638;width:1053;height:217" coordorigin="1956,7638" coordsize="1053,217">
              <v:shape style="position:absolute;left:1956;top:7638;width:1053;height:217" coordorigin="1956,7638" coordsize="1053,217" path="m3010,7638l2859,7855,2107,7855,1956,7638e" filled="f" stroked="t" strokeweight="2.835pt" strokecolor="#50535C">
                <v:path arrowok="t"/>
              </v:shape>
            </v:group>
            <v:group style="position:absolute;left:2107;top:7855;width:752;height:290" coordorigin="2107,7855" coordsize="752,290">
              <v:shape style="position:absolute;left:2107;top:7855;width:752;height:290" coordorigin="2107,7855" coordsize="752,290" path="m2859,7855l2859,8144,2107,8144,2107,7855e" filled="f" stroked="t" strokeweight="2.835pt" strokecolor="#50535C">
                <v:path arrowok="t"/>
              </v:shape>
            </v:group>
            <v:group style="position:absolute;left:2483;top:6697;width:376;height:362" coordorigin="2483,6697" coordsize="376,362">
              <v:shape style="position:absolute;left:2483;top:6697;width:376;height:362" coordorigin="2483,6697" coordsize="376,362" path="m2859,7059l2483,7059,2483,6697e" filled="f" stroked="t" strokeweight="2.835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82.06601pt;margin-top:275.037018pt;width:149.393pt;height:152.432pt;mso-position-horizontal-relative:page;mso-position-vertical-relative:page;z-index:-5590" coordorigin="7641,5501" coordsize="2988,3049">
            <v:group style="position:absolute;left:7651;top:5511;width:2968;height:3029" coordorigin="7651,5511" coordsize="2968,3029">
              <v:shape style="position:absolute;left:7651;top:5511;width:2968;height:3029" coordorigin="7651,5511" coordsize="2968,3029" path="m7651,8539l10619,8539,10619,5511,7651,5511,7651,8539e" filled="t" fillcolor="#D3D8D6" stroked="f">
                <v:path arrowok="t"/>
                <v:fill/>
              </v:shape>
            </v:group>
            <v:group style="position:absolute;left:8787;top:6059;width:696;height:418" coordorigin="8787,6059" coordsize="696,418">
              <v:shape style="position:absolute;left:8787;top:6059;width:696;height:418" coordorigin="8787,6059" coordsize="696,418" path="m9367,6477l9483,6477,9483,6059,8787,6059,8787,6477,8903,6477e" filled="f" stroked="t" strokeweight="2.126pt" strokecolor="#50535C">
                <v:path arrowok="t"/>
              </v:shape>
            </v:group>
            <v:group style="position:absolute;left:8973;top:6360;width:325;height:255" coordorigin="8973,6360" coordsize="325,255">
              <v:shape style="position:absolute;left:8973;top:6360;width:325;height:255" coordorigin="8973,6360" coordsize="325,255" path="m8973,6360l8973,6616,9298,6616,9298,6360e" filled="f" stroked="t" strokeweight="2.126pt" strokecolor="#50535C">
                <v:path arrowok="t"/>
              </v:shape>
            </v:group>
            <v:group style="position:absolute;left:8857;top:6152;width:46;height:2" coordorigin="8857,6152" coordsize="46,2">
              <v:shape style="position:absolute;left:8857;top:6152;width:46;height:2" coordorigin="8857,6152" coordsize="46,0" path="m8857,6152l8903,6152e" filled="f" stroked="t" strokeweight="2.126pt" strokecolor="#50535C">
                <v:path arrowok="t"/>
              </v:shape>
            </v:group>
            <v:group style="position:absolute;left:8950;top:6152;width:46;height:2" coordorigin="8950,6152" coordsize="46,2">
              <v:shape style="position:absolute;left:8950;top:6152;width:46;height:2" coordorigin="8950,6152" coordsize="46,0" path="m8950,6152l8996,6152e" filled="f" stroked="t" strokeweight="2.126pt" strokecolor="#50535C">
                <v:path arrowok="t"/>
              </v:shape>
            </v:group>
            <v:group style="position:absolute;left:8973;top:5919;width:325;height:70" coordorigin="8973,5919" coordsize="325,70">
              <v:shape style="position:absolute;left:8973;top:5919;width:325;height:70" coordorigin="8973,5919" coordsize="325,70" path="m9298,5989l9298,5919,8973,5919,8973,5989e" filled="f" stroked="t" strokeweight="2.126pt" strokecolor="#50535C">
                <v:path arrowok="t"/>
              </v:shape>
            </v:group>
            <v:group style="position:absolute;left:9042;top:6523;width:209;height:2" coordorigin="9042,6523" coordsize="209,2">
              <v:shape style="position:absolute;left:9042;top:6523;width:209;height:2" coordorigin="9042,6523" coordsize="209,0" path="m9042,6523l9251,6523e" filled="f" stroked="t" strokeweight="2.126pt" strokecolor="#50535C">
                <v:path arrowok="t"/>
              </v:shape>
            </v:group>
            <v:group style="position:absolute;left:9042;top:6430;width:209;height:2" coordorigin="9042,6430" coordsize="209,2">
              <v:shape style="position:absolute;left:9042;top:6430;width:209;height:2" coordorigin="9042,6430" coordsize="209,0" path="m9042,6430l9251,6430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63.817001pt;margin-top:438.563019pt;width:149.393pt;height:315.708pt;mso-position-horizontal-relative:page;mso-position-vertical-relative:page;z-index:-5589" coordorigin="1276,8771" coordsize="2988,6314">
            <v:group style="position:absolute;left:1286;top:8781;width:2968;height:6294" coordorigin="1286,8781" coordsize="2968,6294">
              <v:shape style="position:absolute;left:1286;top:8781;width:2968;height:6294" coordorigin="1286,8781" coordsize="2968,6294" path="m1286,15075l4254,15075,4254,8781,1286,8781,1286,15075e" filled="t" fillcolor="#D3D8D6" stroked="f">
                <v:path arrowok="t"/>
                <v:fill/>
              </v:shape>
            </v:group>
            <v:group style="position:absolute;left:1526;top:12475;width:2488;height:2" coordorigin="1526,12475" coordsize="2488,2">
              <v:shape style="position:absolute;left:1526;top:12475;width:2488;height:2" coordorigin="1526,12475" coordsize="2488,0" path="m1526,12475l4014,12475e" filled="f" stroked="t" strokeweight=".5pt" strokecolor="#96969C">
                <v:path arrowok="t"/>
              </v:shape>
            </v:group>
            <v:group style="position:absolute;left:1526;top:12955;width:2488;height:2" coordorigin="1526,12955" coordsize="2488,2">
              <v:shape style="position:absolute;left:1526;top:12955;width:2488;height:2" coordorigin="1526,12955" coordsize="2488,0" path="m1526,12955l4014,12955e" filled="f" stroked="t" strokeweight=".5pt" strokecolor="#96969C">
                <v:path arrowok="t"/>
              </v:shape>
            </v:group>
            <v:group style="position:absolute;left:1526;top:13915;width:2488;height:2" coordorigin="1526,13915" coordsize="2488,2">
              <v:shape style="position:absolute;left:1526;top:13915;width:2488;height:2" coordorigin="1526,13915" coordsize="2488,0" path="m1526,13915l4014,13915e" filled="f" stroked="t" strokeweight=".5pt" strokecolor="#96969C">
                <v:path arrowok="t"/>
              </v:shape>
            </v:group>
            <v:group style="position:absolute;left:2645;top:10170;width:2;height:897" coordorigin="2645,10170" coordsize="2,897">
              <v:shape style="position:absolute;left:2645;top:10170;width:2;height:897" coordorigin="2645,10170" coordsize="0,897" path="m2645,10170l2645,11067e" filled="f" stroked="t" strokeweight="7.007pt" strokecolor="#50535C">
                <v:path arrowok="t"/>
              </v:shape>
            </v:group>
            <v:group style="position:absolute;left:2925;top:10032;width:210;height:1035" coordorigin="2925,10032" coordsize="210,1035">
              <v:shape style="position:absolute;left:2925;top:10032;width:210;height:1035" coordorigin="2925,10032" coordsize="210,1035" path="m3135,11067l2925,10032e" filled="f" stroked="t" strokeweight="2.835pt" strokecolor="#50535C">
                <v:path arrowok="t"/>
              </v:shape>
            </v:group>
            <v:group style="position:absolute;left:1961;top:9287;width:1539;height:883" coordorigin="1961,9287" coordsize="1539,883">
              <v:shape style="position:absolute;left:1961;top:9287;width:1539;height:883" coordorigin="1961,9287" coordsize="1539,883" path="m3500,9677l2105,10170,1961,9781,3356,9287,3500,9677xe" filled="f" stroked="t" strokeweight="2.835pt" strokecolor="#50535C">
                <v:path arrowok="t"/>
              </v:shape>
            </v:group>
            <v:group style="position:absolute;left:3554;top:9204;width:279;height:397" coordorigin="3554,9204" coordsize="279,397">
              <v:shape style="position:absolute;left:3554;top:9204;width:279;height:397" coordorigin="3554,9204" coordsize="279,397" path="m3554,9217l3573,9211,3593,9207,3613,9204,3632,9204,3652,9206,3725,9228,3785,9275,3824,9346,3833,9407,3832,9427,3814,9500,3771,9560,3726,9593,3708,9601e" filled="f" stroked="t" strokeweight="2.835pt" strokecolor="#50535C">
                <v:path arrowok="t"/>
              </v:shape>
            </v:group>
            <v:group style="position:absolute;left:1735;top:9921;width:187;height:265" coordorigin="1735,9921" coordsize="187,265">
              <v:shape style="position:absolute;left:1735;top:9921;width:187;height:265" coordorigin="1735,9921" coordsize="187,265" path="m1922,10178l1902,10183,1883,10186,1863,10185,1792,10160,1744,10099,1735,10040,1737,10021,1771,9954,1801,9930,1819,9921e" filled="f" stroked="t" strokeweight="2.835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22.940994pt;margin-top:438.563019pt;width:308.518pt;height:152.432pt;mso-position-horizontal-relative:page;mso-position-vertical-relative:page;z-index:-5588" coordorigin="4459,8771" coordsize="6170,3049">
            <v:group style="position:absolute;left:4469;top:8781;width:6150;height:3029" coordorigin="4469,8781" coordsize="6150,3029">
              <v:shape style="position:absolute;left:4469;top:8781;width:6150;height:3029" coordorigin="4469,8781" coordsize="6150,3029" path="m4469,11810l10619,11810,10619,8781,4469,8781,4469,11810e" filled="t" fillcolor="#D3D8D6" stroked="f">
                <v:path arrowok="t"/>
                <v:fill/>
              </v:shape>
            </v:group>
            <v:group style="position:absolute;left:6860;top:9595;width:3430;height:2" coordorigin="6860,9595" coordsize="3430,2">
              <v:shape style="position:absolute;left:6860;top:9595;width:3430;height:2" coordorigin="6860,9595" coordsize="3430,0" path="m6860,9595l10290,9595e" filled="f" stroked="t" strokeweight=".5pt" strokecolor="#96969C">
                <v:path arrowok="t"/>
              </v:shape>
            </v:group>
            <v:group style="position:absolute;left:6860;top:10075;width:3430;height:2" coordorigin="6860,10075" coordsize="3430,2">
              <v:shape style="position:absolute;left:6860;top:10075;width:3430;height:2" coordorigin="6860,10075" coordsize="3430,0" path="m6860,10075l10290,10075e" filled="f" stroked="t" strokeweight=".5pt" strokecolor="#96969C">
                <v:path arrowok="t"/>
              </v:shape>
            </v:group>
            <v:group style="position:absolute;left:5253;top:9874;width:348;height:589" coordorigin="5253,9874" coordsize="348,589">
              <v:shape style="position:absolute;left:5253;top:9874;width:348;height:589" coordorigin="5253,9874" coordsize="348,589" path="m5369,10464l5601,10464,5601,9874,5253,9874e" filled="f" stroked="t" strokeweight="2.835pt" strokecolor="#50535C">
                <v:path arrowok="t"/>
              </v:shape>
            </v:group>
            <v:group style="position:absolute;left:5601;top:9521;width:986;height:1296" coordorigin="5601,9521" coordsize="986,1296">
              <v:shape style="position:absolute;left:5601;top:9521;width:986;height:1296" coordorigin="5601,9521" coordsize="986,1296" path="m5601,9874l6587,9521,6587,10817,5601,10464e" filled="f" stroked="t" strokeweight="2.835pt" strokecolor="#50535C">
                <v:path arrowok="t"/>
              </v:shape>
            </v:group>
            <v:group style="position:absolute;left:5833;top:9854;width:521;height:196" coordorigin="5833,9854" coordsize="521,196">
              <v:shape style="position:absolute;left:5833;top:9854;width:521;height:196" coordorigin="5833,9854" coordsize="521,196" path="m6355,9854l5833,10050e" filled="f" stroked="t" strokeweight="2.835pt" strokecolor="#50535C">
                <v:path arrowok="t"/>
              </v:shape>
            </v:group>
            <v:group style="position:absolute;left:4847;top:9874;width:232;height:589" coordorigin="4847,9874" coordsize="232,589">
              <v:shape style="position:absolute;left:4847;top:9874;width:232;height:589" coordorigin="4847,9874" coordsize="232,589" path="m4847,10464l5079,10464,5079,9874,4847,9874,4847,10464xe" filled="f" stroked="t" strokeweight="2.835pt" strokecolor="#50535C">
                <v:path arrowok="t"/>
              </v:shape>
            </v:group>
            <v:group style="position:absolute;left:5079;top:10640;width:522;height:412" coordorigin="5079,10640" coordsize="522,412">
              <v:shape style="position:absolute;left:5079;top:10640;width:522;height:412" coordorigin="5079,10640" coordsize="522,412" path="m5601,10699l5427,10699,5427,10876,5425,10899,5404,10963,5363,11013,5306,11044,5262,11053,5238,11051,5172,11031,5122,10991,5089,10936,5079,10893,5079,10640e" filled="f" stroked="t" strokeweight="2.835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22.940994pt;margin-top:601.838989pt;width:308.518pt;height:152.432pt;mso-position-horizontal-relative:page;mso-position-vertical-relative:page;z-index:-5587" coordorigin="4459,12037" coordsize="6170,3049">
            <v:group style="position:absolute;left:4469;top:12047;width:6150;height:3029" coordorigin="4469,12047" coordsize="6150,3029">
              <v:shape style="position:absolute;left:4469;top:12047;width:6150;height:3029" coordorigin="4469,12047" coordsize="6150,3029" path="m4469,15075l10619,15075,10619,12047,4469,12047,4469,15075e" filled="t" fillcolor="#D3D8D6" stroked="f">
                <v:path arrowok="t"/>
                <v:fill/>
              </v:shape>
            </v:group>
            <v:group style="position:absolute;left:6846;top:12955;width:3430;height:2" coordorigin="6846,12955" coordsize="3430,2">
              <v:shape style="position:absolute;left:6846;top:12955;width:3430;height:2" coordorigin="6846,12955" coordsize="3430,0" path="m6846,12955l10275,12955e" filled="f" stroked="t" strokeweight=".5pt" strokecolor="#96969C">
                <v:path arrowok="t"/>
              </v:shape>
            </v:group>
            <v:group style="position:absolute;left:6846;top:13435;width:3430;height:2" coordorigin="6846,13435" coordsize="3430,2">
              <v:shape style="position:absolute;left:6846;top:13435;width:3430;height:2" coordorigin="6846,13435" coordsize="3430,0" path="m6846,13435l10275,13435e" filled="f" stroked="t" strokeweight=".5pt" strokecolor="#96969C">
                <v:path arrowok="t"/>
              </v:shape>
            </v:group>
            <v:group style="position:absolute;left:5478;top:13430;width:471;height:455" coordorigin="5478,13430" coordsize="471,455">
              <v:shape style="position:absolute;left:5478;top:13430;width:471;height:455" coordorigin="5478,13430" coordsize="471,455" path="m5948,13658l5938,13724,5910,13782,5866,13830,5810,13865,5745,13883,5722,13885,5697,13884,5629,13868,5570,13837,5524,13792,5492,13737,5478,13674,5479,13649,5494,13580,5526,13522,5571,13477,5626,13445,5690,13431,5713,13430,5737,13431,5803,13447,5860,13479,5905,13526,5936,13583,5948,13648,5948,13658xe" filled="f" stroked="t" strokeweight="2.835pt" strokecolor="#50535C">
                <v:path arrowok="t"/>
              </v:shape>
            </v:group>
            <v:group style="position:absolute;left:4863;top:12803;width:1703;height:1709" coordorigin="4863,12803" coordsize="1703,1709">
              <v:shape style="position:absolute;left:4863;top:12803;width:1703;height:1709" coordorigin="4863,12803" coordsize="1703,1709" path="m5528,12974l5518,13056,5498,13062,5478,13068,5422,13091,5368,13118,5301,13162,5286,13174,5006,13108,4863,13345,5061,13539,5058,13558,5055,13578,5052,13598,5051,13618,5050,13638,5050,13662,5054,13725,5062,13779,4889,13962,5030,14200,5280,14136,5296,14148,5362,14193,5415,14221,5472,14244,5511,14256,5583,14511,5867,14512,5943,14237,5962,14229,6016,14202,6067,14171,6115,14136,6390,14206,6533,13969,6334,13776,6337,13756,6340,13737,6343,13717,6345,13697,6346,13677,6346,13652,6345,13630,6344,13610,6342,13592,6340,13575,6565,13353,6424,13115,6129,13190,6113,13177,6048,13131,5996,13101,5959,13084,5871,12804,5528,12803e" filled="f" stroked="t" strokeweight="2.835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85.575409pt;margin-top:134.717239pt;width:24.125pt;height:31.912875pt;mso-position-horizontal-relative:page;mso-position-vertical-relative:page;z-index:-5586" coordorigin="5712,2694" coordsize="483,638">
            <v:group style="position:absolute;left:5733;top:2791;width:440;height:520" coordorigin="5733,2791" coordsize="440,520">
              <v:shape style="position:absolute;left:5733;top:2791;width:440;height:520" coordorigin="5733,2791" coordsize="440,520" path="m6111,2791l6173,2791,6173,3311,5733,3311,5733,2791,5793,2791e" filled="f" stroked="t" strokeweight="2.126pt" strokecolor="#50535C">
                <v:path arrowok="t"/>
              </v:shape>
            </v:group>
            <v:group style="position:absolute;left:5853;top:2716;width:199;height:116" coordorigin="5853,2716" coordsize="199,116">
              <v:shape style="position:absolute;left:5853;top:2716;width:199;height:116" coordorigin="5853,2716" coordsize="199,116" path="m6052,2832l6052,2751,5993,2751,5987,2730,5971,2716,5943,2717,5924,2726,5914,2740,5853,2751,5853,2832,6052,2832xe" filled="f" stroked="t" strokeweight="2.126pt" strokecolor="#50535C">
                <v:path arrowok="t"/>
              </v:shape>
            </v:group>
            <v:group style="position:absolute;left:5833;top:3031;width:240;height:2" coordorigin="5833,3031" coordsize="240,2">
              <v:shape style="position:absolute;left:5833;top:3031;width:240;height:2" coordorigin="5833,3031" coordsize="240,0" path="m6073,3031l5833,3031e" filled="f" stroked="t" strokeweight="2.126pt" strokecolor="#50535C">
                <v:path arrowok="t"/>
              </v:shape>
            </v:group>
            <v:group style="position:absolute;left:5833;top:3111;width:240;height:2" coordorigin="5833,3111" coordsize="240,2">
              <v:shape style="position:absolute;left:5833;top:3111;width:240;height:2" coordorigin="5833,3111" coordsize="240,0" path="m6073,3111l5833,3111e" filled="f" stroked="t" strokeweight="2.126pt" strokecolor="#50535C">
                <v:path arrowok="t"/>
              </v:shape>
            </v:group>
            <v:group style="position:absolute;left:5833;top:3191;width:240;height:2" coordorigin="5833,3191" coordsize="240,2">
              <v:shape style="position:absolute;left:5833;top:3191;width:240;height:2" coordorigin="5833,3191" coordsize="240,0" path="m6073,3191l5833,3191e" filled="f" stroked="t" strokeweight="2.126pt" strokecolor="#50535C">
                <v:path arrowok="t"/>
              </v:shape>
            </v:group>
            <v:group style="position:absolute;left:5833;top:2951;width:100;height:2" coordorigin="5833,2951" coordsize="100,2">
              <v:shape style="position:absolute;left:5833;top:2951;width:100;height:2" coordorigin="5833,2951" coordsize="100,0" path="m5933,2951l5833,2951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4.407394pt;margin-top:50.608063pt;width:60.218409pt;height:10pt;mso-position-horizontal-relative:page;mso-position-vertical-relative:page;z-index:-558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5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(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20)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2.249115pt;margin-top:50.608063pt;width:88.904405pt;height:10pt;mso-position-horizontal-relative:page;mso-position-vertical-relative:page;z-index:-5584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hyperlink r:id="rId39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h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@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0.182495pt;margin-top:50.608063pt;width:75.242504pt;height:10pt;mso-position-horizontal-relative:page;mso-position-vertical-relative:page;z-index:-5583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hyperlink r:id="rId40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-1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3.2547pt;margin-top:183.15152pt;width:148.784022pt;height:12pt;mso-position-horizontal-relative:page;mso-position-vertical-relative:page;z-index:-5582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100"/>
                      <w:b/>
                      <w:bCs/>
                      <w:position w:val="1"/>
                    </w:rPr>
                    <w:t>NA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99"/>
                      <w:b/>
                      <w:bCs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1.637787pt;margin-top:207.15152pt;width:12.000001pt;height:12pt;mso-position-horizontal-relative:page;mso-position-vertical-relative:page;z-index:-5581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5.367798pt;margin-top:231.15152pt;width:404.535629pt;height:24pt;mso-position-horizontal-relative:page;mso-position-vertical-relative:page;z-index:-5580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1145" w:right="112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4.324097pt;margin-top:794.939392pt;width:11.068813pt;height:10pt;mso-position-horizontal-relative:page;mso-position-vertical-relative:page;z-index:-5579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1"/>
                      <w:w w:val="100"/>
                      <w:b/>
                      <w:bCs/>
                      <w:position w:val="1"/>
                    </w:rPr>
                    <w:t>15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3.440994pt;margin-top:602.338989pt;width:307.518pt;height:151.432pt;mso-position-horizontal-relative:page;mso-position-vertical-relative:page;z-index:-5578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19" w:after="0" w:line="240" w:lineRule="exact"/>
                    <w:jc w:val="left"/>
                    <w:rPr>
                      <w:sz w:val="24"/>
                      <w:szCs w:val="24"/>
                    </w:rPr>
                  </w:pPr>
                  <w:rPr/>
                  <w:r>
                    <w:rPr>
                      <w:sz w:val="24"/>
                      <w:szCs w:val="24"/>
                    </w:rPr>
                  </w:r>
                </w:p>
                <w:p>
                  <w:pPr>
                    <w:spacing w:before="0" w:after="0" w:line="240" w:lineRule="auto"/>
                    <w:ind w:left="2377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</w:rPr>
                    <w:t>DI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0" w:after="0" w:line="240" w:lineRule="exact"/>
                    <w:jc w:val="left"/>
                    <w:rPr>
                      <w:sz w:val="24"/>
                      <w:szCs w:val="24"/>
                    </w:rPr>
                  </w:pPr>
                  <w:rPr/>
                  <w:r>
                    <w:rPr>
                      <w:sz w:val="24"/>
                      <w:szCs w:val="24"/>
                    </w:rPr>
                  </w:r>
                </w:p>
                <w:p>
                  <w:pPr>
                    <w:spacing w:before="0" w:after="0" w:line="240" w:lineRule="auto"/>
                    <w:ind w:left="2377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" w:after="0" w:line="260" w:lineRule="exact"/>
                    <w:jc w:val="left"/>
                    <w:rPr>
                      <w:sz w:val="26"/>
                      <w:szCs w:val="26"/>
                    </w:rPr>
                  </w:pPr>
                  <w:rPr/>
                  <w:r>
                    <w:rPr>
                      <w:sz w:val="26"/>
                      <w:szCs w:val="26"/>
                    </w:rPr>
                  </w:r>
                </w:p>
                <w:p>
                  <w:pPr>
                    <w:spacing w:before="0" w:after="0" w:line="264" w:lineRule="auto"/>
                    <w:ind w:left="2617" w:right="1161" w:firstLine="-24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mai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x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17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2342" w:right="2556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$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4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8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1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/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4.317001pt;margin-top:439.063019pt;width:148.393pt;height:314.708pt;mso-position-horizontal-relative:page;mso-position-vertical-relative:page;z-index:-5577" type="#_x0000_t202" filled="f" stroked="f">
            <v:textbox inset="0,0,0,0">
              <w:txbxContent>
                <w:p>
                  <w:pPr>
                    <w:spacing w:before="7" w:after="0" w:line="180" w:lineRule="exact"/>
                    <w:jc w:val="left"/>
                    <w:rPr>
                      <w:sz w:val="18"/>
                      <w:szCs w:val="18"/>
                    </w:rPr>
                  </w:pPr>
                  <w:rPr/>
                  <w:r>
                    <w:rPr>
                      <w:sz w:val="18"/>
                      <w:szCs w:val="18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exact"/>
                    <w:ind w:left="240" w:right="478"/>
                    <w:jc w:val="both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-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100"/>
                      <w:b/>
                      <w:bCs/>
                    </w:rPr>
                    <w:t>EE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99"/>
                      <w:b/>
                      <w:bCs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100"/>
                      <w:b/>
                      <w:bCs/>
                    </w:rPr>
                    <w:t>MARK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1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99"/>
                      <w:b/>
                      <w:bCs/>
                    </w:rPr>
                    <w:t>ANA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99"/>
                      <w:b/>
                      <w:bCs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" w:after="0" w:line="260" w:lineRule="exact"/>
                    <w:jc w:val="left"/>
                    <w:rPr>
                      <w:sz w:val="26"/>
                      <w:szCs w:val="26"/>
                    </w:rPr>
                  </w:pPr>
                  <w:rPr/>
                  <w:r>
                    <w:rPr>
                      <w:sz w:val="26"/>
                      <w:szCs w:val="26"/>
                    </w:rPr>
                  </w:r>
                </w:p>
                <w:p>
                  <w:pPr>
                    <w:spacing w:before="0" w:after="0" w:line="240" w:lineRule="auto"/>
                    <w:ind w:left="240" w:right="492"/>
                    <w:jc w:val="both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" w:after="0" w:line="260" w:lineRule="exact"/>
                    <w:jc w:val="left"/>
                    <w:rPr>
                      <w:sz w:val="26"/>
                      <w:szCs w:val="26"/>
                    </w:rPr>
                  </w:pPr>
                  <w:rPr/>
                  <w:r>
                    <w:rPr>
                      <w:sz w:val="26"/>
                      <w:szCs w:val="26"/>
                    </w:rPr>
                  </w:r>
                </w:p>
                <w:p>
                  <w:pPr>
                    <w:spacing w:before="0" w:after="0" w:line="264" w:lineRule="auto"/>
                    <w:ind w:left="480" w:right="929" w:firstLine="-240"/>
                    <w:jc w:val="both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"/>
                      <w:w w:val="100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k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k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mi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j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0"/>
                      <w:w w:val="100"/>
                    </w:rPr>
                    <w:t>k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40" w:lineRule="exact"/>
                    <w:jc w:val="left"/>
                    <w:rPr>
                      <w:sz w:val="24"/>
                      <w:szCs w:val="24"/>
                    </w:rPr>
                  </w:pPr>
                  <w:rPr/>
                  <w:r>
                    <w:rPr>
                      <w:sz w:val="24"/>
                      <w:szCs w:val="24"/>
                    </w:rPr>
                  </w:r>
                </w:p>
                <w:p>
                  <w:pPr>
                    <w:spacing w:before="0" w:after="0" w:line="240" w:lineRule="auto"/>
                    <w:ind w:left="240" w:right="800"/>
                    <w:jc w:val="both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x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9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left="240" w:right="1531"/>
                    <w:jc w:val="both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$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0"/>
                      <w:w w:val="99"/>
                      <w:b/>
                      <w:bCs/>
                    </w:rPr>
                    <w:t>1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7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/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8.733597pt;margin-top:508.507721pt;width:7.007pt;height:44.855pt;mso-position-horizontal-relative:page;mso-position-vertical-relative:page;z-index:-557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3.440994pt;margin-top:439.063019pt;width:307.518pt;height:151.432pt;mso-position-horizontal-relative:page;mso-position-vertical-relative:page;z-index:-5575" type="#_x0000_t202" filled="f" stroked="f">
            <v:textbox inset="0,0,0,0">
              <w:txbxContent>
                <w:p>
                  <w:pPr>
                    <w:spacing w:before="5" w:after="0" w:line="160" w:lineRule="exact"/>
                    <w:jc w:val="left"/>
                    <w:rPr>
                      <w:sz w:val="16"/>
                      <w:szCs w:val="16"/>
                    </w:rPr>
                  </w:pPr>
                  <w:rPr/>
                  <w:r>
                    <w:rPr>
                      <w:sz w:val="16"/>
                      <w:szCs w:val="16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left="2391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100"/>
                      <w:b/>
                      <w:bCs/>
                    </w:rPr>
                    <w:t>IA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10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8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0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0" w:after="0" w:line="240" w:lineRule="exact"/>
                    <w:jc w:val="left"/>
                    <w:rPr>
                      <w:sz w:val="24"/>
                      <w:szCs w:val="24"/>
                    </w:rPr>
                  </w:pPr>
                  <w:rPr/>
                  <w:r>
                    <w:rPr>
                      <w:sz w:val="24"/>
                      <w:szCs w:val="24"/>
                    </w:rPr>
                  </w:r>
                </w:p>
                <w:p>
                  <w:pPr>
                    <w:spacing w:before="0" w:after="0" w:line="240" w:lineRule="auto"/>
                    <w:ind w:left="2391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" w:after="0" w:line="260" w:lineRule="exact"/>
                    <w:jc w:val="left"/>
                    <w:rPr>
                      <w:sz w:val="26"/>
                      <w:szCs w:val="26"/>
                    </w:rPr>
                  </w:pPr>
                  <w:rPr/>
                  <w:r>
                    <w:rPr>
                      <w:sz w:val="26"/>
                      <w:szCs w:val="26"/>
                    </w:rPr>
                  </w:r>
                </w:p>
                <w:p>
                  <w:pPr>
                    <w:spacing w:before="0" w:after="0" w:line="264" w:lineRule="auto"/>
                    <w:ind w:left="2631" w:right="1147" w:firstLine="-24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mai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x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17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2356" w:right="2652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$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3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1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/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2.334702pt;margin-top:493.714905pt;width:11.601pt;height:29.465pt;mso-position-horizontal-relative:page;mso-position-vertical-relative:page;z-index:-557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2.636688pt;margin-top:493.714905pt;width:17.401pt;height:29.465pt;mso-position-horizontal-relative:page;mso-position-vertical-relative:page;z-index:-557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2.56601pt;margin-top:275.537018pt;width:148.393pt;height:151.432pt;mso-position-horizontal-relative:page;mso-position-vertical-relative:page;z-index:-5572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15" w:after="0" w:line="260" w:lineRule="exact"/>
                    <w:jc w:val="left"/>
                    <w:rPr>
                      <w:sz w:val="26"/>
                      <w:szCs w:val="26"/>
                    </w:rPr>
                  </w:pPr>
                  <w:rPr/>
                  <w:r>
                    <w:rPr>
                      <w:sz w:val="26"/>
                      <w:szCs w:val="26"/>
                    </w:rPr>
                  </w:r>
                </w:p>
                <w:p>
                  <w:pPr>
                    <w:spacing w:before="0" w:after="0" w:line="240" w:lineRule="auto"/>
                    <w:ind w:left="710" w:right="690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99"/>
                      <w:b/>
                      <w:bCs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ind w:left="297" w:right="277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ni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6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935" w:right="915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$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7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/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8.637787pt;margin-top:318.022705pt;width:16.25pt;height:8.125pt;mso-position-horizontal-relative:page;mso-position-vertical-relative:page;z-index:-5571" type="#_x0000_t202" filled="f" stroked="f">
            <v:textbox inset="0,0,0,0">
              <w:txbxContent>
                <w:p>
                  <w:pPr>
                    <w:spacing w:before="3" w:after="0" w:line="160" w:lineRule="exact"/>
                    <w:ind w:left="40"/>
                    <w:jc w:val="left"/>
                    <w:rPr>
                      <w:sz w:val="16"/>
                      <w:szCs w:val="16"/>
                    </w:rPr>
                  </w:pPr>
                  <w:rPr/>
                  <w:r>
                    <w:rPr>
                      <w:sz w:val="16"/>
                      <w:szCs w:val="16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8.637787pt;margin-top:326.147705pt;width:16.25pt;height:4.643pt;mso-position-horizontal-relative:page;mso-position-vertical-relative:page;z-index:-5570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9.351807pt;margin-top:302.933716pt;width:34.822pt;height:20.893pt;mso-position-horizontal-relative:page;mso-position-vertical-relative:page;z-index:-556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8.635803pt;margin-top:295.969727pt;width:16.25pt;height:3.482pt;mso-position-horizontal-relative:page;mso-position-vertical-relative:page;z-index:-5568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4.317001pt;margin-top:275.537018pt;width:307.518pt;height:151.432pt;mso-position-horizontal-relative:page;mso-position-vertical-relative:page;z-index:-5567" type="#_x0000_t202" filled="f" stroked="f">
            <v:textbox inset="0,0,0,0">
              <w:txbxContent>
                <w:p>
                  <w:pPr>
                    <w:spacing w:before="5" w:after="0" w:line="110" w:lineRule="exact"/>
                    <w:jc w:val="left"/>
                    <w:rPr>
                      <w:sz w:val="11"/>
                      <w:szCs w:val="11"/>
                    </w:rPr>
                  </w:pPr>
                  <w:rPr/>
                  <w:r>
                    <w:rPr>
                      <w:sz w:val="11"/>
                      <w:szCs w:val="11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0" w:after="0" w:line="240" w:lineRule="auto"/>
                    <w:ind w:left="2481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10" w:after="0" w:line="240" w:lineRule="exact"/>
                    <w:jc w:val="left"/>
                    <w:rPr>
                      <w:sz w:val="24"/>
                      <w:szCs w:val="24"/>
                    </w:rPr>
                  </w:pPr>
                  <w:rPr/>
                  <w:r>
                    <w:rPr>
                      <w:sz w:val="24"/>
                      <w:szCs w:val="24"/>
                    </w:rPr>
                  </w:r>
                </w:p>
                <w:p>
                  <w:pPr>
                    <w:spacing w:before="0" w:after="0" w:line="240" w:lineRule="auto"/>
                    <w:ind w:left="2481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" w:after="0" w:line="260" w:lineRule="exact"/>
                    <w:jc w:val="left"/>
                    <w:rPr>
                      <w:sz w:val="26"/>
                      <w:szCs w:val="26"/>
                    </w:rPr>
                  </w:pPr>
                  <w:rPr/>
                  <w:r>
                    <w:rPr>
                      <w:sz w:val="26"/>
                      <w:szCs w:val="26"/>
                    </w:rPr>
                  </w:r>
                </w:p>
                <w:p>
                  <w:pPr>
                    <w:spacing w:before="0" w:after="0" w:line="264" w:lineRule="auto"/>
                    <w:ind w:left="2721" w:right="1057" w:firstLine="-24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•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 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mai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4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x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17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2446" w:right="2562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$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8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1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/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5.343002pt;margin-top:392.740723pt;width:37.619pt;height:14.477pt;mso-position-horizontal-relative:page;mso-position-vertical-relative:page;z-index:-556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4.147003pt;margin-top:334.8367pt;width:18.811pt;height:18.095pt;mso-position-horizontal-relative:page;mso-position-vertical-relative:page;z-index:-556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5.334999pt;margin-top:298.645721pt;width:37.623pt;height:14.476pt;mso-position-horizontal-relative:page;mso-position-vertical-relative:page;z-index:-556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6.638397pt;margin-top:139.567108pt;width:21.999pt;height:26pt;mso-position-horizontal-relative:page;mso-position-vertical-relative:page;z-index:-556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2.117706pt;margin-top:50.929115pt;width:10.63pt;height:9.2125pt;mso-position-horizontal-relative:page;mso-position-vertical-relative:page;z-index:-5562" type="#_x0000_t202" filled="f" stroked="f">
            <v:textbox inset="0,0,0,0">
              <w:txbxContent>
                <w:p>
                  <w:pPr>
                    <w:spacing w:before="4" w:after="0" w:line="180" w:lineRule="exact"/>
                    <w:ind w:left="40"/>
                    <w:jc w:val="left"/>
                    <w:rPr>
                      <w:sz w:val="18"/>
                      <w:szCs w:val="18"/>
                    </w:rPr>
                  </w:pPr>
                  <w:rPr/>
                  <w:r>
                    <w:rPr>
                      <w:sz w:val="18"/>
                      <w:szCs w:val="18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8.346802pt;margin-top:312.750214pt;width:171.487pt;height:12pt;mso-position-horizontal-relative:page;mso-position-vertical-relative:page;z-index:-556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8.346802pt;margin-top:336.750214pt;width:171.487pt;height:12pt;mso-position-horizontal-relative:page;mso-position-vertical-relative:page;z-index:-556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2.992096pt;margin-top:468.750214pt;width:171.487pt;height:12pt;mso-position-horizontal-relative:page;mso-position-vertical-relative:page;z-index:-555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2.992096pt;margin-top:492.750214pt;width:171.487pt;height:12pt;mso-position-horizontal-relative:page;mso-position-vertical-relative:page;z-index:-555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6.316498pt;margin-top:612.750244pt;width:124.393pt;height:12pt;mso-position-horizontal-relative:page;mso-position-vertical-relative:page;z-index:-555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2.286804pt;margin-top:636.750244pt;width:171.487pt;height:12pt;mso-position-horizontal-relative:page;mso-position-vertical-relative:page;z-index:-555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6.316498pt;margin-top:636.750244pt;width:124.393pt;height:12pt;mso-position-horizontal-relative:page;mso-position-vertical-relative:page;z-index:-555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2.286804pt;margin-top:660.750244pt;width:171.487pt;height:12pt;mso-position-horizontal-relative:page;mso-position-vertical-relative:page;z-index:-555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6.316498pt;margin-top:684.750244pt;width:124.393pt;height:12pt;mso-position-horizontal-relative:page;mso-position-vertical-relative:page;z-index:-555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75.897888pt;width:533.571pt;height:12pt;mso-position-horizontal-relative:page;mso-position-vertical-relative:page;z-index:-555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1920" w:h="16840"/>
          <w:pgMar w:top="880" w:bottom="280" w:left="1680" w:right="168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30.852301pt;margin-top:786.897888pt;width:533.571pt;height:.1pt;mso-position-horizontal-relative:page;mso-position-vertical-relative:page;z-index:-5551" coordorigin="617,15738" coordsize="10671,2">
            <v:shape style="position:absolute;left:617;top:15738;width:10671;height:2" coordorigin="617,15738" coordsize="10671,0" path="m617,15738l11288,15738e" filled="f" stroked="t" strokeweight=".992pt" strokecolor="#96969C">
              <v:path arrowok="t"/>
            </v:shape>
          </v:group>
          <w10:wrap type="none"/>
        </w:pict>
      </w:r>
      <w:r>
        <w:rPr/>
        <w:pict>
          <v:group style="position:absolute;margin-left:30.300301pt;margin-top:87.374313pt;width:533.8318pt;height:8.9819pt;mso-position-horizontal-relative:page;mso-position-vertical-relative:page;z-index:-5550" coordorigin="606,1747" coordsize="10677,180">
            <v:group style="position:absolute;left:616;top:1763;width:84;height:81" coordorigin="616,1763" coordsize="84,81">
              <v:shape style="position:absolute;left:616;top:1763;width:84;height:81" coordorigin="616,1763" coordsize="84,81" path="m648,1763l619,1788,619,1801,619,1807,616,1819,618,1825,617,1834,620,1837,624,1843,673,1806,682,1793,694,1783,697,1777,700,1771,697,1765,684,1765,668,1763,648,1763e" filled="t" fillcolor="#50535C" stroked="f">
                <v:path arrowok="t"/>
                <v:fill/>
              </v:shape>
              <v:shape style="position:absolute;left:616;top:1763;width:84;height:81" coordorigin="616,1763" coordsize="84,81" path="m696,1763l686,1765,684,1765,697,1765,696,1763e" filled="t" fillcolor="#50535C" stroked="f">
                <v:path arrowok="t"/>
                <v:fill/>
              </v:shape>
            </v:group>
            <v:group style="position:absolute;left:761;top:1767;width:206;height:144" coordorigin="761,1767" coordsize="206,144">
              <v:shape style="position:absolute;left:761;top:1767;width:206;height:144" coordorigin="761,1767" coordsize="206,144" path="m894,1767l890,1769,884,1772,876,1783,871,1788,842,1817,829,1832,822,1842,815,1851,802,1859,801,1861,796,1867,792,1870,781,1882,773,1890,761,1904,763,1909,774,1911,780,1911,795,1909,803,1907,819,1904,827,1904,857,1904,861,1899,865,1894,871,1886,882,1873,898,1855,912,1841,955,1790,959,1786,968,1777,966,1772,910,1772,902,1771,900,1769,896,1767,895,1767,894,1767e" filled="t" fillcolor="#50535C" stroked="f">
                <v:path arrowok="t"/>
                <v:fill/>
              </v:shape>
              <v:shape style="position:absolute;left:761;top:1767;width:206;height:144" coordorigin="761,1767" coordsize="206,144" path="m857,1904l827,1904,840,1909,846,1909,854,1906,856,1905,857,1904e" filled="t" fillcolor="#50535C" stroked="f">
                <v:path arrowok="t"/>
                <v:fill/>
              </v:shape>
              <v:shape style="position:absolute;left:761;top:1767;width:206;height:144" coordorigin="761,1767" coordsize="206,144" path="m951,1768l943,1770,940,1770,925,1771,915,1772,910,1772,966,1772,966,1772,955,1768,951,1768e" filled="t" fillcolor="#50535C" stroked="f">
                <v:path arrowok="t"/>
                <v:fill/>
              </v:shape>
              <v:shape style="position:absolute;left:761;top:1767;width:206;height:144" coordorigin="761,1767" coordsize="206,144" path="m896,1767l895,1767,896,1767e" filled="t" fillcolor="#50535C" stroked="f">
                <v:path arrowok="t"/>
                <v:fill/>
              </v:shape>
            </v:group>
            <v:group style="position:absolute;left:911;top:1764;width:203;height:153" coordorigin="911,1764" coordsize="203,153">
              <v:shape style="position:absolute;left:911;top:1764;width:203;height:153" coordorigin="911,1764" coordsize="203,153" path="m1045,1765l1041,1766,1033,1774,1018,1788,987,1817,986,1818,954,1855,939,1871,927,1887,914,1902,911,1904,911,1907,914,1915,918,1917,925,1915,927,1915,929,1914,949,1912,969,1910,971,1910,987,1910,991,1904,994,1901,1002,1892,1009,1885,1021,1872,1027,1864,1035,1857,1048,1844,1062,1828,1074,1812,1087,1797,1093,1790,1100,1785,1114,1775,1112,1768,1108,1766,1086,1766,1085,1766,1068,1766,1062,1766,1056,1766,1045,1765e" filled="t" fillcolor="#50535C" stroked="f">
                <v:path arrowok="t"/>
                <v:fill/>
              </v:shape>
              <v:shape style="position:absolute;left:911;top:1764;width:203;height:153" coordorigin="911,1764" coordsize="203,153" path="m987,1910l971,1910,974,1911,984,1914,985,1913,987,1910e" filled="t" fillcolor="#50535C" stroked="f">
                <v:path arrowok="t"/>
                <v:fill/>
              </v:shape>
              <v:shape style="position:absolute;left:911;top:1764;width:203;height:153" coordorigin="911,1764" coordsize="203,153" path="m1100,1764l1092,1766,1086,1766,1108,1766,1103,1764,1100,1764e" filled="t" fillcolor="#50535C" stroked="f">
                <v:path arrowok="t"/>
                <v:fill/>
              </v:shape>
              <v:shape style="position:absolute;left:911;top:1764;width:203;height:153" coordorigin="911,1764" coordsize="203,153" path="m1076,1766l1072,1766,1068,1766,1068,1766,1085,1766,1076,1766e" filled="t" fillcolor="#50535C" stroked="f">
                <v:path arrowok="t"/>
                <v:fill/>
              </v:shape>
            </v:group>
            <v:group style="position:absolute;left:1626;top:1761;width:208;height:154" coordorigin="1626,1761" coordsize="208,154">
              <v:shape style="position:absolute;left:1626;top:1761;width:208;height:154" coordorigin="1626,1761" coordsize="208,154" path="m1763,1761l1760,1764,1758,1766,1750,1775,1739,1787,1725,1801,1706,1819,1678,1847,1672,1853,1667,1859,1653,1873,1639,1888,1626,1903,1626,1905,1630,1914,1633,1916,1643,1910,1645,1909,1654,1908,1661,1908,1679,1906,1715,1906,1720,1901,1723,1898,1732,1888,1772,1843,1785,1828,1799,1813,1812,1798,1827,1784,1834,1779,1833,1775,1828,1769,1773,1769,1770,1768,1766,1764,1765,1763,1763,1761e" filled="t" fillcolor="#50535C" stroked="f">
                <v:path arrowok="t"/>
                <v:fill/>
              </v:shape>
              <v:shape style="position:absolute;left:1626;top:1761;width:208;height:154" coordorigin="1626,1761" coordsize="208,154" path="m1715,1906l1679,1906,1691,1907,1708,1909,1713,1908,1715,1906e" filled="t" fillcolor="#50535C" stroked="f">
                <v:path arrowok="t"/>
                <v:fill/>
              </v:shape>
              <v:shape style="position:absolute;left:1626;top:1761;width:208;height:154" coordorigin="1626,1761" coordsize="208,154" path="m1661,1908l1654,1908,1660,1908,1661,1908e" filled="t" fillcolor="#50535C" stroked="f">
                <v:path arrowok="t"/>
                <v:fill/>
              </v:shape>
              <v:shape style="position:absolute;left:1626;top:1761;width:208;height:154" coordorigin="1626,1761" coordsize="208,154" path="m1802,1765l1789,1767,1783,1768,1773,1769,1828,1769,1827,1769,1807,1769,1802,1765e" filled="t" fillcolor="#50535C" stroked="f">
                <v:path arrowok="t"/>
                <v:fill/>
              </v:shape>
              <v:shape style="position:absolute;left:1626;top:1761;width:208;height:154" coordorigin="1626,1761" coordsize="208,154" path="m1817,1766l1807,1769,1827,1769,1825,1766,1821,1766,1817,1766e" filled="t" fillcolor="#50535C" stroked="f">
                <v:path arrowok="t"/>
                <v:fill/>
              </v:shape>
              <v:shape style="position:absolute;left:1626;top:1761;width:208;height:154" coordorigin="1626,1761" coordsize="208,154" path="m1825,1766l1821,1766,1825,1766e" filled="t" fillcolor="#50535C" stroked="f">
                <v:path arrowok="t"/>
                <v:fill/>
              </v:shape>
            </v:group>
            <v:group style="position:absolute;left:2053;top:1759;width:210;height:152" coordorigin="2053,1759" coordsize="210,152">
              <v:shape style="position:absolute;left:2053;top:1759;width:210;height:152" coordorigin="2053,1759" coordsize="210,152" path="m2192,1759l2189,1761,2167,1783,2149,1801,2137,1815,2123,1830,2107,1846,2093,1860,2078,1874,2064,1888,2061,1890,2058,1893,2053,1898,2053,1900,2057,1908,2061,1911,2071,1908,2097,1908,2102,1906,2108,1906,2130,1906,2130,1906,2140,1895,2154,1881,2169,1868,2171,1866,2172,1864,2182,1854,2190,1844,2200,1835,2214,1821,2259,1778,2261,1775,2262,1773,2260,1766,2207,1766,2201,1765,2192,1759e" filled="t" fillcolor="#50535C" stroked="f">
                <v:path arrowok="t"/>
                <v:fill/>
              </v:shape>
              <v:shape style="position:absolute;left:2053;top:1759;width:210;height:152" coordorigin="2053,1759" coordsize="210,152" path="m2097,1908l2071,1908,2076,1909,2086,1910,2092,1910,2097,1908e" filled="t" fillcolor="#50535C" stroked="f">
                <v:path arrowok="t"/>
                <v:fill/>
              </v:shape>
              <v:shape style="position:absolute;left:2053;top:1759;width:210;height:152" coordorigin="2053,1759" coordsize="210,152" path="m2130,1906l2108,1906,2117,1906,2121,1908,2125,1910,2128,1908,2130,1906e" filled="t" fillcolor="#50535C" stroked="f">
                <v:path arrowok="t"/>
                <v:fill/>
              </v:shape>
              <v:shape style="position:absolute;left:2053;top:1759;width:210;height:152" coordorigin="2053,1759" coordsize="210,152" path="m2215,1763l2213,1764,2207,1766,2260,1766,2260,1766,2227,1766,2215,1763e" filled="t" fillcolor="#50535C" stroked="f">
                <v:path arrowok="t"/>
                <v:fill/>
              </v:shape>
              <v:shape style="position:absolute;left:2053;top:1759;width:210;height:152" coordorigin="2053,1759" coordsize="210,152" path="m2258,1761l2237,1762,2227,1766,2260,1766,2259,1762,2258,1761e" filled="t" fillcolor="#50535C" stroked="f">
                <v:path arrowok="t"/>
                <v:fill/>
              </v:shape>
            </v:group>
            <v:group style="position:absolute;left:2199;top:1758;width:211;height:150" coordorigin="2199,1758" coordsize="211,150">
              <v:shape style="position:absolute;left:2199;top:1758;width:211;height:150" coordorigin="2199,1758" coordsize="211,150" path="m2339,1758l2330,1767,2322,1775,2307,1792,2265,1832,2251,1846,2244,1854,2236,1861,2225,1869,2223,1871,2212,1881,2206,1888,2204,1890,2199,1897,2199,1901,2204,1906,2208,1907,2215,1904,2218,1903,2263,1902,2279,1902,2292,1889,2322,1859,2324,1857,2329,1854,2341,1843,2355,1829,2387,1796,2401,1782,2407,1777,2410,1772,2404,1764,2363,1764,2356,1764,2349,1764,2339,1758e" filled="t" fillcolor="#50535C" stroked="f">
                <v:path arrowok="t"/>
                <v:fill/>
              </v:shape>
              <v:shape style="position:absolute;left:2199;top:1758;width:211;height:150" coordorigin="2199,1758" coordsize="211,150" path="m2279,1902l2263,1902,2264,1902,2273,1906,2278,1903,2279,1902e" filled="t" fillcolor="#50535C" stroked="f">
                <v:path arrowok="t"/>
                <v:fill/>
              </v:shape>
              <v:shape style="position:absolute;left:2199;top:1758;width:211;height:150" coordorigin="2199,1758" coordsize="211,150" path="m2391,1760l2380,1763,2363,1764,2404,1764,2397,1761,2391,1760e" filled="t" fillcolor="#50535C" stroked="f">
                <v:path arrowok="t"/>
                <v:fill/>
              </v:shape>
            </v:group>
            <v:group style="position:absolute;left:1913;top:1761;width:200;height:151" coordorigin="1913,1761" coordsize="200,151">
              <v:shape style="position:absolute;left:1913;top:1761;width:200;height:151" coordorigin="1913,1761" coordsize="200,151" path="m1965,1910l1945,1910,1955,1912,1960,1912,1965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1944,1910l1930,1910,1939,1910,1944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2051,1761l2044,1763,2040,1766,2032,1777,2027,1782,2021,1789,1994,1815,1981,1829,1967,1845,1952,1862,1938,1876,1924,1890,1922,1892,1919,1894,1913,1902,1916,1908,1916,1908,1926,1910,1930,1910,1944,1910,1945,1910,1965,1910,1971,1908,1977,1907,1991,1907,1992,1906,1995,1905,1997,1894,2013,1879,2058,1834,2091,1796,2098,1789,2108,1782,2109,1780,2115,1773,2114,1767,2060,1767,2058,1767,2056,1767,2051,1761e" filled="t" fillcolor="#50535C" stroked="f">
                <v:path arrowok="t"/>
                <v:fill/>
              </v:shape>
              <v:shape style="position:absolute;left:1913;top:1761;width:200;height:151" coordorigin="1913,1761" coordsize="200,151" path="m1991,1907l1977,1907,1986,1908,1989,1908,1991,1907e" filled="t" fillcolor="#50535C" stroked="f">
                <v:path arrowok="t"/>
                <v:fill/>
              </v:shape>
              <v:shape style="position:absolute;left:1913;top:1761;width:200;height:151" coordorigin="1913,1761" coordsize="200,151" path="m2099,1761l2072,1764,2060,1767,2114,1767,2112,1762,2099,1761e" filled="t" fillcolor="#50535C" stroked="f">
                <v:path arrowok="t"/>
                <v:fill/>
              </v:shape>
            </v:group>
            <v:group style="position:absolute;left:2346;top:1760;width:204;height:146" coordorigin="2346,1760" coordsize="204,146">
              <v:shape style="position:absolute;left:2346;top:1760;width:204;height:146" coordorigin="2346,1760" coordsize="204,146" path="m2482,1760l2480,1761,2476,1765,2447,1794,2433,1808,2417,1825,2402,1839,2388,1853,2379,1862,2370,1872,2356,1883,2353,1887,2346,1893,2346,1897,2351,1904,2354,1906,2364,1905,2372,1905,2387,1901,2406,1901,2410,1900,2411,1900,2424,1900,2426,1899,2431,1892,2432,1891,2440,1884,2448,1877,2458,1866,2483,1839,2500,1821,2514,1807,2529,1794,2545,1781,2550,1778,2550,1771,2543,1765,2542,1764,2491,1764,2482,1760e" filled="t" fillcolor="#50535C" stroked="f">
                <v:path arrowok="t"/>
                <v:fill/>
              </v:shape>
              <v:shape style="position:absolute;left:2346;top:1760;width:204;height:146" coordorigin="2346,1760" coordsize="204,146" path="m2372,1905l2364,1905,2370,1905,2372,1905e" filled="t" fillcolor="#50535C" stroked="f">
                <v:path arrowok="t"/>
                <v:fill/>
              </v:shape>
              <v:shape style="position:absolute;left:2346;top:1760;width:204;height:146" coordorigin="2346,1760" coordsize="204,146" path="m2406,1901l2387,1901,2399,1904,2406,1901e" filled="t" fillcolor="#50535C" stroked="f">
                <v:path arrowok="t"/>
                <v:fill/>
              </v:shape>
              <v:shape style="position:absolute;left:2346;top:1760;width:204;height:146" coordorigin="2346,1760" coordsize="204,146" path="m2424,1900l2411,1900,2420,1903,2424,1900e" filled="t" fillcolor="#50535C" stroked="f">
                <v:path arrowok="t"/>
                <v:fill/>
              </v:shape>
              <v:shape style="position:absolute;left:2346;top:1760;width:204;height:146" coordorigin="2346,1760" coordsize="204,146" path="m2539,1762l2527,1762,2516,1763,2498,1763,2491,1764,2542,1764,2541,1763,2541,1763,2516,1763,2541,1763,2539,1762e" filled="t" fillcolor="#50535C" stroked="f">
                <v:path arrowok="t"/>
                <v:fill/>
              </v:shape>
            </v:group>
            <v:group style="position:absolute;left:1771;top:1761;width:202;height:151" coordorigin="1771,1761" coordsize="202,151">
              <v:shape style="position:absolute;left:1771;top:1761;width:202;height:151" coordorigin="1771,1761" coordsize="202,151" path="m1906,1761l1906,1761,1896,1769,1894,1772,1889,1777,1836,1835,1824,1847,1805,1867,1774,1896,1773,1899,1771,1904,1772,1907,1779,1909,1782,1912,1786,1908,1788,1906,1790,1905,1831,1902,1838,1902,1843,1902,1855,1901,1858,1899,1865,1888,1870,1883,1897,1854,1911,1840,1926,1823,1940,1809,1954,1795,1970,1782,1971,1781,1972,1780,1973,1776,1974,1774,1973,1769,1923,1769,1918,1769,1906,1761e" filled="t" fillcolor="#50535C" stroked="f">
                <v:path arrowok="t"/>
                <v:fill/>
              </v:shape>
              <v:shape style="position:absolute;left:1771;top:1761;width:202;height:151" coordorigin="1771,1761" coordsize="202,151" path="m1838,1902l1831,1902,1831,1902,1838,1902e" filled="t" fillcolor="#50535C" stroked="f">
                <v:path arrowok="t"/>
                <v:fill/>
              </v:shape>
              <v:shape style="position:absolute;left:1771;top:1761;width:202;height:151" coordorigin="1771,1761" coordsize="202,151" path="m1967,1763l1949,1766,1939,1768,1923,1769,1973,1769,1972,1766,1967,1763e" filled="t" fillcolor="#50535C" stroked="f">
                <v:path arrowok="t"/>
                <v:fill/>
              </v:shape>
            </v:group>
            <v:group style="position:absolute;left:1200;top:1760;width:200;height:149" coordorigin="1200,1760" coordsize="200,149">
              <v:shape style="position:absolute;left:1200;top:1760;width:200;height:149" coordorigin="1200,1760" coordsize="200,149" path="m1329,1762l1326,1763,1322,1767,1321,1769,1276,1817,1264,1830,1247,1848,1212,1884,1205,1890,1200,1900,1207,1908,1216,1909,1235,1903,1245,1900,1283,1900,1286,1892,1288,1890,1336,1842,1365,1809,1379,1794,1393,1780,1399,1775,1399,1770,1395,1766,1343,1766,1329,1762e" filled="t" fillcolor="#50535C" stroked="f">
                <v:path arrowok="t"/>
                <v:fill/>
              </v:shape>
              <v:shape style="position:absolute;left:1200;top:1760;width:200;height:149" coordorigin="1200,1760" coordsize="200,149" path="m1279,1902l1265,1902,1276,1902,1279,1902e" filled="t" fillcolor="#50535C" stroked="f">
                <v:path arrowok="t"/>
                <v:fill/>
              </v:shape>
              <v:shape style="position:absolute;left:1200;top:1760;width:200;height:149" coordorigin="1200,1760" coordsize="200,149" path="m1283,1900l1245,1900,1260,1902,1279,1902,1282,1901,1283,1900e" filled="t" fillcolor="#50535C" stroked="f">
                <v:path arrowok="t"/>
                <v:fill/>
              </v:shape>
              <v:shape style="position:absolute;left:1200;top:1760;width:200;height:149" coordorigin="1200,1760" coordsize="200,149" path="m1386,1760l1368,1762,1343,1766,1395,1766,1390,1762,1386,1760e" filled="t" fillcolor="#50535C" stroked="f">
                <v:path arrowok="t"/>
                <v:fill/>
              </v:shape>
            </v:group>
            <v:group style="position:absolute;left:1345;top:1762;width:198;height:147" coordorigin="1345,1762" coordsize="198,147">
              <v:shape style="position:absolute;left:1345;top:1762;width:198;height:147" coordorigin="1345,1762" coordsize="198,147" path="m1475,1762l1474,1763,1464,1773,1446,1792,1432,1807,1418,1821,1409,1829,1400,1837,1389,1850,1387,1854,1377,1864,1349,1895,1347,1897,1345,1901,1345,1903,1348,1908,1355,1910,1360,1907,1362,1906,1370,1904,1393,1901,1422,1901,1422,1901,1427,1896,1452,1871,1470,1854,1482,1840,1512,1808,1525,1793,1539,1779,1543,1776,1543,1769,1537,1766,1495,1766,1485,1766,1475,1762e" filled="t" fillcolor="#50535C" stroked="f">
                <v:path arrowok="t"/>
                <v:fill/>
              </v:shape>
              <v:shape style="position:absolute;left:1345;top:1762;width:198;height:147" coordorigin="1345,1762" coordsize="198,147" path="m1422,1901l1393,1901,1412,1901,1418,1903,1422,1901e" filled="t" fillcolor="#50535C" stroked="f">
                <v:path arrowok="t"/>
                <v:fill/>
              </v:shape>
              <v:shape style="position:absolute;left:1345;top:1762;width:198;height:147" coordorigin="1345,1762" coordsize="198,147" path="m1513,1764l1495,1766,1537,1766,1535,1765,1533,1764,1520,1764,1513,1764e" filled="t" fillcolor="#50535C" stroked="f">
                <v:path arrowok="t"/>
                <v:fill/>
              </v:shape>
              <v:shape style="position:absolute;left:1345;top:1762;width:198;height:147" coordorigin="1345,1762" coordsize="198,147" path="m1531,1763l1520,1764,1533,1764,1531,1763e" filled="t" fillcolor="#50535C" stroked="f">
                <v:path arrowok="t"/>
                <v:fill/>
              </v:shape>
            </v:group>
            <v:group style="position:absolute;left:1491;top:1763;width:199;height:149" coordorigin="1491,1763" coordsize="199,149">
              <v:shape style="position:absolute;left:1491;top:1763;width:199;height:149" coordorigin="1491,1763" coordsize="199,149" path="m1619,1763l1615,1767,1611,1770,1589,1793,1545,1840,1530,1857,1500,1890,1497,1893,1491,1899,1491,1904,1495,1910,1503,1912,1510,1906,1526,1904,1533,1903,1544,1902,1561,1902,1570,1901,1571,1901,1576,1894,1580,1888,1590,1876,1618,1847,1624,1841,1629,1835,1642,1821,1649,1814,1666,1797,1674,1787,1685,1779,1687,1778,1688,1776,1690,1774,1688,1769,1687,1768,1638,1768,1629,1768,1619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571,1901e" filled="t" fillcolor="#50535C" stroked="f">
                <v:path arrowok="t"/>
                <v:fill/>
              </v:shape>
              <v:shape style="position:absolute;left:1491;top:1763;width:199;height:149" coordorigin="1491,1763" coordsize="199,149" path="m1651,1765l1638,1768,1687,1768,1686,1767,1669,1767,1664,1766,1655,1766,1651,1765e" filled="t" fillcolor="#50535C" stroked="f">
                <v:path arrowok="t"/>
                <v:fill/>
              </v:shape>
              <v:shape style="position:absolute;left:1491;top:1763;width:199;height:149" coordorigin="1491,1763" coordsize="199,149" path="m1675,1763l1669,1767,1686,1767,1684,1765,1678,1763,1675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664,1766l1655,1766,1664,1766,1664,1766e" filled="t" fillcolor="#50535C" stroked="f">
                <v:path arrowok="t"/>
                <v:fill/>
              </v:shape>
            </v:group>
            <v:group style="position:absolute;left:2488;top:1763;width:194;height:144" coordorigin="2488,1763" coordsize="194,144">
              <v:shape style="position:absolute;left:2488;top:1763;width:194;height:144" coordorigin="2488,1763" coordsize="194,144" path="m2561,1904l2546,1904,2557,1907,2559,1905,2561,1904e" filled="t" fillcolor="#50535C" stroked="f">
                <v:path arrowok="t"/>
                <v:fill/>
              </v:shape>
              <v:shape style="position:absolute;left:2488;top:1763;width:194;height:144" coordorigin="2488,1763" coordsize="194,144" path="m2534,1905l2507,1905,2511,1906,2517,1906,2521,1907,2534,1905e" filled="t" fillcolor="#50535C" stroked="f">
                <v:path arrowok="t"/>
                <v:fill/>
              </v:shape>
              <v:shape style="position:absolute;left:2488;top:1763;width:194;height:144" coordorigin="2488,1763" coordsize="194,144" path="m2618,1763l2615,1765,2606,1774,2600,1780,2548,1836,2501,1882,2490,1892,2489,1894,2488,1895,2491,1902,2496,1906,2507,1905,2534,1905,2546,1904,2561,1904,2569,1895,2617,1846,2626,1836,2639,1821,2653,1807,2668,1794,2683,1781,2683,1768,2682,1767,2652,1767,2647,1766,2629,1766,2626,1766,2618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64,1763l2652,1767,2682,1767,2680,1764,2667,1764,2664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42,1765l2629,1766,2647,1766,2642,1765e" filled="t" fillcolor="#50535C" stroked="f">
                <v:path arrowok="t"/>
                <v:fill/>
              </v:shape>
            </v:group>
            <v:group style="position:absolute;left:1053;top:1764;width:190;height:146" coordorigin="1053,1764" coordsize="190,146">
              <v:shape style="position:absolute;left:1053;top:1764;width:190;height:146" coordorigin="1053,1764" coordsize="190,146" path="m1179,1767l1176,1769,1074,1876,1066,1884,1058,1893,1057,1893,1053,1899,1055,1905,1064,1909,1067,1910,1082,1908,1092,1907,1109,1904,1115,1903,1132,1903,1137,1897,1140,1891,1149,1883,1161,1869,1176,1852,1188,1841,1205,1821,1217,1806,1243,1774,1241,1772,1241,1771,1195,1771,1179,1767e" filled="t" fillcolor="#50535C" stroked="f">
                <v:path arrowok="t"/>
                <v:fill/>
              </v:shape>
              <v:shape style="position:absolute;left:1053;top:1764;width:190;height:146" coordorigin="1053,1764" coordsize="190,146" path="m1132,1903l1115,1903,1126,1908,1130,1907,1132,1903e" filled="t" fillcolor="#50535C" stroked="f">
                <v:path arrowok="t"/>
                <v:fill/>
              </v:shape>
              <v:shape style="position:absolute;left:1053;top:1764;width:190;height:146" coordorigin="1053,1764" coordsize="190,146" path="m1226,1764l1207,1769,1195,1771,1241,1771,1240,1769,1232,1766,1226,1764e" filled="t" fillcolor="#50535C" stroked="f">
                <v:path arrowok="t"/>
                <v:fill/>
              </v:shape>
            </v:group>
            <v:group style="position:absolute;left:626;top:1768;width:196;height:143" coordorigin="626,1768" coordsize="196,143">
              <v:shape style="position:absolute;left:626;top:1768;width:196;height:143" coordorigin="626,1768" coordsize="196,143" path="m757,1768l754,1770,751,1772,694,1830,666,1859,652,1873,645,1881,639,1889,626,1899,627,1905,639,1910,645,1910,656,1908,659,1906,670,1905,677,1901,703,1901,706,1899,707,1898,726,1874,741,1858,753,1846,771,1828,821,1775,819,1773,818,1772,798,1772,792,1771,776,1770,766,1769,757,1768e" filled="t" fillcolor="#50535C" stroked="f">
                <v:path arrowok="t"/>
                <v:fill/>
              </v:shape>
              <v:shape style="position:absolute;left:626;top:1768;width:196;height:143" coordorigin="626,1768" coordsize="196,143" path="m703,1901l677,1901,692,1910,698,1906,703,1901e" filled="t" fillcolor="#50535C" stroked="f">
                <v:path arrowok="t"/>
                <v:fill/>
              </v:shape>
              <v:shape style="position:absolute;left:626;top:1768;width:196;height:143" coordorigin="626,1768" coordsize="196,143" path="m808,1770l798,1772,818,1772,818,1771,812,1770,808,1770e" filled="t" fillcolor="#50535C" stroked="f">
                <v:path arrowok="t"/>
                <v:fill/>
              </v:shape>
            </v:group>
            <v:group style="position:absolute;left:5649;top:1761;width:208;height:154" coordorigin="5649,1761" coordsize="208,154">
              <v:shape style="position:absolute;left:5649;top:1761;width:208;height:154" coordorigin="5649,1761" coordsize="208,154" path="m5787,1761l5784,1764,5781,1766,5773,1775,5762,1787,5748,1801,5729,1819,5701,1847,5695,1853,5691,1859,5676,1873,5663,1888,5649,1903,5649,1905,5653,1914,5656,1916,5666,1910,5668,1909,5677,1908,5684,1908,5702,1906,5738,1906,5743,1901,5747,1898,5755,1888,5795,1843,5809,1828,5822,1813,5835,1798,5850,1784,5857,1779,5856,1775,5851,1769,5796,1769,5793,1768,5790,1764,5788,1763,5787,1761e" filled="t" fillcolor="#50535C" stroked="f">
                <v:path arrowok="t"/>
                <v:fill/>
              </v:shape>
              <v:shape style="position:absolute;left:5649;top:1761;width:208;height:154" coordorigin="5649,1761" coordsize="208,154" path="m5738,1906l5702,1906,5714,1907,5731,1909,5736,1908,5738,1906e" filled="t" fillcolor="#50535C" stroked="f">
                <v:path arrowok="t"/>
                <v:fill/>
              </v:shape>
              <v:shape style="position:absolute;left:5649;top:1761;width:208;height:154" coordorigin="5649,1761" coordsize="208,154" path="m5684,1908l5677,1908,5683,1908,5684,1908e" filled="t" fillcolor="#50535C" stroked="f">
                <v:path arrowok="t"/>
                <v:fill/>
              </v:shape>
              <v:shape style="position:absolute;left:5649;top:1761;width:208;height:154" coordorigin="5649,1761" coordsize="208,154" path="m5825,1765l5813,1767,5806,1768,5796,1769,5851,1769,5851,1769,5831,1769,5825,1765e" filled="t" fillcolor="#50535C" stroked="f">
                <v:path arrowok="t"/>
                <v:fill/>
              </v:shape>
              <v:shape style="position:absolute;left:5649;top:1761;width:208;height:154" coordorigin="5649,1761" coordsize="208,154" path="m5840,1766l5831,1769,5851,1769,5848,1766,5845,1766,5840,1766e" filled="t" fillcolor="#50535C" stroked="f">
                <v:path arrowok="t"/>
                <v:fill/>
              </v:shape>
              <v:shape style="position:absolute;left:5649;top:1761;width:208;height:154" coordorigin="5649,1761" coordsize="208,154" path="m5848,1766l5845,1766,5848,1766e" filled="t" fillcolor="#50535C" stroked="f">
                <v:path arrowok="t"/>
                <v:fill/>
              </v:shape>
            </v:group>
            <v:group style="position:absolute;left:6076;top:1759;width:210;height:152" coordorigin="6076,1759" coordsize="210,152">
              <v:shape style="position:absolute;left:6076;top:1759;width:210;height:152" coordorigin="6076,1759" coordsize="210,152" path="m6215,1759l6212,1761,6190,1783,6173,1801,6160,1815,6146,1830,6130,1846,6116,1860,6102,1874,6087,1888,6085,1890,6082,1893,6076,1898,6076,1900,6080,1908,6084,1911,6095,1908,6120,1908,6126,1906,6131,1906,6153,1906,6153,1906,6164,1895,6177,1881,6192,1868,6194,1866,6196,1864,6205,1854,6213,1844,6223,1835,6237,1821,6282,1778,6284,1775,6286,1773,6284,1766,6230,1766,6225,1765,6215,1759e" filled="t" fillcolor="#50535C" stroked="f">
                <v:path arrowok="t"/>
                <v:fill/>
              </v:shape>
              <v:shape style="position:absolute;left:6076;top:1759;width:210;height:152" coordorigin="6076,1759" coordsize="210,152" path="m6120,1908l6095,1908,6099,1909,6109,1910,6115,1910,6120,1908e" filled="t" fillcolor="#50535C" stroked="f">
                <v:path arrowok="t"/>
                <v:fill/>
              </v:shape>
              <v:shape style="position:absolute;left:6076;top:1759;width:210;height:152" coordorigin="6076,1759" coordsize="210,152" path="m6153,1906l6131,1906,6141,1906,6144,1908,6149,1910,6151,1908,6153,1906e" filled="t" fillcolor="#50535C" stroked="f">
                <v:path arrowok="t"/>
                <v:fill/>
              </v:shape>
              <v:shape style="position:absolute;left:6076;top:1759;width:210;height:152" coordorigin="6076,1759" coordsize="210,152" path="m6238,1763l6237,1764,6230,1766,6284,1766,6284,1766,6250,1766,6238,1763e" filled="t" fillcolor="#50535C" stroked="f">
                <v:path arrowok="t"/>
                <v:fill/>
              </v:shape>
              <v:shape style="position:absolute;left:6076;top:1759;width:210;height:152" coordorigin="6076,1759" coordsize="210,152" path="m6281,1761l6261,1762,6250,1766,6284,1766,6283,1762,6281,1761e" filled="t" fillcolor="#50535C" stroked="f">
                <v:path arrowok="t"/>
                <v:fill/>
              </v:shape>
            </v:group>
            <v:group style="position:absolute;left:6222;top:1758;width:211;height:150" coordorigin="6222,1758" coordsize="211,150">
              <v:shape style="position:absolute;left:6222;top:1758;width:211;height:150" coordorigin="6222,1758" coordsize="211,150" path="m6363,1758l6354,1767,6345,1775,6330,1792,6288,1832,6274,1846,6267,1854,6260,1861,6248,1869,6246,1871,6236,1881,6229,1888,6227,1890,6222,1897,6223,1901,6228,1906,6232,1907,6238,1904,6241,1903,6286,1902,6302,1902,6315,1889,6346,1859,6347,1857,6352,1854,6365,1843,6378,1829,6410,1796,6424,1782,6430,1777,6433,1772,6427,1764,6386,1764,6379,1764,6372,1764,6363,1758e" filled="t" fillcolor="#50535C" stroked="f">
                <v:path arrowok="t"/>
                <v:fill/>
              </v:shape>
              <v:shape style="position:absolute;left:6222;top:1758;width:211;height:150" coordorigin="6222,1758" coordsize="211,150" path="m6302,1902l6286,1902,6288,1902,6296,1906,6301,1903,6302,1902e" filled="t" fillcolor="#50535C" stroked="f">
                <v:path arrowok="t"/>
                <v:fill/>
              </v:shape>
              <v:shape style="position:absolute;left:6222;top:1758;width:211;height:150" coordorigin="6222,1758" coordsize="211,150" path="m6414,1760l6403,1763,6386,1764,6427,1764,6421,1761,6414,1760e" filled="t" fillcolor="#50535C" stroked="f">
                <v:path arrowok="t"/>
                <v:fill/>
              </v:shape>
            </v:group>
            <v:group style="position:absolute;left:5937;top:1761;width:200;height:151" coordorigin="5937,1761" coordsize="200,151">
              <v:shape style="position:absolute;left:5937;top:1761;width:200;height:151" coordorigin="5937,1761" coordsize="200,151" path="m5988,1910l5968,1910,5978,1912,5983,1912,5988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5967,1910l5953,1910,5962,1910,5967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6075,1761l6067,1763,6063,1766,6055,1777,6050,1782,6044,1789,6018,1815,6004,1829,5990,1845,5976,1862,5961,1876,5947,1890,5945,1892,5943,1894,5937,1902,5939,1908,5939,1908,5950,1910,5953,1910,5967,1910,5968,1910,5988,1910,5994,1908,6001,1907,6015,1907,6015,1906,6018,1905,6020,1894,6036,1879,6081,1834,6114,1796,6121,1789,6131,1782,6132,1780,6138,1773,6137,1767,6083,1767,6082,1767,6079,1767,6075,1761e" filled="t" fillcolor="#50535C" stroked="f">
                <v:path arrowok="t"/>
                <v:fill/>
              </v:shape>
              <v:shape style="position:absolute;left:5937;top:1761;width:200;height:151" coordorigin="5937,1761" coordsize="200,151" path="m6015,1907l6001,1907,6010,1908,6012,1908,6015,1907e" filled="t" fillcolor="#50535C" stroked="f">
                <v:path arrowok="t"/>
                <v:fill/>
              </v:shape>
              <v:shape style="position:absolute;left:5937;top:1761;width:200;height:151" coordorigin="5937,1761" coordsize="200,151" path="m6123,1761l6095,1764,6083,1767,6137,1767,6135,1762,6123,1761e" filled="t" fillcolor="#50535C" stroked="f">
                <v:path arrowok="t"/>
                <v:fill/>
              </v:shape>
            </v:group>
            <v:group style="position:absolute;left:6369;top:1760;width:204;height:146" coordorigin="6369,1760" coordsize="204,146">
              <v:shape style="position:absolute;left:6369;top:1760;width:204;height:146" coordorigin="6369,1760" coordsize="204,146" path="m6506,1760l6503,1761,6499,1765,6471,1794,6456,1808,6440,1825,6426,1839,6411,1853,6402,1862,6394,1872,6379,1883,6376,1887,6369,1893,6369,1897,6374,1904,6377,1906,6387,1905,6395,1905,6410,1901,6429,1901,6433,1900,6434,1900,6447,1900,6449,1899,6454,1892,6455,1891,6463,1884,6471,1877,6481,1866,6506,1839,6523,1821,6538,1807,6552,1794,6568,1781,6573,1778,6573,1771,6567,1765,6566,1764,6514,1764,6506,1760e" filled="t" fillcolor="#50535C" stroked="f">
                <v:path arrowok="t"/>
                <v:fill/>
              </v:shape>
              <v:shape style="position:absolute;left:6369;top:1760;width:204;height:146" coordorigin="6369,1760" coordsize="204,146" path="m6395,1905l6387,1905,6393,1905,6395,1905e" filled="t" fillcolor="#50535C" stroked="f">
                <v:path arrowok="t"/>
                <v:fill/>
              </v:shape>
              <v:shape style="position:absolute;left:6369;top:1760;width:204;height:146" coordorigin="6369,1760" coordsize="204,146" path="m6429,1901l6410,1901,6422,1904,6429,1901e" filled="t" fillcolor="#50535C" stroked="f">
                <v:path arrowok="t"/>
                <v:fill/>
              </v:shape>
              <v:shape style="position:absolute;left:6369;top:1760;width:204;height:146" coordorigin="6369,1760" coordsize="204,146" path="m6447,1900l6434,1900,6443,1903,6447,1900e" filled="t" fillcolor="#50535C" stroked="f">
                <v:path arrowok="t"/>
                <v:fill/>
              </v:shape>
              <v:shape style="position:absolute;left:6369;top:1760;width:204;height:146" coordorigin="6369,1760" coordsize="204,146" path="m6562,1762l6550,1762,6539,1763,6521,1763,6514,1764,6566,1764,6565,1763,6564,1763,6539,1763,6564,1763,6562,1762e" filled="t" fillcolor="#50535C" stroked="f">
                <v:path arrowok="t"/>
                <v:fill/>
              </v:shape>
            </v:group>
            <v:group style="position:absolute;left:5795;top:1761;width:202;height:151" coordorigin="5795,1761" coordsize="202,151">
              <v:shape style="position:absolute;left:5795;top:1761;width:202;height:151" coordorigin="5795,1761" coordsize="202,151" path="m5929,1761l5929,1761,5919,1769,5917,1772,5913,1777,5859,1835,5848,1847,5828,1867,5797,1896,5796,1899,5795,1904,5796,1907,5802,1909,5806,1912,5809,1908,5811,1906,5813,1905,5854,1902,5861,1902,5866,1902,5878,1901,5882,1899,5889,1888,5893,1883,5920,1854,5934,1840,5950,1823,5963,1809,5978,1795,5993,1782,5994,1781,5995,1780,5997,1776,5997,1774,5996,1769,5946,1769,5941,1769,5929,1761e" filled="t" fillcolor="#50535C" stroked="f">
                <v:path arrowok="t"/>
                <v:fill/>
              </v:shape>
              <v:shape style="position:absolute;left:5795;top:1761;width:202;height:151" coordorigin="5795,1761" coordsize="202,151" path="m5861,1902l5854,1902,5854,1902,5861,1902e" filled="t" fillcolor="#50535C" stroked="f">
                <v:path arrowok="t"/>
                <v:fill/>
              </v:shape>
              <v:shape style="position:absolute;left:5795;top:1761;width:202;height:151" coordorigin="5795,1761" coordsize="202,151" path="m5990,1763l5973,1766,5962,1768,5946,1769,5996,1769,5995,1766,5990,1763e" filled="t" fillcolor="#50535C" stroked="f">
                <v:path arrowok="t"/>
                <v:fill/>
              </v:shape>
            </v:group>
            <v:group style="position:absolute;left:5223;top:1760;width:200;height:149" coordorigin="5223,1760" coordsize="200,149">
              <v:shape style="position:absolute;left:5223;top:1760;width:200;height:149" coordorigin="5223,1760" coordsize="200,149" path="m5353,1762l5349,1763,5345,1767,5344,1769,5299,1817,5288,1830,5270,1848,5236,1884,5229,1890,5223,1900,5230,1908,5239,1909,5258,1903,5268,1900,5306,1900,5310,1892,5312,1890,5359,1842,5388,1809,5402,1794,5417,1780,5423,1775,5422,1770,5418,1766,5366,1766,5353,176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3,1902l5288,1902,5299,1902,5303,190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6,1900l5268,1900,5284,1902,5303,1902,5305,1901,5306,1900e" filled="t" fillcolor="#50535C" stroked="f">
                <v:path arrowok="t"/>
                <v:fill/>
              </v:shape>
              <v:shape style="position:absolute;left:5223;top:1760;width:200;height:149" coordorigin="5223,1760" coordsize="200,149" path="m5410,1760l5391,1762,5366,1766,5418,1766,5413,1762,5410,1760e" filled="t" fillcolor="#50535C" stroked="f">
                <v:path arrowok="t"/>
                <v:fill/>
              </v:shape>
            </v:group>
            <v:group style="position:absolute;left:5368;top:1762;width:198;height:147" coordorigin="5368,1762" coordsize="198,147">
              <v:shape style="position:absolute;left:5368;top:1762;width:198;height:147" coordorigin="5368,1762" coordsize="198,147" path="m5498,1762l5497,1763,5487,1773,5469,1792,5456,1807,5441,1821,5432,1829,5423,1837,5412,1850,5410,1854,5401,1864,5372,1895,5370,1897,5368,1901,5369,1903,5372,1908,5379,1910,5384,1907,5385,1906,5393,1904,5416,1901,5446,1901,5446,1901,5450,1896,5475,1871,5493,1854,5505,1840,5535,1808,5548,1793,5563,1779,5567,1776,5566,1769,5560,1766,5519,1766,5508,1766,5498,1762e" filled="t" fillcolor="#50535C" stroked="f">
                <v:path arrowok="t"/>
                <v:fill/>
              </v:shape>
              <v:shape style="position:absolute;left:5368;top:1762;width:198;height:147" coordorigin="5368,1762" coordsize="198,147" path="m5446,1901l5416,1901,5435,1901,5442,1903,5446,1901e" filled="t" fillcolor="#50535C" stroked="f">
                <v:path arrowok="t"/>
                <v:fill/>
              </v:shape>
              <v:shape style="position:absolute;left:5368;top:1762;width:198;height:147" coordorigin="5368,1762" coordsize="198,147" path="m5536,1764l5519,1766,5560,1766,5558,1765,5556,1764,5543,1764,5536,1764e" filled="t" fillcolor="#50535C" stroked="f">
                <v:path arrowok="t"/>
                <v:fill/>
              </v:shape>
              <v:shape style="position:absolute;left:5368;top:1762;width:198;height:147" coordorigin="5368,1762" coordsize="198,147" path="m5554,1763l5543,1764,5556,1764,5554,1763e" filled="t" fillcolor="#50535C" stroked="f">
                <v:path arrowok="t"/>
                <v:fill/>
              </v:shape>
            </v:group>
            <v:group style="position:absolute;left:5514;top:1763;width:199;height:149" coordorigin="5514,1763" coordsize="199,149">
              <v:shape style="position:absolute;left:5514;top:1763;width:199;height:149" coordorigin="5514,1763" coordsize="199,149" path="m5642,1763l5638,1767,5634,1770,5613,1793,5568,1840,5553,1857,5524,1890,5520,1893,5515,1899,5514,1904,5519,1910,5526,1912,5534,1906,5550,1904,5556,1903,5567,1902,5584,1902,5593,1901,5594,1901,5600,1894,5603,1888,5614,1876,5641,1847,5647,1841,5652,1835,5665,1821,5672,1814,5689,1797,5697,1787,5708,1779,5710,1778,5711,1776,5713,1774,5711,1769,5710,1768,5661,1768,5652,1768,5642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594,1901e" filled="t" fillcolor="#50535C" stroked="f">
                <v:path arrowok="t"/>
                <v:fill/>
              </v:shape>
              <v:shape style="position:absolute;left:5514;top:1763;width:199;height:149" coordorigin="5514,1763" coordsize="199,149" path="m5674,1765l5661,1768,5710,1768,5710,1767,5692,1767,5688,1766,5678,1766,5674,1765e" filled="t" fillcolor="#50535C" stroked="f">
                <v:path arrowok="t"/>
                <v:fill/>
              </v:shape>
              <v:shape style="position:absolute;left:5514;top:1763;width:199;height:149" coordorigin="5514,1763" coordsize="199,149" path="m5698,1763l5692,1767,5710,1767,5708,1765,5701,1763,5698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687,1766l5678,1766,5688,1766,5687,1766e" filled="t" fillcolor="#50535C" stroked="f">
                <v:path arrowok="t"/>
                <v:fill/>
              </v:shape>
            </v:group>
            <v:group style="position:absolute;left:6511;top:1763;width:194;height:144" coordorigin="6511,1763" coordsize="194,144">
              <v:shape style="position:absolute;left:6511;top:1763;width:194;height:144" coordorigin="6511,1763" coordsize="194,144" path="m6584,1904l6569,1904,6580,1907,6582,1905,6584,1904e" filled="t" fillcolor="#50535C" stroked="f">
                <v:path arrowok="t"/>
                <v:fill/>
              </v:shape>
              <v:shape style="position:absolute;left:6511;top:1763;width:194;height:144" coordorigin="6511,1763" coordsize="194,144" path="m6557,1905l6531,1905,6534,1906,6541,1906,6544,1907,6557,1905e" filled="t" fillcolor="#50535C" stroked="f">
                <v:path arrowok="t"/>
                <v:fill/>
              </v:shape>
              <v:shape style="position:absolute;left:6511;top:1763;width:194;height:144" coordorigin="6511,1763" coordsize="194,144" path="m6641,1763l6638,1765,6629,1774,6623,1780,6571,1836,6524,1882,6513,1892,6512,1894,6511,1895,6515,1902,6520,1906,6531,1905,6557,1905,6569,1904,6584,1904,6592,1895,6640,1846,6649,1836,6662,1821,6676,1807,6691,1794,6707,1781,6707,1768,6705,1767,6676,1767,6671,1766,6653,1766,6649,1766,6641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88,1763l6676,1767,6705,1767,6703,1764,6690,1764,6688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66,1765l6653,1766,6671,1766,6666,1765e" filled="t" fillcolor="#50535C" stroked="f">
                <v:path arrowok="t"/>
                <v:fill/>
              </v:shape>
            </v:group>
            <v:group style="position:absolute;left:4784;top:1767;width:206;height:144" coordorigin="4784,1767" coordsize="206,144">
              <v:shape style="position:absolute;left:4784;top:1767;width:206;height:144" coordorigin="4784,1767" coordsize="206,144" path="m4917,1767l4913,1769,4908,1772,4900,1783,4894,1788,4865,1817,4852,1832,4845,1842,4838,1851,4826,1859,4824,1861,4819,1867,4816,1870,4804,1882,4796,1890,4784,1904,4786,1909,4798,1911,4804,1911,4818,1909,4826,1907,4842,1904,4850,1904,4880,1904,4885,1899,4888,1894,4894,1886,4905,1873,4922,1855,4935,1841,4978,1790,4982,1786,4991,1777,4990,1772,4933,1772,4925,1771,4923,1769,4920,1767,4919,1767,4917,1767e" filled="t" fillcolor="#50535C" stroked="f">
                <v:path arrowok="t"/>
                <v:fill/>
              </v:shape>
              <v:shape style="position:absolute;left:4784;top:1767;width:206;height:144" coordorigin="4784,1767" coordsize="206,144" path="m4880,1904l4850,1904,4863,1909,4869,1909,4877,1906,4879,1905,4880,1904e" filled="t" fillcolor="#50535C" stroked="f">
                <v:path arrowok="t"/>
                <v:fill/>
              </v:shape>
              <v:shape style="position:absolute;left:4784;top:1767;width:206;height:144" coordorigin="4784,1767" coordsize="206,144" path="m4974,1768l4966,1770,4963,1770,4948,1771,4938,1772,4933,1772,4990,1772,4990,1772,4979,1768,4974,1768e" filled="t" fillcolor="#50535C" stroked="f">
                <v:path arrowok="t"/>
                <v:fill/>
              </v:shape>
              <v:shape style="position:absolute;left:4784;top:1767;width:206;height:144" coordorigin="4784,1767" coordsize="206,144" path="m4920,1767l4919,1767,4920,1767e" filled="t" fillcolor="#50535C" stroked="f">
                <v:path arrowok="t"/>
                <v:fill/>
              </v:shape>
            </v:group>
            <v:group style="position:absolute;left:4934;top:1764;width:203;height:153" coordorigin="4934,1764" coordsize="203,153">
              <v:shape style="position:absolute;left:4934;top:1764;width:203;height:153" coordorigin="4934,1764" coordsize="203,153" path="m5068,1765l5064,1766,5056,1774,5042,1788,5011,1817,5009,1818,4977,1855,4962,1871,4950,1887,4937,1902,4935,1904,4934,1907,4937,1915,4941,1917,4948,1915,4950,1915,4952,1914,4972,1912,4992,1910,4995,1910,5010,1910,5015,1904,5017,1901,5026,1892,5032,1885,5045,1872,5050,1864,5058,1857,5072,1844,5085,1828,5097,1812,5110,1797,5116,1790,5123,1785,5137,1775,5136,1768,5131,1766,5109,1766,5109,1766,5091,1766,5085,1766,5079,1766,5068,1765e" filled="t" fillcolor="#50535C" stroked="f">
                <v:path arrowok="t"/>
                <v:fill/>
              </v:shape>
              <v:shape style="position:absolute;left:4934;top:1764;width:203;height:153" coordorigin="4934,1764" coordsize="203,153" path="m5010,1910l4995,1910,4997,1911,5008,1914,5008,1913,5010,1910e" filled="t" fillcolor="#50535C" stroked="f">
                <v:path arrowok="t"/>
                <v:fill/>
              </v:shape>
              <v:shape style="position:absolute;left:4934;top:1764;width:203;height:153" coordorigin="4934,1764" coordsize="203,153" path="m5123,1764l5115,1766,5109,1766,5131,1766,5126,1764,5123,1764e" filled="t" fillcolor="#50535C" stroked="f">
                <v:path arrowok="t"/>
                <v:fill/>
              </v:shape>
              <v:shape style="position:absolute;left:4934;top:1764;width:203;height:153" coordorigin="4934,1764" coordsize="203,153" path="m5099,1766l5095,1766,5091,1766,5091,1766,5109,1766,5099,1766e" filled="t" fillcolor="#50535C" stroked="f">
                <v:path arrowok="t"/>
                <v:fill/>
              </v:shape>
            </v:group>
            <v:group style="position:absolute;left:5077;top:1764;width:190;height:146" coordorigin="5077,1764" coordsize="190,146">
              <v:shape style="position:absolute;left:5077;top:1764;width:190;height:146" coordorigin="5077,1764" coordsize="190,146" path="m5202,1767l5199,1769,5097,1876,5089,1884,5081,1893,5081,1893,5077,1899,5078,1905,5087,1909,5091,1910,5105,1908,5115,1907,5132,1904,5138,1903,5155,1903,5160,1897,5163,1891,5172,1883,5185,1869,5199,1852,5211,1841,5228,1821,5241,1806,5266,1774,5265,1772,5264,1771,5218,1771,5202,1767e" filled="t" fillcolor="#50535C" stroked="f">
                <v:path arrowok="t"/>
                <v:fill/>
              </v:shape>
              <v:shape style="position:absolute;left:5077;top:1764;width:190;height:146" coordorigin="5077,1764" coordsize="190,146" path="m5155,1903l5138,1903,5149,1908,5153,1907,5155,1903e" filled="t" fillcolor="#50535C" stroked="f">
                <v:path arrowok="t"/>
                <v:fill/>
              </v:shape>
              <v:shape style="position:absolute;left:5077;top:1764;width:190;height:146" coordorigin="5077,1764" coordsize="190,146" path="m5249,1764l5231,1769,5218,1771,5264,1771,5263,1769,5255,1766,5249,1764e" filled="t" fillcolor="#50535C" stroked="f">
                <v:path arrowok="t"/>
                <v:fill/>
              </v:shape>
            </v:group>
            <v:group style="position:absolute;left:4649;top:1768;width:196;height:143" coordorigin="4649,1768" coordsize="196,143">
              <v:shape style="position:absolute;left:4649;top:1768;width:196;height:143" coordorigin="4649,1768" coordsize="196,143" path="m4780,1768l4778,1770,4775,1772,4717,1830,4690,1859,4676,1873,4668,1881,4662,1889,4649,1899,4650,1905,4662,1910,4669,1910,4679,1908,4682,1906,4693,1905,4701,1901,4726,1901,4729,1899,4730,1898,4750,1874,4765,1858,4777,1846,4795,1828,4845,1775,4843,1773,4842,1772,4821,1772,4815,1771,4799,1770,4790,1769,4780,1768e" filled="t" fillcolor="#50535C" stroked="f">
                <v:path arrowok="t"/>
                <v:fill/>
              </v:shape>
              <v:shape style="position:absolute;left:4649;top:1768;width:196;height:143" coordorigin="4649,1768" coordsize="196,143" path="m4726,1901l4701,1901,4716,1910,4721,1906,4726,1901e" filled="t" fillcolor="#50535C" stroked="f">
                <v:path arrowok="t"/>
                <v:fill/>
              </v:shape>
              <v:shape style="position:absolute;left:4649;top:1768;width:196;height:143" coordorigin="4649,1768" coordsize="196,143" path="m4832,1770l4821,1772,4842,1772,4841,1771,4836,1770,4832,1770e" filled="t" fillcolor="#50535C" stroked="f">
                <v:path arrowok="t"/>
                <v:fill/>
              </v:shape>
            </v:group>
            <v:group style="position:absolute;left:3644;top:1761;width:208;height:154" coordorigin="3644,1761" coordsize="208,154">
              <v:shape style="position:absolute;left:3644;top:1761;width:208;height:154" coordorigin="3644,1761" coordsize="208,154" path="m3781,1761l3778,1764,3776,1766,3768,1775,3757,1787,3743,1801,3724,1819,3695,1847,3690,1853,3685,1859,3671,1873,3657,1888,3644,1903,3644,1905,3647,1914,3651,1916,3661,1910,3663,1909,3671,1908,3679,1908,3696,1906,3733,1906,3737,1901,3741,1898,3749,1888,3790,1843,3803,1828,3816,1813,3830,1798,3844,1784,3852,1779,3850,1775,3846,1769,3791,1769,3787,1768,3784,1764,3783,1763,3781,1761e" filled="t" fillcolor="#50535C" stroked="f">
                <v:path arrowok="t"/>
                <v:fill/>
              </v:shape>
              <v:shape style="position:absolute;left:3644;top:1761;width:208;height:154" coordorigin="3644,1761" coordsize="208,154" path="m3733,1906l3696,1906,3709,1907,3726,1909,3731,1908,3733,1906e" filled="t" fillcolor="#50535C" stroked="f">
                <v:path arrowok="t"/>
                <v:fill/>
              </v:shape>
              <v:shape style="position:absolute;left:3644;top:1761;width:208;height:154" coordorigin="3644,1761" coordsize="208,154" path="m3679,1908l3671,1908,3678,1908,3679,1908e" filled="t" fillcolor="#50535C" stroked="f">
                <v:path arrowok="t"/>
                <v:fill/>
              </v:shape>
              <v:shape style="position:absolute;left:3644;top:1761;width:208;height:154" coordorigin="3644,1761" coordsize="208,154" path="m3819,1765l3807,1767,3801,1768,3791,1769,3846,1769,3845,1769,3825,1769,3819,1765e" filled="t" fillcolor="#50535C" stroked="f">
                <v:path arrowok="t"/>
                <v:fill/>
              </v:shape>
              <v:shape style="position:absolute;left:3644;top:1761;width:208;height:154" coordorigin="3644,1761" coordsize="208,154" path="m3835,1766l3825,1769,3845,1769,3843,1766,3839,1766,3835,1766e" filled="t" fillcolor="#50535C" stroked="f">
                <v:path arrowok="t"/>
                <v:fill/>
              </v:shape>
              <v:shape style="position:absolute;left:3644;top:1761;width:208;height:154" coordorigin="3644,1761" coordsize="208,154" path="m3843,1766l3839,1766,3843,1766e" filled="t" fillcolor="#50535C" stroked="f">
                <v:path arrowok="t"/>
                <v:fill/>
              </v:shape>
            </v:group>
            <v:group style="position:absolute;left:4070;top:1759;width:210;height:152" coordorigin="4070,1759" coordsize="210,152">
              <v:shape style="position:absolute;left:4070;top:1759;width:210;height:152" coordorigin="4070,1759" coordsize="210,152" path="m4210,1759l4206,1761,4185,1783,4167,1801,4155,1815,4141,1830,4125,1846,4111,1860,4096,1874,4082,1888,4079,1890,4076,1893,4071,1898,4070,1900,4075,1908,4079,1911,4089,1908,4115,1908,4120,1906,4126,1906,4147,1906,4148,1906,4158,1895,4172,1881,4187,1868,4189,1866,4190,1864,4200,1854,4208,1844,4217,1835,4232,1821,4277,1778,4279,1775,4280,1773,4278,1766,4224,1766,4219,1765,4210,1759e" filled="t" fillcolor="#50535C" stroked="f">
                <v:path arrowok="t"/>
                <v:fill/>
              </v:shape>
              <v:shape style="position:absolute;left:4070;top:1759;width:210;height:152" coordorigin="4070,1759" coordsize="210,152" path="m4115,1908l4089,1908,4094,1909,4104,1910,4109,1910,4115,1908e" filled="t" fillcolor="#50535C" stroked="f">
                <v:path arrowok="t"/>
                <v:fill/>
              </v:shape>
              <v:shape style="position:absolute;left:4070;top:1759;width:210;height:152" coordorigin="4070,1759" coordsize="210,152" path="m4147,1906l4126,1906,4135,1906,4139,1908,4143,1910,4145,1908,4147,1906e" filled="t" fillcolor="#50535C" stroked="f">
                <v:path arrowok="t"/>
                <v:fill/>
              </v:shape>
              <v:shape style="position:absolute;left:4070;top:1759;width:210;height:152" coordorigin="4070,1759" coordsize="210,152" path="m4233,1763l4231,1764,4224,1766,4278,1766,4278,1766,4245,1766,4233,1763e" filled="t" fillcolor="#50535C" stroked="f">
                <v:path arrowok="t"/>
                <v:fill/>
              </v:shape>
              <v:shape style="position:absolute;left:4070;top:1759;width:210;height:152" coordorigin="4070,1759" coordsize="210,152" path="m4276,1761l4255,1762,4245,1766,4278,1766,4277,1762,4276,1761e" filled="t" fillcolor="#50535C" stroked="f">
                <v:path arrowok="t"/>
                <v:fill/>
              </v:shape>
            </v:group>
            <v:group style="position:absolute;left:4217;top:1758;width:211;height:150" coordorigin="4217,1758" coordsize="211,150">
              <v:shape style="position:absolute;left:4217;top:1758;width:211;height:150" coordorigin="4217,1758" coordsize="211,150" path="m4357,1758l4348,1767,4339,1775,4325,1792,4283,1832,4269,1846,4261,1854,4254,1861,4243,1869,4241,1871,4230,1881,4224,1888,4221,1890,4217,1897,4217,1901,4222,1906,4226,1907,4233,1904,4236,1903,4280,1902,4297,1902,4310,1889,4340,1859,4341,1857,4347,1854,4359,1843,4373,1829,4405,1796,4419,1782,4425,1777,4428,1772,4422,1764,4381,1764,4373,1764,4366,1764,4357,1758e" filled="t" fillcolor="#50535C" stroked="f">
                <v:path arrowok="t"/>
                <v:fill/>
              </v:shape>
              <v:shape style="position:absolute;left:4217;top:1758;width:211;height:150" coordorigin="4217,1758" coordsize="211,150" path="m4297,1902l4280,1902,4282,1902,4291,1906,4296,1903,4297,1902e" filled="t" fillcolor="#50535C" stroked="f">
                <v:path arrowok="t"/>
                <v:fill/>
              </v:shape>
              <v:shape style="position:absolute;left:4217;top:1758;width:211;height:150" coordorigin="4217,1758" coordsize="211,150" path="m4409,1760l4397,1763,4381,1764,4422,1764,4415,1761,4409,1760e" filled="t" fillcolor="#50535C" stroked="f">
                <v:path arrowok="t"/>
                <v:fill/>
              </v:shape>
            </v:group>
            <v:group style="position:absolute;left:3931;top:1761;width:200;height:151" coordorigin="3931,1761" coordsize="200,151">
              <v:shape style="position:absolute;left:3931;top:1761;width:200;height:151" coordorigin="3931,1761" coordsize="200,151" path="m3983,1910l3963,1910,3973,1912,3977,1912,3983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3962,1910l3948,1910,3957,1910,3962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4069,1761l4062,1763,4058,1766,4050,1777,4045,1782,4038,1789,4012,1815,3999,1829,3985,1845,3970,1862,3956,1876,3941,1890,3939,1892,3937,1894,3931,1902,3934,1908,3934,1908,3944,1910,3948,1910,3962,1910,3963,1910,3983,1910,3989,1908,3995,1907,4009,1907,4010,1906,4013,1905,4014,1894,4031,1879,4075,1834,4109,1796,4116,1789,4126,1782,4127,1780,4133,1773,4132,1767,4078,1767,4076,1767,4073,1767,4069,1761e" filled="t" fillcolor="#50535C" stroked="f">
                <v:path arrowok="t"/>
                <v:fill/>
              </v:shape>
              <v:shape style="position:absolute;left:3931;top:1761;width:200;height:151" coordorigin="3931,1761" coordsize="200,151" path="m4009,1907l3995,1907,4004,1908,4006,1908,4009,1907e" filled="t" fillcolor="#50535C" stroked="f">
                <v:path arrowok="t"/>
                <v:fill/>
              </v:shape>
              <v:shape style="position:absolute;left:3931;top:1761;width:200;height:151" coordorigin="3931,1761" coordsize="200,151" path="m4117,1761l4090,1764,4078,1767,4132,1767,4130,1762,4117,1761e" filled="t" fillcolor="#50535C" stroked="f">
                <v:path arrowok="t"/>
                <v:fill/>
              </v:shape>
            </v:group>
            <v:group style="position:absolute;left:4363;top:1760;width:204;height:146" coordorigin="4363,1760" coordsize="204,146">
              <v:shape style="position:absolute;left:4363;top:1760;width:204;height:146" coordorigin="4363,1760" coordsize="204,146" path="m4500,1760l4498,1761,4494,1765,4465,1794,4451,1808,4434,1825,4420,1839,4406,1853,4397,1862,4388,1872,4374,1883,4371,1887,4364,1893,4363,1897,4368,1904,4371,1906,4381,1905,4389,1905,4405,1901,4424,1901,4428,1900,4429,1900,4442,1900,4443,1899,4449,1892,4450,1891,4458,1884,4466,1877,4476,1866,4501,1839,4518,1821,4532,1807,4547,1794,4563,1781,4568,1778,4568,1771,4561,1765,4560,1764,4509,1764,4500,1760e" filled="t" fillcolor="#50535C" stroked="f">
                <v:path arrowok="t"/>
                <v:fill/>
              </v:shape>
              <v:shape style="position:absolute;left:4363;top:1760;width:204;height:146" coordorigin="4363,1760" coordsize="204,146" path="m4389,1905l4381,1905,4387,1905,4389,1905e" filled="t" fillcolor="#50535C" stroked="f">
                <v:path arrowok="t"/>
                <v:fill/>
              </v:shape>
              <v:shape style="position:absolute;left:4363;top:1760;width:204;height:146" coordorigin="4363,1760" coordsize="204,146" path="m4424,1901l4405,1901,4416,1904,4424,1901e" filled="t" fillcolor="#50535C" stroked="f">
                <v:path arrowok="t"/>
                <v:fill/>
              </v:shape>
              <v:shape style="position:absolute;left:4363;top:1760;width:204;height:146" coordorigin="4363,1760" coordsize="204,146" path="m4442,1900l4429,1900,4437,1903,4442,1900e" filled="t" fillcolor="#50535C" stroked="f">
                <v:path arrowok="t"/>
                <v:fill/>
              </v:shape>
              <v:shape style="position:absolute;left:4363;top:1760;width:204;height:146" coordorigin="4363,1760" coordsize="204,146" path="m4557,1762l4544,1762,4533,1763,4515,1763,4509,1764,4560,1764,4559,1763,4559,1763,4533,1763,4559,1763,4557,1762e" filled="t" fillcolor="#50535C" stroked="f">
                <v:path arrowok="t"/>
                <v:fill/>
              </v:shape>
            </v:group>
            <v:group style="position:absolute;left:3789;top:1761;width:202;height:151" coordorigin="3789,1761" coordsize="202,151">
              <v:shape style="position:absolute;left:3789;top:1761;width:202;height:151" coordorigin="3789,1761" coordsize="202,151" path="m3924,1761l3924,1761,3914,1769,3911,1772,3907,1777,3854,1835,3842,1847,3823,1867,3792,1896,3790,1899,3789,1904,3790,1907,3796,1909,3800,1912,3803,1908,3805,1906,3808,1905,3849,1902,3855,1902,3861,1902,3872,1901,3876,1899,3883,1888,3888,1883,3915,1854,3929,1840,3944,1823,3958,1809,3972,1795,3987,1782,3989,1781,3990,1780,3991,1776,3992,1774,3990,1769,3941,1769,3936,1769,3924,1761e" filled="t" fillcolor="#50535C" stroked="f">
                <v:path arrowok="t"/>
                <v:fill/>
              </v:shape>
              <v:shape style="position:absolute;left:3789;top:1761;width:202;height:151" coordorigin="3789,1761" coordsize="202,151" path="m3855,1902l3849,1902,3849,1902,3855,1902e" filled="t" fillcolor="#50535C" stroked="f">
                <v:path arrowok="t"/>
                <v:fill/>
              </v:shape>
              <v:shape style="position:absolute;left:3789;top:1761;width:202;height:151" coordorigin="3789,1761" coordsize="202,151" path="m3984,1763l3967,1766,3957,1768,3941,1769,3990,1769,3989,1766,3984,1763e" filled="t" fillcolor="#50535C" stroked="f">
                <v:path arrowok="t"/>
                <v:fill/>
              </v:shape>
            </v:group>
            <v:group style="position:absolute;left:3217;top:1760;width:200;height:149" coordorigin="3217,1760" coordsize="200,149">
              <v:shape style="position:absolute;left:3217;top:1760;width:200;height:149" coordorigin="3217,1760" coordsize="200,149" path="m3347,1762l3344,1763,3340,1767,3338,1769,3294,1817,3282,1830,3265,1848,3230,1884,3223,1890,3217,1900,3225,1908,3234,1909,3253,1903,3263,1900,3300,1900,3304,1892,3306,1890,3353,1842,3383,1809,3396,1794,3411,1780,3417,1775,3417,1770,3413,1766,3360,1766,3347,1762e" filled="t" fillcolor="#50535C" stroked="f">
                <v:path arrowok="t"/>
                <v:fill/>
              </v:shape>
              <v:shape style="position:absolute;left:3217;top:1760;width:200;height:149" coordorigin="3217,1760" coordsize="200,149" path="m3297,1902l3282,1902,3294,1902,3297,1902e" filled="t" fillcolor="#50535C" stroked="f">
                <v:path arrowok="t"/>
                <v:fill/>
              </v:shape>
              <v:shape style="position:absolute;left:3217;top:1760;width:200;height:149" coordorigin="3217,1760" coordsize="200,149" path="m3300,1900l3263,1900,3278,1902,3297,1902,3300,1901,3300,1900e" filled="t" fillcolor="#50535C" stroked="f">
                <v:path arrowok="t"/>
                <v:fill/>
              </v:shape>
              <v:shape style="position:absolute;left:3217;top:1760;width:200;height:149" coordorigin="3217,1760" coordsize="200,149" path="m3404,1760l3386,1762,3360,1766,3413,1766,3408,1762,3404,1760e" filled="t" fillcolor="#50535C" stroked="f">
                <v:path arrowok="t"/>
                <v:fill/>
              </v:shape>
            </v:group>
            <v:group style="position:absolute;left:3363;top:1762;width:198;height:147" coordorigin="3363,1762" coordsize="198,147">
              <v:shape style="position:absolute;left:3363;top:1762;width:198;height:147" coordorigin="3363,1762" coordsize="198,147" path="m3493,1762l3492,1763,3481,1773,3464,1792,3450,1807,3436,1821,3427,1829,3418,1837,3407,1850,3404,1854,3395,1864,3366,1895,3364,1897,3363,1901,3363,1903,3366,1908,3373,1910,3378,1907,3379,1906,3388,1904,3411,1901,3440,1901,3440,1901,3445,1896,3470,1871,3487,1854,3500,1840,3530,1808,3543,1793,3557,1779,3561,1776,3561,1769,3555,1766,3513,1766,3503,1766,3493,1762e" filled="t" fillcolor="#50535C" stroked="f">
                <v:path arrowok="t"/>
                <v:fill/>
              </v:shape>
              <v:shape style="position:absolute;left:3363;top:1762;width:198;height:147" coordorigin="3363,1762" coordsize="198,147" path="m3440,1901l3411,1901,3429,1901,3436,1903,3440,1901e" filled="t" fillcolor="#50535C" stroked="f">
                <v:path arrowok="t"/>
                <v:fill/>
              </v:shape>
              <v:shape style="position:absolute;left:3363;top:1762;width:198;height:147" coordorigin="3363,1762" coordsize="198,147" path="m3530,1764l3513,1766,3555,1766,3553,1765,3551,1764,3538,1764,3530,1764e" filled="t" fillcolor="#50535C" stroked="f">
                <v:path arrowok="t"/>
                <v:fill/>
              </v:shape>
              <v:shape style="position:absolute;left:3363;top:1762;width:198;height:147" coordorigin="3363,1762" coordsize="198,147" path="m3548,1763l3538,1764,3551,1764,3548,1763e" filled="t" fillcolor="#50535C" stroked="f">
                <v:path arrowok="t"/>
                <v:fill/>
              </v:shape>
            </v:group>
            <v:group style="position:absolute;left:3509;top:1763;width:199;height:149" coordorigin="3509,1763" coordsize="199,149">
              <v:shape style="position:absolute;left:3509;top:1763;width:199;height:149" coordorigin="3509,1763" coordsize="199,149" path="m3637,1763l3633,1767,3629,1770,3607,1793,3563,1840,3548,1857,3518,1890,3515,1893,3509,1899,3509,1904,3513,1910,3521,1912,3528,1906,3544,1904,3551,1903,3562,1902,3579,1902,3587,1901,3589,1901,3594,1894,3598,1888,3608,1876,3636,1847,3641,1841,3647,1835,3659,1821,3667,1814,3683,1797,3692,1787,3703,1779,3705,1778,3706,1776,3707,1774,3705,1769,3705,1768,3655,1768,3646,1768,3637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589,1901e" filled="t" fillcolor="#50535C" stroked="f">
                <v:path arrowok="t"/>
                <v:fill/>
              </v:shape>
              <v:shape style="position:absolute;left:3509;top:1763;width:199;height:149" coordorigin="3509,1763" coordsize="199,149" path="m3668,1765l3655,1768,3705,1768,3704,1767,3687,1767,3682,1766,3673,1766,3668,1765e" filled="t" fillcolor="#50535C" stroked="f">
                <v:path arrowok="t"/>
                <v:fill/>
              </v:shape>
              <v:shape style="position:absolute;left:3509;top:1763;width:199;height:149" coordorigin="3509,1763" coordsize="199,149" path="m3693,1763l3687,1767,3704,1767,3702,1765,3696,1763,3693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682,1766l3673,1766,3682,1766,3682,1766e" filled="t" fillcolor="#50535C" stroked="f">
                <v:path arrowok="t"/>
                <v:fill/>
              </v:shape>
            </v:group>
            <v:group style="position:absolute;left:4506;top:1763;width:194;height:144" coordorigin="4506,1763" coordsize="194,144">
              <v:shape style="position:absolute;left:4506;top:1763;width:194;height:144" coordorigin="4506,1763" coordsize="194,144" path="m4578,1904l4564,1904,4575,1907,4576,1905,4578,1904e" filled="t" fillcolor="#50535C" stroked="f">
                <v:path arrowok="t"/>
                <v:fill/>
              </v:shape>
              <v:shape style="position:absolute;left:4506;top:1763;width:194;height:144" coordorigin="4506,1763" coordsize="194,144" path="m4552,1905l4525,1905,4528,1906,4535,1906,4539,1907,4552,1905e" filled="t" fillcolor="#50535C" stroked="f">
                <v:path arrowok="t"/>
                <v:fill/>
              </v:shape>
              <v:shape style="position:absolute;left:4506;top:1763;width:194;height:144" coordorigin="4506,1763" coordsize="194,144" path="m4636,1763l4632,1765,4623,1774,4618,1780,4566,1836,4518,1882,4508,1892,4507,1894,4506,1895,4509,1902,4514,1906,4525,1905,4552,1905,4564,1904,4578,1904,4587,1895,4635,1846,4643,1836,4657,1821,4671,1807,4686,1794,4701,1781,4701,1768,4700,1767,4670,1767,4665,1766,4647,1766,4644,1766,4636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82,1763l4670,1767,4700,1767,4698,1764,4685,1764,4682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60,1765l4647,1766,4665,1766,4660,1765e" filled="t" fillcolor="#50535C" stroked="f">
                <v:path arrowok="t"/>
                <v:fill/>
              </v:shape>
            </v:group>
            <v:group style="position:absolute;left:2779;top:1767;width:206;height:144" coordorigin="2779,1767" coordsize="206,144">
              <v:shape style="position:absolute;left:2779;top:1767;width:206;height:144" coordorigin="2779,1767" coordsize="206,144" path="m2912,1767l2908,1769,2902,1772,2894,1783,2888,1788,2860,1817,2847,1832,2840,1842,2832,1851,2820,1859,2819,1861,2813,1867,2810,1870,2799,1882,2791,1890,2779,1904,2780,1909,2792,1911,2798,1911,2812,1909,2821,1907,2837,1904,2845,1904,2874,1904,2879,1899,2883,1894,2889,1886,2900,1873,2916,1855,2929,1841,2973,1790,2977,1786,2985,1777,2984,1772,2927,1772,2920,1771,2917,1769,2914,1767,2913,1767,2912,1767e" filled="t" fillcolor="#50535C" stroked="f">
                <v:path arrowok="t"/>
                <v:fill/>
              </v:shape>
              <v:shape style="position:absolute;left:2779;top:1767;width:206;height:144" coordorigin="2779,1767" coordsize="206,144" path="m2874,1904l2845,1904,2858,1909,2864,1909,2871,1906,2874,1905,2874,1904e" filled="t" fillcolor="#50535C" stroked="f">
                <v:path arrowok="t"/>
                <v:fill/>
              </v:shape>
              <v:shape style="position:absolute;left:2779;top:1767;width:206;height:144" coordorigin="2779,1767" coordsize="206,144" path="m2969,1768l2961,1770,2957,1770,2943,1771,2932,1772,2927,1772,2984,1772,2984,1772,2973,1768,2969,1768e" filled="t" fillcolor="#50535C" stroked="f">
                <v:path arrowok="t"/>
                <v:fill/>
              </v:shape>
              <v:shape style="position:absolute;left:2779;top:1767;width:206;height:144" coordorigin="2779,1767" coordsize="206,144" path="m2914,1767l2913,1767,2914,1767e" filled="t" fillcolor="#50535C" stroked="f">
                <v:path arrowok="t"/>
                <v:fill/>
              </v:shape>
            </v:group>
            <v:group style="position:absolute;left:2929;top:1764;width:203;height:153" coordorigin="2929,1764" coordsize="203,153">
              <v:shape style="position:absolute;left:2929;top:1764;width:203;height:153" coordorigin="2929,1764" coordsize="203,153" path="m3062,1765l3059,1766,3051,1774,3036,1788,3005,1817,3003,1818,2972,1855,2957,1871,2945,1887,2931,1902,2929,1904,2929,1907,2932,1915,2935,1917,2943,1915,2944,1915,2947,1914,2967,1912,2986,1910,2989,1910,3005,1910,3009,1904,3011,1901,3020,1892,3027,1885,3039,1872,3045,1864,3052,1857,3066,1844,3079,1828,3092,1812,3105,1797,3111,1790,3117,1785,3131,1775,3130,1768,3126,1766,3104,1766,3103,1766,3086,1766,3080,1766,3074,1766,3062,1765e" filled="t" fillcolor="#50535C" stroked="f">
                <v:path arrowok="t"/>
                <v:fill/>
              </v:shape>
              <v:shape style="position:absolute;left:2929;top:1764;width:203;height:153" coordorigin="2929,1764" coordsize="203,153" path="m3005,1910l2989,1910,2992,1911,3002,1914,3003,1913,3005,1910e" filled="t" fillcolor="#50535C" stroked="f">
                <v:path arrowok="t"/>
                <v:fill/>
              </v:shape>
              <v:shape style="position:absolute;left:2929;top:1764;width:203;height:153" coordorigin="2929,1764" coordsize="203,153" path="m3118,1764l3110,1766,3104,1766,3126,1766,3120,1764,3118,1764e" filled="t" fillcolor="#50535C" stroked="f">
                <v:path arrowok="t"/>
                <v:fill/>
              </v:shape>
              <v:shape style="position:absolute;left:2929;top:1764;width:203;height:153" coordorigin="2929,1764" coordsize="203,153" path="m3094,1766l3090,1766,3086,1766,3086,1766,3103,1766,3094,1766e" filled="t" fillcolor="#50535C" stroked="f">
                <v:path arrowok="t"/>
                <v:fill/>
              </v:shape>
            </v:group>
            <v:group style="position:absolute;left:3071;top:1764;width:190;height:146" coordorigin="3071,1764" coordsize="190,146">
              <v:shape style="position:absolute;left:3071;top:1764;width:190;height:146" coordorigin="3071,1764" coordsize="190,146" path="m3196,1767l3194,1769,3091,1876,3084,1884,3076,1893,3075,1893,3071,1899,3073,1905,3081,1909,3085,1910,3100,1908,3110,1907,3127,1904,3133,1903,3150,1903,3154,1897,3158,1891,3167,1883,3179,1869,3194,1852,3205,1841,3223,1821,3235,1806,3261,1774,3259,1772,3259,1771,3213,1771,3196,1767e" filled="t" fillcolor="#50535C" stroked="f">
                <v:path arrowok="t"/>
                <v:fill/>
              </v:shape>
              <v:shape style="position:absolute;left:3071;top:1764;width:190;height:146" coordorigin="3071,1764" coordsize="190,146" path="m3150,1903l3133,1903,3144,1908,3147,1907,3150,1903e" filled="t" fillcolor="#50535C" stroked="f">
                <v:path arrowok="t"/>
                <v:fill/>
              </v:shape>
              <v:shape style="position:absolute;left:3071;top:1764;width:190;height:146" coordorigin="3071,1764" coordsize="190,146" path="m3244,1764l3225,1769,3213,1771,3259,1771,3258,1769,3250,1766,3244,1764e" filled="t" fillcolor="#50535C" stroked="f">
                <v:path arrowok="t"/>
                <v:fill/>
              </v:shape>
            </v:group>
            <v:group style="position:absolute;left:2644;top:1768;width:196;height:143" coordorigin="2644,1768" coordsize="196,143">
              <v:shape style="position:absolute;left:2644;top:1768;width:196;height:143" coordorigin="2644,1768" coordsize="196,143" path="m2775,1768l2772,1770,2769,1772,2712,1830,2684,1859,2670,1873,2663,1881,2657,1889,2644,1899,2645,1905,2656,1910,2663,1910,2674,1908,2677,1906,2687,1905,2695,1901,2721,1901,2723,1899,2724,1898,2744,1874,2759,1858,2771,1846,2789,1828,2839,1775,2837,1773,2836,1772,2816,1772,2809,1771,2793,1770,2784,1769,2775,1768e" filled="t" fillcolor="#50535C" stroked="f">
                <v:path arrowok="t"/>
                <v:fill/>
              </v:shape>
              <v:shape style="position:absolute;left:2644;top:1768;width:196;height:143" coordorigin="2644,1768" coordsize="196,143" path="m2721,1901l2695,1901,2710,1910,2716,1906,2721,1901e" filled="t" fillcolor="#50535C" stroked="f">
                <v:path arrowok="t"/>
                <v:fill/>
              </v:shape>
              <v:shape style="position:absolute;left:2644;top:1768;width:196;height:143" coordorigin="2644,1768" coordsize="196,143" path="m2826,1770l2816,1772,2836,1772,2835,1771,2830,1770,2826,1770e" filled="t" fillcolor="#50535C" stroked="f">
                <v:path arrowok="t"/>
                <v:fill/>
              </v:shape>
            </v:group>
            <v:group style="position:absolute;left:7667;top:1761;width:208;height:154" coordorigin="7667,1761" coordsize="208,154">
              <v:shape style="position:absolute;left:7667;top:1761;width:208;height:154" coordorigin="7667,1761" coordsize="208,154" path="m7804,1761l7802,1764,7799,1766,7791,1775,7780,1787,7766,1801,7747,1819,7719,1847,7713,1853,7708,1859,7694,1873,7680,1888,7667,1903,7667,1905,7671,1914,7674,1916,7684,1910,7686,1909,7695,1908,7702,1908,7720,1906,7756,1906,7761,1901,7764,1898,7773,1888,7813,1843,7826,1828,7840,1813,7853,1798,7868,1784,7875,1779,7874,1775,7869,1769,7814,1769,7811,1768,7807,1764,7806,1763,7804,1761e" filled="t" fillcolor="#50535C" stroked="f">
                <v:path arrowok="t"/>
                <v:fill/>
              </v:shape>
              <v:shape style="position:absolute;left:7667;top:1761;width:208;height:154" coordorigin="7667,1761" coordsize="208,154" path="m7756,1906l7720,1906,7732,1907,7749,1909,7754,1908,7756,1906e" filled="t" fillcolor="#50535C" stroked="f">
                <v:path arrowok="t"/>
                <v:fill/>
              </v:shape>
              <v:shape style="position:absolute;left:7667;top:1761;width:208;height:154" coordorigin="7667,1761" coordsize="208,154" path="m7702,1908l7695,1908,7701,1908,7702,1908e" filled="t" fillcolor="#50535C" stroked="f">
                <v:path arrowok="t"/>
                <v:fill/>
              </v:shape>
              <v:shape style="position:absolute;left:7667;top:1761;width:208;height:154" coordorigin="7667,1761" coordsize="208,154" path="m7843,1765l7830,1767,7824,1768,7814,1769,7869,1769,7868,1769,7848,1769,7843,1765e" filled="t" fillcolor="#50535C" stroked="f">
                <v:path arrowok="t"/>
                <v:fill/>
              </v:shape>
              <v:shape style="position:absolute;left:7667;top:1761;width:208;height:154" coordorigin="7667,1761" coordsize="208,154" path="m7858,1766l7848,1769,7868,1769,7866,1766,7862,1766,7858,1766e" filled="t" fillcolor="#50535C" stroked="f">
                <v:path arrowok="t"/>
                <v:fill/>
              </v:shape>
              <v:shape style="position:absolute;left:7667;top:1761;width:208;height:154" coordorigin="7667,1761" coordsize="208,154" path="m7866,1766l7862,1766,7866,1766e" filled="t" fillcolor="#50535C" stroked="f">
                <v:path arrowok="t"/>
                <v:fill/>
              </v:shape>
            </v:group>
            <v:group style="position:absolute;left:8094;top:1759;width:210;height:152" coordorigin="8094,1759" coordsize="210,152">
              <v:shape style="position:absolute;left:8094;top:1759;width:210;height:152" coordorigin="8094,1759" coordsize="210,152" path="m8233,1759l8230,1761,8208,1783,8190,1801,8178,1815,8164,1830,8148,1846,8134,1860,8119,1874,8105,1888,8102,1890,8099,1893,8094,1898,8094,1900,8098,1908,8102,1911,8112,1908,8138,1908,8143,1906,8149,1906,8171,1906,8171,1906,8181,1895,8195,1881,8210,1868,8212,1866,8213,1864,8223,1854,8231,1844,8241,1835,8255,1821,8300,1778,8302,1775,8303,1773,8301,1766,8248,1766,8242,1765,8233,1759e" filled="t" fillcolor="#50535C" stroked="f">
                <v:path arrowok="t"/>
                <v:fill/>
              </v:shape>
              <v:shape style="position:absolute;left:8094;top:1759;width:210;height:152" coordorigin="8094,1759" coordsize="210,152" path="m8138,1908l8112,1908,8117,1909,8127,1910,8133,1910,8138,1908e" filled="t" fillcolor="#50535C" stroked="f">
                <v:path arrowok="t"/>
                <v:fill/>
              </v:shape>
              <v:shape style="position:absolute;left:8094;top:1759;width:210;height:152" coordorigin="8094,1759" coordsize="210,152" path="m8171,1906l8149,1906,8158,1906,8162,1908,8166,1910,8169,1908,8171,1906e" filled="t" fillcolor="#50535C" stroked="f">
                <v:path arrowok="t"/>
                <v:fill/>
              </v:shape>
              <v:shape style="position:absolute;left:8094;top:1759;width:210;height:152" coordorigin="8094,1759" coordsize="210,152" path="m8256,1763l8255,1764,8248,1766,8301,1766,8301,1766,8268,1766,8256,1763e" filled="t" fillcolor="#50535C" stroked="f">
                <v:path arrowok="t"/>
                <v:fill/>
              </v:shape>
              <v:shape style="position:absolute;left:8094;top:1759;width:210;height:152" coordorigin="8094,1759" coordsize="210,152" path="m8299,1761l8278,1762,8268,1766,8301,1766,8300,1762,8299,1761e" filled="t" fillcolor="#50535C" stroked="f">
                <v:path arrowok="t"/>
                <v:fill/>
              </v:shape>
            </v:group>
            <v:group style="position:absolute;left:8240;top:1758;width:211;height:150" coordorigin="8240,1758" coordsize="211,150">
              <v:shape style="position:absolute;left:8240;top:1758;width:211;height:150" coordorigin="8240,1758" coordsize="211,150" path="m8380,1758l8371,1767,8363,1775,8348,1792,8306,1832,8292,1846,8285,1854,8278,1861,8266,1869,8264,1871,8253,1881,8247,1888,8245,1890,8240,1897,8240,1901,8246,1906,8250,1907,8256,1904,8259,1903,8304,1902,8320,1902,8333,1889,8363,1859,8365,1857,8370,1854,8382,1843,8396,1829,8428,1796,8442,1782,8448,1777,8451,1772,8445,1764,8404,1764,8397,1764,8390,1764,8380,1758e" filled="t" fillcolor="#50535C" stroked="f">
                <v:path arrowok="t"/>
                <v:fill/>
              </v:shape>
              <v:shape style="position:absolute;left:8240;top:1758;width:211;height:150" coordorigin="8240,1758" coordsize="211,150" path="m8320,1902l8304,1902,8305,1902,8314,1906,8319,1903,8320,1902e" filled="t" fillcolor="#50535C" stroked="f">
                <v:path arrowok="t"/>
                <v:fill/>
              </v:shape>
              <v:shape style="position:absolute;left:8240;top:1758;width:211;height:150" coordorigin="8240,1758" coordsize="211,150" path="m8432,1760l8421,1763,8404,1764,8445,1764,8439,1761,8432,1760e" filled="t" fillcolor="#50535C" stroked="f">
                <v:path arrowok="t"/>
                <v:fill/>
              </v:shape>
            </v:group>
            <v:group style="position:absolute;left:7954;top:1761;width:200;height:151" coordorigin="7954,1761" coordsize="200,151">
              <v:shape style="position:absolute;left:7954;top:1761;width:200;height:151" coordorigin="7954,1761" coordsize="200,151" path="m8006,1910l7986,1910,7996,1912,8001,1912,8006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7985,1910l7971,1910,7980,1910,7985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8092,1761l8085,1763,8081,1766,8073,1777,8068,1782,8062,1789,8035,1815,8022,1829,8008,1845,7993,1862,7979,1876,7965,1890,7963,1892,7960,1894,7954,1902,7957,1908,7957,1908,7967,1910,7971,1910,7985,1910,7986,1910,8006,1910,8012,1908,8018,1907,8032,1907,8033,1906,8036,1905,8038,1894,8054,1879,8099,1834,8132,1796,8139,1789,8149,1782,8150,1780,8156,1773,8155,1767,8101,1767,8099,1767,8097,1767,8092,1761e" filled="t" fillcolor="#50535C" stroked="f">
                <v:path arrowok="t"/>
                <v:fill/>
              </v:shape>
              <v:shape style="position:absolute;left:7954;top:1761;width:200;height:151" coordorigin="7954,1761" coordsize="200,151" path="m8032,1907l8018,1907,8027,1908,8030,1908,8032,1907e" filled="t" fillcolor="#50535C" stroked="f">
                <v:path arrowok="t"/>
                <v:fill/>
              </v:shape>
              <v:shape style="position:absolute;left:7954;top:1761;width:200;height:151" coordorigin="7954,1761" coordsize="200,151" path="m8140,1761l8113,1764,8101,1767,8155,1767,8153,1762,8140,1761e" filled="t" fillcolor="#50535C" stroked="f">
                <v:path arrowok="t"/>
                <v:fill/>
              </v:shape>
            </v:group>
            <v:group style="position:absolute;left:8387;top:1760;width:204;height:146" coordorigin="8387,1760" coordsize="204,146">
              <v:shape style="position:absolute;left:8387;top:1760;width:204;height:146" coordorigin="8387,1760" coordsize="204,146" path="m8523,1760l8521,1761,8517,1765,8488,1794,8474,1808,8458,1825,8443,1839,8429,1853,8420,1862,8411,1872,8397,1883,8394,1887,8387,1893,8387,1897,8392,1904,8395,1906,8405,1905,8413,1905,8428,1901,8447,1901,8451,1900,8452,1900,8465,1900,8467,1899,8472,1892,8473,1891,8481,1884,8489,1877,8499,1866,8524,1839,8541,1821,8555,1807,8570,1794,8586,1781,8591,1778,8591,1771,8585,1765,8583,1764,8532,1764,8523,1760e" filled="t" fillcolor="#50535C" stroked="f">
                <v:path arrowok="t"/>
                <v:fill/>
              </v:shape>
              <v:shape style="position:absolute;left:8387;top:1760;width:204;height:146" coordorigin="8387,1760" coordsize="204,146" path="m8413,1905l8405,1905,8411,1905,8413,1905e" filled="t" fillcolor="#50535C" stroked="f">
                <v:path arrowok="t"/>
                <v:fill/>
              </v:shape>
              <v:shape style="position:absolute;left:8387;top:1760;width:204;height:146" coordorigin="8387,1760" coordsize="204,146" path="m8447,1901l8428,1901,8440,1904,8447,1901e" filled="t" fillcolor="#50535C" stroked="f">
                <v:path arrowok="t"/>
                <v:fill/>
              </v:shape>
              <v:shape style="position:absolute;left:8387;top:1760;width:204;height:146" coordorigin="8387,1760" coordsize="204,146" path="m8465,1900l8452,1900,8461,1903,8465,1900e" filled="t" fillcolor="#50535C" stroked="f">
                <v:path arrowok="t"/>
                <v:fill/>
              </v:shape>
              <v:shape style="position:absolute;left:8387;top:1760;width:204;height:146" coordorigin="8387,1760" coordsize="204,146" path="m8580,1762l8568,1762,8557,1763,8539,1763,8532,1764,8583,1764,8582,1763,8582,1763,8557,1763,8582,1763,8580,1762e" filled="t" fillcolor="#50535C" stroked="f">
                <v:path arrowok="t"/>
                <v:fill/>
              </v:shape>
            </v:group>
            <v:group style="position:absolute;left:7812;top:1761;width:202;height:151" coordorigin="7812,1761" coordsize="202,151">
              <v:shape style="position:absolute;left:7812;top:1761;width:202;height:151" coordorigin="7812,1761" coordsize="202,151" path="m7947,1761l7947,1761,7937,1769,7935,1772,7930,1777,7877,1835,7865,1847,7846,1867,7815,1896,7814,1899,7812,1904,7813,1907,7820,1909,7823,1912,7827,1908,7829,1906,7831,1905,7872,1902,7879,1902,7884,1902,7896,1901,7899,1899,7907,1888,7911,1883,7938,1854,7952,1840,7967,1823,7981,1809,7995,1795,8011,1782,8012,1781,8013,1780,8014,1776,8015,1774,8014,1769,7964,1769,7959,1769,7947,1761e" filled="t" fillcolor="#50535C" stroked="f">
                <v:path arrowok="t"/>
                <v:fill/>
              </v:shape>
              <v:shape style="position:absolute;left:7812;top:1761;width:202;height:151" coordorigin="7812,1761" coordsize="202,151" path="m7879,1902l7872,1902,7872,1902,7879,1902e" filled="t" fillcolor="#50535C" stroked="f">
                <v:path arrowok="t"/>
                <v:fill/>
              </v:shape>
              <v:shape style="position:absolute;left:7812;top:1761;width:202;height:151" coordorigin="7812,1761" coordsize="202,151" path="m8008,1763l7990,1766,7980,1768,7964,1769,8014,1769,8013,1766,8008,1763e" filled="t" fillcolor="#50535C" stroked="f">
                <v:path arrowok="t"/>
                <v:fill/>
              </v:shape>
            </v:group>
            <v:group style="position:absolute;left:7241;top:1760;width:200;height:149" coordorigin="7241,1760" coordsize="200,149">
              <v:shape style="position:absolute;left:7241;top:1760;width:200;height:149" coordorigin="7241,1760" coordsize="200,149" path="m7370,1762l7367,1763,7363,1767,7362,1769,7317,1817,7305,1830,7288,1848,7253,1884,7246,1890,7241,1900,7248,1908,7257,1909,7276,1903,7286,1900,7324,1900,7327,1892,7329,1890,7377,1842,7406,1809,7420,1794,7434,1780,7440,1775,7440,1770,7436,1766,7384,1766,7370,176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0,1902l7306,1902,7317,1902,7320,190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4,1900l7286,1900,7301,1902,7320,1902,7323,1901,7324,1900e" filled="t" fillcolor="#50535C" stroked="f">
                <v:path arrowok="t"/>
                <v:fill/>
              </v:shape>
              <v:shape style="position:absolute;left:7241;top:1760;width:200;height:149" coordorigin="7241,1760" coordsize="200,149" path="m7427,1760l7409,1762,7384,1766,7436,1766,7431,1762,7427,1760e" filled="t" fillcolor="#50535C" stroked="f">
                <v:path arrowok="t"/>
                <v:fill/>
              </v:shape>
            </v:group>
            <v:group style="position:absolute;left:7386;top:1762;width:198;height:147" coordorigin="7386,1762" coordsize="198,147">
              <v:shape style="position:absolute;left:7386;top:1762;width:198;height:147" coordorigin="7386,1762" coordsize="198,147" path="m7516,1762l7515,1763,7505,1773,7487,1792,7473,1807,7459,1821,7450,1829,7441,1837,7430,1850,7428,1854,7418,1864,7390,1895,7388,1897,7386,1901,7386,1903,7389,1908,7396,1910,7401,1907,7403,1906,7411,1904,7434,1901,7463,1901,7464,1901,7468,1896,7493,1871,7511,1854,7523,1840,7553,1808,7566,1793,7580,1779,7584,1776,7584,1769,7578,1766,7536,1766,7526,1766,7516,1762e" filled="t" fillcolor="#50535C" stroked="f">
                <v:path arrowok="t"/>
                <v:fill/>
              </v:shape>
              <v:shape style="position:absolute;left:7386;top:1762;width:198;height:147" coordorigin="7386,1762" coordsize="198,147" path="m7463,1901l7434,1901,7453,1901,7459,1903,7463,1901e" filled="t" fillcolor="#50535C" stroked="f">
                <v:path arrowok="t"/>
                <v:fill/>
              </v:shape>
              <v:shape style="position:absolute;left:7386;top:1762;width:198;height:147" coordorigin="7386,1762" coordsize="198,147" path="m7554,1764l7536,1766,7578,1766,7576,1765,7574,1764,7561,1764,7554,1764e" filled="t" fillcolor="#50535C" stroked="f">
                <v:path arrowok="t"/>
                <v:fill/>
              </v:shape>
              <v:shape style="position:absolute;left:7386;top:1762;width:198;height:147" coordorigin="7386,1762" coordsize="198,147" path="m7572,1763l7561,1764,7574,1764,7572,1763e" filled="t" fillcolor="#50535C" stroked="f">
                <v:path arrowok="t"/>
                <v:fill/>
              </v:shape>
            </v:group>
            <v:group style="position:absolute;left:7532;top:1763;width:199;height:149" coordorigin="7532,1763" coordsize="199,149">
              <v:shape style="position:absolute;left:7532;top:1763;width:199;height:149" coordorigin="7532,1763" coordsize="199,149" path="m7660,1763l7656,1767,7652,1770,7631,1793,7586,1840,7571,1857,7541,1890,7538,1893,7532,1899,7532,1904,7536,1910,7544,1912,7552,1906,7567,1904,7574,1903,7585,1902,7602,1902,7611,1901,7612,1901,7617,1894,7621,1888,7631,1876,7659,1847,7665,1841,7670,1835,7683,1821,7690,1814,7707,1797,7715,1787,7726,1779,7728,1778,7729,1776,7731,1774,7729,1769,7728,1768,7679,1768,7670,1768,7660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612,1901e" filled="t" fillcolor="#50535C" stroked="f">
                <v:path arrowok="t"/>
                <v:fill/>
              </v:shape>
              <v:shape style="position:absolute;left:7532;top:1763;width:199;height:149" coordorigin="7532,1763" coordsize="199,149" path="m7692,1765l7679,1768,7728,1768,7727,1767,7710,1767,7705,1766,7696,1766,7692,1765e" filled="t" fillcolor="#50535C" stroked="f">
                <v:path arrowok="t"/>
                <v:fill/>
              </v:shape>
              <v:shape style="position:absolute;left:7532;top:1763;width:199;height:149" coordorigin="7532,1763" coordsize="199,149" path="m7716,1763l7710,1767,7727,1767,7726,1765,7719,1763,7716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705,1766l7696,1766,7705,1766,7705,1766e" filled="t" fillcolor="#50535C" stroked="f">
                <v:path arrowok="t"/>
                <v:fill/>
              </v:shape>
            </v:group>
            <v:group style="position:absolute;left:8529;top:1763;width:194;height:144" coordorigin="8529,1763" coordsize="194,144">
              <v:shape style="position:absolute;left:8529;top:1763;width:194;height:144" coordorigin="8529,1763" coordsize="194,144" path="m8602,1904l8587,1904,8598,1907,8600,1905,8602,1904e" filled="t" fillcolor="#50535C" stroked="f">
                <v:path arrowok="t"/>
                <v:fill/>
              </v:shape>
              <v:shape style="position:absolute;left:8529;top:1763;width:194;height:144" coordorigin="8529,1763" coordsize="194,144" path="m8575,1905l8548,1905,8552,1906,8558,1906,8562,1907,8575,1905e" filled="t" fillcolor="#50535C" stroked="f">
                <v:path arrowok="t"/>
                <v:fill/>
              </v:shape>
              <v:shape style="position:absolute;left:8529;top:1763;width:194;height:144" coordorigin="8529,1763" coordsize="194,144" path="m8659,1763l8656,1765,8647,1774,8641,1780,8589,1836,8542,1882,8531,1892,8530,1894,8529,1895,8533,1902,8537,1906,8548,1905,8575,1905,8587,1904,8602,1904,8610,1895,8658,1846,8667,1836,8680,1821,8694,1807,8709,1794,8724,1781,8724,1768,8723,1767,8693,1767,8689,1766,8670,1766,8667,1766,8659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705,1763l8693,1767,8723,1767,8721,1764,8708,1764,8705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683,1765l8670,1766,8689,1766,8683,1765e" filled="t" fillcolor="#50535C" stroked="f">
                <v:path arrowok="t"/>
                <v:fill/>
              </v:shape>
            </v:group>
            <v:group style="position:absolute;left:6802;top:1767;width:206;height:144" coordorigin="6802,1767" coordsize="206,144">
              <v:shape style="position:absolute;left:6802;top:1767;width:206;height:144" coordorigin="6802,1767" coordsize="206,144" path="m6935,1767l6931,1769,6925,1772,6917,1783,6912,1788,6883,1817,6870,1832,6863,1842,6856,1851,6843,1859,6842,1861,6837,1867,6833,1870,6822,1882,6814,1890,6802,1904,6804,1909,6815,1911,6821,1911,6836,1909,6844,1907,6860,1904,6868,1904,6898,1904,6902,1899,6906,1894,6912,1886,6923,1873,6940,1855,6953,1841,6996,1790,7000,1786,7009,1777,7007,1772,6951,1772,6943,1771,6941,1769,6937,1767,6936,1767,6935,1767e" filled="t" fillcolor="#50535C" stroked="f">
                <v:path arrowok="t"/>
                <v:fill/>
              </v:shape>
              <v:shape style="position:absolute;left:6802;top:1767;width:206;height:144" coordorigin="6802,1767" coordsize="206,144" path="m6898,1904l6868,1904,6881,1909,6887,1909,6895,1906,6897,1905,6898,1904e" filled="t" fillcolor="#50535C" stroked="f">
                <v:path arrowok="t"/>
                <v:fill/>
              </v:shape>
              <v:shape style="position:absolute;left:6802;top:1767;width:206;height:144" coordorigin="6802,1767" coordsize="206,144" path="m6992,1768l6984,1770,6981,1770,6966,1771,6956,1772,6951,1772,7007,1772,7007,1772,6996,1768,6992,1768e" filled="t" fillcolor="#50535C" stroked="f">
                <v:path arrowok="t"/>
                <v:fill/>
              </v:shape>
              <v:shape style="position:absolute;left:6802;top:1767;width:206;height:144" coordorigin="6802,1767" coordsize="206,144" path="m6937,1767l6936,1767,6937,1767e" filled="t" fillcolor="#50535C" stroked="f">
                <v:path arrowok="t"/>
                <v:fill/>
              </v:shape>
            </v:group>
            <v:group style="position:absolute;left:6952;top:1764;width:203;height:153" coordorigin="6952,1764" coordsize="203,153">
              <v:shape style="position:absolute;left:6952;top:1764;width:203;height:153" coordorigin="6952,1764" coordsize="203,153" path="m7086,1765l7082,1766,7074,1774,7059,1788,7028,1817,7027,1818,6995,1855,6980,1871,6968,1887,6955,1902,6952,1904,6952,1907,6955,1915,6959,1917,6966,1915,6968,1915,6970,1914,6990,1912,7010,1910,7012,1910,7028,1910,7032,1904,7035,1901,7043,1892,7050,1885,7062,1872,7068,1864,7076,1857,7089,1844,7103,1828,7115,1812,7128,1797,7134,1790,7141,1785,7155,1775,7153,1768,7149,1766,7127,1766,7126,1766,7109,1766,7103,1766,7097,1766,7086,1765e" filled="t" fillcolor="#50535C" stroked="f">
                <v:path arrowok="t"/>
                <v:fill/>
              </v:shape>
              <v:shape style="position:absolute;left:6952;top:1764;width:203;height:153" coordorigin="6952,1764" coordsize="203,153" path="m7028,1910l7012,1910,7015,1911,7025,1914,7026,1913,7028,1910e" filled="t" fillcolor="#50535C" stroked="f">
                <v:path arrowok="t"/>
                <v:fill/>
              </v:shape>
              <v:shape style="position:absolute;left:6952;top:1764;width:203;height:153" coordorigin="6952,1764" coordsize="203,153" path="m7141,1764l7133,1766,7127,1766,7149,1766,7144,1764,7141,1764e" filled="t" fillcolor="#50535C" stroked="f">
                <v:path arrowok="t"/>
                <v:fill/>
              </v:shape>
              <v:shape style="position:absolute;left:6952;top:1764;width:203;height:153" coordorigin="6952,1764" coordsize="203,153" path="m7117,1766l7113,1766,7109,1766,7109,1766,7126,1766,7117,1766e" filled="t" fillcolor="#50535C" stroked="f">
                <v:path arrowok="t"/>
                <v:fill/>
              </v:shape>
            </v:group>
            <v:group style="position:absolute;left:7094;top:1764;width:190;height:146" coordorigin="7094,1764" coordsize="190,146">
              <v:shape style="position:absolute;left:7094;top:1764;width:190;height:146" coordorigin="7094,1764" coordsize="190,146" path="m7220,1767l7217,1769,7115,1876,7107,1884,7099,1893,7098,1893,7094,1899,7096,1905,7105,1909,7108,1910,7123,1908,7133,1907,7150,1904,7156,1903,7173,1903,7178,1897,7181,1891,7190,1883,7202,1869,7217,1852,7229,1841,7246,1821,7258,1806,7284,1774,7282,1772,7282,1771,7236,1771,7220,1767e" filled="t" fillcolor="#50535C" stroked="f">
                <v:path arrowok="t"/>
                <v:fill/>
              </v:shape>
              <v:shape style="position:absolute;left:7094;top:1764;width:190;height:146" coordorigin="7094,1764" coordsize="190,146" path="m7173,1903l7156,1903,7167,1908,7171,1907,7173,1903e" filled="t" fillcolor="#50535C" stroked="f">
                <v:path arrowok="t"/>
                <v:fill/>
              </v:shape>
              <v:shape style="position:absolute;left:7094;top:1764;width:190;height:146" coordorigin="7094,1764" coordsize="190,146" path="m7267,1764l7248,1769,7236,1771,7282,1771,7281,1769,7273,1766,7267,1764e" filled="t" fillcolor="#50535C" stroked="f">
                <v:path arrowok="t"/>
                <v:fill/>
              </v:shape>
            </v:group>
            <v:group style="position:absolute;left:6667;top:1768;width:196;height:143" coordorigin="6667,1768" coordsize="196,143">
              <v:shape style="position:absolute;left:6667;top:1768;width:196;height:143" coordorigin="6667,1768" coordsize="196,143" path="m6798,1768l6795,1770,6792,1772,6735,1830,6707,1859,6693,1873,6686,1881,6680,1889,6667,1899,6668,1905,6680,1910,6686,1910,6697,1908,6700,1906,6711,1905,6718,1901,6744,1901,6747,1899,6748,1898,6767,1874,6782,1858,6795,1846,6812,1828,6862,1775,6860,1773,6859,1772,6839,1772,6833,1771,6817,1770,6808,1769,6798,1768e" filled="t" fillcolor="#50535C" stroked="f">
                <v:path arrowok="t"/>
                <v:fill/>
              </v:shape>
              <v:shape style="position:absolute;left:6667;top:1768;width:196;height:143" coordorigin="6667,1768" coordsize="196,143" path="m6744,1901l6718,1901,6734,1910,6739,1906,6744,1901e" filled="t" fillcolor="#50535C" stroked="f">
                <v:path arrowok="t"/>
                <v:fill/>
              </v:shape>
              <v:shape style="position:absolute;left:6667;top:1768;width:196;height:143" coordorigin="6667,1768" coordsize="196,143" path="m6850,1770l6839,1772,6859,1772,6859,1771,6853,1770,6850,1770e" filled="t" fillcolor="#50535C" stroked="f">
                <v:path arrowok="t"/>
                <v:fill/>
              </v:shape>
            </v:group>
            <v:group style="position:absolute;left:9679;top:1761;width:208;height:154" coordorigin="9679,1761" coordsize="208,154">
              <v:shape style="position:absolute;left:9679;top:1761;width:208;height:154" coordorigin="9679,1761" coordsize="208,154" path="m9816,1761l9814,1764,9811,1766,9803,1775,9792,1787,9778,1801,9759,1819,9731,1847,9725,1853,9720,1859,9706,1873,9692,1888,9679,1903,9679,1905,9683,1914,9686,1916,9696,1910,9698,1909,9707,1908,9714,1908,9732,1906,9768,1906,9773,1901,9776,1898,9785,1888,9825,1843,9838,1828,9852,1813,9865,1798,9880,1784,9887,1779,9886,1775,9881,1769,9826,1769,9823,1768,9819,1764,9818,1763,9816,1761e" filled="t" fillcolor="#50535C" stroked="f">
                <v:path arrowok="t"/>
                <v:fill/>
              </v:shape>
              <v:shape style="position:absolute;left:9679;top:1761;width:208;height:154" coordorigin="9679,1761" coordsize="208,154" path="m9768,1906l9732,1906,9744,1907,9761,1909,9766,1908,9768,1906e" filled="t" fillcolor="#50535C" stroked="f">
                <v:path arrowok="t"/>
                <v:fill/>
              </v:shape>
              <v:shape style="position:absolute;left:9679;top:1761;width:208;height:154" coordorigin="9679,1761" coordsize="208,154" path="m9714,1908l9707,1908,9713,1908,9714,1908e" filled="t" fillcolor="#50535C" stroked="f">
                <v:path arrowok="t"/>
                <v:fill/>
              </v:shape>
              <v:shape style="position:absolute;left:9679;top:1761;width:208;height:154" coordorigin="9679,1761" coordsize="208,154" path="m9855,1765l9842,1767,9836,1768,9826,1769,9881,1769,9880,1769,9860,1769,9855,1765e" filled="t" fillcolor="#50535C" stroked="f">
                <v:path arrowok="t"/>
                <v:fill/>
              </v:shape>
              <v:shape style="position:absolute;left:9679;top:1761;width:208;height:154" coordorigin="9679,1761" coordsize="208,154" path="m9870,1766l9860,1769,9880,1769,9878,1766,9874,1766,9870,1766e" filled="t" fillcolor="#50535C" stroked="f">
                <v:path arrowok="t"/>
                <v:fill/>
              </v:shape>
              <v:shape style="position:absolute;left:9679;top:1761;width:208;height:154" coordorigin="9679,1761" coordsize="208,154" path="m9878,1766l9874,1766,9878,1766e" filled="t" fillcolor="#50535C" stroked="f">
                <v:path arrowok="t"/>
                <v:fill/>
              </v:shape>
            </v:group>
            <v:group style="position:absolute;left:10106;top:1759;width:210;height:152" coordorigin="10106,1759" coordsize="210,152">
              <v:shape style="position:absolute;left:10106;top:1759;width:210;height:152" coordorigin="10106,1759" coordsize="210,152" path="m10245,1759l10242,1761,10220,1783,10203,1801,10190,1815,10176,1830,10160,1846,10146,1860,10131,1874,10117,1888,10114,1890,10111,1893,10106,1898,10106,1900,10110,1908,10114,1911,10124,1908,10150,1908,10155,1906,10161,1906,10183,1906,10183,1906,10193,1895,10207,1881,10222,1868,10224,1866,10226,1864,10235,1854,10243,1844,10253,1835,10267,1821,10312,1778,10314,1775,10316,1773,10314,1766,10260,1766,10254,1765,10245,1759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50,1908l10124,1908,10129,1909,10139,1910,10145,1910,10150,1908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83,1906l10161,1906,10170,1906,10174,1908,10179,1910,10181,1908,10183,1906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268,1763l10267,1764,10260,1766,10314,1766,10313,1766,10280,1766,10268,1763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311,1761l10290,1762,10280,1766,10313,1766,10312,1762,10311,1761e" filled="t" fillcolor="#50535C" stroked="f">
                <v:path arrowok="t"/>
                <v:fill/>
              </v:shape>
            </v:group>
            <v:group style="position:absolute;left:10252;top:1758;width:211;height:150" coordorigin="10252,1758" coordsize="211,150">
              <v:shape style="position:absolute;left:10252;top:1758;width:211;height:150" coordorigin="10252,1758" coordsize="211,150" path="m10393,1758l10384,1767,10375,1775,10360,1792,10318,1832,10304,1846,10297,1854,10290,1861,10278,1869,10276,1871,10266,1881,10259,1888,10257,1890,10252,1897,10252,1901,10258,1906,10262,1907,10268,1904,10271,1903,10316,1902,10332,1902,10345,1889,10375,1859,10377,1857,10382,1854,10394,1843,10408,1829,10440,1796,10454,1782,10460,1777,10463,1772,10457,1764,10416,1764,10409,1764,10402,1764,10393,1758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332,1902l10316,1902,10317,1902,10326,1906,10331,1903,10332,1902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444,1760l10433,1763,10416,1764,10457,1764,10451,1761,10444,1760e" filled="t" fillcolor="#50535C" stroked="f">
                <v:path arrowok="t"/>
                <v:fill/>
              </v:shape>
            </v:group>
            <v:group style="position:absolute;left:9966;top:1761;width:200;height:151" coordorigin="9966,1761" coordsize="200,151">
              <v:shape style="position:absolute;left:9966;top:1761;width:200;height:151" coordorigin="9966,1761" coordsize="200,151" path="m10018,1910l9998,1910,10008,1912,10013,1912,10018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9997,1910l9983,1910,9992,1910,9997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10104,1761l10097,1763,10093,1766,10085,1777,10080,1782,10074,1789,10048,1815,10034,1829,10020,1845,10005,1862,9991,1876,9977,1890,9975,1892,9972,1894,9966,1902,9969,1908,9969,1908,9979,1910,9983,1910,9997,1910,9998,1910,10018,1910,10024,1908,10031,1907,10044,1907,10045,1906,10048,1905,10050,1894,10066,1879,10111,1834,10144,1796,10151,1789,10161,1782,10162,1780,10168,1773,10167,1767,10113,1767,10111,1767,10109,1767,10104,1761e" filled="t" fillcolor="#50535C" stroked="f">
                <v:path arrowok="t"/>
                <v:fill/>
              </v:shape>
              <v:shape style="position:absolute;left:9966;top:1761;width:200;height:151" coordorigin="9966,1761" coordsize="200,151" path="m10044,1907l10031,1907,10039,1908,10042,1908,10044,1907e" filled="t" fillcolor="#50535C" stroked="f">
                <v:path arrowok="t"/>
                <v:fill/>
              </v:shape>
              <v:shape style="position:absolute;left:9966;top:1761;width:200;height:151" coordorigin="9966,1761" coordsize="200,151" path="m10153,1761l10125,1764,10113,1767,10167,1767,10165,1762,10153,1761e" filled="t" fillcolor="#50535C" stroked="f">
                <v:path arrowok="t"/>
                <v:fill/>
              </v:shape>
            </v:group>
            <v:group style="position:absolute;left:10399;top:1760;width:204;height:146" coordorigin="10399,1760" coordsize="204,146">
              <v:shape style="position:absolute;left:10399;top:1760;width:204;height:146" coordorigin="10399,1760" coordsize="204,146" path="m10535,1760l10533,1761,10529,1765,10500,1794,10486,1808,10470,1825,10455,1839,10441,1853,10432,1862,10423,1872,10409,1883,10406,1887,10399,1893,10399,1897,10404,1904,10407,1906,10417,1905,10425,1905,10440,1901,10459,1901,10463,1900,10464,1900,10477,1900,10479,1899,10484,1892,10485,1891,10493,1884,10501,1877,10511,1866,10536,1839,10553,1821,10567,1807,10582,1794,10598,1781,10603,1778,10603,1771,10597,1765,10595,1764,10544,1764,10535,176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25,1905l10417,1905,10423,1905,10425,1905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59,1901l10440,1901,10452,1904,10459,1901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77,1900l10464,1900,10473,1903,10477,190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592,1762l10580,1762,10569,1763,10551,1763,10544,1764,10595,1764,10594,1763,10594,1763,10569,1763,10594,1763,10592,1762e" filled="t" fillcolor="#50535C" stroked="f">
                <v:path arrowok="t"/>
                <v:fill/>
              </v:shape>
            </v:group>
            <v:group style="position:absolute;left:9825;top:1761;width:202;height:151" coordorigin="9825,1761" coordsize="202,151">
              <v:shape style="position:absolute;left:9825;top:1761;width:202;height:151" coordorigin="9825,1761" coordsize="202,151" path="m9959,1761l9959,1761,9949,1769,9947,1772,9943,1777,9889,1835,9877,1847,9858,1867,9827,1896,9826,1899,9825,1904,9825,1907,9832,1909,9835,1912,9839,1908,9841,1906,9843,1905,9884,1902,9891,1902,9896,1902,9908,1901,9912,1899,9919,1888,9923,1883,9950,1854,9964,1840,9980,1823,9993,1809,10007,1795,10023,1782,10024,1781,10025,1780,10026,1776,10027,1774,10026,1769,9976,1769,9971,1769,9959,1761e" filled="t" fillcolor="#50535C" stroked="f">
                <v:path arrowok="t"/>
                <v:fill/>
              </v:shape>
              <v:shape style="position:absolute;left:9825;top:1761;width:202;height:151" coordorigin="9825,1761" coordsize="202,151" path="m9891,1902l9884,1902,9884,1902,9891,1902e" filled="t" fillcolor="#50535C" stroked="f">
                <v:path arrowok="t"/>
                <v:fill/>
              </v:shape>
              <v:shape style="position:absolute;left:9825;top:1761;width:202;height:151" coordorigin="9825,1761" coordsize="202,151" path="m10020,1763l10003,1766,9992,1768,9976,1769,10026,1769,10025,1766,10020,1763e" filled="t" fillcolor="#50535C" stroked="f">
                <v:path arrowok="t"/>
                <v:fill/>
              </v:shape>
            </v:group>
            <v:group style="position:absolute;left:9253;top:1760;width:200;height:149" coordorigin="9253,1760" coordsize="200,149">
              <v:shape style="position:absolute;left:9253;top:1760;width:200;height:149" coordorigin="9253,1760" coordsize="200,149" path="m9382,1762l9379,1763,9375,1767,9374,1769,9329,1817,9317,1830,9300,1848,9266,1884,9258,1890,9253,1900,9260,1908,9269,1909,9288,1903,9298,1900,9336,1900,9340,1892,9342,1890,9389,1842,9418,1809,9432,1794,9446,1780,9452,1775,9452,1770,9448,1766,9396,1766,9382,176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3,1902l9318,1902,9329,1902,9333,190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6,1900l9298,1900,9313,1902,9333,1902,9335,1901,9336,1900e" filled="t" fillcolor="#50535C" stroked="f">
                <v:path arrowok="t"/>
                <v:fill/>
              </v:shape>
              <v:shape style="position:absolute;left:9253;top:1760;width:200;height:149" coordorigin="9253,1760" coordsize="200,149" path="m9439,1760l9421,1762,9396,1766,9448,1766,9443,1762,9439,1760e" filled="t" fillcolor="#50535C" stroked="f">
                <v:path arrowok="t"/>
                <v:fill/>
              </v:shape>
            </v:group>
            <v:group style="position:absolute;left:9398;top:1762;width:198;height:147" coordorigin="9398,1762" coordsize="198,147">
              <v:shape style="position:absolute;left:9398;top:1762;width:198;height:147" coordorigin="9398,1762" coordsize="198,147" path="m9528,1762l9527,1763,9517,1773,9499,1792,9485,1807,9471,1821,9462,1829,9453,1837,9442,1850,9440,1854,9430,1864,9402,1895,9400,1897,9398,1901,9398,1903,9401,1908,9408,1910,9414,1907,9415,1906,9423,1904,9446,1901,9475,1901,9476,1901,9480,1896,9505,1871,9523,1854,9535,1840,9565,1808,9578,1793,9593,1779,9596,1776,9596,1769,9590,1766,9548,1766,9538,1766,9528,1762e" filled="t" fillcolor="#50535C" stroked="f">
                <v:path arrowok="t"/>
                <v:fill/>
              </v:shape>
              <v:shape style="position:absolute;left:9398;top:1762;width:198;height:147" coordorigin="9398,1762" coordsize="198,147" path="m9475,1901l9446,1901,9465,1901,9471,1903,9475,1901e" filled="t" fillcolor="#50535C" stroked="f">
                <v:path arrowok="t"/>
                <v:fill/>
              </v:shape>
              <v:shape style="position:absolute;left:9398;top:1762;width:198;height:147" coordorigin="9398,1762" coordsize="198,147" path="m9566,1764l9548,1766,9590,1766,9588,1765,9586,1764,9573,1764,9566,1764e" filled="t" fillcolor="#50535C" stroked="f">
                <v:path arrowok="t"/>
                <v:fill/>
              </v:shape>
              <v:shape style="position:absolute;left:9398;top:1762;width:198;height:147" coordorigin="9398,1762" coordsize="198,147" path="m9584,1763l9573,1764,9586,1764,9584,1763e" filled="t" fillcolor="#50535C" stroked="f">
                <v:path arrowok="t"/>
                <v:fill/>
              </v:shape>
            </v:group>
            <v:group style="position:absolute;left:9544;top:1763;width:199;height:149" coordorigin="9544,1763" coordsize="199,149">
              <v:shape style="position:absolute;left:9544;top:1763;width:199;height:149" coordorigin="9544,1763" coordsize="199,149" path="m9672,1763l9668,1767,9664,1770,9643,1793,9598,1840,9583,1857,9553,1890,9550,1893,9545,1899,9544,1904,9548,1910,9556,1912,9564,1906,9579,1904,9586,1903,9597,1902,9614,1902,9623,1901,9624,1901,9629,1894,9633,1888,9643,1876,9671,1847,9677,1841,9682,1835,9695,1821,9702,1814,9719,1797,9727,1787,9738,1779,9740,1778,9741,1776,9743,1774,9741,1769,9740,1768,9691,1768,9682,1768,9672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624,1901e" filled="t" fillcolor="#50535C" stroked="f">
                <v:path arrowok="t"/>
                <v:fill/>
              </v:shape>
              <v:shape style="position:absolute;left:9544;top:1763;width:199;height:149" coordorigin="9544,1763" coordsize="199,149" path="m9704,1765l9691,1768,9740,1768,9739,1767,9722,1767,9717,1766,9708,1766,9704,1765e" filled="t" fillcolor="#50535C" stroked="f">
                <v:path arrowok="t"/>
                <v:fill/>
              </v:shape>
              <v:shape style="position:absolute;left:9544;top:1763;width:199;height:149" coordorigin="9544,1763" coordsize="199,149" path="m9728,1763l9722,1767,9739,1767,9738,1765,9731,1763,9728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717,1766l9708,1766,9717,1766,9717,1766e" filled="t" fillcolor="#50535C" stroked="f">
                <v:path arrowok="t"/>
                <v:fill/>
              </v:shape>
            </v:group>
            <v:group style="position:absolute;left:10541;top:1763;width:194;height:144" coordorigin="10541,1763" coordsize="194,144">
              <v:shape style="position:absolute;left:10541;top:1763;width:194;height:144" coordorigin="10541,1763" coordsize="194,144" path="m10614,1904l10599,1904,10610,1907,10612,1905,10614,1904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587,1905l10560,1905,10564,1906,10570,1906,10574,1907,10587,1905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71,1763l10668,1765,10659,1774,10653,1780,10601,1836,10554,1882,10543,1892,10542,1894,10541,1895,10545,1902,10550,1906,10560,1905,10587,1905,10599,1904,10614,1904,10622,1895,10670,1846,10679,1836,10692,1821,10706,1807,10721,1794,10737,1781,10736,1768,10735,1767,10705,1767,10701,1766,10682,1766,10679,1766,10671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717,1763l10705,1767,10735,1767,10733,1764,10720,1764,10717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95,1765l10682,1766,10701,1766,10695,1765e" filled="t" fillcolor="#50535C" stroked="f">
                <v:path arrowok="t"/>
                <v:fill/>
              </v:shape>
            </v:group>
            <v:group style="position:absolute;left:8814;top:1767;width:206;height:144" coordorigin="8814,1767" coordsize="206,144">
              <v:shape style="position:absolute;left:8814;top:1767;width:206;height:144" coordorigin="8814,1767" coordsize="206,144" path="m8947,1767l8943,1769,8937,1772,8929,1783,8924,1788,8895,1817,8882,1832,8875,1842,8868,1851,8856,1859,8854,1861,8849,1867,8845,1870,8834,1882,8826,1890,8814,1904,8816,1909,8827,1911,8834,1911,8848,1909,8856,1907,8872,1904,8880,1904,8910,1904,8914,1899,8918,1894,8924,1886,8935,1873,8952,1855,8965,1841,9008,1790,9012,1786,9021,1777,9020,1772,8963,1772,8955,1771,8953,1769,8949,1767,8948,1767,8947,1767e" filled="t" fillcolor="#50535C" stroked="f">
                <v:path arrowok="t"/>
                <v:fill/>
              </v:shape>
              <v:shape style="position:absolute;left:8814;top:1767;width:206;height:144" coordorigin="8814,1767" coordsize="206,144" path="m8910,1904l8880,1904,8893,1909,8899,1909,8907,1906,8909,1905,8910,1904e" filled="t" fillcolor="#50535C" stroked="f">
                <v:path arrowok="t"/>
                <v:fill/>
              </v:shape>
              <v:shape style="position:absolute;left:8814;top:1767;width:206;height:144" coordorigin="8814,1767" coordsize="206,144" path="m9004,1768l8996,1770,8993,1770,8978,1771,8968,1772,8963,1772,9020,1772,9019,1772,9008,1768,9004,1768e" filled="t" fillcolor="#50535C" stroked="f">
                <v:path arrowok="t"/>
                <v:fill/>
              </v:shape>
              <v:shape style="position:absolute;left:8814;top:1767;width:206;height:144" coordorigin="8814,1767" coordsize="206,144" path="m8949,1767l8948,1767,8949,1767e" filled="t" fillcolor="#50535C" stroked="f">
                <v:path arrowok="t"/>
                <v:fill/>
              </v:shape>
            </v:group>
            <v:group style="position:absolute;left:8964;top:1764;width:203;height:153" coordorigin="8964,1764" coordsize="203,153">
              <v:shape style="position:absolute;left:8964;top:1764;width:203;height:153" coordorigin="8964,1764" coordsize="203,153" path="m9098,1765l9094,1766,9086,1774,9071,1788,9040,1817,9039,1818,9007,1855,8992,1871,8980,1887,8967,1902,8964,1904,8964,1907,8967,1915,8971,1917,8978,1915,8980,1915,8982,1914,9002,1912,9022,1910,9024,1910,9040,1910,9044,1904,9047,1901,9055,1892,9062,1885,9075,1872,9080,1864,9088,1857,9101,1844,9115,1828,9127,1812,9140,1797,9146,1790,9153,1785,9167,1775,9166,1768,9161,1766,9139,1766,9138,1766,9121,1766,9115,1766,9109,1766,9098,1765e" filled="t" fillcolor="#50535C" stroked="f">
                <v:path arrowok="t"/>
                <v:fill/>
              </v:shape>
              <v:shape style="position:absolute;left:8964;top:1764;width:203;height:153" coordorigin="8964,1764" coordsize="203,153" path="m9040,1910l9024,1910,9027,1911,9037,1914,9038,1913,9040,1910e" filled="t" fillcolor="#50535C" stroked="f">
                <v:path arrowok="t"/>
                <v:fill/>
              </v:shape>
              <v:shape style="position:absolute;left:8964;top:1764;width:203;height:153" coordorigin="8964,1764" coordsize="203,153" path="m9153,1764l9145,1766,9139,1766,9161,1766,9156,1764,9153,1764e" filled="t" fillcolor="#50535C" stroked="f">
                <v:path arrowok="t"/>
                <v:fill/>
              </v:shape>
              <v:shape style="position:absolute;left:8964;top:1764;width:203;height:153" coordorigin="8964,1764" coordsize="203,153" path="m9129,1766l9125,1766,9121,1766,9121,1766,9138,1766,9129,1766e" filled="t" fillcolor="#50535C" stroked="f">
                <v:path arrowok="t"/>
                <v:fill/>
              </v:shape>
            </v:group>
            <v:group style="position:absolute;left:9106;top:1764;width:190;height:146" coordorigin="9106,1764" coordsize="190,146">
              <v:shape style="position:absolute;left:9106;top:1764;width:190;height:146" coordorigin="9106,1764" coordsize="190,146" path="m9232,1767l9229,1769,9127,1876,9119,1884,9111,1893,9110,1893,9106,1899,9108,1905,9117,1909,9121,1910,9135,1908,9145,1907,9162,1904,9168,1903,9185,1903,9190,1897,9193,1891,9202,1883,9215,1869,9229,1852,9241,1841,9258,1821,9270,1806,9296,1774,9294,1772,9294,1771,9248,1771,9232,1767e" filled="t" fillcolor="#50535C" stroked="f">
                <v:path arrowok="t"/>
                <v:fill/>
              </v:shape>
              <v:shape style="position:absolute;left:9106;top:1764;width:190;height:146" coordorigin="9106,1764" coordsize="190,146" path="m9185,1903l9168,1903,9179,1908,9183,1907,9185,1903e" filled="t" fillcolor="#50535C" stroked="f">
                <v:path arrowok="t"/>
                <v:fill/>
              </v:shape>
              <v:shape style="position:absolute;left:9106;top:1764;width:190;height:146" coordorigin="9106,1764" coordsize="190,146" path="m9279,1764l9260,1769,9248,1771,9294,1771,9293,1769,9285,1766,9279,1764e" filled="t" fillcolor="#50535C" stroked="f">
                <v:path arrowok="t"/>
                <v:fill/>
              </v:shape>
            </v:group>
            <v:group style="position:absolute;left:8679;top:1768;width:196;height:143" coordorigin="8679,1768" coordsize="196,143">
              <v:shape style="position:absolute;left:8679;top:1768;width:196;height:143" coordorigin="8679,1768" coordsize="196,143" path="m8810,1768l8807,1770,8805,1772,8747,1830,8719,1859,8705,1873,8698,1881,8692,1889,8679,1899,8680,1905,8692,1910,8699,1910,8709,1908,8712,1906,8723,1905,8730,1901,8756,1901,8759,1899,8760,1898,8779,1874,8794,1858,8807,1846,8825,1828,8875,1775,8872,1773,8871,1772,8851,1772,8845,1771,8829,1770,8820,1769,8810,1768e" filled="t" fillcolor="#50535C" stroked="f">
                <v:path arrowok="t"/>
                <v:fill/>
              </v:shape>
              <v:shape style="position:absolute;left:8679;top:1768;width:196;height:143" coordorigin="8679,1768" coordsize="196,143" path="m8756,1901l8730,1901,8746,1910,8751,1906,8756,1901e" filled="t" fillcolor="#50535C" stroked="f">
                <v:path arrowok="t"/>
                <v:fill/>
              </v:shape>
              <v:shape style="position:absolute;left:8679;top:1768;width:196;height:143" coordorigin="8679,1768" coordsize="196,143" path="m8862,1770l8851,1772,8871,1772,8871,1771,8865,1770,8862,1770e" filled="t" fillcolor="#50535C" stroked="f">
                <v:path arrowok="t"/>
                <v:fill/>
              </v:shape>
            </v:group>
            <v:group style="position:absolute;left:10700;top:1757;width:211;height:150" coordorigin="10700,1757" coordsize="211,150">
              <v:shape style="position:absolute;left:10700;top:1757;width:211;height:150" coordorigin="10700,1757" coordsize="211,150" path="m10840,1757l10831,1766,10823,1774,10808,1791,10766,1832,10752,1846,10745,1853,10737,1861,10726,1868,10724,1871,10713,1881,10707,1887,10704,1890,10700,1896,10700,1901,10705,1906,10709,1907,10716,1903,10719,1903,10764,1902,10780,1902,10793,1889,10823,1859,10825,1857,10830,1853,10842,1842,10856,1828,10888,1796,10902,1782,10908,1777,10911,1771,10905,1763,10864,1763,10857,1763,10849,1763,10840,1757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780,1902l10764,1902,10765,1902,10774,1906,10779,1902,10780,1902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892,1759l10881,1763,10864,1763,10905,1763,10898,1760,10892,1759e" filled="t" fillcolor="#50535C" stroked="f">
                <v:path arrowok="t"/>
                <v:fill/>
              </v:shape>
            </v:group>
            <v:group style="position:absolute;left:10847;top:1759;width:204;height:146" coordorigin="10847,1759" coordsize="204,146">
              <v:shape style="position:absolute;left:10847;top:1759;width:204;height:146" coordorigin="10847,1759" coordsize="204,146" path="m10983,1759l10981,1760,10977,1764,10948,1793,10934,1808,10918,1824,10903,1838,10889,1852,10880,1862,10871,1872,10857,1883,10854,1886,10847,1893,10847,1897,10852,1903,10855,1905,10865,1904,10872,1904,10888,1901,10907,1901,10911,1900,10912,1900,10925,1900,10927,1899,10932,1891,10933,1891,10941,1883,10949,1876,10959,1865,10984,1839,11001,1821,11015,1807,11030,1793,11046,1781,11051,1777,11051,1771,11044,1765,11043,1764,10992,1764,10983,1759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872,1904l10865,1904,10871,1905,10872,1904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07,1901l10888,1901,10900,1903,10907,1901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25,1900l10912,1900,10921,1902,10925,1900e" filled="t" fillcolor="#50535C" stroked="f">
                <v:path arrowok="t"/>
                <v:fill/>
              </v:shape>
              <v:shape style="position:absolute;left:10847;top:1759;width:204;height:146" coordorigin="10847,1759" coordsize="204,146" path="m11040,1761l11028,1762,11017,1763,10999,1763,10992,1764,11043,1764,11042,1763,11042,1763,11017,1763,11042,1763,11040,1761e" filled="t" fillcolor="#50535C" stroked="f">
                <v:path arrowok="t"/>
                <v:fill/>
              </v:shape>
            </v:group>
            <v:group style="position:absolute;left:10989;top:1762;width:194;height:144" coordorigin="10989,1762" coordsize="194,144">
              <v:shape style="position:absolute;left:10989;top:1762;width:194;height:144" coordorigin="10989,1762" coordsize="194,144" path="m11062,1904l11047,1904,11058,1907,11060,1905,11062,1904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035,1905l11008,1905,11012,1906,11018,1906,11022,1906,11035,1905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19,1762l11116,1764,11107,1774,11101,1780,11049,1836,11002,1882,10991,1892,10990,1893,10989,1895,10992,1902,10997,1905,11008,1905,11035,1905,11047,1904,11062,1904,11070,1894,11118,1846,11127,1836,11140,1821,11154,1807,11169,1793,11184,1780,11184,1768,11183,1766,11153,1766,11148,1765,11130,1765,11127,1765,11119,1762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65,1763l11153,1766,11183,1766,11181,1764,11168,1763,11165,1763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43,1764l11130,1765,11148,1765,11143,1764e" filled="t" fillcolor="#50535C" stroked="f">
                <v:path arrowok="t"/>
                <v:fill/>
              </v:shape>
            </v:group>
            <v:group style="position:absolute;left:11111;top:1759;width:162;height:154" coordorigin="11111,1759" coordsize="162,154">
              <v:shape style="position:absolute;left:11111;top:1759;width:162;height:154" coordorigin="11111,1759" coordsize="162,154" path="m11263,1759l11204,1807,11181,1832,11173,1839,11158,1853,11144,1867,11127,1886,11122,1890,11114,1897,11111,1899,11111,1903,11111,1904,11113,1909,11116,1913,11123,1913,11126,1910,11130,1908,11143,1905,11150,1904,11162,1904,11169,1900,11190,1900,11207,1883,11226,1865,11253,1836,11258,1831,11263,1827,11272,1818,11273,1813,11264,1805,11264,1801,11267,1794,11267,1792,11269,1782,11269,1774,11266,1761,11263,1759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62,1904l11150,1904,11157,1904,11162,1904,11162,1904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90,1900l11169,1900,11174,1901,11183,1904,11187,1903,11190,1900e" filled="t" fillcolor="#50535C" stroked="f">
                <v:path arrowok="t"/>
                <v:fill/>
              </v:shape>
            </v:group>
            <v:group style="position:absolute;left:11223;top:1863;width:37;height:47" coordorigin="11223,1863" coordsize="37,47">
              <v:shape style="position:absolute;left:11223;top:1863;width:37;height:47" coordorigin="11223,1863" coordsize="37,47" path="m11260,1905l11241,1905,11244,1906,11251,1910,11255,1909,11260,1905e" filled="t" fillcolor="#50535C" stroked="f">
                <v:path arrowok="t"/>
                <v:fill/>
              </v:shape>
              <v:shape style="position:absolute;left:11223;top:1863;width:37;height:47" coordorigin="11223,1863" coordsize="37,47" path="m11256,1863l11253,1866,11250,1870,11246,1874,11238,1882,11232,1887,11223,1897,11224,1901,11229,1904,11232,1905,11235,1906,11241,1905,11260,1905,11262,1904,11264,1903,11266,1892,11264,1882,11263,1870,11261,1864,11256,1863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9.9354pt;margin-top:48.814915pt;width:12.508pt;height:12.023pt;mso-position-horizontal-relative:page;mso-position-vertical-relative:page;z-index:-5549" coordorigin="599,976" coordsize="250,240">
            <v:shape style="position:absolute;left:599;top:976;width:250;height:240" coordorigin="599,976" coordsize="250,240" path="m724,976l693,1066,599,1068,673,1126,646,1217,724,1163,785,1163,774,1126,849,1068,755,1066,724,976e" filled="t" fillcolor="#50535C" stroked="f">
              <v:path arrowok="t"/>
              <v:fill/>
            </v:shape>
            <v:shape style="position:absolute;left:599;top:976;width:250;height:240" coordorigin="599,976" coordsize="250,240" path="m785,1163l724,1163,801,1217,785,1163e" filled="t" fillcolor="#50535C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0pt;margin-top:278.003021pt;width:595.276001pt;height:455.252pt;mso-position-horizontal-relative:page;mso-position-vertical-relative:page;z-index:-5548" coordorigin="0,5560" coordsize="11906,9105">
            <v:group style="position:absolute;left:0;top:5570;width:11906;height:9085" coordorigin="0,5570" coordsize="11906,9085">
              <v:shape style="position:absolute;left:0;top:5570;width:11906;height:9085" coordorigin="0,5570" coordsize="11906,9085" path="m0,14655l11906,14655,11906,5570,0,5570,0,14655e" filled="t" fillcolor="#E7E9E7" stroked="f">
                <v:path arrowok="t"/>
                <v:fill/>
              </v:shape>
            </v:group>
            <v:group style="position:absolute;left:1527;top:10685;width:2487;height:2" coordorigin="1527,10685" coordsize="2487,2">
              <v:shape style="position:absolute;left:1527;top:10685;width:2487;height:2" coordorigin="1527,10685" coordsize="2487,0" path="m1527,10685l4014,10685e" filled="f" stroked="t" strokeweight=".5pt" strokecolor="#50535C">
                <v:path arrowok="t"/>
              </v:shape>
            </v:group>
            <v:group style="position:absolute;left:5280;top:8045;width:3280;height:2" coordorigin="5280,8045" coordsize="3280,2">
              <v:shape style="position:absolute;left:5280;top:8045;width:3280;height:2" coordorigin="5280,8045" coordsize="3280,0" path="m5280,8045l8560,8045e" filled="f" stroked="t" strokeweight=".5pt" strokecolor="#50535C">
                <v:path arrowok="t"/>
              </v:shape>
            </v:group>
            <v:group style="position:absolute;left:1526;top:13050;width:3760;height:123" coordorigin="1526,13050" coordsize="3760,123">
              <v:shape style="position:absolute;left:1526;top:13050;width:3760;height:123" coordorigin="1526,13050" coordsize="3760,123" path="m1526,13174l5286,13174,5286,13050,1526,13050,1526,13174xe" filled="t" fillcolor="#50535C" stroked="f">
                <v:path arrowok="t"/>
                <v:fill/>
              </v:shape>
            </v:group>
            <v:group style="position:absolute;left:5286;top:13050;width:6620;height:123" coordorigin="5286,13050" coordsize="6620,123">
              <v:shape style="position:absolute;left:5286;top:13050;width:6620;height:123" coordorigin="5286,13050" coordsize="6620,123" path="m5286,13174l11905,13174,11905,13050,5286,13050,5286,13174e" filled="t" fillcolor="#FDB913" stroked="f">
                <v:path arrowok="t"/>
                <v:fill/>
              </v:shape>
            </v:group>
            <v:group style="position:absolute;left:5286;top:12879;width:2;height:295" coordorigin="5286,12879" coordsize="2,295">
              <v:shape style="position:absolute;left:5286;top:12879;width:2;height:295" coordorigin="5286,12879" coordsize="0,295" path="m5286,12879l5286,13174e" filled="f" stroked="t" strokeweight=".5pt" strokecolor="#50535C">
                <v:path arrowok="t"/>
              </v:shape>
            </v:group>
            <v:group style="position:absolute;left:5288;top:12879;width:111;height:104" coordorigin="5288,12879" coordsize="111,104">
              <v:shape style="position:absolute;left:5288;top:12879;width:111;height:104" coordorigin="5288,12879" coordsize="111,104" path="m5288,12879l5288,12983,5399,12931,5288,12879e" filled="t" fillcolor="#50535C" stroked="f">
                <v:path arrowok="t"/>
                <v:fill/>
              </v:shape>
            </v:group>
            <v:group style="position:absolute;left:1532;top:12879;width:2;height:295" coordorigin="1532,12879" coordsize="2,295">
              <v:shape style="position:absolute;left:1532;top:12879;width:2;height:295" coordorigin="1532,12879" coordsize="0,295" path="m1532,12879l1532,13174e" filled="f" stroked="t" strokeweight=".5pt" strokecolor="#50535C">
                <v:path arrowok="t"/>
              </v:shape>
            </v:group>
            <v:group style="position:absolute;left:1534;top:12879;width:111;height:104" coordorigin="1534,12879" coordsize="111,104">
              <v:shape style="position:absolute;left:1534;top:12879;width:111;height:104" coordorigin="1534,12879" coordsize="111,104" path="m1534,12879l1534,12983,1645,12931,1534,12879e" filled="t" fillcolor="#50535C" stroked="f">
                <v:path arrowok="t"/>
                <v:fill/>
              </v:shape>
            </v:group>
            <v:group style="position:absolute;left:5280;top:10928;width:3281;height:2" coordorigin="5280,10928" coordsize="3281,2">
              <v:shape style="position:absolute;left:5280;top:10928;width:3281;height:2" coordorigin="5280,10928" coordsize="3281,0" path="m5280,10928l8561,10928e" filled="f" stroked="t" strokeweight=".75pt" strokecolor="#50535C">
                <v:path arrowok="t"/>
                <v:stroke dashstyle="dash"/>
              </v:shape>
            </v:group>
            <v:group style="position:absolute;left:5280;top:11608;width:3281;height:2" coordorigin="5280,11608" coordsize="3281,2">
              <v:shape style="position:absolute;left:5280;top:11608;width:3281;height:2" coordorigin="5280,11608" coordsize="3281,0" path="m5280,11608l8561,11608e" filled="f" stroked="t" strokeweight=".75pt" strokecolor="#50535C">
                <v:path arrowok="t"/>
                <v:stroke dashstyle="dash"/>
              </v:shape>
            </v:group>
            <v:group style="position:absolute;left:5280;top:12128;width:3281;height:2" coordorigin="5280,12128" coordsize="3281,2">
              <v:shape style="position:absolute;left:5280;top:12128;width:3281;height:2" coordorigin="5280,12128" coordsize="3281,0" path="m5280,12128l8561,12128e" filled="f" stroked="t" strokeweight=".75pt" strokecolor="#50535C">
                <v:path arrowok="t"/>
                <v:stroke dashstyle="dash"/>
              </v:shape>
            </v:group>
            <v:group style="position:absolute;left:1714;top:9153;width:317;height:2" coordorigin="1714,9153" coordsize="317,2">
              <v:shape style="position:absolute;left:1714;top:9153;width:317;height:2" coordorigin="1714,9153" coordsize="317,0" path="m1714,9153l2031,9153e" filled="f" stroked="t" strokeweight="2.126pt" strokecolor="#50535C">
                <v:path arrowok="t"/>
              </v:shape>
            </v:group>
            <v:group style="position:absolute;left:1555;top:9232;width:633;height:712" coordorigin="1555,9232" coordsize="633,712">
              <v:shape style="position:absolute;left:1555;top:9232;width:633;height:712" coordorigin="1555,9232" coordsize="633,712" path="m1949,9232l1949,9496,2134,9680,2147,9695,2182,9764,2187,9802,2187,9821,2168,9895,1898,9944,1609,9944,1567,9878,1555,9803,1557,9784,1583,9712,1793,9496,1793,9232e" filled="f" stroked="t" strokeweight="2.126pt" strokecolor="#50535C">
                <v:path arrowok="t"/>
              </v:shape>
            </v:group>
            <v:group style="position:absolute;left:1660;top:9570;width:208;height:268" coordorigin="1660,9570" coordsize="208,268">
              <v:shape style="position:absolute;left:1660;top:9570;width:208;height:268" coordorigin="1660,9570" coordsize="208,268" path="m1868,9570l1683,9755,1671,9771,1663,9790,1660,9810,1660,9821,1662,9830,1664,9839e" filled="f" stroked="t" strokeweight="2.126pt" strokecolor="#50535C">
                <v:path arrowok="t"/>
              </v:shape>
            </v:group>
            <v:group style="position:absolute;left:5330;top:6441;width:92;height:94" coordorigin="5330,6441" coordsize="92,94">
              <v:shape style="position:absolute;left:5330;top:6441;width:92;height:94" coordorigin="5330,6441" coordsize="92,94" path="m5330,6506l5346,6522,5362,6533,5381,6536,5399,6531,5415,6512,5422,6494,5422,6477,5414,6462,5394,6441,5330,6506xe" filled="f" stroked="t" strokeweight="2.126pt" strokecolor="#50535C">
                <v:path arrowok="t"/>
              </v:shape>
            </v:group>
            <v:group style="position:absolute;left:5410;top:6522;width:145;height:140" coordorigin="5410,6522" coordsize="145,140">
              <v:shape style="position:absolute;left:5410;top:6522;width:145;height:140" coordorigin="5410,6522" coordsize="145,140" path="m5555,6662l5410,6522e" filled="f" stroked="t" strokeweight="2.126pt" strokecolor="#50535C">
                <v:path arrowok="t"/>
              </v:shape>
            </v:group>
            <v:group style="position:absolute;left:5773;top:6881;width:125;height:125" coordorigin="5773,6881" coordsize="125,125">
              <v:shape style="position:absolute;left:5773;top:6881;width:125;height:125" coordorigin="5773,6881" coordsize="125,125" path="m5898,7006l5773,6881e" filled="f" stroked="t" strokeweight="2.126pt" strokecolor="#50535C">
                <v:path arrowok="t"/>
              </v:shape>
            </v:group>
            <v:group style="position:absolute;left:5695;top:6802;width:295;height:295" coordorigin="5695,6802" coordsize="295,295">
              <v:shape style="position:absolute;left:5695;top:6802;width:295;height:295" coordorigin="5695,6802" coordsize="295,295" path="m5824,6802l5963,6941,5990,7011,5987,7030,5934,7089,5897,7097,5879,7095,5861,7090,5845,7081,5695,6932e" filled="f" stroked="t" strokeweight="2.126pt" strokecolor="#50535C">
                <v:path arrowok="t"/>
              </v:shape>
            </v:group>
            <v:group style="position:absolute;left:5688;top:6454;width:276;height:276" coordorigin="5688,6454" coordsize="276,276">
              <v:shape style="position:absolute;left:5688;top:6454;width:276;height:276" coordorigin="5688,6454" coordsize="276,276" path="m5963,6648l5906,6703,5835,6730,5816,6730,5797,6728,5729,6691,5691,6623,5688,6585,5690,6567,5695,6548,5702,6531,5712,6514,5725,6498,5769,6454e" filled="f" stroked="t" strokeweight="2.126pt" strokecolor="#50535C">
                <v:path arrowok="t"/>
              </v:shape>
            </v:group>
            <v:group style="position:absolute;left:5769;top:6421;width:226;height:227" coordorigin="5769,6421" coordsize="226,227">
              <v:shape style="position:absolute;left:5769;top:6421;width:226;height:227" coordorigin="5769,6421" coordsize="226,227" path="m5996,6648l5931,6583,5899,6616,5883,6628,5865,6634,5846,6636,5827,6632,5810,6623,5795,6605,5786,6587,5783,6569,5784,6551,5790,6534,5801,6519,5834,6486,5769,6421e" filled="f" stroked="t" strokeweight="2.126pt" strokecolor="#50535C">
                <v:path arrowok="t"/>
              </v:shape>
            </v:group>
            <v:group style="position:absolute;left:5379;top:7016;width:46;height:2" coordorigin="5379,7016" coordsize="46,2">
              <v:shape style="position:absolute;left:5379;top:7016;width:46;height:2" coordorigin="5379,7016" coordsize="46,0" path="m5379,7016l5425,7016e" filled="f" stroked="t" strokeweight="2.126pt" strokecolor="#50535C">
                <v:path arrowok="t"/>
              </v:shape>
            </v:group>
            <v:group style="position:absolute;left:5604;top:6710;width:91;height:90" coordorigin="5604,6710" coordsize="91,90">
              <v:shape style="position:absolute;left:5604;top:6710;width:91;height:90" coordorigin="5604,6710" coordsize="91,90" path="m5694,6800l5604,6710e" filled="f" stroked="t" strokeweight="2.126pt" strokecolor="#50535C">
                <v:path arrowok="t"/>
              </v:shape>
            </v:group>
            <v:group style="position:absolute;left:5310;top:6780;width:328;height:328" coordorigin="5310,6780" coordsize="328,328">
              <v:shape style="position:absolute;left:5310;top:6780;width:328;height:328" coordorigin="5310,6780" coordsize="328,328" path="m5573,6780l5336,6952,5310,7023,5313,7042,5365,7100,5402,7108,5421,7106,5438,7101,5454,7092,5638,6845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83.519043pt;margin-top:134.102921pt;width:28.534952pt;height:32.123279pt;mso-position-horizontal-relative:page;mso-position-vertical-relative:page;z-index:-5547" coordorigin="5670,2682" coordsize="571,642">
            <v:group style="position:absolute;left:5692;top:2842;width:478;height:462" coordorigin="5692,2842" coordsize="478,462">
              <v:shape style="position:absolute;left:5692;top:2842;width:478;height:462" coordorigin="5692,2842" coordsize="478,462" path="m5839,2842l5785,2873,5741,2918,5710,2972,5693,3034,5692,3056,5693,3080,5708,3147,5739,3206,5784,3252,5840,3285,5904,3302,5926,3303,5950,3302,6016,3287,6074,3256,6120,3212,6153,3157,6166,3115,6170,3093e" filled="f" stroked="t" strokeweight="2.126pt" strokecolor="#50535C">
                <v:path arrowok="t"/>
              </v:shape>
            </v:group>
            <v:group style="position:absolute;left:6024;top:2842;width:146;height:192" coordorigin="6024,2842" coordsize="146,192">
              <v:shape style="position:absolute;left:6024;top:2842;width:146;height:192" coordorigin="6024,2842" coordsize="146,192" path="m6024,2842l6078,2873,6122,2917,6153,2971,6166,3012,6170,3033e" filled="f" stroked="t" strokeweight="2.126pt" strokecolor="#50535C">
                <v:path arrowok="t"/>
              </v:shape>
            </v:group>
            <v:group style="position:absolute;left:5832;top:2703;width:200;height:160" coordorigin="5832,2703" coordsize="200,160">
              <v:shape style="position:absolute;left:5832;top:2703;width:200;height:160" coordorigin="5832,2703" coordsize="200,160" path="m5892,2863l5892,2783,5832,2783,5832,2703,6032,2703,6032,2783,5972,2783,5972,2863e" filled="f" stroked="t" strokeweight="2.126pt" strokecolor="#50535C">
                <v:path arrowok="t"/>
              </v:shape>
            </v:group>
            <v:group style="position:absolute;left:6132;top:2783;width:60;height:60" coordorigin="6132,2783" coordsize="60,60">
              <v:shape style="position:absolute;left:6132;top:2783;width:60;height:60" coordorigin="6132,2783" coordsize="60,60" path="m6132,2843l6192,2783e" filled="f" stroked="t" strokeweight="2.126pt" strokecolor="#50535C">
                <v:path arrowok="t"/>
              </v:shape>
            </v:group>
            <v:group style="position:absolute;left:6163;top:2755;width:57;height:57" coordorigin="6163,2755" coordsize="57,57">
              <v:shape style="position:absolute;left:6163;top:2755;width:57;height:57" coordorigin="6163,2755" coordsize="57,57" path="m6220,2812l6163,2755e" filled="f" stroked="t" strokeweight="2.126pt" strokecolor="#50535C">
                <v:path arrowok="t"/>
              </v:shape>
            </v:group>
            <v:group style="position:absolute;left:5932;top:2903;width:160;height:160" coordorigin="5932,2903" coordsize="160,160">
              <v:shape style="position:absolute;left:5932;top:2903;width:160;height:160" coordorigin="5932,2903" coordsize="160,160" path="m5932,2903l5932,3063,6092,3063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.3307pt;margin-top:50.608063pt;width:34.397102pt;height:10pt;mso-position-horizontal-relative:page;mso-position-vertical-relative:page;z-index:-5546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yo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6.354187pt;margin-top:183.15152pt;width:83.375020pt;height:12pt;mso-position-horizontal-relative:page;mso-position-vertical-relative:page;z-index:-5545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99"/>
                      <w:b/>
                      <w:bCs/>
                      <w:position w:val="1"/>
                    </w:rPr>
                    <w:t>IM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  <w:position w:val="1"/>
                    </w:rPr>
                    <w:t>IN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1.637787pt;margin-top:207.15152pt;width:12.000001pt;height:12pt;mso-position-horizontal-relative:page;mso-position-vertical-relative:page;z-index:-5544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5.367699pt;margin-top:231.15152pt;width:404.535629pt;height:24pt;mso-position-horizontal-relative:page;mso-position-vertical-relative:page;z-index:-5543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1145" w:right="112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3.003113pt;margin-top:387.15152pt;width:158.607022pt;height:12pt;mso-position-horizontal-relative:page;mso-position-vertical-relative:page;z-index:-5542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3.054993pt;margin-top:412.721375pt;width:162.146508pt;height:50pt;mso-position-horizontal-relative:page;mso-position-vertical-relative:page;z-index:-554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ius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one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nob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3.054993pt;margin-top:472.721252pt;width:144.325607pt;height:30pt;mso-position-horizontal-relative:page;mso-position-vertical-relative:page;z-index:-554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5.368401pt;margin-top:519.151550pt;width:53.590018pt;height:12pt;mso-position-horizontal-relative:page;mso-position-vertical-relative:page;z-index:-5539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9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1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3.003113pt;margin-top:532.721375pt;width:104.964805pt;height:10pt;mso-position-horizontal-relative:page;mso-position-vertical-relative:page;z-index:-5538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5.368401pt;margin-top:544.721252pt;width:123.309906pt;height:70.0pt;mso-position-horizontal-relative:page;mso-position-vertical-relative:page;z-index:-5537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ius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one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3.003113pt;margin-top:556.721252pt;width:154.53457pt;height:20pt;mso-position-horizontal-relative:page;mso-position-vertical-relative:page;z-index:-5536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J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k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k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3.003113pt;margin-top:592.721252pt;width:143.263207pt;height:10pt;mso-position-horizontal-relative:page;mso-position-vertical-relative:page;z-index:-553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k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5.368401pt;margin-top:676.721252pt;width:93.728804pt;height:10pt;mso-position-horizontal-relative:page;mso-position-vertical-relative:page;z-index:-5534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8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2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,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3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2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1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31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4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3.054993pt;margin-top:676.721252pt;width:77.020803pt;height:10pt;mso-position-horizontal-relative:page;mso-position-vertical-relative:page;z-index:-5533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2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,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2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1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6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794.939392pt;width:11.116813pt;height:10pt;mso-position-horizontal-relative:page;mso-position-vertical-relative:page;z-index:-5532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16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6.618401pt;margin-top:643.950745pt;width:187.6865pt;height:8.561300pt;mso-position-horizontal-relative:page;mso-position-vertical-relative:page;z-index:-5531" type="#_x0000_t202" filled="f" stroked="f">
            <v:textbox inset="0,0,0,0">
              <w:txbxContent>
                <w:p>
                  <w:pPr>
                    <w:spacing w:before="1" w:after="0" w:line="170" w:lineRule="exact"/>
                    <w:ind w:left="40"/>
                    <w:jc w:val="left"/>
                    <w:rPr>
                      <w:sz w:val="17"/>
                      <w:szCs w:val="17"/>
                    </w:rPr>
                  </w:pPr>
                  <w:rPr/>
                  <w:r>
                    <w:rPr>
                      <w:sz w:val="17"/>
                      <w:szCs w:val="17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6.618401pt;margin-top:652.512024pt;width:187.6865pt;height:6.171pt;mso-position-horizontal-relative:page;mso-position-vertical-relative:page;z-index:-5530" type="#_x0000_t202" filled="f" stroked="f">
            <v:textbox inset="0,0,0,0">
              <w:txbxContent>
                <w:p>
                  <w:pPr>
                    <w:spacing w:before="3" w:after="0" w:line="120" w:lineRule="exact"/>
                    <w:ind w:left="40"/>
                    <w:jc w:val="left"/>
                    <w:rPr>
                      <w:sz w:val="12"/>
                      <w:szCs w:val="12"/>
                    </w:rPr>
                  </w:pPr>
                  <w:rPr/>
                  <w:r>
                    <w:rPr>
                      <w:sz w:val="12"/>
                      <w:szCs w:val="12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3.076996pt;margin-top:135.165909pt;width:8.5pt;height:4pt;mso-position-horizontal-relative:page;mso-position-vertical-relative:page;z-index:-5529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1.576996pt;margin-top:135.165909pt;width:3pt;height:4pt;mso-position-horizontal-relative:page;mso-position-vertical-relative:page;z-index:-5528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3.076996pt;margin-top:139.165909pt;width:3.5pt;height:14pt;mso-position-horizontal-relative:page;mso-position-vertical-relative:page;z-index:-552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6.576996pt;margin-top:139.165909pt;width:8pt;height:14pt;mso-position-horizontal-relative:page;mso-position-vertical-relative:page;z-index:-552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4.003113pt;margin-top:391.250214pt;width:163.976pt;height:12pt;mso-position-horizontal-relative:page;mso-position-vertical-relative:page;z-index:-552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6.368401pt;margin-top:523.250244pt;width:124.341pt;height:12pt;mso-position-horizontal-relative:page;mso-position-vertical-relative:page;z-index:-552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4.003113pt;margin-top:535.375305pt;width:164.027pt;height:12pt;mso-position-horizontal-relative:page;mso-position-vertical-relative:page;z-index:-552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4.003113pt;margin-top:569.375244pt;width:164.027pt;height:12pt;mso-position-horizontal-relative:page;mso-position-vertical-relative:page;z-index:-552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4.003113pt;margin-top:595.375244pt;width:164.027pt;height:12pt;mso-position-horizontal-relative:page;mso-position-vertical-relative:page;z-index:-552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75.897888pt;width:533.571pt;height:12pt;mso-position-horizontal-relative:page;mso-position-vertical-relative:page;z-index:-552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1920" w:h="16840"/>
          <w:pgMar w:top="1560" w:bottom="280" w:left="1420" w:right="168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0pt;margin-top:126.349716pt;width:595.276001pt;height:606.9053pt;mso-position-horizontal-relative:page;mso-position-vertical-relative:page;z-index:-5519" coordorigin="0,2527" coordsize="11906,12138">
            <v:group style="position:absolute;left:7529;top:2537;width:2971;height:4559" coordorigin="7529,2537" coordsize="2971,4559">
              <v:shape style="position:absolute;left:7529;top:2537;width:2971;height:4559" coordorigin="7529,2537" coordsize="2971,4559" path="m10300,2537l7728,2537,7705,2538,7642,2557,7589,2595,7551,2648,7531,2712,7529,6891,7530,6914,7548,6979,7585,7034,7636,7073,7698,7094,10300,7096,10323,7095,10386,7076,10439,7038,10477,6985,10497,6921,10499,2742,10498,2719,10480,2654,10443,2599,10392,2560,10329,2539,10300,2537e" filled="t" fillcolor="#231F20" stroked="f">
                <v:path arrowok="t"/>
                <v:fill/>
              </v:shape>
            </v:group>
            <v:group style="position:absolute;left:8946;top:2706;width:133;height:140" coordorigin="8946,2706" coordsize="133,140">
              <v:shape style="position:absolute;left:8946;top:2706;width:133;height:140" coordorigin="8946,2706" coordsize="133,140" path="m9029,2706l8964,2728,8946,2763,8949,2789,8987,2839,9014,2845,9036,2842,9055,2831,9070,2816,9079,2796,9078,2767,9072,2744,9061,2726,9046,2713,9029,2706e" filled="t" fillcolor="#D3D8D6" stroked="f">
                <v:path arrowok="t"/>
                <v:fill/>
              </v:shape>
            </v:group>
            <v:group style="position:absolute;left:7666;top:2977;width:2696;height:3676" coordorigin="7666,2977" coordsize="2696,3676">
              <v:shape style="position:absolute;left:7666;top:2977;width:2696;height:3676" coordorigin="7666,2977" coordsize="2696,3676" path="m10357,2977l7671,2977,7666,2982,7666,6648,7671,6653,10357,6653,10362,6648,10362,2982,10357,2977e" filled="t" fillcolor="#FDB913" stroked="f">
                <v:path arrowok="t"/>
                <v:fill/>
              </v:shape>
              <v:shape style="position:absolute;left:7666;top:2977;width:2696;height:3676" type="#_x0000_t75">
                <v:imagedata r:id="rId41" o:title=""/>
              </v:shape>
            </v:group>
            <v:group style="position:absolute;left:8897;top:6761;width:234;height:240" coordorigin="8897,6761" coordsize="234,240">
              <v:shape style="position:absolute;left:8897;top:6761;width:234;height:240" coordorigin="8897,6761" coordsize="234,240" path="m8998,6761l8941,6787,8905,6841,8897,6889,8901,6912,8934,6968,8991,6998,9014,7001,9024,7000,9084,6977,9123,6925,9131,6879,9129,6858,9102,6802,9047,6768,8998,6761e" filled="t" fillcolor="#FFFFFF" stroked="f">
                <v:path arrowok="t"/>
                <v:fill/>
              </v:shape>
            </v:group>
            <v:group style="position:absolute;left:8986;top:2741;width:60;height:64" coordorigin="8986,2741" coordsize="60,64">
              <v:shape style="position:absolute;left:8986;top:2741;width:60;height:64" coordorigin="8986,2741" coordsize="60,64" path="m9014,2741l9013,2741,8997,2747,8987,2763,8986,2790,9000,2802,9026,2806,9040,2792,9045,2767,9034,2749,9014,2741e" filled="t" fillcolor="#FFFFFF" stroked="f">
                <v:path arrowok="t"/>
                <v:fill/>
              </v:shape>
            </v:group>
            <v:group style="position:absolute;left:0;top:5570;width:11906;height:9085" coordorigin="0,5570" coordsize="11906,9085">
              <v:shape style="position:absolute;left:0;top:5570;width:11906;height:9085" coordorigin="0,5570" coordsize="11906,9085" path="m0,14655l11906,14655,11906,5570,0,5570,0,14655e" filled="t" fillcolor="#E7E9E7" stroked="f">
                <v:path arrowok="t"/>
                <v:fill/>
              </v:shape>
            </v:group>
            <v:group style="position:absolute;left:6983;top:10445;width:2487;height:2" coordorigin="6983,10445" coordsize="2487,2">
              <v:shape style="position:absolute;left:6983;top:10445;width:2487;height:2" coordorigin="6983,10445" coordsize="2487,0" path="m6983,10445l9470,10445e" filled="f" stroked="t" strokeweight=".5pt" strokecolor="#50535C">
                <v:path arrowok="t"/>
              </v:shape>
            </v:group>
            <v:group style="position:absolute;left:617;top:8765;width:3280;height:2" coordorigin="617,8765" coordsize="3280,2">
              <v:shape style="position:absolute;left:617;top:8765;width:3280;height:2" coordorigin="617,8765" coordsize="3280,0" path="m617,8765l3897,8765e" filled="f" stroked="t" strokeweight=".5pt" strokecolor="#50535C">
                <v:path arrowok="t"/>
              </v:shape>
            </v:group>
            <v:group style="position:absolute;left:617;top:13050;width:6365;height:123" coordorigin="617,13050" coordsize="6365,123">
              <v:shape style="position:absolute;left:617;top:13050;width:6365;height:123" coordorigin="617,13050" coordsize="6365,123" path="m617,13174l6982,13174,6982,13050,617,13050,617,13174xe" filled="t" fillcolor="#50535C" stroked="f">
                <v:path arrowok="t"/>
                <v:fill/>
              </v:shape>
            </v:group>
            <v:group style="position:absolute;left:0;top:13050;width:617;height:123" coordorigin="0,13050" coordsize="617,123">
              <v:shape style="position:absolute;left:0;top:13050;width:617;height:123" coordorigin="0,13050" coordsize="617,123" path="m0,13174l617,13174,617,13050,0,13050,0,13174e" filled="t" fillcolor="#FDB913" stroked="f">
                <v:path arrowok="t"/>
                <v:fill/>
              </v:shape>
            </v:group>
            <v:group style="position:absolute;left:6982;top:13050;width:3397;height:123" coordorigin="6982,13050" coordsize="3397,123">
              <v:shape style="position:absolute;left:6982;top:13050;width:3397;height:123" coordorigin="6982,13050" coordsize="3397,123" path="m10379,13050l6982,13050,6982,13174,10379,13174,10379,13050e" filled="t" fillcolor="#FDB913" stroked="f">
                <v:path arrowok="t"/>
                <v:fill/>
              </v:shape>
            </v:group>
            <v:group style="position:absolute;left:6987;top:12879;width:2;height:295" coordorigin="6987,12879" coordsize="2,295">
              <v:shape style="position:absolute;left:6987;top:12879;width:2;height:295" coordorigin="6987,12879" coordsize="0,295" path="m6987,12879l6987,13174e" filled="f" stroked="t" strokeweight=".5pt" strokecolor="#50535C">
                <v:path arrowok="t"/>
              </v:shape>
            </v:group>
            <v:group style="position:absolute;left:6989;top:12879;width:111;height:104" coordorigin="6989,12879" coordsize="111,104">
              <v:shape style="position:absolute;left:6989;top:12879;width:111;height:104" coordorigin="6989,12879" coordsize="111,104" path="m6989,12879l6989,12983,7100,12931,6989,12879e" filled="t" fillcolor="#50535C" stroked="f">
                <v:path arrowok="t"/>
                <v:fill/>
              </v:shape>
            </v:group>
            <v:group style="position:absolute;left:617;top:12879;width:2;height:295" coordorigin="617,12879" coordsize="2,295">
              <v:shape style="position:absolute;left:617;top:12879;width:2;height:295" coordorigin="617,12879" coordsize="0,295" path="m617,12879l617,13174e" filled="f" stroked="t" strokeweight=".5pt" strokecolor="#50535C">
                <v:path arrowok="t"/>
              </v:shape>
            </v:group>
            <v:group style="position:absolute;left:619;top:12879;width:111;height:104" coordorigin="619,12879" coordsize="111,104">
              <v:shape style="position:absolute;left:619;top:12879;width:111;height:104" coordorigin="619,12879" coordsize="111,104" path="m619,12879l619,12983,730,12931,619,12879e" filled="t" fillcolor="#50535C" stroked="f">
                <v:path arrowok="t"/>
                <v:fill/>
              </v:shape>
            </v:group>
            <v:group style="position:absolute;left:617;top:11648;width:3281;height:2" coordorigin="617,11648" coordsize="3281,2">
              <v:shape style="position:absolute;left:617;top:11648;width:3281;height:2" coordorigin="617,11648" coordsize="3281,0" path="m617,11648l3898,11648e" filled="f" stroked="t" strokeweight=".75pt" strokecolor="#50535C">
                <v:path arrowok="t"/>
                <v:stroke dashstyle="dash"/>
              </v:shape>
            </v:group>
            <v:group style="position:absolute;left:617;top:12328;width:3281;height:2" coordorigin="617,12328" coordsize="3281,2">
              <v:shape style="position:absolute;left:617;top:12328;width:3281;height:2" coordorigin="617,12328" coordsize="3281,0" path="m617,12328l3898,12328e" filled="f" stroked="t" strokeweight=".75pt" strokecolor="#50535C">
                <v:path arrowok="t"/>
                <v:stroke dashstyle="dash"/>
              </v:shape>
            </v:group>
            <v:group style="position:absolute;left:7021;top:9161;width:694;height:593" coordorigin="7021,9161" coordsize="694,593">
              <v:shape style="position:absolute;left:7021;top:9161;width:694;height:593" coordorigin="7021,9161" coordsize="694,593" path="m7715,9398l7715,9754,7021,9754,7021,9161,7368,9161e" filled="f" stroked="t" strokeweight="2.126pt" strokecolor="#50535C">
                <v:path arrowok="t"/>
              </v:shape>
            </v:group>
            <v:group style="position:absolute;left:7302;top:9161;width:344;height:352" coordorigin="7302,9161" coordsize="344,352">
              <v:shape style="position:absolute;left:7302;top:9161;width:344;height:352" coordorigin="7302,9161" coordsize="344,352" path="m7548,9161l7302,9413,7368,9446,7401,9513,7646,9262e" filled="f" stroked="t" strokeweight="2.126pt" strokecolor="#50535C">
                <v:path arrowok="t"/>
              </v:shape>
            </v:group>
            <v:group style="position:absolute;left:7601;top:9092;width:114;height:120" coordorigin="7601,9092" coordsize="114,120">
              <v:shape style="position:absolute;left:7601;top:9092;width:114;height:120" coordorigin="7601,9092" coordsize="114,120" path="m7695,9211l7707,9195,7714,9177,7715,9158,7712,9140,7704,9122,7686,9106,7668,9096,7650,9092,7632,9092,7616,9097,7601,9107,7695,9211xe" filled="f" stroked="t" strokeweight="2.126pt" strokecolor="#50535C">
                <v:path arrowok="t"/>
              </v:shape>
            </v:group>
            <v:group style="position:absolute;left:7201;top:9466;width:147;height:151" coordorigin="7201,9466" coordsize="147,151">
              <v:shape style="position:absolute;left:7201;top:9466;width:147;height:151" coordorigin="7201,9466" coordsize="147,151" path="m7348,9567l7201,9617,7250,9466e" filled="f" stroked="t" strokeweight="2.126pt" strokecolor="#50535C">
                <v:path arrowok="t"/>
              </v:shape>
            </v:group>
            <v:group style="position:absolute;left:868;top:7673;width:172;height:171" coordorigin="868,7673" coordsize="172,171">
              <v:shape style="position:absolute;left:868;top:7673;width:172;height:171" coordorigin="868,7673" coordsize="172,171" path="m1040,7759l1015,7819,956,7844,933,7841,881,7804,868,7762,871,7738,908,7686,950,7673,974,7676,1027,7713,1040,7759xe" filled="f" stroked="t" strokeweight="2.126pt" strokecolor="#50535C">
                <v:path arrowok="t"/>
              </v:shape>
            </v:group>
            <v:group style="position:absolute;left:644;top:7438;width:622;height:642" coordorigin="644,7438" coordsize="622,642">
              <v:shape style="position:absolute;left:644;top:7438;width:622;height:642" coordorigin="644,7438" coordsize="622,642" path="m887,7502l883,7533,863,7539,845,7547,827,7557,810,7568,696,7552,644,7642,716,7714,713,7734,712,7754,713,7776,715,7795,653,7873,705,7963,796,7939,812,7951,829,7962,847,7971,865,7979,907,8080,1010,8080,1038,7977,1056,7968,1074,7958,1090,7947,1201,7965,1253,7876,1181,7803,1184,7784,1185,7764,1185,7748,1184,7737,1183,7725,1265,7644,1214,7555,1106,7583,1090,7571,1074,7559,1057,7549,1012,7438,887,7438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31.621704pt;margin-top:49.015614pt;width:11.622pt;height:11.622pt;mso-position-horizontal-relative:page;mso-position-vertical-relative:page;z-index:-5518" coordorigin="6632,980" coordsize="232,232">
            <v:group style="position:absolute;left:6642;top:1033;width:213;height:170" coordorigin="6642,1033" coordsize="213,170">
              <v:shape style="position:absolute;left:6642;top:1033;width:213;height:170" coordorigin="6642,1033" coordsize="213,170" path="m6855,1033l6855,1203,6642,1203,6642,1033e" filled="f" stroked="t" strokeweight=".992pt" strokecolor="#50535C">
                <v:path arrowok="t"/>
              </v:shape>
            </v:group>
            <v:group style="position:absolute;left:6664;top:1097;width:43;height:71" coordorigin="6664,1097" coordsize="43,71">
              <v:shape style="position:absolute;left:6664;top:1097;width:43;height:71" coordorigin="6664,1097" coordsize="43,71" path="m6664,1167l6706,1097e" filled="f" stroked="t" strokeweight=".992pt" strokecolor="#50535C">
                <v:path arrowok="t"/>
              </v:shape>
            </v:group>
            <v:group style="position:absolute;left:6664;top:1075;width:170;height:43" coordorigin="6664,1075" coordsize="170,43">
              <v:shape style="position:absolute;left:6664;top:1075;width:170;height:43" coordorigin="6664,1075" coordsize="170,43" path="m6834,1075l6749,1118,6664,1075e" filled="f" stroked="t" strokeweight=".992pt" strokecolor="#50535C">
                <v:path arrowok="t"/>
              </v:shape>
            </v:group>
            <v:group style="position:absolute;left:6791;top:1097;width:43;height:71" coordorigin="6791,1097" coordsize="43,71">
              <v:shape style="position:absolute;left:6791;top:1097;width:43;height:71" coordorigin="6791,1097" coordsize="43,71" path="m6834,1167l6791,1097e" filled="f" stroked="t" strokeweight=".992pt" strokecolor="#50535C">
                <v:path arrowok="t"/>
              </v:shape>
            </v:group>
            <v:group style="position:absolute;left:6671;top:990;width:156;height:71" coordorigin="6671,990" coordsize="156,71">
              <v:shape style="position:absolute;left:6671;top:990;width:156;height:71" coordorigin="6671,990" coordsize="156,71" path="m6827,1061l6827,990,6671,990,6671,1061e" filled="f" stroked="t" strokeweight=".992pt" strokecolor="#50535C">
                <v:path arrowok="t"/>
              </v:shape>
            </v:group>
            <v:group style="position:absolute;left:6692;top:1019;width:50;height:2" coordorigin="6692,1019" coordsize="50,2">
              <v:shape style="position:absolute;left:6692;top:1019;width:50;height:2" coordorigin="6692,1019" coordsize="50,0" path="m6692,1019l6742,1019e" filled="f" stroked="t" strokeweight=".992pt" strokecolor="#50535C">
                <v:path arrowok="t"/>
              </v:shape>
            </v:group>
            <v:group style="position:absolute;left:6692;top:1047;width:99;height:2" coordorigin="6692,1047" coordsize="99,2">
              <v:shape style="position:absolute;left:6692;top:1047;width:99;height:2" coordorigin="6692,1047" coordsize="99,0" path="m6692,1047l6791,1047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73.353302pt;margin-top:47.606983pt;width:9.651pt;height:14.438914pt;mso-position-horizontal-relative:page;mso-position-vertical-relative:page;z-index:-5517" coordorigin="9467,952" coordsize="193,289">
            <v:group style="position:absolute;left:9478;top:962;width:173;height:90" coordorigin="9478,962" coordsize="173,90">
              <v:shape style="position:absolute;left:9478;top:962;width:173;height:90" coordorigin="9478,962" coordsize="173,90" path="m9650,1052l9627,990,9569,962,9545,965,9524,973,9506,985,9492,1001,9482,1020,9478,1042e" filled="f" stroked="t" strokeweight=".992pt" strokecolor="#50535C">
                <v:path arrowok="t"/>
              </v:shape>
            </v:group>
            <v:group style="position:absolute;left:9477;top:1070;width:173;height:161" coordorigin="9477,1070" coordsize="173,161">
              <v:shape style="position:absolute;left:9477;top:1070;width:173;height:161" coordorigin="9477,1070" coordsize="173,161" path="m9477,1070l9477,1141,9480,1164,9517,1217,9558,1231,9582,1228,9635,1192,9650,1151,9650,1070e" filled="f" stroked="t" strokeweight=".992pt" strokecolor="#50535C">
                <v:path arrowok="t"/>
              </v:shape>
            </v:group>
            <v:group style="position:absolute;left:9564;top:1007;width:2;height:72" coordorigin="9564,1007" coordsize="2,72">
              <v:shape style="position:absolute;left:9564;top:1007;width:2;height:72" coordorigin="9564,1007" coordsize="0,72" path="m9564,1079l9564,1007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26.650085pt;margin-top:48.819515pt;width:11.704509pt;height:11.906895pt;mso-position-horizontal-relative:page;mso-position-vertical-relative:page;z-index:-5516" coordorigin="4533,976" coordsize="234,238">
            <v:group style="position:absolute;left:4543;top:1014;width:192;height:190" coordorigin="4543,1014" coordsize="192,190">
              <v:shape style="position:absolute;left:4543;top:1014;width:192;height:190" coordorigin="4543,1014" coordsize="192,190" path="m4735,1188l4721,1197,4705,1202,4688,1205,4670,1204,4597,1169,4557,1113,4543,1059,4544,1043,4549,1028,4556,1014e" filled="f" stroked="t" strokeweight=".992pt" strokecolor="#50535C">
                <v:path arrowok="t"/>
              </v:shape>
            </v:group>
            <v:group style="position:absolute;left:4572;top:986;width:185;height:186" coordorigin="4572,986" coordsize="185,186">
              <v:shape style="position:absolute;left:4572;top:986;width:185;height:186" coordorigin="4572,986" coordsize="185,186" path="m4572,986l4631,1046,4617,1061,4606,1077,4644,1139,4661,1139,4676,1133,4698,1113,4757,1172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.852301pt;margin-top:786.897888pt;width:533.571pt;height:.1pt;mso-position-horizontal-relative:page;mso-position-vertical-relative:page;z-index:-5515" coordorigin="617,15738" coordsize="10671,2">
            <v:shape style="position:absolute;left:617;top:15738;width:10671;height:2" coordorigin="617,15738" coordsize="10671,0" path="m617,15738l11288,15738e" filled="f" stroked="t" strokeweight=".992pt" strokecolor="#96969C">
              <v:path arrowok="t"/>
            </v:shape>
          </v:group>
          <w10:wrap type="none"/>
        </w:pict>
      </w:r>
      <w:r>
        <w:rPr/>
        <w:pict>
          <v:group style="position:absolute;margin-left:30.300301pt;margin-top:87.374313pt;width:533.8318pt;height:8.9819pt;mso-position-horizontal-relative:page;mso-position-vertical-relative:page;z-index:-5514" coordorigin="606,1747" coordsize="10677,180">
            <v:group style="position:absolute;left:616;top:1763;width:84;height:81" coordorigin="616,1763" coordsize="84,81">
              <v:shape style="position:absolute;left:616;top:1763;width:84;height:81" coordorigin="616,1763" coordsize="84,81" path="m648,1763l619,1788,619,1801,619,1807,616,1819,618,1825,617,1834,620,1837,624,1843,673,1806,682,1793,694,1783,697,1777,700,1771,697,1765,684,1765,668,1763,648,1763e" filled="t" fillcolor="#50535C" stroked="f">
                <v:path arrowok="t"/>
                <v:fill/>
              </v:shape>
              <v:shape style="position:absolute;left:616;top:1763;width:84;height:81" coordorigin="616,1763" coordsize="84,81" path="m696,1763l686,1765,684,1765,697,1765,696,1763e" filled="t" fillcolor="#50535C" stroked="f">
                <v:path arrowok="t"/>
                <v:fill/>
              </v:shape>
            </v:group>
            <v:group style="position:absolute;left:761;top:1767;width:206;height:144" coordorigin="761,1767" coordsize="206,144">
              <v:shape style="position:absolute;left:761;top:1767;width:206;height:144" coordorigin="761,1767" coordsize="206,144" path="m894,1767l890,1769,884,1772,876,1783,871,1788,842,1817,829,1832,822,1842,815,1851,802,1859,801,1861,796,1867,792,1870,781,1882,773,1890,761,1904,763,1909,774,1911,780,1911,795,1909,803,1907,819,1904,827,1904,857,1904,861,1899,865,1894,871,1886,882,1873,898,1855,912,1841,955,1790,959,1786,968,1777,966,1772,910,1772,902,1771,900,1769,896,1767,895,1767,894,1767e" filled="t" fillcolor="#50535C" stroked="f">
                <v:path arrowok="t"/>
                <v:fill/>
              </v:shape>
              <v:shape style="position:absolute;left:761;top:1767;width:206;height:144" coordorigin="761,1767" coordsize="206,144" path="m857,1904l827,1904,840,1909,846,1909,854,1906,856,1905,857,1904e" filled="t" fillcolor="#50535C" stroked="f">
                <v:path arrowok="t"/>
                <v:fill/>
              </v:shape>
              <v:shape style="position:absolute;left:761;top:1767;width:206;height:144" coordorigin="761,1767" coordsize="206,144" path="m951,1768l943,1770,940,1770,925,1771,915,1772,910,1772,966,1772,966,1772,955,1768,951,1768e" filled="t" fillcolor="#50535C" stroked="f">
                <v:path arrowok="t"/>
                <v:fill/>
              </v:shape>
              <v:shape style="position:absolute;left:761;top:1767;width:206;height:144" coordorigin="761,1767" coordsize="206,144" path="m896,1767l895,1767,896,1767e" filled="t" fillcolor="#50535C" stroked="f">
                <v:path arrowok="t"/>
                <v:fill/>
              </v:shape>
            </v:group>
            <v:group style="position:absolute;left:911;top:1764;width:203;height:153" coordorigin="911,1764" coordsize="203,153">
              <v:shape style="position:absolute;left:911;top:1764;width:203;height:153" coordorigin="911,1764" coordsize="203,153" path="m1045,1765l1041,1766,1033,1774,1018,1788,987,1817,986,1818,954,1855,939,1871,927,1887,914,1902,911,1904,911,1907,914,1915,918,1917,925,1915,927,1915,929,1914,949,1912,969,1910,971,1910,987,1910,991,1904,994,1901,1002,1892,1009,1885,1021,1872,1027,1864,1035,1857,1048,1844,1062,1828,1074,1812,1087,1797,1093,1790,1100,1785,1114,1775,1112,1768,1108,1766,1086,1766,1085,1766,1068,1766,1062,1766,1056,1766,1045,1765e" filled="t" fillcolor="#50535C" stroked="f">
                <v:path arrowok="t"/>
                <v:fill/>
              </v:shape>
              <v:shape style="position:absolute;left:911;top:1764;width:203;height:153" coordorigin="911,1764" coordsize="203,153" path="m987,1910l971,1910,974,1911,984,1914,985,1913,987,1910e" filled="t" fillcolor="#50535C" stroked="f">
                <v:path arrowok="t"/>
                <v:fill/>
              </v:shape>
              <v:shape style="position:absolute;left:911;top:1764;width:203;height:153" coordorigin="911,1764" coordsize="203,153" path="m1100,1764l1092,1766,1086,1766,1108,1766,1103,1764,1100,1764e" filled="t" fillcolor="#50535C" stroked="f">
                <v:path arrowok="t"/>
                <v:fill/>
              </v:shape>
              <v:shape style="position:absolute;left:911;top:1764;width:203;height:153" coordorigin="911,1764" coordsize="203,153" path="m1076,1766l1072,1766,1068,1766,1068,1766,1085,1766,1076,1766e" filled="t" fillcolor="#50535C" stroked="f">
                <v:path arrowok="t"/>
                <v:fill/>
              </v:shape>
            </v:group>
            <v:group style="position:absolute;left:1626;top:1761;width:208;height:154" coordorigin="1626,1761" coordsize="208,154">
              <v:shape style="position:absolute;left:1626;top:1761;width:208;height:154" coordorigin="1626,1761" coordsize="208,154" path="m1763,1761l1760,1764,1758,1766,1750,1775,1739,1787,1725,1801,1706,1819,1678,1847,1672,1853,1667,1859,1653,1873,1639,1888,1626,1903,1626,1905,1630,1914,1633,1916,1643,1910,1645,1909,1654,1908,1661,1908,1679,1906,1715,1906,1720,1901,1723,1898,1732,1888,1772,1843,1785,1828,1799,1813,1812,1798,1827,1784,1834,1779,1833,1775,1828,1769,1773,1769,1770,1768,1766,1764,1765,1763,1763,1761e" filled="t" fillcolor="#50535C" stroked="f">
                <v:path arrowok="t"/>
                <v:fill/>
              </v:shape>
              <v:shape style="position:absolute;left:1626;top:1761;width:208;height:154" coordorigin="1626,1761" coordsize="208,154" path="m1715,1906l1679,1906,1691,1907,1708,1909,1713,1908,1715,1906e" filled="t" fillcolor="#50535C" stroked="f">
                <v:path arrowok="t"/>
                <v:fill/>
              </v:shape>
              <v:shape style="position:absolute;left:1626;top:1761;width:208;height:154" coordorigin="1626,1761" coordsize="208,154" path="m1661,1908l1654,1908,1660,1908,1661,1908e" filled="t" fillcolor="#50535C" stroked="f">
                <v:path arrowok="t"/>
                <v:fill/>
              </v:shape>
              <v:shape style="position:absolute;left:1626;top:1761;width:208;height:154" coordorigin="1626,1761" coordsize="208,154" path="m1802,1765l1789,1767,1783,1768,1773,1769,1828,1769,1827,1769,1807,1769,1802,1765e" filled="t" fillcolor="#50535C" stroked="f">
                <v:path arrowok="t"/>
                <v:fill/>
              </v:shape>
              <v:shape style="position:absolute;left:1626;top:1761;width:208;height:154" coordorigin="1626,1761" coordsize="208,154" path="m1817,1766l1807,1769,1827,1769,1825,1766,1821,1766,1817,1766e" filled="t" fillcolor="#50535C" stroked="f">
                <v:path arrowok="t"/>
                <v:fill/>
              </v:shape>
              <v:shape style="position:absolute;left:1626;top:1761;width:208;height:154" coordorigin="1626,1761" coordsize="208,154" path="m1825,1766l1821,1766,1825,1766e" filled="t" fillcolor="#50535C" stroked="f">
                <v:path arrowok="t"/>
                <v:fill/>
              </v:shape>
            </v:group>
            <v:group style="position:absolute;left:2053;top:1759;width:210;height:152" coordorigin="2053,1759" coordsize="210,152">
              <v:shape style="position:absolute;left:2053;top:1759;width:210;height:152" coordorigin="2053,1759" coordsize="210,152" path="m2192,1759l2189,1761,2167,1783,2149,1801,2137,1815,2123,1830,2107,1846,2093,1860,2078,1874,2064,1888,2061,1890,2058,1893,2053,1898,2053,1900,2057,1908,2061,1911,2071,1908,2097,1908,2102,1906,2108,1906,2130,1906,2130,1906,2140,1895,2154,1881,2169,1868,2171,1866,2172,1864,2182,1854,2190,1844,2200,1835,2214,1821,2259,1778,2261,1775,2262,1773,2260,1766,2207,1766,2201,1765,2192,1759e" filled="t" fillcolor="#50535C" stroked="f">
                <v:path arrowok="t"/>
                <v:fill/>
              </v:shape>
              <v:shape style="position:absolute;left:2053;top:1759;width:210;height:152" coordorigin="2053,1759" coordsize="210,152" path="m2097,1908l2071,1908,2076,1909,2086,1910,2092,1910,2097,1908e" filled="t" fillcolor="#50535C" stroked="f">
                <v:path arrowok="t"/>
                <v:fill/>
              </v:shape>
              <v:shape style="position:absolute;left:2053;top:1759;width:210;height:152" coordorigin="2053,1759" coordsize="210,152" path="m2130,1906l2108,1906,2117,1906,2121,1908,2125,1910,2128,1908,2130,1906e" filled="t" fillcolor="#50535C" stroked="f">
                <v:path arrowok="t"/>
                <v:fill/>
              </v:shape>
              <v:shape style="position:absolute;left:2053;top:1759;width:210;height:152" coordorigin="2053,1759" coordsize="210,152" path="m2215,1763l2213,1764,2207,1766,2260,1766,2260,1766,2227,1766,2215,1763e" filled="t" fillcolor="#50535C" stroked="f">
                <v:path arrowok="t"/>
                <v:fill/>
              </v:shape>
              <v:shape style="position:absolute;left:2053;top:1759;width:210;height:152" coordorigin="2053,1759" coordsize="210,152" path="m2258,1761l2237,1762,2227,1766,2260,1766,2259,1762,2258,1761e" filled="t" fillcolor="#50535C" stroked="f">
                <v:path arrowok="t"/>
                <v:fill/>
              </v:shape>
            </v:group>
            <v:group style="position:absolute;left:2199;top:1758;width:211;height:150" coordorigin="2199,1758" coordsize="211,150">
              <v:shape style="position:absolute;left:2199;top:1758;width:211;height:150" coordorigin="2199,1758" coordsize="211,150" path="m2339,1758l2330,1767,2322,1775,2307,1792,2265,1832,2251,1846,2244,1854,2236,1861,2225,1869,2223,1871,2212,1881,2206,1888,2204,1890,2199,1897,2199,1901,2204,1906,2208,1907,2215,1904,2218,1903,2263,1902,2279,1902,2292,1889,2322,1859,2324,1857,2329,1854,2341,1843,2355,1829,2387,1796,2401,1782,2407,1777,2410,1772,2404,1764,2363,1764,2356,1764,2349,1764,2339,1758e" filled="t" fillcolor="#50535C" stroked="f">
                <v:path arrowok="t"/>
                <v:fill/>
              </v:shape>
              <v:shape style="position:absolute;left:2199;top:1758;width:211;height:150" coordorigin="2199,1758" coordsize="211,150" path="m2279,1902l2263,1902,2264,1902,2273,1906,2278,1903,2279,1902e" filled="t" fillcolor="#50535C" stroked="f">
                <v:path arrowok="t"/>
                <v:fill/>
              </v:shape>
              <v:shape style="position:absolute;left:2199;top:1758;width:211;height:150" coordorigin="2199,1758" coordsize="211,150" path="m2391,1760l2380,1763,2363,1764,2404,1764,2397,1761,2391,1760e" filled="t" fillcolor="#50535C" stroked="f">
                <v:path arrowok="t"/>
                <v:fill/>
              </v:shape>
            </v:group>
            <v:group style="position:absolute;left:1913;top:1761;width:200;height:151" coordorigin="1913,1761" coordsize="200,151">
              <v:shape style="position:absolute;left:1913;top:1761;width:200;height:151" coordorigin="1913,1761" coordsize="200,151" path="m1965,1910l1945,1910,1955,1912,1960,1912,1965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1944,1910l1930,1910,1939,1910,1944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2051,1761l2044,1763,2040,1766,2032,1777,2027,1782,2021,1789,1994,1815,1981,1829,1967,1845,1952,1862,1938,1876,1924,1890,1922,1892,1919,1894,1913,1902,1916,1908,1916,1908,1926,1910,1930,1910,1944,1910,1945,1910,1965,1910,1971,1908,1977,1907,1991,1907,1992,1906,1995,1905,1997,1894,2013,1879,2058,1834,2091,1796,2098,1789,2108,1782,2109,1780,2115,1773,2114,1767,2060,1767,2058,1767,2056,1767,2051,1761e" filled="t" fillcolor="#50535C" stroked="f">
                <v:path arrowok="t"/>
                <v:fill/>
              </v:shape>
              <v:shape style="position:absolute;left:1913;top:1761;width:200;height:151" coordorigin="1913,1761" coordsize="200,151" path="m1991,1907l1977,1907,1986,1908,1989,1908,1991,1907e" filled="t" fillcolor="#50535C" stroked="f">
                <v:path arrowok="t"/>
                <v:fill/>
              </v:shape>
              <v:shape style="position:absolute;left:1913;top:1761;width:200;height:151" coordorigin="1913,1761" coordsize="200,151" path="m2099,1761l2072,1764,2060,1767,2114,1767,2112,1762,2099,1761e" filled="t" fillcolor="#50535C" stroked="f">
                <v:path arrowok="t"/>
                <v:fill/>
              </v:shape>
            </v:group>
            <v:group style="position:absolute;left:2346;top:1760;width:204;height:146" coordorigin="2346,1760" coordsize="204,146">
              <v:shape style="position:absolute;left:2346;top:1760;width:204;height:146" coordorigin="2346,1760" coordsize="204,146" path="m2482,1760l2480,1761,2476,1765,2447,1794,2433,1808,2417,1825,2402,1839,2388,1853,2379,1862,2370,1872,2356,1883,2353,1887,2346,1893,2346,1897,2351,1904,2354,1906,2364,1905,2372,1905,2387,1901,2406,1901,2410,1900,2411,1900,2424,1900,2426,1899,2431,1892,2432,1891,2440,1884,2448,1877,2458,1866,2483,1839,2500,1821,2514,1807,2529,1794,2545,1781,2550,1778,2550,1771,2543,1765,2542,1764,2491,1764,2482,1760e" filled="t" fillcolor="#50535C" stroked="f">
                <v:path arrowok="t"/>
                <v:fill/>
              </v:shape>
              <v:shape style="position:absolute;left:2346;top:1760;width:204;height:146" coordorigin="2346,1760" coordsize="204,146" path="m2372,1905l2364,1905,2370,1905,2372,1905e" filled="t" fillcolor="#50535C" stroked="f">
                <v:path arrowok="t"/>
                <v:fill/>
              </v:shape>
              <v:shape style="position:absolute;left:2346;top:1760;width:204;height:146" coordorigin="2346,1760" coordsize="204,146" path="m2406,1901l2387,1901,2399,1904,2406,1901e" filled="t" fillcolor="#50535C" stroked="f">
                <v:path arrowok="t"/>
                <v:fill/>
              </v:shape>
              <v:shape style="position:absolute;left:2346;top:1760;width:204;height:146" coordorigin="2346,1760" coordsize="204,146" path="m2424,1900l2411,1900,2420,1903,2424,1900e" filled="t" fillcolor="#50535C" stroked="f">
                <v:path arrowok="t"/>
                <v:fill/>
              </v:shape>
              <v:shape style="position:absolute;left:2346;top:1760;width:204;height:146" coordorigin="2346,1760" coordsize="204,146" path="m2539,1762l2527,1762,2516,1763,2498,1763,2491,1764,2542,1764,2541,1763,2541,1763,2516,1763,2541,1763,2539,1762e" filled="t" fillcolor="#50535C" stroked="f">
                <v:path arrowok="t"/>
                <v:fill/>
              </v:shape>
            </v:group>
            <v:group style="position:absolute;left:1771;top:1761;width:202;height:151" coordorigin="1771,1761" coordsize="202,151">
              <v:shape style="position:absolute;left:1771;top:1761;width:202;height:151" coordorigin="1771,1761" coordsize="202,151" path="m1906,1761l1906,1761,1896,1769,1894,1772,1889,1777,1836,1835,1824,1847,1805,1867,1774,1896,1773,1899,1771,1904,1772,1907,1779,1909,1782,1912,1786,1908,1788,1906,1790,1905,1831,1902,1838,1902,1843,1902,1855,1901,1858,1899,1865,1888,1870,1883,1897,1854,1911,1840,1926,1823,1940,1809,1954,1795,1970,1782,1971,1781,1972,1780,1973,1776,1974,1774,1973,1769,1923,1769,1918,1769,1906,1761e" filled="t" fillcolor="#50535C" stroked="f">
                <v:path arrowok="t"/>
                <v:fill/>
              </v:shape>
              <v:shape style="position:absolute;left:1771;top:1761;width:202;height:151" coordorigin="1771,1761" coordsize="202,151" path="m1838,1902l1831,1902,1831,1902,1838,1902e" filled="t" fillcolor="#50535C" stroked="f">
                <v:path arrowok="t"/>
                <v:fill/>
              </v:shape>
              <v:shape style="position:absolute;left:1771;top:1761;width:202;height:151" coordorigin="1771,1761" coordsize="202,151" path="m1967,1763l1949,1766,1939,1768,1923,1769,1973,1769,1972,1766,1967,1763e" filled="t" fillcolor="#50535C" stroked="f">
                <v:path arrowok="t"/>
                <v:fill/>
              </v:shape>
            </v:group>
            <v:group style="position:absolute;left:1200;top:1760;width:200;height:149" coordorigin="1200,1760" coordsize="200,149">
              <v:shape style="position:absolute;left:1200;top:1760;width:200;height:149" coordorigin="1200,1760" coordsize="200,149" path="m1329,1762l1326,1763,1322,1767,1321,1769,1276,1817,1264,1830,1247,1848,1212,1884,1205,1890,1200,1900,1207,1908,1216,1909,1235,1903,1245,1900,1283,1900,1286,1892,1288,1890,1336,1842,1365,1809,1379,1794,1393,1780,1399,1775,1399,1770,1395,1766,1343,1766,1329,1762e" filled="t" fillcolor="#50535C" stroked="f">
                <v:path arrowok="t"/>
                <v:fill/>
              </v:shape>
              <v:shape style="position:absolute;left:1200;top:1760;width:200;height:149" coordorigin="1200,1760" coordsize="200,149" path="m1279,1902l1265,1902,1276,1902,1279,1902e" filled="t" fillcolor="#50535C" stroked="f">
                <v:path arrowok="t"/>
                <v:fill/>
              </v:shape>
              <v:shape style="position:absolute;left:1200;top:1760;width:200;height:149" coordorigin="1200,1760" coordsize="200,149" path="m1283,1900l1245,1900,1260,1902,1279,1902,1282,1901,1283,1900e" filled="t" fillcolor="#50535C" stroked="f">
                <v:path arrowok="t"/>
                <v:fill/>
              </v:shape>
              <v:shape style="position:absolute;left:1200;top:1760;width:200;height:149" coordorigin="1200,1760" coordsize="200,149" path="m1386,1760l1368,1762,1343,1766,1395,1766,1390,1762,1386,1760e" filled="t" fillcolor="#50535C" stroked="f">
                <v:path arrowok="t"/>
                <v:fill/>
              </v:shape>
            </v:group>
            <v:group style="position:absolute;left:1345;top:1762;width:198;height:147" coordorigin="1345,1762" coordsize="198,147">
              <v:shape style="position:absolute;left:1345;top:1762;width:198;height:147" coordorigin="1345,1762" coordsize="198,147" path="m1475,1762l1474,1763,1464,1773,1446,1792,1432,1807,1418,1821,1409,1829,1400,1837,1389,1850,1387,1854,1377,1864,1349,1895,1347,1897,1345,1901,1345,1903,1348,1908,1355,1910,1360,1907,1362,1906,1370,1904,1393,1901,1422,1901,1422,1901,1427,1896,1452,1871,1470,1854,1482,1840,1512,1808,1525,1793,1539,1779,1543,1776,1543,1769,1537,1766,1495,1766,1485,1766,1475,1762e" filled="t" fillcolor="#50535C" stroked="f">
                <v:path arrowok="t"/>
                <v:fill/>
              </v:shape>
              <v:shape style="position:absolute;left:1345;top:1762;width:198;height:147" coordorigin="1345,1762" coordsize="198,147" path="m1422,1901l1393,1901,1412,1901,1418,1903,1422,1901e" filled="t" fillcolor="#50535C" stroked="f">
                <v:path arrowok="t"/>
                <v:fill/>
              </v:shape>
              <v:shape style="position:absolute;left:1345;top:1762;width:198;height:147" coordorigin="1345,1762" coordsize="198,147" path="m1513,1764l1495,1766,1537,1766,1535,1765,1533,1764,1520,1764,1513,1764e" filled="t" fillcolor="#50535C" stroked="f">
                <v:path arrowok="t"/>
                <v:fill/>
              </v:shape>
              <v:shape style="position:absolute;left:1345;top:1762;width:198;height:147" coordorigin="1345,1762" coordsize="198,147" path="m1531,1763l1520,1764,1533,1764,1531,1763e" filled="t" fillcolor="#50535C" stroked="f">
                <v:path arrowok="t"/>
                <v:fill/>
              </v:shape>
            </v:group>
            <v:group style="position:absolute;left:1491;top:1763;width:199;height:149" coordorigin="1491,1763" coordsize="199,149">
              <v:shape style="position:absolute;left:1491;top:1763;width:199;height:149" coordorigin="1491,1763" coordsize="199,149" path="m1619,1763l1615,1767,1611,1770,1589,1793,1545,1840,1530,1857,1500,1890,1497,1893,1491,1899,1491,1904,1495,1910,1503,1912,1510,1906,1526,1904,1533,1903,1544,1902,1561,1902,1570,1901,1571,1901,1576,1894,1580,1888,1590,1876,1618,1847,1624,1841,1629,1835,1642,1821,1649,1814,1666,1797,1674,1787,1685,1779,1687,1778,1688,1776,1690,1774,1688,1769,1687,1768,1638,1768,1629,1768,1619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571,1901e" filled="t" fillcolor="#50535C" stroked="f">
                <v:path arrowok="t"/>
                <v:fill/>
              </v:shape>
              <v:shape style="position:absolute;left:1491;top:1763;width:199;height:149" coordorigin="1491,1763" coordsize="199,149" path="m1651,1765l1638,1768,1687,1768,1686,1767,1669,1767,1664,1766,1655,1766,1651,1765e" filled="t" fillcolor="#50535C" stroked="f">
                <v:path arrowok="t"/>
                <v:fill/>
              </v:shape>
              <v:shape style="position:absolute;left:1491;top:1763;width:199;height:149" coordorigin="1491,1763" coordsize="199,149" path="m1675,1763l1669,1767,1686,1767,1684,1765,1678,1763,1675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664,1766l1655,1766,1664,1766,1664,1766e" filled="t" fillcolor="#50535C" stroked="f">
                <v:path arrowok="t"/>
                <v:fill/>
              </v:shape>
            </v:group>
            <v:group style="position:absolute;left:2488;top:1763;width:194;height:144" coordorigin="2488,1763" coordsize="194,144">
              <v:shape style="position:absolute;left:2488;top:1763;width:194;height:144" coordorigin="2488,1763" coordsize="194,144" path="m2561,1904l2546,1904,2557,1907,2559,1905,2561,1904e" filled="t" fillcolor="#50535C" stroked="f">
                <v:path arrowok="t"/>
                <v:fill/>
              </v:shape>
              <v:shape style="position:absolute;left:2488;top:1763;width:194;height:144" coordorigin="2488,1763" coordsize="194,144" path="m2534,1905l2507,1905,2511,1906,2517,1906,2521,1907,2534,1905e" filled="t" fillcolor="#50535C" stroked="f">
                <v:path arrowok="t"/>
                <v:fill/>
              </v:shape>
              <v:shape style="position:absolute;left:2488;top:1763;width:194;height:144" coordorigin="2488,1763" coordsize="194,144" path="m2618,1763l2615,1765,2606,1774,2600,1780,2548,1836,2501,1882,2490,1892,2489,1894,2488,1895,2491,1902,2496,1906,2507,1905,2534,1905,2546,1904,2561,1904,2569,1895,2617,1846,2626,1836,2639,1821,2653,1807,2668,1794,2683,1781,2683,1768,2682,1767,2652,1767,2647,1766,2629,1766,2626,1766,2618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64,1763l2652,1767,2682,1767,2680,1764,2667,1764,2664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42,1765l2629,1766,2647,1766,2642,1765e" filled="t" fillcolor="#50535C" stroked="f">
                <v:path arrowok="t"/>
                <v:fill/>
              </v:shape>
            </v:group>
            <v:group style="position:absolute;left:1053;top:1764;width:190;height:146" coordorigin="1053,1764" coordsize="190,146">
              <v:shape style="position:absolute;left:1053;top:1764;width:190;height:146" coordorigin="1053,1764" coordsize="190,146" path="m1179,1767l1176,1769,1074,1876,1066,1884,1058,1893,1057,1893,1053,1899,1055,1905,1064,1909,1067,1910,1082,1908,1092,1907,1109,1904,1115,1903,1132,1903,1137,1897,1140,1891,1149,1883,1161,1869,1176,1852,1188,1841,1205,1821,1217,1806,1243,1774,1241,1772,1241,1771,1195,1771,1179,1767e" filled="t" fillcolor="#50535C" stroked="f">
                <v:path arrowok="t"/>
                <v:fill/>
              </v:shape>
              <v:shape style="position:absolute;left:1053;top:1764;width:190;height:146" coordorigin="1053,1764" coordsize="190,146" path="m1132,1903l1115,1903,1126,1908,1130,1907,1132,1903e" filled="t" fillcolor="#50535C" stroked="f">
                <v:path arrowok="t"/>
                <v:fill/>
              </v:shape>
              <v:shape style="position:absolute;left:1053;top:1764;width:190;height:146" coordorigin="1053,1764" coordsize="190,146" path="m1226,1764l1207,1769,1195,1771,1241,1771,1240,1769,1232,1766,1226,1764e" filled="t" fillcolor="#50535C" stroked="f">
                <v:path arrowok="t"/>
                <v:fill/>
              </v:shape>
            </v:group>
            <v:group style="position:absolute;left:626;top:1768;width:196;height:143" coordorigin="626,1768" coordsize="196,143">
              <v:shape style="position:absolute;left:626;top:1768;width:196;height:143" coordorigin="626,1768" coordsize="196,143" path="m757,1768l754,1770,751,1772,694,1830,666,1859,652,1873,645,1881,639,1889,626,1899,627,1905,639,1910,645,1910,656,1908,659,1906,670,1905,677,1901,703,1901,706,1899,707,1898,726,1874,741,1858,753,1846,771,1828,821,1775,819,1773,818,1772,798,1772,792,1771,776,1770,766,1769,757,1768e" filled="t" fillcolor="#50535C" stroked="f">
                <v:path arrowok="t"/>
                <v:fill/>
              </v:shape>
              <v:shape style="position:absolute;left:626;top:1768;width:196;height:143" coordorigin="626,1768" coordsize="196,143" path="m703,1901l677,1901,692,1910,698,1906,703,1901e" filled="t" fillcolor="#50535C" stroked="f">
                <v:path arrowok="t"/>
                <v:fill/>
              </v:shape>
              <v:shape style="position:absolute;left:626;top:1768;width:196;height:143" coordorigin="626,1768" coordsize="196,143" path="m808,1770l798,1772,818,1772,818,1771,812,1770,808,1770e" filled="t" fillcolor="#50535C" stroked="f">
                <v:path arrowok="t"/>
                <v:fill/>
              </v:shape>
            </v:group>
            <v:group style="position:absolute;left:5649;top:1761;width:208;height:154" coordorigin="5649,1761" coordsize="208,154">
              <v:shape style="position:absolute;left:5649;top:1761;width:208;height:154" coordorigin="5649,1761" coordsize="208,154" path="m5787,1761l5784,1764,5781,1766,5773,1775,5762,1787,5748,1801,5729,1819,5701,1847,5695,1853,5691,1859,5676,1873,5663,1888,5649,1903,5649,1905,5653,1914,5656,1916,5666,1910,5668,1909,5677,1908,5684,1908,5702,1906,5738,1906,5743,1901,5747,1898,5755,1888,5795,1843,5809,1828,5822,1813,5835,1798,5850,1784,5857,1779,5856,1775,5851,1769,5796,1769,5793,1768,5790,1764,5788,1763,5787,1761e" filled="t" fillcolor="#50535C" stroked="f">
                <v:path arrowok="t"/>
                <v:fill/>
              </v:shape>
              <v:shape style="position:absolute;left:5649;top:1761;width:208;height:154" coordorigin="5649,1761" coordsize="208,154" path="m5738,1906l5702,1906,5714,1907,5731,1909,5736,1908,5738,1906e" filled="t" fillcolor="#50535C" stroked="f">
                <v:path arrowok="t"/>
                <v:fill/>
              </v:shape>
              <v:shape style="position:absolute;left:5649;top:1761;width:208;height:154" coordorigin="5649,1761" coordsize="208,154" path="m5684,1908l5677,1908,5683,1908,5684,1908e" filled="t" fillcolor="#50535C" stroked="f">
                <v:path arrowok="t"/>
                <v:fill/>
              </v:shape>
              <v:shape style="position:absolute;left:5649;top:1761;width:208;height:154" coordorigin="5649,1761" coordsize="208,154" path="m5825,1765l5813,1767,5806,1768,5796,1769,5851,1769,5851,1769,5831,1769,5825,1765e" filled="t" fillcolor="#50535C" stroked="f">
                <v:path arrowok="t"/>
                <v:fill/>
              </v:shape>
              <v:shape style="position:absolute;left:5649;top:1761;width:208;height:154" coordorigin="5649,1761" coordsize="208,154" path="m5840,1766l5831,1769,5851,1769,5848,1766,5845,1766,5840,1766e" filled="t" fillcolor="#50535C" stroked="f">
                <v:path arrowok="t"/>
                <v:fill/>
              </v:shape>
              <v:shape style="position:absolute;left:5649;top:1761;width:208;height:154" coordorigin="5649,1761" coordsize="208,154" path="m5848,1766l5845,1766,5848,1766e" filled="t" fillcolor="#50535C" stroked="f">
                <v:path arrowok="t"/>
                <v:fill/>
              </v:shape>
            </v:group>
            <v:group style="position:absolute;left:6076;top:1759;width:210;height:152" coordorigin="6076,1759" coordsize="210,152">
              <v:shape style="position:absolute;left:6076;top:1759;width:210;height:152" coordorigin="6076,1759" coordsize="210,152" path="m6215,1759l6212,1761,6190,1783,6173,1801,6160,1815,6146,1830,6130,1846,6116,1860,6102,1874,6087,1888,6085,1890,6082,1893,6076,1898,6076,1900,6080,1908,6084,1911,6095,1908,6120,1908,6126,1906,6131,1906,6153,1906,6153,1906,6164,1895,6177,1881,6192,1868,6194,1866,6196,1864,6205,1854,6213,1844,6223,1835,6237,1821,6282,1778,6284,1775,6286,1773,6284,1766,6230,1766,6225,1765,6215,1759e" filled="t" fillcolor="#50535C" stroked="f">
                <v:path arrowok="t"/>
                <v:fill/>
              </v:shape>
              <v:shape style="position:absolute;left:6076;top:1759;width:210;height:152" coordorigin="6076,1759" coordsize="210,152" path="m6120,1908l6095,1908,6099,1909,6109,1910,6115,1910,6120,1908e" filled="t" fillcolor="#50535C" stroked="f">
                <v:path arrowok="t"/>
                <v:fill/>
              </v:shape>
              <v:shape style="position:absolute;left:6076;top:1759;width:210;height:152" coordorigin="6076,1759" coordsize="210,152" path="m6153,1906l6131,1906,6141,1906,6144,1908,6149,1910,6151,1908,6153,1906e" filled="t" fillcolor="#50535C" stroked="f">
                <v:path arrowok="t"/>
                <v:fill/>
              </v:shape>
              <v:shape style="position:absolute;left:6076;top:1759;width:210;height:152" coordorigin="6076,1759" coordsize="210,152" path="m6238,1763l6237,1764,6230,1766,6284,1766,6284,1766,6250,1766,6238,1763e" filled="t" fillcolor="#50535C" stroked="f">
                <v:path arrowok="t"/>
                <v:fill/>
              </v:shape>
              <v:shape style="position:absolute;left:6076;top:1759;width:210;height:152" coordorigin="6076,1759" coordsize="210,152" path="m6281,1761l6261,1762,6250,1766,6284,1766,6283,1762,6281,1761e" filled="t" fillcolor="#50535C" stroked="f">
                <v:path arrowok="t"/>
                <v:fill/>
              </v:shape>
            </v:group>
            <v:group style="position:absolute;left:6222;top:1758;width:211;height:150" coordorigin="6222,1758" coordsize="211,150">
              <v:shape style="position:absolute;left:6222;top:1758;width:211;height:150" coordorigin="6222,1758" coordsize="211,150" path="m6363,1758l6354,1767,6345,1775,6330,1792,6288,1832,6274,1846,6267,1854,6260,1861,6248,1869,6246,1871,6236,1881,6229,1888,6227,1890,6222,1897,6223,1901,6228,1906,6232,1907,6238,1904,6241,1903,6286,1902,6302,1902,6315,1889,6346,1859,6347,1857,6352,1854,6365,1843,6378,1829,6410,1796,6424,1782,6430,1777,6433,1772,6427,1764,6386,1764,6379,1764,6372,1764,6363,1758e" filled="t" fillcolor="#50535C" stroked="f">
                <v:path arrowok="t"/>
                <v:fill/>
              </v:shape>
              <v:shape style="position:absolute;left:6222;top:1758;width:211;height:150" coordorigin="6222,1758" coordsize="211,150" path="m6302,1902l6286,1902,6288,1902,6296,1906,6301,1903,6302,1902e" filled="t" fillcolor="#50535C" stroked="f">
                <v:path arrowok="t"/>
                <v:fill/>
              </v:shape>
              <v:shape style="position:absolute;left:6222;top:1758;width:211;height:150" coordorigin="6222,1758" coordsize="211,150" path="m6414,1760l6403,1763,6386,1764,6427,1764,6421,1761,6414,1760e" filled="t" fillcolor="#50535C" stroked="f">
                <v:path arrowok="t"/>
                <v:fill/>
              </v:shape>
            </v:group>
            <v:group style="position:absolute;left:5937;top:1761;width:200;height:151" coordorigin="5937,1761" coordsize="200,151">
              <v:shape style="position:absolute;left:5937;top:1761;width:200;height:151" coordorigin="5937,1761" coordsize="200,151" path="m5988,1910l5968,1910,5978,1912,5983,1912,5988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5967,1910l5953,1910,5962,1910,5967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6075,1761l6067,1763,6063,1766,6055,1777,6050,1782,6044,1789,6018,1815,6004,1829,5990,1845,5976,1862,5961,1876,5947,1890,5945,1892,5943,1894,5937,1902,5939,1908,5939,1908,5950,1910,5953,1910,5967,1910,5968,1910,5988,1910,5994,1908,6001,1907,6015,1907,6015,1906,6018,1905,6020,1894,6036,1879,6081,1834,6114,1796,6121,1789,6131,1782,6132,1780,6138,1773,6137,1767,6083,1767,6082,1767,6079,1767,6075,1761e" filled="t" fillcolor="#50535C" stroked="f">
                <v:path arrowok="t"/>
                <v:fill/>
              </v:shape>
              <v:shape style="position:absolute;left:5937;top:1761;width:200;height:151" coordorigin="5937,1761" coordsize="200,151" path="m6015,1907l6001,1907,6010,1908,6012,1908,6015,1907e" filled="t" fillcolor="#50535C" stroked="f">
                <v:path arrowok="t"/>
                <v:fill/>
              </v:shape>
              <v:shape style="position:absolute;left:5937;top:1761;width:200;height:151" coordorigin="5937,1761" coordsize="200,151" path="m6123,1761l6095,1764,6083,1767,6137,1767,6135,1762,6123,1761e" filled="t" fillcolor="#50535C" stroked="f">
                <v:path arrowok="t"/>
                <v:fill/>
              </v:shape>
            </v:group>
            <v:group style="position:absolute;left:6369;top:1760;width:204;height:146" coordorigin="6369,1760" coordsize="204,146">
              <v:shape style="position:absolute;left:6369;top:1760;width:204;height:146" coordorigin="6369,1760" coordsize="204,146" path="m6506,1760l6503,1761,6499,1765,6471,1794,6456,1808,6440,1825,6426,1839,6411,1853,6402,1862,6394,1872,6379,1883,6376,1887,6369,1893,6369,1897,6374,1904,6377,1906,6387,1905,6395,1905,6410,1901,6429,1901,6433,1900,6434,1900,6447,1900,6449,1899,6454,1892,6455,1891,6463,1884,6471,1877,6481,1866,6506,1839,6523,1821,6538,1807,6552,1794,6568,1781,6573,1778,6573,1771,6567,1765,6566,1764,6514,1764,6506,1760e" filled="t" fillcolor="#50535C" stroked="f">
                <v:path arrowok="t"/>
                <v:fill/>
              </v:shape>
              <v:shape style="position:absolute;left:6369;top:1760;width:204;height:146" coordorigin="6369,1760" coordsize="204,146" path="m6395,1905l6387,1905,6393,1905,6395,1905e" filled="t" fillcolor="#50535C" stroked="f">
                <v:path arrowok="t"/>
                <v:fill/>
              </v:shape>
              <v:shape style="position:absolute;left:6369;top:1760;width:204;height:146" coordorigin="6369,1760" coordsize="204,146" path="m6429,1901l6410,1901,6422,1904,6429,1901e" filled="t" fillcolor="#50535C" stroked="f">
                <v:path arrowok="t"/>
                <v:fill/>
              </v:shape>
              <v:shape style="position:absolute;left:6369;top:1760;width:204;height:146" coordorigin="6369,1760" coordsize="204,146" path="m6447,1900l6434,1900,6443,1903,6447,1900e" filled="t" fillcolor="#50535C" stroked="f">
                <v:path arrowok="t"/>
                <v:fill/>
              </v:shape>
              <v:shape style="position:absolute;left:6369;top:1760;width:204;height:146" coordorigin="6369,1760" coordsize="204,146" path="m6562,1762l6550,1762,6539,1763,6521,1763,6514,1764,6566,1764,6565,1763,6564,1763,6539,1763,6564,1763,6562,1762e" filled="t" fillcolor="#50535C" stroked="f">
                <v:path arrowok="t"/>
                <v:fill/>
              </v:shape>
            </v:group>
            <v:group style="position:absolute;left:5795;top:1761;width:202;height:151" coordorigin="5795,1761" coordsize="202,151">
              <v:shape style="position:absolute;left:5795;top:1761;width:202;height:151" coordorigin="5795,1761" coordsize="202,151" path="m5929,1761l5929,1761,5919,1769,5917,1772,5913,1777,5859,1835,5848,1847,5828,1867,5797,1896,5796,1899,5795,1904,5796,1907,5802,1909,5806,1912,5809,1908,5811,1906,5813,1905,5854,1902,5861,1902,5866,1902,5878,1901,5882,1899,5889,1888,5893,1883,5920,1854,5934,1840,5950,1823,5963,1809,5978,1795,5993,1782,5994,1781,5995,1780,5997,1776,5997,1774,5996,1769,5946,1769,5941,1769,5929,1761e" filled="t" fillcolor="#50535C" stroked="f">
                <v:path arrowok="t"/>
                <v:fill/>
              </v:shape>
              <v:shape style="position:absolute;left:5795;top:1761;width:202;height:151" coordorigin="5795,1761" coordsize="202,151" path="m5861,1902l5854,1902,5854,1902,5861,1902e" filled="t" fillcolor="#50535C" stroked="f">
                <v:path arrowok="t"/>
                <v:fill/>
              </v:shape>
              <v:shape style="position:absolute;left:5795;top:1761;width:202;height:151" coordorigin="5795,1761" coordsize="202,151" path="m5990,1763l5973,1766,5962,1768,5946,1769,5996,1769,5995,1766,5990,1763e" filled="t" fillcolor="#50535C" stroked="f">
                <v:path arrowok="t"/>
                <v:fill/>
              </v:shape>
            </v:group>
            <v:group style="position:absolute;left:5223;top:1760;width:200;height:149" coordorigin="5223,1760" coordsize="200,149">
              <v:shape style="position:absolute;left:5223;top:1760;width:200;height:149" coordorigin="5223,1760" coordsize="200,149" path="m5353,1762l5349,1763,5345,1767,5344,1769,5299,1817,5288,1830,5270,1848,5236,1884,5229,1890,5223,1900,5230,1908,5239,1909,5258,1903,5268,1900,5306,1900,5310,1892,5312,1890,5359,1842,5388,1809,5402,1794,5417,1780,5423,1775,5422,1770,5418,1766,5366,1766,5353,176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3,1902l5288,1902,5299,1902,5303,190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6,1900l5268,1900,5284,1902,5303,1902,5305,1901,5306,1900e" filled="t" fillcolor="#50535C" stroked="f">
                <v:path arrowok="t"/>
                <v:fill/>
              </v:shape>
              <v:shape style="position:absolute;left:5223;top:1760;width:200;height:149" coordorigin="5223,1760" coordsize="200,149" path="m5410,1760l5391,1762,5366,1766,5418,1766,5413,1762,5410,1760e" filled="t" fillcolor="#50535C" stroked="f">
                <v:path arrowok="t"/>
                <v:fill/>
              </v:shape>
            </v:group>
            <v:group style="position:absolute;left:5368;top:1762;width:198;height:147" coordorigin="5368,1762" coordsize="198,147">
              <v:shape style="position:absolute;left:5368;top:1762;width:198;height:147" coordorigin="5368,1762" coordsize="198,147" path="m5498,1762l5497,1763,5487,1773,5469,1792,5456,1807,5441,1821,5432,1829,5423,1837,5412,1850,5410,1854,5401,1864,5372,1895,5370,1897,5368,1901,5369,1903,5372,1908,5379,1910,5384,1907,5385,1906,5393,1904,5416,1901,5446,1901,5446,1901,5450,1896,5475,1871,5493,1854,5505,1840,5535,1808,5548,1793,5563,1779,5567,1776,5566,1769,5560,1766,5519,1766,5508,1766,5498,1762e" filled="t" fillcolor="#50535C" stroked="f">
                <v:path arrowok="t"/>
                <v:fill/>
              </v:shape>
              <v:shape style="position:absolute;left:5368;top:1762;width:198;height:147" coordorigin="5368,1762" coordsize="198,147" path="m5446,1901l5416,1901,5435,1901,5442,1903,5446,1901e" filled="t" fillcolor="#50535C" stroked="f">
                <v:path arrowok="t"/>
                <v:fill/>
              </v:shape>
              <v:shape style="position:absolute;left:5368;top:1762;width:198;height:147" coordorigin="5368,1762" coordsize="198,147" path="m5536,1764l5519,1766,5560,1766,5558,1765,5556,1764,5543,1764,5536,1764e" filled="t" fillcolor="#50535C" stroked="f">
                <v:path arrowok="t"/>
                <v:fill/>
              </v:shape>
              <v:shape style="position:absolute;left:5368;top:1762;width:198;height:147" coordorigin="5368,1762" coordsize="198,147" path="m5554,1763l5543,1764,5556,1764,5554,1763e" filled="t" fillcolor="#50535C" stroked="f">
                <v:path arrowok="t"/>
                <v:fill/>
              </v:shape>
            </v:group>
            <v:group style="position:absolute;left:5514;top:1763;width:199;height:149" coordorigin="5514,1763" coordsize="199,149">
              <v:shape style="position:absolute;left:5514;top:1763;width:199;height:149" coordorigin="5514,1763" coordsize="199,149" path="m5642,1763l5638,1767,5634,1770,5613,1793,5568,1840,5553,1857,5524,1890,5520,1893,5515,1899,5514,1904,5519,1910,5526,1912,5534,1906,5550,1904,5556,1903,5567,1902,5584,1902,5593,1901,5594,1901,5600,1894,5603,1888,5614,1876,5641,1847,5647,1841,5652,1835,5665,1821,5672,1814,5689,1797,5697,1787,5708,1779,5710,1778,5711,1776,5713,1774,5711,1769,5710,1768,5661,1768,5652,1768,5642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594,1901e" filled="t" fillcolor="#50535C" stroked="f">
                <v:path arrowok="t"/>
                <v:fill/>
              </v:shape>
              <v:shape style="position:absolute;left:5514;top:1763;width:199;height:149" coordorigin="5514,1763" coordsize="199,149" path="m5674,1765l5661,1768,5710,1768,5710,1767,5692,1767,5688,1766,5678,1766,5674,1765e" filled="t" fillcolor="#50535C" stroked="f">
                <v:path arrowok="t"/>
                <v:fill/>
              </v:shape>
              <v:shape style="position:absolute;left:5514;top:1763;width:199;height:149" coordorigin="5514,1763" coordsize="199,149" path="m5698,1763l5692,1767,5710,1767,5708,1765,5701,1763,5698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687,1766l5678,1766,5688,1766,5687,1766e" filled="t" fillcolor="#50535C" stroked="f">
                <v:path arrowok="t"/>
                <v:fill/>
              </v:shape>
            </v:group>
            <v:group style="position:absolute;left:6511;top:1763;width:194;height:144" coordorigin="6511,1763" coordsize="194,144">
              <v:shape style="position:absolute;left:6511;top:1763;width:194;height:144" coordorigin="6511,1763" coordsize="194,144" path="m6584,1904l6569,1904,6580,1907,6582,1905,6584,1904e" filled="t" fillcolor="#50535C" stroked="f">
                <v:path arrowok="t"/>
                <v:fill/>
              </v:shape>
              <v:shape style="position:absolute;left:6511;top:1763;width:194;height:144" coordorigin="6511,1763" coordsize="194,144" path="m6557,1905l6531,1905,6534,1906,6541,1906,6544,1907,6557,1905e" filled="t" fillcolor="#50535C" stroked="f">
                <v:path arrowok="t"/>
                <v:fill/>
              </v:shape>
              <v:shape style="position:absolute;left:6511;top:1763;width:194;height:144" coordorigin="6511,1763" coordsize="194,144" path="m6641,1763l6638,1765,6629,1774,6623,1780,6571,1836,6524,1882,6513,1892,6512,1894,6511,1895,6515,1902,6520,1906,6531,1905,6557,1905,6569,1904,6584,1904,6592,1895,6640,1846,6649,1836,6662,1821,6676,1807,6691,1794,6707,1781,6707,1768,6705,1767,6676,1767,6671,1766,6653,1766,6649,1766,6641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88,1763l6676,1767,6705,1767,6703,1764,6690,1764,6688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66,1765l6653,1766,6671,1766,6666,1765e" filled="t" fillcolor="#50535C" stroked="f">
                <v:path arrowok="t"/>
                <v:fill/>
              </v:shape>
            </v:group>
            <v:group style="position:absolute;left:4784;top:1767;width:206;height:144" coordorigin="4784,1767" coordsize="206,144">
              <v:shape style="position:absolute;left:4784;top:1767;width:206;height:144" coordorigin="4784,1767" coordsize="206,144" path="m4917,1767l4913,1769,4908,1772,4900,1783,4894,1788,4865,1817,4852,1832,4845,1842,4838,1851,4826,1859,4824,1861,4819,1867,4816,1870,4804,1882,4796,1890,4784,1904,4786,1909,4798,1911,4804,1911,4818,1909,4826,1907,4842,1904,4850,1904,4880,1904,4885,1899,4888,1894,4894,1886,4905,1873,4922,1855,4935,1841,4978,1790,4982,1786,4991,1777,4990,1772,4933,1772,4925,1771,4923,1769,4920,1767,4919,1767,4917,1767e" filled="t" fillcolor="#50535C" stroked="f">
                <v:path arrowok="t"/>
                <v:fill/>
              </v:shape>
              <v:shape style="position:absolute;left:4784;top:1767;width:206;height:144" coordorigin="4784,1767" coordsize="206,144" path="m4880,1904l4850,1904,4863,1909,4869,1909,4877,1906,4879,1905,4880,1904e" filled="t" fillcolor="#50535C" stroked="f">
                <v:path arrowok="t"/>
                <v:fill/>
              </v:shape>
              <v:shape style="position:absolute;left:4784;top:1767;width:206;height:144" coordorigin="4784,1767" coordsize="206,144" path="m4974,1768l4966,1770,4963,1770,4948,1771,4938,1772,4933,1772,4990,1772,4990,1772,4979,1768,4974,1768e" filled="t" fillcolor="#50535C" stroked="f">
                <v:path arrowok="t"/>
                <v:fill/>
              </v:shape>
              <v:shape style="position:absolute;left:4784;top:1767;width:206;height:144" coordorigin="4784,1767" coordsize="206,144" path="m4920,1767l4919,1767,4920,1767e" filled="t" fillcolor="#50535C" stroked="f">
                <v:path arrowok="t"/>
                <v:fill/>
              </v:shape>
            </v:group>
            <v:group style="position:absolute;left:4934;top:1764;width:203;height:153" coordorigin="4934,1764" coordsize="203,153">
              <v:shape style="position:absolute;left:4934;top:1764;width:203;height:153" coordorigin="4934,1764" coordsize="203,153" path="m5068,1765l5064,1766,5056,1774,5042,1788,5011,1817,5009,1818,4977,1855,4962,1871,4950,1887,4937,1902,4935,1904,4934,1907,4937,1915,4941,1917,4948,1915,4950,1915,4952,1914,4972,1912,4992,1910,4995,1910,5010,1910,5015,1904,5017,1901,5026,1892,5032,1885,5045,1872,5050,1864,5058,1857,5072,1844,5085,1828,5097,1812,5110,1797,5116,1790,5123,1785,5137,1775,5136,1768,5131,1766,5109,1766,5109,1766,5091,1766,5085,1766,5079,1766,5068,1765e" filled="t" fillcolor="#50535C" stroked="f">
                <v:path arrowok="t"/>
                <v:fill/>
              </v:shape>
              <v:shape style="position:absolute;left:4934;top:1764;width:203;height:153" coordorigin="4934,1764" coordsize="203,153" path="m5010,1910l4995,1910,4997,1911,5008,1914,5008,1913,5010,1910e" filled="t" fillcolor="#50535C" stroked="f">
                <v:path arrowok="t"/>
                <v:fill/>
              </v:shape>
              <v:shape style="position:absolute;left:4934;top:1764;width:203;height:153" coordorigin="4934,1764" coordsize="203,153" path="m5123,1764l5115,1766,5109,1766,5131,1766,5126,1764,5123,1764e" filled="t" fillcolor="#50535C" stroked="f">
                <v:path arrowok="t"/>
                <v:fill/>
              </v:shape>
              <v:shape style="position:absolute;left:4934;top:1764;width:203;height:153" coordorigin="4934,1764" coordsize="203,153" path="m5099,1766l5095,1766,5091,1766,5091,1766,5109,1766,5099,1766e" filled="t" fillcolor="#50535C" stroked="f">
                <v:path arrowok="t"/>
                <v:fill/>
              </v:shape>
            </v:group>
            <v:group style="position:absolute;left:5077;top:1764;width:190;height:146" coordorigin="5077,1764" coordsize="190,146">
              <v:shape style="position:absolute;left:5077;top:1764;width:190;height:146" coordorigin="5077,1764" coordsize="190,146" path="m5202,1767l5199,1769,5097,1876,5089,1884,5081,1893,5081,1893,5077,1899,5078,1905,5087,1909,5091,1910,5105,1908,5115,1907,5132,1904,5138,1903,5155,1903,5160,1897,5163,1891,5172,1883,5185,1869,5199,1852,5211,1841,5228,1821,5241,1806,5266,1774,5265,1772,5264,1771,5218,1771,5202,1767e" filled="t" fillcolor="#50535C" stroked="f">
                <v:path arrowok="t"/>
                <v:fill/>
              </v:shape>
              <v:shape style="position:absolute;left:5077;top:1764;width:190;height:146" coordorigin="5077,1764" coordsize="190,146" path="m5155,1903l5138,1903,5149,1908,5153,1907,5155,1903e" filled="t" fillcolor="#50535C" stroked="f">
                <v:path arrowok="t"/>
                <v:fill/>
              </v:shape>
              <v:shape style="position:absolute;left:5077;top:1764;width:190;height:146" coordorigin="5077,1764" coordsize="190,146" path="m5249,1764l5231,1769,5218,1771,5264,1771,5263,1769,5255,1766,5249,1764e" filled="t" fillcolor="#50535C" stroked="f">
                <v:path arrowok="t"/>
                <v:fill/>
              </v:shape>
            </v:group>
            <v:group style="position:absolute;left:4649;top:1768;width:196;height:143" coordorigin="4649,1768" coordsize="196,143">
              <v:shape style="position:absolute;left:4649;top:1768;width:196;height:143" coordorigin="4649,1768" coordsize="196,143" path="m4780,1768l4778,1770,4775,1772,4717,1830,4690,1859,4676,1873,4668,1881,4662,1889,4649,1899,4650,1905,4662,1910,4669,1910,4679,1908,4682,1906,4693,1905,4701,1901,4726,1901,4729,1899,4730,1898,4750,1874,4765,1858,4777,1846,4795,1828,4845,1775,4843,1773,4842,1772,4821,1772,4815,1771,4799,1770,4790,1769,4780,1768e" filled="t" fillcolor="#50535C" stroked="f">
                <v:path arrowok="t"/>
                <v:fill/>
              </v:shape>
              <v:shape style="position:absolute;left:4649;top:1768;width:196;height:143" coordorigin="4649,1768" coordsize="196,143" path="m4726,1901l4701,1901,4716,1910,4721,1906,4726,1901e" filled="t" fillcolor="#50535C" stroked="f">
                <v:path arrowok="t"/>
                <v:fill/>
              </v:shape>
              <v:shape style="position:absolute;left:4649;top:1768;width:196;height:143" coordorigin="4649,1768" coordsize="196,143" path="m4832,1770l4821,1772,4842,1772,4841,1771,4836,1770,4832,1770e" filled="t" fillcolor="#50535C" stroked="f">
                <v:path arrowok="t"/>
                <v:fill/>
              </v:shape>
            </v:group>
            <v:group style="position:absolute;left:3644;top:1761;width:208;height:154" coordorigin="3644,1761" coordsize="208,154">
              <v:shape style="position:absolute;left:3644;top:1761;width:208;height:154" coordorigin="3644,1761" coordsize="208,154" path="m3781,1761l3778,1764,3776,1766,3768,1775,3757,1787,3743,1801,3724,1819,3695,1847,3690,1853,3685,1859,3671,1873,3657,1888,3644,1903,3644,1905,3647,1914,3651,1916,3661,1910,3663,1909,3671,1908,3679,1908,3696,1906,3733,1906,3737,1901,3741,1898,3749,1888,3790,1843,3803,1828,3816,1813,3830,1798,3844,1784,3852,1779,3850,1775,3846,1769,3791,1769,3787,1768,3784,1764,3783,1763,3781,1761e" filled="t" fillcolor="#50535C" stroked="f">
                <v:path arrowok="t"/>
                <v:fill/>
              </v:shape>
              <v:shape style="position:absolute;left:3644;top:1761;width:208;height:154" coordorigin="3644,1761" coordsize="208,154" path="m3733,1906l3696,1906,3709,1907,3726,1909,3731,1908,3733,1906e" filled="t" fillcolor="#50535C" stroked="f">
                <v:path arrowok="t"/>
                <v:fill/>
              </v:shape>
              <v:shape style="position:absolute;left:3644;top:1761;width:208;height:154" coordorigin="3644,1761" coordsize="208,154" path="m3679,1908l3671,1908,3678,1908,3679,1908e" filled="t" fillcolor="#50535C" stroked="f">
                <v:path arrowok="t"/>
                <v:fill/>
              </v:shape>
              <v:shape style="position:absolute;left:3644;top:1761;width:208;height:154" coordorigin="3644,1761" coordsize="208,154" path="m3819,1765l3807,1767,3801,1768,3791,1769,3846,1769,3845,1769,3825,1769,3819,1765e" filled="t" fillcolor="#50535C" stroked="f">
                <v:path arrowok="t"/>
                <v:fill/>
              </v:shape>
              <v:shape style="position:absolute;left:3644;top:1761;width:208;height:154" coordorigin="3644,1761" coordsize="208,154" path="m3835,1766l3825,1769,3845,1769,3843,1766,3839,1766,3835,1766e" filled="t" fillcolor="#50535C" stroked="f">
                <v:path arrowok="t"/>
                <v:fill/>
              </v:shape>
              <v:shape style="position:absolute;left:3644;top:1761;width:208;height:154" coordorigin="3644,1761" coordsize="208,154" path="m3843,1766l3839,1766,3843,1766e" filled="t" fillcolor="#50535C" stroked="f">
                <v:path arrowok="t"/>
                <v:fill/>
              </v:shape>
            </v:group>
            <v:group style="position:absolute;left:4070;top:1759;width:210;height:152" coordorigin="4070,1759" coordsize="210,152">
              <v:shape style="position:absolute;left:4070;top:1759;width:210;height:152" coordorigin="4070,1759" coordsize="210,152" path="m4210,1759l4206,1761,4185,1783,4167,1801,4155,1815,4141,1830,4125,1846,4111,1860,4096,1874,4082,1888,4079,1890,4076,1893,4071,1898,4070,1900,4075,1908,4079,1911,4089,1908,4115,1908,4120,1906,4126,1906,4147,1906,4148,1906,4158,1895,4172,1881,4187,1868,4189,1866,4190,1864,4200,1854,4208,1844,4217,1835,4232,1821,4277,1778,4279,1775,4280,1773,4278,1766,4224,1766,4219,1765,4210,1759e" filled="t" fillcolor="#50535C" stroked="f">
                <v:path arrowok="t"/>
                <v:fill/>
              </v:shape>
              <v:shape style="position:absolute;left:4070;top:1759;width:210;height:152" coordorigin="4070,1759" coordsize="210,152" path="m4115,1908l4089,1908,4094,1909,4104,1910,4109,1910,4115,1908e" filled="t" fillcolor="#50535C" stroked="f">
                <v:path arrowok="t"/>
                <v:fill/>
              </v:shape>
              <v:shape style="position:absolute;left:4070;top:1759;width:210;height:152" coordorigin="4070,1759" coordsize="210,152" path="m4147,1906l4126,1906,4135,1906,4139,1908,4143,1910,4145,1908,4147,1906e" filled="t" fillcolor="#50535C" stroked="f">
                <v:path arrowok="t"/>
                <v:fill/>
              </v:shape>
              <v:shape style="position:absolute;left:4070;top:1759;width:210;height:152" coordorigin="4070,1759" coordsize="210,152" path="m4233,1763l4231,1764,4224,1766,4278,1766,4278,1766,4245,1766,4233,1763e" filled="t" fillcolor="#50535C" stroked="f">
                <v:path arrowok="t"/>
                <v:fill/>
              </v:shape>
              <v:shape style="position:absolute;left:4070;top:1759;width:210;height:152" coordorigin="4070,1759" coordsize="210,152" path="m4276,1761l4255,1762,4245,1766,4278,1766,4277,1762,4276,1761e" filled="t" fillcolor="#50535C" stroked="f">
                <v:path arrowok="t"/>
                <v:fill/>
              </v:shape>
            </v:group>
            <v:group style="position:absolute;left:4217;top:1758;width:211;height:150" coordorigin="4217,1758" coordsize="211,150">
              <v:shape style="position:absolute;left:4217;top:1758;width:211;height:150" coordorigin="4217,1758" coordsize="211,150" path="m4357,1758l4348,1767,4339,1775,4325,1792,4283,1832,4269,1846,4261,1854,4254,1861,4243,1869,4241,1871,4230,1881,4224,1888,4221,1890,4217,1897,4217,1901,4222,1906,4226,1907,4233,1904,4236,1903,4280,1902,4297,1902,4310,1889,4340,1859,4341,1857,4347,1854,4359,1843,4373,1829,4405,1796,4419,1782,4425,1777,4428,1772,4422,1764,4381,1764,4373,1764,4366,1764,4357,1758e" filled="t" fillcolor="#50535C" stroked="f">
                <v:path arrowok="t"/>
                <v:fill/>
              </v:shape>
              <v:shape style="position:absolute;left:4217;top:1758;width:211;height:150" coordorigin="4217,1758" coordsize="211,150" path="m4297,1902l4280,1902,4282,1902,4291,1906,4296,1903,4297,1902e" filled="t" fillcolor="#50535C" stroked="f">
                <v:path arrowok="t"/>
                <v:fill/>
              </v:shape>
              <v:shape style="position:absolute;left:4217;top:1758;width:211;height:150" coordorigin="4217,1758" coordsize="211,150" path="m4409,1760l4397,1763,4381,1764,4422,1764,4415,1761,4409,1760e" filled="t" fillcolor="#50535C" stroked="f">
                <v:path arrowok="t"/>
                <v:fill/>
              </v:shape>
            </v:group>
            <v:group style="position:absolute;left:3931;top:1761;width:200;height:151" coordorigin="3931,1761" coordsize="200,151">
              <v:shape style="position:absolute;left:3931;top:1761;width:200;height:151" coordorigin="3931,1761" coordsize="200,151" path="m3983,1910l3963,1910,3973,1912,3977,1912,3983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3962,1910l3948,1910,3957,1910,3962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4069,1761l4062,1763,4058,1766,4050,1777,4045,1782,4038,1789,4012,1815,3999,1829,3985,1845,3970,1862,3956,1876,3941,1890,3939,1892,3937,1894,3931,1902,3934,1908,3934,1908,3944,1910,3948,1910,3962,1910,3963,1910,3983,1910,3989,1908,3995,1907,4009,1907,4010,1906,4013,1905,4014,1894,4031,1879,4075,1834,4109,1796,4116,1789,4126,1782,4127,1780,4133,1773,4132,1767,4078,1767,4076,1767,4073,1767,4069,1761e" filled="t" fillcolor="#50535C" stroked="f">
                <v:path arrowok="t"/>
                <v:fill/>
              </v:shape>
              <v:shape style="position:absolute;left:3931;top:1761;width:200;height:151" coordorigin="3931,1761" coordsize="200,151" path="m4009,1907l3995,1907,4004,1908,4006,1908,4009,1907e" filled="t" fillcolor="#50535C" stroked="f">
                <v:path arrowok="t"/>
                <v:fill/>
              </v:shape>
              <v:shape style="position:absolute;left:3931;top:1761;width:200;height:151" coordorigin="3931,1761" coordsize="200,151" path="m4117,1761l4090,1764,4078,1767,4132,1767,4130,1762,4117,1761e" filled="t" fillcolor="#50535C" stroked="f">
                <v:path arrowok="t"/>
                <v:fill/>
              </v:shape>
            </v:group>
            <v:group style="position:absolute;left:4363;top:1760;width:204;height:146" coordorigin="4363,1760" coordsize="204,146">
              <v:shape style="position:absolute;left:4363;top:1760;width:204;height:146" coordorigin="4363,1760" coordsize="204,146" path="m4500,1760l4498,1761,4494,1765,4465,1794,4451,1808,4434,1825,4420,1839,4406,1853,4397,1862,4388,1872,4374,1883,4371,1887,4364,1893,4363,1897,4368,1904,4371,1906,4381,1905,4389,1905,4405,1901,4424,1901,4428,1900,4429,1900,4442,1900,4443,1899,4449,1892,4450,1891,4458,1884,4466,1877,4476,1866,4501,1839,4518,1821,4532,1807,4547,1794,4563,1781,4568,1778,4568,1771,4561,1765,4560,1764,4509,1764,4500,1760e" filled="t" fillcolor="#50535C" stroked="f">
                <v:path arrowok="t"/>
                <v:fill/>
              </v:shape>
              <v:shape style="position:absolute;left:4363;top:1760;width:204;height:146" coordorigin="4363,1760" coordsize="204,146" path="m4389,1905l4381,1905,4387,1905,4389,1905e" filled="t" fillcolor="#50535C" stroked="f">
                <v:path arrowok="t"/>
                <v:fill/>
              </v:shape>
              <v:shape style="position:absolute;left:4363;top:1760;width:204;height:146" coordorigin="4363,1760" coordsize="204,146" path="m4424,1901l4405,1901,4416,1904,4424,1901e" filled="t" fillcolor="#50535C" stroked="f">
                <v:path arrowok="t"/>
                <v:fill/>
              </v:shape>
              <v:shape style="position:absolute;left:4363;top:1760;width:204;height:146" coordorigin="4363,1760" coordsize="204,146" path="m4442,1900l4429,1900,4437,1903,4442,1900e" filled="t" fillcolor="#50535C" stroked="f">
                <v:path arrowok="t"/>
                <v:fill/>
              </v:shape>
              <v:shape style="position:absolute;left:4363;top:1760;width:204;height:146" coordorigin="4363,1760" coordsize="204,146" path="m4557,1762l4544,1762,4533,1763,4515,1763,4509,1764,4560,1764,4559,1763,4559,1763,4533,1763,4559,1763,4557,1762e" filled="t" fillcolor="#50535C" stroked="f">
                <v:path arrowok="t"/>
                <v:fill/>
              </v:shape>
            </v:group>
            <v:group style="position:absolute;left:3789;top:1761;width:202;height:151" coordorigin="3789,1761" coordsize="202,151">
              <v:shape style="position:absolute;left:3789;top:1761;width:202;height:151" coordorigin="3789,1761" coordsize="202,151" path="m3924,1761l3924,1761,3914,1769,3911,1772,3907,1777,3854,1835,3842,1847,3823,1867,3792,1896,3790,1899,3789,1904,3790,1907,3796,1909,3800,1912,3803,1908,3805,1906,3808,1905,3849,1902,3855,1902,3861,1902,3872,1901,3876,1899,3883,1888,3888,1883,3915,1854,3929,1840,3944,1823,3958,1809,3972,1795,3987,1782,3989,1781,3990,1780,3991,1776,3992,1774,3990,1769,3941,1769,3936,1769,3924,1761e" filled="t" fillcolor="#50535C" stroked="f">
                <v:path arrowok="t"/>
                <v:fill/>
              </v:shape>
              <v:shape style="position:absolute;left:3789;top:1761;width:202;height:151" coordorigin="3789,1761" coordsize="202,151" path="m3855,1902l3849,1902,3849,1902,3855,1902e" filled="t" fillcolor="#50535C" stroked="f">
                <v:path arrowok="t"/>
                <v:fill/>
              </v:shape>
              <v:shape style="position:absolute;left:3789;top:1761;width:202;height:151" coordorigin="3789,1761" coordsize="202,151" path="m3984,1763l3967,1766,3957,1768,3941,1769,3990,1769,3989,1766,3984,1763e" filled="t" fillcolor="#50535C" stroked="f">
                <v:path arrowok="t"/>
                <v:fill/>
              </v:shape>
            </v:group>
            <v:group style="position:absolute;left:3217;top:1760;width:200;height:149" coordorigin="3217,1760" coordsize="200,149">
              <v:shape style="position:absolute;left:3217;top:1760;width:200;height:149" coordorigin="3217,1760" coordsize="200,149" path="m3347,1762l3344,1763,3340,1767,3338,1769,3294,1817,3282,1830,3265,1848,3230,1884,3223,1890,3217,1900,3225,1908,3234,1909,3253,1903,3263,1900,3300,1900,3304,1892,3306,1890,3353,1842,3383,1809,3396,1794,3411,1780,3417,1775,3417,1770,3413,1766,3360,1766,3347,1762e" filled="t" fillcolor="#50535C" stroked="f">
                <v:path arrowok="t"/>
                <v:fill/>
              </v:shape>
              <v:shape style="position:absolute;left:3217;top:1760;width:200;height:149" coordorigin="3217,1760" coordsize="200,149" path="m3297,1902l3282,1902,3294,1902,3297,1902e" filled="t" fillcolor="#50535C" stroked="f">
                <v:path arrowok="t"/>
                <v:fill/>
              </v:shape>
              <v:shape style="position:absolute;left:3217;top:1760;width:200;height:149" coordorigin="3217,1760" coordsize="200,149" path="m3300,1900l3263,1900,3278,1902,3297,1902,3300,1901,3300,1900e" filled="t" fillcolor="#50535C" stroked="f">
                <v:path arrowok="t"/>
                <v:fill/>
              </v:shape>
              <v:shape style="position:absolute;left:3217;top:1760;width:200;height:149" coordorigin="3217,1760" coordsize="200,149" path="m3404,1760l3386,1762,3360,1766,3413,1766,3408,1762,3404,1760e" filled="t" fillcolor="#50535C" stroked="f">
                <v:path arrowok="t"/>
                <v:fill/>
              </v:shape>
            </v:group>
            <v:group style="position:absolute;left:3363;top:1762;width:198;height:147" coordorigin="3363,1762" coordsize="198,147">
              <v:shape style="position:absolute;left:3363;top:1762;width:198;height:147" coordorigin="3363,1762" coordsize="198,147" path="m3493,1762l3492,1763,3481,1773,3464,1792,3450,1807,3436,1821,3427,1829,3418,1837,3407,1850,3404,1854,3395,1864,3366,1895,3364,1897,3363,1901,3363,1903,3366,1908,3373,1910,3378,1907,3379,1906,3388,1904,3411,1901,3440,1901,3440,1901,3445,1896,3470,1871,3487,1854,3500,1840,3530,1808,3543,1793,3557,1779,3561,1776,3561,1769,3555,1766,3513,1766,3503,1766,3493,1762e" filled="t" fillcolor="#50535C" stroked="f">
                <v:path arrowok="t"/>
                <v:fill/>
              </v:shape>
              <v:shape style="position:absolute;left:3363;top:1762;width:198;height:147" coordorigin="3363,1762" coordsize="198,147" path="m3440,1901l3411,1901,3429,1901,3436,1903,3440,1901e" filled="t" fillcolor="#50535C" stroked="f">
                <v:path arrowok="t"/>
                <v:fill/>
              </v:shape>
              <v:shape style="position:absolute;left:3363;top:1762;width:198;height:147" coordorigin="3363,1762" coordsize="198,147" path="m3530,1764l3513,1766,3555,1766,3553,1765,3551,1764,3538,1764,3530,1764e" filled="t" fillcolor="#50535C" stroked="f">
                <v:path arrowok="t"/>
                <v:fill/>
              </v:shape>
              <v:shape style="position:absolute;left:3363;top:1762;width:198;height:147" coordorigin="3363,1762" coordsize="198,147" path="m3548,1763l3538,1764,3551,1764,3548,1763e" filled="t" fillcolor="#50535C" stroked="f">
                <v:path arrowok="t"/>
                <v:fill/>
              </v:shape>
            </v:group>
            <v:group style="position:absolute;left:3509;top:1763;width:199;height:149" coordorigin="3509,1763" coordsize="199,149">
              <v:shape style="position:absolute;left:3509;top:1763;width:199;height:149" coordorigin="3509,1763" coordsize="199,149" path="m3637,1763l3633,1767,3629,1770,3607,1793,3563,1840,3548,1857,3518,1890,3515,1893,3509,1899,3509,1904,3513,1910,3521,1912,3528,1906,3544,1904,3551,1903,3562,1902,3579,1902,3587,1901,3589,1901,3594,1894,3598,1888,3608,1876,3636,1847,3641,1841,3647,1835,3659,1821,3667,1814,3683,1797,3692,1787,3703,1779,3705,1778,3706,1776,3707,1774,3705,1769,3705,1768,3655,1768,3646,1768,3637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589,1901e" filled="t" fillcolor="#50535C" stroked="f">
                <v:path arrowok="t"/>
                <v:fill/>
              </v:shape>
              <v:shape style="position:absolute;left:3509;top:1763;width:199;height:149" coordorigin="3509,1763" coordsize="199,149" path="m3668,1765l3655,1768,3705,1768,3704,1767,3687,1767,3682,1766,3673,1766,3668,1765e" filled="t" fillcolor="#50535C" stroked="f">
                <v:path arrowok="t"/>
                <v:fill/>
              </v:shape>
              <v:shape style="position:absolute;left:3509;top:1763;width:199;height:149" coordorigin="3509,1763" coordsize="199,149" path="m3693,1763l3687,1767,3704,1767,3702,1765,3696,1763,3693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682,1766l3673,1766,3682,1766,3682,1766e" filled="t" fillcolor="#50535C" stroked="f">
                <v:path arrowok="t"/>
                <v:fill/>
              </v:shape>
            </v:group>
            <v:group style="position:absolute;left:4506;top:1763;width:194;height:144" coordorigin="4506,1763" coordsize="194,144">
              <v:shape style="position:absolute;left:4506;top:1763;width:194;height:144" coordorigin="4506,1763" coordsize="194,144" path="m4578,1904l4564,1904,4575,1907,4576,1905,4578,1904e" filled="t" fillcolor="#50535C" stroked="f">
                <v:path arrowok="t"/>
                <v:fill/>
              </v:shape>
              <v:shape style="position:absolute;left:4506;top:1763;width:194;height:144" coordorigin="4506,1763" coordsize="194,144" path="m4552,1905l4525,1905,4528,1906,4535,1906,4539,1907,4552,1905e" filled="t" fillcolor="#50535C" stroked="f">
                <v:path arrowok="t"/>
                <v:fill/>
              </v:shape>
              <v:shape style="position:absolute;left:4506;top:1763;width:194;height:144" coordorigin="4506,1763" coordsize="194,144" path="m4636,1763l4632,1765,4623,1774,4618,1780,4566,1836,4518,1882,4508,1892,4507,1894,4506,1895,4509,1902,4514,1906,4525,1905,4552,1905,4564,1904,4578,1904,4587,1895,4635,1846,4643,1836,4657,1821,4671,1807,4686,1794,4701,1781,4701,1768,4700,1767,4670,1767,4665,1766,4647,1766,4644,1766,4636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82,1763l4670,1767,4700,1767,4698,1764,4685,1764,4682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60,1765l4647,1766,4665,1766,4660,1765e" filled="t" fillcolor="#50535C" stroked="f">
                <v:path arrowok="t"/>
                <v:fill/>
              </v:shape>
            </v:group>
            <v:group style="position:absolute;left:2779;top:1767;width:206;height:144" coordorigin="2779,1767" coordsize="206,144">
              <v:shape style="position:absolute;left:2779;top:1767;width:206;height:144" coordorigin="2779,1767" coordsize="206,144" path="m2912,1767l2908,1769,2902,1772,2894,1783,2888,1788,2860,1817,2847,1832,2840,1842,2832,1851,2820,1859,2819,1861,2813,1867,2810,1870,2799,1882,2791,1890,2779,1904,2780,1909,2792,1911,2798,1911,2812,1909,2821,1907,2837,1904,2845,1904,2874,1904,2879,1899,2883,1894,2889,1886,2900,1873,2916,1855,2929,1841,2973,1790,2977,1786,2985,1777,2984,1772,2927,1772,2920,1771,2917,1769,2914,1767,2913,1767,2912,1767e" filled="t" fillcolor="#50535C" stroked="f">
                <v:path arrowok="t"/>
                <v:fill/>
              </v:shape>
              <v:shape style="position:absolute;left:2779;top:1767;width:206;height:144" coordorigin="2779,1767" coordsize="206,144" path="m2874,1904l2845,1904,2858,1909,2864,1909,2871,1906,2874,1905,2874,1904e" filled="t" fillcolor="#50535C" stroked="f">
                <v:path arrowok="t"/>
                <v:fill/>
              </v:shape>
              <v:shape style="position:absolute;left:2779;top:1767;width:206;height:144" coordorigin="2779,1767" coordsize="206,144" path="m2969,1768l2961,1770,2957,1770,2943,1771,2932,1772,2927,1772,2984,1772,2984,1772,2973,1768,2969,1768e" filled="t" fillcolor="#50535C" stroked="f">
                <v:path arrowok="t"/>
                <v:fill/>
              </v:shape>
              <v:shape style="position:absolute;left:2779;top:1767;width:206;height:144" coordorigin="2779,1767" coordsize="206,144" path="m2914,1767l2913,1767,2914,1767e" filled="t" fillcolor="#50535C" stroked="f">
                <v:path arrowok="t"/>
                <v:fill/>
              </v:shape>
            </v:group>
            <v:group style="position:absolute;left:2929;top:1764;width:203;height:153" coordorigin="2929,1764" coordsize="203,153">
              <v:shape style="position:absolute;left:2929;top:1764;width:203;height:153" coordorigin="2929,1764" coordsize="203,153" path="m3062,1765l3059,1766,3051,1774,3036,1788,3005,1817,3003,1818,2972,1855,2957,1871,2945,1887,2931,1902,2929,1904,2929,1907,2932,1915,2935,1917,2943,1915,2944,1915,2947,1914,2967,1912,2986,1910,2989,1910,3005,1910,3009,1904,3011,1901,3020,1892,3027,1885,3039,1872,3045,1864,3052,1857,3066,1844,3079,1828,3092,1812,3105,1797,3111,1790,3117,1785,3131,1775,3130,1768,3126,1766,3104,1766,3103,1766,3086,1766,3080,1766,3074,1766,3062,1765e" filled="t" fillcolor="#50535C" stroked="f">
                <v:path arrowok="t"/>
                <v:fill/>
              </v:shape>
              <v:shape style="position:absolute;left:2929;top:1764;width:203;height:153" coordorigin="2929,1764" coordsize="203,153" path="m3005,1910l2989,1910,2992,1911,3002,1914,3003,1913,3005,1910e" filled="t" fillcolor="#50535C" stroked="f">
                <v:path arrowok="t"/>
                <v:fill/>
              </v:shape>
              <v:shape style="position:absolute;left:2929;top:1764;width:203;height:153" coordorigin="2929,1764" coordsize="203,153" path="m3118,1764l3110,1766,3104,1766,3126,1766,3120,1764,3118,1764e" filled="t" fillcolor="#50535C" stroked="f">
                <v:path arrowok="t"/>
                <v:fill/>
              </v:shape>
              <v:shape style="position:absolute;left:2929;top:1764;width:203;height:153" coordorigin="2929,1764" coordsize="203,153" path="m3094,1766l3090,1766,3086,1766,3086,1766,3103,1766,3094,1766e" filled="t" fillcolor="#50535C" stroked="f">
                <v:path arrowok="t"/>
                <v:fill/>
              </v:shape>
            </v:group>
            <v:group style="position:absolute;left:3071;top:1764;width:190;height:146" coordorigin="3071,1764" coordsize="190,146">
              <v:shape style="position:absolute;left:3071;top:1764;width:190;height:146" coordorigin="3071,1764" coordsize="190,146" path="m3196,1767l3194,1769,3091,1876,3084,1884,3076,1893,3075,1893,3071,1899,3073,1905,3081,1909,3085,1910,3100,1908,3110,1907,3127,1904,3133,1903,3150,1903,3154,1897,3158,1891,3167,1883,3179,1869,3194,1852,3205,1841,3223,1821,3235,1806,3261,1774,3259,1772,3259,1771,3213,1771,3196,1767e" filled="t" fillcolor="#50535C" stroked="f">
                <v:path arrowok="t"/>
                <v:fill/>
              </v:shape>
              <v:shape style="position:absolute;left:3071;top:1764;width:190;height:146" coordorigin="3071,1764" coordsize="190,146" path="m3150,1903l3133,1903,3144,1908,3147,1907,3150,1903e" filled="t" fillcolor="#50535C" stroked="f">
                <v:path arrowok="t"/>
                <v:fill/>
              </v:shape>
              <v:shape style="position:absolute;left:3071;top:1764;width:190;height:146" coordorigin="3071,1764" coordsize="190,146" path="m3244,1764l3225,1769,3213,1771,3259,1771,3258,1769,3250,1766,3244,1764e" filled="t" fillcolor="#50535C" stroked="f">
                <v:path arrowok="t"/>
                <v:fill/>
              </v:shape>
            </v:group>
            <v:group style="position:absolute;left:2644;top:1768;width:196;height:143" coordorigin="2644,1768" coordsize="196,143">
              <v:shape style="position:absolute;left:2644;top:1768;width:196;height:143" coordorigin="2644,1768" coordsize="196,143" path="m2775,1768l2772,1770,2769,1772,2712,1830,2684,1859,2670,1873,2663,1881,2657,1889,2644,1899,2645,1905,2656,1910,2663,1910,2674,1908,2677,1906,2687,1905,2695,1901,2721,1901,2723,1899,2724,1898,2744,1874,2759,1858,2771,1846,2789,1828,2839,1775,2837,1773,2836,1772,2816,1772,2809,1771,2793,1770,2784,1769,2775,1768e" filled="t" fillcolor="#50535C" stroked="f">
                <v:path arrowok="t"/>
                <v:fill/>
              </v:shape>
              <v:shape style="position:absolute;left:2644;top:1768;width:196;height:143" coordorigin="2644,1768" coordsize="196,143" path="m2721,1901l2695,1901,2710,1910,2716,1906,2721,1901e" filled="t" fillcolor="#50535C" stroked="f">
                <v:path arrowok="t"/>
                <v:fill/>
              </v:shape>
              <v:shape style="position:absolute;left:2644;top:1768;width:196;height:143" coordorigin="2644,1768" coordsize="196,143" path="m2826,1770l2816,1772,2836,1772,2835,1771,2830,1770,2826,1770e" filled="t" fillcolor="#50535C" stroked="f">
                <v:path arrowok="t"/>
                <v:fill/>
              </v:shape>
            </v:group>
            <v:group style="position:absolute;left:7667;top:1761;width:208;height:154" coordorigin="7667,1761" coordsize="208,154">
              <v:shape style="position:absolute;left:7667;top:1761;width:208;height:154" coordorigin="7667,1761" coordsize="208,154" path="m7804,1761l7802,1764,7799,1766,7791,1775,7780,1787,7766,1801,7747,1819,7719,1847,7713,1853,7708,1859,7694,1873,7680,1888,7667,1903,7667,1905,7671,1914,7674,1916,7684,1910,7686,1909,7695,1908,7702,1908,7720,1906,7756,1906,7761,1901,7764,1898,7773,1888,7813,1843,7826,1828,7840,1813,7853,1798,7868,1784,7875,1779,7874,1775,7869,1769,7814,1769,7811,1768,7807,1764,7806,1763,7804,1761e" filled="t" fillcolor="#50535C" stroked="f">
                <v:path arrowok="t"/>
                <v:fill/>
              </v:shape>
              <v:shape style="position:absolute;left:7667;top:1761;width:208;height:154" coordorigin="7667,1761" coordsize="208,154" path="m7756,1906l7720,1906,7732,1907,7749,1909,7754,1908,7756,1906e" filled="t" fillcolor="#50535C" stroked="f">
                <v:path arrowok="t"/>
                <v:fill/>
              </v:shape>
              <v:shape style="position:absolute;left:7667;top:1761;width:208;height:154" coordorigin="7667,1761" coordsize="208,154" path="m7702,1908l7695,1908,7701,1908,7702,1908e" filled="t" fillcolor="#50535C" stroked="f">
                <v:path arrowok="t"/>
                <v:fill/>
              </v:shape>
              <v:shape style="position:absolute;left:7667;top:1761;width:208;height:154" coordorigin="7667,1761" coordsize="208,154" path="m7843,1765l7830,1767,7824,1768,7814,1769,7869,1769,7868,1769,7848,1769,7843,1765e" filled="t" fillcolor="#50535C" stroked="f">
                <v:path arrowok="t"/>
                <v:fill/>
              </v:shape>
              <v:shape style="position:absolute;left:7667;top:1761;width:208;height:154" coordorigin="7667,1761" coordsize="208,154" path="m7858,1766l7848,1769,7868,1769,7866,1766,7862,1766,7858,1766e" filled="t" fillcolor="#50535C" stroked="f">
                <v:path arrowok="t"/>
                <v:fill/>
              </v:shape>
              <v:shape style="position:absolute;left:7667;top:1761;width:208;height:154" coordorigin="7667,1761" coordsize="208,154" path="m7866,1766l7862,1766,7866,1766e" filled="t" fillcolor="#50535C" stroked="f">
                <v:path arrowok="t"/>
                <v:fill/>
              </v:shape>
            </v:group>
            <v:group style="position:absolute;left:8094;top:1759;width:210;height:152" coordorigin="8094,1759" coordsize="210,152">
              <v:shape style="position:absolute;left:8094;top:1759;width:210;height:152" coordorigin="8094,1759" coordsize="210,152" path="m8233,1759l8230,1761,8208,1783,8190,1801,8178,1815,8164,1830,8148,1846,8134,1860,8119,1874,8105,1888,8102,1890,8099,1893,8094,1898,8094,1900,8098,1908,8102,1911,8112,1908,8138,1908,8143,1906,8149,1906,8171,1906,8171,1906,8181,1895,8195,1881,8210,1868,8212,1866,8213,1864,8223,1854,8231,1844,8241,1835,8255,1821,8300,1778,8302,1775,8303,1773,8301,1766,8248,1766,8242,1765,8233,1759e" filled="t" fillcolor="#50535C" stroked="f">
                <v:path arrowok="t"/>
                <v:fill/>
              </v:shape>
              <v:shape style="position:absolute;left:8094;top:1759;width:210;height:152" coordorigin="8094,1759" coordsize="210,152" path="m8138,1908l8112,1908,8117,1909,8127,1910,8133,1910,8138,1908e" filled="t" fillcolor="#50535C" stroked="f">
                <v:path arrowok="t"/>
                <v:fill/>
              </v:shape>
              <v:shape style="position:absolute;left:8094;top:1759;width:210;height:152" coordorigin="8094,1759" coordsize="210,152" path="m8171,1906l8149,1906,8158,1906,8162,1908,8166,1910,8169,1908,8171,1906e" filled="t" fillcolor="#50535C" stroked="f">
                <v:path arrowok="t"/>
                <v:fill/>
              </v:shape>
              <v:shape style="position:absolute;left:8094;top:1759;width:210;height:152" coordorigin="8094,1759" coordsize="210,152" path="m8256,1763l8255,1764,8248,1766,8301,1766,8301,1766,8268,1766,8256,1763e" filled="t" fillcolor="#50535C" stroked="f">
                <v:path arrowok="t"/>
                <v:fill/>
              </v:shape>
              <v:shape style="position:absolute;left:8094;top:1759;width:210;height:152" coordorigin="8094,1759" coordsize="210,152" path="m8299,1761l8278,1762,8268,1766,8301,1766,8300,1762,8299,1761e" filled="t" fillcolor="#50535C" stroked="f">
                <v:path arrowok="t"/>
                <v:fill/>
              </v:shape>
            </v:group>
            <v:group style="position:absolute;left:8240;top:1758;width:211;height:150" coordorigin="8240,1758" coordsize="211,150">
              <v:shape style="position:absolute;left:8240;top:1758;width:211;height:150" coordorigin="8240,1758" coordsize="211,150" path="m8380,1758l8371,1767,8363,1775,8348,1792,8306,1832,8292,1846,8285,1854,8278,1861,8266,1869,8264,1871,8253,1881,8247,1888,8245,1890,8240,1897,8240,1901,8246,1906,8250,1907,8256,1904,8259,1903,8304,1902,8320,1902,8333,1889,8363,1859,8365,1857,8370,1854,8382,1843,8396,1829,8428,1796,8442,1782,8448,1777,8451,1772,8445,1764,8404,1764,8397,1764,8390,1764,8380,1758e" filled="t" fillcolor="#50535C" stroked="f">
                <v:path arrowok="t"/>
                <v:fill/>
              </v:shape>
              <v:shape style="position:absolute;left:8240;top:1758;width:211;height:150" coordorigin="8240,1758" coordsize="211,150" path="m8320,1902l8304,1902,8305,1902,8314,1906,8319,1903,8320,1902e" filled="t" fillcolor="#50535C" stroked="f">
                <v:path arrowok="t"/>
                <v:fill/>
              </v:shape>
              <v:shape style="position:absolute;left:8240;top:1758;width:211;height:150" coordorigin="8240,1758" coordsize="211,150" path="m8432,1760l8421,1763,8404,1764,8445,1764,8439,1761,8432,1760e" filled="t" fillcolor="#50535C" stroked="f">
                <v:path arrowok="t"/>
                <v:fill/>
              </v:shape>
            </v:group>
            <v:group style="position:absolute;left:7954;top:1761;width:200;height:151" coordorigin="7954,1761" coordsize="200,151">
              <v:shape style="position:absolute;left:7954;top:1761;width:200;height:151" coordorigin="7954,1761" coordsize="200,151" path="m8006,1910l7986,1910,7996,1912,8001,1912,8006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7985,1910l7971,1910,7980,1910,7985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8092,1761l8085,1763,8081,1766,8073,1777,8068,1782,8062,1789,8035,1815,8022,1829,8008,1845,7993,1862,7979,1876,7965,1890,7963,1892,7960,1894,7954,1902,7957,1908,7957,1908,7967,1910,7971,1910,7985,1910,7986,1910,8006,1910,8012,1908,8018,1907,8032,1907,8033,1906,8036,1905,8038,1894,8054,1879,8099,1834,8132,1796,8139,1789,8149,1782,8150,1780,8156,1773,8155,1767,8101,1767,8099,1767,8097,1767,8092,1761e" filled="t" fillcolor="#50535C" stroked="f">
                <v:path arrowok="t"/>
                <v:fill/>
              </v:shape>
              <v:shape style="position:absolute;left:7954;top:1761;width:200;height:151" coordorigin="7954,1761" coordsize="200,151" path="m8032,1907l8018,1907,8027,1908,8030,1908,8032,1907e" filled="t" fillcolor="#50535C" stroked="f">
                <v:path arrowok="t"/>
                <v:fill/>
              </v:shape>
              <v:shape style="position:absolute;left:7954;top:1761;width:200;height:151" coordorigin="7954,1761" coordsize="200,151" path="m8140,1761l8113,1764,8101,1767,8155,1767,8153,1762,8140,1761e" filled="t" fillcolor="#50535C" stroked="f">
                <v:path arrowok="t"/>
                <v:fill/>
              </v:shape>
            </v:group>
            <v:group style="position:absolute;left:8387;top:1760;width:204;height:146" coordorigin="8387,1760" coordsize="204,146">
              <v:shape style="position:absolute;left:8387;top:1760;width:204;height:146" coordorigin="8387,1760" coordsize="204,146" path="m8523,1760l8521,1761,8517,1765,8488,1794,8474,1808,8458,1825,8443,1839,8429,1853,8420,1862,8411,1872,8397,1883,8394,1887,8387,1893,8387,1897,8392,1904,8395,1906,8405,1905,8413,1905,8428,1901,8447,1901,8451,1900,8452,1900,8465,1900,8467,1899,8472,1892,8473,1891,8481,1884,8489,1877,8499,1866,8524,1839,8541,1821,8555,1807,8570,1794,8586,1781,8591,1778,8591,1771,8585,1765,8583,1764,8532,1764,8523,1760e" filled="t" fillcolor="#50535C" stroked="f">
                <v:path arrowok="t"/>
                <v:fill/>
              </v:shape>
              <v:shape style="position:absolute;left:8387;top:1760;width:204;height:146" coordorigin="8387,1760" coordsize="204,146" path="m8413,1905l8405,1905,8411,1905,8413,1905e" filled="t" fillcolor="#50535C" stroked="f">
                <v:path arrowok="t"/>
                <v:fill/>
              </v:shape>
              <v:shape style="position:absolute;left:8387;top:1760;width:204;height:146" coordorigin="8387,1760" coordsize="204,146" path="m8447,1901l8428,1901,8440,1904,8447,1901e" filled="t" fillcolor="#50535C" stroked="f">
                <v:path arrowok="t"/>
                <v:fill/>
              </v:shape>
              <v:shape style="position:absolute;left:8387;top:1760;width:204;height:146" coordorigin="8387,1760" coordsize="204,146" path="m8465,1900l8452,1900,8461,1903,8465,1900e" filled="t" fillcolor="#50535C" stroked="f">
                <v:path arrowok="t"/>
                <v:fill/>
              </v:shape>
              <v:shape style="position:absolute;left:8387;top:1760;width:204;height:146" coordorigin="8387,1760" coordsize="204,146" path="m8580,1762l8568,1762,8557,1763,8539,1763,8532,1764,8583,1764,8582,1763,8582,1763,8557,1763,8582,1763,8580,1762e" filled="t" fillcolor="#50535C" stroked="f">
                <v:path arrowok="t"/>
                <v:fill/>
              </v:shape>
            </v:group>
            <v:group style="position:absolute;left:7812;top:1761;width:202;height:151" coordorigin="7812,1761" coordsize="202,151">
              <v:shape style="position:absolute;left:7812;top:1761;width:202;height:151" coordorigin="7812,1761" coordsize="202,151" path="m7947,1761l7947,1761,7937,1769,7935,1772,7930,1777,7877,1835,7865,1847,7846,1867,7815,1896,7814,1899,7812,1904,7813,1907,7820,1909,7823,1912,7827,1908,7829,1906,7831,1905,7872,1902,7879,1902,7884,1902,7896,1901,7899,1899,7907,1888,7911,1883,7938,1854,7952,1840,7967,1823,7981,1809,7995,1795,8011,1782,8012,1781,8013,1780,8014,1776,8015,1774,8014,1769,7964,1769,7959,1769,7947,1761e" filled="t" fillcolor="#50535C" stroked="f">
                <v:path arrowok="t"/>
                <v:fill/>
              </v:shape>
              <v:shape style="position:absolute;left:7812;top:1761;width:202;height:151" coordorigin="7812,1761" coordsize="202,151" path="m7879,1902l7872,1902,7872,1902,7879,1902e" filled="t" fillcolor="#50535C" stroked="f">
                <v:path arrowok="t"/>
                <v:fill/>
              </v:shape>
              <v:shape style="position:absolute;left:7812;top:1761;width:202;height:151" coordorigin="7812,1761" coordsize="202,151" path="m8008,1763l7990,1766,7980,1768,7964,1769,8014,1769,8013,1766,8008,1763e" filled="t" fillcolor="#50535C" stroked="f">
                <v:path arrowok="t"/>
                <v:fill/>
              </v:shape>
            </v:group>
            <v:group style="position:absolute;left:7241;top:1760;width:200;height:149" coordorigin="7241,1760" coordsize="200,149">
              <v:shape style="position:absolute;left:7241;top:1760;width:200;height:149" coordorigin="7241,1760" coordsize="200,149" path="m7370,1762l7367,1763,7363,1767,7362,1769,7317,1817,7305,1830,7288,1848,7253,1884,7246,1890,7241,1900,7248,1908,7257,1909,7276,1903,7286,1900,7324,1900,7327,1892,7329,1890,7377,1842,7406,1809,7420,1794,7434,1780,7440,1775,7440,1770,7436,1766,7384,1766,7370,176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0,1902l7306,1902,7317,1902,7320,190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4,1900l7286,1900,7301,1902,7320,1902,7323,1901,7324,1900e" filled="t" fillcolor="#50535C" stroked="f">
                <v:path arrowok="t"/>
                <v:fill/>
              </v:shape>
              <v:shape style="position:absolute;left:7241;top:1760;width:200;height:149" coordorigin="7241,1760" coordsize="200,149" path="m7427,1760l7409,1762,7384,1766,7436,1766,7431,1762,7427,1760e" filled="t" fillcolor="#50535C" stroked="f">
                <v:path arrowok="t"/>
                <v:fill/>
              </v:shape>
            </v:group>
            <v:group style="position:absolute;left:7386;top:1762;width:198;height:147" coordorigin="7386,1762" coordsize="198,147">
              <v:shape style="position:absolute;left:7386;top:1762;width:198;height:147" coordorigin="7386,1762" coordsize="198,147" path="m7516,1762l7515,1763,7505,1773,7487,1792,7473,1807,7459,1821,7450,1829,7441,1837,7430,1850,7428,1854,7418,1864,7390,1895,7388,1897,7386,1901,7386,1903,7389,1908,7396,1910,7401,1907,7403,1906,7411,1904,7434,1901,7463,1901,7464,1901,7468,1896,7493,1871,7511,1854,7523,1840,7553,1808,7566,1793,7580,1779,7584,1776,7584,1769,7578,1766,7536,1766,7526,1766,7516,1762e" filled="t" fillcolor="#50535C" stroked="f">
                <v:path arrowok="t"/>
                <v:fill/>
              </v:shape>
              <v:shape style="position:absolute;left:7386;top:1762;width:198;height:147" coordorigin="7386,1762" coordsize="198,147" path="m7463,1901l7434,1901,7453,1901,7459,1903,7463,1901e" filled="t" fillcolor="#50535C" stroked="f">
                <v:path arrowok="t"/>
                <v:fill/>
              </v:shape>
              <v:shape style="position:absolute;left:7386;top:1762;width:198;height:147" coordorigin="7386,1762" coordsize="198,147" path="m7554,1764l7536,1766,7578,1766,7576,1765,7574,1764,7561,1764,7554,1764e" filled="t" fillcolor="#50535C" stroked="f">
                <v:path arrowok="t"/>
                <v:fill/>
              </v:shape>
              <v:shape style="position:absolute;left:7386;top:1762;width:198;height:147" coordorigin="7386,1762" coordsize="198,147" path="m7572,1763l7561,1764,7574,1764,7572,1763e" filled="t" fillcolor="#50535C" stroked="f">
                <v:path arrowok="t"/>
                <v:fill/>
              </v:shape>
            </v:group>
            <v:group style="position:absolute;left:7532;top:1763;width:199;height:149" coordorigin="7532,1763" coordsize="199,149">
              <v:shape style="position:absolute;left:7532;top:1763;width:199;height:149" coordorigin="7532,1763" coordsize="199,149" path="m7660,1763l7656,1767,7652,1770,7631,1793,7586,1840,7571,1857,7541,1890,7538,1893,7532,1899,7532,1904,7536,1910,7544,1912,7552,1906,7567,1904,7574,1903,7585,1902,7602,1902,7611,1901,7612,1901,7617,1894,7621,1888,7631,1876,7659,1847,7665,1841,7670,1835,7683,1821,7690,1814,7707,1797,7715,1787,7726,1779,7728,1778,7729,1776,7731,1774,7729,1769,7728,1768,7679,1768,7670,1768,7660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612,1901e" filled="t" fillcolor="#50535C" stroked="f">
                <v:path arrowok="t"/>
                <v:fill/>
              </v:shape>
              <v:shape style="position:absolute;left:7532;top:1763;width:199;height:149" coordorigin="7532,1763" coordsize="199,149" path="m7692,1765l7679,1768,7728,1768,7727,1767,7710,1767,7705,1766,7696,1766,7692,1765e" filled="t" fillcolor="#50535C" stroked="f">
                <v:path arrowok="t"/>
                <v:fill/>
              </v:shape>
              <v:shape style="position:absolute;left:7532;top:1763;width:199;height:149" coordorigin="7532,1763" coordsize="199,149" path="m7716,1763l7710,1767,7727,1767,7726,1765,7719,1763,7716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705,1766l7696,1766,7705,1766,7705,1766e" filled="t" fillcolor="#50535C" stroked="f">
                <v:path arrowok="t"/>
                <v:fill/>
              </v:shape>
            </v:group>
            <v:group style="position:absolute;left:8529;top:1763;width:194;height:144" coordorigin="8529,1763" coordsize="194,144">
              <v:shape style="position:absolute;left:8529;top:1763;width:194;height:144" coordorigin="8529,1763" coordsize="194,144" path="m8602,1904l8587,1904,8598,1907,8600,1905,8602,1904e" filled="t" fillcolor="#50535C" stroked="f">
                <v:path arrowok="t"/>
                <v:fill/>
              </v:shape>
              <v:shape style="position:absolute;left:8529;top:1763;width:194;height:144" coordorigin="8529,1763" coordsize="194,144" path="m8575,1905l8548,1905,8552,1906,8558,1906,8562,1907,8575,1905e" filled="t" fillcolor="#50535C" stroked="f">
                <v:path arrowok="t"/>
                <v:fill/>
              </v:shape>
              <v:shape style="position:absolute;left:8529;top:1763;width:194;height:144" coordorigin="8529,1763" coordsize="194,144" path="m8659,1763l8656,1765,8647,1774,8641,1780,8589,1836,8542,1882,8531,1892,8530,1894,8529,1895,8533,1902,8537,1906,8548,1905,8575,1905,8587,1904,8602,1904,8610,1895,8658,1846,8667,1836,8680,1821,8694,1807,8709,1794,8724,1781,8724,1768,8723,1767,8693,1767,8689,1766,8670,1766,8667,1766,8659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705,1763l8693,1767,8723,1767,8721,1764,8708,1764,8705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683,1765l8670,1766,8689,1766,8683,1765e" filled="t" fillcolor="#50535C" stroked="f">
                <v:path arrowok="t"/>
                <v:fill/>
              </v:shape>
            </v:group>
            <v:group style="position:absolute;left:6802;top:1767;width:206;height:144" coordorigin="6802,1767" coordsize="206,144">
              <v:shape style="position:absolute;left:6802;top:1767;width:206;height:144" coordorigin="6802,1767" coordsize="206,144" path="m6935,1767l6931,1769,6925,1772,6917,1783,6912,1788,6883,1817,6870,1832,6863,1842,6856,1851,6843,1859,6842,1861,6837,1867,6833,1870,6822,1882,6814,1890,6802,1904,6804,1909,6815,1911,6821,1911,6836,1909,6844,1907,6860,1904,6868,1904,6898,1904,6902,1899,6906,1894,6912,1886,6923,1873,6940,1855,6953,1841,6996,1790,7000,1786,7009,1777,7007,1772,6951,1772,6943,1771,6941,1769,6937,1767,6936,1767,6935,1767e" filled="t" fillcolor="#50535C" stroked="f">
                <v:path arrowok="t"/>
                <v:fill/>
              </v:shape>
              <v:shape style="position:absolute;left:6802;top:1767;width:206;height:144" coordorigin="6802,1767" coordsize="206,144" path="m6898,1904l6868,1904,6881,1909,6887,1909,6895,1906,6897,1905,6898,1904e" filled="t" fillcolor="#50535C" stroked="f">
                <v:path arrowok="t"/>
                <v:fill/>
              </v:shape>
              <v:shape style="position:absolute;left:6802;top:1767;width:206;height:144" coordorigin="6802,1767" coordsize="206,144" path="m6992,1768l6984,1770,6981,1770,6966,1771,6956,1772,6951,1772,7007,1772,7007,1772,6996,1768,6992,1768e" filled="t" fillcolor="#50535C" stroked="f">
                <v:path arrowok="t"/>
                <v:fill/>
              </v:shape>
              <v:shape style="position:absolute;left:6802;top:1767;width:206;height:144" coordorigin="6802,1767" coordsize="206,144" path="m6937,1767l6936,1767,6937,1767e" filled="t" fillcolor="#50535C" stroked="f">
                <v:path arrowok="t"/>
                <v:fill/>
              </v:shape>
            </v:group>
            <v:group style="position:absolute;left:6952;top:1764;width:203;height:153" coordorigin="6952,1764" coordsize="203,153">
              <v:shape style="position:absolute;left:6952;top:1764;width:203;height:153" coordorigin="6952,1764" coordsize="203,153" path="m7086,1765l7082,1766,7074,1774,7059,1788,7028,1817,7027,1818,6995,1855,6980,1871,6968,1887,6955,1902,6952,1904,6952,1907,6955,1915,6959,1917,6966,1915,6968,1915,6970,1914,6990,1912,7010,1910,7012,1910,7028,1910,7032,1904,7035,1901,7043,1892,7050,1885,7062,1872,7068,1864,7076,1857,7089,1844,7103,1828,7115,1812,7128,1797,7134,1790,7141,1785,7155,1775,7153,1768,7149,1766,7127,1766,7126,1766,7109,1766,7103,1766,7097,1766,7086,1765e" filled="t" fillcolor="#50535C" stroked="f">
                <v:path arrowok="t"/>
                <v:fill/>
              </v:shape>
              <v:shape style="position:absolute;left:6952;top:1764;width:203;height:153" coordorigin="6952,1764" coordsize="203,153" path="m7028,1910l7012,1910,7015,1911,7025,1914,7026,1913,7028,1910e" filled="t" fillcolor="#50535C" stroked="f">
                <v:path arrowok="t"/>
                <v:fill/>
              </v:shape>
              <v:shape style="position:absolute;left:6952;top:1764;width:203;height:153" coordorigin="6952,1764" coordsize="203,153" path="m7141,1764l7133,1766,7127,1766,7149,1766,7144,1764,7141,1764e" filled="t" fillcolor="#50535C" stroked="f">
                <v:path arrowok="t"/>
                <v:fill/>
              </v:shape>
              <v:shape style="position:absolute;left:6952;top:1764;width:203;height:153" coordorigin="6952,1764" coordsize="203,153" path="m7117,1766l7113,1766,7109,1766,7109,1766,7126,1766,7117,1766e" filled="t" fillcolor="#50535C" stroked="f">
                <v:path arrowok="t"/>
                <v:fill/>
              </v:shape>
            </v:group>
            <v:group style="position:absolute;left:7094;top:1764;width:190;height:146" coordorigin="7094,1764" coordsize="190,146">
              <v:shape style="position:absolute;left:7094;top:1764;width:190;height:146" coordorigin="7094,1764" coordsize="190,146" path="m7220,1767l7217,1769,7115,1876,7107,1884,7099,1893,7098,1893,7094,1899,7096,1905,7105,1909,7108,1910,7123,1908,7133,1907,7150,1904,7156,1903,7173,1903,7178,1897,7181,1891,7190,1883,7202,1869,7217,1852,7229,1841,7246,1821,7258,1806,7284,1774,7282,1772,7282,1771,7236,1771,7220,1767e" filled="t" fillcolor="#50535C" stroked="f">
                <v:path arrowok="t"/>
                <v:fill/>
              </v:shape>
              <v:shape style="position:absolute;left:7094;top:1764;width:190;height:146" coordorigin="7094,1764" coordsize="190,146" path="m7173,1903l7156,1903,7167,1908,7171,1907,7173,1903e" filled="t" fillcolor="#50535C" stroked="f">
                <v:path arrowok="t"/>
                <v:fill/>
              </v:shape>
              <v:shape style="position:absolute;left:7094;top:1764;width:190;height:146" coordorigin="7094,1764" coordsize="190,146" path="m7267,1764l7248,1769,7236,1771,7282,1771,7281,1769,7273,1766,7267,1764e" filled="t" fillcolor="#50535C" stroked="f">
                <v:path arrowok="t"/>
                <v:fill/>
              </v:shape>
            </v:group>
            <v:group style="position:absolute;left:6667;top:1768;width:196;height:143" coordorigin="6667,1768" coordsize="196,143">
              <v:shape style="position:absolute;left:6667;top:1768;width:196;height:143" coordorigin="6667,1768" coordsize="196,143" path="m6798,1768l6795,1770,6792,1772,6735,1830,6707,1859,6693,1873,6686,1881,6680,1889,6667,1899,6668,1905,6680,1910,6686,1910,6697,1908,6700,1906,6711,1905,6718,1901,6744,1901,6747,1899,6748,1898,6767,1874,6782,1858,6795,1846,6812,1828,6862,1775,6860,1773,6859,1772,6839,1772,6833,1771,6817,1770,6808,1769,6798,1768e" filled="t" fillcolor="#50535C" stroked="f">
                <v:path arrowok="t"/>
                <v:fill/>
              </v:shape>
              <v:shape style="position:absolute;left:6667;top:1768;width:196;height:143" coordorigin="6667,1768" coordsize="196,143" path="m6744,1901l6718,1901,6734,1910,6739,1906,6744,1901e" filled="t" fillcolor="#50535C" stroked="f">
                <v:path arrowok="t"/>
                <v:fill/>
              </v:shape>
              <v:shape style="position:absolute;left:6667;top:1768;width:196;height:143" coordorigin="6667,1768" coordsize="196,143" path="m6850,1770l6839,1772,6859,1772,6859,1771,6853,1770,6850,1770e" filled="t" fillcolor="#50535C" stroked="f">
                <v:path arrowok="t"/>
                <v:fill/>
              </v:shape>
            </v:group>
            <v:group style="position:absolute;left:9679;top:1761;width:208;height:154" coordorigin="9679,1761" coordsize="208,154">
              <v:shape style="position:absolute;left:9679;top:1761;width:208;height:154" coordorigin="9679,1761" coordsize="208,154" path="m9816,1761l9814,1764,9811,1766,9803,1775,9792,1787,9778,1801,9759,1819,9731,1847,9725,1853,9720,1859,9706,1873,9692,1888,9679,1903,9679,1905,9683,1914,9686,1916,9696,1910,9698,1909,9707,1908,9714,1908,9732,1906,9768,1906,9773,1901,9776,1898,9785,1888,9825,1843,9838,1828,9852,1813,9865,1798,9880,1784,9887,1779,9886,1775,9881,1769,9826,1769,9823,1768,9819,1764,9818,1763,9816,1761e" filled="t" fillcolor="#50535C" stroked="f">
                <v:path arrowok="t"/>
                <v:fill/>
              </v:shape>
              <v:shape style="position:absolute;left:9679;top:1761;width:208;height:154" coordorigin="9679,1761" coordsize="208,154" path="m9768,1906l9732,1906,9744,1907,9761,1909,9766,1908,9768,1906e" filled="t" fillcolor="#50535C" stroked="f">
                <v:path arrowok="t"/>
                <v:fill/>
              </v:shape>
              <v:shape style="position:absolute;left:9679;top:1761;width:208;height:154" coordorigin="9679,1761" coordsize="208,154" path="m9714,1908l9707,1908,9713,1908,9714,1908e" filled="t" fillcolor="#50535C" stroked="f">
                <v:path arrowok="t"/>
                <v:fill/>
              </v:shape>
              <v:shape style="position:absolute;left:9679;top:1761;width:208;height:154" coordorigin="9679,1761" coordsize="208,154" path="m9855,1765l9842,1767,9836,1768,9826,1769,9881,1769,9880,1769,9860,1769,9855,1765e" filled="t" fillcolor="#50535C" stroked="f">
                <v:path arrowok="t"/>
                <v:fill/>
              </v:shape>
              <v:shape style="position:absolute;left:9679;top:1761;width:208;height:154" coordorigin="9679,1761" coordsize="208,154" path="m9870,1766l9860,1769,9880,1769,9878,1766,9874,1766,9870,1766e" filled="t" fillcolor="#50535C" stroked="f">
                <v:path arrowok="t"/>
                <v:fill/>
              </v:shape>
              <v:shape style="position:absolute;left:9679;top:1761;width:208;height:154" coordorigin="9679,1761" coordsize="208,154" path="m9878,1766l9874,1766,9878,1766e" filled="t" fillcolor="#50535C" stroked="f">
                <v:path arrowok="t"/>
                <v:fill/>
              </v:shape>
            </v:group>
            <v:group style="position:absolute;left:10106;top:1759;width:210;height:152" coordorigin="10106,1759" coordsize="210,152">
              <v:shape style="position:absolute;left:10106;top:1759;width:210;height:152" coordorigin="10106,1759" coordsize="210,152" path="m10245,1759l10242,1761,10220,1783,10203,1801,10190,1815,10176,1830,10160,1846,10146,1860,10131,1874,10117,1888,10114,1890,10111,1893,10106,1898,10106,1900,10110,1908,10114,1911,10124,1908,10150,1908,10155,1906,10161,1906,10183,1906,10183,1906,10193,1895,10207,1881,10222,1868,10224,1866,10226,1864,10235,1854,10243,1844,10253,1835,10267,1821,10312,1778,10314,1775,10316,1773,10314,1766,10260,1766,10254,1765,10245,1759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50,1908l10124,1908,10129,1909,10139,1910,10145,1910,10150,1908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83,1906l10161,1906,10170,1906,10174,1908,10179,1910,10181,1908,10183,1906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268,1763l10267,1764,10260,1766,10314,1766,10313,1766,10280,1766,10268,1763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311,1761l10290,1762,10280,1766,10313,1766,10312,1762,10311,1761e" filled="t" fillcolor="#50535C" stroked="f">
                <v:path arrowok="t"/>
                <v:fill/>
              </v:shape>
            </v:group>
            <v:group style="position:absolute;left:10252;top:1758;width:211;height:150" coordorigin="10252,1758" coordsize="211,150">
              <v:shape style="position:absolute;left:10252;top:1758;width:211;height:150" coordorigin="10252,1758" coordsize="211,150" path="m10393,1758l10384,1767,10375,1775,10360,1792,10318,1832,10304,1846,10297,1854,10290,1861,10278,1869,10276,1871,10266,1881,10259,1888,10257,1890,10252,1897,10252,1901,10258,1906,10262,1907,10268,1904,10271,1903,10316,1902,10332,1902,10345,1889,10375,1859,10377,1857,10382,1854,10394,1843,10408,1829,10440,1796,10454,1782,10460,1777,10463,1772,10457,1764,10416,1764,10409,1764,10402,1764,10393,1758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332,1902l10316,1902,10317,1902,10326,1906,10331,1903,10332,1902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444,1760l10433,1763,10416,1764,10457,1764,10451,1761,10444,1760e" filled="t" fillcolor="#50535C" stroked="f">
                <v:path arrowok="t"/>
                <v:fill/>
              </v:shape>
            </v:group>
            <v:group style="position:absolute;left:9966;top:1761;width:200;height:151" coordorigin="9966,1761" coordsize="200,151">
              <v:shape style="position:absolute;left:9966;top:1761;width:200;height:151" coordorigin="9966,1761" coordsize="200,151" path="m10018,1910l9998,1910,10008,1912,10013,1912,10018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9997,1910l9983,1910,9992,1910,9997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10104,1761l10097,1763,10093,1766,10085,1777,10080,1782,10074,1789,10048,1815,10034,1829,10020,1845,10005,1862,9991,1876,9977,1890,9975,1892,9972,1894,9966,1902,9969,1908,9969,1908,9979,1910,9983,1910,9997,1910,9998,1910,10018,1910,10024,1908,10031,1907,10044,1907,10045,1906,10048,1905,10050,1894,10066,1879,10111,1834,10144,1796,10151,1789,10161,1782,10162,1780,10168,1773,10167,1767,10113,1767,10111,1767,10109,1767,10104,1761e" filled="t" fillcolor="#50535C" stroked="f">
                <v:path arrowok="t"/>
                <v:fill/>
              </v:shape>
              <v:shape style="position:absolute;left:9966;top:1761;width:200;height:151" coordorigin="9966,1761" coordsize="200,151" path="m10044,1907l10031,1907,10039,1908,10042,1908,10044,1907e" filled="t" fillcolor="#50535C" stroked="f">
                <v:path arrowok="t"/>
                <v:fill/>
              </v:shape>
              <v:shape style="position:absolute;left:9966;top:1761;width:200;height:151" coordorigin="9966,1761" coordsize="200,151" path="m10153,1761l10125,1764,10113,1767,10167,1767,10165,1762,10153,1761e" filled="t" fillcolor="#50535C" stroked="f">
                <v:path arrowok="t"/>
                <v:fill/>
              </v:shape>
            </v:group>
            <v:group style="position:absolute;left:10399;top:1760;width:204;height:146" coordorigin="10399,1760" coordsize="204,146">
              <v:shape style="position:absolute;left:10399;top:1760;width:204;height:146" coordorigin="10399,1760" coordsize="204,146" path="m10535,1760l10533,1761,10529,1765,10500,1794,10486,1808,10470,1825,10455,1839,10441,1853,10432,1862,10423,1872,10409,1883,10406,1887,10399,1893,10399,1897,10404,1904,10407,1906,10417,1905,10425,1905,10440,1901,10459,1901,10463,1900,10464,1900,10477,1900,10479,1899,10484,1892,10485,1891,10493,1884,10501,1877,10511,1866,10536,1839,10553,1821,10567,1807,10582,1794,10598,1781,10603,1778,10603,1771,10597,1765,10595,1764,10544,1764,10535,176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25,1905l10417,1905,10423,1905,10425,1905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59,1901l10440,1901,10452,1904,10459,1901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77,1900l10464,1900,10473,1903,10477,190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592,1762l10580,1762,10569,1763,10551,1763,10544,1764,10595,1764,10594,1763,10594,1763,10569,1763,10594,1763,10592,1762e" filled="t" fillcolor="#50535C" stroked="f">
                <v:path arrowok="t"/>
                <v:fill/>
              </v:shape>
            </v:group>
            <v:group style="position:absolute;left:9825;top:1761;width:202;height:151" coordorigin="9825,1761" coordsize="202,151">
              <v:shape style="position:absolute;left:9825;top:1761;width:202;height:151" coordorigin="9825,1761" coordsize="202,151" path="m9959,1761l9959,1761,9949,1769,9947,1772,9943,1777,9889,1835,9877,1847,9858,1867,9827,1896,9826,1899,9825,1904,9825,1907,9832,1909,9835,1912,9839,1908,9841,1906,9843,1905,9884,1902,9891,1902,9896,1902,9908,1901,9912,1899,9919,1888,9923,1883,9950,1854,9964,1840,9980,1823,9993,1809,10007,1795,10023,1782,10024,1781,10025,1780,10026,1776,10027,1774,10026,1769,9976,1769,9971,1769,9959,1761e" filled="t" fillcolor="#50535C" stroked="f">
                <v:path arrowok="t"/>
                <v:fill/>
              </v:shape>
              <v:shape style="position:absolute;left:9825;top:1761;width:202;height:151" coordorigin="9825,1761" coordsize="202,151" path="m9891,1902l9884,1902,9884,1902,9891,1902e" filled="t" fillcolor="#50535C" stroked="f">
                <v:path arrowok="t"/>
                <v:fill/>
              </v:shape>
              <v:shape style="position:absolute;left:9825;top:1761;width:202;height:151" coordorigin="9825,1761" coordsize="202,151" path="m10020,1763l10003,1766,9992,1768,9976,1769,10026,1769,10025,1766,10020,1763e" filled="t" fillcolor="#50535C" stroked="f">
                <v:path arrowok="t"/>
                <v:fill/>
              </v:shape>
            </v:group>
            <v:group style="position:absolute;left:9253;top:1760;width:200;height:149" coordorigin="9253,1760" coordsize="200,149">
              <v:shape style="position:absolute;left:9253;top:1760;width:200;height:149" coordorigin="9253,1760" coordsize="200,149" path="m9382,1762l9379,1763,9375,1767,9374,1769,9329,1817,9317,1830,9300,1848,9266,1884,9258,1890,9253,1900,9260,1908,9269,1909,9288,1903,9298,1900,9336,1900,9340,1892,9342,1890,9389,1842,9418,1809,9432,1794,9446,1780,9452,1775,9452,1770,9448,1766,9396,1766,9382,176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3,1902l9318,1902,9329,1902,9333,190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6,1900l9298,1900,9313,1902,9333,1902,9335,1901,9336,1900e" filled="t" fillcolor="#50535C" stroked="f">
                <v:path arrowok="t"/>
                <v:fill/>
              </v:shape>
              <v:shape style="position:absolute;left:9253;top:1760;width:200;height:149" coordorigin="9253,1760" coordsize="200,149" path="m9439,1760l9421,1762,9396,1766,9448,1766,9443,1762,9439,1760e" filled="t" fillcolor="#50535C" stroked="f">
                <v:path arrowok="t"/>
                <v:fill/>
              </v:shape>
            </v:group>
            <v:group style="position:absolute;left:9398;top:1762;width:198;height:147" coordorigin="9398,1762" coordsize="198,147">
              <v:shape style="position:absolute;left:9398;top:1762;width:198;height:147" coordorigin="9398,1762" coordsize="198,147" path="m9528,1762l9527,1763,9517,1773,9499,1792,9485,1807,9471,1821,9462,1829,9453,1837,9442,1850,9440,1854,9430,1864,9402,1895,9400,1897,9398,1901,9398,1903,9401,1908,9408,1910,9414,1907,9415,1906,9423,1904,9446,1901,9475,1901,9476,1901,9480,1896,9505,1871,9523,1854,9535,1840,9565,1808,9578,1793,9593,1779,9596,1776,9596,1769,9590,1766,9548,1766,9538,1766,9528,1762e" filled="t" fillcolor="#50535C" stroked="f">
                <v:path arrowok="t"/>
                <v:fill/>
              </v:shape>
              <v:shape style="position:absolute;left:9398;top:1762;width:198;height:147" coordorigin="9398,1762" coordsize="198,147" path="m9475,1901l9446,1901,9465,1901,9471,1903,9475,1901e" filled="t" fillcolor="#50535C" stroked="f">
                <v:path arrowok="t"/>
                <v:fill/>
              </v:shape>
              <v:shape style="position:absolute;left:9398;top:1762;width:198;height:147" coordorigin="9398,1762" coordsize="198,147" path="m9566,1764l9548,1766,9590,1766,9588,1765,9586,1764,9573,1764,9566,1764e" filled="t" fillcolor="#50535C" stroked="f">
                <v:path arrowok="t"/>
                <v:fill/>
              </v:shape>
              <v:shape style="position:absolute;left:9398;top:1762;width:198;height:147" coordorigin="9398,1762" coordsize="198,147" path="m9584,1763l9573,1764,9586,1764,9584,1763e" filled="t" fillcolor="#50535C" stroked="f">
                <v:path arrowok="t"/>
                <v:fill/>
              </v:shape>
            </v:group>
            <v:group style="position:absolute;left:9544;top:1763;width:199;height:149" coordorigin="9544,1763" coordsize="199,149">
              <v:shape style="position:absolute;left:9544;top:1763;width:199;height:149" coordorigin="9544,1763" coordsize="199,149" path="m9672,1763l9668,1767,9664,1770,9643,1793,9598,1840,9583,1857,9553,1890,9550,1893,9545,1899,9544,1904,9548,1910,9556,1912,9564,1906,9579,1904,9586,1903,9597,1902,9614,1902,9623,1901,9624,1901,9629,1894,9633,1888,9643,1876,9671,1847,9677,1841,9682,1835,9695,1821,9702,1814,9719,1797,9727,1787,9738,1779,9740,1778,9741,1776,9743,1774,9741,1769,9740,1768,9691,1768,9682,1768,9672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624,1901e" filled="t" fillcolor="#50535C" stroked="f">
                <v:path arrowok="t"/>
                <v:fill/>
              </v:shape>
              <v:shape style="position:absolute;left:9544;top:1763;width:199;height:149" coordorigin="9544,1763" coordsize="199,149" path="m9704,1765l9691,1768,9740,1768,9739,1767,9722,1767,9717,1766,9708,1766,9704,1765e" filled="t" fillcolor="#50535C" stroked="f">
                <v:path arrowok="t"/>
                <v:fill/>
              </v:shape>
              <v:shape style="position:absolute;left:9544;top:1763;width:199;height:149" coordorigin="9544,1763" coordsize="199,149" path="m9728,1763l9722,1767,9739,1767,9738,1765,9731,1763,9728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717,1766l9708,1766,9717,1766,9717,1766e" filled="t" fillcolor="#50535C" stroked="f">
                <v:path arrowok="t"/>
                <v:fill/>
              </v:shape>
            </v:group>
            <v:group style="position:absolute;left:10541;top:1763;width:194;height:144" coordorigin="10541,1763" coordsize="194,144">
              <v:shape style="position:absolute;left:10541;top:1763;width:194;height:144" coordorigin="10541,1763" coordsize="194,144" path="m10614,1904l10599,1904,10610,1907,10612,1905,10614,1904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587,1905l10560,1905,10564,1906,10570,1906,10574,1907,10587,1905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71,1763l10668,1765,10659,1774,10653,1780,10601,1836,10554,1882,10543,1892,10542,1894,10541,1895,10545,1902,10550,1906,10560,1905,10587,1905,10599,1904,10614,1904,10622,1895,10670,1846,10679,1836,10692,1821,10706,1807,10721,1794,10737,1781,10736,1768,10735,1767,10705,1767,10701,1766,10682,1766,10679,1766,10671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717,1763l10705,1767,10735,1767,10733,1764,10720,1764,10717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95,1765l10682,1766,10701,1766,10695,1765e" filled="t" fillcolor="#50535C" stroked="f">
                <v:path arrowok="t"/>
                <v:fill/>
              </v:shape>
            </v:group>
            <v:group style="position:absolute;left:8814;top:1767;width:206;height:144" coordorigin="8814,1767" coordsize="206,144">
              <v:shape style="position:absolute;left:8814;top:1767;width:206;height:144" coordorigin="8814,1767" coordsize="206,144" path="m8947,1767l8943,1769,8937,1772,8929,1783,8924,1788,8895,1817,8882,1832,8875,1842,8868,1851,8856,1859,8854,1861,8849,1867,8845,1870,8834,1882,8826,1890,8814,1904,8816,1909,8827,1911,8834,1911,8848,1909,8856,1907,8872,1904,8880,1904,8910,1904,8914,1899,8918,1894,8924,1886,8935,1873,8952,1855,8965,1841,9008,1790,9012,1786,9021,1777,9020,1772,8963,1772,8955,1771,8953,1769,8949,1767,8948,1767,8947,1767e" filled="t" fillcolor="#50535C" stroked="f">
                <v:path arrowok="t"/>
                <v:fill/>
              </v:shape>
              <v:shape style="position:absolute;left:8814;top:1767;width:206;height:144" coordorigin="8814,1767" coordsize="206,144" path="m8910,1904l8880,1904,8893,1909,8899,1909,8907,1906,8909,1905,8910,1904e" filled="t" fillcolor="#50535C" stroked="f">
                <v:path arrowok="t"/>
                <v:fill/>
              </v:shape>
              <v:shape style="position:absolute;left:8814;top:1767;width:206;height:144" coordorigin="8814,1767" coordsize="206,144" path="m9004,1768l8996,1770,8993,1770,8978,1771,8968,1772,8963,1772,9020,1772,9019,1772,9008,1768,9004,1768e" filled="t" fillcolor="#50535C" stroked="f">
                <v:path arrowok="t"/>
                <v:fill/>
              </v:shape>
              <v:shape style="position:absolute;left:8814;top:1767;width:206;height:144" coordorigin="8814,1767" coordsize="206,144" path="m8949,1767l8948,1767,8949,1767e" filled="t" fillcolor="#50535C" stroked="f">
                <v:path arrowok="t"/>
                <v:fill/>
              </v:shape>
            </v:group>
            <v:group style="position:absolute;left:8964;top:1764;width:203;height:153" coordorigin="8964,1764" coordsize="203,153">
              <v:shape style="position:absolute;left:8964;top:1764;width:203;height:153" coordorigin="8964,1764" coordsize="203,153" path="m9098,1765l9094,1766,9086,1774,9071,1788,9040,1817,9039,1818,9007,1855,8992,1871,8980,1887,8967,1902,8964,1904,8964,1907,8967,1915,8971,1917,8978,1915,8980,1915,8982,1914,9002,1912,9022,1910,9024,1910,9040,1910,9044,1904,9047,1901,9055,1892,9062,1885,9075,1872,9080,1864,9088,1857,9101,1844,9115,1828,9127,1812,9140,1797,9146,1790,9153,1785,9167,1775,9166,1768,9161,1766,9139,1766,9138,1766,9121,1766,9115,1766,9109,1766,9098,1765e" filled="t" fillcolor="#50535C" stroked="f">
                <v:path arrowok="t"/>
                <v:fill/>
              </v:shape>
              <v:shape style="position:absolute;left:8964;top:1764;width:203;height:153" coordorigin="8964,1764" coordsize="203,153" path="m9040,1910l9024,1910,9027,1911,9037,1914,9038,1913,9040,1910e" filled="t" fillcolor="#50535C" stroked="f">
                <v:path arrowok="t"/>
                <v:fill/>
              </v:shape>
              <v:shape style="position:absolute;left:8964;top:1764;width:203;height:153" coordorigin="8964,1764" coordsize="203,153" path="m9153,1764l9145,1766,9139,1766,9161,1766,9156,1764,9153,1764e" filled="t" fillcolor="#50535C" stroked="f">
                <v:path arrowok="t"/>
                <v:fill/>
              </v:shape>
              <v:shape style="position:absolute;left:8964;top:1764;width:203;height:153" coordorigin="8964,1764" coordsize="203,153" path="m9129,1766l9125,1766,9121,1766,9121,1766,9138,1766,9129,1766e" filled="t" fillcolor="#50535C" stroked="f">
                <v:path arrowok="t"/>
                <v:fill/>
              </v:shape>
            </v:group>
            <v:group style="position:absolute;left:9106;top:1764;width:190;height:146" coordorigin="9106,1764" coordsize="190,146">
              <v:shape style="position:absolute;left:9106;top:1764;width:190;height:146" coordorigin="9106,1764" coordsize="190,146" path="m9232,1767l9229,1769,9127,1876,9119,1884,9111,1893,9110,1893,9106,1899,9108,1905,9117,1909,9121,1910,9135,1908,9145,1907,9162,1904,9168,1903,9185,1903,9190,1897,9193,1891,9202,1883,9215,1869,9229,1852,9241,1841,9258,1821,9270,1806,9296,1774,9294,1772,9294,1771,9248,1771,9232,1767e" filled="t" fillcolor="#50535C" stroked="f">
                <v:path arrowok="t"/>
                <v:fill/>
              </v:shape>
              <v:shape style="position:absolute;left:9106;top:1764;width:190;height:146" coordorigin="9106,1764" coordsize="190,146" path="m9185,1903l9168,1903,9179,1908,9183,1907,9185,1903e" filled="t" fillcolor="#50535C" stroked="f">
                <v:path arrowok="t"/>
                <v:fill/>
              </v:shape>
              <v:shape style="position:absolute;left:9106;top:1764;width:190;height:146" coordorigin="9106,1764" coordsize="190,146" path="m9279,1764l9260,1769,9248,1771,9294,1771,9293,1769,9285,1766,9279,1764e" filled="t" fillcolor="#50535C" stroked="f">
                <v:path arrowok="t"/>
                <v:fill/>
              </v:shape>
            </v:group>
            <v:group style="position:absolute;left:8679;top:1768;width:196;height:143" coordorigin="8679,1768" coordsize="196,143">
              <v:shape style="position:absolute;left:8679;top:1768;width:196;height:143" coordorigin="8679,1768" coordsize="196,143" path="m8810,1768l8807,1770,8805,1772,8747,1830,8719,1859,8705,1873,8698,1881,8692,1889,8679,1899,8680,1905,8692,1910,8699,1910,8709,1908,8712,1906,8723,1905,8730,1901,8756,1901,8759,1899,8760,1898,8779,1874,8794,1858,8807,1846,8825,1828,8875,1775,8872,1773,8871,1772,8851,1772,8845,1771,8829,1770,8820,1769,8810,1768e" filled="t" fillcolor="#50535C" stroked="f">
                <v:path arrowok="t"/>
                <v:fill/>
              </v:shape>
              <v:shape style="position:absolute;left:8679;top:1768;width:196;height:143" coordorigin="8679,1768" coordsize="196,143" path="m8756,1901l8730,1901,8746,1910,8751,1906,8756,1901e" filled="t" fillcolor="#50535C" stroked="f">
                <v:path arrowok="t"/>
                <v:fill/>
              </v:shape>
              <v:shape style="position:absolute;left:8679;top:1768;width:196;height:143" coordorigin="8679,1768" coordsize="196,143" path="m8862,1770l8851,1772,8871,1772,8871,1771,8865,1770,8862,1770e" filled="t" fillcolor="#50535C" stroked="f">
                <v:path arrowok="t"/>
                <v:fill/>
              </v:shape>
            </v:group>
            <v:group style="position:absolute;left:10700;top:1757;width:211;height:150" coordorigin="10700,1757" coordsize="211,150">
              <v:shape style="position:absolute;left:10700;top:1757;width:211;height:150" coordorigin="10700,1757" coordsize="211,150" path="m10840,1757l10831,1766,10823,1774,10808,1791,10766,1832,10752,1846,10745,1853,10737,1861,10726,1868,10724,1871,10713,1881,10707,1887,10704,1890,10700,1896,10700,1901,10705,1906,10709,1907,10716,1903,10719,1903,10764,1902,10780,1902,10793,1889,10823,1859,10825,1857,10830,1853,10842,1842,10856,1828,10888,1796,10902,1782,10908,1777,10911,1771,10905,1763,10864,1763,10857,1763,10849,1763,10840,1757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780,1902l10764,1902,10765,1902,10774,1906,10779,1902,10780,1902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892,1759l10881,1763,10864,1763,10905,1763,10898,1760,10892,1759e" filled="t" fillcolor="#50535C" stroked="f">
                <v:path arrowok="t"/>
                <v:fill/>
              </v:shape>
            </v:group>
            <v:group style="position:absolute;left:10847;top:1759;width:204;height:146" coordorigin="10847,1759" coordsize="204,146">
              <v:shape style="position:absolute;left:10847;top:1759;width:204;height:146" coordorigin="10847,1759" coordsize="204,146" path="m10983,1759l10981,1760,10977,1764,10948,1793,10934,1808,10918,1824,10903,1838,10889,1852,10880,1862,10871,1872,10857,1883,10854,1886,10847,1893,10847,1897,10852,1903,10855,1905,10865,1904,10872,1904,10888,1901,10907,1901,10911,1900,10912,1900,10925,1900,10927,1899,10932,1891,10933,1891,10941,1883,10949,1876,10959,1865,10984,1839,11001,1821,11015,1807,11030,1793,11046,1781,11051,1777,11051,1771,11044,1765,11043,1764,10992,1764,10983,1759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872,1904l10865,1904,10871,1905,10872,1904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07,1901l10888,1901,10900,1903,10907,1901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25,1900l10912,1900,10921,1902,10925,1900e" filled="t" fillcolor="#50535C" stroked="f">
                <v:path arrowok="t"/>
                <v:fill/>
              </v:shape>
              <v:shape style="position:absolute;left:10847;top:1759;width:204;height:146" coordorigin="10847,1759" coordsize="204,146" path="m11040,1761l11028,1762,11017,1763,10999,1763,10992,1764,11043,1764,11042,1763,11042,1763,11017,1763,11042,1763,11040,1761e" filled="t" fillcolor="#50535C" stroked="f">
                <v:path arrowok="t"/>
                <v:fill/>
              </v:shape>
            </v:group>
            <v:group style="position:absolute;left:10989;top:1762;width:194;height:144" coordorigin="10989,1762" coordsize="194,144">
              <v:shape style="position:absolute;left:10989;top:1762;width:194;height:144" coordorigin="10989,1762" coordsize="194,144" path="m11062,1904l11047,1904,11058,1907,11060,1905,11062,1904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035,1905l11008,1905,11012,1906,11018,1906,11022,1906,11035,1905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19,1762l11116,1764,11107,1774,11101,1780,11049,1836,11002,1882,10991,1892,10990,1893,10989,1895,10992,1902,10997,1905,11008,1905,11035,1905,11047,1904,11062,1904,11070,1894,11118,1846,11127,1836,11140,1821,11154,1807,11169,1793,11184,1780,11184,1768,11183,1766,11153,1766,11148,1765,11130,1765,11127,1765,11119,1762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65,1763l11153,1766,11183,1766,11181,1764,11168,1763,11165,1763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43,1764l11130,1765,11148,1765,11143,1764e" filled="t" fillcolor="#50535C" stroked="f">
                <v:path arrowok="t"/>
                <v:fill/>
              </v:shape>
            </v:group>
            <v:group style="position:absolute;left:11111;top:1759;width:162;height:154" coordorigin="11111,1759" coordsize="162,154">
              <v:shape style="position:absolute;left:11111;top:1759;width:162;height:154" coordorigin="11111,1759" coordsize="162,154" path="m11263,1759l11204,1807,11181,1832,11173,1839,11158,1853,11144,1867,11127,1886,11122,1890,11114,1897,11111,1899,11111,1903,11111,1904,11113,1909,11116,1913,11123,1913,11126,1910,11130,1908,11143,1905,11150,1904,11162,1904,11169,1900,11190,1900,11207,1883,11226,1865,11253,1836,11258,1831,11263,1827,11272,1818,11273,1813,11264,1805,11264,1801,11267,1794,11267,1792,11269,1782,11269,1774,11266,1761,11263,1759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62,1904l11150,1904,11157,1904,11162,1904,11162,1904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90,1900l11169,1900,11174,1901,11183,1904,11187,1903,11190,1900e" filled="t" fillcolor="#50535C" stroked="f">
                <v:path arrowok="t"/>
                <v:fill/>
              </v:shape>
            </v:group>
            <v:group style="position:absolute;left:11223;top:1863;width:37;height:47" coordorigin="11223,1863" coordsize="37,47">
              <v:shape style="position:absolute;left:11223;top:1863;width:37;height:47" coordorigin="11223,1863" coordsize="37,47" path="m11260,1905l11241,1905,11244,1906,11251,1910,11255,1909,11260,1905e" filled="t" fillcolor="#50535C" stroked="f">
                <v:path arrowok="t"/>
                <v:fill/>
              </v:shape>
              <v:shape style="position:absolute;left:11223;top:1863;width:37;height:47" coordorigin="11223,1863" coordsize="37,47" path="m11256,1863l11253,1866,11250,1870,11246,1874,11238,1882,11232,1887,11223,1897,11224,1901,11229,1904,11232,1905,11235,1906,11241,1905,11260,1905,11262,1904,11264,1903,11266,1892,11264,1882,11263,1870,11261,1864,11256,1863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4.407394pt;margin-top:50.608063pt;width:60.218409pt;height:10pt;mso-position-horizontal-relative:page;mso-position-vertical-relative:page;z-index:-5513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5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(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20)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2.249115pt;margin-top:50.608063pt;width:88.904405pt;height:10pt;mso-position-horizontal-relative:page;mso-position-vertical-relative:page;z-index:-5512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hyperlink r:id="rId42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h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@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0.182495pt;margin-top:50.608063pt;width:75.242504pt;height:10pt;mso-position-horizontal-relative:page;mso-position-vertical-relative:page;z-index:-551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hyperlink r:id="rId43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-1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183001pt;margin-top:135.15152pt;width:307.718515pt;height:99.569738pt;mso-position-horizontal-relative:page;mso-position-vertical-relative:page;z-index:-5510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J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5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21" w:after="0" w:line="200" w:lineRule="exact"/>
                    <w:ind w:left="20" w:right="257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120" w:lineRule="exact"/>
                    <w:jc w:val="left"/>
                    <w:rPr>
                      <w:sz w:val="12"/>
                      <w:szCs w:val="12"/>
                    </w:rPr>
                  </w:pPr>
                  <w:rPr/>
                  <w:r>
                    <w:rPr>
                      <w:sz w:val="12"/>
                      <w:szCs w:val="12"/>
                    </w:rPr>
                  </w:r>
                </w:p>
                <w:p>
                  <w:pPr>
                    <w:spacing w:before="0" w:after="0" w:line="200" w:lineRule="exact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9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9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iu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183001pt;margin-top:244.721268pt;width:93.654317pt;height:10pt;mso-position-horizontal-relative:page;mso-position-vertical-relative:page;z-index:-5509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w w:val="99"/>
                      <w:b/>
                      <w:bCs/>
                      <w:position w:val="1"/>
                    </w:rPr>
                    <w:t>W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1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W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1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W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J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5"/>
                      <w:w w:val="99"/>
                      <w:b/>
                      <w:bCs/>
                      <w:position w:val="1"/>
                    </w:rPr>
                    <w:t>MI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1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5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423.15152pt;width:100.981887pt;height:12pt;mso-position-horizontal-relative:page;mso-position-vertical-relative:page;z-index:-5508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100"/>
                      <w:b/>
                      <w:bCs/>
                      <w:position w:val="1"/>
                    </w:rPr>
                    <w:t>TA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9042pt;margin-top:448.721375pt;width:162.146508pt;height:50pt;mso-position-horizontal-relative:page;mso-position-vertical-relative:page;z-index:-5507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ius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one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nob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8.1539pt;margin-top:507.15152pt;width:73.296886pt;height:12pt;mso-position-horizontal-relative:page;mso-position-vertical-relative:page;z-index:-5506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0"/>
                      <w:w w:val="99"/>
                      <w:b/>
                      <w:bCs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100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9042pt;margin-top:508.721375pt;width:144.325607pt;height:30pt;mso-position-horizontal-relative:page;mso-position-vertical-relative:page;z-index:-550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8.1539pt;margin-top:532.721252pt;width:168.788233pt;height:80.0pt;mso-position-horizontal-relative:page;mso-position-vertical-relative:page;z-index:-5504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ius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one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nob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568.721375pt;width:104.964805pt;height:10pt;mso-position-horizontal-relative:page;mso-position-vertical-relative:page;z-index:-5503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ff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592.721375pt;width:154.53457pt;height:20pt;mso-position-horizontal-relative:page;mso-position-vertical-relative:page;z-index:-5502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J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k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k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676.721252pt;width:69.476003pt;height:10pt;mso-position-horizontal-relative:page;mso-position-vertical-relative:page;z-index:-550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7"/>
                      <w:b/>
                      <w:bCs/>
                      <w:position w:val="1"/>
                    </w:rPr>
                    <w:t>JA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9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7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9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5"/>
                      <w:w w:val="100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,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2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1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6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8.45639pt;margin-top:676.721252pt;width:74.773603pt;height:10pt;mso-position-horizontal-relative:page;mso-position-vertical-relative:page;z-index:-550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b/>
                      <w:bCs/>
                      <w:position w:val="1"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8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8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9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9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5"/>
                      <w:w w:val="100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,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2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1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6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4.383301pt;margin-top:794.939392pt;width:10.940813pt;height:10pt;mso-position-horizontal-relative:page;mso-position-vertical-relative:page;z-index:-5499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"/>
                      <w:w w:val="100"/>
                      <w:b/>
                      <w:bCs/>
                      <w:position w:val="1"/>
                    </w:rPr>
                    <w:t>17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64201pt;margin-top:643.950745pt;width:318.487900pt;height:8.561300pt;mso-position-horizontal-relative:page;mso-position-vertical-relative:page;z-index:-5498" type="#_x0000_t202" filled="f" stroked="f">
            <v:textbox inset="0,0,0,0">
              <w:txbxContent>
                <w:p>
                  <w:pPr>
                    <w:spacing w:before="1" w:after="0" w:line="170" w:lineRule="exact"/>
                    <w:ind w:left="40"/>
                    <w:jc w:val="left"/>
                    <w:rPr>
                      <w:sz w:val="17"/>
                      <w:szCs w:val="17"/>
                    </w:rPr>
                  </w:pPr>
                  <w:rPr/>
                  <w:r>
                    <w:rPr>
                      <w:sz w:val="17"/>
                      <w:szCs w:val="17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9.352112pt;margin-top:643.950745pt;width:169.6069pt;height:8.561300pt;mso-position-horizontal-relative:page;mso-position-vertical-relative:page;z-index:-5497" type="#_x0000_t202" filled="f" stroked="f">
            <v:textbox inset="0,0,0,0">
              <w:txbxContent>
                <w:p>
                  <w:pPr>
                    <w:spacing w:before="1" w:after="0" w:line="170" w:lineRule="exact"/>
                    <w:ind w:left="40"/>
                    <w:jc w:val="left"/>
                    <w:rPr>
                      <w:sz w:val="17"/>
                      <w:szCs w:val="17"/>
                    </w:rPr>
                  </w:pPr>
                  <w:rPr/>
                  <w:r>
                    <w:rPr>
                      <w:sz w:val="17"/>
                      <w:szCs w:val="17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64201pt;margin-top:652.512024pt;width:318.487900pt;height:6.171pt;mso-position-horizontal-relative:page;mso-position-vertical-relative:page;z-index:-5496" type="#_x0000_t202" filled="f" stroked="f">
            <v:textbox inset="0,0,0,0">
              <w:txbxContent>
                <w:p>
                  <w:pPr>
                    <w:spacing w:before="3" w:after="0" w:line="120" w:lineRule="exact"/>
                    <w:ind w:left="40"/>
                    <w:jc w:val="left"/>
                    <w:rPr>
                      <w:sz w:val="12"/>
                      <w:szCs w:val="12"/>
                    </w:rPr>
                  </w:pPr>
                  <w:rPr/>
                  <w:r>
                    <w:rPr>
                      <w:sz w:val="12"/>
                      <w:szCs w:val="12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9.352112pt;margin-top:652.512024pt;width:169.6069pt;height:6.171pt;mso-position-horizontal-relative:page;mso-position-vertical-relative:page;z-index:-5495" type="#_x0000_t202" filled="f" stroked="f">
            <v:textbox inset="0,0,0,0">
              <w:txbxContent>
                <w:p>
                  <w:pPr>
                    <w:spacing w:before="3" w:after="0" w:line="120" w:lineRule="exact"/>
                    <w:ind w:left="40"/>
                    <w:jc w:val="left"/>
                    <w:rPr>
                      <w:sz w:val="12"/>
                      <w:szCs w:val="12"/>
                    </w:rPr>
                  </w:pPr>
                  <w:rPr/>
                  <w:r>
                    <w:rPr>
                      <w:sz w:val="12"/>
                      <w:szCs w:val="12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1.050995pt;margin-top:458.054108pt;width:17.362pt;height:29.652pt;mso-position-horizontal-relative:page;mso-position-vertical-relative:page;z-index:-549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8.412994pt;margin-top:458.054108pt;width:17.362pt;height:11.861pt;mso-position-horizontal-relative:page;mso-position-vertical-relative:page;z-index:-549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8.412994pt;margin-top:469.9151pt;width:17.362pt;height:17.791pt;mso-position-horizontal-relative:page;mso-position-vertical-relative:page;z-index:-549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2.117706pt;margin-top:50.929115pt;width:10.63pt;height:9.2125pt;mso-position-horizontal-relative:page;mso-position-vertical-relative:page;z-index:-5491" type="#_x0000_t202" filled="f" stroked="f">
            <v:textbox inset="0,0,0,0">
              <w:txbxContent>
                <w:p>
                  <w:pPr>
                    <w:spacing w:before="4" w:after="0" w:line="180" w:lineRule="exact"/>
                    <w:ind w:left="40"/>
                    <w:jc w:val="left"/>
                    <w:rPr>
                      <w:sz w:val="18"/>
                      <w:szCs w:val="18"/>
                    </w:rPr>
                  </w:pPr>
                  <w:rPr/>
                  <w:r>
                    <w:rPr>
                      <w:sz w:val="18"/>
                      <w:szCs w:val="18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427.250214pt;width:163.976pt;height:12pt;mso-position-horizontal-relative:page;mso-position-vertical-relative:page;z-index:-549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9.1539pt;margin-top:511.250214pt;width:124.341pt;height:12pt;mso-position-horizontal-relative:page;mso-position-vertical-relative:page;z-index:-548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571.375305pt;width:164.027pt;height:12pt;mso-position-horizontal-relative:page;mso-position-vertical-relative:page;z-index:-548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605.375305pt;width:164.027pt;height:12pt;mso-position-horizontal-relative:page;mso-position-vertical-relative:page;z-index:-548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75.897888pt;width:533.571pt;height:12pt;mso-position-horizontal-relative:page;mso-position-vertical-relative:page;z-index:-548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1920" w:h="16840"/>
          <w:pgMar w:top="880" w:bottom="280" w:left="500" w:right="142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30.852301pt;margin-top:786.897888pt;width:533.571pt;height:.1pt;mso-position-horizontal-relative:page;mso-position-vertical-relative:page;z-index:-5485" coordorigin="617,15738" coordsize="10671,2">
            <v:shape style="position:absolute;left:617;top:15738;width:10671;height:2" coordorigin="617,15738" coordsize="10671,0" path="m617,15738l11288,15738e" filled="f" stroked="t" strokeweight=".992pt" strokecolor="#96969C">
              <v:path arrowok="t"/>
            </v:shape>
          </v:group>
          <w10:wrap type="none"/>
        </w:pict>
      </w:r>
      <w:r>
        <w:rPr/>
        <w:pict>
          <v:group style="position:absolute;margin-left:30.300301pt;margin-top:87.374313pt;width:533.8318pt;height:8.9819pt;mso-position-horizontal-relative:page;mso-position-vertical-relative:page;z-index:-5484" coordorigin="606,1747" coordsize="10677,180">
            <v:group style="position:absolute;left:616;top:1763;width:84;height:81" coordorigin="616,1763" coordsize="84,81">
              <v:shape style="position:absolute;left:616;top:1763;width:84;height:81" coordorigin="616,1763" coordsize="84,81" path="m648,1763l619,1788,619,1801,619,1807,616,1819,618,1825,617,1834,620,1837,624,1843,673,1806,682,1793,694,1783,697,1777,700,1771,697,1765,684,1765,668,1763,648,1763e" filled="t" fillcolor="#50535C" stroked="f">
                <v:path arrowok="t"/>
                <v:fill/>
              </v:shape>
              <v:shape style="position:absolute;left:616;top:1763;width:84;height:81" coordorigin="616,1763" coordsize="84,81" path="m696,1763l686,1765,684,1765,697,1765,696,1763e" filled="t" fillcolor="#50535C" stroked="f">
                <v:path arrowok="t"/>
                <v:fill/>
              </v:shape>
            </v:group>
            <v:group style="position:absolute;left:761;top:1767;width:206;height:144" coordorigin="761,1767" coordsize="206,144">
              <v:shape style="position:absolute;left:761;top:1767;width:206;height:144" coordorigin="761,1767" coordsize="206,144" path="m894,1767l890,1769,884,1772,876,1783,871,1788,842,1817,829,1832,822,1842,815,1851,802,1859,801,1861,796,1867,792,1870,781,1882,773,1890,761,1904,763,1909,774,1911,780,1911,795,1909,803,1907,819,1904,827,1904,857,1904,861,1899,865,1894,871,1886,882,1873,898,1855,912,1841,955,1790,959,1786,968,1777,966,1772,910,1772,902,1771,900,1769,896,1767,895,1767,894,1767e" filled="t" fillcolor="#50535C" stroked="f">
                <v:path arrowok="t"/>
                <v:fill/>
              </v:shape>
              <v:shape style="position:absolute;left:761;top:1767;width:206;height:144" coordorigin="761,1767" coordsize="206,144" path="m857,1904l827,1904,840,1909,846,1909,854,1906,856,1905,857,1904e" filled="t" fillcolor="#50535C" stroked="f">
                <v:path arrowok="t"/>
                <v:fill/>
              </v:shape>
              <v:shape style="position:absolute;left:761;top:1767;width:206;height:144" coordorigin="761,1767" coordsize="206,144" path="m951,1768l943,1770,940,1770,925,1771,915,1772,910,1772,966,1772,966,1772,955,1768,951,1768e" filled="t" fillcolor="#50535C" stroked="f">
                <v:path arrowok="t"/>
                <v:fill/>
              </v:shape>
              <v:shape style="position:absolute;left:761;top:1767;width:206;height:144" coordorigin="761,1767" coordsize="206,144" path="m896,1767l895,1767,896,1767e" filled="t" fillcolor="#50535C" stroked="f">
                <v:path arrowok="t"/>
                <v:fill/>
              </v:shape>
            </v:group>
            <v:group style="position:absolute;left:911;top:1764;width:203;height:153" coordorigin="911,1764" coordsize="203,153">
              <v:shape style="position:absolute;left:911;top:1764;width:203;height:153" coordorigin="911,1764" coordsize="203,153" path="m1045,1765l1041,1766,1033,1774,1018,1788,987,1817,986,1818,954,1855,939,1871,927,1887,914,1902,911,1904,911,1907,914,1915,918,1917,925,1915,927,1915,929,1914,949,1912,969,1910,971,1910,987,1910,991,1904,994,1901,1002,1892,1009,1885,1021,1872,1027,1864,1035,1857,1048,1844,1062,1828,1074,1812,1087,1797,1093,1790,1100,1785,1114,1775,1112,1768,1108,1766,1086,1766,1085,1766,1068,1766,1062,1766,1056,1766,1045,1765e" filled="t" fillcolor="#50535C" stroked="f">
                <v:path arrowok="t"/>
                <v:fill/>
              </v:shape>
              <v:shape style="position:absolute;left:911;top:1764;width:203;height:153" coordorigin="911,1764" coordsize="203,153" path="m987,1910l971,1910,974,1911,984,1914,985,1913,987,1910e" filled="t" fillcolor="#50535C" stroked="f">
                <v:path arrowok="t"/>
                <v:fill/>
              </v:shape>
              <v:shape style="position:absolute;left:911;top:1764;width:203;height:153" coordorigin="911,1764" coordsize="203,153" path="m1100,1764l1092,1766,1086,1766,1108,1766,1103,1764,1100,1764e" filled="t" fillcolor="#50535C" stroked="f">
                <v:path arrowok="t"/>
                <v:fill/>
              </v:shape>
              <v:shape style="position:absolute;left:911;top:1764;width:203;height:153" coordorigin="911,1764" coordsize="203,153" path="m1076,1766l1072,1766,1068,1766,1068,1766,1085,1766,1076,1766e" filled="t" fillcolor="#50535C" stroked="f">
                <v:path arrowok="t"/>
                <v:fill/>
              </v:shape>
            </v:group>
            <v:group style="position:absolute;left:1626;top:1761;width:208;height:154" coordorigin="1626,1761" coordsize="208,154">
              <v:shape style="position:absolute;left:1626;top:1761;width:208;height:154" coordorigin="1626,1761" coordsize="208,154" path="m1763,1761l1760,1764,1758,1766,1750,1775,1739,1787,1725,1801,1706,1819,1678,1847,1672,1853,1667,1859,1653,1873,1639,1888,1626,1903,1626,1905,1630,1914,1633,1916,1643,1910,1645,1909,1654,1908,1661,1908,1679,1906,1715,1906,1720,1901,1723,1898,1732,1888,1772,1843,1785,1828,1799,1813,1812,1798,1827,1784,1834,1779,1833,1775,1828,1769,1773,1769,1770,1768,1766,1764,1765,1763,1763,1761e" filled="t" fillcolor="#50535C" stroked="f">
                <v:path arrowok="t"/>
                <v:fill/>
              </v:shape>
              <v:shape style="position:absolute;left:1626;top:1761;width:208;height:154" coordorigin="1626,1761" coordsize="208,154" path="m1715,1906l1679,1906,1691,1907,1708,1909,1713,1908,1715,1906e" filled="t" fillcolor="#50535C" stroked="f">
                <v:path arrowok="t"/>
                <v:fill/>
              </v:shape>
              <v:shape style="position:absolute;left:1626;top:1761;width:208;height:154" coordorigin="1626,1761" coordsize="208,154" path="m1661,1908l1654,1908,1660,1908,1661,1908e" filled="t" fillcolor="#50535C" stroked="f">
                <v:path arrowok="t"/>
                <v:fill/>
              </v:shape>
              <v:shape style="position:absolute;left:1626;top:1761;width:208;height:154" coordorigin="1626,1761" coordsize="208,154" path="m1802,1765l1789,1767,1783,1768,1773,1769,1828,1769,1827,1769,1807,1769,1802,1765e" filled="t" fillcolor="#50535C" stroked="f">
                <v:path arrowok="t"/>
                <v:fill/>
              </v:shape>
              <v:shape style="position:absolute;left:1626;top:1761;width:208;height:154" coordorigin="1626,1761" coordsize="208,154" path="m1817,1766l1807,1769,1827,1769,1825,1766,1821,1766,1817,1766e" filled="t" fillcolor="#50535C" stroked="f">
                <v:path arrowok="t"/>
                <v:fill/>
              </v:shape>
              <v:shape style="position:absolute;left:1626;top:1761;width:208;height:154" coordorigin="1626,1761" coordsize="208,154" path="m1825,1766l1821,1766,1825,1766e" filled="t" fillcolor="#50535C" stroked="f">
                <v:path arrowok="t"/>
                <v:fill/>
              </v:shape>
            </v:group>
            <v:group style="position:absolute;left:2053;top:1759;width:210;height:152" coordorigin="2053,1759" coordsize="210,152">
              <v:shape style="position:absolute;left:2053;top:1759;width:210;height:152" coordorigin="2053,1759" coordsize="210,152" path="m2192,1759l2189,1761,2167,1783,2149,1801,2137,1815,2123,1830,2107,1846,2093,1860,2078,1874,2064,1888,2061,1890,2058,1893,2053,1898,2053,1900,2057,1908,2061,1911,2071,1908,2097,1908,2102,1906,2108,1906,2130,1906,2130,1906,2140,1895,2154,1881,2169,1868,2171,1866,2172,1864,2182,1854,2190,1844,2200,1835,2214,1821,2259,1778,2261,1775,2262,1773,2260,1766,2207,1766,2201,1765,2192,1759e" filled="t" fillcolor="#50535C" stroked="f">
                <v:path arrowok="t"/>
                <v:fill/>
              </v:shape>
              <v:shape style="position:absolute;left:2053;top:1759;width:210;height:152" coordorigin="2053,1759" coordsize="210,152" path="m2097,1908l2071,1908,2076,1909,2086,1910,2092,1910,2097,1908e" filled="t" fillcolor="#50535C" stroked="f">
                <v:path arrowok="t"/>
                <v:fill/>
              </v:shape>
              <v:shape style="position:absolute;left:2053;top:1759;width:210;height:152" coordorigin="2053,1759" coordsize="210,152" path="m2130,1906l2108,1906,2117,1906,2121,1908,2125,1910,2128,1908,2130,1906e" filled="t" fillcolor="#50535C" stroked="f">
                <v:path arrowok="t"/>
                <v:fill/>
              </v:shape>
              <v:shape style="position:absolute;left:2053;top:1759;width:210;height:152" coordorigin="2053,1759" coordsize="210,152" path="m2215,1763l2213,1764,2207,1766,2260,1766,2260,1766,2227,1766,2215,1763e" filled="t" fillcolor="#50535C" stroked="f">
                <v:path arrowok="t"/>
                <v:fill/>
              </v:shape>
              <v:shape style="position:absolute;left:2053;top:1759;width:210;height:152" coordorigin="2053,1759" coordsize="210,152" path="m2258,1761l2237,1762,2227,1766,2260,1766,2259,1762,2258,1761e" filled="t" fillcolor="#50535C" stroked="f">
                <v:path arrowok="t"/>
                <v:fill/>
              </v:shape>
            </v:group>
            <v:group style="position:absolute;left:2199;top:1758;width:211;height:150" coordorigin="2199,1758" coordsize="211,150">
              <v:shape style="position:absolute;left:2199;top:1758;width:211;height:150" coordorigin="2199,1758" coordsize="211,150" path="m2339,1758l2330,1767,2322,1775,2307,1792,2265,1832,2251,1846,2244,1854,2236,1861,2225,1869,2223,1871,2212,1881,2206,1888,2204,1890,2199,1897,2199,1901,2204,1906,2208,1907,2215,1904,2218,1903,2263,1902,2279,1902,2292,1889,2322,1859,2324,1857,2329,1854,2341,1843,2355,1829,2387,1796,2401,1782,2407,1777,2410,1772,2404,1764,2363,1764,2356,1764,2349,1764,2339,1758e" filled="t" fillcolor="#50535C" stroked="f">
                <v:path arrowok="t"/>
                <v:fill/>
              </v:shape>
              <v:shape style="position:absolute;left:2199;top:1758;width:211;height:150" coordorigin="2199,1758" coordsize="211,150" path="m2279,1902l2263,1902,2264,1902,2273,1906,2278,1903,2279,1902e" filled="t" fillcolor="#50535C" stroked="f">
                <v:path arrowok="t"/>
                <v:fill/>
              </v:shape>
              <v:shape style="position:absolute;left:2199;top:1758;width:211;height:150" coordorigin="2199,1758" coordsize="211,150" path="m2391,1760l2380,1763,2363,1764,2404,1764,2397,1761,2391,1760e" filled="t" fillcolor="#50535C" stroked="f">
                <v:path arrowok="t"/>
                <v:fill/>
              </v:shape>
            </v:group>
            <v:group style="position:absolute;left:1913;top:1761;width:200;height:151" coordorigin="1913,1761" coordsize="200,151">
              <v:shape style="position:absolute;left:1913;top:1761;width:200;height:151" coordorigin="1913,1761" coordsize="200,151" path="m1965,1910l1945,1910,1955,1912,1960,1912,1965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1944,1910l1930,1910,1939,1910,1944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2051,1761l2044,1763,2040,1766,2032,1777,2027,1782,2021,1789,1994,1815,1981,1829,1967,1845,1952,1862,1938,1876,1924,1890,1922,1892,1919,1894,1913,1902,1916,1908,1916,1908,1926,1910,1930,1910,1944,1910,1945,1910,1965,1910,1971,1908,1977,1907,1991,1907,1992,1906,1995,1905,1997,1894,2013,1879,2058,1834,2091,1796,2098,1789,2108,1782,2109,1780,2115,1773,2114,1767,2060,1767,2058,1767,2056,1767,2051,1761e" filled="t" fillcolor="#50535C" stroked="f">
                <v:path arrowok="t"/>
                <v:fill/>
              </v:shape>
              <v:shape style="position:absolute;left:1913;top:1761;width:200;height:151" coordorigin="1913,1761" coordsize="200,151" path="m1991,1907l1977,1907,1986,1908,1989,1908,1991,1907e" filled="t" fillcolor="#50535C" stroked="f">
                <v:path arrowok="t"/>
                <v:fill/>
              </v:shape>
              <v:shape style="position:absolute;left:1913;top:1761;width:200;height:151" coordorigin="1913,1761" coordsize="200,151" path="m2099,1761l2072,1764,2060,1767,2114,1767,2112,1762,2099,1761e" filled="t" fillcolor="#50535C" stroked="f">
                <v:path arrowok="t"/>
                <v:fill/>
              </v:shape>
            </v:group>
            <v:group style="position:absolute;left:2346;top:1760;width:204;height:146" coordorigin="2346,1760" coordsize="204,146">
              <v:shape style="position:absolute;left:2346;top:1760;width:204;height:146" coordorigin="2346,1760" coordsize="204,146" path="m2482,1760l2480,1761,2476,1765,2447,1794,2433,1808,2417,1825,2402,1839,2388,1853,2379,1862,2370,1872,2356,1883,2353,1887,2346,1893,2346,1897,2351,1904,2354,1906,2364,1905,2372,1905,2387,1901,2406,1901,2410,1900,2411,1900,2424,1900,2426,1899,2431,1892,2432,1891,2440,1884,2448,1877,2458,1866,2483,1839,2500,1821,2514,1807,2529,1794,2545,1781,2550,1778,2550,1771,2543,1765,2542,1764,2491,1764,2482,1760e" filled="t" fillcolor="#50535C" stroked="f">
                <v:path arrowok="t"/>
                <v:fill/>
              </v:shape>
              <v:shape style="position:absolute;left:2346;top:1760;width:204;height:146" coordorigin="2346,1760" coordsize="204,146" path="m2372,1905l2364,1905,2370,1905,2372,1905e" filled="t" fillcolor="#50535C" stroked="f">
                <v:path arrowok="t"/>
                <v:fill/>
              </v:shape>
              <v:shape style="position:absolute;left:2346;top:1760;width:204;height:146" coordorigin="2346,1760" coordsize="204,146" path="m2406,1901l2387,1901,2399,1904,2406,1901e" filled="t" fillcolor="#50535C" stroked="f">
                <v:path arrowok="t"/>
                <v:fill/>
              </v:shape>
              <v:shape style="position:absolute;left:2346;top:1760;width:204;height:146" coordorigin="2346,1760" coordsize="204,146" path="m2424,1900l2411,1900,2420,1903,2424,1900e" filled="t" fillcolor="#50535C" stroked="f">
                <v:path arrowok="t"/>
                <v:fill/>
              </v:shape>
              <v:shape style="position:absolute;left:2346;top:1760;width:204;height:146" coordorigin="2346,1760" coordsize="204,146" path="m2539,1762l2527,1762,2516,1763,2498,1763,2491,1764,2542,1764,2541,1763,2541,1763,2516,1763,2541,1763,2539,1762e" filled="t" fillcolor="#50535C" stroked="f">
                <v:path arrowok="t"/>
                <v:fill/>
              </v:shape>
            </v:group>
            <v:group style="position:absolute;left:1771;top:1761;width:202;height:151" coordorigin="1771,1761" coordsize="202,151">
              <v:shape style="position:absolute;left:1771;top:1761;width:202;height:151" coordorigin="1771,1761" coordsize="202,151" path="m1906,1761l1906,1761,1896,1769,1894,1772,1889,1777,1836,1835,1824,1847,1805,1867,1774,1896,1773,1899,1771,1904,1772,1907,1779,1909,1782,1912,1786,1908,1788,1906,1790,1905,1831,1902,1838,1902,1843,1902,1855,1901,1858,1899,1865,1888,1870,1883,1897,1854,1911,1840,1926,1823,1940,1809,1954,1795,1970,1782,1971,1781,1972,1780,1973,1776,1974,1774,1973,1769,1923,1769,1918,1769,1906,1761e" filled="t" fillcolor="#50535C" stroked="f">
                <v:path arrowok="t"/>
                <v:fill/>
              </v:shape>
              <v:shape style="position:absolute;left:1771;top:1761;width:202;height:151" coordorigin="1771,1761" coordsize="202,151" path="m1838,1902l1831,1902,1831,1902,1838,1902e" filled="t" fillcolor="#50535C" stroked="f">
                <v:path arrowok="t"/>
                <v:fill/>
              </v:shape>
              <v:shape style="position:absolute;left:1771;top:1761;width:202;height:151" coordorigin="1771,1761" coordsize="202,151" path="m1967,1763l1949,1766,1939,1768,1923,1769,1973,1769,1972,1766,1967,1763e" filled="t" fillcolor="#50535C" stroked="f">
                <v:path arrowok="t"/>
                <v:fill/>
              </v:shape>
            </v:group>
            <v:group style="position:absolute;left:1200;top:1760;width:200;height:149" coordorigin="1200,1760" coordsize="200,149">
              <v:shape style="position:absolute;left:1200;top:1760;width:200;height:149" coordorigin="1200,1760" coordsize="200,149" path="m1329,1762l1326,1763,1322,1767,1321,1769,1276,1817,1264,1830,1247,1848,1212,1884,1205,1890,1200,1900,1207,1908,1216,1909,1235,1903,1245,1900,1283,1900,1286,1892,1288,1890,1336,1842,1365,1809,1379,1794,1393,1780,1399,1775,1399,1770,1395,1766,1343,1766,1329,1762e" filled="t" fillcolor="#50535C" stroked="f">
                <v:path arrowok="t"/>
                <v:fill/>
              </v:shape>
              <v:shape style="position:absolute;left:1200;top:1760;width:200;height:149" coordorigin="1200,1760" coordsize="200,149" path="m1279,1902l1265,1902,1276,1902,1279,1902e" filled="t" fillcolor="#50535C" stroked="f">
                <v:path arrowok="t"/>
                <v:fill/>
              </v:shape>
              <v:shape style="position:absolute;left:1200;top:1760;width:200;height:149" coordorigin="1200,1760" coordsize="200,149" path="m1283,1900l1245,1900,1260,1902,1279,1902,1282,1901,1283,1900e" filled="t" fillcolor="#50535C" stroked="f">
                <v:path arrowok="t"/>
                <v:fill/>
              </v:shape>
              <v:shape style="position:absolute;left:1200;top:1760;width:200;height:149" coordorigin="1200,1760" coordsize="200,149" path="m1386,1760l1368,1762,1343,1766,1395,1766,1390,1762,1386,1760e" filled="t" fillcolor="#50535C" stroked="f">
                <v:path arrowok="t"/>
                <v:fill/>
              </v:shape>
            </v:group>
            <v:group style="position:absolute;left:1345;top:1762;width:198;height:147" coordorigin="1345,1762" coordsize="198,147">
              <v:shape style="position:absolute;left:1345;top:1762;width:198;height:147" coordorigin="1345,1762" coordsize="198,147" path="m1475,1762l1474,1763,1464,1773,1446,1792,1432,1807,1418,1821,1409,1829,1400,1837,1389,1850,1387,1854,1377,1864,1349,1895,1347,1897,1345,1901,1345,1903,1348,1908,1355,1910,1360,1907,1362,1906,1370,1904,1393,1901,1422,1901,1422,1901,1427,1896,1452,1871,1470,1854,1482,1840,1512,1808,1525,1793,1539,1779,1543,1776,1543,1769,1537,1766,1495,1766,1485,1766,1475,1762e" filled="t" fillcolor="#50535C" stroked="f">
                <v:path arrowok="t"/>
                <v:fill/>
              </v:shape>
              <v:shape style="position:absolute;left:1345;top:1762;width:198;height:147" coordorigin="1345,1762" coordsize="198,147" path="m1422,1901l1393,1901,1412,1901,1418,1903,1422,1901e" filled="t" fillcolor="#50535C" stroked="f">
                <v:path arrowok="t"/>
                <v:fill/>
              </v:shape>
              <v:shape style="position:absolute;left:1345;top:1762;width:198;height:147" coordorigin="1345,1762" coordsize="198,147" path="m1513,1764l1495,1766,1537,1766,1535,1765,1533,1764,1520,1764,1513,1764e" filled="t" fillcolor="#50535C" stroked="f">
                <v:path arrowok="t"/>
                <v:fill/>
              </v:shape>
              <v:shape style="position:absolute;left:1345;top:1762;width:198;height:147" coordorigin="1345,1762" coordsize="198,147" path="m1531,1763l1520,1764,1533,1764,1531,1763e" filled="t" fillcolor="#50535C" stroked="f">
                <v:path arrowok="t"/>
                <v:fill/>
              </v:shape>
            </v:group>
            <v:group style="position:absolute;left:1491;top:1763;width:199;height:149" coordorigin="1491,1763" coordsize="199,149">
              <v:shape style="position:absolute;left:1491;top:1763;width:199;height:149" coordorigin="1491,1763" coordsize="199,149" path="m1619,1763l1615,1767,1611,1770,1589,1793,1545,1840,1530,1857,1500,1890,1497,1893,1491,1899,1491,1904,1495,1910,1503,1912,1510,1906,1526,1904,1533,1903,1544,1902,1561,1902,1570,1901,1571,1901,1576,1894,1580,1888,1590,1876,1618,1847,1624,1841,1629,1835,1642,1821,1649,1814,1666,1797,1674,1787,1685,1779,1687,1778,1688,1776,1690,1774,1688,1769,1687,1768,1638,1768,1629,1768,1619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571,1901e" filled="t" fillcolor="#50535C" stroked="f">
                <v:path arrowok="t"/>
                <v:fill/>
              </v:shape>
              <v:shape style="position:absolute;left:1491;top:1763;width:199;height:149" coordorigin="1491,1763" coordsize="199,149" path="m1651,1765l1638,1768,1687,1768,1686,1767,1669,1767,1664,1766,1655,1766,1651,1765e" filled="t" fillcolor="#50535C" stroked="f">
                <v:path arrowok="t"/>
                <v:fill/>
              </v:shape>
              <v:shape style="position:absolute;left:1491;top:1763;width:199;height:149" coordorigin="1491,1763" coordsize="199,149" path="m1675,1763l1669,1767,1686,1767,1684,1765,1678,1763,1675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664,1766l1655,1766,1664,1766,1664,1766e" filled="t" fillcolor="#50535C" stroked="f">
                <v:path arrowok="t"/>
                <v:fill/>
              </v:shape>
            </v:group>
            <v:group style="position:absolute;left:2488;top:1763;width:194;height:144" coordorigin="2488,1763" coordsize="194,144">
              <v:shape style="position:absolute;left:2488;top:1763;width:194;height:144" coordorigin="2488,1763" coordsize="194,144" path="m2561,1904l2546,1904,2557,1907,2559,1905,2561,1904e" filled="t" fillcolor="#50535C" stroked="f">
                <v:path arrowok="t"/>
                <v:fill/>
              </v:shape>
              <v:shape style="position:absolute;left:2488;top:1763;width:194;height:144" coordorigin="2488,1763" coordsize="194,144" path="m2534,1905l2507,1905,2511,1906,2517,1906,2521,1907,2534,1905e" filled="t" fillcolor="#50535C" stroked="f">
                <v:path arrowok="t"/>
                <v:fill/>
              </v:shape>
              <v:shape style="position:absolute;left:2488;top:1763;width:194;height:144" coordorigin="2488,1763" coordsize="194,144" path="m2618,1763l2615,1765,2606,1774,2600,1780,2548,1836,2501,1882,2490,1892,2489,1894,2488,1895,2491,1902,2496,1906,2507,1905,2534,1905,2546,1904,2561,1904,2569,1895,2617,1846,2626,1836,2639,1821,2653,1807,2668,1794,2683,1781,2683,1768,2682,1767,2652,1767,2647,1766,2629,1766,2626,1766,2618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64,1763l2652,1767,2682,1767,2680,1764,2667,1764,2664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42,1765l2629,1766,2647,1766,2642,1765e" filled="t" fillcolor="#50535C" stroked="f">
                <v:path arrowok="t"/>
                <v:fill/>
              </v:shape>
            </v:group>
            <v:group style="position:absolute;left:1053;top:1764;width:190;height:146" coordorigin="1053,1764" coordsize="190,146">
              <v:shape style="position:absolute;left:1053;top:1764;width:190;height:146" coordorigin="1053,1764" coordsize="190,146" path="m1179,1767l1176,1769,1074,1876,1066,1884,1058,1893,1057,1893,1053,1899,1055,1905,1064,1909,1067,1910,1082,1908,1092,1907,1109,1904,1115,1903,1132,1903,1137,1897,1140,1891,1149,1883,1161,1869,1176,1852,1188,1841,1205,1821,1217,1806,1243,1774,1241,1772,1241,1771,1195,1771,1179,1767e" filled="t" fillcolor="#50535C" stroked="f">
                <v:path arrowok="t"/>
                <v:fill/>
              </v:shape>
              <v:shape style="position:absolute;left:1053;top:1764;width:190;height:146" coordorigin="1053,1764" coordsize="190,146" path="m1132,1903l1115,1903,1126,1908,1130,1907,1132,1903e" filled="t" fillcolor="#50535C" stroked="f">
                <v:path arrowok="t"/>
                <v:fill/>
              </v:shape>
              <v:shape style="position:absolute;left:1053;top:1764;width:190;height:146" coordorigin="1053,1764" coordsize="190,146" path="m1226,1764l1207,1769,1195,1771,1241,1771,1240,1769,1232,1766,1226,1764e" filled="t" fillcolor="#50535C" stroked="f">
                <v:path arrowok="t"/>
                <v:fill/>
              </v:shape>
            </v:group>
            <v:group style="position:absolute;left:626;top:1768;width:196;height:143" coordorigin="626,1768" coordsize="196,143">
              <v:shape style="position:absolute;left:626;top:1768;width:196;height:143" coordorigin="626,1768" coordsize="196,143" path="m757,1768l754,1770,751,1772,694,1830,666,1859,652,1873,645,1881,639,1889,626,1899,627,1905,639,1910,645,1910,656,1908,659,1906,670,1905,677,1901,703,1901,706,1899,707,1898,726,1874,741,1858,753,1846,771,1828,821,1775,819,1773,818,1772,798,1772,792,1771,776,1770,766,1769,757,1768e" filled="t" fillcolor="#50535C" stroked="f">
                <v:path arrowok="t"/>
                <v:fill/>
              </v:shape>
              <v:shape style="position:absolute;left:626;top:1768;width:196;height:143" coordorigin="626,1768" coordsize="196,143" path="m703,1901l677,1901,692,1910,698,1906,703,1901e" filled="t" fillcolor="#50535C" stroked="f">
                <v:path arrowok="t"/>
                <v:fill/>
              </v:shape>
              <v:shape style="position:absolute;left:626;top:1768;width:196;height:143" coordorigin="626,1768" coordsize="196,143" path="m808,1770l798,1772,818,1772,818,1771,812,1770,808,1770e" filled="t" fillcolor="#50535C" stroked="f">
                <v:path arrowok="t"/>
                <v:fill/>
              </v:shape>
            </v:group>
            <v:group style="position:absolute;left:5649;top:1761;width:208;height:154" coordorigin="5649,1761" coordsize="208,154">
              <v:shape style="position:absolute;left:5649;top:1761;width:208;height:154" coordorigin="5649,1761" coordsize="208,154" path="m5787,1761l5784,1764,5781,1766,5773,1775,5762,1787,5748,1801,5729,1819,5701,1847,5695,1853,5691,1859,5676,1873,5663,1888,5649,1903,5649,1905,5653,1914,5656,1916,5666,1910,5668,1909,5677,1908,5684,1908,5702,1906,5738,1906,5743,1901,5747,1898,5755,1888,5795,1843,5809,1828,5822,1813,5835,1798,5850,1784,5857,1779,5856,1775,5851,1769,5796,1769,5793,1768,5790,1764,5788,1763,5787,1761e" filled="t" fillcolor="#50535C" stroked="f">
                <v:path arrowok="t"/>
                <v:fill/>
              </v:shape>
              <v:shape style="position:absolute;left:5649;top:1761;width:208;height:154" coordorigin="5649,1761" coordsize="208,154" path="m5738,1906l5702,1906,5714,1907,5731,1909,5736,1908,5738,1906e" filled="t" fillcolor="#50535C" stroked="f">
                <v:path arrowok="t"/>
                <v:fill/>
              </v:shape>
              <v:shape style="position:absolute;left:5649;top:1761;width:208;height:154" coordorigin="5649,1761" coordsize="208,154" path="m5684,1908l5677,1908,5683,1908,5684,1908e" filled="t" fillcolor="#50535C" stroked="f">
                <v:path arrowok="t"/>
                <v:fill/>
              </v:shape>
              <v:shape style="position:absolute;left:5649;top:1761;width:208;height:154" coordorigin="5649,1761" coordsize="208,154" path="m5825,1765l5813,1767,5806,1768,5796,1769,5851,1769,5851,1769,5831,1769,5825,1765e" filled="t" fillcolor="#50535C" stroked="f">
                <v:path arrowok="t"/>
                <v:fill/>
              </v:shape>
              <v:shape style="position:absolute;left:5649;top:1761;width:208;height:154" coordorigin="5649,1761" coordsize="208,154" path="m5840,1766l5831,1769,5851,1769,5848,1766,5845,1766,5840,1766e" filled="t" fillcolor="#50535C" stroked="f">
                <v:path arrowok="t"/>
                <v:fill/>
              </v:shape>
              <v:shape style="position:absolute;left:5649;top:1761;width:208;height:154" coordorigin="5649,1761" coordsize="208,154" path="m5848,1766l5845,1766,5848,1766e" filled="t" fillcolor="#50535C" stroked="f">
                <v:path arrowok="t"/>
                <v:fill/>
              </v:shape>
            </v:group>
            <v:group style="position:absolute;left:6076;top:1759;width:210;height:152" coordorigin="6076,1759" coordsize="210,152">
              <v:shape style="position:absolute;left:6076;top:1759;width:210;height:152" coordorigin="6076,1759" coordsize="210,152" path="m6215,1759l6212,1761,6190,1783,6173,1801,6160,1815,6146,1830,6130,1846,6116,1860,6102,1874,6087,1888,6085,1890,6082,1893,6076,1898,6076,1900,6080,1908,6084,1911,6095,1908,6120,1908,6126,1906,6131,1906,6153,1906,6153,1906,6164,1895,6177,1881,6192,1868,6194,1866,6196,1864,6205,1854,6213,1844,6223,1835,6237,1821,6282,1778,6284,1775,6286,1773,6284,1766,6230,1766,6225,1765,6215,1759e" filled="t" fillcolor="#50535C" stroked="f">
                <v:path arrowok="t"/>
                <v:fill/>
              </v:shape>
              <v:shape style="position:absolute;left:6076;top:1759;width:210;height:152" coordorigin="6076,1759" coordsize="210,152" path="m6120,1908l6095,1908,6099,1909,6109,1910,6115,1910,6120,1908e" filled="t" fillcolor="#50535C" stroked="f">
                <v:path arrowok="t"/>
                <v:fill/>
              </v:shape>
              <v:shape style="position:absolute;left:6076;top:1759;width:210;height:152" coordorigin="6076,1759" coordsize="210,152" path="m6153,1906l6131,1906,6141,1906,6144,1908,6149,1910,6151,1908,6153,1906e" filled="t" fillcolor="#50535C" stroked="f">
                <v:path arrowok="t"/>
                <v:fill/>
              </v:shape>
              <v:shape style="position:absolute;left:6076;top:1759;width:210;height:152" coordorigin="6076,1759" coordsize="210,152" path="m6238,1763l6237,1764,6230,1766,6284,1766,6284,1766,6250,1766,6238,1763e" filled="t" fillcolor="#50535C" stroked="f">
                <v:path arrowok="t"/>
                <v:fill/>
              </v:shape>
              <v:shape style="position:absolute;left:6076;top:1759;width:210;height:152" coordorigin="6076,1759" coordsize="210,152" path="m6281,1761l6261,1762,6250,1766,6284,1766,6283,1762,6281,1761e" filled="t" fillcolor="#50535C" stroked="f">
                <v:path arrowok="t"/>
                <v:fill/>
              </v:shape>
            </v:group>
            <v:group style="position:absolute;left:6222;top:1758;width:211;height:150" coordorigin="6222,1758" coordsize="211,150">
              <v:shape style="position:absolute;left:6222;top:1758;width:211;height:150" coordorigin="6222,1758" coordsize="211,150" path="m6363,1758l6354,1767,6345,1775,6330,1792,6288,1832,6274,1846,6267,1854,6260,1861,6248,1869,6246,1871,6236,1881,6229,1888,6227,1890,6222,1897,6223,1901,6228,1906,6232,1907,6238,1904,6241,1903,6286,1902,6302,1902,6315,1889,6346,1859,6347,1857,6352,1854,6365,1843,6378,1829,6410,1796,6424,1782,6430,1777,6433,1772,6427,1764,6386,1764,6379,1764,6372,1764,6363,1758e" filled="t" fillcolor="#50535C" stroked="f">
                <v:path arrowok="t"/>
                <v:fill/>
              </v:shape>
              <v:shape style="position:absolute;left:6222;top:1758;width:211;height:150" coordorigin="6222,1758" coordsize="211,150" path="m6302,1902l6286,1902,6288,1902,6296,1906,6301,1903,6302,1902e" filled="t" fillcolor="#50535C" stroked="f">
                <v:path arrowok="t"/>
                <v:fill/>
              </v:shape>
              <v:shape style="position:absolute;left:6222;top:1758;width:211;height:150" coordorigin="6222,1758" coordsize="211,150" path="m6414,1760l6403,1763,6386,1764,6427,1764,6421,1761,6414,1760e" filled="t" fillcolor="#50535C" stroked="f">
                <v:path arrowok="t"/>
                <v:fill/>
              </v:shape>
            </v:group>
            <v:group style="position:absolute;left:5937;top:1761;width:200;height:151" coordorigin="5937,1761" coordsize="200,151">
              <v:shape style="position:absolute;left:5937;top:1761;width:200;height:151" coordorigin="5937,1761" coordsize="200,151" path="m5988,1910l5968,1910,5978,1912,5983,1912,5988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5967,1910l5953,1910,5962,1910,5967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6075,1761l6067,1763,6063,1766,6055,1777,6050,1782,6044,1789,6018,1815,6004,1829,5990,1845,5976,1862,5961,1876,5947,1890,5945,1892,5943,1894,5937,1902,5939,1908,5939,1908,5950,1910,5953,1910,5967,1910,5968,1910,5988,1910,5994,1908,6001,1907,6015,1907,6015,1906,6018,1905,6020,1894,6036,1879,6081,1834,6114,1796,6121,1789,6131,1782,6132,1780,6138,1773,6137,1767,6083,1767,6082,1767,6079,1767,6075,1761e" filled="t" fillcolor="#50535C" stroked="f">
                <v:path arrowok="t"/>
                <v:fill/>
              </v:shape>
              <v:shape style="position:absolute;left:5937;top:1761;width:200;height:151" coordorigin="5937,1761" coordsize="200,151" path="m6015,1907l6001,1907,6010,1908,6012,1908,6015,1907e" filled="t" fillcolor="#50535C" stroked="f">
                <v:path arrowok="t"/>
                <v:fill/>
              </v:shape>
              <v:shape style="position:absolute;left:5937;top:1761;width:200;height:151" coordorigin="5937,1761" coordsize="200,151" path="m6123,1761l6095,1764,6083,1767,6137,1767,6135,1762,6123,1761e" filled="t" fillcolor="#50535C" stroked="f">
                <v:path arrowok="t"/>
                <v:fill/>
              </v:shape>
            </v:group>
            <v:group style="position:absolute;left:6369;top:1760;width:204;height:146" coordorigin="6369,1760" coordsize="204,146">
              <v:shape style="position:absolute;left:6369;top:1760;width:204;height:146" coordorigin="6369,1760" coordsize="204,146" path="m6506,1760l6503,1761,6499,1765,6471,1794,6456,1808,6440,1825,6426,1839,6411,1853,6402,1862,6394,1872,6379,1883,6376,1887,6369,1893,6369,1897,6374,1904,6377,1906,6387,1905,6395,1905,6410,1901,6429,1901,6433,1900,6434,1900,6447,1900,6449,1899,6454,1892,6455,1891,6463,1884,6471,1877,6481,1866,6506,1839,6523,1821,6538,1807,6552,1794,6568,1781,6573,1778,6573,1771,6567,1765,6566,1764,6514,1764,6506,1760e" filled="t" fillcolor="#50535C" stroked="f">
                <v:path arrowok="t"/>
                <v:fill/>
              </v:shape>
              <v:shape style="position:absolute;left:6369;top:1760;width:204;height:146" coordorigin="6369,1760" coordsize="204,146" path="m6395,1905l6387,1905,6393,1905,6395,1905e" filled="t" fillcolor="#50535C" stroked="f">
                <v:path arrowok="t"/>
                <v:fill/>
              </v:shape>
              <v:shape style="position:absolute;left:6369;top:1760;width:204;height:146" coordorigin="6369,1760" coordsize="204,146" path="m6429,1901l6410,1901,6422,1904,6429,1901e" filled="t" fillcolor="#50535C" stroked="f">
                <v:path arrowok="t"/>
                <v:fill/>
              </v:shape>
              <v:shape style="position:absolute;left:6369;top:1760;width:204;height:146" coordorigin="6369,1760" coordsize="204,146" path="m6447,1900l6434,1900,6443,1903,6447,1900e" filled="t" fillcolor="#50535C" stroked="f">
                <v:path arrowok="t"/>
                <v:fill/>
              </v:shape>
              <v:shape style="position:absolute;left:6369;top:1760;width:204;height:146" coordorigin="6369,1760" coordsize="204,146" path="m6562,1762l6550,1762,6539,1763,6521,1763,6514,1764,6566,1764,6565,1763,6564,1763,6539,1763,6564,1763,6562,1762e" filled="t" fillcolor="#50535C" stroked="f">
                <v:path arrowok="t"/>
                <v:fill/>
              </v:shape>
            </v:group>
            <v:group style="position:absolute;left:5795;top:1761;width:202;height:151" coordorigin="5795,1761" coordsize="202,151">
              <v:shape style="position:absolute;left:5795;top:1761;width:202;height:151" coordorigin="5795,1761" coordsize="202,151" path="m5929,1761l5929,1761,5919,1769,5917,1772,5913,1777,5859,1835,5848,1847,5828,1867,5797,1896,5796,1899,5795,1904,5796,1907,5802,1909,5806,1912,5809,1908,5811,1906,5813,1905,5854,1902,5861,1902,5866,1902,5878,1901,5882,1899,5889,1888,5893,1883,5920,1854,5934,1840,5950,1823,5963,1809,5978,1795,5993,1782,5994,1781,5995,1780,5997,1776,5997,1774,5996,1769,5946,1769,5941,1769,5929,1761e" filled="t" fillcolor="#50535C" stroked="f">
                <v:path arrowok="t"/>
                <v:fill/>
              </v:shape>
              <v:shape style="position:absolute;left:5795;top:1761;width:202;height:151" coordorigin="5795,1761" coordsize="202,151" path="m5861,1902l5854,1902,5854,1902,5861,1902e" filled="t" fillcolor="#50535C" stroked="f">
                <v:path arrowok="t"/>
                <v:fill/>
              </v:shape>
              <v:shape style="position:absolute;left:5795;top:1761;width:202;height:151" coordorigin="5795,1761" coordsize="202,151" path="m5990,1763l5973,1766,5962,1768,5946,1769,5996,1769,5995,1766,5990,1763e" filled="t" fillcolor="#50535C" stroked="f">
                <v:path arrowok="t"/>
                <v:fill/>
              </v:shape>
            </v:group>
            <v:group style="position:absolute;left:5223;top:1760;width:200;height:149" coordorigin="5223,1760" coordsize="200,149">
              <v:shape style="position:absolute;left:5223;top:1760;width:200;height:149" coordorigin="5223,1760" coordsize="200,149" path="m5353,1762l5349,1763,5345,1767,5344,1769,5299,1817,5288,1830,5270,1848,5236,1884,5229,1890,5223,1900,5230,1908,5239,1909,5258,1903,5268,1900,5306,1900,5310,1892,5312,1890,5359,1842,5388,1809,5402,1794,5417,1780,5423,1775,5422,1770,5418,1766,5366,1766,5353,176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3,1902l5288,1902,5299,1902,5303,190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6,1900l5268,1900,5284,1902,5303,1902,5305,1901,5306,1900e" filled="t" fillcolor="#50535C" stroked="f">
                <v:path arrowok="t"/>
                <v:fill/>
              </v:shape>
              <v:shape style="position:absolute;left:5223;top:1760;width:200;height:149" coordorigin="5223,1760" coordsize="200,149" path="m5410,1760l5391,1762,5366,1766,5418,1766,5413,1762,5410,1760e" filled="t" fillcolor="#50535C" stroked="f">
                <v:path arrowok="t"/>
                <v:fill/>
              </v:shape>
            </v:group>
            <v:group style="position:absolute;left:5368;top:1762;width:198;height:147" coordorigin="5368,1762" coordsize="198,147">
              <v:shape style="position:absolute;left:5368;top:1762;width:198;height:147" coordorigin="5368,1762" coordsize="198,147" path="m5498,1762l5497,1763,5487,1773,5469,1792,5456,1807,5441,1821,5432,1829,5423,1837,5412,1850,5410,1854,5401,1864,5372,1895,5370,1897,5368,1901,5369,1903,5372,1908,5379,1910,5384,1907,5385,1906,5393,1904,5416,1901,5446,1901,5446,1901,5450,1896,5475,1871,5493,1854,5505,1840,5535,1808,5548,1793,5563,1779,5567,1776,5566,1769,5560,1766,5519,1766,5508,1766,5498,1762e" filled="t" fillcolor="#50535C" stroked="f">
                <v:path arrowok="t"/>
                <v:fill/>
              </v:shape>
              <v:shape style="position:absolute;left:5368;top:1762;width:198;height:147" coordorigin="5368,1762" coordsize="198,147" path="m5446,1901l5416,1901,5435,1901,5442,1903,5446,1901e" filled="t" fillcolor="#50535C" stroked="f">
                <v:path arrowok="t"/>
                <v:fill/>
              </v:shape>
              <v:shape style="position:absolute;left:5368;top:1762;width:198;height:147" coordorigin="5368,1762" coordsize="198,147" path="m5536,1764l5519,1766,5560,1766,5558,1765,5556,1764,5543,1764,5536,1764e" filled="t" fillcolor="#50535C" stroked="f">
                <v:path arrowok="t"/>
                <v:fill/>
              </v:shape>
              <v:shape style="position:absolute;left:5368;top:1762;width:198;height:147" coordorigin="5368,1762" coordsize="198,147" path="m5554,1763l5543,1764,5556,1764,5554,1763e" filled="t" fillcolor="#50535C" stroked="f">
                <v:path arrowok="t"/>
                <v:fill/>
              </v:shape>
            </v:group>
            <v:group style="position:absolute;left:5514;top:1763;width:199;height:149" coordorigin="5514,1763" coordsize="199,149">
              <v:shape style="position:absolute;left:5514;top:1763;width:199;height:149" coordorigin="5514,1763" coordsize="199,149" path="m5642,1763l5638,1767,5634,1770,5613,1793,5568,1840,5553,1857,5524,1890,5520,1893,5515,1899,5514,1904,5519,1910,5526,1912,5534,1906,5550,1904,5556,1903,5567,1902,5584,1902,5593,1901,5594,1901,5600,1894,5603,1888,5614,1876,5641,1847,5647,1841,5652,1835,5665,1821,5672,1814,5689,1797,5697,1787,5708,1779,5710,1778,5711,1776,5713,1774,5711,1769,5710,1768,5661,1768,5652,1768,5642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594,1901e" filled="t" fillcolor="#50535C" stroked="f">
                <v:path arrowok="t"/>
                <v:fill/>
              </v:shape>
              <v:shape style="position:absolute;left:5514;top:1763;width:199;height:149" coordorigin="5514,1763" coordsize="199,149" path="m5674,1765l5661,1768,5710,1768,5710,1767,5692,1767,5688,1766,5678,1766,5674,1765e" filled="t" fillcolor="#50535C" stroked="f">
                <v:path arrowok="t"/>
                <v:fill/>
              </v:shape>
              <v:shape style="position:absolute;left:5514;top:1763;width:199;height:149" coordorigin="5514,1763" coordsize="199,149" path="m5698,1763l5692,1767,5710,1767,5708,1765,5701,1763,5698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687,1766l5678,1766,5688,1766,5687,1766e" filled="t" fillcolor="#50535C" stroked="f">
                <v:path arrowok="t"/>
                <v:fill/>
              </v:shape>
            </v:group>
            <v:group style="position:absolute;left:6511;top:1763;width:194;height:144" coordorigin="6511,1763" coordsize="194,144">
              <v:shape style="position:absolute;left:6511;top:1763;width:194;height:144" coordorigin="6511,1763" coordsize="194,144" path="m6584,1904l6569,1904,6580,1907,6582,1905,6584,1904e" filled="t" fillcolor="#50535C" stroked="f">
                <v:path arrowok="t"/>
                <v:fill/>
              </v:shape>
              <v:shape style="position:absolute;left:6511;top:1763;width:194;height:144" coordorigin="6511,1763" coordsize="194,144" path="m6557,1905l6531,1905,6534,1906,6541,1906,6544,1907,6557,1905e" filled="t" fillcolor="#50535C" stroked="f">
                <v:path arrowok="t"/>
                <v:fill/>
              </v:shape>
              <v:shape style="position:absolute;left:6511;top:1763;width:194;height:144" coordorigin="6511,1763" coordsize="194,144" path="m6641,1763l6638,1765,6629,1774,6623,1780,6571,1836,6524,1882,6513,1892,6512,1894,6511,1895,6515,1902,6520,1906,6531,1905,6557,1905,6569,1904,6584,1904,6592,1895,6640,1846,6649,1836,6662,1821,6676,1807,6691,1794,6707,1781,6707,1768,6705,1767,6676,1767,6671,1766,6653,1766,6649,1766,6641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88,1763l6676,1767,6705,1767,6703,1764,6690,1764,6688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66,1765l6653,1766,6671,1766,6666,1765e" filled="t" fillcolor="#50535C" stroked="f">
                <v:path arrowok="t"/>
                <v:fill/>
              </v:shape>
            </v:group>
            <v:group style="position:absolute;left:4784;top:1767;width:206;height:144" coordorigin="4784,1767" coordsize="206,144">
              <v:shape style="position:absolute;left:4784;top:1767;width:206;height:144" coordorigin="4784,1767" coordsize="206,144" path="m4917,1767l4913,1769,4908,1772,4900,1783,4894,1788,4865,1817,4852,1832,4845,1842,4838,1851,4826,1859,4824,1861,4819,1867,4816,1870,4804,1882,4796,1890,4784,1904,4786,1909,4798,1911,4804,1911,4818,1909,4826,1907,4842,1904,4850,1904,4880,1904,4885,1899,4888,1894,4894,1886,4905,1873,4922,1855,4935,1841,4978,1790,4982,1786,4991,1777,4990,1772,4933,1772,4925,1771,4923,1769,4920,1767,4919,1767,4917,1767e" filled="t" fillcolor="#50535C" stroked="f">
                <v:path arrowok="t"/>
                <v:fill/>
              </v:shape>
              <v:shape style="position:absolute;left:4784;top:1767;width:206;height:144" coordorigin="4784,1767" coordsize="206,144" path="m4880,1904l4850,1904,4863,1909,4869,1909,4877,1906,4879,1905,4880,1904e" filled="t" fillcolor="#50535C" stroked="f">
                <v:path arrowok="t"/>
                <v:fill/>
              </v:shape>
              <v:shape style="position:absolute;left:4784;top:1767;width:206;height:144" coordorigin="4784,1767" coordsize="206,144" path="m4974,1768l4966,1770,4963,1770,4948,1771,4938,1772,4933,1772,4990,1772,4990,1772,4979,1768,4974,1768e" filled="t" fillcolor="#50535C" stroked="f">
                <v:path arrowok="t"/>
                <v:fill/>
              </v:shape>
              <v:shape style="position:absolute;left:4784;top:1767;width:206;height:144" coordorigin="4784,1767" coordsize="206,144" path="m4920,1767l4919,1767,4920,1767e" filled="t" fillcolor="#50535C" stroked="f">
                <v:path arrowok="t"/>
                <v:fill/>
              </v:shape>
            </v:group>
            <v:group style="position:absolute;left:4934;top:1764;width:203;height:153" coordorigin="4934,1764" coordsize="203,153">
              <v:shape style="position:absolute;left:4934;top:1764;width:203;height:153" coordorigin="4934,1764" coordsize="203,153" path="m5068,1765l5064,1766,5056,1774,5042,1788,5011,1817,5009,1818,4977,1855,4962,1871,4950,1887,4937,1902,4935,1904,4934,1907,4937,1915,4941,1917,4948,1915,4950,1915,4952,1914,4972,1912,4992,1910,4995,1910,5010,1910,5015,1904,5017,1901,5026,1892,5032,1885,5045,1872,5050,1864,5058,1857,5072,1844,5085,1828,5097,1812,5110,1797,5116,1790,5123,1785,5137,1775,5136,1768,5131,1766,5109,1766,5109,1766,5091,1766,5085,1766,5079,1766,5068,1765e" filled="t" fillcolor="#50535C" stroked="f">
                <v:path arrowok="t"/>
                <v:fill/>
              </v:shape>
              <v:shape style="position:absolute;left:4934;top:1764;width:203;height:153" coordorigin="4934,1764" coordsize="203,153" path="m5010,1910l4995,1910,4997,1911,5008,1914,5008,1913,5010,1910e" filled="t" fillcolor="#50535C" stroked="f">
                <v:path arrowok="t"/>
                <v:fill/>
              </v:shape>
              <v:shape style="position:absolute;left:4934;top:1764;width:203;height:153" coordorigin="4934,1764" coordsize="203,153" path="m5123,1764l5115,1766,5109,1766,5131,1766,5126,1764,5123,1764e" filled="t" fillcolor="#50535C" stroked="f">
                <v:path arrowok="t"/>
                <v:fill/>
              </v:shape>
              <v:shape style="position:absolute;left:4934;top:1764;width:203;height:153" coordorigin="4934,1764" coordsize="203,153" path="m5099,1766l5095,1766,5091,1766,5091,1766,5109,1766,5099,1766e" filled="t" fillcolor="#50535C" stroked="f">
                <v:path arrowok="t"/>
                <v:fill/>
              </v:shape>
            </v:group>
            <v:group style="position:absolute;left:5077;top:1764;width:190;height:146" coordorigin="5077,1764" coordsize="190,146">
              <v:shape style="position:absolute;left:5077;top:1764;width:190;height:146" coordorigin="5077,1764" coordsize="190,146" path="m5202,1767l5199,1769,5097,1876,5089,1884,5081,1893,5081,1893,5077,1899,5078,1905,5087,1909,5091,1910,5105,1908,5115,1907,5132,1904,5138,1903,5155,1903,5160,1897,5163,1891,5172,1883,5185,1869,5199,1852,5211,1841,5228,1821,5241,1806,5266,1774,5265,1772,5264,1771,5218,1771,5202,1767e" filled="t" fillcolor="#50535C" stroked="f">
                <v:path arrowok="t"/>
                <v:fill/>
              </v:shape>
              <v:shape style="position:absolute;left:5077;top:1764;width:190;height:146" coordorigin="5077,1764" coordsize="190,146" path="m5155,1903l5138,1903,5149,1908,5153,1907,5155,1903e" filled="t" fillcolor="#50535C" stroked="f">
                <v:path arrowok="t"/>
                <v:fill/>
              </v:shape>
              <v:shape style="position:absolute;left:5077;top:1764;width:190;height:146" coordorigin="5077,1764" coordsize="190,146" path="m5249,1764l5231,1769,5218,1771,5264,1771,5263,1769,5255,1766,5249,1764e" filled="t" fillcolor="#50535C" stroked="f">
                <v:path arrowok="t"/>
                <v:fill/>
              </v:shape>
            </v:group>
            <v:group style="position:absolute;left:4649;top:1768;width:196;height:143" coordorigin="4649,1768" coordsize="196,143">
              <v:shape style="position:absolute;left:4649;top:1768;width:196;height:143" coordorigin="4649,1768" coordsize="196,143" path="m4780,1768l4778,1770,4775,1772,4717,1830,4690,1859,4676,1873,4668,1881,4662,1889,4649,1899,4650,1905,4662,1910,4669,1910,4679,1908,4682,1906,4693,1905,4701,1901,4726,1901,4729,1899,4730,1898,4750,1874,4765,1858,4777,1846,4795,1828,4845,1775,4843,1773,4842,1772,4821,1772,4815,1771,4799,1770,4790,1769,4780,1768e" filled="t" fillcolor="#50535C" stroked="f">
                <v:path arrowok="t"/>
                <v:fill/>
              </v:shape>
              <v:shape style="position:absolute;left:4649;top:1768;width:196;height:143" coordorigin="4649,1768" coordsize="196,143" path="m4726,1901l4701,1901,4716,1910,4721,1906,4726,1901e" filled="t" fillcolor="#50535C" stroked="f">
                <v:path arrowok="t"/>
                <v:fill/>
              </v:shape>
              <v:shape style="position:absolute;left:4649;top:1768;width:196;height:143" coordorigin="4649,1768" coordsize="196,143" path="m4832,1770l4821,1772,4842,1772,4841,1771,4836,1770,4832,1770e" filled="t" fillcolor="#50535C" stroked="f">
                <v:path arrowok="t"/>
                <v:fill/>
              </v:shape>
            </v:group>
            <v:group style="position:absolute;left:3644;top:1761;width:208;height:154" coordorigin="3644,1761" coordsize="208,154">
              <v:shape style="position:absolute;left:3644;top:1761;width:208;height:154" coordorigin="3644,1761" coordsize="208,154" path="m3781,1761l3778,1764,3776,1766,3768,1775,3757,1787,3743,1801,3724,1819,3695,1847,3690,1853,3685,1859,3671,1873,3657,1888,3644,1903,3644,1905,3647,1914,3651,1916,3661,1910,3663,1909,3671,1908,3679,1908,3696,1906,3733,1906,3737,1901,3741,1898,3749,1888,3790,1843,3803,1828,3816,1813,3830,1798,3844,1784,3852,1779,3850,1775,3846,1769,3791,1769,3787,1768,3784,1764,3783,1763,3781,1761e" filled="t" fillcolor="#50535C" stroked="f">
                <v:path arrowok="t"/>
                <v:fill/>
              </v:shape>
              <v:shape style="position:absolute;left:3644;top:1761;width:208;height:154" coordorigin="3644,1761" coordsize="208,154" path="m3733,1906l3696,1906,3709,1907,3726,1909,3731,1908,3733,1906e" filled="t" fillcolor="#50535C" stroked="f">
                <v:path arrowok="t"/>
                <v:fill/>
              </v:shape>
              <v:shape style="position:absolute;left:3644;top:1761;width:208;height:154" coordorigin="3644,1761" coordsize="208,154" path="m3679,1908l3671,1908,3678,1908,3679,1908e" filled="t" fillcolor="#50535C" stroked="f">
                <v:path arrowok="t"/>
                <v:fill/>
              </v:shape>
              <v:shape style="position:absolute;left:3644;top:1761;width:208;height:154" coordorigin="3644,1761" coordsize="208,154" path="m3819,1765l3807,1767,3801,1768,3791,1769,3846,1769,3845,1769,3825,1769,3819,1765e" filled="t" fillcolor="#50535C" stroked="f">
                <v:path arrowok="t"/>
                <v:fill/>
              </v:shape>
              <v:shape style="position:absolute;left:3644;top:1761;width:208;height:154" coordorigin="3644,1761" coordsize="208,154" path="m3835,1766l3825,1769,3845,1769,3843,1766,3839,1766,3835,1766e" filled="t" fillcolor="#50535C" stroked="f">
                <v:path arrowok="t"/>
                <v:fill/>
              </v:shape>
              <v:shape style="position:absolute;left:3644;top:1761;width:208;height:154" coordorigin="3644,1761" coordsize="208,154" path="m3843,1766l3839,1766,3843,1766e" filled="t" fillcolor="#50535C" stroked="f">
                <v:path arrowok="t"/>
                <v:fill/>
              </v:shape>
            </v:group>
            <v:group style="position:absolute;left:4070;top:1759;width:210;height:152" coordorigin="4070,1759" coordsize="210,152">
              <v:shape style="position:absolute;left:4070;top:1759;width:210;height:152" coordorigin="4070,1759" coordsize="210,152" path="m4210,1759l4206,1761,4185,1783,4167,1801,4155,1815,4141,1830,4125,1846,4111,1860,4096,1874,4082,1888,4079,1890,4076,1893,4071,1898,4070,1900,4075,1908,4079,1911,4089,1908,4115,1908,4120,1906,4126,1906,4147,1906,4148,1906,4158,1895,4172,1881,4187,1868,4189,1866,4190,1864,4200,1854,4208,1844,4217,1835,4232,1821,4277,1778,4279,1775,4280,1773,4278,1766,4224,1766,4219,1765,4210,1759e" filled="t" fillcolor="#50535C" stroked="f">
                <v:path arrowok="t"/>
                <v:fill/>
              </v:shape>
              <v:shape style="position:absolute;left:4070;top:1759;width:210;height:152" coordorigin="4070,1759" coordsize="210,152" path="m4115,1908l4089,1908,4094,1909,4104,1910,4109,1910,4115,1908e" filled="t" fillcolor="#50535C" stroked="f">
                <v:path arrowok="t"/>
                <v:fill/>
              </v:shape>
              <v:shape style="position:absolute;left:4070;top:1759;width:210;height:152" coordorigin="4070,1759" coordsize="210,152" path="m4147,1906l4126,1906,4135,1906,4139,1908,4143,1910,4145,1908,4147,1906e" filled="t" fillcolor="#50535C" stroked="f">
                <v:path arrowok="t"/>
                <v:fill/>
              </v:shape>
              <v:shape style="position:absolute;left:4070;top:1759;width:210;height:152" coordorigin="4070,1759" coordsize="210,152" path="m4233,1763l4231,1764,4224,1766,4278,1766,4278,1766,4245,1766,4233,1763e" filled="t" fillcolor="#50535C" stroked="f">
                <v:path arrowok="t"/>
                <v:fill/>
              </v:shape>
              <v:shape style="position:absolute;left:4070;top:1759;width:210;height:152" coordorigin="4070,1759" coordsize="210,152" path="m4276,1761l4255,1762,4245,1766,4278,1766,4277,1762,4276,1761e" filled="t" fillcolor="#50535C" stroked="f">
                <v:path arrowok="t"/>
                <v:fill/>
              </v:shape>
            </v:group>
            <v:group style="position:absolute;left:4217;top:1758;width:211;height:150" coordorigin="4217,1758" coordsize="211,150">
              <v:shape style="position:absolute;left:4217;top:1758;width:211;height:150" coordorigin="4217,1758" coordsize="211,150" path="m4357,1758l4348,1767,4339,1775,4325,1792,4283,1832,4269,1846,4261,1854,4254,1861,4243,1869,4241,1871,4230,1881,4224,1888,4221,1890,4217,1897,4217,1901,4222,1906,4226,1907,4233,1904,4236,1903,4280,1902,4297,1902,4310,1889,4340,1859,4341,1857,4347,1854,4359,1843,4373,1829,4405,1796,4419,1782,4425,1777,4428,1772,4422,1764,4381,1764,4373,1764,4366,1764,4357,1758e" filled="t" fillcolor="#50535C" stroked="f">
                <v:path arrowok="t"/>
                <v:fill/>
              </v:shape>
              <v:shape style="position:absolute;left:4217;top:1758;width:211;height:150" coordorigin="4217,1758" coordsize="211,150" path="m4297,1902l4280,1902,4282,1902,4291,1906,4296,1903,4297,1902e" filled="t" fillcolor="#50535C" stroked="f">
                <v:path arrowok="t"/>
                <v:fill/>
              </v:shape>
              <v:shape style="position:absolute;left:4217;top:1758;width:211;height:150" coordorigin="4217,1758" coordsize="211,150" path="m4409,1760l4397,1763,4381,1764,4422,1764,4415,1761,4409,1760e" filled="t" fillcolor="#50535C" stroked="f">
                <v:path arrowok="t"/>
                <v:fill/>
              </v:shape>
            </v:group>
            <v:group style="position:absolute;left:3931;top:1761;width:200;height:151" coordorigin="3931,1761" coordsize="200,151">
              <v:shape style="position:absolute;left:3931;top:1761;width:200;height:151" coordorigin="3931,1761" coordsize="200,151" path="m3983,1910l3963,1910,3973,1912,3977,1912,3983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3962,1910l3948,1910,3957,1910,3962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4069,1761l4062,1763,4058,1766,4050,1777,4045,1782,4038,1789,4012,1815,3999,1829,3985,1845,3970,1862,3956,1876,3941,1890,3939,1892,3937,1894,3931,1902,3934,1908,3934,1908,3944,1910,3948,1910,3962,1910,3963,1910,3983,1910,3989,1908,3995,1907,4009,1907,4010,1906,4013,1905,4014,1894,4031,1879,4075,1834,4109,1796,4116,1789,4126,1782,4127,1780,4133,1773,4132,1767,4078,1767,4076,1767,4073,1767,4069,1761e" filled="t" fillcolor="#50535C" stroked="f">
                <v:path arrowok="t"/>
                <v:fill/>
              </v:shape>
              <v:shape style="position:absolute;left:3931;top:1761;width:200;height:151" coordorigin="3931,1761" coordsize="200,151" path="m4009,1907l3995,1907,4004,1908,4006,1908,4009,1907e" filled="t" fillcolor="#50535C" stroked="f">
                <v:path arrowok="t"/>
                <v:fill/>
              </v:shape>
              <v:shape style="position:absolute;left:3931;top:1761;width:200;height:151" coordorigin="3931,1761" coordsize="200,151" path="m4117,1761l4090,1764,4078,1767,4132,1767,4130,1762,4117,1761e" filled="t" fillcolor="#50535C" stroked="f">
                <v:path arrowok="t"/>
                <v:fill/>
              </v:shape>
            </v:group>
            <v:group style="position:absolute;left:4363;top:1760;width:204;height:146" coordorigin="4363,1760" coordsize="204,146">
              <v:shape style="position:absolute;left:4363;top:1760;width:204;height:146" coordorigin="4363,1760" coordsize="204,146" path="m4500,1760l4498,1761,4494,1765,4465,1794,4451,1808,4434,1825,4420,1839,4406,1853,4397,1862,4388,1872,4374,1883,4371,1887,4364,1893,4363,1897,4368,1904,4371,1906,4381,1905,4389,1905,4405,1901,4424,1901,4428,1900,4429,1900,4442,1900,4443,1899,4449,1892,4450,1891,4458,1884,4466,1877,4476,1866,4501,1839,4518,1821,4532,1807,4547,1794,4563,1781,4568,1778,4568,1771,4561,1765,4560,1764,4509,1764,4500,1760e" filled="t" fillcolor="#50535C" stroked="f">
                <v:path arrowok="t"/>
                <v:fill/>
              </v:shape>
              <v:shape style="position:absolute;left:4363;top:1760;width:204;height:146" coordorigin="4363,1760" coordsize="204,146" path="m4389,1905l4381,1905,4387,1905,4389,1905e" filled="t" fillcolor="#50535C" stroked="f">
                <v:path arrowok="t"/>
                <v:fill/>
              </v:shape>
              <v:shape style="position:absolute;left:4363;top:1760;width:204;height:146" coordorigin="4363,1760" coordsize="204,146" path="m4424,1901l4405,1901,4416,1904,4424,1901e" filled="t" fillcolor="#50535C" stroked="f">
                <v:path arrowok="t"/>
                <v:fill/>
              </v:shape>
              <v:shape style="position:absolute;left:4363;top:1760;width:204;height:146" coordorigin="4363,1760" coordsize="204,146" path="m4442,1900l4429,1900,4437,1903,4442,1900e" filled="t" fillcolor="#50535C" stroked="f">
                <v:path arrowok="t"/>
                <v:fill/>
              </v:shape>
              <v:shape style="position:absolute;left:4363;top:1760;width:204;height:146" coordorigin="4363,1760" coordsize="204,146" path="m4557,1762l4544,1762,4533,1763,4515,1763,4509,1764,4560,1764,4559,1763,4559,1763,4533,1763,4559,1763,4557,1762e" filled="t" fillcolor="#50535C" stroked="f">
                <v:path arrowok="t"/>
                <v:fill/>
              </v:shape>
            </v:group>
            <v:group style="position:absolute;left:3789;top:1761;width:202;height:151" coordorigin="3789,1761" coordsize="202,151">
              <v:shape style="position:absolute;left:3789;top:1761;width:202;height:151" coordorigin="3789,1761" coordsize="202,151" path="m3924,1761l3924,1761,3914,1769,3911,1772,3907,1777,3854,1835,3842,1847,3823,1867,3792,1896,3790,1899,3789,1904,3790,1907,3796,1909,3800,1912,3803,1908,3805,1906,3808,1905,3849,1902,3855,1902,3861,1902,3872,1901,3876,1899,3883,1888,3888,1883,3915,1854,3929,1840,3944,1823,3958,1809,3972,1795,3987,1782,3989,1781,3990,1780,3991,1776,3992,1774,3990,1769,3941,1769,3936,1769,3924,1761e" filled="t" fillcolor="#50535C" stroked="f">
                <v:path arrowok="t"/>
                <v:fill/>
              </v:shape>
              <v:shape style="position:absolute;left:3789;top:1761;width:202;height:151" coordorigin="3789,1761" coordsize="202,151" path="m3855,1902l3849,1902,3849,1902,3855,1902e" filled="t" fillcolor="#50535C" stroked="f">
                <v:path arrowok="t"/>
                <v:fill/>
              </v:shape>
              <v:shape style="position:absolute;left:3789;top:1761;width:202;height:151" coordorigin="3789,1761" coordsize="202,151" path="m3984,1763l3967,1766,3957,1768,3941,1769,3990,1769,3989,1766,3984,1763e" filled="t" fillcolor="#50535C" stroked="f">
                <v:path arrowok="t"/>
                <v:fill/>
              </v:shape>
            </v:group>
            <v:group style="position:absolute;left:3217;top:1760;width:200;height:149" coordorigin="3217,1760" coordsize="200,149">
              <v:shape style="position:absolute;left:3217;top:1760;width:200;height:149" coordorigin="3217,1760" coordsize="200,149" path="m3347,1762l3344,1763,3340,1767,3338,1769,3294,1817,3282,1830,3265,1848,3230,1884,3223,1890,3217,1900,3225,1908,3234,1909,3253,1903,3263,1900,3300,1900,3304,1892,3306,1890,3353,1842,3383,1809,3396,1794,3411,1780,3417,1775,3417,1770,3413,1766,3360,1766,3347,1762e" filled="t" fillcolor="#50535C" stroked="f">
                <v:path arrowok="t"/>
                <v:fill/>
              </v:shape>
              <v:shape style="position:absolute;left:3217;top:1760;width:200;height:149" coordorigin="3217,1760" coordsize="200,149" path="m3297,1902l3282,1902,3294,1902,3297,1902e" filled="t" fillcolor="#50535C" stroked="f">
                <v:path arrowok="t"/>
                <v:fill/>
              </v:shape>
              <v:shape style="position:absolute;left:3217;top:1760;width:200;height:149" coordorigin="3217,1760" coordsize="200,149" path="m3300,1900l3263,1900,3278,1902,3297,1902,3300,1901,3300,1900e" filled="t" fillcolor="#50535C" stroked="f">
                <v:path arrowok="t"/>
                <v:fill/>
              </v:shape>
              <v:shape style="position:absolute;left:3217;top:1760;width:200;height:149" coordorigin="3217,1760" coordsize="200,149" path="m3404,1760l3386,1762,3360,1766,3413,1766,3408,1762,3404,1760e" filled="t" fillcolor="#50535C" stroked="f">
                <v:path arrowok="t"/>
                <v:fill/>
              </v:shape>
            </v:group>
            <v:group style="position:absolute;left:3363;top:1762;width:198;height:147" coordorigin="3363,1762" coordsize="198,147">
              <v:shape style="position:absolute;left:3363;top:1762;width:198;height:147" coordorigin="3363,1762" coordsize="198,147" path="m3493,1762l3492,1763,3481,1773,3464,1792,3450,1807,3436,1821,3427,1829,3418,1837,3407,1850,3404,1854,3395,1864,3366,1895,3364,1897,3363,1901,3363,1903,3366,1908,3373,1910,3378,1907,3379,1906,3388,1904,3411,1901,3440,1901,3440,1901,3445,1896,3470,1871,3487,1854,3500,1840,3530,1808,3543,1793,3557,1779,3561,1776,3561,1769,3555,1766,3513,1766,3503,1766,3493,1762e" filled="t" fillcolor="#50535C" stroked="f">
                <v:path arrowok="t"/>
                <v:fill/>
              </v:shape>
              <v:shape style="position:absolute;left:3363;top:1762;width:198;height:147" coordorigin="3363,1762" coordsize="198,147" path="m3440,1901l3411,1901,3429,1901,3436,1903,3440,1901e" filled="t" fillcolor="#50535C" stroked="f">
                <v:path arrowok="t"/>
                <v:fill/>
              </v:shape>
              <v:shape style="position:absolute;left:3363;top:1762;width:198;height:147" coordorigin="3363,1762" coordsize="198,147" path="m3530,1764l3513,1766,3555,1766,3553,1765,3551,1764,3538,1764,3530,1764e" filled="t" fillcolor="#50535C" stroked="f">
                <v:path arrowok="t"/>
                <v:fill/>
              </v:shape>
              <v:shape style="position:absolute;left:3363;top:1762;width:198;height:147" coordorigin="3363,1762" coordsize="198,147" path="m3548,1763l3538,1764,3551,1764,3548,1763e" filled="t" fillcolor="#50535C" stroked="f">
                <v:path arrowok="t"/>
                <v:fill/>
              </v:shape>
            </v:group>
            <v:group style="position:absolute;left:3509;top:1763;width:199;height:149" coordorigin="3509,1763" coordsize="199,149">
              <v:shape style="position:absolute;left:3509;top:1763;width:199;height:149" coordorigin="3509,1763" coordsize="199,149" path="m3637,1763l3633,1767,3629,1770,3607,1793,3563,1840,3548,1857,3518,1890,3515,1893,3509,1899,3509,1904,3513,1910,3521,1912,3528,1906,3544,1904,3551,1903,3562,1902,3579,1902,3587,1901,3589,1901,3594,1894,3598,1888,3608,1876,3636,1847,3641,1841,3647,1835,3659,1821,3667,1814,3683,1797,3692,1787,3703,1779,3705,1778,3706,1776,3707,1774,3705,1769,3705,1768,3655,1768,3646,1768,3637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589,1901e" filled="t" fillcolor="#50535C" stroked="f">
                <v:path arrowok="t"/>
                <v:fill/>
              </v:shape>
              <v:shape style="position:absolute;left:3509;top:1763;width:199;height:149" coordorigin="3509,1763" coordsize="199,149" path="m3668,1765l3655,1768,3705,1768,3704,1767,3687,1767,3682,1766,3673,1766,3668,1765e" filled="t" fillcolor="#50535C" stroked="f">
                <v:path arrowok="t"/>
                <v:fill/>
              </v:shape>
              <v:shape style="position:absolute;left:3509;top:1763;width:199;height:149" coordorigin="3509,1763" coordsize="199,149" path="m3693,1763l3687,1767,3704,1767,3702,1765,3696,1763,3693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682,1766l3673,1766,3682,1766,3682,1766e" filled="t" fillcolor="#50535C" stroked="f">
                <v:path arrowok="t"/>
                <v:fill/>
              </v:shape>
            </v:group>
            <v:group style="position:absolute;left:4506;top:1763;width:194;height:144" coordorigin="4506,1763" coordsize="194,144">
              <v:shape style="position:absolute;left:4506;top:1763;width:194;height:144" coordorigin="4506,1763" coordsize="194,144" path="m4578,1904l4564,1904,4575,1907,4576,1905,4578,1904e" filled="t" fillcolor="#50535C" stroked="f">
                <v:path arrowok="t"/>
                <v:fill/>
              </v:shape>
              <v:shape style="position:absolute;left:4506;top:1763;width:194;height:144" coordorigin="4506,1763" coordsize="194,144" path="m4552,1905l4525,1905,4528,1906,4535,1906,4539,1907,4552,1905e" filled="t" fillcolor="#50535C" stroked="f">
                <v:path arrowok="t"/>
                <v:fill/>
              </v:shape>
              <v:shape style="position:absolute;left:4506;top:1763;width:194;height:144" coordorigin="4506,1763" coordsize="194,144" path="m4636,1763l4632,1765,4623,1774,4618,1780,4566,1836,4518,1882,4508,1892,4507,1894,4506,1895,4509,1902,4514,1906,4525,1905,4552,1905,4564,1904,4578,1904,4587,1895,4635,1846,4643,1836,4657,1821,4671,1807,4686,1794,4701,1781,4701,1768,4700,1767,4670,1767,4665,1766,4647,1766,4644,1766,4636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82,1763l4670,1767,4700,1767,4698,1764,4685,1764,4682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60,1765l4647,1766,4665,1766,4660,1765e" filled="t" fillcolor="#50535C" stroked="f">
                <v:path arrowok="t"/>
                <v:fill/>
              </v:shape>
            </v:group>
            <v:group style="position:absolute;left:2779;top:1767;width:206;height:144" coordorigin="2779,1767" coordsize="206,144">
              <v:shape style="position:absolute;left:2779;top:1767;width:206;height:144" coordorigin="2779,1767" coordsize="206,144" path="m2912,1767l2908,1769,2902,1772,2894,1783,2888,1788,2860,1817,2847,1832,2840,1842,2832,1851,2820,1859,2819,1861,2813,1867,2810,1870,2799,1882,2791,1890,2779,1904,2780,1909,2792,1911,2798,1911,2812,1909,2821,1907,2837,1904,2845,1904,2874,1904,2879,1899,2883,1894,2889,1886,2900,1873,2916,1855,2929,1841,2973,1790,2977,1786,2985,1777,2984,1772,2927,1772,2920,1771,2917,1769,2914,1767,2913,1767,2912,1767e" filled="t" fillcolor="#50535C" stroked="f">
                <v:path arrowok="t"/>
                <v:fill/>
              </v:shape>
              <v:shape style="position:absolute;left:2779;top:1767;width:206;height:144" coordorigin="2779,1767" coordsize="206,144" path="m2874,1904l2845,1904,2858,1909,2864,1909,2871,1906,2874,1905,2874,1904e" filled="t" fillcolor="#50535C" stroked="f">
                <v:path arrowok="t"/>
                <v:fill/>
              </v:shape>
              <v:shape style="position:absolute;left:2779;top:1767;width:206;height:144" coordorigin="2779,1767" coordsize="206,144" path="m2969,1768l2961,1770,2957,1770,2943,1771,2932,1772,2927,1772,2984,1772,2984,1772,2973,1768,2969,1768e" filled="t" fillcolor="#50535C" stroked="f">
                <v:path arrowok="t"/>
                <v:fill/>
              </v:shape>
              <v:shape style="position:absolute;left:2779;top:1767;width:206;height:144" coordorigin="2779,1767" coordsize="206,144" path="m2914,1767l2913,1767,2914,1767e" filled="t" fillcolor="#50535C" stroked="f">
                <v:path arrowok="t"/>
                <v:fill/>
              </v:shape>
            </v:group>
            <v:group style="position:absolute;left:2929;top:1764;width:203;height:153" coordorigin="2929,1764" coordsize="203,153">
              <v:shape style="position:absolute;left:2929;top:1764;width:203;height:153" coordorigin="2929,1764" coordsize="203,153" path="m3062,1765l3059,1766,3051,1774,3036,1788,3005,1817,3003,1818,2972,1855,2957,1871,2945,1887,2931,1902,2929,1904,2929,1907,2932,1915,2935,1917,2943,1915,2944,1915,2947,1914,2967,1912,2986,1910,2989,1910,3005,1910,3009,1904,3011,1901,3020,1892,3027,1885,3039,1872,3045,1864,3052,1857,3066,1844,3079,1828,3092,1812,3105,1797,3111,1790,3117,1785,3131,1775,3130,1768,3126,1766,3104,1766,3103,1766,3086,1766,3080,1766,3074,1766,3062,1765e" filled="t" fillcolor="#50535C" stroked="f">
                <v:path arrowok="t"/>
                <v:fill/>
              </v:shape>
              <v:shape style="position:absolute;left:2929;top:1764;width:203;height:153" coordorigin="2929,1764" coordsize="203,153" path="m3005,1910l2989,1910,2992,1911,3002,1914,3003,1913,3005,1910e" filled="t" fillcolor="#50535C" stroked="f">
                <v:path arrowok="t"/>
                <v:fill/>
              </v:shape>
              <v:shape style="position:absolute;left:2929;top:1764;width:203;height:153" coordorigin="2929,1764" coordsize="203,153" path="m3118,1764l3110,1766,3104,1766,3126,1766,3120,1764,3118,1764e" filled="t" fillcolor="#50535C" stroked="f">
                <v:path arrowok="t"/>
                <v:fill/>
              </v:shape>
              <v:shape style="position:absolute;left:2929;top:1764;width:203;height:153" coordorigin="2929,1764" coordsize="203,153" path="m3094,1766l3090,1766,3086,1766,3086,1766,3103,1766,3094,1766e" filled="t" fillcolor="#50535C" stroked="f">
                <v:path arrowok="t"/>
                <v:fill/>
              </v:shape>
            </v:group>
            <v:group style="position:absolute;left:3071;top:1764;width:190;height:146" coordorigin="3071,1764" coordsize="190,146">
              <v:shape style="position:absolute;left:3071;top:1764;width:190;height:146" coordorigin="3071,1764" coordsize="190,146" path="m3196,1767l3194,1769,3091,1876,3084,1884,3076,1893,3075,1893,3071,1899,3073,1905,3081,1909,3085,1910,3100,1908,3110,1907,3127,1904,3133,1903,3150,1903,3154,1897,3158,1891,3167,1883,3179,1869,3194,1852,3205,1841,3223,1821,3235,1806,3261,1774,3259,1772,3259,1771,3213,1771,3196,1767e" filled="t" fillcolor="#50535C" stroked="f">
                <v:path arrowok="t"/>
                <v:fill/>
              </v:shape>
              <v:shape style="position:absolute;left:3071;top:1764;width:190;height:146" coordorigin="3071,1764" coordsize="190,146" path="m3150,1903l3133,1903,3144,1908,3147,1907,3150,1903e" filled="t" fillcolor="#50535C" stroked="f">
                <v:path arrowok="t"/>
                <v:fill/>
              </v:shape>
              <v:shape style="position:absolute;left:3071;top:1764;width:190;height:146" coordorigin="3071,1764" coordsize="190,146" path="m3244,1764l3225,1769,3213,1771,3259,1771,3258,1769,3250,1766,3244,1764e" filled="t" fillcolor="#50535C" stroked="f">
                <v:path arrowok="t"/>
                <v:fill/>
              </v:shape>
            </v:group>
            <v:group style="position:absolute;left:2644;top:1768;width:196;height:143" coordorigin="2644,1768" coordsize="196,143">
              <v:shape style="position:absolute;left:2644;top:1768;width:196;height:143" coordorigin="2644,1768" coordsize="196,143" path="m2775,1768l2772,1770,2769,1772,2712,1830,2684,1859,2670,1873,2663,1881,2657,1889,2644,1899,2645,1905,2656,1910,2663,1910,2674,1908,2677,1906,2687,1905,2695,1901,2721,1901,2723,1899,2724,1898,2744,1874,2759,1858,2771,1846,2789,1828,2839,1775,2837,1773,2836,1772,2816,1772,2809,1771,2793,1770,2784,1769,2775,1768e" filled="t" fillcolor="#50535C" stroked="f">
                <v:path arrowok="t"/>
                <v:fill/>
              </v:shape>
              <v:shape style="position:absolute;left:2644;top:1768;width:196;height:143" coordorigin="2644,1768" coordsize="196,143" path="m2721,1901l2695,1901,2710,1910,2716,1906,2721,1901e" filled="t" fillcolor="#50535C" stroked="f">
                <v:path arrowok="t"/>
                <v:fill/>
              </v:shape>
              <v:shape style="position:absolute;left:2644;top:1768;width:196;height:143" coordorigin="2644,1768" coordsize="196,143" path="m2826,1770l2816,1772,2836,1772,2835,1771,2830,1770,2826,1770e" filled="t" fillcolor="#50535C" stroked="f">
                <v:path arrowok="t"/>
                <v:fill/>
              </v:shape>
            </v:group>
            <v:group style="position:absolute;left:7667;top:1761;width:208;height:154" coordorigin="7667,1761" coordsize="208,154">
              <v:shape style="position:absolute;left:7667;top:1761;width:208;height:154" coordorigin="7667,1761" coordsize="208,154" path="m7804,1761l7802,1764,7799,1766,7791,1775,7780,1787,7766,1801,7747,1819,7719,1847,7713,1853,7708,1859,7694,1873,7680,1888,7667,1903,7667,1905,7671,1914,7674,1916,7684,1910,7686,1909,7695,1908,7702,1908,7720,1906,7756,1906,7761,1901,7764,1898,7773,1888,7813,1843,7826,1828,7840,1813,7853,1798,7868,1784,7875,1779,7874,1775,7869,1769,7814,1769,7811,1768,7807,1764,7806,1763,7804,1761e" filled="t" fillcolor="#50535C" stroked="f">
                <v:path arrowok="t"/>
                <v:fill/>
              </v:shape>
              <v:shape style="position:absolute;left:7667;top:1761;width:208;height:154" coordorigin="7667,1761" coordsize="208,154" path="m7756,1906l7720,1906,7732,1907,7749,1909,7754,1908,7756,1906e" filled="t" fillcolor="#50535C" stroked="f">
                <v:path arrowok="t"/>
                <v:fill/>
              </v:shape>
              <v:shape style="position:absolute;left:7667;top:1761;width:208;height:154" coordorigin="7667,1761" coordsize="208,154" path="m7702,1908l7695,1908,7701,1908,7702,1908e" filled="t" fillcolor="#50535C" stroked="f">
                <v:path arrowok="t"/>
                <v:fill/>
              </v:shape>
              <v:shape style="position:absolute;left:7667;top:1761;width:208;height:154" coordorigin="7667,1761" coordsize="208,154" path="m7843,1765l7830,1767,7824,1768,7814,1769,7869,1769,7868,1769,7848,1769,7843,1765e" filled="t" fillcolor="#50535C" stroked="f">
                <v:path arrowok="t"/>
                <v:fill/>
              </v:shape>
              <v:shape style="position:absolute;left:7667;top:1761;width:208;height:154" coordorigin="7667,1761" coordsize="208,154" path="m7858,1766l7848,1769,7868,1769,7866,1766,7862,1766,7858,1766e" filled="t" fillcolor="#50535C" stroked="f">
                <v:path arrowok="t"/>
                <v:fill/>
              </v:shape>
              <v:shape style="position:absolute;left:7667;top:1761;width:208;height:154" coordorigin="7667,1761" coordsize="208,154" path="m7866,1766l7862,1766,7866,1766e" filled="t" fillcolor="#50535C" stroked="f">
                <v:path arrowok="t"/>
                <v:fill/>
              </v:shape>
            </v:group>
            <v:group style="position:absolute;left:8094;top:1759;width:210;height:152" coordorigin="8094,1759" coordsize="210,152">
              <v:shape style="position:absolute;left:8094;top:1759;width:210;height:152" coordorigin="8094,1759" coordsize="210,152" path="m8233,1759l8230,1761,8208,1783,8190,1801,8178,1815,8164,1830,8148,1846,8134,1860,8119,1874,8105,1888,8102,1890,8099,1893,8094,1898,8094,1900,8098,1908,8102,1911,8112,1908,8138,1908,8143,1906,8149,1906,8171,1906,8171,1906,8181,1895,8195,1881,8210,1868,8212,1866,8213,1864,8223,1854,8231,1844,8241,1835,8255,1821,8300,1778,8302,1775,8303,1773,8301,1766,8248,1766,8242,1765,8233,1759e" filled="t" fillcolor="#50535C" stroked="f">
                <v:path arrowok="t"/>
                <v:fill/>
              </v:shape>
              <v:shape style="position:absolute;left:8094;top:1759;width:210;height:152" coordorigin="8094,1759" coordsize="210,152" path="m8138,1908l8112,1908,8117,1909,8127,1910,8133,1910,8138,1908e" filled="t" fillcolor="#50535C" stroked="f">
                <v:path arrowok="t"/>
                <v:fill/>
              </v:shape>
              <v:shape style="position:absolute;left:8094;top:1759;width:210;height:152" coordorigin="8094,1759" coordsize="210,152" path="m8171,1906l8149,1906,8158,1906,8162,1908,8166,1910,8169,1908,8171,1906e" filled="t" fillcolor="#50535C" stroked="f">
                <v:path arrowok="t"/>
                <v:fill/>
              </v:shape>
              <v:shape style="position:absolute;left:8094;top:1759;width:210;height:152" coordorigin="8094,1759" coordsize="210,152" path="m8256,1763l8255,1764,8248,1766,8301,1766,8301,1766,8268,1766,8256,1763e" filled="t" fillcolor="#50535C" stroked="f">
                <v:path arrowok="t"/>
                <v:fill/>
              </v:shape>
              <v:shape style="position:absolute;left:8094;top:1759;width:210;height:152" coordorigin="8094,1759" coordsize="210,152" path="m8299,1761l8278,1762,8268,1766,8301,1766,8300,1762,8299,1761e" filled="t" fillcolor="#50535C" stroked="f">
                <v:path arrowok="t"/>
                <v:fill/>
              </v:shape>
            </v:group>
            <v:group style="position:absolute;left:8240;top:1758;width:211;height:150" coordorigin="8240,1758" coordsize="211,150">
              <v:shape style="position:absolute;left:8240;top:1758;width:211;height:150" coordorigin="8240,1758" coordsize="211,150" path="m8380,1758l8371,1767,8363,1775,8348,1792,8306,1832,8292,1846,8285,1854,8278,1861,8266,1869,8264,1871,8253,1881,8247,1888,8245,1890,8240,1897,8240,1901,8246,1906,8250,1907,8256,1904,8259,1903,8304,1902,8320,1902,8333,1889,8363,1859,8365,1857,8370,1854,8382,1843,8396,1829,8428,1796,8442,1782,8448,1777,8451,1772,8445,1764,8404,1764,8397,1764,8390,1764,8380,1758e" filled="t" fillcolor="#50535C" stroked="f">
                <v:path arrowok="t"/>
                <v:fill/>
              </v:shape>
              <v:shape style="position:absolute;left:8240;top:1758;width:211;height:150" coordorigin="8240,1758" coordsize="211,150" path="m8320,1902l8304,1902,8305,1902,8314,1906,8319,1903,8320,1902e" filled="t" fillcolor="#50535C" stroked="f">
                <v:path arrowok="t"/>
                <v:fill/>
              </v:shape>
              <v:shape style="position:absolute;left:8240;top:1758;width:211;height:150" coordorigin="8240,1758" coordsize="211,150" path="m8432,1760l8421,1763,8404,1764,8445,1764,8439,1761,8432,1760e" filled="t" fillcolor="#50535C" stroked="f">
                <v:path arrowok="t"/>
                <v:fill/>
              </v:shape>
            </v:group>
            <v:group style="position:absolute;left:7954;top:1761;width:200;height:151" coordorigin="7954,1761" coordsize="200,151">
              <v:shape style="position:absolute;left:7954;top:1761;width:200;height:151" coordorigin="7954,1761" coordsize="200,151" path="m8006,1910l7986,1910,7996,1912,8001,1912,8006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7985,1910l7971,1910,7980,1910,7985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8092,1761l8085,1763,8081,1766,8073,1777,8068,1782,8062,1789,8035,1815,8022,1829,8008,1845,7993,1862,7979,1876,7965,1890,7963,1892,7960,1894,7954,1902,7957,1908,7957,1908,7967,1910,7971,1910,7985,1910,7986,1910,8006,1910,8012,1908,8018,1907,8032,1907,8033,1906,8036,1905,8038,1894,8054,1879,8099,1834,8132,1796,8139,1789,8149,1782,8150,1780,8156,1773,8155,1767,8101,1767,8099,1767,8097,1767,8092,1761e" filled="t" fillcolor="#50535C" stroked="f">
                <v:path arrowok="t"/>
                <v:fill/>
              </v:shape>
              <v:shape style="position:absolute;left:7954;top:1761;width:200;height:151" coordorigin="7954,1761" coordsize="200,151" path="m8032,1907l8018,1907,8027,1908,8030,1908,8032,1907e" filled="t" fillcolor="#50535C" stroked="f">
                <v:path arrowok="t"/>
                <v:fill/>
              </v:shape>
              <v:shape style="position:absolute;left:7954;top:1761;width:200;height:151" coordorigin="7954,1761" coordsize="200,151" path="m8140,1761l8113,1764,8101,1767,8155,1767,8153,1762,8140,1761e" filled="t" fillcolor="#50535C" stroked="f">
                <v:path arrowok="t"/>
                <v:fill/>
              </v:shape>
            </v:group>
            <v:group style="position:absolute;left:8387;top:1760;width:204;height:146" coordorigin="8387,1760" coordsize="204,146">
              <v:shape style="position:absolute;left:8387;top:1760;width:204;height:146" coordorigin="8387,1760" coordsize="204,146" path="m8523,1760l8521,1761,8517,1765,8488,1794,8474,1808,8458,1825,8443,1839,8429,1853,8420,1862,8411,1872,8397,1883,8394,1887,8387,1893,8387,1897,8392,1904,8395,1906,8405,1905,8413,1905,8428,1901,8447,1901,8451,1900,8452,1900,8465,1900,8467,1899,8472,1892,8473,1891,8481,1884,8489,1877,8499,1866,8524,1839,8541,1821,8555,1807,8570,1794,8586,1781,8591,1778,8591,1771,8585,1765,8583,1764,8532,1764,8523,1760e" filled="t" fillcolor="#50535C" stroked="f">
                <v:path arrowok="t"/>
                <v:fill/>
              </v:shape>
              <v:shape style="position:absolute;left:8387;top:1760;width:204;height:146" coordorigin="8387,1760" coordsize="204,146" path="m8413,1905l8405,1905,8411,1905,8413,1905e" filled="t" fillcolor="#50535C" stroked="f">
                <v:path arrowok="t"/>
                <v:fill/>
              </v:shape>
              <v:shape style="position:absolute;left:8387;top:1760;width:204;height:146" coordorigin="8387,1760" coordsize="204,146" path="m8447,1901l8428,1901,8440,1904,8447,1901e" filled="t" fillcolor="#50535C" stroked="f">
                <v:path arrowok="t"/>
                <v:fill/>
              </v:shape>
              <v:shape style="position:absolute;left:8387;top:1760;width:204;height:146" coordorigin="8387,1760" coordsize="204,146" path="m8465,1900l8452,1900,8461,1903,8465,1900e" filled="t" fillcolor="#50535C" stroked="f">
                <v:path arrowok="t"/>
                <v:fill/>
              </v:shape>
              <v:shape style="position:absolute;left:8387;top:1760;width:204;height:146" coordorigin="8387,1760" coordsize="204,146" path="m8580,1762l8568,1762,8557,1763,8539,1763,8532,1764,8583,1764,8582,1763,8582,1763,8557,1763,8582,1763,8580,1762e" filled="t" fillcolor="#50535C" stroked="f">
                <v:path arrowok="t"/>
                <v:fill/>
              </v:shape>
            </v:group>
            <v:group style="position:absolute;left:7812;top:1761;width:202;height:151" coordorigin="7812,1761" coordsize="202,151">
              <v:shape style="position:absolute;left:7812;top:1761;width:202;height:151" coordorigin="7812,1761" coordsize="202,151" path="m7947,1761l7947,1761,7937,1769,7935,1772,7930,1777,7877,1835,7865,1847,7846,1867,7815,1896,7814,1899,7812,1904,7813,1907,7820,1909,7823,1912,7827,1908,7829,1906,7831,1905,7872,1902,7879,1902,7884,1902,7896,1901,7899,1899,7907,1888,7911,1883,7938,1854,7952,1840,7967,1823,7981,1809,7995,1795,8011,1782,8012,1781,8013,1780,8014,1776,8015,1774,8014,1769,7964,1769,7959,1769,7947,1761e" filled="t" fillcolor="#50535C" stroked="f">
                <v:path arrowok="t"/>
                <v:fill/>
              </v:shape>
              <v:shape style="position:absolute;left:7812;top:1761;width:202;height:151" coordorigin="7812,1761" coordsize="202,151" path="m7879,1902l7872,1902,7872,1902,7879,1902e" filled="t" fillcolor="#50535C" stroked="f">
                <v:path arrowok="t"/>
                <v:fill/>
              </v:shape>
              <v:shape style="position:absolute;left:7812;top:1761;width:202;height:151" coordorigin="7812,1761" coordsize="202,151" path="m8008,1763l7990,1766,7980,1768,7964,1769,8014,1769,8013,1766,8008,1763e" filled="t" fillcolor="#50535C" stroked="f">
                <v:path arrowok="t"/>
                <v:fill/>
              </v:shape>
            </v:group>
            <v:group style="position:absolute;left:7241;top:1760;width:200;height:149" coordorigin="7241,1760" coordsize="200,149">
              <v:shape style="position:absolute;left:7241;top:1760;width:200;height:149" coordorigin="7241,1760" coordsize="200,149" path="m7370,1762l7367,1763,7363,1767,7362,1769,7317,1817,7305,1830,7288,1848,7253,1884,7246,1890,7241,1900,7248,1908,7257,1909,7276,1903,7286,1900,7324,1900,7327,1892,7329,1890,7377,1842,7406,1809,7420,1794,7434,1780,7440,1775,7440,1770,7436,1766,7384,1766,7370,176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0,1902l7306,1902,7317,1902,7320,190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4,1900l7286,1900,7301,1902,7320,1902,7323,1901,7324,1900e" filled="t" fillcolor="#50535C" stroked="f">
                <v:path arrowok="t"/>
                <v:fill/>
              </v:shape>
              <v:shape style="position:absolute;left:7241;top:1760;width:200;height:149" coordorigin="7241,1760" coordsize="200,149" path="m7427,1760l7409,1762,7384,1766,7436,1766,7431,1762,7427,1760e" filled="t" fillcolor="#50535C" stroked="f">
                <v:path arrowok="t"/>
                <v:fill/>
              </v:shape>
            </v:group>
            <v:group style="position:absolute;left:7386;top:1762;width:198;height:147" coordorigin="7386,1762" coordsize="198,147">
              <v:shape style="position:absolute;left:7386;top:1762;width:198;height:147" coordorigin="7386,1762" coordsize="198,147" path="m7516,1762l7515,1763,7505,1773,7487,1792,7473,1807,7459,1821,7450,1829,7441,1837,7430,1850,7428,1854,7418,1864,7390,1895,7388,1897,7386,1901,7386,1903,7389,1908,7396,1910,7401,1907,7403,1906,7411,1904,7434,1901,7463,1901,7464,1901,7468,1896,7493,1871,7511,1854,7523,1840,7553,1808,7566,1793,7580,1779,7584,1776,7584,1769,7578,1766,7536,1766,7526,1766,7516,1762e" filled="t" fillcolor="#50535C" stroked="f">
                <v:path arrowok="t"/>
                <v:fill/>
              </v:shape>
              <v:shape style="position:absolute;left:7386;top:1762;width:198;height:147" coordorigin="7386,1762" coordsize="198,147" path="m7463,1901l7434,1901,7453,1901,7459,1903,7463,1901e" filled="t" fillcolor="#50535C" stroked="f">
                <v:path arrowok="t"/>
                <v:fill/>
              </v:shape>
              <v:shape style="position:absolute;left:7386;top:1762;width:198;height:147" coordorigin="7386,1762" coordsize="198,147" path="m7554,1764l7536,1766,7578,1766,7576,1765,7574,1764,7561,1764,7554,1764e" filled="t" fillcolor="#50535C" stroked="f">
                <v:path arrowok="t"/>
                <v:fill/>
              </v:shape>
              <v:shape style="position:absolute;left:7386;top:1762;width:198;height:147" coordorigin="7386,1762" coordsize="198,147" path="m7572,1763l7561,1764,7574,1764,7572,1763e" filled="t" fillcolor="#50535C" stroked="f">
                <v:path arrowok="t"/>
                <v:fill/>
              </v:shape>
            </v:group>
            <v:group style="position:absolute;left:7532;top:1763;width:199;height:149" coordorigin="7532,1763" coordsize="199,149">
              <v:shape style="position:absolute;left:7532;top:1763;width:199;height:149" coordorigin="7532,1763" coordsize="199,149" path="m7660,1763l7656,1767,7652,1770,7631,1793,7586,1840,7571,1857,7541,1890,7538,1893,7532,1899,7532,1904,7536,1910,7544,1912,7552,1906,7567,1904,7574,1903,7585,1902,7602,1902,7611,1901,7612,1901,7617,1894,7621,1888,7631,1876,7659,1847,7665,1841,7670,1835,7683,1821,7690,1814,7707,1797,7715,1787,7726,1779,7728,1778,7729,1776,7731,1774,7729,1769,7728,1768,7679,1768,7670,1768,7660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612,1901e" filled="t" fillcolor="#50535C" stroked="f">
                <v:path arrowok="t"/>
                <v:fill/>
              </v:shape>
              <v:shape style="position:absolute;left:7532;top:1763;width:199;height:149" coordorigin="7532,1763" coordsize="199,149" path="m7692,1765l7679,1768,7728,1768,7727,1767,7710,1767,7705,1766,7696,1766,7692,1765e" filled="t" fillcolor="#50535C" stroked="f">
                <v:path arrowok="t"/>
                <v:fill/>
              </v:shape>
              <v:shape style="position:absolute;left:7532;top:1763;width:199;height:149" coordorigin="7532,1763" coordsize="199,149" path="m7716,1763l7710,1767,7727,1767,7726,1765,7719,1763,7716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705,1766l7696,1766,7705,1766,7705,1766e" filled="t" fillcolor="#50535C" stroked="f">
                <v:path arrowok="t"/>
                <v:fill/>
              </v:shape>
            </v:group>
            <v:group style="position:absolute;left:8529;top:1763;width:194;height:144" coordorigin="8529,1763" coordsize="194,144">
              <v:shape style="position:absolute;left:8529;top:1763;width:194;height:144" coordorigin="8529,1763" coordsize="194,144" path="m8602,1904l8587,1904,8598,1907,8600,1905,8602,1904e" filled="t" fillcolor="#50535C" stroked="f">
                <v:path arrowok="t"/>
                <v:fill/>
              </v:shape>
              <v:shape style="position:absolute;left:8529;top:1763;width:194;height:144" coordorigin="8529,1763" coordsize="194,144" path="m8575,1905l8548,1905,8552,1906,8558,1906,8562,1907,8575,1905e" filled="t" fillcolor="#50535C" stroked="f">
                <v:path arrowok="t"/>
                <v:fill/>
              </v:shape>
              <v:shape style="position:absolute;left:8529;top:1763;width:194;height:144" coordorigin="8529,1763" coordsize="194,144" path="m8659,1763l8656,1765,8647,1774,8641,1780,8589,1836,8542,1882,8531,1892,8530,1894,8529,1895,8533,1902,8537,1906,8548,1905,8575,1905,8587,1904,8602,1904,8610,1895,8658,1846,8667,1836,8680,1821,8694,1807,8709,1794,8724,1781,8724,1768,8723,1767,8693,1767,8689,1766,8670,1766,8667,1766,8659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705,1763l8693,1767,8723,1767,8721,1764,8708,1764,8705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683,1765l8670,1766,8689,1766,8683,1765e" filled="t" fillcolor="#50535C" stroked="f">
                <v:path arrowok="t"/>
                <v:fill/>
              </v:shape>
            </v:group>
            <v:group style="position:absolute;left:6802;top:1767;width:206;height:144" coordorigin="6802,1767" coordsize="206,144">
              <v:shape style="position:absolute;left:6802;top:1767;width:206;height:144" coordorigin="6802,1767" coordsize="206,144" path="m6935,1767l6931,1769,6925,1772,6917,1783,6912,1788,6883,1817,6870,1832,6863,1842,6856,1851,6843,1859,6842,1861,6837,1867,6833,1870,6822,1882,6814,1890,6802,1904,6804,1909,6815,1911,6821,1911,6836,1909,6844,1907,6860,1904,6868,1904,6898,1904,6902,1899,6906,1894,6912,1886,6923,1873,6940,1855,6953,1841,6996,1790,7000,1786,7009,1777,7007,1772,6951,1772,6943,1771,6941,1769,6937,1767,6936,1767,6935,1767e" filled="t" fillcolor="#50535C" stroked="f">
                <v:path arrowok="t"/>
                <v:fill/>
              </v:shape>
              <v:shape style="position:absolute;left:6802;top:1767;width:206;height:144" coordorigin="6802,1767" coordsize="206,144" path="m6898,1904l6868,1904,6881,1909,6887,1909,6895,1906,6897,1905,6898,1904e" filled="t" fillcolor="#50535C" stroked="f">
                <v:path arrowok="t"/>
                <v:fill/>
              </v:shape>
              <v:shape style="position:absolute;left:6802;top:1767;width:206;height:144" coordorigin="6802,1767" coordsize="206,144" path="m6992,1768l6984,1770,6981,1770,6966,1771,6956,1772,6951,1772,7007,1772,7007,1772,6996,1768,6992,1768e" filled="t" fillcolor="#50535C" stroked="f">
                <v:path arrowok="t"/>
                <v:fill/>
              </v:shape>
              <v:shape style="position:absolute;left:6802;top:1767;width:206;height:144" coordorigin="6802,1767" coordsize="206,144" path="m6937,1767l6936,1767,6937,1767e" filled="t" fillcolor="#50535C" stroked="f">
                <v:path arrowok="t"/>
                <v:fill/>
              </v:shape>
            </v:group>
            <v:group style="position:absolute;left:6952;top:1764;width:203;height:153" coordorigin="6952,1764" coordsize="203,153">
              <v:shape style="position:absolute;left:6952;top:1764;width:203;height:153" coordorigin="6952,1764" coordsize="203,153" path="m7086,1765l7082,1766,7074,1774,7059,1788,7028,1817,7027,1818,6995,1855,6980,1871,6968,1887,6955,1902,6952,1904,6952,1907,6955,1915,6959,1917,6966,1915,6968,1915,6970,1914,6990,1912,7010,1910,7012,1910,7028,1910,7032,1904,7035,1901,7043,1892,7050,1885,7062,1872,7068,1864,7076,1857,7089,1844,7103,1828,7115,1812,7128,1797,7134,1790,7141,1785,7155,1775,7153,1768,7149,1766,7127,1766,7126,1766,7109,1766,7103,1766,7097,1766,7086,1765e" filled="t" fillcolor="#50535C" stroked="f">
                <v:path arrowok="t"/>
                <v:fill/>
              </v:shape>
              <v:shape style="position:absolute;left:6952;top:1764;width:203;height:153" coordorigin="6952,1764" coordsize="203,153" path="m7028,1910l7012,1910,7015,1911,7025,1914,7026,1913,7028,1910e" filled="t" fillcolor="#50535C" stroked="f">
                <v:path arrowok="t"/>
                <v:fill/>
              </v:shape>
              <v:shape style="position:absolute;left:6952;top:1764;width:203;height:153" coordorigin="6952,1764" coordsize="203,153" path="m7141,1764l7133,1766,7127,1766,7149,1766,7144,1764,7141,1764e" filled="t" fillcolor="#50535C" stroked="f">
                <v:path arrowok="t"/>
                <v:fill/>
              </v:shape>
              <v:shape style="position:absolute;left:6952;top:1764;width:203;height:153" coordorigin="6952,1764" coordsize="203,153" path="m7117,1766l7113,1766,7109,1766,7109,1766,7126,1766,7117,1766e" filled="t" fillcolor="#50535C" stroked="f">
                <v:path arrowok="t"/>
                <v:fill/>
              </v:shape>
            </v:group>
            <v:group style="position:absolute;left:7094;top:1764;width:190;height:146" coordorigin="7094,1764" coordsize="190,146">
              <v:shape style="position:absolute;left:7094;top:1764;width:190;height:146" coordorigin="7094,1764" coordsize="190,146" path="m7220,1767l7217,1769,7115,1876,7107,1884,7099,1893,7098,1893,7094,1899,7096,1905,7105,1909,7108,1910,7123,1908,7133,1907,7150,1904,7156,1903,7173,1903,7178,1897,7181,1891,7190,1883,7202,1869,7217,1852,7229,1841,7246,1821,7258,1806,7284,1774,7282,1772,7282,1771,7236,1771,7220,1767e" filled="t" fillcolor="#50535C" stroked="f">
                <v:path arrowok="t"/>
                <v:fill/>
              </v:shape>
              <v:shape style="position:absolute;left:7094;top:1764;width:190;height:146" coordorigin="7094,1764" coordsize="190,146" path="m7173,1903l7156,1903,7167,1908,7171,1907,7173,1903e" filled="t" fillcolor="#50535C" stroked="f">
                <v:path arrowok="t"/>
                <v:fill/>
              </v:shape>
              <v:shape style="position:absolute;left:7094;top:1764;width:190;height:146" coordorigin="7094,1764" coordsize="190,146" path="m7267,1764l7248,1769,7236,1771,7282,1771,7281,1769,7273,1766,7267,1764e" filled="t" fillcolor="#50535C" stroked="f">
                <v:path arrowok="t"/>
                <v:fill/>
              </v:shape>
            </v:group>
            <v:group style="position:absolute;left:6667;top:1768;width:196;height:143" coordorigin="6667,1768" coordsize="196,143">
              <v:shape style="position:absolute;left:6667;top:1768;width:196;height:143" coordorigin="6667,1768" coordsize="196,143" path="m6798,1768l6795,1770,6792,1772,6735,1830,6707,1859,6693,1873,6686,1881,6680,1889,6667,1899,6668,1905,6680,1910,6686,1910,6697,1908,6700,1906,6711,1905,6718,1901,6744,1901,6747,1899,6748,1898,6767,1874,6782,1858,6795,1846,6812,1828,6862,1775,6860,1773,6859,1772,6839,1772,6833,1771,6817,1770,6808,1769,6798,1768e" filled="t" fillcolor="#50535C" stroked="f">
                <v:path arrowok="t"/>
                <v:fill/>
              </v:shape>
              <v:shape style="position:absolute;left:6667;top:1768;width:196;height:143" coordorigin="6667,1768" coordsize="196,143" path="m6744,1901l6718,1901,6734,1910,6739,1906,6744,1901e" filled="t" fillcolor="#50535C" stroked="f">
                <v:path arrowok="t"/>
                <v:fill/>
              </v:shape>
              <v:shape style="position:absolute;left:6667;top:1768;width:196;height:143" coordorigin="6667,1768" coordsize="196,143" path="m6850,1770l6839,1772,6859,1772,6859,1771,6853,1770,6850,1770e" filled="t" fillcolor="#50535C" stroked="f">
                <v:path arrowok="t"/>
                <v:fill/>
              </v:shape>
            </v:group>
            <v:group style="position:absolute;left:9679;top:1761;width:208;height:154" coordorigin="9679,1761" coordsize="208,154">
              <v:shape style="position:absolute;left:9679;top:1761;width:208;height:154" coordorigin="9679,1761" coordsize="208,154" path="m9816,1761l9814,1764,9811,1766,9803,1775,9792,1787,9778,1801,9759,1819,9731,1847,9725,1853,9720,1859,9706,1873,9692,1888,9679,1903,9679,1905,9683,1914,9686,1916,9696,1910,9698,1909,9707,1908,9714,1908,9732,1906,9768,1906,9773,1901,9776,1898,9785,1888,9825,1843,9838,1828,9852,1813,9865,1798,9880,1784,9887,1779,9886,1775,9881,1769,9826,1769,9823,1768,9819,1764,9818,1763,9816,1761e" filled="t" fillcolor="#50535C" stroked="f">
                <v:path arrowok="t"/>
                <v:fill/>
              </v:shape>
              <v:shape style="position:absolute;left:9679;top:1761;width:208;height:154" coordorigin="9679,1761" coordsize="208,154" path="m9768,1906l9732,1906,9744,1907,9761,1909,9766,1908,9768,1906e" filled="t" fillcolor="#50535C" stroked="f">
                <v:path arrowok="t"/>
                <v:fill/>
              </v:shape>
              <v:shape style="position:absolute;left:9679;top:1761;width:208;height:154" coordorigin="9679,1761" coordsize="208,154" path="m9714,1908l9707,1908,9713,1908,9714,1908e" filled="t" fillcolor="#50535C" stroked="f">
                <v:path arrowok="t"/>
                <v:fill/>
              </v:shape>
              <v:shape style="position:absolute;left:9679;top:1761;width:208;height:154" coordorigin="9679,1761" coordsize="208,154" path="m9855,1765l9842,1767,9836,1768,9826,1769,9881,1769,9880,1769,9860,1769,9855,1765e" filled="t" fillcolor="#50535C" stroked="f">
                <v:path arrowok="t"/>
                <v:fill/>
              </v:shape>
              <v:shape style="position:absolute;left:9679;top:1761;width:208;height:154" coordorigin="9679,1761" coordsize="208,154" path="m9870,1766l9860,1769,9880,1769,9878,1766,9874,1766,9870,1766e" filled="t" fillcolor="#50535C" stroked="f">
                <v:path arrowok="t"/>
                <v:fill/>
              </v:shape>
              <v:shape style="position:absolute;left:9679;top:1761;width:208;height:154" coordorigin="9679,1761" coordsize="208,154" path="m9878,1766l9874,1766,9878,1766e" filled="t" fillcolor="#50535C" stroked="f">
                <v:path arrowok="t"/>
                <v:fill/>
              </v:shape>
            </v:group>
            <v:group style="position:absolute;left:10106;top:1759;width:210;height:152" coordorigin="10106,1759" coordsize="210,152">
              <v:shape style="position:absolute;left:10106;top:1759;width:210;height:152" coordorigin="10106,1759" coordsize="210,152" path="m10245,1759l10242,1761,10220,1783,10203,1801,10190,1815,10176,1830,10160,1846,10146,1860,10131,1874,10117,1888,10114,1890,10111,1893,10106,1898,10106,1900,10110,1908,10114,1911,10124,1908,10150,1908,10155,1906,10161,1906,10183,1906,10183,1906,10193,1895,10207,1881,10222,1868,10224,1866,10226,1864,10235,1854,10243,1844,10253,1835,10267,1821,10312,1778,10314,1775,10316,1773,10314,1766,10260,1766,10254,1765,10245,1759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50,1908l10124,1908,10129,1909,10139,1910,10145,1910,10150,1908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83,1906l10161,1906,10170,1906,10174,1908,10179,1910,10181,1908,10183,1906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268,1763l10267,1764,10260,1766,10314,1766,10313,1766,10280,1766,10268,1763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311,1761l10290,1762,10280,1766,10313,1766,10312,1762,10311,1761e" filled="t" fillcolor="#50535C" stroked="f">
                <v:path arrowok="t"/>
                <v:fill/>
              </v:shape>
            </v:group>
            <v:group style="position:absolute;left:10252;top:1758;width:211;height:150" coordorigin="10252,1758" coordsize="211,150">
              <v:shape style="position:absolute;left:10252;top:1758;width:211;height:150" coordorigin="10252,1758" coordsize="211,150" path="m10393,1758l10384,1767,10375,1775,10360,1792,10318,1832,10304,1846,10297,1854,10290,1861,10278,1869,10276,1871,10266,1881,10259,1888,10257,1890,10252,1897,10252,1901,10258,1906,10262,1907,10268,1904,10271,1903,10316,1902,10332,1902,10345,1889,10375,1859,10377,1857,10382,1854,10394,1843,10408,1829,10440,1796,10454,1782,10460,1777,10463,1772,10457,1764,10416,1764,10409,1764,10402,1764,10393,1758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332,1902l10316,1902,10317,1902,10326,1906,10331,1903,10332,1902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444,1760l10433,1763,10416,1764,10457,1764,10451,1761,10444,1760e" filled="t" fillcolor="#50535C" stroked="f">
                <v:path arrowok="t"/>
                <v:fill/>
              </v:shape>
            </v:group>
            <v:group style="position:absolute;left:9966;top:1761;width:200;height:151" coordorigin="9966,1761" coordsize="200,151">
              <v:shape style="position:absolute;left:9966;top:1761;width:200;height:151" coordorigin="9966,1761" coordsize="200,151" path="m10018,1910l9998,1910,10008,1912,10013,1912,10018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9997,1910l9983,1910,9992,1910,9997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10104,1761l10097,1763,10093,1766,10085,1777,10080,1782,10074,1789,10048,1815,10034,1829,10020,1845,10005,1862,9991,1876,9977,1890,9975,1892,9972,1894,9966,1902,9969,1908,9969,1908,9979,1910,9983,1910,9997,1910,9998,1910,10018,1910,10024,1908,10031,1907,10044,1907,10045,1906,10048,1905,10050,1894,10066,1879,10111,1834,10144,1796,10151,1789,10161,1782,10162,1780,10168,1773,10167,1767,10113,1767,10111,1767,10109,1767,10104,1761e" filled="t" fillcolor="#50535C" stroked="f">
                <v:path arrowok="t"/>
                <v:fill/>
              </v:shape>
              <v:shape style="position:absolute;left:9966;top:1761;width:200;height:151" coordorigin="9966,1761" coordsize="200,151" path="m10044,1907l10031,1907,10039,1908,10042,1908,10044,1907e" filled="t" fillcolor="#50535C" stroked="f">
                <v:path arrowok="t"/>
                <v:fill/>
              </v:shape>
              <v:shape style="position:absolute;left:9966;top:1761;width:200;height:151" coordorigin="9966,1761" coordsize="200,151" path="m10153,1761l10125,1764,10113,1767,10167,1767,10165,1762,10153,1761e" filled="t" fillcolor="#50535C" stroked="f">
                <v:path arrowok="t"/>
                <v:fill/>
              </v:shape>
            </v:group>
            <v:group style="position:absolute;left:10399;top:1760;width:204;height:146" coordorigin="10399,1760" coordsize="204,146">
              <v:shape style="position:absolute;left:10399;top:1760;width:204;height:146" coordorigin="10399,1760" coordsize="204,146" path="m10535,1760l10533,1761,10529,1765,10500,1794,10486,1808,10470,1825,10455,1839,10441,1853,10432,1862,10423,1872,10409,1883,10406,1887,10399,1893,10399,1897,10404,1904,10407,1906,10417,1905,10425,1905,10440,1901,10459,1901,10463,1900,10464,1900,10477,1900,10479,1899,10484,1892,10485,1891,10493,1884,10501,1877,10511,1866,10536,1839,10553,1821,10567,1807,10582,1794,10598,1781,10603,1778,10603,1771,10597,1765,10595,1764,10544,1764,10535,176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25,1905l10417,1905,10423,1905,10425,1905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59,1901l10440,1901,10452,1904,10459,1901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77,1900l10464,1900,10473,1903,10477,190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592,1762l10580,1762,10569,1763,10551,1763,10544,1764,10595,1764,10594,1763,10594,1763,10569,1763,10594,1763,10592,1762e" filled="t" fillcolor="#50535C" stroked="f">
                <v:path arrowok="t"/>
                <v:fill/>
              </v:shape>
            </v:group>
            <v:group style="position:absolute;left:9825;top:1761;width:202;height:151" coordorigin="9825,1761" coordsize="202,151">
              <v:shape style="position:absolute;left:9825;top:1761;width:202;height:151" coordorigin="9825,1761" coordsize="202,151" path="m9959,1761l9959,1761,9949,1769,9947,1772,9943,1777,9889,1835,9877,1847,9858,1867,9827,1896,9826,1899,9825,1904,9825,1907,9832,1909,9835,1912,9839,1908,9841,1906,9843,1905,9884,1902,9891,1902,9896,1902,9908,1901,9912,1899,9919,1888,9923,1883,9950,1854,9964,1840,9980,1823,9993,1809,10007,1795,10023,1782,10024,1781,10025,1780,10026,1776,10027,1774,10026,1769,9976,1769,9971,1769,9959,1761e" filled="t" fillcolor="#50535C" stroked="f">
                <v:path arrowok="t"/>
                <v:fill/>
              </v:shape>
              <v:shape style="position:absolute;left:9825;top:1761;width:202;height:151" coordorigin="9825,1761" coordsize="202,151" path="m9891,1902l9884,1902,9884,1902,9891,1902e" filled="t" fillcolor="#50535C" stroked="f">
                <v:path arrowok="t"/>
                <v:fill/>
              </v:shape>
              <v:shape style="position:absolute;left:9825;top:1761;width:202;height:151" coordorigin="9825,1761" coordsize="202,151" path="m10020,1763l10003,1766,9992,1768,9976,1769,10026,1769,10025,1766,10020,1763e" filled="t" fillcolor="#50535C" stroked="f">
                <v:path arrowok="t"/>
                <v:fill/>
              </v:shape>
            </v:group>
            <v:group style="position:absolute;left:9253;top:1760;width:200;height:149" coordorigin="9253,1760" coordsize="200,149">
              <v:shape style="position:absolute;left:9253;top:1760;width:200;height:149" coordorigin="9253,1760" coordsize="200,149" path="m9382,1762l9379,1763,9375,1767,9374,1769,9329,1817,9317,1830,9300,1848,9266,1884,9258,1890,9253,1900,9260,1908,9269,1909,9288,1903,9298,1900,9336,1900,9340,1892,9342,1890,9389,1842,9418,1809,9432,1794,9446,1780,9452,1775,9452,1770,9448,1766,9396,1766,9382,176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3,1902l9318,1902,9329,1902,9333,190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6,1900l9298,1900,9313,1902,9333,1902,9335,1901,9336,1900e" filled="t" fillcolor="#50535C" stroked="f">
                <v:path arrowok="t"/>
                <v:fill/>
              </v:shape>
              <v:shape style="position:absolute;left:9253;top:1760;width:200;height:149" coordorigin="9253,1760" coordsize="200,149" path="m9439,1760l9421,1762,9396,1766,9448,1766,9443,1762,9439,1760e" filled="t" fillcolor="#50535C" stroked="f">
                <v:path arrowok="t"/>
                <v:fill/>
              </v:shape>
            </v:group>
            <v:group style="position:absolute;left:9398;top:1762;width:198;height:147" coordorigin="9398,1762" coordsize="198,147">
              <v:shape style="position:absolute;left:9398;top:1762;width:198;height:147" coordorigin="9398,1762" coordsize="198,147" path="m9528,1762l9527,1763,9517,1773,9499,1792,9485,1807,9471,1821,9462,1829,9453,1837,9442,1850,9440,1854,9430,1864,9402,1895,9400,1897,9398,1901,9398,1903,9401,1908,9408,1910,9414,1907,9415,1906,9423,1904,9446,1901,9475,1901,9476,1901,9480,1896,9505,1871,9523,1854,9535,1840,9565,1808,9578,1793,9593,1779,9596,1776,9596,1769,9590,1766,9548,1766,9538,1766,9528,1762e" filled="t" fillcolor="#50535C" stroked="f">
                <v:path arrowok="t"/>
                <v:fill/>
              </v:shape>
              <v:shape style="position:absolute;left:9398;top:1762;width:198;height:147" coordorigin="9398,1762" coordsize="198,147" path="m9475,1901l9446,1901,9465,1901,9471,1903,9475,1901e" filled="t" fillcolor="#50535C" stroked="f">
                <v:path arrowok="t"/>
                <v:fill/>
              </v:shape>
              <v:shape style="position:absolute;left:9398;top:1762;width:198;height:147" coordorigin="9398,1762" coordsize="198,147" path="m9566,1764l9548,1766,9590,1766,9588,1765,9586,1764,9573,1764,9566,1764e" filled="t" fillcolor="#50535C" stroked="f">
                <v:path arrowok="t"/>
                <v:fill/>
              </v:shape>
              <v:shape style="position:absolute;left:9398;top:1762;width:198;height:147" coordorigin="9398,1762" coordsize="198,147" path="m9584,1763l9573,1764,9586,1764,9584,1763e" filled="t" fillcolor="#50535C" stroked="f">
                <v:path arrowok="t"/>
                <v:fill/>
              </v:shape>
            </v:group>
            <v:group style="position:absolute;left:9544;top:1763;width:199;height:149" coordorigin="9544,1763" coordsize="199,149">
              <v:shape style="position:absolute;left:9544;top:1763;width:199;height:149" coordorigin="9544,1763" coordsize="199,149" path="m9672,1763l9668,1767,9664,1770,9643,1793,9598,1840,9583,1857,9553,1890,9550,1893,9545,1899,9544,1904,9548,1910,9556,1912,9564,1906,9579,1904,9586,1903,9597,1902,9614,1902,9623,1901,9624,1901,9629,1894,9633,1888,9643,1876,9671,1847,9677,1841,9682,1835,9695,1821,9702,1814,9719,1797,9727,1787,9738,1779,9740,1778,9741,1776,9743,1774,9741,1769,9740,1768,9691,1768,9682,1768,9672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624,1901e" filled="t" fillcolor="#50535C" stroked="f">
                <v:path arrowok="t"/>
                <v:fill/>
              </v:shape>
              <v:shape style="position:absolute;left:9544;top:1763;width:199;height:149" coordorigin="9544,1763" coordsize="199,149" path="m9704,1765l9691,1768,9740,1768,9739,1767,9722,1767,9717,1766,9708,1766,9704,1765e" filled="t" fillcolor="#50535C" stroked="f">
                <v:path arrowok="t"/>
                <v:fill/>
              </v:shape>
              <v:shape style="position:absolute;left:9544;top:1763;width:199;height:149" coordorigin="9544,1763" coordsize="199,149" path="m9728,1763l9722,1767,9739,1767,9738,1765,9731,1763,9728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717,1766l9708,1766,9717,1766,9717,1766e" filled="t" fillcolor="#50535C" stroked="f">
                <v:path arrowok="t"/>
                <v:fill/>
              </v:shape>
            </v:group>
            <v:group style="position:absolute;left:10541;top:1763;width:194;height:144" coordorigin="10541,1763" coordsize="194,144">
              <v:shape style="position:absolute;left:10541;top:1763;width:194;height:144" coordorigin="10541,1763" coordsize="194,144" path="m10614,1904l10599,1904,10610,1907,10612,1905,10614,1904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587,1905l10560,1905,10564,1906,10570,1906,10574,1907,10587,1905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71,1763l10668,1765,10659,1774,10653,1780,10601,1836,10554,1882,10543,1892,10542,1894,10541,1895,10545,1902,10550,1906,10560,1905,10587,1905,10599,1904,10614,1904,10622,1895,10670,1846,10679,1836,10692,1821,10706,1807,10721,1794,10737,1781,10736,1768,10735,1767,10705,1767,10701,1766,10682,1766,10679,1766,10671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717,1763l10705,1767,10735,1767,10733,1764,10720,1764,10717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95,1765l10682,1766,10701,1766,10695,1765e" filled="t" fillcolor="#50535C" stroked="f">
                <v:path arrowok="t"/>
                <v:fill/>
              </v:shape>
            </v:group>
            <v:group style="position:absolute;left:8814;top:1767;width:206;height:144" coordorigin="8814,1767" coordsize="206,144">
              <v:shape style="position:absolute;left:8814;top:1767;width:206;height:144" coordorigin="8814,1767" coordsize="206,144" path="m8947,1767l8943,1769,8937,1772,8929,1783,8924,1788,8895,1817,8882,1832,8875,1842,8868,1851,8856,1859,8854,1861,8849,1867,8845,1870,8834,1882,8826,1890,8814,1904,8816,1909,8827,1911,8834,1911,8848,1909,8856,1907,8872,1904,8880,1904,8910,1904,8914,1899,8918,1894,8924,1886,8935,1873,8952,1855,8965,1841,9008,1790,9012,1786,9021,1777,9020,1772,8963,1772,8955,1771,8953,1769,8949,1767,8948,1767,8947,1767e" filled="t" fillcolor="#50535C" stroked="f">
                <v:path arrowok="t"/>
                <v:fill/>
              </v:shape>
              <v:shape style="position:absolute;left:8814;top:1767;width:206;height:144" coordorigin="8814,1767" coordsize="206,144" path="m8910,1904l8880,1904,8893,1909,8899,1909,8907,1906,8909,1905,8910,1904e" filled="t" fillcolor="#50535C" stroked="f">
                <v:path arrowok="t"/>
                <v:fill/>
              </v:shape>
              <v:shape style="position:absolute;left:8814;top:1767;width:206;height:144" coordorigin="8814,1767" coordsize="206,144" path="m9004,1768l8996,1770,8993,1770,8978,1771,8968,1772,8963,1772,9020,1772,9019,1772,9008,1768,9004,1768e" filled="t" fillcolor="#50535C" stroked="f">
                <v:path arrowok="t"/>
                <v:fill/>
              </v:shape>
              <v:shape style="position:absolute;left:8814;top:1767;width:206;height:144" coordorigin="8814,1767" coordsize="206,144" path="m8949,1767l8948,1767,8949,1767e" filled="t" fillcolor="#50535C" stroked="f">
                <v:path arrowok="t"/>
                <v:fill/>
              </v:shape>
            </v:group>
            <v:group style="position:absolute;left:8964;top:1764;width:203;height:153" coordorigin="8964,1764" coordsize="203,153">
              <v:shape style="position:absolute;left:8964;top:1764;width:203;height:153" coordorigin="8964,1764" coordsize="203,153" path="m9098,1765l9094,1766,9086,1774,9071,1788,9040,1817,9039,1818,9007,1855,8992,1871,8980,1887,8967,1902,8964,1904,8964,1907,8967,1915,8971,1917,8978,1915,8980,1915,8982,1914,9002,1912,9022,1910,9024,1910,9040,1910,9044,1904,9047,1901,9055,1892,9062,1885,9075,1872,9080,1864,9088,1857,9101,1844,9115,1828,9127,1812,9140,1797,9146,1790,9153,1785,9167,1775,9166,1768,9161,1766,9139,1766,9138,1766,9121,1766,9115,1766,9109,1766,9098,1765e" filled="t" fillcolor="#50535C" stroked="f">
                <v:path arrowok="t"/>
                <v:fill/>
              </v:shape>
              <v:shape style="position:absolute;left:8964;top:1764;width:203;height:153" coordorigin="8964,1764" coordsize="203,153" path="m9040,1910l9024,1910,9027,1911,9037,1914,9038,1913,9040,1910e" filled="t" fillcolor="#50535C" stroked="f">
                <v:path arrowok="t"/>
                <v:fill/>
              </v:shape>
              <v:shape style="position:absolute;left:8964;top:1764;width:203;height:153" coordorigin="8964,1764" coordsize="203,153" path="m9153,1764l9145,1766,9139,1766,9161,1766,9156,1764,9153,1764e" filled="t" fillcolor="#50535C" stroked="f">
                <v:path arrowok="t"/>
                <v:fill/>
              </v:shape>
              <v:shape style="position:absolute;left:8964;top:1764;width:203;height:153" coordorigin="8964,1764" coordsize="203,153" path="m9129,1766l9125,1766,9121,1766,9121,1766,9138,1766,9129,1766e" filled="t" fillcolor="#50535C" stroked="f">
                <v:path arrowok="t"/>
                <v:fill/>
              </v:shape>
            </v:group>
            <v:group style="position:absolute;left:9106;top:1764;width:190;height:146" coordorigin="9106,1764" coordsize="190,146">
              <v:shape style="position:absolute;left:9106;top:1764;width:190;height:146" coordorigin="9106,1764" coordsize="190,146" path="m9232,1767l9229,1769,9127,1876,9119,1884,9111,1893,9110,1893,9106,1899,9108,1905,9117,1909,9121,1910,9135,1908,9145,1907,9162,1904,9168,1903,9185,1903,9190,1897,9193,1891,9202,1883,9215,1869,9229,1852,9241,1841,9258,1821,9270,1806,9296,1774,9294,1772,9294,1771,9248,1771,9232,1767e" filled="t" fillcolor="#50535C" stroked="f">
                <v:path arrowok="t"/>
                <v:fill/>
              </v:shape>
              <v:shape style="position:absolute;left:9106;top:1764;width:190;height:146" coordorigin="9106,1764" coordsize="190,146" path="m9185,1903l9168,1903,9179,1908,9183,1907,9185,1903e" filled="t" fillcolor="#50535C" stroked="f">
                <v:path arrowok="t"/>
                <v:fill/>
              </v:shape>
              <v:shape style="position:absolute;left:9106;top:1764;width:190;height:146" coordorigin="9106,1764" coordsize="190,146" path="m9279,1764l9260,1769,9248,1771,9294,1771,9293,1769,9285,1766,9279,1764e" filled="t" fillcolor="#50535C" stroked="f">
                <v:path arrowok="t"/>
                <v:fill/>
              </v:shape>
            </v:group>
            <v:group style="position:absolute;left:8679;top:1768;width:196;height:143" coordorigin="8679,1768" coordsize="196,143">
              <v:shape style="position:absolute;left:8679;top:1768;width:196;height:143" coordorigin="8679,1768" coordsize="196,143" path="m8810,1768l8807,1770,8805,1772,8747,1830,8719,1859,8705,1873,8698,1881,8692,1889,8679,1899,8680,1905,8692,1910,8699,1910,8709,1908,8712,1906,8723,1905,8730,1901,8756,1901,8759,1899,8760,1898,8779,1874,8794,1858,8807,1846,8825,1828,8875,1775,8872,1773,8871,1772,8851,1772,8845,1771,8829,1770,8820,1769,8810,1768e" filled="t" fillcolor="#50535C" stroked="f">
                <v:path arrowok="t"/>
                <v:fill/>
              </v:shape>
              <v:shape style="position:absolute;left:8679;top:1768;width:196;height:143" coordorigin="8679,1768" coordsize="196,143" path="m8756,1901l8730,1901,8746,1910,8751,1906,8756,1901e" filled="t" fillcolor="#50535C" stroked="f">
                <v:path arrowok="t"/>
                <v:fill/>
              </v:shape>
              <v:shape style="position:absolute;left:8679;top:1768;width:196;height:143" coordorigin="8679,1768" coordsize="196,143" path="m8862,1770l8851,1772,8871,1772,8871,1771,8865,1770,8862,1770e" filled="t" fillcolor="#50535C" stroked="f">
                <v:path arrowok="t"/>
                <v:fill/>
              </v:shape>
            </v:group>
            <v:group style="position:absolute;left:10700;top:1757;width:211;height:150" coordorigin="10700,1757" coordsize="211,150">
              <v:shape style="position:absolute;left:10700;top:1757;width:211;height:150" coordorigin="10700,1757" coordsize="211,150" path="m10840,1757l10831,1766,10823,1774,10808,1791,10766,1832,10752,1846,10745,1853,10737,1861,10726,1868,10724,1871,10713,1881,10707,1887,10704,1890,10700,1896,10700,1901,10705,1906,10709,1907,10716,1903,10719,1903,10764,1902,10780,1902,10793,1889,10823,1859,10825,1857,10830,1853,10842,1842,10856,1828,10888,1796,10902,1782,10908,1777,10911,1771,10905,1763,10864,1763,10857,1763,10849,1763,10840,1757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780,1902l10764,1902,10765,1902,10774,1906,10779,1902,10780,1902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892,1759l10881,1763,10864,1763,10905,1763,10898,1760,10892,1759e" filled="t" fillcolor="#50535C" stroked="f">
                <v:path arrowok="t"/>
                <v:fill/>
              </v:shape>
            </v:group>
            <v:group style="position:absolute;left:10847;top:1759;width:204;height:146" coordorigin="10847,1759" coordsize="204,146">
              <v:shape style="position:absolute;left:10847;top:1759;width:204;height:146" coordorigin="10847,1759" coordsize="204,146" path="m10983,1759l10981,1760,10977,1764,10948,1793,10934,1808,10918,1824,10903,1838,10889,1852,10880,1862,10871,1872,10857,1883,10854,1886,10847,1893,10847,1897,10852,1903,10855,1905,10865,1904,10872,1904,10888,1901,10907,1901,10911,1900,10912,1900,10925,1900,10927,1899,10932,1891,10933,1891,10941,1883,10949,1876,10959,1865,10984,1839,11001,1821,11015,1807,11030,1793,11046,1781,11051,1777,11051,1771,11044,1765,11043,1764,10992,1764,10983,1759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872,1904l10865,1904,10871,1905,10872,1904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07,1901l10888,1901,10900,1903,10907,1901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25,1900l10912,1900,10921,1902,10925,1900e" filled="t" fillcolor="#50535C" stroked="f">
                <v:path arrowok="t"/>
                <v:fill/>
              </v:shape>
              <v:shape style="position:absolute;left:10847;top:1759;width:204;height:146" coordorigin="10847,1759" coordsize="204,146" path="m11040,1761l11028,1762,11017,1763,10999,1763,10992,1764,11043,1764,11042,1763,11042,1763,11017,1763,11042,1763,11040,1761e" filled="t" fillcolor="#50535C" stroked="f">
                <v:path arrowok="t"/>
                <v:fill/>
              </v:shape>
            </v:group>
            <v:group style="position:absolute;left:10989;top:1762;width:194;height:144" coordorigin="10989,1762" coordsize="194,144">
              <v:shape style="position:absolute;left:10989;top:1762;width:194;height:144" coordorigin="10989,1762" coordsize="194,144" path="m11062,1904l11047,1904,11058,1907,11060,1905,11062,1904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035,1905l11008,1905,11012,1906,11018,1906,11022,1906,11035,1905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19,1762l11116,1764,11107,1774,11101,1780,11049,1836,11002,1882,10991,1892,10990,1893,10989,1895,10992,1902,10997,1905,11008,1905,11035,1905,11047,1904,11062,1904,11070,1894,11118,1846,11127,1836,11140,1821,11154,1807,11169,1793,11184,1780,11184,1768,11183,1766,11153,1766,11148,1765,11130,1765,11127,1765,11119,1762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65,1763l11153,1766,11183,1766,11181,1764,11168,1763,11165,1763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43,1764l11130,1765,11148,1765,11143,1764e" filled="t" fillcolor="#50535C" stroked="f">
                <v:path arrowok="t"/>
                <v:fill/>
              </v:shape>
            </v:group>
            <v:group style="position:absolute;left:11111;top:1759;width:162;height:154" coordorigin="11111,1759" coordsize="162,154">
              <v:shape style="position:absolute;left:11111;top:1759;width:162;height:154" coordorigin="11111,1759" coordsize="162,154" path="m11263,1759l11204,1807,11181,1832,11173,1839,11158,1853,11144,1867,11127,1886,11122,1890,11114,1897,11111,1899,11111,1903,11111,1904,11113,1909,11116,1913,11123,1913,11126,1910,11130,1908,11143,1905,11150,1904,11162,1904,11169,1900,11190,1900,11207,1883,11226,1865,11253,1836,11258,1831,11263,1827,11272,1818,11273,1813,11264,1805,11264,1801,11267,1794,11267,1792,11269,1782,11269,1774,11266,1761,11263,1759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62,1904l11150,1904,11157,1904,11162,1904,11162,1904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90,1900l11169,1900,11174,1901,11183,1904,11187,1903,11190,1900e" filled="t" fillcolor="#50535C" stroked="f">
                <v:path arrowok="t"/>
                <v:fill/>
              </v:shape>
            </v:group>
            <v:group style="position:absolute;left:11223;top:1863;width:37;height:47" coordorigin="11223,1863" coordsize="37,47">
              <v:shape style="position:absolute;left:11223;top:1863;width:37;height:47" coordorigin="11223,1863" coordsize="37,47" path="m11260,1905l11241,1905,11244,1906,11251,1910,11255,1909,11260,1905e" filled="t" fillcolor="#50535C" stroked="f">
                <v:path arrowok="t"/>
                <v:fill/>
              </v:shape>
              <v:shape style="position:absolute;left:11223;top:1863;width:37;height:47" coordorigin="11223,1863" coordsize="37,47" path="m11256,1863l11253,1866,11250,1870,11246,1874,11238,1882,11232,1887,11223,1897,11224,1901,11229,1904,11232,1905,11235,1906,11241,1905,11260,1905,11262,1904,11264,1903,11266,1892,11264,1882,11263,1870,11261,1864,11256,1863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9.9354pt;margin-top:48.814915pt;width:12.508pt;height:12.023pt;mso-position-horizontal-relative:page;mso-position-vertical-relative:page;z-index:-5483" coordorigin="599,976" coordsize="250,240">
            <v:shape style="position:absolute;left:599;top:976;width:250;height:240" coordorigin="599,976" coordsize="250,240" path="m724,976l693,1066,599,1068,673,1126,646,1217,724,1163,785,1163,774,1126,849,1068,755,1066,724,976e" filled="t" fillcolor="#50535C" stroked="f">
              <v:path arrowok="t"/>
              <v:fill/>
            </v:shape>
            <v:shape style="position:absolute;left:599;top:976;width:250;height:240" coordorigin="599,976" coordsize="250,240" path="m785,1163l724,1163,801,1217,785,1163e" filled="t" fillcolor="#50535C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212.209pt;margin-top:133.579010pt;width:351.851pt;height:221.748pt;mso-position-horizontal-relative:page;mso-position-vertical-relative:page;z-index:-5482" coordorigin="4244,2672" coordsize="7037,4435">
            <v:group style="position:absolute;left:4254;top:2682;width:7017;height:4415" coordorigin="4254,2682" coordsize="7017,4415">
              <v:shape style="position:absolute;left:4254;top:2682;width:7017;height:4415" coordorigin="4254,2682" coordsize="7017,4415" path="m4254,7097l11271,7097,11271,2682,4254,2682,4254,7097e" filled="t" fillcolor="#FDB913" stroked="f">
                <v:path arrowok="t"/>
                <v:fill/>
              </v:shape>
            </v:group>
            <v:group style="position:absolute;left:7458;top:4333;width:148;height:713" coordorigin="7458,4333" coordsize="148,713">
              <v:shape style="position:absolute;left:7458;top:4333;width:148;height:713" coordorigin="7458,4333" coordsize="148,713" path="m7606,5046l7553,4983,7512,4915,7482,4842,7464,4766,7458,4689,7460,4650,7472,4574,7495,4499,7531,4429,7578,4363,7606,4333e" filled="f" stroked="t" strokeweight="4.252pt" strokecolor="#231F20">
                <v:path arrowok="t"/>
              </v:shape>
            </v:group>
            <v:group style="position:absolute;left:7606;top:3944;width:1102;height:1102" coordorigin="7606,3944" coordsize="1102,1102">
              <v:shape style="position:absolute;left:7606;top:3944;width:1102;height:1102" coordorigin="7606,3944" coordsize="1102,1102" path="m8319,5046l8560,4804,8613,4742,8655,4674,8684,4601,8702,4525,8708,4448,8706,4409,8695,4333,8671,4258,8636,4187,8588,4122,8530,4063,8464,4016,8394,3981,8319,3957,8243,3945,8204,3944,8165,3945,8089,3957,8014,3981,7943,4016,7878,4063,7847,4091,7606,4333e" filled="f" stroked="t" strokeweight="4.252pt" strokecolor="#231F20">
                <v:path arrowok="t"/>
              </v:shape>
            </v:group>
            <v:group style="position:absolute;left:7919;top:4732;width:148;height:713" coordorigin="7919,4732" coordsize="148,713">
              <v:shape style="position:absolute;left:7919;top:4732;width:148;height:713" coordorigin="7919,4732" coordsize="148,713" path="m7919,4732l7973,4795,8014,4863,8043,4936,8061,5012,8067,5089,8066,5128,8054,5204,8030,5279,7995,5349,7947,5415,7919,5445e" filled="f" stroked="t" strokeweight="4.252pt" strokecolor="#231F20">
                <v:path arrowok="t"/>
              </v:shape>
            </v:group>
            <v:group style="position:absolute;left:6817;top:4732;width:1102;height:1102" coordorigin="6817,4732" coordsize="1102,1102">
              <v:shape style="position:absolute;left:6817;top:4732;width:1102;height:1102" coordorigin="6817,4732" coordsize="1102,1102" path="m7206,4732l6965,4974,6912,5036,6871,5105,6841,5177,6823,5253,6817,5330,6819,5369,6831,5445,6854,5520,6890,5591,6937,5656,6996,5715,7061,5762,7132,5797,7206,5821,7283,5833,7322,5834,7360,5833,7437,5821,7511,5797,7582,5762,7648,5715,7678,5687,7919,5445e" filled="f" stroked="t" strokeweight="4.252pt" strokecolor="#231F2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12.209pt;margin-top:431.784027pt;width:170.857pt;height:103.614pt;mso-position-horizontal-relative:page;mso-position-vertical-relative:page;z-index:-5481" coordorigin="4244,8636" coordsize="3417,2072">
            <v:group style="position:absolute;left:4254;top:8646;width:3397;height:2052" coordorigin="4254,8646" coordsize="3397,2052">
              <v:shape style="position:absolute;left:4254;top:8646;width:3397;height:2052" coordorigin="4254,8646" coordsize="3397,2052" path="m4254,10698l7651,10698,7651,8646,4254,8646,4254,10698e" filled="t" fillcolor="#D3D8D6" stroked="f">
                <v:path arrowok="t"/>
                <v:fill/>
              </v:shape>
            </v:group>
            <v:group style="position:absolute;left:5483;top:9289;width:939;height:638" coordorigin="5483,9289" coordsize="939,638">
              <v:shape style="position:absolute;left:5483;top:9289;width:939;height:638" coordorigin="5483,9289" coordsize="939,638" path="m5546,9289l5483,9768,5796,9768,5798,9791,5821,9853,5865,9900,5926,9925,5949,9927,5972,9925,6035,9903,6081,9858,6107,9798,6109,9775,6422,9768,6360,9289e" filled="f" stroked="t" strokeweight="2.835pt" strokecolor="#50535C">
                <v:path arrowok="t"/>
              </v:shape>
            </v:group>
            <v:group style="position:absolute;left:5483;top:9863;width:939;height:255" coordorigin="5483,9863" coordsize="939,255">
              <v:shape style="position:absolute;left:5483;top:9863;width:939;height:255" coordorigin="5483,9863" coordsize="939,255" path="m5483,9863l5483,10119,6422,10119,6422,9863e" filled="f" stroked="t" strokeweight="2.835pt" strokecolor="#50535C">
                <v:path arrowok="t"/>
              </v:shape>
            </v:group>
            <v:group style="position:absolute;left:5671;top:9225;width:564;height:447" coordorigin="5671,9225" coordsize="564,447">
              <v:shape style="position:absolute;left:5671;top:9225;width:564;height:447" coordorigin="5671,9225" coordsize="564,447" path="m6235,9672l6235,9225,5671,9225,5671,9672e" filled="f" stroked="t" strokeweight="2.835pt" strokecolor="#50535C">
                <v:path arrowok="t"/>
              </v:shape>
            </v:group>
            <v:group style="position:absolute;left:5765;top:9353;width:157;height:2" coordorigin="5765,9353" coordsize="157,2">
              <v:shape style="position:absolute;left:5765;top:9353;width:157;height:2" coordorigin="5765,9353" coordsize="157,0" path="m5765,9353l5921,9353e" filled="f" stroked="t" strokeweight="2.835pt" strokecolor="#50535C">
                <v:path arrowok="t"/>
              </v:shape>
            </v:group>
            <v:group style="position:absolute;left:5765;top:9480;width:376;height:2" coordorigin="5765,9480" coordsize="376,2">
              <v:shape style="position:absolute;left:5765;top:9480;width:376;height:2" coordorigin="5765,9480" coordsize="376,0" path="m5765,9480l6141,9480e" filled="f" stroked="t" strokeweight="2.835pt" strokecolor="#50535C">
                <v:path arrowok="t"/>
              </v:shape>
            </v:group>
            <v:group style="position:absolute;left:5765;top:9608;width:376;height:2" coordorigin="5765,9608" coordsize="376,2">
              <v:shape style="position:absolute;left:5765;top:9608;width:376;height:2" coordorigin="5765,9608" coordsize="376,0" path="m5765,9608l6141,9608e" filled="f" stroked="t" strokeweight="2.835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12.209pt;margin-top:600.30304pt;width:170.857pt;height:103.614pt;mso-position-horizontal-relative:page;mso-position-vertical-relative:page;z-index:-5480" coordorigin="4244,12006" coordsize="3417,2072">
            <v:group style="position:absolute;left:4254;top:12016;width:3397;height:2052" coordorigin="4254,12016" coordsize="3397,2052">
              <v:shape style="position:absolute;left:4254;top:12016;width:3397;height:2052" coordorigin="4254,12016" coordsize="3397,2052" path="m4254,14068l7651,14068,7651,12016,4254,12016,4254,14068e" filled="t" fillcolor="#D3D8D6" stroked="f">
                <v:path arrowok="t"/>
                <v:fill/>
              </v:shape>
            </v:group>
            <v:group style="position:absolute;left:5443;top:12690;width:816;height:493" coordorigin="5443,12690" coordsize="816,493">
              <v:shape style="position:absolute;left:5443;top:12690;width:816;height:493" coordorigin="5443,12690" coordsize="816,493" path="m5443,13183l6259,13183,6259,12690,5443,12690,5443,13183xe" filled="f" stroked="t" strokeweight="2.835pt" strokecolor="#50535C">
                <v:path arrowok="t"/>
              </v:shape>
            </v:group>
            <v:group style="position:absolute;left:5647;top:12901;width:816;height:493" coordorigin="5647,12901" coordsize="816,493">
              <v:shape style="position:absolute;left:5647;top:12901;width:816;height:493" coordorigin="5647,12901" coordsize="816,493" path="m6360,12901l6463,12901,6463,13394,5647,13394,5647,13288e" filled="f" stroked="t" strokeweight="2.835pt" strokecolor="#50535C">
                <v:path arrowok="t"/>
              </v:shape>
            </v:group>
            <v:group style="position:absolute;left:5750;top:12833;width:203;height:209" coordorigin="5750,12833" coordsize="203,209">
              <v:shape style="position:absolute;left:5750;top:12833;width:203;height:209" coordorigin="5750,12833" coordsize="203,209" path="m5953,12937l5932,13000,5880,13038,5859,13042,5834,13040,5777,13008,5750,12951,5752,12924,5780,12863,5832,12833,5859,12834,5920,12862,5950,12914,5953,12937xe" filled="f" stroked="t" strokeweight="2.835pt" strokecolor="#50535C">
                <v:path arrowok="t"/>
              </v:shape>
            </v:group>
            <v:group style="position:absolute;left:5545;top:12831;width:68;height:2" coordorigin="5545,12831" coordsize="68,2">
              <v:shape style="position:absolute;left:5545;top:12831;width:68;height:2" coordorigin="5545,12831" coordsize="68,0" path="m5545,12831l5613,12831e" filled="f" stroked="t" strokeweight="2.835pt" strokecolor="#50535C">
                <v:path arrowok="t"/>
              </v:shape>
            </v:group>
            <v:group style="position:absolute;left:5545;top:13042;width:68;height:2" coordorigin="5545,13042" coordsize="68,2">
              <v:shape style="position:absolute;left:5545;top:13042;width:68;height:2" coordorigin="5545,13042" coordsize="68,0" path="m5545,13042l5613,13042e" filled="f" stroked="t" strokeweight="2.835pt" strokecolor="#50535C">
                <v:path arrowok="t"/>
              </v:shape>
            </v:group>
            <v:group style="position:absolute;left:6089;top:12831;width:68;height:2" coordorigin="6089,12831" coordsize="68,2">
              <v:shape style="position:absolute;left:6089;top:12831;width:68;height:2" coordorigin="6089,12831" coordsize="68,0" path="m6089,12831l6157,12831e" filled="f" stroked="t" strokeweight="2.835pt" strokecolor="#50535C">
                <v:path arrowok="t"/>
              </v:shape>
            </v:group>
            <v:group style="position:absolute;left:6089;top:13042;width:68;height:2" coordorigin="6089,13042" coordsize="68,2">
              <v:shape style="position:absolute;left:6089;top:13042;width:68;height:2" coordorigin="6089,13042" coordsize="68,0" path="m6089,13042l6157,13042e" filled="f" stroked="t" strokeweight="2.835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94.06601pt;margin-top:431.784027pt;width:170.857pt;height:103.614pt;mso-position-horizontal-relative:page;mso-position-vertical-relative:page;z-index:-5479" coordorigin="7881,8636" coordsize="3417,2072">
            <v:group style="position:absolute;left:7891;top:8646;width:3397;height:2052" coordorigin="7891,8646" coordsize="3397,2052">
              <v:shape style="position:absolute;left:7891;top:8646;width:3397;height:2052" coordorigin="7891,8646" coordsize="3397,2052" path="m7891,10698l11288,10698,11288,8646,7891,8646,7891,10698e" filled="t" fillcolor="#D3D8D6" stroked="f">
                <v:path arrowok="t"/>
                <v:fill/>
              </v:shape>
            </v:group>
            <v:group style="position:absolute;left:9171;top:9126;width:558;height:582" coordorigin="9171,9126" coordsize="558,582">
              <v:shape style="position:absolute;left:9171;top:9126;width:558;height:582" coordorigin="9171,9126" coordsize="558,582" path="m9729,9417l9721,9487,9698,9551,9662,9607,9615,9652,9559,9685,9495,9704,9450,9708,9427,9707,9362,9693,9303,9665,9253,9623,9213,9571,9185,9509,9172,9441,9171,9417,9172,9393,9185,9325,9213,9264,9253,9212,9303,9170,9362,9141,9427,9127,9450,9126,9473,9127,9538,9141,9597,9170,9647,9212,9687,9264,9715,9325,9728,9393,9729,9417xe" filled="f" stroked="t" strokeweight="2.835pt" strokecolor="#50535C">
                <v:path arrowok="t"/>
              </v:shape>
            </v:group>
            <v:group style="position:absolute;left:9834;top:9272;width:209;height:436" coordorigin="9834,9272" coordsize="209,436">
              <v:shape style="position:absolute;left:9834;top:9272;width:209;height:436" coordorigin="9834,9272" coordsize="209,436" path="m9834,9272l9899,9283,9957,9313,10002,9360,10032,9419,10043,9487,10042,9511,10025,9578,9991,9634,9942,9677,9883,9702,9861,9706,9839,9708e" filled="f" stroked="t" strokeweight="2.835pt" strokecolor="#50535C">
                <v:path arrowok="t"/>
              </v:shape>
            </v:group>
            <v:group style="position:absolute;left:9938;top:9853;width:174;height:292" coordorigin="9938,9853" coordsize="174,292">
              <v:shape style="position:absolute;left:9938;top:9853;width:174;height:292" coordorigin="9938,9853" coordsize="174,292" path="m9938,9853l10078,9890,10113,10145,9938,10145e" filled="f" stroked="t" strokeweight="2.835pt" strokecolor="#50535C">
                <v:path arrowok="t"/>
              </v:shape>
            </v:group>
            <v:group style="position:absolute;left:9066;top:9854;width:767;height:364" coordorigin="9066,9854" coordsize="767,364">
              <v:shape style="position:absolute;left:9066;top:9854;width:767;height:364" coordorigin="9066,9854" coordsize="767,364" path="m9655,9854l9798,9902,9834,10217,9066,10217,9102,9902,9245,9854e" filled="f" stroked="t" strokeweight="2.835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94.06601pt;margin-top:600.30304pt;width:170.857pt;height:103.614pt;mso-position-horizontal-relative:page;mso-position-vertical-relative:page;z-index:-5478" coordorigin="7881,12006" coordsize="3417,2072">
            <v:group style="position:absolute;left:7891;top:12016;width:3397;height:2052" coordorigin="7891,12016" coordsize="3397,2052">
              <v:shape style="position:absolute;left:7891;top:12016;width:3397;height:2052" coordorigin="7891,12016" coordsize="3397,2052" path="m7891,14068l11288,14068,11288,12016,7891,12016,7891,14068e" filled="t" fillcolor="#D3D8D6" stroked="f">
                <v:path arrowok="t"/>
                <v:fill/>
              </v:shape>
            </v:group>
            <v:group style="position:absolute;left:9518;top:12631;width:507;height:505" coordorigin="9518,12631" coordsize="507,505">
              <v:shape style="position:absolute;left:9518;top:12631;width:507;height:505" coordorigin="9518,12631" coordsize="507,505" path="m9846,13137l9957,13026,10002,12961,10023,12888,10024,12869,10024,12850,10008,12775,9967,12709,9917,12669,9845,12638,9789,12631,9770,12632,9698,12650,9635,12692,9518,12809e" filled="f" stroked="t" strokeweight="2.835pt" strokecolor="#50535C">
                <v:path arrowok="t"/>
              </v:shape>
            </v:group>
            <v:group style="position:absolute;left:9155;top:12993;width:507;height:505" coordorigin="9155,12993" coordsize="507,505">
              <v:shape style="position:absolute;left:9155;top:12993;width:507;height:505" coordorigin="9155,12993" coordsize="507,505" path="m9334,12993l9223,13104,9178,13168,9157,13242,9155,13261,9156,13280,9172,13354,9213,13421,9263,13460,9335,13491,9391,13498,9410,13497,9481,13479,9545,13437,9662,13321e" filled="f" stroked="t" strokeweight="2.835pt" strokecolor="#50535C">
                <v:path arrowok="t"/>
              </v:shape>
            </v:group>
            <v:group style="position:absolute;left:9271;top:12746;width:232;height:232" coordorigin="9271,12746" coordsize="232,232">
              <v:shape style="position:absolute;left:9271;top:12746;width:232;height:232" coordorigin="9271,12746" coordsize="232,232" path="m9271,12746l9503,12978e" filled="f" stroked="t" strokeweight="2.835pt" strokecolor="#50535C">
                <v:path arrowok="t"/>
              </v:shape>
            </v:group>
            <v:group style="position:absolute;left:9677;top:13152;width:232;height:232" coordorigin="9677,13152" coordsize="232,232">
              <v:shape style="position:absolute;left:9677;top:13152;width:232;height:232" coordorigin="9677,13152" coordsize="232,232" path="m9677,13152l9909,13383e" filled="f" stroked="t" strokeweight="2.835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09.7808pt;margin-top:672.562988pt;width:.1pt;height:81.12pt;mso-position-horizontal-relative:page;mso-position-vertical-relative:page;z-index:-5477" coordorigin="2196,13451" coordsize="2,1622">
            <v:shape style="position:absolute;left:2196;top:13451;width:2;height:1622" coordorigin="2196,13451" coordsize="0,1622" path="m2196,15074l2196,13451e" filled="f" stroked="t" strokeweight="2.835pt" strokecolor="#50535C">
              <v:path arrowok="t"/>
            </v:shape>
          </v:group>
          <w10:wrap type="none"/>
        </w:pict>
      </w:r>
      <w:r>
        <w:rPr/>
        <w:pict>
          <v:group style="position:absolute;margin-left:31.684999pt;margin-top:135.433014pt;width:28.126pt;height:32.1260pt;mso-position-horizontal-relative:page;mso-position-vertical-relative:page;z-index:-5476" coordorigin="634,2709" coordsize="563,643">
            <v:group style="position:absolute;left:655;top:3150;width:80;height:80" coordorigin="655,3150" coordsize="80,80">
              <v:shape style="position:absolute;left:655;top:3150;width:80;height:80" coordorigin="655,3150" coordsize="80,80" path="m735,3230l655,3230,655,3150,735,3150,735,3230xe" filled="f" stroked="t" strokeweight="2.126pt" strokecolor="#50535C">
                <v:path arrowok="t"/>
              </v:shape>
            </v:group>
            <v:group style="position:absolute;left:655;top:2990;width:80;height:80" coordorigin="655,2990" coordsize="80,80">
              <v:shape style="position:absolute;left:655;top:2990;width:80;height:80" coordorigin="655,2990" coordsize="80,80" path="m735,3070l655,3070,655,2990,735,2990,735,3070xe" filled="f" stroked="t" strokeweight="2.126pt" strokecolor="#50535C">
                <v:path arrowok="t"/>
              </v:shape>
            </v:group>
            <v:group style="position:absolute;left:695;top:2730;width:480;height:600" coordorigin="695,2730" coordsize="480,600">
              <v:shape style="position:absolute;left:695;top:2730;width:480;height:600" coordorigin="695,2730" coordsize="480,600" path="m695,3291l695,3330,1175,3330,1175,2730,695,2730,695,2770e" filled="f" stroked="t" strokeweight="2.126pt" strokecolor="#50535C">
                <v:path arrowok="t"/>
              </v:shape>
            </v:group>
            <v:group style="position:absolute;left:655;top:2830;width:80;height:80" coordorigin="655,2830" coordsize="80,80">
              <v:shape style="position:absolute;left:655;top:2830;width:80;height:80" coordorigin="655,2830" coordsize="80,80" path="m735,2910l655,2910,655,2830,735,2830,735,2910xe" filled="f" stroked="t" strokeweight="2.126pt" strokecolor="#50535C">
                <v:path arrowok="t"/>
              </v:shape>
            </v:group>
            <v:group style="position:absolute;left:1055;top:2750;width:2;height:560" coordorigin="1055,2750" coordsize="2,560">
              <v:shape style="position:absolute;left:1055;top:2750;width:2;height:560" coordorigin="1055,2750" coordsize="0,560" path="m1055,3310l1055,2750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.3307pt;margin-top:50.608063pt;width:34.397102pt;height:10pt;mso-position-horizontal-relative:page;mso-position-vertical-relative:page;z-index:-547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yo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183.15152pt;width:73.392816pt;height:24pt;mso-position-horizontal-relative:page;mso-position-vertical-relative:page;z-index:-5474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9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  <w:position w:val="1"/>
                    </w:rPr>
                    <w:t>ND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219.15152pt;width:12.000001pt;height:12pt;mso-position-horizontal-relative:page;mso-position-vertical-relative:page;z-index:-5473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243.15152pt;width:111.301443pt;height:60pt;mso-position-horizontal-relative:page;mso-position-vertical-relative:page;z-index:-5472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em.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1.7612pt;margin-top:363.15152pt;width:344.331316pt;height:43.569738pt;mso-position-horizontal-relative:page;mso-position-vertical-relative:page;z-index:-5471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3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9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7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7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7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21" w:after="0" w:line="200" w:lineRule="exact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1.7612pt;margin-top:543.151611pt;width:159.930508pt;height:43.569638pt;mso-position-horizontal-relative:page;mso-position-vertical-relative:page;z-index:-5470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0"/>
                      <w:w w:val="100"/>
                      <w:b/>
                      <w:bCs/>
                      <w:position w:val="1"/>
                    </w:rPr>
                    <w:t>RIA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21" w:after="0" w:line="200" w:lineRule="exact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ius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one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nob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3.618195pt;margin-top:543.151611pt;width:159.930508pt;height:43.569638pt;mso-position-horizontal-relative:page;mso-position-vertical-relative:page;z-index:-5469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2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7"/>
                      <w:w w:val="100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21" w:after="0" w:line="200" w:lineRule="exact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ius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one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nob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ni.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1.7612pt;margin-top:711.15155pt;width:159.930508pt;height:43.569738pt;mso-position-horizontal-relative:page;mso-position-vertical-relative:page;z-index:-5468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7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21" w:after="0" w:line="200" w:lineRule="exact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ius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one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nob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3.618195pt;margin-top:711.15155pt;width:159.930508pt;height:43.569738pt;mso-position-horizontal-relative:page;mso-position-vertical-relative:page;z-index:-5467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21" w:after="0" w:line="200" w:lineRule="exact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ius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olo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one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nob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ni.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794.939392pt;width:11.113607pt;height:10pt;mso-position-horizontal-relative:page;mso-position-vertical-relative:page;z-index:-5466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18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.856642pt;margin-top:449.899384pt;width:54.0pt;height:304.784017pt;mso-position-horizontal-relative:page;mso-position-vertical-relative:page;z-index:-5465" type="#_x0000_t202" filled="f" stroked="f">
            <v:textbox inset="0,0,0,0" style="layout-flow:vertical;mso-layout-flow-alt:bottom-to-top">
              <w:txbxContent>
                <w:p>
                  <w:pPr>
                    <w:spacing w:before="0" w:after="0" w:line="537" w:lineRule="exact"/>
                    <w:ind w:left="20" w:right="-92"/>
                    <w:jc w:val="left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b/>
                      <w:bCs/>
                      <w:position w:val="3"/>
                    </w:rPr>
                    <w:t>W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b/>
                      <w:bCs/>
                      <w:position w:val="3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72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b/>
                      <w:bCs/>
                      <w:position w:val="3"/>
                    </w:rPr>
                    <w:t>believ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b/>
                      <w:bCs/>
                      <w:position w:val="3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72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b/>
                      <w:bCs/>
                      <w:position w:val="3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b/>
                      <w:bCs/>
                      <w:position w:val="3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72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b/>
                      <w:bCs/>
                      <w:position w:val="3"/>
                    </w:rPr>
                    <w:t>commo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b/>
                      <w:bCs/>
                      <w:position w:val="3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72"/>
                      <w:b/>
                      <w:bCs/>
                      <w:position w:val="3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w w:val="100"/>
                      <w:b/>
                      <w:bCs/>
                      <w:position w:val="3"/>
                    </w:rPr>
                    <w:t>sense,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54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48"/>
                      <w:szCs w:val="48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b/>
                      <w:bCs/>
                      <w:position w:val="1"/>
                    </w:rPr>
                    <w:t>courag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72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b/>
                      <w:bCs/>
                      <w:position w:val="1"/>
                    </w:rPr>
                    <w:t>an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72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chemistry</w:t>
                  </w:r>
                  <w:r>
                    <w:rPr>
                      <w:rFonts w:ascii="Open Sans" w:hAnsi="Open Sans" w:cs="Open Sans" w:eastAsia="Open Sans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4.56601pt;margin-top:600.80304pt;width:169.857pt;height:102.614pt;mso-position-horizontal-relative:page;mso-position-vertical-relative:page;z-index:-546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2.709pt;margin-top:600.80304pt;width:169.857pt;height:102.614pt;mso-position-horizontal-relative:page;mso-position-vertical-relative:page;z-index:-546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2.34201pt;margin-top:645.067993pt;width:40.788pt;height:24.649pt;mso-position-horizontal-relative:page;mso-position-vertical-relative:page;z-index:-546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2.144989pt;margin-top:634.504028pt;width:40.788pt;height:24.649pt;mso-position-horizontal-relative:page;mso-position-vertical-relative:page;z-index:-546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4.56601pt;margin-top:432.284027pt;width:169.857pt;height:102.614pt;mso-position-horizontal-relative:page;mso-position-vertical-relative:page;z-index:-546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2.709pt;margin-top:432.284027pt;width:169.857pt;height:102.614pt;mso-position-horizontal-relative:page;mso-position-vertical-relative:page;z-index:-545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4.15451pt;margin-top:493.164307pt;width:46.967pt;height:12.765pt;mso-position-horizontal-relative:page;mso-position-vertical-relative:page;z-index:-545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3.547485pt;margin-top:461.252319pt;width:28.18pt;height:22.338pt;mso-position-horizontal-relative:page;mso-position-vertical-relative:page;z-index:-545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2.709pt;margin-top:134.079010pt;width:350.851pt;height:220.748pt;mso-position-horizontal-relative:page;mso-position-vertical-relative:page;z-index:-545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.748001pt;margin-top:136.496017pt;width:4pt;height:5pt;mso-position-horizontal-relative:page;mso-position-vertical-relative:page;z-index:-5455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.748001pt;margin-top:136.496017pt;width:16.0pt;height:17pt;mso-position-horizontal-relative:page;mso-position-vertical-relative:page;z-index:-545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748001pt;margin-top:136.496017pt;width:6.0pt;height:30pt;mso-position-horizontal-relative:page;mso-position-vertical-relative:page;z-index:-545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.748001pt;margin-top:141.496017pt;width:4pt;height:4pt;mso-position-horizontal-relative:page;mso-position-vertical-relative:page;z-index:-5452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.748001pt;margin-top:145.496017pt;width:4pt;height:4pt;mso-position-horizontal-relative:page;mso-position-vertical-relative:page;z-index:-5451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.748001pt;margin-top:149.496017pt;width:4pt;height:4pt;mso-position-horizontal-relative:page;mso-position-vertical-relative:page;z-index:-5450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.748001pt;margin-top:153.496017pt;width:20.0pt;height:4pt;mso-position-horizontal-relative:page;mso-position-vertical-relative:page;z-index:-5449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.748001pt;margin-top:157.496017pt;width:4pt;height:4pt;mso-position-horizontal-relative:page;mso-position-vertical-relative:page;z-index:-5448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.748001pt;margin-top:157.496017pt;width:4pt;height:4pt;mso-position-horizontal-relative:page;mso-position-vertical-relative:page;z-index:-5447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6.748001pt;margin-top:157.496017pt;width:16.0pt;height:4pt;mso-position-horizontal-relative:page;mso-position-vertical-relative:page;z-index:-5446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.748001pt;margin-top:161.496017pt;width:20.0pt;height:5pt;mso-position-horizontal-relative:page;mso-position-vertical-relative:page;z-index:-5445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.748001pt;margin-top:161.496017pt;width:20.0pt;height:5pt;mso-position-horizontal-relative:page;mso-position-vertical-relative:page;z-index:-5444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75.897888pt;width:533.571pt;height:12pt;mso-position-horizontal-relative:page;mso-position-vertical-relative:page;z-index:-544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1920" w:h="16840"/>
          <w:pgMar w:top="1560" w:bottom="280" w:left="1680" w:right="168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331.621704pt;margin-top:49.015614pt;width:11.622pt;height:11.622pt;mso-position-horizontal-relative:page;mso-position-vertical-relative:page;z-index:-5442" coordorigin="6632,980" coordsize="232,232">
            <v:group style="position:absolute;left:6642;top:1033;width:213;height:170" coordorigin="6642,1033" coordsize="213,170">
              <v:shape style="position:absolute;left:6642;top:1033;width:213;height:170" coordorigin="6642,1033" coordsize="213,170" path="m6855,1033l6855,1203,6642,1203,6642,1033e" filled="f" stroked="t" strokeweight=".992pt" strokecolor="#50535C">
                <v:path arrowok="t"/>
              </v:shape>
            </v:group>
            <v:group style="position:absolute;left:6664;top:1097;width:43;height:71" coordorigin="6664,1097" coordsize="43,71">
              <v:shape style="position:absolute;left:6664;top:1097;width:43;height:71" coordorigin="6664,1097" coordsize="43,71" path="m6664,1167l6706,1097e" filled="f" stroked="t" strokeweight=".992pt" strokecolor="#50535C">
                <v:path arrowok="t"/>
              </v:shape>
            </v:group>
            <v:group style="position:absolute;left:6664;top:1075;width:170;height:43" coordorigin="6664,1075" coordsize="170,43">
              <v:shape style="position:absolute;left:6664;top:1075;width:170;height:43" coordorigin="6664,1075" coordsize="170,43" path="m6834,1075l6749,1118,6664,1075e" filled="f" stroked="t" strokeweight=".992pt" strokecolor="#50535C">
                <v:path arrowok="t"/>
              </v:shape>
            </v:group>
            <v:group style="position:absolute;left:6791;top:1097;width:43;height:71" coordorigin="6791,1097" coordsize="43,71">
              <v:shape style="position:absolute;left:6791;top:1097;width:43;height:71" coordorigin="6791,1097" coordsize="43,71" path="m6834,1167l6791,1097e" filled="f" stroked="t" strokeweight=".992pt" strokecolor="#50535C">
                <v:path arrowok="t"/>
              </v:shape>
            </v:group>
            <v:group style="position:absolute;left:6671;top:990;width:156;height:71" coordorigin="6671,990" coordsize="156,71">
              <v:shape style="position:absolute;left:6671;top:990;width:156;height:71" coordorigin="6671,990" coordsize="156,71" path="m6827,1061l6827,990,6671,990,6671,1061e" filled="f" stroked="t" strokeweight=".992pt" strokecolor="#50535C">
                <v:path arrowok="t"/>
              </v:shape>
            </v:group>
            <v:group style="position:absolute;left:6692;top:1019;width:50;height:2" coordorigin="6692,1019" coordsize="50,2">
              <v:shape style="position:absolute;left:6692;top:1019;width:50;height:2" coordorigin="6692,1019" coordsize="50,0" path="m6692,1019l6742,1019e" filled="f" stroked="t" strokeweight=".992pt" strokecolor="#50535C">
                <v:path arrowok="t"/>
              </v:shape>
            </v:group>
            <v:group style="position:absolute;left:6692;top:1047;width:99;height:2" coordorigin="6692,1047" coordsize="99,2">
              <v:shape style="position:absolute;left:6692;top:1047;width:99;height:2" coordorigin="6692,1047" coordsize="99,0" path="m6692,1047l6791,1047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73.353302pt;margin-top:47.606983pt;width:9.651pt;height:14.438914pt;mso-position-horizontal-relative:page;mso-position-vertical-relative:page;z-index:-5441" coordorigin="9467,952" coordsize="193,289">
            <v:group style="position:absolute;left:9478;top:962;width:173;height:90" coordorigin="9478,962" coordsize="173,90">
              <v:shape style="position:absolute;left:9478;top:962;width:173;height:90" coordorigin="9478,962" coordsize="173,90" path="m9650,1052l9627,990,9569,962,9545,965,9524,973,9506,985,9492,1001,9482,1020,9478,1042e" filled="f" stroked="t" strokeweight=".992pt" strokecolor="#50535C">
                <v:path arrowok="t"/>
              </v:shape>
            </v:group>
            <v:group style="position:absolute;left:9477;top:1070;width:173;height:161" coordorigin="9477,1070" coordsize="173,161">
              <v:shape style="position:absolute;left:9477;top:1070;width:173;height:161" coordorigin="9477,1070" coordsize="173,161" path="m9477,1070l9477,1141,9480,1164,9517,1217,9558,1231,9582,1228,9635,1192,9650,1151,9650,1070e" filled="f" stroked="t" strokeweight=".992pt" strokecolor="#50535C">
                <v:path arrowok="t"/>
              </v:shape>
            </v:group>
            <v:group style="position:absolute;left:9564;top:1007;width:2;height:72" coordorigin="9564,1007" coordsize="2,72">
              <v:shape style="position:absolute;left:9564;top:1007;width:2;height:72" coordorigin="9564,1007" coordsize="0,72" path="m9564,1079l9564,1007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26.650085pt;margin-top:48.819515pt;width:11.704509pt;height:11.906895pt;mso-position-horizontal-relative:page;mso-position-vertical-relative:page;z-index:-5440" coordorigin="4533,976" coordsize="234,238">
            <v:group style="position:absolute;left:4543;top:1014;width:192;height:190" coordorigin="4543,1014" coordsize="192,190">
              <v:shape style="position:absolute;left:4543;top:1014;width:192;height:190" coordorigin="4543,1014" coordsize="192,190" path="m4735,1188l4721,1197,4705,1202,4688,1205,4670,1204,4597,1169,4557,1113,4543,1059,4544,1043,4549,1028,4556,1014e" filled="f" stroked="t" strokeweight=".992pt" strokecolor="#50535C">
                <v:path arrowok="t"/>
              </v:shape>
            </v:group>
            <v:group style="position:absolute;left:4572;top:986;width:185;height:186" coordorigin="4572,986" coordsize="185,186">
              <v:shape style="position:absolute;left:4572;top:986;width:185;height:186" coordorigin="4572,986" coordsize="185,186" path="m4572,986l4631,1046,4617,1061,4606,1077,4644,1139,4661,1139,4676,1133,4698,1113,4757,1172e" filled="f" stroked="t" strokeweight=".992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0.852301pt;margin-top:786.897888pt;width:533.571pt;height:.1pt;mso-position-horizontal-relative:page;mso-position-vertical-relative:page;z-index:-5439" coordorigin="617,15738" coordsize="10671,2">
            <v:shape style="position:absolute;left:617;top:15738;width:10671;height:2" coordorigin="617,15738" coordsize="10671,0" path="m617,15738l11288,15738e" filled="f" stroked="t" strokeweight=".992pt" strokecolor="#96969C">
              <v:path arrowok="t"/>
            </v:shape>
          </v:group>
          <w10:wrap type="none"/>
        </w:pict>
      </w:r>
      <w:r>
        <w:rPr/>
        <w:pict>
          <v:group style="position:absolute;margin-left:30.300301pt;margin-top:87.374313pt;width:533.8318pt;height:8.9819pt;mso-position-horizontal-relative:page;mso-position-vertical-relative:page;z-index:-5438" coordorigin="606,1747" coordsize="10677,180">
            <v:group style="position:absolute;left:616;top:1763;width:84;height:81" coordorigin="616,1763" coordsize="84,81">
              <v:shape style="position:absolute;left:616;top:1763;width:84;height:81" coordorigin="616,1763" coordsize="84,81" path="m648,1763l619,1788,619,1801,619,1807,616,1819,618,1825,617,1834,620,1837,624,1843,673,1806,682,1793,694,1783,697,1777,700,1771,697,1765,684,1765,668,1763,648,1763e" filled="t" fillcolor="#50535C" stroked="f">
                <v:path arrowok="t"/>
                <v:fill/>
              </v:shape>
              <v:shape style="position:absolute;left:616;top:1763;width:84;height:81" coordorigin="616,1763" coordsize="84,81" path="m696,1763l686,1765,684,1765,697,1765,696,1763e" filled="t" fillcolor="#50535C" stroked="f">
                <v:path arrowok="t"/>
                <v:fill/>
              </v:shape>
            </v:group>
            <v:group style="position:absolute;left:761;top:1767;width:206;height:144" coordorigin="761,1767" coordsize="206,144">
              <v:shape style="position:absolute;left:761;top:1767;width:206;height:144" coordorigin="761,1767" coordsize="206,144" path="m894,1767l890,1769,884,1772,876,1783,871,1788,842,1817,829,1832,822,1842,815,1851,802,1859,801,1861,796,1867,792,1870,781,1882,773,1890,761,1904,763,1909,774,1911,780,1911,795,1909,803,1907,819,1904,827,1904,857,1904,861,1899,865,1894,871,1886,882,1873,898,1855,912,1841,955,1790,959,1786,968,1777,966,1772,910,1772,902,1771,900,1769,896,1767,895,1767,894,1767e" filled="t" fillcolor="#50535C" stroked="f">
                <v:path arrowok="t"/>
                <v:fill/>
              </v:shape>
              <v:shape style="position:absolute;left:761;top:1767;width:206;height:144" coordorigin="761,1767" coordsize="206,144" path="m857,1904l827,1904,840,1909,846,1909,854,1906,856,1905,857,1904e" filled="t" fillcolor="#50535C" stroked="f">
                <v:path arrowok="t"/>
                <v:fill/>
              </v:shape>
              <v:shape style="position:absolute;left:761;top:1767;width:206;height:144" coordorigin="761,1767" coordsize="206,144" path="m951,1768l943,1770,940,1770,925,1771,915,1772,910,1772,966,1772,966,1772,955,1768,951,1768e" filled="t" fillcolor="#50535C" stroked="f">
                <v:path arrowok="t"/>
                <v:fill/>
              </v:shape>
              <v:shape style="position:absolute;left:761;top:1767;width:206;height:144" coordorigin="761,1767" coordsize="206,144" path="m896,1767l895,1767,896,1767e" filled="t" fillcolor="#50535C" stroked="f">
                <v:path arrowok="t"/>
                <v:fill/>
              </v:shape>
            </v:group>
            <v:group style="position:absolute;left:911;top:1764;width:203;height:153" coordorigin="911,1764" coordsize="203,153">
              <v:shape style="position:absolute;left:911;top:1764;width:203;height:153" coordorigin="911,1764" coordsize="203,153" path="m1045,1765l1041,1766,1033,1774,1018,1788,987,1817,986,1818,954,1855,939,1871,927,1887,914,1902,911,1904,911,1907,914,1915,918,1917,925,1915,927,1915,929,1914,949,1912,969,1910,971,1910,987,1910,991,1904,994,1901,1002,1892,1009,1885,1021,1872,1027,1864,1035,1857,1048,1844,1062,1828,1074,1812,1087,1797,1093,1790,1100,1785,1114,1775,1112,1768,1108,1766,1086,1766,1085,1766,1068,1766,1062,1766,1056,1766,1045,1765e" filled="t" fillcolor="#50535C" stroked="f">
                <v:path arrowok="t"/>
                <v:fill/>
              </v:shape>
              <v:shape style="position:absolute;left:911;top:1764;width:203;height:153" coordorigin="911,1764" coordsize="203,153" path="m987,1910l971,1910,974,1911,984,1914,985,1913,987,1910e" filled="t" fillcolor="#50535C" stroked="f">
                <v:path arrowok="t"/>
                <v:fill/>
              </v:shape>
              <v:shape style="position:absolute;left:911;top:1764;width:203;height:153" coordorigin="911,1764" coordsize="203,153" path="m1100,1764l1092,1766,1086,1766,1108,1766,1103,1764,1100,1764e" filled="t" fillcolor="#50535C" stroked="f">
                <v:path arrowok="t"/>
                <v:fill/>
              </v:shape>
              <v:shape style="position:absolute;left:911;top:1764;width:203;height:153" coordorigin="911,1764" coordsize="203,153" path="m1076,1766l1072,1766,1068,1766,1068,1766,1085,1766,1076,1766e" filled="t" fillcolor="#50535C" stroked="f">
                <v:path arrowok="t"/>
                <v:fill/>
              </v:shape>
            </v:group>
            <v:group style="position:absolute;left:1626;top:1761;width:208;height:154" coordorigin="1626,1761" coordsize="208,154">
              <v:shape style="position:absolute;left:1626;top:1761;width:208;height:154" coordorigin="1626,1761" coordsize="208,154" path="m1763,1761l1760,1764,1758,1766,1750,1775,1739,1787,1725,1801,1706,1819,1678,1847,1672,1853,1667,1859,1653,1873,1639,1888,1626,1903,1626,1905,1630,1914,1633,1916,1643,1910,1645,1909,1654,1908,1661,1908,1679,1906,1715,1906,1720,1901,1723,1898,1732,1888,1772,1843,1785,1828,1799,1813,1812,1798,1827,1784,1834,1779,1833,1775,1828,1769,1773,1769,1770,1768,1766,1764,1765,1763,1763,1761e" filled="t" fillcolor="#50535C" stroked="f">
                <v:path arrowok="t"/>
                <v:fill/>
              </v:shape>
              <v:shape style="position:absolute;left:1626;top:1761;width:208;height:154" coordorigin="1626,1761" coordsize="208,154" path="m1715,1906l1679,1906,1691,1907,1708,1909,1713,1908,1715,1906e" filled="t" fillcolor="#50535C" stroked="f">
                <v:path arrowok="t"/>
                <v:fill/>
              </v:shape>
              <v:shape style="position:absolute;left:1626;top:1761;width:208;height:154" coordorigin="1626,1761" coordsize="208,154" path="m1661,1908l1654,1908,1660,1908,1661,1908e" filled="t" fillcolor="#50535C" stroked="f">
                <v:path arrowok="t"/>
                <v:fill/>
              </v:shape>
              <v:shape style="position:absolute;left:1626;top:1761;width:208;height:154" coordorigin="1626,1761" coordsize="208,154" path="m1802,1765l1789,1767,1783,1768,1773,1769,1828,1769,1827,1769,1807,1769,1802,1765e" filled="t" fillcolor="#50535C" stroked="f">
                <v:path arrowok="t"/>
                <v:fill/>
              </v:shape>
              <v:shape style="position:absolute;left:1626;top:1761;width:208;height:154" coordorigin="1626,1761" coordsize="208,154" path="m1817,1766l1807,1769,1827,1769,1825,1766,1821,1766,1817,1766e" filled="t" fillcolor="#50535C" stroked="f">
                <v:path arrowok="t"/>
                <v:fill/>
              </v:shape>
              <v:shape style="position:absolute;left:1626;top:1761;width:208;height:154" coordorigin="1626,1761" coordsize="208,154" path="m1825,1766l1821,1766,1825,1766e" filled="t" fillcolor="#50535C" stroked="f">
                <v:path arrowok="t"/>
                <v:fill/>
              </v:shape>
            </v:group>
            <v:group style="position:absolute;left:2053;top:1759;width:210;height:152" coordorigin="2053,1759" coordsize="210,152">
              <v:shape style="position:absolute;left:2053;top:1759;width:210;height:152" coordorigin="2053,1759" coordsize="210,152" path="m2192,1759l2189,1761,2167,1783,2149,1801,2137,1815,2123,1830,2107,1846,2093,1860,2078,1874,2064,1888,2061,1890,2058,1893,2053,1898,2053,1900,2057,1908,2061,1911,2071,1908,2097,1908,2102,1906,2108,1906,2130,1906,2130,1906,2140,1895,2154,1881,2169,1868,2171,1866,2172,1864,2182,1854,2190,1844,2200,1835,2214,1821,2259,1778,2261,1775,2262,1773,2260,1766,2207,1766,2201,1765,2192,1759e" filled="t" fillcolor="#50535C" stroked="f">
                <v:path arrowok="t"/>
                <v:fill/>
              </v:shape>
              <v:shape style="position:absolute;left:2053;top:1759;width:210;height:152" coordorigin="2053,1759" coordsize="210,152" path="m2097,1908l2071,1908,2076,1909,2086,1910,2092,1910,2097,1908e" filled="t" fillcolor="#50535C" stroked="f">
                <v:path arrowok="t"/>
                <v:fill/>
              </v:shape>
              <v:shape style="position:absolute;left:2053;top:1759;width:210;height:152" coordorigin="2053,1759" coordsize="210,152" path="m2130,1906l2108,1906,2117,1906,2121,1908,2125,1910,2128,1908,2130,1906e" filled="t" fillcolor="#50535C" stroked="f">
                <v:path arrowok="t"/>
                <v:fill/>
              </v:shape>
              <v:shape style="position:absolute;left:2053;top:1759;width:210;height:152" coordorigin="2053,1759" coordsize="210,152" path="m2215,1763l2213,1764,2207,1766,2260,1766,2260,1766,2227,1766,2215,1763e" filled="t" fillcolor="#50535C" stroked="f">
                <v:path arrowok="t"/>
                <v:fill/>
              </v:shape>
              <v:shape style="position:absolute;left:2053;top:1759;width:210;height:152" coordorigin="2053,1759" coordsize="210,152" path="m2258,1761l2237,1762,2227,1766,2260,1766,2259,1762,2258,1761e" filled="t" fillcolor="#50535C" stroked="f">
                <v:path arrowok="t"/>
                <v:fill/>
              </v:shape>
            </v:group>
            <v:group style="position:absolute;left:2199;top:1758;width:211;height:150" coordorigin="2199,1758" coordsize="211,150">
              <v:shape style="position:absolute;left:2199;top:1758;width:211;height:150" coordorigin="2199,1758" coordsize="211,150" path="m2339,1758l2330,1767,2322,1775,2307,1792,2265,1832,2251,1846,2244,1854,2236,1861,2225,1869,2223,1871,2212,1881,2206,1888,2204,1890,2199,1897,2199,1901,2204,1906,2208,1907,2215,1904,2218,1903,2263,1902,2279,1902,2292,1889,2322,1859,2324,1857,2329,1854,2341,1843,2355,1829,2387,1796,2401,1782,2407,1777,2410,1772,2404,1764,2363,1764,2356,1764,2349,1764,2339,1758e" filled="t" fillcolor="#50535C" stroked="f">
                <v:path arrowok="t"/>
                <v:fill/>
              </v:shape>
              <v:shape style="position:absolute;left:2199;top:1758;width:211;height:150" coordorigin="2199,1758" coordsize="211,150" path="m2279,1902l2263,1902,2264,1902,2273,1906,2278,1903,2279,1902e" filled="t" fillcolor="#50535C" stroked="f">
                <v:path arrowok="t"/>
                <v:fill/>
              </v:shape>
              <v:shape style="position:absolute;left:2199;top:1758;width:211;height:150" coordorigin="2199,1758" coordsize="211,150" path="m2391,1760l2380,1763,2363,1764,2404,1764,2397,1761,2391,1760e" filled="t" fillcolor="#50535C" stroked="f">
                <v:path arrowok="t"/>
                <v:fill/>
              </v:shape>
            </v:group>
            <v:group style="position:absolute;left:1913;top:1761;width:200;height:151" coordorigin="1913,1761" coordsize="200,151">
              <v:shape style="position:absolute;left:1913;top:1761;width:200;height:151" coordorigin="1913,1761" coordsize="200,151" path="m1965,1910l1945,1910,1955,1912,1960,1912,1965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1944,1910l1930,1910,1939,1910,1944,1910e" filled="t" fillcolor="#50535C" stroked="f">
                <v:path arrowok="t"/>
                <v:fill/>
              </v:shape>
              <v:shape style="position:absolute;left:1913;top:1761;width:200;height:151" coordorigin="1913,1761" coordsize="200,151" path="m2051,1761l2044,1763,2040,1766,2032,1777,2027,1782,2021,1789,1994,1815,1981,1829,1967,1845,1952,1862,1938,1876,1924,1890,1922,1892,1919,1894,1913,1902,1916,1908,1916,1908,1926,1910,1930,1910,1944,1910,1945,1910,1965,1910,1971,1908,1977,1907,1991,1907,1992,1906,1995,1905,1997,1894,2013,1879,2058,1834,2091,1796,2098,1789,2108,1782,2109,1780,2115,1773,2114,1767,2060,1767,2058,1767,2056,1767,2051,1761e" filled="t" fillcolor="#50535C" stroked="f">
                <v:path arrowok="t"/>
                <v:fill/>
              </v:shape>
              <v:shape style="position:absolute;left:1913;top:1761;width:200;height:151" coordorigin="1913,1761" coordsize="200,151" path="m1991,1907l1977,1907,1986,1908,1989,1908,1991,1907e" filled="t" fillcolor="#50535C" stroked="f">
                <v:path arrowok="t"/>
                <v:fill/>
              </v:shape>
              <v:shape style="position:absolute;left:1913;top:1761;width:200;height:151" coordorigin="1913,1761" coordsize="200,151" path="m2099,1761l2072,1764,2060,1767,2114,1767,2112,1762,2099,1761e" filled="t" fillcolor="#50535C" stroked="f">
                <v:path arrowok="t"/>
                <v:fill/>
              </v:shape>
            </v:group>
            <v:group style="position:absolute;left:2346;top:1760;width:204;height:146" coordorigin="2346,1760" coordsize="204,146">
              <v:shape style="position:absolute;left:2346;top:1760;width:204;height:146" coordorigin="2346,1760" coordsize="204,146" path="m2482,1760l2480,1761,2476,1765,2447,1794,2433,1808,2417,1825,2402,1839,2388,1853,2379,1862,2370,1872,2356,1883,2353,1887,2346,1893,2346,1897,2351,1904,2354,1906,2364,1905,2372,1905,2387,1901,2406,1901,2410,1900,2411,1900,2424,1900,2426,1899,2431,1892,2432,1891,2440,1884,2448,1877,2458,1866,2483,1839,2500,1821,2514,1807,2529,1794,2545,1781,2550,1778,2550,1771,2543,1765,2542,1764,2491,1764,2482,1760e" filled="t" fillcolor="#50535C" stroked="f">
                <v:path arrowok="t"/>
                <v:fill/>
              </v:shape>
              <v:shape style="position:absolute;left:2346;top:1760;width:204;height:146" coordorigin="2346,1760" coordsize="204,146" path="m2372,1905l2364,1905,2370,1905,2372,1905e" filled="t" fillcolor="#50535C" stroked="f">
                <v:path arrowok="t"/>
                <v:fill/>
              </v:shape>
              <v:shape style="position:absolute;left:2346;top:1760;width:204;height:146" coordorigin="2346,1760" coordsize="204,146" path="m2406,1901l2387,1901,2399,1904,2406,1901e" filled="t" fillcolor="#50535C" stroked="f">
                <v:path arrowok="t"/>
                <v:fill/>
              </v:shape>
              <v:shape style="position:absolute;left:2346;top:1760;width:204;height:146" coordorigin="2346,1760" coordsize="204,146" path="m2424,1900l2411,1900,2420,1903,2424,1900e" filled="t" fillcolor="#50535C" stroked="f">
                <v:path arrowok="t"/>
                <v:fill/>
              </v:shape>
              <v:shape style="position:absolute;left:2346;top:1760;width:204;height:146" coordorigin="2346,1760" coordsize="204,146" path="m2539,1762l2527,1762,2516,1763,2498,1763,2491,1764,2542,1764,2541,1763,2541,1763,2516,1763,2541,1763,2539,1762e" filled="t" fillcolor="#50535C" stroked="f">
                <v:path arrowok="t"/>
                <v:fill/>
              </v:shape>
            </v:group>
            <v:group style="position:absolute;left:1771;top:1761;width:202;height:151" coordorigin="1771,1761" coordsize="202,151">
              <v:shape style="position:absolute;left:1771;top:1761;width:202;height:151" coordorigin="1771,1761" coordsize="202,151" path="m1906,1761l1906,1761,1896,1769,1894,1772,1889,1777,1836,1835,1824,1847,1805,1867,1774,1896,1773,1899,1771,1904,1772,1907,1779,1909,1782,1912,1786,1908,1788,1906,1790,1905,1831,1902,1838,1902,1843,1902,1855,1901,1858,1899,1865,1888,1870,1883,1897,1854,1911,1840,1926,1823,1940,1809,1954,1795,1970,1782,1971,1781,1972,1780,1973,1776,1974,1774,1973,1769,1923,1769,1918,1769,1906,1761e" filled="t" fillcolor="#50535C" stroked="f">
                <v:path arrowok="t"/>
                <v:fill/>
              </v:shape>
              <v:shape style="position:absolute;left:1771;top:1761;width:202;height:151" coordorigin="1771,1761" coordsize="202,151" path="m1838,1902l1831,1902,1831,1902,1838,1902e" filled="t" fillcolor="#50535C" stroked="f">
                <v:path arrowok="t"/>
                <v:fill/>
              </v:shape>
              <v:shape style="position:absolute;left:1771;top:1761;width:202;height:151" coordorigin="1771,1761" coordsize="202,151" path="m1967,1763l1949,1766,1939,1768,1923,1769,1973,1769,1972,1766,1967,1763e" filled="t" fillcolor="#50535C" stroked="f">
                <v:path arrowok="t"/>
                <v:fill/>
              </v:shape>
            </v:group>
            <v:group style="position:absolute;left:1200;top:1760;width:200;height:149" coordorigin="1200,1760" coordsize="200,149">
              <v:shape style="position:absolute;left:1200;top:1760;width:200;height:149" coordorigin="1200,1760" coordsize="200,149" path="m1329,1762l1326,1763,1322,1767,1321,1769,1276,1817,1264,1830,1247,1848,1212,1884,1205,1890,1200,1900,1207,1908,1216,1909,1235,1903,1245,1900,1283,1900,1286,1892,1288,1890,1336,1842,1365,1809,1379,1794,1393,1780,1399,1775,1399,1770,1395,1766,1343,1766,1329,1762e" filled="t" fillcolor="#50535C" stroked="f">
                <v:path arrowok="t"/>
                <v:fill/>
              </v:shape>
              <v:shape style="position:absolute;left:1200;top:1760;width:200;height:149" coordorigin="1200,1760" coordsize="200,149" path="m1279,1902l1265,1902,1276,1902,1279,1902e" filled="t" fillcolor="#50535C" stroked="f">
                <v:path arrowok="t"/>
                <v:fill/>
              </v:shape>
              <v:shape style="position:absolute;left:1200;top:1760;width:200;height:149" coordorigin="1200,1760" coordsize="200,149" path="m1283,1900l1245,1900,1260,1902,1279,1902,1282,1901,1283,1900e" filled="t" fillcolor="#50535C" stroked="f">
                <v:path arrowok="t"/>
                <v:fill/>
              </v:shape>
              <v:shape style="position:absolute;left:1200;top:1760;width:200;height:149" coordorigin="1200,1760" coordsize="200,149" path="m1386,1760l1368,1762,1343,1766,1395,1766,1390,1762,1386,1760e" filled="t" fillcolor="#50535C" stroked="f">
                <v:path arrowok="t"/>
                <v:fill/>
              </v:shape>
            </v:group>
            <v:group style="position:absolute;left:1345;top:1762;width:198;height:147" coordorigin="1345,1762" coordsize="198,147">
              <v:shape style="position:absolute;left:1345;top:1762;width:198;height:147" coordorigin="1345,1762" coordsize="198,147" path="m1475,1762l1474,1763,1464,1773,1446,1792,1432,1807,1418,1821,1409,1829,1400,1837,1389,1850,1387,1854,1377,1864,1349,1895,1347,1897,1345,1901,1345,1903,1348,1908,1355,1910,1360,1907,1362,1906,1370,1904,1393,1901,1422,1901,1422,1901,1427,1896,1452,1871,1470,1854,1482,1840,1512,1808,1525,1793,1539,1779,1543,1776,1543,1769,1537,1766,1495,1766,1485,1766,1475,1762e" filled="t" fillcolor="#50535C" stroked="f">
                <v:path arrowok="t"/>
                <v:fill/>
              </v:shape>
              <v:shape style="position:absolute;left:1345;top:1762;width:198;height:147" coordorigin="1345,1762" coordsize="198,147" path="m1422,1901l1393,1901,1412,1901,1418,1903,1422,1901e" filled="t" fillcolor="#50535C" stroked="f">
                <v:path arrowok="t"/>
                <v:fill/>
              </v:shape>
              <v:shape style="position:absolute;left:1345;top:1762;width:198;height:147" coordorigin="1345,1762" coordsize="198,147" path="m1513,1764l1495,1766,1537,1766,1535,1765,1533,1764,1520,1764,1513,1764e" filled="t" fillcolor="#50535C" stroked="f">
                <v:path arrowok="t"/>
                <v:fill/>
              </v:shape>
              <v:shape style="position:absolute;left:1345;top:1762;width:198;height:147" coordorigin="1345,1762" coordsize="198,147" path="m1531,1763l1520,1764,1533,1764,1531,1763e" filled="t" fillcolor="#50535C" stroked="f">
                <v:path arrowok="t"/>
                <v:fill/>
              </v:shape>
            </v:group>
            <v:group style="position:absolute;left:1491;top:1763;width:199;height:149" coordorigin="1491,1763" coordsize="199,149">
              <v:shape style="position:absolute;left:1491;top:1763;width:199;height:149" coordorigin="1491,1763" coordsize="199,149" path="m1619,1763l1615,1767,1611,1770,1589,1793,1545,1840,1530,1857,1500,1890,1497,1893,1491,1899,1491,1904,1495,1910,1503,1912,1510,1906,1526,1904,1533,1903,1544,1902,1561,1902,1570,1901,1571,1901,1576,1894,1580,1888,1590,1876,1618,1847,1624,1841,1629,1835,1642,1821,1649,1814,1666,1797,1674,1787,1685,1779,1687,1778,1688,1776,1690,1774,1688,1769,1687,1768,1638,1768,1629,1768,1619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571,1901e" filled="t" fillcolor="#50535C" stroked="f">
                <v:path arrowok="t"/>
                <v:fill/>
              </v:shape>
              <v:shape style="position:absolute;left:1491;top:1763;width:199;height:149" coordorigin="1491,1763" coordsize="199,149" path="m1651,1765l1638,1768,1687,1768,1686,1767,1669,1767,1664,1766,1655,1766,1651,1765e" filled="t" fillcolor="#50535C" stroked="f">
                <v:path arrowok="t"/>
                <v:fill/>
              </v:shape>
              <v:shape style="position:absolute;left:1491;top:1763;width:199;height:149" coordorigin="1491,1763" coordsize="199,149" path="m1675,1763l1669,1767,1686,1767,1684,1765,1678,1763,1675,1763e" filled="t" fillcolor="#50535C" stroked="f">
                <v:path arrowok="t"/>
                <v:fill/>
              </v:shape>
              <v:shape style="position:absolute;left:1491;top:1763;width:199;height:149" coordorigin="1491,1763" coordsize="199,149" path="m1664,1766l1655,1766,1664,1766,1664,1766e" filled="t" fillcolor="#50535C" stroked="f">
                <v:path arrowok="t"/>
                <v:fill/>
              </v:shape>
            </v:group>
            <v:group style="position:absolute;left:2488;top:1763;width:194;height:144" coordorigin="2488,1763" coordsize="194,144">
              <v:shape style="position:absolute;left:2488;top:1763;width:194;height:144" coordorigin="2488,1763" coordsize="194,144" path="m2561,1904l2546,1904,2557,1907,2559,1905,2561,1904e" filled="t" fillcolor="#50535C" stroked="f">
                <v:path arrowok="t"/>
                <v:fill/>
              </v:shape>
              <v:shape style="position:absolute;left:2488;top:1763;width:194;height:144" coordorigin="2488,1763" coordsize="194,144" path="m2534,1905l2507,1905,2511,1906,2517,1906,2521,1907,2534,1905e" filled="t" fillcolor="#50535C" stroked="f">
                <v:path arrowok="t"/>
                <v:fill/>
              </v:shape>
              <v:shape style="position:absolute;left:2488;top:1763;width:194;height:144" coordorigin="2488,1763" coordsize="194,144" path="m2618,1763l2615,1765,2606,1774,2600,1780,2548,1836,2501,1882,2490,1892,2489,1894,2488,1895,2491,1902,2496,1906,2507,1905,2534,1905,2546,1904,2561,1904,2569,1895,2617,1846,2626,1836,2639,1821,2653,1807,2668,1794,2683,1781,2683,1768,2682,1767,2652,1767,2647,1766,2629,1766,2626,1766,2618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64,1763l2652,1767,2682,1767,2680,1764,2667,1764,2664,1763e" filled="t" fillcolor="#50535C" stroked="f">
                <v:path arrowok="t"/>
                <v:fill/>
              </v:shape>
              <v:shape style="position:absolute;left:2488;top:1763;width:194;height:144" coordorigin="2488,1763" coordsize="194,144" path="m2642,1765l2629,1766,2647,1766,2642,1765e" filled="t" fillcolor="#50535C" stroked="f">
                <v:path arrowok="t"/>
                <v:fill/>
              </v:shape>
            </v:group>
            <v:group style="position:absolute;left:1053;top:1764;width:190;height:146" coordorigin="1053,1764" coordsize="190,146">
              <v:shape style="position:absolute;left:1053;top:1764;width:190;height:146" coordorigin="1053,1764" coordsize="190,146" path="m1179,1767l1176,1769,1074,1876,1066,1884,1058,1893,1057,1893,1053,1899,1055,1905,1064,1909,1067,1910,1082,1908,1092,1907,1109,1904,1115,1903,1132,1903,1137,1897,1140,1891,1149,1883,1161,1869,1176,1852,1188,1841,1205,1821,1217,1806,1243,1774,1241,1772,1241,1771,1195,1771,1179,1767e" filled="t" fillcolor="#50535C" stroked="f">
                <v:path arrowok="t"/>
                <v:fill/>
              </v:shape>
              <v:shape style="position:absolute;left:1053;top:1764;width:190;height:146" coordorigin="1053,1764" coordsize="190,146" path="m1132,1903l1115,1903,1126,1908,1130,1907,1132,1903e" filled="t" fillcolor="#50535C" stroked="f">
                <v:path arrowok="t"/>
                <v:fill/>
              </v:shape>
              <v:shape style="position:absolute;left:1053;top:1764;width:190;height:146" coordorigin="1053,1764" coordsize="190,146" path="m1226,1764l1207,1769,1195,1771,1241,1771,1240,1769,1232,1766,1226,1764e" filled="t" fillcolor="#50535C" stroked="f">
                <v:path arrowok="t"/>
                <v:fill/>
              </v:shape>
            </v:group>
            <v:group style="position:absolute;left:626;top:1768;width:196;height:143" coordorigin="626,1768" coordsize="196,143">
              <v:shape style="position:absolute;left:626;top:1768;width:196;height:143" coordorigin="626,1768" coordsize="196,143" path="m757,1768l754,1770,751,1772,694,1830,666,1859,652,1873,645,1881,639,1889,626,1899,627,1905,639,1910,645,1910,656,1908,659,1906,670,1905,677,1901,703,1901,706,1899,707,1898,726,1874,741,1858,753,1846,771,1828,821,1775,819,1773,818,1772,798,1772,792,1771,776,1770,766,1769,757,1768e" filled="t" fillcolor="#50535C" stroked="f">
                <v:path arrowok="t"/>
                <v:fill/>
              </v:shape>
              <v:shape style="position:absolute;left:626;top:1768;width:196;height:143" coordorigin="626,1768" coordsize="196,143" path="m703,1901l677,1901,692,1910,698,1906,703,1901e" filled="t" fillcolor="#50535C" stroked="f">
                <v:path arrowok="t"/>
                <v:fill/>
              </v:shape>
              <v:shape style="position:absolute;left:626;top:1768;width:196;height:143" coordorigin="626,1768" coordsize="196,143" path="m808,1770l798,1772,818,1772,818,1771,812,1770,808,1770e" filled="t" fillcolor="#50535C" stroked="f">
                <v:path arrowok="t"/>
                <v:fill/>
              </v:shape>
            </v:group>
            <v:group style="position:absolute;left:5649;top:1761;width:208;height:154" coordorigin="5649,1761" coordsize="208,154">
              <v:shape style="position:absolute;left:5649;top:1761;width:208;height:154" coordorigin="5649,1761" coordsize="208,154" path="m5787,1761l5784,1764,5781,1766,5773,1775,5762,1787,5748,1801,5729,1819,5701,1847,5695,1853,5691,1859,5676,1873,5663,1888,5649,1903,5649,1905,5653,1914,5656,1916,5666,1910,5668,1909,5677,1908,5684,1908,5702,1906,5738,1906,5743,1901,5747,1898,5755,1888,5795,1843,5809,1828,5822,1813,5835,1798,5850,1784,5857,1779,5856,1775,5851,1769,5796,1769,5793,1768,5790,1764,5788,1763,5787,1761e" filled="t" fillcolor="#50535C" stroked="f">
                <v:path arrowok="t"/>
                <v:fill/>
              </v:shape>
              <v:shape style="position:absolute;left:5649;top:1761;width:208;height:154" coordorigin="5649,1761" coordsize="208,154" path="m5738,1906l5702,1906,5714,1907,5731,1909,5736,1908,5738,1906e" filled="t" fillcolor="#50535C" stroked="f">
                <v:path arrowok="t"/>
                <v:fill/>
              </v:shape>
              <v:shape style="position:absolute;left:5649;top:1761;width:208;height:154" coordorigin="5649,1761" coordsize="208,154" path="m5684,1908l5677,1908,5683,1908,5684,1908e" filled="t" fillcolor="#50535C" stroked="f">
                <v:path arrowok="t"/>
                <v:fill/>
              </v:shape>
              <v:shape style="position:absolute;left:5649;top:1761;width:208;height:154" coordorigin="5649,1761" coordsize="208,154" path="m5825,1765l5813,1767,5806,1768,5796,1769,5851,1769,5851,1769,5831,1769,5825,1765e" filled="t" fillcolor="#50535C" stroked="f">
                <v:path arrowok="t"/>
                <v:fill/>
              </v:shape>
              <v:shape style="position:absolute;left:5649;top:1761;width:208;height:154" coordorigin="5649,1761" coordsize="208,154" path="m5840,1766l5831,1769,5851,1769,5848,1766,5845,1766,5840,1766e" filled="t" fillcolor="#50535C" stroked="f">
                <v:path arrowok="t"/>
                <v:fill/>
              </v:shape>
              <v:shape style="position:absolute;left:5649;top:1761;width:208;height:154" coordorigin="5649,1761" coordsize="208,154" path="m5848,1766l5845,1766,5848,1766e" filled="t" fillcolor="#50535C" stroked="f">
                <v:path arrowok="t"/>
                <v:fill/>
              </v:shape>
            </v:group>
            <v:group style="position:absolute;left:6076;top:1759;width:210;height:152" coordorigin="6076,1759" coordsize="210,152">
              <v:shape style="position:absolute;left:6076;top:1759;width:210;height:152" coordorigin="6076,1759" coordsize="210,152" path="m6215,1759l6212,1761,6190,1783,6173,1801,6160,1815,6146,1830,6130,1846,6116,1860,6102,1874,6087,1888,6085,1890,6082,1893,6076,1898,6076,1900,6080,1908,6084,1911,6095,1908,6120,1908,6126,1906,6131,1906,6153,1906,6153,1906,6164,1895,6177,1881,6192,1868,6194,1866,6196,1864,6205,1854,6213,1844,6223,1835,6237,1821,6282,1778,6284,1775,6286,1773,6284,1766,6230,1766,6225,1765,6215,1759e" filled="t" fillcolor="#50535C" stroked="f">
                <v:path arrowok="t"/>
                <v:fill/>
              </v:shape>
              <v:shape style="position:absolute;left:6076;top:1759;width:210;height:152" coordorigin="6076,1759" coordsize="210,152" path="m6120,1908l6095,1908,6099,1909,6109,1910,6115,1910,6120,1908e" filled="t" fillcolor="#50535C" stroked="f">
                <v:path arrowok="t"/>
                <v:fill/>
              </v:shape>
              <v:shape style="position:absolute;left:6076;top:1759;width:210;height:152" coordorigin="6076,1759" coordsize="210,152" path="m6153,1906l6131,1906,6141,1906,6144,1908,6149,1910,6151,1908,6153,1906e" filled="t" fillcolor="#50535C" stroked="f">
                <v:path arrowok="t"/>
                <v:fill/>
              </v:shape>
              <v:shape style="position:absolute;left:6076;top:1759;width:210;height:152" coordorigin="6076,1759" coordsize="210,152" path="m6238,1763l6237,1764,6230,1766,6284,1766,6284,1766,6250,1766,6238,1763e" filled="t" fillcolor="#50535C" stroked="f">
                <v:path arrowok="t"/>
                <v:fill/>
              </v:shape>
              <v:shape style="position:absolute;left:6076;top:1759;width:210;height:152" coordorigin="6076,1759" coordsize="210,152" path="m6281,1761l6261,1762,6250,1766,6284,1766,6283,1762,6281,1761e" filled="t" fillcolor="#50535C" stroked="f">
                <v:path arrowok="t"/>
                <v:fill/>
              </v:shape>
            </v:group>
            <v:group style="position:absolute;left:6222;top:1758;width:211;height:150" coordorigin="6222,1758" coordsize="211,150">
              <v:shape style="position:absolute;left:6222;top:1758;width:211;height:150" coordorigin="6222,1758" coordsize="211,150" path="m6363,1758l6354,1767,6345,1775,6330,1792,6288,1832,6274,1846,6267,1854,6260,1861,6248,1869,6246,1871,6236,1881,6229,1888,6227,1890,6222,1897,6223,1901,6228,1906,6232,1907,6238,1904,6241,1903,6286,1902,6302,1902,6315,1889,6346,1859,6347,1857,6352,1854,6365,1843,6378,1829,6410,1796,6424,1782,6430,1777,6433,1772,6427,1764,6386,1764,6379,1764,6372,1764,6363,1758e" filled="t" fillcolor="#50535C" stroked="f">
                <v:path arrowok="t"/>
                <v:fill/>
              </v:shape>
              <v:shape style="position:absolute;left:6222;top:1758;width:211;height:150" coordorigin="6222,1758" coordsize="211,150" path="m6302,1902l6286,1902,6288,1902,6296,1906,6301,1903,6302,1902e" filled="t" fillcolor="#50535C" stroked="f">
                <v:path arrowok="t"/>
                <v:fill/>
              </v:shape>
              <v:shape style="position:absolute;left:6222;top:1758;width:211;height:150" coordorigin="6222,1758" coordsize="211,150" path="m6414,1760l6403,1763,6386,1764,6427,1764,6421,1761,6414,1760e" filled="t" fillcolor="#50535C" stroked="f">
                <v:path arrowok="t"/>
                <v:fill/>
              </v:shape>
            </v:group>
            <v:group style="position:absolute;left:5937;top:1761;width:200;height:151" coordorigin="5937,1761" coordsize="200,151">
              <v:shape style="position:absolute;left:5937;top:1761;width:200;height:151" coordorigin="5937,1761" coordsize="200,151" path="m5988,1910l5968,1910,5978,1912,5983,1912,5988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5967,1910l5953,1910,5962,1910,5967,1910e" filled="t" fillcolor="#50535C" stroked="f">
                <v:path arrowok="t"/>
                <v:fill/>
              </v:shape>
              <v:shape style="position:absolute;left:5937;top:1761;width:200;height:151" coordorigin="5937,1761" coordsize="200,151" path="m6075,1761l6067,1763,6063,1766,6055,1777,6050,1782,6044,1789,6018,1815,6004,1829,5990,1845,5976,1862,5961,1876,5947,1890,5945,1892,5943,1894,5937,1902,5939,1908,5939,1908,5950,1910,5953,1910,5967,1910,5968,1910,5988,1910,5994,1908,6001,1907,6015,1907,6015,1906,6018,1905,6020,1894,6036,1879,6081,1834,6114,1796,6121,1789,6131,1782,6132,1780,6138,1773,6137,1767,6083,1767,6082,1767,6079,1767,6075,1761e" filled="t" fillcolor="#50535C" stroked="f">
                <v:path arrowok="t"/>
                <v:fill/>
              </v:shape>
              <v:shape style="position:absolute;left:5937;top:1761;width:200;height:151" coordorigin="5937,1761" coordsize="200,151" path="m6015,1907l6001,1907,6010,1908,6012,1908,6015,1907e" filled="t" fillcolor="#50535C" stroked="f">
                <v:path arrowok="t"/>
                <v:fill/>
              </v:shape>
              <v:shape style="position:absolute;left:5937;top:1761;width:200;height:151" coordorigin="5937,1761" coordsize="200,151" path="m6123,1761l6095,1764,6083,1767,6137,1767,6135,1762,6123,1761e" filled="t" fillcolor="#50535C" stroked="f">
                <v:path arrowok="t"/>
                <v:fill/>
              </v:shape>
            </v:group>
            <v:group style="position:absolute;left:6369;top:1760;width:204;height:146" coordorigin="6369,1760" coordsize="204,146">
              <v:shape style="position:absolute;left:6369;top:1760;width:204;height:146" coordorigin="6369,1760" coordsize="204,146" path="m6506,1760l6503,1761,6499,1765,6471,1794,6456,1808,6440,1825,6426,1839,6411,1853,6402,1862,6394,1872,6379,1883,6376,1887,6369,1893,6369,1897,6374,1904,6377,1906,6387,1905,6395,1905,6410,1901,6429,1901,6433,1900,6434,1900,6447,1900,6449,1899,6454,1892,6455,1891,6463,1884,6471,1877,6481,1866,6506,1839,6523,1821,6538,1807,6552,1794,6568,1781,6573,1778,6573,1771,6567,1765,6566,1764,6514,1764,6506,1760e" filled="t" fillcolor="#50535C" stroked="f">
                <v:path arrowok="t"/>
                <v:fill/>
              </v:shape>
              <v:shape style="position:absolute;left:6369;top:1760;width:204;height:146" coordorigin="6369,1760" coordsize="204,146" path="m6395,1905l6387,1905,6393,1905,6395,1905e" filled="t" fillcolor="#50535C" stroked="f">
                <v:path arrowok="t"/>
                <v:fill/>
              </v:shape>
              <v:shape style="position:absolute;left:6369;top:1760;width:204;height:146" coordorigin="6369,1760" coordsize="204,146" path="m6429,1901l6410,1901,6422,1904,6429,1901e" filled="t" fillcolor="#50535C" stroked="f">
                <v:path arrowok="t"/>
                <v:fill/>
              </v:shape>
              <v:shape style="position:absolute;left:6369;top:1760;width:204;height:146" coordorigin="6369,1760" coordsize="204,146" path="m6447,1900l6434,1900,6443,1903,6447,1900e" filled="t" fillcolor="#50535C" stroked="f">
                <v:path arrowok="t"/>
                <v:fill/>
              </v:shape>
              <v:shape style="position:absolute;left:6369;top:1760;width:204;height:146" coordorigin="6369,1760" coordsize="204,146" path="m6562,1762l6550,1762,6539,1763,6521,1763,6514,1764,6566,1764,6565,1763,6564,1763,6539,1763,6564,1763,6562,1762e" filled="t" fillcolor="#50535C" stroked="f">
                <v:path arrowok="t"/>
                <v:fill/>
              </v:shape>
            </v:group>
            <v:group style="position:absolute;left:5795;top:1761;width:202;height:151" coordorigin="5795,1761" coordsize="202,151">
              <v:shape style="position:absolute;left:5795;top:1761;width:202;height:151" coordorigin="5795,1761" coordsize="202,151" path="m5929,1761l5929,1761,5919,1769,5917,1772,5913,1777,5859,1835,5848,1847,5828,1867,5797,1896,5796,1899,5795,1904,5796,1907,5802,1909,5806,1912,5809,1908,5811,1906,5813,1905,5854,1902,5861,1902,5866,1902,5878,1901,5882,1899,5889,1888,5893,1883,5920,1854,5934,1840,5950,1823,5963,1809,5978,1795,5993,1782,5994,1781,5995,1780,5997,1776,5997,1774,5996,1769,5946,1769,5941,1769,5929,1761e" filled="t" fillcolor="#50535C" stroked="f">
                <v:path arrowok="t"/>
                <v:fill/>
              </v:shape>
              <v:shape style="position:absolute;left:5795;top:1761;width:202;height:151" coordorigin="5795,1761" coordsize="202,151" path="m5861,1902l5854,1902,5854,1902,5861,1902e" filled="t" fillcolor="#50535C" stroked="f">
                <v:path arrowok="t"/>
                <v:fill/>
              </v:shape>
              <v:shape style="position:absolute;left:5795;top:1761;width:202;height:151" coordorigin="5795,1761" coordsize="202,151" path="m5990,1763l5973,1766,5962,1768,5946,1769,5996,1769,5995,1766,5990,1763e" filled="t" fillcolor="#50535C" stroked="f">
                <v:path arrowok="t"/>
                <v:fill/>
              </v:shape>
            </v:group>
            <v:group style="position:absolute;left:5223;top:1760;width:200;height:149" coordorigin="5223,1760" coordsize="200,149">
              <v:shape style="position:absolute;left:5223;top:1760;width:200;height:149" coordorigin="5223,1760" coordsize="200,149" path="m5353,1762l5349,1763,5345,1767,5344,1769,5299,1817,5288,1830,5270,1848,5236,1884,5229,1890,5223,1900,5230,1908,5239,1909,5258,1903,5268,1900,5306,1900,5310,1892,5312,1890,5359,1842,5388,1809,5402,1794,5417,1780,5423,1775,5422,1770,5418,1766,5366,1766,5353,176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3,1902l5288,1902,5299,1902,5303,1902e" filled="t" fillcolor="#50535C" stroked="f">
                <v:path arrowok="t"/>
                <v:fill/>
              </v:shape>
              <v:shape style="position:absolute;left:5223;top:1760;width:200;height:149" coordorigin="5223,1760" coordsize="200,149" path="m5306,1900l5268,1900,5284,1902,5303,1902,5305,1901,5306,1900e" filled="t" fillcolor="#50535C" stroked="f">
                <v:path arrowok="t"/>
                <v:fill/>
              </v:shape>
              <v:shape style="position:absolute;left:5223;top:1760;width:200;height:149" coordorigin="5223,1760" coordsize="200,149" path="m5410,1760l5391,1762,5366,1766,5418,1766,5413,1762,5410,1760e" filled="t" fillcolor="#50535C" stroked="f">
                <v:path arrowok="t"/>
                <v:fill/>
              </v:shape>
            </v:group>
            <v:group style="position:absolute;left:5368;top:1762;width:198;height:147" coordorigin="5368,1762" coordsize="198,147">
              <v:shape style="position:absolute;left:5368;top:1762;width:198;height:147" coordorigin="5368,1762" coordsize="198,147" path="m5498,1762l5497,1763,5487,1773,5469,1792,5456,1807,5441,1821,5432,1829,5423,1837,5412,1850,5410,1854,5401,1864,5372,1895,5370,1897,5368,1901,5369,1903,5372,1908,5379,1910,5384,1907,5385,1906,5393,1904,5416,1901,5446,1901,5446,1901,5450,1896,5475,1871,5493,1854,5505,1840,5535,1808,5548,1793,5563,1779,5567,1776,5566,1769,5560,1766,5519,1766,5508,1766,5498,1762e" filled="t" fillcolor="#50535C" stroked="f">
                <v:path arrowok="t"/>
                <v:fill/>
              </v:shape>
              <v:shape style="position:absolute;left:5368;top:1762;width:198;height:147" coordorigin="5368,1762" coordsize="198,147" path="m5446,1901l5416,1901,5435,1901,5442,1903,5446,1901e" filled="t" fillcolor="#50535C" stroked="f">
                <v:path arrowok="t"/>
                <v:fill/>
              </v:shape>
              <v:shape style="position:absolute;left:5368;top:1762;width:198;height:147" coordorigin="5368,1762" coordsize="198,147" path="m5536,1764l5519,1766,5560,1766,5558,1765,5556,1764,5543,1764,5536,1764e" filled="t" fillcolor="#50535C" stroked="f">
                <v:path arrowok="t"/>
                <v:fill/>
              </v:shape>
              <v:shape style="position:absolute;left:5368;top:1762;width:198;height:147" coordorigin="5368,1762" coordsize="198,147" path="m5554,1763l5543,1764,5556,1764,5554,1763e" filled="t" fillcolor="#50535C" stroked="f">
                <v:path arrowok="t"/>
                <v:fill/>
              </v:shape>
            </v:group>
            <v:group style="position:absolute;left:5514;top:1763;width:199;height:149" coordorigin="5514,1763" coordsize="199,149">
              <v:shape style="position:absolute;left:5514;top:1763;width:199;height:149" coordorigin="5514,1763" coordsize="199,149" path="m5642,1763l5638,1767,5634,1770,5613,1793,5568,1840,5553,1857,5524,1890,5520,1893,5515,1899,5514,1904,5519,1910,5526,1912,5534,1906,5550,1904,5556,1903,5567,1902,5584,1902,5593,1901,5594,1901,5600,1894,5603,1888,5614,1876,5641,1847,5647,1841,5652,1835,5665,1821,5672,1814,5689,1797,5697,1787,5708,1779,5710,1778,5711,1776,5713,1774,5711,1769,5710,1768,5661,1768,5652,1768,5642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594,1901e" filled="t" fillcolor="#50535C" stroked="f">
                <v:path arrowok="t"/>
                <v:fill/>
              </v:shape>
              <v:shape style="position:absolute;left:5514;top:1763;width:199;height:149" coordorigin="5514,1763" coordsize="199,149" path="m5674,1765l5661,1768,5710,1768,5710,1767,5692,1767,5688,1766,5678,1766,5674,1765e" filled="t" fillcolor="#50535C" stroked="f">
                <v:path arrowok="t"/>
                <v:fill/>
              </v:shape>
              <v:shape style="position:absolute;left:5514;top:1763;width:199;height:149" coordorigin="5514,1763" coordsize="199,149" path="m5698,1763l5692,1767,5710,1767,5708,1765,5701,1763,5698,1763e" filled="t" fillcolor="#50535C" stroked="f">
                <v:path arrowok="t"/>
                <v:fill/>
              </v:shape>
              <v:shape style="position:absolute;left:5514;top:1763;width:199;height:149" coordorigin="5514,1763" coordsize="199,149" path="m5687,1766l5678,1766,5688,1766,5687,1766e" filled="t" fillcolor="#50535C" stroked="f">
                <v:path arrowok="t"/>
                <v:fill/>
              </v:shape>
            </v:group>
            <v:group style="position:absolute;left:6511;top:1763;width:194;height:144" coordorigin="6511,1763" coordsize="194,144">
              <v:shape style="position:absolute;left:6511;top:1763;width:194;height:144" coordorigin="6511,1763" coordsize="194,144" path="m6584,1904l6569,1904,6580,1907,6582,1905,6584,1904e" filled="t" fillcolor="#50535C" stroked="f">
                <v:path arrowok="t"/>
                <v:fill/>
              </v:shape>
              <v:shape style="position:absolute;left:6511;top:1763;width:194;height:144" coordorigin="6511,1763" coordsize="194,144" path="m6557,1905l6531,1905,6534,1906,6541,1906,6544,1907,6557,1905e" filled="t" fillcolor="#50535C" stroked="f">
                <v:path arrowok="t"/>
                <v:fill/>
              </v:shape>
              <v:shape style="position:absolute;left:6511;top:1763;width:194;height:144" coordorigin="6511,1763" coordsize="194,144" path="m6641,1763l6638,1765,6629,1774,6623,1780,6571,1836,6524,1882,6513,1892,6512,1894,6511,1895,6515,1902,6520,1906,6531,1905,6557,1905,6569,1904,6584,1904,6592,1895,6640,1846,6649,1836,6662,1821,6676,1807,6691,1794,6707,1781,6707,1768,6705,1767,6676,1767,6671,1766,6653,1766,6649,1766,6641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88,1763l6676,1767,6705,1767,6703,1764,6690,1764,6688,1763e" filled="t" fillcolor="#50535C" stroked="f">
                <v:path arrowok="t"/>
                <v:fill/>
              </v:shape>
              <v:shape style="position:absolute;left:6511;top:1763;width:194;height:144" coordorigin="6511,1763" coordsize="194,144" path="m6666,1765l6653,1766,6671,1766,6666,1765e" filled="t" fillcolor="#50535C" stroked="f">
                <v:path arrowok="t"/>
                <v:fill/>
              </v:shape>
            </v:group>
            <v:group style="position:absolute;left:4784;top:1767;width:206;height:144" coordorigin="4784,1767" coordsize="206,144">
              <v:shape style="position:absolute;left:4784;top:1767;width:206;height:144" coordorigin="4784,1767" coordsize="206,144" path="m4917,1767l4913,1769,4908,1772,4900,1783,4894,1788,4865,1817,4852,1832,4845,1842,4838,1851,4826,1859,4824,1861,4819,1867,4816,1870,4804,1882,4796,1890,4784,1904,4786,1909,4798,1911,4804,1911,4818,1909,4826,1907,4842,1904,4850,1904,4880,1904,4885,1899,4888,1894,4894,1886,4905,1873,4922,1855,4935,1841,4978,1790,4982,1786,4991,1777,4990,1772,4933,1772,4925,1771,4923,1769,4920,1767,4919,1767,4917,1767e" filled="t" fillcolor="#50535C" stroked="f">
                <v:path arrowok="t"/>
                <v:fill/>
              </v:shape>
              <v:shape style="position:absolute;left:4784;top:1767;width:206;height:144" coordorigin="4784,1767" coordsize="206,144" path="m4880,1904l4850,1904,4863,1909,4869,1909,4877,1906,4879,1905,4880,1904e" filled="t" fillcolor="#50535C" stroked="f">
                <v:path arrowok="t"/>
                <v:fill/>
              </v:shape>
              <v:shape style="position:absolute;left:4784;top:1767;width:206;height:144" coordorigin="4784,1767" coordsize="206,144" path="m4974,1768l4966,1770,4963,1770,4948,1771,4938,1772,4933,1772,4990,1772,4990,1772,4979,1768,4974,1768e" filled="t" fillcolor="#50535C" stroked="f">
                <v:path arrowok="t"/>
                <v:fill/>
              </v:shape>
              <v:shape style="position:absolute;left:4784;top:1767;width:206;height:144" coordorigin="4784,1767" coordsize="206,144" path="m4920,1767l4919,1767,4920,1767e" filled="t" fillcolor="#50535C" stroked="f">
                <v:path arrowok="t"/>
                <v:fill/>
              </v:shape>
            </v:group>
            <v:group style="position:absolute;left:4934;top:1764;width:203;height:153" coordorigin="4934,1764" coordsize="203,153">
              <v:shape style="position:absolute;left:4934;top:1764;width:203;height:153" coordorigin="4934,1764" coordsize="203,153" path="m5068,1765l5064,1766,5056,1774,5042,1788,5011,1817,5009,1818,4977,1855,4962,1871,4950,1887,4937,1902,4935,1904,4934,1907,4937,1915,4941,1917,4948,1915,4950,1915,4952,1914,4972,1912,4992,1910,4995,1910,5010,1910,5015,1904,5017,1901,5026,1892,5032,1885,5045,1872,5050,1864,5058,1857,5072,1844,5085,1828,5097,1812,5110,1797,5116,1790,5123,1785,5137,1775,5136,1768,5131,1766,5109,1766,5109,1766,5091,1766,5085,1766,5079,1766,5068,1765e" filled="t" fillcolor="#50535C" stroked="f">
                <v:path arrowok="t"/>
                <v:fill/>
              </v:shape>
              <v:shape style="position:absolute;left:4934;top:1764;width:203;height:153" coordorigin="4934,1764" coordsize="203,153" path="m5010,1910l4995,1910,4997,1911,5008,1914,5008,1913,5010,1910e" filled="t" fillcolor="#50535C" stroked="f">
                <v:path arrowok="t"/>
                <v:fill/>
              </v:shape>
              <v:shape style="position:absolute;left:4934;top:1764;width:203;height:153" coordorigin="4934,1764" coordsize="203,153" path="m5123,1764l5115,1766,5109,1766,5131,1766,5126,1764,5123,1764e" filled="t" fillcolor="#50535C" stroked="f">
                <v:path arrowok="t"/>
                <v:fill/>
              </v:shape>
              <v:shape style="position:absolute;left:4934;top:1764;width:203;height:153" coordorigin="4934,1764" coordsize="203,153" path="m5099,1766l5095,1766,5091,1766,5091,1766,5109,1766,5099,1766e" filled="t" fillcolor="#50535C" stroked="f">
                <v:path arrowok="t"/>
                <v:fill/>
              </v:shape>
            </v:group>
            <v:group style="position:absolute;left:5077;top:1764;width:190;height:146" coordorigin="5077,1764" coordsize="190,146">
              <v:shape style="position:absolute;left:5077;top:1764;width:190;height:146" coordorigin="5077,1764" coordsize="190,146" path="m5202,1767l5199,1769,5097,1876,5089,1884,5081,1893,5081,1893,5077,1899,5078,1905,5087,1909,5091,1910,5105,1908,5115,1907,5132,1904,5138,1903,5155,1903,5160,1897,5163,1891,5172,1883,5185,1869,5199,1852,5211,1841,5228,1821,5241,1806,5266,1774,5265,1772,5264,1771,5218,1771,5202,1767e" filled="t" fillcolor="#50535C" stroked="f">
                <v:path arrowok="t"/>
                <v:fill/>
              </v:shape>
              <v:shape style="position:absolute;left:5077;top:1764;width:190;height:146" coordorigin="5077,1764" coordsize="190,146" path="m5155,1903l5138,1903,5149,1908,5153,1907,5155,1903e" filled="t" fillcolor="#50535C" stroked="f">
                <v:path arrowok="t"/>
                <v:fill/>
              </v:shape>
              <v:shape style="position:absolute;left:5077;top:1764;width:190;height:146" coordorigin="5077,1764" coordsize="190,146" path="m5249,1764l5231,1769,5218,1771,5264,1771,5263,1769,5255,1766,5249,1764e" filled="t" fillcolor="#50535C" stroked="f">
                <v:path arrowok="t"/>
                <v:fill/>
              </v:shape>
            </v:group>
            <v:group style="position:absolute;left:4649;top:1768;width:196;height:143" coordorigin="4649,1768" coordsize="196,143">
              <v:shape style="position:absolute;left:4649;top:1768;width:196;height:143" coordorigin="4649,1768" coordsize="196,143" path="m4780,1768l4778,1770,4775,1772,4717,1830,4690,1859,4676,1873,4668,1881,4662,1889,4649,1899,4650,1905,4662,1910,4669,1910,4679,1908,4682,1906,4693,1905,4701,1901,4726,1901,4729,1899,4730,1898,4750,1874,4765,1858,4777,1846,4795,1828,4845,1775,4843,1773,4842,1772,4821,1772,4815,1771,4799,1770,4790,1769,4780,1768e" filled="t" fillcolor="#50535C" stroked="f">
                <v:path arrowok="t"/>
                <v:fill/>
              </v:shape>
              <v:shape style="position:absolute;left:4649;top:1768;width:196;height:143" coordorigin="4649,1768" coordsize="196,143" path="m4726,1901l4701,1901,4716,1910,4721,1906,4726,1901e" filled="t" fillcolor="#50535C" stroked="f">
                <v:path arrowok="t"/>
                <v:fill/>
              </v:shape>
              <v:shape style="position:absolute;left:4649;top:1768;width:196;height:143" coordorigin="4649,1768" coordsize="196,143" path="m4832,1770l4821,1772,4842,1772,4841,1771,4836,1770,4832,1770e" filled="t" fillcolor="#50535C" stroked="f">
                <v:path arrowok="t"/>
                <v:fill/>
              </v:shape>
            </v:group>
            <v:group style="position:absolute;left:3644;top:1761;width:208;height:154" coordorigin="3644,1761" coordsize="208,154">
              <v:shape style="position:absolute;left:3644;top:1761;width:208;height:154" coordorigin="3644,1761" coordsize="208,154" path="m3781,1761l3778,1764,3776,1766,3768,1775,3757,1787,3743,1801,3724,1819,3695,1847,3690,1853,3685,1859,3671,1873,3657,1888,3644,1903,3644,1905,3647,1914,3651,1916,3661,1910,3663,1909,3671,1908,3679,1908,3696,1906,3733,1906,3737,1901,3741,1898,3749,1888,3790,1843,3803,1828,3816,1813,3830,1798,3844,1784,3852,1779,3850,1775,3846,1769,3791,1769,3787,1768,3784,1764,3783,1763,3781,1761e" filled="t" fillcolor="#50535C" stroked="f">
                <v:path arrowok="t"/>
                <v:fill/>
              </v:shape>
              <v:shape style="position:absolute;left:3644;top:1761;width:208;height:154" coordorigin="3644,1761" coordsize="208,154" path="m3733,1906l3696,1906,3709,1907,3726,1909,3731,1908,3733,1906e" filled="t" fillcolor="#50535C" stroked="f">
                <v:path arrowok="t"/>
                <v:fill/>
              </v:shape>
              <v:shape style="position:absolute;left:3644;top:1761;width:208;height:154" coordorigin="3644,1761" coordsize="208,154" path="m3679,1908l3671,1908,3678,1908,3679,1908e" filled="t" fillcolor="#50535C" stroked="f">
                <v:path arrowok="t"/>
                <v:fill/>
              </v:shape>
              <v:shape style="position:absolute;left:3644;top:1761;width:208;height:154" coordorigin="3644,1761" coordsize="208,154" path="m3819,1765l3807,1767,3801,1768,3791,1769,3846,1769,3845,1769,3825,1769,3819,1765e" filled="t" fillcolor="#50535C" stroked="f">
                <v:path arrowok="t"/>
                <v:fill/>
              </v:shape>
              <v:shape style="position:absolute;left:3644;top:1761;width:208;height:154" coordorigin="3644,1761" coordsize="208,154" path="m3835,1766l3825,1769,3845,1769,3843,1766,3839,1766,3835,1766e" filled="t" fillcolor="#50535C" stroked="f">
                <v:path arrowok="t"/>
                <v:fill/>
              </v:shape>
              <v:shape style="position:absolute;left:3644;top:1761;width:208;height:154" coordorigin="3644,1761" coordsize="208,154" path="m3843,1766l3839,1766,3843,1766e" filled="t" fillcolor="#50535C" stroked="f">
                <v:path arrowok="t"/>
                <v:fill/>
              </v:shape>
            </v:group>
            <v:group style="position:absolute;left:4070;top:1759;width:210;height:152" coordorigin="4070,1759" coordsize="210,152">
              <v:shape style="position:absolute;left:4070;top:1759;width:210;height:152" coordorigin="4070,1759" coordsize="210,152" path="m4210,1759l4206,1761,4185,1783,4167,1801,4155,1815,4141,1830,4125,1846,4111,1860,4096,1874,4082,1888,4079,1890,4076,1893,4071,1898,4070,1900,4075,1908,4079,1911,4089,1908,4115,1908,4120,1906,4126,1906,4147,1906,4148,1906,4158,1895,4172,1881,4187,1868,4189,1866,4190,1864,4200,1854,4208,1844,4217,1835,4232,1821,4277,1778,4279,1775,4280,1773,4278,1766,4224,1766,4219,1765,4210,1759e" filled="t" fillcolor="#50535C" stroked="f">
                <v:path arrowok="t"/>
                <v:fill/>
              </v:shape>
              <v:shape style="position:absolute;left:4070;top:1759;width:210;height:152" coordorigin="4070,1759" coordsize="210,152" path="m4115,1908l4089,1908,4094,1909,4104,1910,4109,1910,4115,1908e" filled="t" fillcolor="#50535C" stroked="f">
                <v:path arrowok="t"/>
                <v:fill/>
              </v:shape>
              <v:shape style="position:absolute;left:4070;top:1759;width:210;height:152" coordorigin="4070,1759" coordsize="210,152" path="m4147,1906l4126,1906,4135,1906,4139,1908,4143,1910,4145,1908,4147,1906e" filled="t" fillcolor="#50535C" stroked="f">
                <v:path arrowok="t"/>
                <v:fill/>
              </v:shape>
              <v:shape style="position:absolute;left:4070;top:1759;width:210;height:152" coordorigin="4070,1759" coordsize="210,152" path="m4233,1763l4231,1764,4224,1766,4278,1766,4278,1766,4245,1766,4233,1763e" filled="t" fillcolor="#50535C" stroked="f">
                <v:path arrowok="t"/>
                <v:fill/>
              </v:shape>
              <v:shape style="position:absolute;left:4070;top:1759;width:210;height:152" coordorigin="4070,1759" coordsize="210,152" path="m4276,1761l4255,1762,4245,1766,4278,1766,4277,1762,4276,1761e" filled="t" fillcolor="#50535C" stroked="f">
                <v:path arrowok="t"/>
                <v:fill/>
              </v:shape>
            </v:group>
            <v:group style="position:absolute;left:4217;top:1758;width:211;height:150" coordorigin="4217,1758" coordsize="211,150">
              <v:shape style="position:absolute;left:4217;top:1758;width:211;height:150" coordorigin="4217,1758" coordsize="211,150" path="m4357,1758l4348,1767,4339,1775,4325,1792,4283,1832,4269,1846,4261,1854,4254,1861,4243,1869,4241,1871,4230,1881,4224,1888,4221,1890,4217,1897,4217,1901,4222,1906,4226,1907,4233,1904,4236,1903,4280,1902,4297,1902,4310,1889,4340,1859,4341,1857,4347,1854,4359,1843,4373,1829,4405,1796,4419,1782,4425,1777,4428,1772,4422,1764,4381,1764,4373,1764,4366,1764,4357,1758e" filled="t" fillcolor="#50535C" stroked="f">
                <v:path arrowok="t"/>
                <v:fill/>
              </v:shape>
              <v:shape style="position:absolute;left:4217;top:1758;width:211;height:150" coordorigin="4217,1758" coordsize="211,150" path="m4297,1902l4280,1902,4282,1902,4291,1906,4296,1903,4297,1902e" filled="t" fillcolor="#50535C" stroked="f">
                <v:path arrowok="t"/>
                <v:fill/>
              </v:shape>
              <v:shape style="position:absolute;left:4217;top:1758;width:211;height:150" coordorigin="4217,1758" coordsize="211,150" path="m4409,1760l4397,1763,4381,1764,4422,1764,4415,1761,4409,1760e" filled="t" fillcolor="#50535C" stroked="f">
                <v:path arrowok="t"/>
                <v:fill/>
              </v:shape>
            </v:group>
            <v:group style="position:absolute;left:3931;top:1761;width:200;height:151" coordorigin="3931,1761" coordsize="200,151">
              <v:shape style="position:absolute;left:3931;top:1761;width:200;height:151" coordorigin="3931,1761" coordsize="200,151" path="m3983,1910l3963,1910,3973,1912,3977,1912,3983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3962,1910l3948,1910,3957,1910,3962,1910e" filled="t" fillcolor="#50535C" stroked="f">
                <v:path arrowok="t"/>
                <v:fill/>
              </v:shape>
              <v:shape style="position:absolute;left:3931;top:1761;width:200;height:151" coordorigin="3931,1761" coordsize="200,151" path="m4069,1761l4062,1763,4058,1766,4050,1777,4045,1782,4038,1789,4012,1815,3999,1829,3985,1845,3970,1862,3956,1876,3941,1890,3939,1892,3937,1894,3931,1902,3934,1908,3934,1908,3944,1910,3948,1910,3962,1910,3963,1910,3983,1910,3989,1908,3995,1907,4009,1907,4010,1906,4013,1905,4014,1894,4031,1879,4075,1834,4109,1796,4116,1789,4126,1782,4127,1780,4133,1773,4132,1767,4078,1767,4076,1767,4073,1767,4069,1761e" filled="t" fillcolor="#50535C" stroked="f">
                <v:path arrowok="t"/>
                <v:fill/>
              </v:shape>
              <v:shape style="position:absolute;left:3931;top:1761;width:200;height:151" coordorigin="3931,1761" coordsize="200,151" path="m4009,1907l3995,1907,4004,1908,4006,1908,4009,1907e" filled="t" fillcolor="#50535C" stroked="f">
                <v:path arrowok="t"/>
                <v:fill/>
              </v:shape>
              <v:shape style="position:absolute;left:3931;top:1761;width:200;height:151" coordorigin="3931,1761" coordsize="200,151" path="m4117,1761l4090,1764,4078,1767,4132,1767,4130,1762,4117,1761e" filled="t" fillcolor="#50535C" stroked="f">
                <v:path arrowok="t"/>
                <v:fill/>
              </v:shape>
            </v:group>
            <v:group style="position:absolute;left:4363;top:1760;width:204;height:146" coordorigin="4363,1760" coordsize="204,146">
              <v:shape style="position:absolute;left:4363;top:1760;width:204;height:146" coordorigin="4363,1760" coordsize="204,146" path="m4500,1760l4498,1761,4494,1765,4465,1794,4451,1808,4434,1825,4420,1839,4406,1853,4397,1862,4388,1872,4374,1883,4371,1887,4364,1893,4363,1897,4368,1904,4371,1906,4381,1905,4389,1905,4405,1901,4424,1901,4428,1900,4429,1900,4442,1900,4443,1899,4449,1892,4450,1891,4458,1884,4466,1877,4476,1866,4501,1839,4518,1821,4532,1807,4547,1794,4563,1781,4568,1778,4568,1771,4561,1765,4560,1764,4509,1764,4500,1760e" filled="t" fillcolor="#50535C" stroked="f">
                <v:path arrowok="t"/>
                <v:fill/>
              </v:shape>
              <v:shape style="position:absolute;left:4363;top:1760;width:204;height:146" coordorigin="4363,1760" coordsize="204,146" path="m4389,1905l4381,1905,4387,1905,4389,1905e" filled="t" fillcolor="#50535C" stroked="f">
                <v:path arrowok="t"/>
                <v:fill/>
              </v:shape>
              <v:shape style="position:absolute;left:4363;top:1760;width:204;height:146" coordorigin="4363,1760" coordsize="204,146" path="m4424,1901l4405,1901,4416,1904,4424,1901e" filled="t" fillcolor="#50535C" stroked="f">
                <v:path arrowok="t"/>
                <v:fill/>
              </v:shape>
              <v:shape style="position:absolute;left:4363;top:1760;width:204;height:146" coordorigin="4363,1760" coordsize="204,146" path="m4442,1900l4429,1900,4437,1903,4442,1900e" filled="t" fillcolor="#50535C" stroked="f">
                <v:path arrowok="t"/>
                <v:fill/>
              </v:shape>
              <v:shape style="position:absolute;left:4363;top:1760;width:204;height:146" coordorigin="4363,1760" coordsize="204,146" path="m4557,1762l4544,1762,4533,1763,4515,1763,4509,1764,4560,1764,4559,1763,4559,1763,4533,1763,4559,1763,4557,1762e" filled="t" fillcolor="#50535C" stroked="f">
                <v:path arrowok="t"/>
                <v:fill/>
              </v:shape>
            </v:group>
            <v:group style="position:absolute;left:3789;top:1761;width:202;height:151" coordorigin="3789,1761" coordsize="202,151">
              <v:shape style="position:absolute;left:3789;top:1761;width:202;height:151" coordorigin="3789,1761" coordsize="202,151" path="m3924,1761l3924,1761,3914,1769,3911,1772,3907,1777,3854,1835,3842,1847,3823,1867,3792,1896,3790,1899,3789,1904,3790,1907,3796,1909,3800,1912,3803,1908,3805,1906,3808,1905,3849,1902,3855,1902,3861,1902,3872,1901,3876,1899,3883,1888,3888,1883,3915,1854,3929,1840,3944,1823,3958,1809,3972,1795,3987,1782,3989,1781,3990,1780,3991,1776,3992,1774,3990,1769,3941,1769,3936,1769,3924,1761e" filled="t" fillcolor="#50535C" stroked="f">
                <v:path arrowok="t"/>
                <v:fill/>
              </v:shape>
              <v:shape style="position:absolute;left:3789;top:1761;width:202;height:151" coordorigin="3789,1761" coordsize="202,151" path="m3855,1902l3849,1902,3849,1902,3855,1902e" filled="t" fillcolor="#50535C" stroked="f">
                <v:path arrowok="t"/>
                <v:fill/>
              </v:shape>
              <v:shape style="position:absolute;left:3789;top:1761;width:202;height:151" coordorigin="3789,1761" coordsize="202,151" path="m3984,1763l3967,1766,3957,1768,3941,1769,3990,1769,3989,1766,3984,1763e" filled="t" fillcolor="#50535C" stroked="f">
                <v:path arrowok="t"/>
                <v:fill/>
              </v:shape>
            </v:group>
            <v:group style="position:absolute;left:3217;top:1760;width:200;height:149" coordorigin="3217,1760" coordsize="200,149">
              <v:shape style="position:absolute;left:3217;top:1760;width:200;height:149" coordorigin="3217,1760" coordsize="200,149" path="m3347,1762l3344,1763,3340,1767,3338,1769,3294,1817,3282,1830,3265,1848,3230,1884,3223,1890,3217,1900,3225,1908,3234,1909,3253,1903,3263,1900,3300,1900,3304,1892,3306,1890,3353,1842,3383,1809,3396,1794,3411,1780,3417,1775,3417,1770,3413,1766,3360,1766,3347,1762e" filled="t" fillcolor="#50535C" stroked="f">
                <v:path arrowok="t"/>
                <v:fill/>
              </v:shape>
              <v:shape style="position:absolute;left:3217;top:1760;width:200;height:149" coordorigin="3217,1760" coordsize="200,149" path="m3297,1902l3282,1902,3294,1902,3297,1902e" filled="t" fillcolor="#50535C" stroked="f">
                <v:path arrowok="t"/>
                <v:fill/>
              </v:shape>
              <v:shape style="position:absolute;left:3217;top:1760;width:200;height:149" coordorigin="3217,1760" coordsize="200,149" path="m3300,1900l3263,1900,3278,1902,3297,1902,3300,1901,3300,1900e" filled="t" fillcolor="#50535C" stroked="f">
                <v:path arrowok="t"/>
                <v:fill/>
              </v:shape>
              <v:shape style="position:absolute;left:3217;top:1760;width:200;height:149" coordorigin="3217,1760" coordsize="200,149" path="m3404,1760l3386,1762,3360,1766,3413,1766,3408,1762,3404,1760e" filled="t" fillcolor="#50535C" stroked="f">
                <v:path arrowok="t"/>
                <v:fill/>
              </v:shape>
            </v:group>
            <v:group style="position:absolute;left:3363;top:1762;width:198;height:147" coordorigin="3363,1762" coordsize="198,147">
              <v:shape style="position:absolute;left:3363;top:1762;width:198;height:147" coordorigin="3363,1762" coordsize="198,147" path="m3493,1762l3492,1763,3481,1773,3464,1792,3450,1807,3436,1821,3427,1829,3418,1837,3407,1850,3404,1854,3395,1864,3366,1895,3364,1897,3363,1901,3363,1903,3366,1908,3373,1910,3378,1907,3379,1906,3388,1904,3411,1901,3440,1901,3440,1901,3445,1896,3470,1871,3487,1854,3500,1840,3530,1808,3543,1793,3557,1779,3561,1776,3561,1769,3555,1766,3513,1766,3503,1766,3493,1762e" filled="t" fillcolor="#50535C" stroked="f">
                <v:path arrowok="t"/>
                <v:fill/>
              </v:shape>
              <v:shape style="position:absolute;left:3363;top:1762;width:198;height:147" coordorigin="3363,1762" coordsize="198,147" path="m3440,1901l3411,1901,3429,1901,3436,1903,3440,1901e" filled="t" fillcolor="#50535C" stroked="f">
                <v:path arrowok="t"/>
                <v:fill/>
              </v:shape>
              <v:shape style="position:absolute;left:3363;top:1762;width:198;height:147" coordorigin="3363,1762" coordsize="198,147" path="m3530,1764l3513,1766,3555,1766,3553,1765,3551,1764,3538,1764,3530,1764e" filled="t" fillcolor="#50535C" stroked="f">
                <v:path arrowok="t"/>
                <v:fill/>
              </v:shape>
              <v:shape style="position:absolute;left:3363;top:1762;width:198;height:147" coordorigin="3363,1762" coordsize="198,147" path="m3548,1763l3538,1764,3551,1764,3548,1763e" filled="t" fillcolor="#50535C" stroked="f">
                <v:path arrowok="t"/>
                <v:fill/>
              </v:shape>
            </v:group>
            <v:group style="position:absolute;left:3509;top:1763;width:199;height:149" coordorigin="3509,1763" coordsize="199,149">
              <v:shape style="position:absolute;left:3509;top:1763;width:199;height:149" coordorigin="3509,1763" coordsize="199,149" path="m3637,1763l3633,1767,3629,1770,3607,1793,3563,1840,3548,1857,3518,1890,3515,1893,3509,1899,3509,1904,3513,1910,3521,1912,3528,1906,3544,1904,3551,1903,3562,1902,3579,1902,3587,1901,3589,1901,3594,1894,3598,1888,3608,1876,3636,1847,3641,1841,3647,1835,3659,1821,3667,1814,3683,1797,3692,1787,3703,1779,3705,1778,3706,1776,3707,1774,3705,1769,3705,1768,3655,1768,3646,1768,3637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589,1901e" filled="t" fillcolor="#50535C" stroked="f">
                <v:path arrowok="t"/>
                <v:fill/>
              </v:shape>
              <v:shape style="position:absolute;left:3509;top:1763;width:199;height:149" coordorigin="3509,1763" coordsize="199,149" path="m3668,1765l3655,1768,3705,1768,3704,1767,3687,1767,3682,1766,3673,1766,3668,1765e" filled="t" fillcolor="#50535C" stroked="f">
                <v:path arrowok="t"/>
                <v:fill/>
              </v:shape>
              <v:shape style="position:absolute;left:3509;top:1763;width:199;height:149" coordorigin="3509,1763" coordsize="199,149" path="m3693,1763l3687,1767,3704,1767,3702,1765,3696,1763,3693,1763e" filled="t" fillcolor="#50535C" stroked="f">
                <v:path arrowok="t"/>
                <v:fill/>
              </v:shape>
              <v:shape style="position:absolute;left:3509;top:1763;width:199;height:149" coordorigin="3509,1763" coordsize="199,149" path="m3682,1766l3673,1766,3682,1766,3682,1766e" filled="t" fillcolor="#50535C" stroked="f">
                <v:path arrowok="t"/>
                <v:fill/>
              </v:shape>
            </v:group>
            <v:group style="position:absolute;left:4506;top:1763;width:194;height:144" coordorigin="4506,1763" coordsize="194,144">
              <v:shape style="position:absolute;left:4506;top:1763;width:194;height:144" coordorigin="4506,1763" coordsize="194,144" path="m4578,1904l4564,1904,4575,1907,4576,1905,4578,1904e" filled="t" fillcolor="#50535C" stroked="f">
                <v:path arrowok="t"/>
                <v:fill/>
              </v:shape>
              <v:shape style="position:absolute;left:4506;top:1763;width:194;height:144" coordorigin="4506,1763" coordsize="194,144" path="m4552,1905l4525,1905,4528,1906,4535,1906,4539,1907,4552,1905e" filled="t" fillcolor="#50535C" stroked="f">
                <v:path arrowok="t"/>
                <v:fill/>
              </v:shape>
              <v:shape style="position:absolute;left:4506;top:1763;width:194;height:144" coordorigin="4506,1763" coordsize="194,144" path="m4636,1763l4632,1765,4623,1774,4618,1780,4566,1836,4518,1882,4508,1892,4507,1894,4506,1895,4509,1902,4514,1906,4525,1905,4552,1905,4564,1904,4578,1904,4587,1895,4635,1846,4643,1836,4657,1821,4671,1807,4686,1794,4701,1781,4701,1768,4700,1767,4670,1767,4665,1766,4647,1766,4644,1766,4636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82,1763l4670,1767,4700,1767,4698,1764,4685,1764,4682,1763e" filled="t" fillcolor="#50535C" stroked="f">
                <v:path arrowok="t"/>
                <v:fill/>
              </v:shape>
              <v:shape style="position:absolute;left:4506;top:1763;width:194;height:144" coordorigin="4506,1763" coordsize="194,144" path="m4660,1765l4647,1766,4665,1766,4660,1765e" filled="t" fillcolor="#50535C" stroked="f">
                <v:path arrowok="t"/>
                <v:fill/>
              </v:shape>
            </v:group>
            <v:group style="position:absolute;left:2779;top:1767;width:206;height:144" coordorigin="2779,1767" coordsize="206,144">
              <v:shape style="position:absolute;left:2779;top:1767;width:206;height:144" coordorigin="2779,1767" coordsize="206,144" path="m2912,1767l2908,1769,2902,1772,2894,1783,2888,1788,2860,1817,2847,1832,2840,1842,2832,1851,2820,1859,2819,1861,2813,1867,2810,1870,2799,1882,2791,1890,2779,1904,2780,1909,2792,1911,2798,1911,2812,1909,2821,1907,2837,1904,2845,1904,2874,1904,2879,1899,2883,1894,2889,1886,2900,1873,2916,1855,2929,1841,2973,1790,2977,1786,2985,1777,2984,1772,2927,1772,2920,1771,2917,1769,2914,1767,2913,1767,2912,1767e" filled="t" fillcolor="#50535C" stroked="f">
                <v:path arrowok="t"/>
                <v:fill/>
              </v:shape>
              <v:shape style="position:absolute;left:2779;top:1767;width:206;height:144" coordorigin="2779,1767" coordsize="206,144" path="m2874,1904l2845,1904,2858,1909,2864,1909,2871,1906,2874,1905,2874,1904e" filled="t" fillcolor="#50535C" stroked="f">
                <v:path arrowok="t"/>
                <v:fill/>
              </v:shape>
              <v:shape style="position:absolute;left:2779;top:1767;width:206;height:144" coordorigin="2779,1767" coordsize="206,144" path="m2969,1768l2961,1770,2957,1770,2943,1771,2932,1772,2927,1772,2984,1772,2984,1772,2973,1768,2969,1768e" filled="t" fillcolor="#50535C" stroked="f">
                <v:path arrowok="t"/>
                <v:fill/>
              </v:shape>
              <v:shape style="position:absolute;left:2779;top:1767;width:206;height:144" coordorigin="2779,1767" coordsize="206,144" path="m2914,1767l2913,1767,2914,1767e" filled="t" fillcolor="#50535C" stroked="f">
                <v:path arrowok="t"/>
                <v:fill/>
              </v:shape>
            </v:group>
            <v:group style="position:absolute;left:2929;top:1764;width:203;height:153" coordorigin="2929,1764" coordsize="203,153">
              <v:shape style="position:absolute;left:2929;top:1764;width:203;height:153" coordorigin="2929,1764" coordsize="203,153" path="m3062,1765l3059,1766,3051,1774,3036,1788,3005,1817,3003,1818,2972,1855,2957,1871,2945,1887,2931,1902,2929,1904,2929,1907,2932,1915,2935,1917,2943,1915,2944,1915,2947,1914,2967,1912,2986,1910,2989,1910,3005,1910,3009,1904,3011,1901,3020,1892,3027,1885,3039,1872,3045,1864,3052,1857,3066,1844,3079,1828,3092,1812,3105,1797,3111,1790,3117,1785,3131,1775,3130,1768,3126,1766,3104,1766,3103,1766,3086,1766,3080,1766,3074,1766,3062,1765e" filled="t" fillcolor="#50535C" stroked="f">
                <v:path arrowok="t"/>
                <v:fill/>
              </v:shape>
              <v:shape style="position:absolute;left:2929;top:1764;width:203;height:153" coordorigin="2929,1764" coordsize="203,153" path="m3005,1910l2989,1910,2992,1911,3002,1914,3003,1913,3005,1910e" filled="t" fillcolor="#50535C" stroked="f">
                <v:path arrowok="t"/>
                <v:fill/>
              </v:shape>
              <v:shape style="position:absolute;left:2929;top:1764;width:203;height:153" coordorigin="2929,1764" coordsize="203,153" path="m3118,1764l3110,1766,3104,1766,3126,1766,3120,1764,3118,1764e" filled="t" fillcolor="#50535C" stroked="f">
                <v:path arrowok="t"/>
                <v:fill/>
              </v:shape>
              <v:shape style="position:absolute;left:2929;top:1764;width:203;height:153" coordorigin="2929,1764" coordsize="203,153" path="m3094,1766l3090,1766,3086,1766,3086,1766,3103,1766,3094,1766e" filled="t" fillcolor="#50535C" stroked="f">
                <v:path arrowok="t"/>
                <v:fill/>
              </v:shape>
            </v:group>
            <v:group style="position:absolute;left:3071;top:1764;width:190;height:146" coordorigin="3071,1764" coordsize="190,146">
              <v:shape style="position:absolute;left:3071;top:1764;width:190;height:146" coordorigin="3071,1764" coordsize="190,146" path="m3196,1767l3194,1769,3091,1876,3084,1884,3076,1893,3075,1893,3071,1899,3073,1905,3081,1909,3085,1910,3100,1908,3110,1907,3127,1904,3133,1903,3150,1903,3154,1897,3158,1891,3167,1883,3179,1869,3194,1852,3205,1841,3223,1821,3235,1806,3261,1774,3259,1772,3259,1771,3213,1771,3196,1767e" filled="t" fillcolor="#50535C" stroked="f">
                <v:path arrowok="t"/>
                <v:fill/>
              </v:shape>
              <v:shape style="position:absolute;left:3071;top:1764;width:190;height:146" coordorigin="3071,1764" coordsize="190,146" path="m3150,1903l3133,1903,3144,1908,3147,1907,3150,1903e" filled="t" fillcolor="#50535C" stroked="f">
                <v:path arrowok="t"/>
                <v:fill/>
              </v:shape>
              <v:shape style="position:absolute;left:3071;top:1764;width:190;height:146" coordorigin="3071,1764" coordsize="190,146" path="m3244,1764l3225,1769,3213,1771,3259,1771,3258,1769,3250,1766,3244,1764e" filled="t" fillcolor="#50535C" stroked="f">
                <v:path arrowok="t"/>
                <v:fill/>
              </v:shape>
            </v:group>
            <v:group style="position:absolute;left:2644;top:1768;width:196;height:143" coordorigin="2644,1768" coordsize="196,143">
              <v:shape style="position:absolute;left:2644;top:1768;width:196;height:143" coordorigin="2644,1768" coordsize="196,143" path="m2775,1768l2772,1770,2769,1772,2712,1830,2684,1859,2670,1873,2663,1881,2657,1889,2644,1899,2645,1905,2656,1910,2663,1910,2674,1908,2677,1906,2687,1905,2695,1901,2721,1901,2723,1899,2724,1898,2744,1874,2759,1858,2771,1846,2789,1828,2839,1775,2837,1773,2836,1772,2816,1772,2809,1771,2793,1770,2784,1769,2775,1768e" filled="t" fillcolor="#50535C" stroked="f">
                <v:path arrowok="t"/>
                <v:fill/>
              </v:shape>
              <v:shape style="position:absolute;left:2644;top:1768;width:196;height:143" coordorigin="2644,1768" coordsize="196,143" path="m2721,1901l2695,1901,2710,1910,2716,1906,2721,1901e" filled="t" fillcolor="#50535C" stroked="f">
                <v:path arrowok="t"/>
                <v:fill/>
              </v:shape>
              <v:shape style="position:absolute;left:2644;top:1768;width:196;height:143" coordorigin="2644,1768" coordsize="196,143" path="m2826,1770l2816,1772,2836,1772,2835,1771,2830,1770,2826,1770e" filled="t" fillcolor="#50535C" stroked="f">
                <v:path arrowok="t"/>
                <v:fill/>
              </v:shape>
            </v:group>
            <v:group style="position:absolute;left:7667;top:1761;width:208;height:154" coordorigin="7667,1761" coordsize="208,154">
              <v:shape style="position:absolute;left:7667;top:1761;width:208;height:154" coordorigin="7667,1761" coordsize="208,154" path="m7804,1761l7802,1764,7799,1766,7791,1775,7780,1787,7766,1801,7747,1819,7719,1847,7713,1853,7708,1859,7694,1873,7680,1888,7667,1903,7667,1905,7671,1914,7674,1916,7684,1910,7686,1909,7695,1908,7702,1908,7720,1906,7756,1906,7761,1901,7764,1898,7773,1888,7813,1843,7826,1828,7840,1813,7853,1798,7868,1784,7875,1779,7874,1775,7869,1769,7814,1769,7811,1768,7807,1764,7806,1763,7804,1761e" filled="t" fillcolor="#50535C" stroked="f">
                <v:path arrowok="t"/>
                <v:fill/>
              </v:shape>
              <v:shape style="position:absolute;left:7667;top:1761;width:208;height:154" coordorigin="7667,1761" coordsize="208,154" path="m7756,1906l7720,1906,7732,1907,7749,1909,7754,1908,7756,1906e" filled="t" fillcolor="#50535C" stroked="f">
                <v:path arrowok="t"/>
                <v:fill/>
              </v:shape>
              <v:shape style="position:absolute;left:7667;top:1761;width:208;height:154" coordorigin="7667,1761" coordsize="208,154" path="m7702,1908l7695,1908,7701,1908,7702,1908e" filled="t" fillcolor="#50535C" stroked="f">
                <v:path arrowok="t"/>
                <v:fill/>
              </v:shape>
              <v:shape style="position:absolute;left:7667;top:1761;width:208;height:154" coordorigin="7667,1761" coordsize="208,154" path="m7843,1765l7830,1767,7824,1768,7814,1769,7869,1769,7868,1769,7848,1769,7843,1765e" filled="t" fillcolor="#50535C" stroked="f">
                <v:path arrowok="t"/>
                <v:fill/>
              </v:shape>
              <v:shape style="position:absolute;left:7667;top:1761;width:208;height:154" coordorigin="7667,1761" coordsize="208,154" path="m7858,1766l7848,1769,7868,1769,7866,1766,7862,1766,7858,1766e" filled="t" fillcolor="#50535C" stroked="f">
                <v:path arrowok="t"/>
                <v:fill/>
              </v:shape>
              <v:shape style="position:absolute;left:7667;top:1761;width:208;height:154" coordorigin="7667,1761" coordsize="208,154" path="m7866,1766l7862,1766,7866,1766e" filled="t" fillcolor="#50535C" stroked="f">
                <v:path arrowok="t"/>
                <v:fill/>
              </v:shape>
            </v:group>
            <v:group style="position:absolute;left:8094;top:1759;width:210;height:152" coordorigin="8094,1759" coordsize="210,152">
              <v:shape style="position:absolute;left:8094;top:1759;width:210;height:152" coordorigin="8094,1759" coordsize="210,152" path="m8233,1759l8230,1761,8208,1783,8190,1801,8178,1815,8164,1830,8148,1846,8134,1860,8119,1874,8105,1888,8102,1890,8099,1893,8094,1898,8094,1900,8098,1908,8102,1911,8112,1908,8138,1908,8143,1906,8149,1906,8171,1906,8171,1906,8181,1895,8195,1881,8210,1868,8212,1866,8213,1864,8223,1854,8231,1844,8241,1835,8255,1821,8300,1778,8302,1775,8303,1773,8301,1766,8248,1766,8242,1765,8233,1759e" filled="t" fillcolor="#50535C" stroked="f">
                <v:path arrowok="t"/>
                <v:fill/>
              </v:shape>
              <v:shape style="position:absolute;left:8094;top:1759;width:210;height:152" coordorigin="8094,1759" coordsize="210,152" path="m8138,1908l8112,1908,8117,1909,8127,1910,8133,1910,8138,1908e" filled="t" fillcolor="#50535C" stroked="f">
                <v:path arrowok="t"/>
                <v:fill/>
              </v:shape>
              <v:shape style="position:absolute;left:8094;top:1759;width:210;height:152" coordorigin="8094,1759" coordsize="210,152" path="m8171,1906l8149,1906,8158,1906,8162,1908,8166,1910,8169,1908,8171,1906e" filled="t" fillcolor="#50535C" stroked="f">
                <v:path arrowok="t"/>
                <v:fill/>
              </v:shape>
              <v:shape style="position:absolute;left:8094;top:1759;width:210;height:152" coordorigin="8094,1759" coordsize="210,152" path="m8256,1763l8255,1764,8248,1766,8301,1766,8301,1766,8268,1766,8256,1763e" filled="t" fillcolor="#50535C" stroked="f">
                <v:path arrowok="t"/>
                <v:fill/>
              </v:shape>
              <v:shape style="position:absolute;left:8094;top:1759;width:210;height:152" coordorigin="8094,1759" coordsize="210,152" path="m8299,1761l8278,1762,8268,1766,8301,1766,8300,1762,8299,1761e" filled="t" fillcolor="#50535C" stroked="f">
                <v:path arrowok="t"/>
                <v:fill/>
              </v:shape>
            </v:group>
            <v:group style="position:absolute;left:8240;top:1758;width:211;height:150" coordorigin="8240,1758" coordsize="211,150">
              <v:shape style="position:absolute;left:8240;top:1758;width:211;height:150" coordorigin="8240,1758" coordsize="211,150" path="m8380,1758l8371,1767,8363,1775,8348,1792,8306,1832,8292,1846,8285,1854,8278,1861,8266,1869,8264,1871,8253,1881,8247,1888,8245,1890,8240,1897,8240,1901,8246,1906,8250,1907,8256,1904,8259,1903,8304,1902,8320,1902,8333,1889,8363,1859,8365,1857,8370,1854,8382,1843,8396,1829,8428,1796,8442,1782,8448,1777,8451,1772,8445,1764,8404,1764,8397,1764,8390,1764,8380,1758e" filled="t" fillcolor="#50535C" stroked="f">
                <v:path arrowok="t"/>
                <v:fill/>
              </v:shape>
              <v:shape style="position:absolute;left:8240;top:1758;width:211;height:150" coordorigin="8240,1758" coordsize="211,150" path="m8320,1902l8304,1902,8305,1902,8314,1906,8319,1903,8320,1902e" filled="t" fillcolor="#50535C" stroked="f">
                <v:path arrowok="t"/>
                <v:fill/>
              </v:shape>
              <v:shape style="position:absolute;left:8240;top:1758;width:211;height:150" coordorigin="8240,1758" coordsize="211,150" path="m8432,1760l8421,1763,8404,1764,8445,1764,8439,1761,8432,1760e" filled="t" fillcolor="#50535C" stroked="f">
                <v:path arrowok="t"/>
                <v:fill/>
              </v:shape>
            </v:group>
            <v:group style="position:absolute;left:7954;top:1761;width:200;height:151" coordorigin="7954,1761" coordsize="200,151">
              <v:shape style="position:absolute;left:7954;top:1761;width:200;height:151" coordorigin="7954,1761" coordsize="200,151" path="m8006,1910l7986,1910,7996,1912,8001,1912,8006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7985,1910l7971,1910,7980,1910,7985,1910e" filled="t" fillcolor="#50535C" stroked="f">
                <v:path arrowok="t"/>
                <v:fill/>
              </v:shape>
              <v:shape style="position:absolute;left:7954;top:1761;width:200;height:151" coordorigin="7954,1761" coordsize="200,151" path="m8092,1761l8085,1763,8081,1766,8073,1777,8068,1782,8062,1789,8035,1815,8022,1829,8008,1845,7993,1862,7979,1876,7965,1890,7963,1892,7960,1894,7954,1902,7957,1908,7957,1908,7967,1910,7971,1910,7985,1910,7986,1910,8006,1910,8012,1908,8018,1907,8032,1907,8033,1906,8036,1905,8038,1894,8054,1879,8099,1834,8132,1796,8139,1789,8149,1782,8150,1780,8156,1773,8155,1767,8101,1767,8099,1767,8097,1767,8092,1761e" filled="t" fillcolor="#50535C" stroked="f">
                <v:path arrowok="t"/>
                <v:fill/>
              </v:shape>
              <v:shape style="position:absolute;left:7954;top:1761;width:200;height:151" coordorigin="7954,1761" coordsize="200,151" path="m8032,1907l8018,1907,8027,1908,8030,1908,8032,1907e" filled="t" fillcolor="#50535C" stroked="f">
                <v:path arrowok="t"/>
                <v:fill/>
              </v:shape>
              <v:shape style="position:absolute;left:7954;top:1761;width:200;height:151" coordorigin="7954,1761" coordsize="200,151" path="m8140,1761l8113,1764,8101,1767,8155,1767,8153,1762,8140,1761e" filled="t" fillcolor="#50535C" stroked="f">
                <v:path arrowok="t"/>
                <v:fill/>
              </v:shape>
            </v:group>
            <v:group style="position:absolute;left:8387;top:1760;width:204;height:146" coordorigin="8387,1760" coordsize="204,146">
              <v:shape style="position:absolute;left:8387;top:1760;width:204;height:146" coordorigin="8387,1760" coordsize="204,146" path="m8523,1760l8521,1761,8517,1765,8488,1794,8474,1808,8458,1825,8443,1839,8429,1853,8420,1862,8411,1872,8397,1883,8394,1887,8387,1893,8387,1897,8392,1904,8395,1906,8405,1905,8413,1905,8428,1901,8447,1901,8451,1900,8452,1900,8465,1900,8467,1899,8472,1892,8473,1891,8481,1884,8489,1877,8499,1866,8524,1839,8541,1821,8555,1807,8570,1794,8586,1781,8591,1778,8591,1771,8585,1765,8583,1764,8532,1764,8523,1760e" filled="t" fillcolor="#50535C" stroked="f">
                <v:path arrowok="t"/>
                <v:fill/>
              </v:shape>
              <v:shape style="position:absolute;left:8387;top:1760;width:204;height:146" coordorigin="8387,1760" coordsize="204,146" path="m8413,1905l8405,1905,8411,1905,8413,1905e" filled="t" fillcolor="#50535C" stroked="f">
                <v:path arrowok="t"/>
                <v:fill/>
              </v:shape>
              <v:shape style="position:absolute;left:8387;top:1760;width:204;height:146" coordorigin="8387,1760" coordsize="204,146" path="m8447,1901l8428,1901,8440,1904,8447,1901e" filled="t" fillcolor="#50535C" stroked="f">
                <v:path arrowok="t"/>
                <v:fill/>
              </v:shape>
              <v:shape style="position:absolute;left:8387;top:1760;width:204;height:146" coordorigin="8387,1760" coordsize="204,146" path="m8465,1900l8452,1900,8461,1903,8465,1900e" filled="t" fillcolor="#50535C" stroked="f">
                <v:path arrowok="t"/>
                <v:fill/>
              </v:shape>
              <v:shape style="position:absolute;left:8387;top:1760;width:204;height:146" coordorigin="8387,1760" coordsize="204,146" path="m8580,1762l8568,1762,8557,1763,8539,1763,8532,1764,8583,1764,8582,1763,8582,1763,8557,1763,8582,1763,8580,1762e" filled="t" fillcolor="#50535C" stroked="f">
                <v:path arrowok="t"/>
                <v:fill/>
              </v:shape>
            </v:group>
            <v:group style="position:absolute;left:7812;top:1761;width:202;height:151" coordorigin="7812,1761" coordsize="202,151">
              <v:shape style="position:absolute;left:7812;top:1761;width:202;height:151" coordorigin="7812,1761" coordsize="202,151" path="m7947,1761l7947,1761,7937,1769,7935,1772,7930,1777,7877,1835,7865,1847,7846,1867,7815,1896,7814,1899,7812,1904,7813,1907,7820,1909,7823,1912,7827,1908,7829,1906,7831,1905,7872,1902,7879,1902,7884,1902,7896,1901,7899,1899,7907,1888,7911,1883,7938,1854,7952,1840,7967,1823,7981,1809,7995,1795,8011,1782,8012,1781,8013,1780,8014,1776,8015,1774,8014,1769,7964,1769,7959,1769,7947,1761e" filled="t" fillcolor="#50535C" stroked="f">
                <v:path arrowok="t"/>
                <v:fill/>
              </v:shape>
              <v:shape style="position:absolute;left:7812;top:1761;width:202;height:151" coordorigin="7812,1761" coordsize="202,151" path="m7879,1902l7872,1902,7872,1902,7879,1902e" filled="t" fillcolor="#50535C" stroked="f">
                <v:path arrowok="t"/>
                <v:fill/>
              </v:shape>
              <v:shape style="position:absolute;left:7812;top:1761;width:202;height:151" coordorigin="7812,1761" coordsize="202,151" path="m8008,1763l7990,1766,7980,1768,7964,1769,8014,1769,8013,1766,8008,1763e" filled="t" fillcolor="#50535C" stroked="f">
                <v:path arrowok="t"/>
                <v:fill/>
              </v:shape>
            </v:group>
            <v:group style="position:absolute;left:7241;top:1760;width:200;height:149" coordorigin="7241,1760" coordsize="200,149">
              <v:shape style="position:absolute;left:7241;top:1760;width:200;height:149" coordorigin="7241,1760" coordsize="200,149" path="m7370,1762l7367,1763,7363,1767,7362,1769,7317,1817,7305,1830,7288,1848,7253,1884,7246,1890,7241,1900,7248,1908,7257,1909,7276,1903,7286,1900,7324,1900,7327,1892,7329,1890,7377,1842,7406,1809,7420,1794,7434,1780,7440,1775,7440,1770,7436,1766,7384,1766,7370,176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0,1902l7306,1902,7317,1902,7320,1902e" filled="t" fillcolor="#50535C" stroked="f">
                <v:path arrowok="t"/>
                <v:fill/>
              </v:shape>
              <v:shape style="position:absolute;left:7241;top:1760;width:200;height:149" coordorigin="7241,1760" coordsize="200,149" path="m7324,1900l7286,1900,7301,1902,7320,1902,7323,1901,7324,1900e" filled="t" fillcolor="#50535C" stroked="f">
                <v:path arrowok="t"/>
                <v:fill/>
              </v:shape>
              <v:shape style="position:absolute;left:7241;top:1760;width:200;height:149" coordorigin="7241,1760" coordsize="200,149" path="m7427,1760l7409,1762,7384,1766,7436,1766,7431,1762,7427,1760e" filled="t" fillcolor="#50535C" stroked="f">
                <v:path arrowok="t"/>
                <v:fill/>
              </v:shape>
            </v:group>
            <v:group style="position:absolute;left:7386;top:1762;width:198;height:147" coordorigin="7386,1762" coordsize="198,147">
              <v:shape style="position:absolute;left:7386;top:1762;width:198;height:147" coordorigin="7386,1762" coordsize="198,147" path="m7516,1762l7515,1763,7505,1773,7487,1792,7473,1807,7459,1821,7450,1829,7441,1837,7430,1850,7428,1854,7418,1864,7390,1895,7388,1897,7386,1901,7386,1903,7389,1908,7396,1910,7401,1907,7403,1906,7411,1904,7434,1901,7463,1901,7464,1901,7468,1896,7493,1871,7511,1854,7523,1840,7553,1808,7566,1793,7580,1779,7584,1776,7584,1769,7578,1766,7536,1766,7526,1766,7516,1762e" filled="t" fillcolor="#50535C" stroked="f">
                <v:path arrowok="t"/>
                <v:fill/>
              </v:shape>
              <v:shape style="position:absolute;left:7386;top:1762;width:198;height:147" coordorigin="7386,1762" coordsize="198,147" path="m7463,1901l7434,1901,7453,1901,7459,1903,7463,1901e" filled="t" fillcolor="#50535C" stroked="f">
                <v:path arrowok="t"/>
                <v:fill/>
              </v:shape>
              <v:shape style="position:absolute;left:7386;top:1762;width:198;height:147" coordorigin="7386,1762" coordsize="198,147" path="m7554,1764l7536,1766,7578,1766,7576,1765,7574,1764,7561,1764,7554,1764e" filled="t" fillcolor="#50535C" stroked="f">
                <v:path arrowok="t"/>
                <v:fill/>
              </v:shape>
              <v:shape style="position:absolute;left:7386;top:1762;width:198;height:147" coordorigin="7386,1762" coordsize="198,147" path="m7572,1763l7561,1764,7574,1764,7572,1763e" filled="t" fillcolor="#50535C" stroked="f">
                <v:path arrowok="t"/>
                <v:fill/>
              </v:shape>
            </v:group>
            <v:group style="position:absolute;left:7532;top:1763;width:199;height:149" coordorigin="7532,1763" coordsize="199,149">
              <v:shape style="position:absolute;left:7532;top:1763;width:199;height:149" coordorigin="7532,1763" coordsize="199,149" path="m7660,1763l7656,1767,7652,1770,7631,1793,7586,1840,7571,1857,7541,1890,7538,1893,7532,1899,7532,1904,7536,1910,7544,1912,7552,1906,7567,1904,7574,1903,7585,1902,7602,1902,7611,1901,7612,1901,7617,1894,7621,1888,7631,1876,7659,1847,7665,1841,7670,1835,7683,1821,7690,1814,7707,1797,7715,1787,7726,1779,7728,1778,7729,1776,7731,1774,7729,1769,7728,1768,7679,1768,7670,1768,7660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612,1901e" filled="t" fillcolor="#50535C" stroked="f">
                <v:path arrowok="t"/>
                <v:fill/>
              </v:shape>
              <v:shape style="position:absolute;left:7532;top:1763;width:199;height:149" coordorigin="7532,1763" coordsize="199,149" path="m7692,1765l7679,1768,7728,1768,7727,1767,7710,1767,7705,1766,7696,1766,7692,1765e" filled="t" fillcolor="#50535C" stroked="f">
                <v:path arrowok="t"/>
                <v:fill/>
              </v:shape>
              <v:shape style="position:absolute;left:7532;top:1763;width:199;height:149" coordorigin="7532,1763" coordsize="199,149" path="m7716,1763l7710,1767,7727,1767,7726,1765,7719,1763,7716,1763e" filled="t" fillcolor="#50535C" stroked="f">
                <v:path arrowok="t"/>
                <v:fill/>
              </v:shape>
              <v:shape style="position:absolute;left:7532;top:1763;width:199;height:149" coordorigin="7532,1763" coordsize="199,149" path="m7705,1766l7696,1766,7705,1766,7705,1766e" filled="t" fillcolor="#50535C" stroked="f">
                <v:path arrowok="t"/>
                <v:fill/>
              </v:shape>
            </v:group>
            <v:group style="position:absolute;left:8529;top:1763;width:194;height:144" coordorigin="8529,1763" coordsize="194,144">
              <v:shape style="position:absolute;left:8529;top:1763;width:194;height:144" coordorigin="8529,1763" coordsize="194,144" path="m8602,1904l8587,1904,8598,1907,8600,1905,8602,1904e" filled="t" fillcolor="#50535C" stroked="f">
                <v:path arrowok="t"/>
                <v:fill/>
              </v:shape>
              <v:shape style="position:absolute;left:8529;top:1763;width:194;height:144" coordorigin="8529,1763" coordsize="194,144" path="m8575,1905l8548,1905,8552,1906,8558,1906,8562,1907,8575,1905e" filled="t" fillcolor="#50535C" stroked="f">
                <v:path arrowok="t"/>
                <v:fill/>
              </v:shape>
              <v:shape style="position:absolute;left:8529;top:1763;width:194;height:144" coordorigin="8529,1763" coordsize="194,144" path="m8659,1763l8656,1765,8647,1774,8641,1780,8589,1836,8542,1882,8531,1892,8530,1894,8529,1895,8533,1902,8537,1906,8548,1905,8575,1905,8587,1904,8602,1904,8610,1895,8658,1846,8667,1836,8680,1821,8694,1807,8709,1794,8724,1781,8724,1768,8723,1767,8693,1767,8689,1766,8670,1766,8667,1766,8659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705,1763l8693,1767,8723,1767,8721,1764,8708,1764,8705,1763e" filled="t" fillcolor="#50535C" stroked="f">
                <v:path arrowok="t"/>
                <v:fill/>
              </v:shape>
              <v:shape style="position:absolute;left:8529;top:1763;width:194;height:144" coordorigin="8529,1763" coordsize="194,144" path="m8683,1765l8670,1766,8689,1766,8683,1765e" filled="t" fillcolor="#50535C" stroked="f">
                <v:path arrowok="t"/>
                <v:fill/>
              </v:shape>
            </v:group>
            <v:group style="position:absolute;left:6802;top:1767;width:206;height:144" coordorigin="6802,1767" coordsize="206,144">
              <v:shape style="position:absolute;left:6802;top:1767;width:206;height:144" coordorigin="6802,1767" coordsize="206,144" path="m6935,1767l6931,1769,6925,1772,6917,1783,6912,1788,6883,1817,6870,1832,6863,1842,6856,1851,6843,1859,6842,1861,6837,1867,6833,1870,6822,1882,6814,1890,6802,1904,6804,1909,6815,1911,6821,1911,6836,1909,6844,1907,6860,1904,6868,1904,6898,1904,6902,1899,6906,1894,6912,1886,6923,1873,6940,1855,6953,1841,6996,1790,7000,1786,7009,1777,7007,1772,6951,1772,6943,1771,6941,1769,6937,1767,6936,1767,6935,1767e" filled="t" fillcolor="#50535C" stroked="f">
                <v:path arrowok="t"/>
                <v:fill/>
              </v:shape>
              <v:shape style="position:absolute;left:6802;top:1767;width:206;height:144" coordorigin="6802,1767" coordsize="206,144" path="m6898,1904l6868,1904,6881,1909,6887,1909,6895,1906,6897,1905,6898,1904e" filled="t" fillcolor="#50535C" stroked="f">
                <v:path arrowok="t"/>
                <v:fill/>
              </v:shape>
              <v:shape style="position:absolute;left:6802;top:1767;width:206;height:144" coordorigin="6802,1767" coordsize="206,144" path="m6992,1768l6984,1770,6981,1770,6966,1771,6956,1772,6951,1772,7007,1772,7007,1772,6996,1768,6992,1768e" filled="t" fillcolor="#50535C" stroked="f">
                <v:path arrowok="t"/>
                <v:fill/>
              </v:shape>
              <v:shape style="position:absolute;left:6802;top:1767;width:206;height:144" coordorigin="6802,1767" coordsize="206,144" path="m6937,1767l6936,1767,6937,1767e" filled="t" fillcolor="#50535C" stroked="f">
                <v:path arrowok="t"/>
                <v:fill/>
              </v:shape>
            </v:group>
            <v:group style="position:absolute;left:6952;top:1764;width:203;height:153" coordorigin="6952,1764" coordsize="203,153">
              <v:shape style="position:absolute;left:6952;top:1764;width:203;height:153" coordorigin="6952,1764" coordsize="203,153" path="m7086,1765l7082,1766,7074,1774,7059,1788,7028,1817,7027,1818,6995,1855,6980,1871,6968,1887,6955,1902,6952,1904,6952,1907,6955,1915,6959,1917,6966,1915,6968,1915,6970,1914,6990,1912,7010,1910,7012,1910,7028,1910,7032,1904,7035,1901,7043,1892,7050,1885,7062,1872,7068,1864,7076,1857,7089,1844,7103,1828,7115,1812,7128,1797,7134,1790,7141,1785,7155,1775,7153,1768,7149,1766,7127,1766,7126,1766,7109,1766,7103,1766,7097,1766,7086,1765e" filled="t" fillcolor="#50535C" stroked="f">
                <v:path arrowok="t"/>
                <v:fill/>
              </v:shape>
              <v:shape style="position:absolute;left:6952;top:1764;width:203;height:153" coordorigin="6952,1764" coordsize="203,153" path="m7028,1910l7012,1910,7015,1911,7025,1914,7026,1913,7028,1910e" filled="t" fillcolor="#50535C" stroked="f">
                <v:path arrowok="t"/>
                <v:fill/>
              </v:shape>
              <v:shape style="position:absolute;left:6952;top:1764;width:203;height:153" coordorigin="6952,1764" coordsize="203,153" path="m7141,1764l7133,1766,7127,1766,7149,1766,7144,1764,7141,1764e" filled="t" fillcolor="#50535C" stroked="f">
                <v:path arrowok="t"/>
                <v:fill/>
              </v:shape>
              <v:shape style="position:absolute;left:6952;top:1764;width:203;height:153" coordorigin="6952,1764" coordsize="203,153" path="m7117,1766l7113,1766,7109,1766,7109,1766,7126,1766,7117,1766e" filled="t" fillcolor="#50535C" stroked="f">
                <v:path arrowok="t"/>
                <v:fill/>
              </v:shape>
            </v:group>
            <v:group style="position:absolute;left:7094;top:1764;width:190;height:146" coordorigin="7094,1764" coordsize="190,146">
              <v:shape style="position:absolute;left:7094;top:1764;width:190;height:146" coordorigin="7094,1764" coordsize="190,146" path="m7220,1767l7217,1769,7115,1876,7107,1884,7099,1893,7098,1893,7094,1899,7096,1905,7105,1909,7108,1910,7123,1908,7133,1907,7150,1904,7156,1903,7173,1903,7178,1897,7181,1891,7190,1883,7202,1869,7217,1852,7229,1841,7246,1821,7258,1806,7284,1774,7282,1772,7282,1771,7236,1771,7220,1767e" filled="t" fillcolor="#50535C" stroked="f">
                <v:path arrowok="t"/>
                <v:fill/>
              </v:shape>
              <v:shape style="position:absolute;left:7094;top:1764;width:190;height:146" coordorigin="7094,1764" coordsize="190,146" path="m7173,1903l7156,1903,7167,1908,7171,1907,7173,1903e" filled="t" fillcolor="#50535C" stroked="f">
                <v:path arrowok="t"/>
                <v:fill/>
              </v:shape>
              <v:shape style="position:absolute;left:7094;top:1764;width:190;height:146" coordorigin="7094,1764" coordsize="190,146" path="m7267,1764l7248,1769,7236,1771,7282,1771,7281,1769,7273,1766,7267,1764e" filled="t" fillcolor="#50535C" stroked="f">
                <v:path arrowok="t"/>
                <v:fill/>
              </v:shape>
            </v:group>
            <v:group style="position:absolute;left:6667;top:1768;width:196;height:143" coordorigin="6667,1768" coordsize="196,143">
              <v:shape style="position:absolute;left:6667;top:1768;width:196;height:143" coordorigin="6667,1768" coordsize="196,143" path="m6798,1768l6795,1770,6792,1772,6735,1830,6707,1859,6693,1873,6686,1881,6680,1889,6667,1899,6668,1905,6680,1910,6686,1910,6697,1908,6700,1906,6711,1905,6718,1901,6744,1901,6747,1899,6748,1898,6767,1874,6782,1858,6795,1846,6812,1828,6862,1775,6860,1773,6859,1772,6839,1772,6833,1771,6817,1770,6808,1769,6798,1768e" filled="t" fillcolor="#50535C" stroked="f">
                <v:path arrowok="t"/>
                <v:fill/>
              </v:shape>
              <v:shape style="position:absolute;left:6667;top:1768;width:196;height:143" coordorigin="6667,1768" coordsize="196,143" path="m6744,1901l6718,1901,6734,1910,6739,1906,6744,1901e" filled="t" fillcolor="#50535C" stroked="f">
                <v:path arrowok="t"/>
                <v:fill/>
              </v:shape>
              <v:shape style="position:absolute;left:6667;top:1768;width:196;height:143" coordorigin="6667,1768" coordsize="196,143" path="m6850,1770l6839,1772,6859,1772,6859,1771,6853,1770,6850,1770e" filled="t" fillcolor="#50535C" stroked="f">
                <v:path arrowok="t"/>
                <v:fill/>
              </v:shape>
            </v:group>
            <v:group style="position:absolute;left:9679;top:1761;width:208;height:154" coordorigin="9679,1761" coordsize="208,154">
              <v:shape style="position:absolute;left:9679;top:1761;width:208;height:154" coordorigin="9679,1761" coordsize="208,154" path="m9816,1761l9814,1764,9811,1766,9803,1775,9792,1787,9778,1801,9759,1819,9731,1847,9725,1853,9720,1859,9706,1873,9692,1888,9679,1903,9679,1905,9683,1914,9686,1916,9696,1910,9698,1909,9707,1908,9714,1908,9732,1906,9768,1906,9773,1901,9776,1898,9785,1888,9825,1843,9838,1828,9852,1813,9865,1798,9880,1784,9887,1779,9886,1775,9881,1769,9826,1769,9823,1768,9819,1764,9818,1763,9816,1761e" filled="t" fillcolor="#50535C" stroked="f">
                <v:path arrowok="t"/>
                <v:fill/>
              </v:shape>
              <v:shape style="position:absolute;left:9679;top:1761;width:208;height:154" coordorigin="9679,1761" coordsize="208,154" path="m9768,1906l9732,1906,9744,1907,9761,1909,9766,1908,9768,1906e" filled="t" fillcolor="#50535C" stroked="f">
                <v:path arrowok="t"/>
                <v:fill/>
              </v:shape>
              <v:shape style="position:absolute;left:9679;top:1761;width:208;height:154" coordorigin="9679,1761" coordsize="208,154" path="m9714,1908l9707,1908,9713,1908,9714,1908e" filled="t" fillcolor="#50535C" stroked="f">
                <v:path arrowok="t"/>
                <v:fill/>
              </v:shape>
              <v:shape style="position:absolute;left:9679;top:1761;width:208;height:154" coordorigin="9679,1761" coordsize="208,154" path="m9855,1765l9842,1767,9836,1768,9826,1769,9881,1769,9880,1769,9860,1769,9855,1765e" filled="t" fillcolor="#50535C" stroked="f">
                <v:path arrowok="t"/>
                <v:fill/>
              </v:shape>
              <v:shape style="position:absolute;left:9679;top:1761;width:208;height:154" coordorigin="9679,1761" coordsize="208,154" path="m9870,1766l9860,1769,9880,1769,9878,1766,9874,1766,9870,1766e" filled="t" fillcolor="#50535C" stroked="f">
                <v:path arrowok="t"/>
                <v:fill/>
              </v:shape>
              <v:shape style="position:absolute;left:9679;top:1761;width:208;height:154" coordorigin="9679,1761" coordsize="208,154" path="m9878,1766l9874,1766,9878,1766e" filled="t" fillcolor="#50535C" stroked="f">
                <v:path arrowok="t"/>
                <v:fill/>
              </v:shape>
            </v:group>
            <v:group style="position:absolute;left:10106;top:1759;width:210;height:152" coordorigin="10106,1759" coordsize="210,152">
              <v:shape style="position:absolute;left:10106;top:1759;width:210;height:152" coordorigin="10106,1759" coordsize="210,152" path="m10245,1759l10242,1761,10220,1783,10203,1801,10190,1815,10176,1830,10160,1846,10146,1860,10131,1874,10117,1888,10114,1890,10111,1893,10106,1898,10106,1900,10110,1908,10114,1911,10124,1908,10150,1908,10155,1906,10161,1906,10183,1906,10183,1906,10193,1895,10207,1881,10222,1868,10224,1866,10226,1864,10235,1854,10243,1844,10253,1835,10267,1821,10312,1778,10314,1775,10316,1773,10314,1766,10260,1766,10254,1765,10245,1759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50,1908l10124,1908,10129,1909,10139,1910,10145,1910,10150,1908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183,1906l10161,1906,10170,1906,10174,1908,10179,1910,10181,1908,10183,1906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268,1763l10267,1764,10260,1766,10314,1766,10313,1766,10280,1766,10268,1763e" filled="t" fillcolor="#50535C" stroked="f">
                <v:path arrowok="t"/>
                <v:fill/>
              </v:shape>
              <v:shape style="position:absolute;left:10106;top:1759;width:210;height:152" coordorigin="10106,1759" coordsize="210,152" path="m10311,1761l10290,1762,10280,1766,10313,1766,10312,1762,10311,1761e" filled="t" fillcolor="#50535C" stroked="f">
                <v:path arrowok="t"/>
                <v:fill/>
              </v:shape>
            </v:group>
            <v:group style="position:absolute;left:10252;top:1758;width:211;height:150" coordorigin="10252,1758" coordsize="211,150">
              <v:shape style="position:absolute;left:10252;top:1758;width:211;height:150" coordorigin="10252,1758" coordsize="211,150" path="m10393,1758l10384,1767,10375,1775,10360,1792,10318,1832,10304,1846,10297,1854,10290,1861,10278,1869,10276,1871,10266,1881,10259,1888,10257,1890,10252,1897,10252,1901,10258,1906,10262,1907,10268,1904,10271,1903,10316,1902,10332,1902,10345,1889,10375,1859,10377,1857,10382,1854,10394,1843,10408,1829,10440,1796,10454,1782,10460,1777,10463,1772,10457,1764,10416,1764,10409,1764,10402,1764,10393,1758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332,1902l10316,1902,10317,1902,10326,1906,10331,1903,10332,1902e" filled="t" fillcolor="#50535C" stroked="f">
                <v:path arrowok="t"/>
                <v:fill/>
              </v:shape>
              <v:shape style="position:absolute;left:10252;top:1758;width:211;height:150" coordorigin="10252,1758" coordsize="211,150" path="m10444,1760l10433,1763,10416,1764,10457,1764,10451,1761,10444,1760e" filled="t" fillcolor="#50535C" stroked="f">
                <v:path arrowok="t"/>
                <v:fill/>
              </v:shape>
            </v:group>
            <v:group style="position:absolute;left:9966;top:1761;width:200;height:151" coordorigin="9966,1761" coordsize="200,151">
              <v:shape style="position:absolute;left:9966;top:1761;width:200;height:151" coordorigin="9966,1761" coordsize="200,151" path="m10018,1910l9998,1910,10008,1912,10013,1912,10018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9997,1910l9983,1910,9992,1910,9997,1910e" filled="t" fillcolor="#50535C" stroked="f">
                <v:path arrowok="t"/>
                <v:fill/>
              </v:shape>
              <v:shape style="position:absolute;left:9966;top:1761;width:200;height:151" coordorigin="9966,1761" coordsize="200,151" path="m10104,1761l10097,1763,10093,1766,10085,1777,10080,1782,10074,1789,10048,1815,10034,1829,10020,1845,10005,1862,9991,1876,9977,1890,9975,1892,9972,1894,9966,1902,9969,1908,9969,1908,9979,1910,9983,1910,9997,1910,9998,1910,10018,1910,10024,1908,10031,1907,10044,1907,10045,1906,10048,1905,10050,1894,10066,1879,10111,1834,10144,1796,10151,1789,10161,1782,10162,1780,10168,1773,10167,1767,10113,1767,10111,1767,10109,1767,10104,1761e" filled="t" fillcolor="#50535C" stroked="f">
                <v:path arrowok="t"/>
                <v:fill/>
              </v:shape>
              <v:shape style="position:absolute;left:9966;top:1761;width:200;height:151" coordorigin="9966,1761" coordsize="200,151" path="m10044,1907l10031,1907,10039,1908,10042,1908,10044,1907e" filled="t" fillcolor="#50535C" stroked="f">
                <v:path arrowok="t"/>
                <v:fill/>
              </v:shape>
              <v:shape style="position:absolute;left:9966;top:1761;width:200;height:151" coordorigin="9966,1761" coordsize="200,151" path="m10153,1761l10125,1764,10113,1767,10167,1767,10165,1762,10153,1761e" filled="t" fillcolor="#50535C" stroked="f">
                <v:path arrowok="t"/>
                <v:fill/>
              </v:shape>
            </v:group>
            <v:group style="position:absolute;left:10399;top:1760;width:204;height:146" coordorigin="10399,1760" coordsize="204,146">
              <v:shape style="position:absolute;left:10399;top:1760;width:204;height:146" coordorigin="10399,1760" coordsize="204,146" path="m10535,1760l10533,1761,10529,1765,10500,1794,10486,1808,10470,1825,10455,1839,10441,1853,10432,1862,10423,1872,10409,1883,10406,1887,10399,1893,10399,1897,10404,1904,10407,1906,10417,1905,10425,1905,10440,1901,10459,1901,10463,1900,10464,1900,10477,1900,10479,1899,10484,1892,10485,1891,10493,1884,10501,1877,10511,1866,10536,1839,10553,1821,10567,1807,10582,1794,10598,1781,10603,1778,10603,1771,10597,1765,10595,1764,10544,1764,10535,176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25,1905l10417,1905,10423,1905,10425,1905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59,1901l10440,1901,10452,1904,10459,1901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477,1900l10464,1900,10473,1903,10477,1900e" filled="t" fillcolor="#50535C" stroked="f">
                <v:path arrowok="t"/>
                <v:fill/>
              </v:shape>
              <v:shape style="position:absolute;left:10399;top:1760;width:204;height:146" coordorigin="10399,1760" coordsize="204,146" path="m10592,1762l10580,1762,10569,1763,10551,1763,10544,1764,10595,1764,10594,1763,10594,1763,10569,1763,10594,1763,10592,1762e" filled="t" fillcolor="#50535C" stroked="f">
                <v:path arrowok="t"/>
                <v:fill/>
              </v:shape>
            </v:group>
            <v:group style="position:absolute;left:9825;top:1761;width:202;height:151" coordorigin="9825,1761" coordsize="202,151">
              <v:shape style="position:absolute;left:9825;top:1761;width:202;height:151" coordorigin="9825,1761" coordsize="202,151" path="m9959,1761l9959,1761,9949,1769,9947,1772,9943,1777,9889,1835,9877,1847,9858,1867,9827,1896,9826,1899,9825,1904,9825,1907,9832,1909,9835,1912,9839,1908,9841,1906,9843,1905,9884,1902,9891,1902,9896,1902,9908,1901,9912,1899,9919,1888,9923,1883,9950,1854,9964,1840,9980,1823,9993,1809,10007,1795,10023,1782,10024,1781,10025,1780,10026,1776,10027,1774,10026,1769,9976,1769,9971,1769,9959,1761e" filled="t" fillcolor="#50535C" stroked="f">
                <v:path arrowok="t"/>
                <v:fill/>
              </v:shape>
              <v:shape style="position:absolute;left:9825;top:1761;width:202;height:151" coordorigin="9825,1761" coordsize="202,151" path="m9891,1902l9884,1902,9884,1902,9891,1902e" filled="t" fillcolor="#50535C" stroked="f">
                <v:path arrowok="t"/>
                <v:fill/>
              </v:shape>
              <v:shape style="position:absolute;left:9825;top:1761;width:202;height:151" coordorigin="9825,1761" coordsize="202,151" path="m10020,1763l10003,1766,9992,1768,9976,1769,10026,1769,10025,1766,10020,1763e" filled="t" fillcolor="#50535C" stroked="f">
                <v:path arrowok="t"/>
                <v:fill/>
              </v:shape>
            </v:group>
            <v:group style="position:absolute;left:9253;top:1760;width:200;height:149" coordorigin="9253,1760" coordsize="200,149">
              <v:shape style="position:absolute;left:9253;top:1760;width:200;height:149" coordorigin="9253,1760" coordsize="200,149" path="m9382,1762l9379,1763,9375,1767,9374,1769,9329,1817,9317,1830,9300,1848,9266,1884,9258,1890,9253,1900,9260,1908,9269,1909,9288,1903,9298,1900,9336,1900,9340,1892,9342,1890,9389,1842,9418,1809,9432,1794,9446,1780,9452,1775,9452,1770,9448,1766,9396,1766,9382,176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3,1902l9318,1902,9329,1902,9333,1902e" filled="t" fillcolor="#50535C" stroked="f">
                <v:path arrowok="t"/>
                <v:fill/>
              </v:shape>
              <v:shape style="position:absolute;left:9253;top:1760;width:200;height:149" coordorigin="9253,1760" coordsize="200,149" path="m9336,1900l9298,1900,9313,1902,9333,1902,9335,1901,9336,1900e" filled="t" fillcolor="#50535C" stroked="f">
                <v:path arrowok="t"/>
                <v:fill/>
              </v:shape>
              <v:shape style="position:absolute;left:9253;top:1760;width:200;height:149" coordorigin="9253,1760" coordsize="200,149" path="m9439,1760l9421,1762,9396,1766,9448,1766,9443,1762,9439,1760e" filled="t" fillcolor="#50535C" stroked="f">
                <v:path arrowok="t"/>
                <v:fill/>
              </v:shape>
            </v:group>
            <v:group style="position:absolute;left:9398;top:1762;width:198;height:147" coordorigin="9398,1762" coordsize="198,147">
              <v:shape style="position:absolute;left:9398;top:1762;width:198;height:147" coordorigin="9398,1762" coordsize="198,147" path="m9528,1762l9527,1763,9517,1773,9499,1792,9485,1807,9471,1821,9462,1829,9453,1837,9442,1850,9440,1854,9430,1864,9402,1895,9400,1897,9398,1901,9398,1903,9401,1908,9408,1910,9414,1907,9415,1906,9423,1904,9446,1901,9475,1901,9476,1901,9480,1896,9505,1871,9523,1854,9535,1840,9565,1808,9578,1793,9593,1779,9596,1776,9596,1769,9590,1766,9548,1766,9538,1766,9528,1762e" filled="t" fillcolor="#50535C" stroked="f">
                <v:path arrowok="t"/>
                <v:fill/>
              </v:shape>
              <v:shape style="position:absolute;left:9398;top:1762;width:198;height:147" coordorigin="9398,1762" coordsize="198,147" path="m9475,1901l9446,1901,9465,1901,9471,1903,9475,1901e" filled="t" fillcolor="#50535C" stroked="f">
                <v:path arrowok="t"/>
                <v:fill/>
              </v:shape>
              <v:shape style="position:absolute;left:9398;top:1762;width:198;height:147" coordorigin="9398,1762" coordsize="198,147" path="m9566,1764l9548,1766,9590,1766,9588,1765,9586,1764,9573,1764,9566,1764e" filled="t" fillcolor="#50535C" stroked="f">
                <v:path arrowok="t"/>
                <v:fill/>
              </v:shape>
              <v:shape style="position:absolute;left:9398;top:1762;width:198;height:147" coordorigin="9398,1762" coordsize="198,147" path="m9584,1763l9573,1764,9586,1764,9584,1763e" filled="t" fillcolor="#50535C" stroked="f">
                <v:path arrowok="t"/>
                <v:fill/>
              </v:shape>
            </v:group>
            <v:group style="position:absolute;left:9544;top:1763;width:199;height:149" coordorigin="9544,1763" coordsize="199,149">
              <v:shape style="position:absolute;left:9544;top:1763;width:199;height:149" coordorigin="9544,1763" coordsize="199,149" path="m9672,1763l9668,1767,9664,1770,9643,1793,9598,1840,9583,1857,9553,1890,9550,1893,9545,1899,9544,1904,9548,1910,9556,1912,9564,1906,9579,1904,9586,1903,9597,1902,9614,1902,9623,1901,9624,1901,9629,1894,9633,1888,9643,1876,9671,1847,9677,1841,9682,1835,9695,1821,9702,1814,9719,1797,9727,1787,9738,1779,9740,1778,9741,1776,9743,1774,9741,1769,9740,1768,9691,1768,9682,1768,9672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624,1901e" filled="t" fillcolor="#50535C" stroked="f">
                <v:path arrowok="t"/>
                <v:fill/>
              </v:shape>
              <v:shape style="position:absolute;left:9544;top:1763;width:199;height:149" coordorigin="9544,1763" coordsize="199,149" path="m9704,1765l9691,1768,9740,1768,9739,1767,9722,1767,9717,1766,9708,1766,9704,1765e" filled="t" fillcolor="#50535C" stroked="f">
                <v:path arrowok="t"/>
                <v:fill/>
              </v:shape>
              <v:shape style="position:absolute;left:9544;top:1763;width:199;height:149" coordorigin="9544,1763" coordsize="199,149" path="m9728,1763l9722,1767,9739,1767,9738,1765,9731,1763,9728,1763e" filled="t" fillcolor="#50535C" stroked="f">
                <v:path arrowok="t"/>
                <v:fill/>
              </v:shape>
              <v:shape style="position:absolute;left:9544;top:1763;width:199;height:149" coordorigin="9544,1763" coordsize="199,149" path="m9717,1766l9708,1766,9717,1766,9717,1766e" filled="t" fillcolor="#50535C" stroked="f">
                <v:path arrowok="t"/>
                <v:fill/>
              </v:shape>
            </v:group>
            <v:group style="position:absolute;left:10541;top:1763;width:194;height:144" coordorigin="10541,1763" coordsize="194,144">
              <v:shape style="position:absolute;left:10541;top:1763;width:194;height:144" coordorigin="10541,1763" coordsize="194,144" path="m10614,1904l10599,1904,10610,1907,10612,1905,10614,1904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587,1905l10560,1905,10564,1906,10570,1906,10574,1907,10587,1905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71,1763l10668,1765,10659,1774,10653,1780,10601,1836,10554,1882,10543,1892,10542,1894,10541,1895,10545,1902,10550,1906,10560,1905,10587,1905,10599,1904,10614,1904,10622,1895,10670,1846,10679,1836,10692,1821,10706,1807,10721,1794,10737,1781,10736,1768,10735,1767,10705,1767,10701,1766,10682,1766,10679,1766,10671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717,1763l10705,1767,10735,1767,10733,1764,10720,1764,10717,1763e" filled="t" fillcolor="#50535C" stroked="f">
                <v:path arrowok="t"/>
                <v:fill/>
              </v:shape>
              <v:shape style="position:absolute;left:10541;top:1763;width:194;height:144" coordorigin="10541,1763" coordsize="194,144" path="m10695,1765l10682,1766,10701,1766,10695,1765e" filled="t" fillcolor="#50535C" stroked="f">
                <v:path arrowok="t"/>
                <v:fill/>
              </v:shape>
            </v:group>
            <v:group style="position:absolute;left:8814;top:1767;width:206;height:144" coordorigin="8814,1767" coordsize="206,144">
              <v:shape style="position:absolute;left:8814;top:1767;width:206;height:144" coordorigin="8814,1767" coordsize="206,144" path="m8947,1767l8943,1769,8937,1772,8929,1783,8924,1788,8895,1817,8882,1832,8875,1842,8868,1851,8856,1859,8854,1861,8849,1867,8845,1870,8834,1882,8826,1890,8814,1904,8816,1909,8827,1911,8834,1911,8848,1909,8856,1907,8872,1904,8880,1904,8910,1904,8914,1899,8918,1894,8924,1886,8935,1873,8952,1855,8965,1841,9008,1790,9012,1786,9021,1777,9020,1772,8963,1772,8955,1771,8953,1769,8949,1767,8948,1767,8947,1767e" filled="t" fillcolor="#50535C" stroked="f">
                <v:path arrowok="t"/>
                <v:fill/>
              </v:shape>
              <v:shape style="position:absolute;left:8814;top:1767;width:206;height:144" coordorigin="8814,1767" coordsize="206,144" path="m8910,1904l8880,1904,8893,1909,8899,1909,8907,1906,8909,1905,8910,1904e" filled="t" fillcolor="#50535C" stroked="f">
                <v:path arrowok="t"/>
                <v:fill/>
              </v:shape>
              <v:shape style="position:absolute;left:8814;top:1767;width:206;height:144" coordorigin="8814,1767" coordsize="206,144" path="m9004,1768l8996,1770,8993,1770,8978,1771,8968,1772,8963,1772,9020,1772,9019,1772,9008,1768,9004,1768e" filled="t" fillcolor="#50535C" stroked="f">
                <v:path arrowok="t"/>
                <v:fill/>
              </v:shape>
              <v:shape style="position:absolute;left:8814;top:1767;width:206;height:144" coordorigin="8814,1767" coordsize="206,144" path="m8949,1767l8948,1767,8949,1767e" filled="t" fillcolor="#50535C" stroked="f">
                <v:path arrowok="t"/>
                <v:fill/>
              </v:shape>
            </v:group>
            <v:group style="position:absolute;left:8964;top:1764;width:203;height:153" coordorigin="8964,1764" coordsize="203,153">
              <v:shape style="position:absolute;left:8964;top:1764;width:203;height:153" coordorigin="8964,1764" coordsize="203,153" path="m9098,1765l9094,1766,9086,1774,9071,1788,9040,1817,9039,1818,9007,1855,8992,1871,8980,1887,8967,1902,8964,1904,8964,1907,8967,1915,8971,1917,8978,1915,8980,1915,8982,1914,9002,1912,9022,1910,9024,1910,9040,1910,9044,1904,9047,1901,9055,1892,9062,1885,9075,1872,9080,1864,9088,1857,9101,1844,9115,1828,9127,1812,9140,1797,9146,1790,9153,1785,9167,1775,9166,1768,9161,1766,9139,1766,9138,1766,9121,1766,9115,1766,9109,1766,9098,1765e" filled="t" fillcolor="#50535C" stroked="f">
                <v:path arrowok="t"/>
                <v:fill/>
              </v:shape>
              <v:shape style="position:absolute;left:8964;top:1764;width:203;height:153" coordorigin="8964,1764" coordsize="203,153" path="m9040,1910l9024,1910,9027,1911,9037,1914,9038,1913,9040,1910e" filled="t" fillcolor="#50535C" stroked="f">
                <v:path arrowok="t"/>
                <v:fill/>
              </v:shape>
              <v:shape style="position:absolute;left:8964;top:1764;width:203;height:153" coordorigin="8964,1764" coordsize="203,153" path="m9153,1764l9145,1766,9139,1766,9161,1766,9156,1764,9153,1764e" filled="t" fillcolor="#50535C" stroked="f">
                <v:path arrowok="t"/>
                <v:fill/>
              </v:shape>
              <v:shape style="position:absolute;left:8964;top:1764;width:203;height:153" coordorigin="8964,1764" coordsize="203,153" path="m9129,1766l9125,1766,9121,1766,9121,1766,9138,1766,9129,1766e" filled="t" fillcolor="#50535C" stroked="f">
                <v:path arrowok="t"/>
                <v:fill/>
              </v:shape>
            </v:group>
            <v:group style="position:absolute;left:9106;top:1764;width:190;height:146" coordorigin="9106,1764" coordsize="190,146">
              <v:shape style="position:absolute;left:9106;top:1764;width:190;height:146" coordorigin="9106,1764" coordsize="190,146" path="m9232,1767l9229,1769,9127,1876,9119,1884,9111,1893,9110,1893,9106,1899,9108,1905,9117,1909,9121,1910,9135,1908,9145,1907,9162,1904,9168,1903,9185,1903,9190,1897,9193,1891,9202,1883,9215,1869,9229,1852,9241,1841,9258,1821,9270,1806,9296,1774,9294,1772,9294,1771,9248,1771,9232,1767e" filled="t" fillcolor="#50535C" stroked="f">
                <v:path arrowok="t"/>
                <v:fill/>
              </v:shape>
              <v:shape style="position:absolute;left:9106;top:1764;width:190;height:146" coordorigin="9106,1764" coordsize="190,146" path="m9185,1903l9168,1903,9179,1908,9183,1907,9185,1903e" filled="t" fillcolor="#50535C" stroked="f">
                <v:path arrowok="t"/>
                <v:fill/>
              </v:shape>
              <v:shape style="position:absolute;left:9106;top:1764;width:190;height:146" coordorigin="9106,1764" coordsize="190,146" path="m9279,1764l9260,1769,9248,1771,9294,1771,9293,1769,9285,1766,9279,1764e" filled="t" fillcolor="#50535C" stroked="f">
                <v:path arrowok="t"/>
                <v:fill/>
              </v:shape>
            </v:group>
            <v:group style="position:absolute;left:8679;top:1768;width:196;height:143" coordorigin="8679,1768" coordsize="196,143">
              <v:shape style="position:absolute;left:8679;top:1768;width:196;height:143" coordorigin="8679,1768" coordsize="196,143" path="m8810,1768l8807,1770,8805,1772,8747,1830,8719,1859,8705,1873,8698,1881,8692,1889,8679,1899,8680,1905,8692,1910,8699,1910,8709,1908,8712,1906,8723,1905,8730,1901,8756,1901,8759,1899,8760,1898,8779,1874,8794,1858,8807,1846,8825,1828,8875,1775,8872,1773,8871,1772,8851,1772,8845,1771,8829,1770,8820,1769,8810,1768e" filled="t" fillcolor="#50535C" stroked="f">
                <v:path arrowok="t"/>
                <v:fill/>
              </v:shape>
              <v:shape style="position:absolute;left:8679;top:1768;width:196;height:143" coordorigin="8679,1768" coordsize="196,143" path="m8756,1901l8730,1901,8746,1910,8751,1906,8756,1901e" filled="t" fillcolor="#50535C" stroked="f">
                <v:path arrowok="t"/>
                <v:fill/>
              </v:shape>
              <v:shape style="position:absolute;left:8679;top:1768;width:196;height:143" coordorigin="8679,1768" coordsize="196,143" path="m8862,1770l8851,1772,8871,1772,8871,1771,8865,1770,8862,1770e" filled="t" fillcolor="#50535C" stroked="f">
                <v:path arrowok="t"/>
                <v:fill/>
              </v:shape>
            </v:group>
            <v:group style="position:absolute;left:10700;top:1757;width:211;height:150" coordorigin="10700,1757" coordsize="211,150">
              <v:shape style="position:absolute;left:10700;top:1757;width:211;height:150" coordorigin="10700,1757" coordsize="211,150" path="m10840,1757l10831,1766,10823,1774,10808,1791,10766,1832,10752,1846,10745,1853,10737,1861,10726,1868,10724,1871,10713,1881,10707,1887,10704,1890,10700,1896,10700,1901,10705,1906,10709,1907,10716,1903,10719,1903,10764,1902,10780,1902,10793,1889,10823,1859,10825,1857,10830,1853,10842,1842,10856,1828,10888,1796,10902,1782,10908,1777,10911,1771,10905,1763,10864,1763,10857,1763,10849,1763,10840,1757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780,1902l10764,1902,10765,1902,10774,1906,10779,1902,10780,1902e" filled="t" fillcolor="#50535C" stroked="f">
                <v:path arrowok="t"/>
                <v:fill/>
              </v:shape>
              <v:shape style="position:absolute;left:10700;top:1757;width:211;height:150" coordorigin="10700,1757" coordsize="211,150" path="m10892,1759l10881,1763,10864,1763,10905,1763,10898,1760,10892,1759e" filled="t" fillcolor="#50535C" stroked="f">
                <v:path arrowok="t"/>
                <v:fill/>
              </v:shape>
            </v:group>
            <v:group style="position:absolute;left:10847;top:1759;width:204;height:146" coordorigin="10847,1759" coordsize="204,146">
              <v:shape style="position:absolute;left:10847;top:1759;width:204;height:146" coordorigin="10847,1759" coordsize="204,146" path="m10983,1759l10981,1760,10977,1764,10948,1793,10934,1808,10918,1824,10903,1838,10889,1852,10880,1862,10871,1872,10857,1883,10854,1886,10847,1893,10847,1897,10852,1903,10855,1905,10865,1904,10872,1904,10888,1901,10907,1901,10911,1900,10912,1900,10925,1900,10927,1899,10932,1891,10933,1891,10941,1883,10949,1876,10959,1865,10984,1839,11001,1821,11015,1807,11030,1793,11046,1781,11051,1777,11051,1771,11044,1765,11043,1764,10992,1764,10983,1759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872,1904l10865,1904,10871,1905,10872,1904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07,1901l10888,1901,10900,1903,10907,1901e" filled="t" fillcolor="#50535C" stroked="f">
                <v:path arrowok="t"/>
                <v:fill/>
              </v:shape>
              <v:shape style="position:absolute;left:10847;top:1759;width:204;height:146" coordorigin="10847,1759" coordsize="204,146" path="m10925,1900l10912,1900,10921,1902,10925,1900e" filled="t" fillcolor="#50535C" stroked="f">
                <v:path arrowok="t"/>
                <v:fill/>
              </v:shape>
              <v:shape style="position:absolute;left:10847;top:1759;width:204;height:146" coordorigin="10847,1759" coordsize="204,146" path="m11040,1761l11028,1762,11017,1763,10999,1763,10992,1764,11043,1764,11042,1763,11042,1763,11017,1763,11042,1763,11040,1761e" filled="t" fillcolor="#50535C" stroked="f">
                <v:path arrowok="t"/>
                <v:fill/>
              </v:shape>
            </v:group>
            <v:group style="position:absolute;left:10989;top:1762;width:194;height:144" coordorigin="10989,1762" coordsize="194,144">
              <v:shape style="position:absolute;left:10989;top:1762;width:194;height:144" coordorigin="10989,1762" coordsize="194,144" path="m11062,1904l11047,1904,11058,1907,11060,1905,11062,1904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035,1905l11008,1905,11012,1906,11018,1906,11022,1906,11035,1905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19,1762l11116,1764,11107,1774,11101,1780,11049,1836,11002,1882,10991,1892,10990,1893,10989,1895,10992,1902,10997,1905,11008,1905,11035,1905,11047,1904,11062,1904,11070,1894,11118,1846,11127,1836,11140,1821,11154,1807,11169,1793,11184,1780,11184,1768,11183,1766,11153,1766,11148,1765,11130,1765,11127,1765,11119,1762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65,1763l11153,1766,11183,1766,11181,1764,11168,1763,11165,1763e" filled="t" fillcolor="#50535C" stroked="f">
                <v:path arrowok="t"/>
                <v:fill/>
              </v:shape>
              <v:shape style="position:absolute;left:10989;top:1762;width:194;height:144" coordorigin="10989,1762" coordsize="194,144" path="m11143,1764l11130,1765,11148,1765,11143,1764e" filled="t" fillcolor="#50535C" stroked="f">
                <v:path arrowok="t"/>
                <v:fill/>
              </v:shape>
            </v:group>
            <v:group style="position:absolute;left:11111;top:1759;width:162;height:154" coordorigin="11111,1759" coordsize="162,154">
              <v:shape style="position:absolute;left:11111;top:1759;width:162;height:154" coordorigin="11111,1759" coordsize="162,154" path="m11263,1759l11204,1807,11181,1832,11173,1839,11158,1853,11144,1867,11127,1886,11122,1890,11114,1897,11111,1899,11111,1903,11111,1904,11113,1909,11116,1913,11123,1913,11126,1910,11130,1908,11143,1905,11150,1904,11162,1904,11169,1900,11190,1900,11207,1883,11226,1865,11253,1836,11258,1831,11263,1827,11272,1818,11273,1813,11264,1805,11264,1801,11267,1794,11267,1792,11269,1782,11269,1774,11266,1761,11263,1759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62,1904l11150,1904,11157,1904,11162,1904,11162,1904e" filled="t" fillcolor="#50535C" stroked="f">
                <v:path arrowok="t"/>
                <v:fill/>
              </v:shape>
              <v:shape style="position:absolute;left:11111;top:1759;width:162;height:154" coordorigin="11111,1759" coordsize="162,154" path="m11190,1900l11169,1900,11174,1901,11183,1904,11187,1903,11190,1900e" filled="t" fillcolor="#50535C" stroked="f">
                <v:path arrowok="t"/>
                <v:fill/>
              </v:shape>
            </v:group>
            <v:group style="position:absolute;left:11223;top:1863;width:37;height:47" coordorigin="11223,1863" coordsize="37,47">
              <v:shape style="position:absolute;left:11223;top:1863;width:37;height:47" coordorigin="11223,1863" coordsize="37,47" path="m11260,1905l11241,1905,11244,1906,11251,1910,11255,1909,11260,1905e" filled="t" fillcolor="#50535C" stroked="f">
                <v:path arrowok="t"/>
                <v:fill/>
              </v:shape>
              <v:shape style="position:absolute;left:11223;top:1863;width:37;height:47" coordorigin="11223,1863" coordsize="37,47" path="m11256,1863l11253,1866,11250,1870,11246,1874,11238,1882,11232,1887,11223,1897,11224,1901,11229,1904,11232,1905,11235,1906,11241,1905,11260,1905,11262,1904,11264,1903,11266,1892,11264,1882,11263,1870,11261,1864,11256,1863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195.957397pt;margin-top:288.797516pt;width:46.173pt;height:468.816pt;mso-position-horizontal-relative:page;mso-position-vertical-relative:page;z-index:-5437" coordorigin="3919,5776" coordsize="923,9376">
            <v:group style="position:absolute;left:4381;top:5783;width:2;height:9363" coordorigin="4381,5783" coordsize="2,9363">
              <v:shape style="position:absolute;left:4381;top:5783;width:2;height:9363" coordorigin="4381,5783" coordsize="0,9363" path="m4381,5783l4381,15146e" filled="f" stroked="t" strokeweight=".673pt" strokecolor="#96969C">
                <v:path arrowok="t"/>
              </v:shape>
            </v:group>
            <v:group style="position:absolute;left:3926;top:8663;width:909;height:2" coordorigin="3926,8663" coordsize="909,2">
              <v:shape style="position:absolute;left:3926;top:8663;width:909;height:2" coordorigin="3926,8663" coordsize="909,0" path="m4836,8663l3926,8663e" filled="f" stroked="t" strokeweight=".709pt" strokecolor="#96969C">
                <v:path arrowok="t"/>
              </v:shape>
            </v:group>
            <v:group style="position:absolute;left:3926;top:12153;width:909;height:2" coordorigin="3926,12153" coordsize="909,2">
              <v:shape style="position:absolute;left:3926;top:12153;width:909;height:2" coordorigin="3926,12153" coordsize="909,0" path="m4836,12153l3926,12153e" filled="f" stroked="t" strokeweight=".709pt" strokecolor="#96969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53.727997pt;margin-top:288.797516pt;width:46.173pt;height:468.816pt;mso-position-horizontal-relative:page;mso-position-vertical-relative:page;z-index:-5436" coordorigin="7075,5776" coordsize="923,9376">
            <v:group style="position:absolute;left:7082;top:8663;width:909;height:2" coordorigin="7082,8663" coordsize="909,2">
              <v:shape style="position:absolute;left:7082;top:8663;width:909;height:2" coordorigin="7082,8663" coordsize="909,0" path="m7991,8663l7082,8663e" filled="f" stroked="t" strokeweight=".709pt" strokecolor="#96969C">
                <v:path arrowok="t"/>
              </v:shape>
            </v:group>
            <v:group style="position:absolute;left:7082;top:12153;width:909;height:2" coordorigin="7082,12153" coordsize="909,2">
              <v:shape style="position:absolute;left:7082;top:12153;width:909;height:2" coordorigin="7082,12153" coordsize="909,0" path="m7991,12153l7082,12153e" filled="f" stroked="t" strokeweight=".709pt" strokecolor="#96969C">
                <v:path arrowok="t"/>
              </v:shape>
            </v:group>
            <v:group style="position:absolute;left:7536;top:5783;width:2;height:9363" coordorigin="7536,5783" coordsize="2,9363">
              <v:shape style="position:absolute;left:7536;top:5783;width:2;height:9363" coordorigin="7536,5783" coordsize="0,9363" path="m7536,5783l7536,15146e" filled="f" stroked="t" strokeweight=".673pt" strokecolor="#96969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26.449898pt;margin-top:312.173401pt;width:24.126pt;height:18.107279pt;mso-position-horizontal-relative:page;mso-position-vertical-relative:page;z-index:-5435" coordorigin="2529,6243" coordsize="483,362">
            <v:group style="position:absolute;left:2550;top:6265;width:440;height:320" coordorigin="2550,6265" coordsize="440,320">
              <v:shape style="position:absolute;left:2550;top:6265;width:440;height:320" coordorigin="2550,6265" coordsize="440,320" path="m2990,6265l2990,6365,2989,6388,2972,6453,2937,6508,2888,6550,2828,6577,2783,6584,2758,6583,2690,6567,2633,6535,2589,6488,2560,6431,2550,6365,2550,6265,2990,6265xe" filled="f" stroked="t" strokeweight="2.126pt" strokecolor="#50535C">
                <v:path arrowok="t"/>
              </v:shape>
            </v:group>
            <v:group style="position:absolute;left:2730;top:6369;width:80;height:111" coordorigin="2730,6369" coordsize="80,111">
              <v:shape style="position:absolute;left:2730;top:6369;width:80;height:111" coordorigin="2730,6369" coordsize="80,111" path="m2810,6445l2804,6466,2788,6480,2760,6479,2742,6470,2732,6456,2730,6445,2730,6405,2736,6383,2752,6369,2780,6370,2799,6379,2809,6393,2810,6445,2810,6445x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31.512894pt;margin-top:299.279907pt;width:14pt;height:10.956498pt;mso-position-horizontal-relative:page;mso-position-vertical-relative:page;z-index:-5434" coordorigin="2630,5986" coordsize="280,219">
            <v:shape style="position:absolute;left:2630;top:5986;width:280;height:219" coordorigin="2630,5986" coordsize="280,219" path="m2630,6205l2630,6118,2632,6096,2659,6037,2710,5998,2754,5986,2780,5987,2847,6009,2892,6053,2910,6112,2910,6205e" filled="f" stroked="t" strokeweight="2.126pt" strokecolor="#50535C">
              <v:path arrowok="t"/>
            </v:shape>
          </v:group>
          <w10:wrap type="none"/>
        </w:pict>
      </w:r>
      <w:r>
        <w:rPr/>
        <w:pict>
          <v:group style="position:absolute;margin-left:280.679901pt;margin-top:301.173401pt;width:32.1260pt;height:26.126pt;mso-position-horizontal-relative:page;mso-position-vertical-relative:page;z-index:-5433" coordorigin="5614,6023" coordsize="643,523">
            <v:group style="position:absolute;left:5756;top:6125;width:156;height:160" coordorigin="5756,6125" coordsize="156,160">
              <v:shape style="position:absolute;left:5756;top:6125;width:156;height:160" coordorigin="5756,6125" coordsize="156,160" path="m5835,6285l5776,6259,5756,6220,5758,6193,5792,6138,5829,6125,5854,6128,5875,6136,5892,6149,5905,6166,5913,6186,5911,6213,5880,6270,5835,6285xe" filled="f" stroked="t" strokeweight="2.126pt" strokecolor="#50535C">
                <v:path arrowok="t"/>
              </v:shape>
            </v:group>
            <v:group style="position:absolute;left:5875;top:6325;width:80;height:140" coordorigin="5875,6325" coordsize="80,140">
              <v:shape style="position:absolute;left:5875;top:6325;width:80;height:140" coordorigin="5875,6325" coordsize="80,140" path="m5955,6465l5935,6345,5875,6325e" filled="f" stroked="t" strokeweight="2.126pt" strokecolor="#50535C">
                <v:path arrowok="t"/>
              </v:shape>
            </v:group>
            <v:group style="position:absolute;left:5715;top:6325;width:80;height:140" coordorigin="5715,6325" coordsize="80,140">
              <v:shape style="position:absolute;left:5715;top:6325;width:80;height:140" coordorigin="5715,6325" coordsize="80,140" path="m5715,6465l5735,6345,5795,6325e" filled="f" stroked="t" strokeweight="2.126pt" strokecolor="#50535C">
                <v:path arrowok="t"/>
              </v:shape>
            </v:group>
            <v:group style="position:absolute;left:6015;top:6165;width:80;height:2" coordorigin="6015,6165" coordsize="80,2">
              <v:shape style="position:absolute;left:6015;top:6165;width:80;height:2" coordorigin="6015,6165" coordsize="80,0" path="m6015,6165l6095,6165e" filled="f" stroked="t" strokeweight="2.126pt" strokecolor="#50535C">
                <v:path arrowok="t"/>
              </v:shape>
            </v:group>
            <v:group style="position:absolute;left:6015;top:6245;width:160;height:2" coordorigin="6015,6245" coordsize="160,2">
              <v:shape style="position:absolute;left:6015;top:6245;width:160;height:2" coordorigin="6015,6245" coordsize="160,0" path="m6015,6245l6175,6245e" filled="f" stroked="t" strokeweight="2.126pt" strokecolor="#50535C">
                <v:path arrowok="t"/>
              </v:shape>
            </v:group>
            <v:group style="position:absolute;left:6015;top:6325;width:160;height:2" coordorigin="6015,6325" coordsize="160,2">
              <v:shape style="position:absolute;left:6015;top:6325;width:160;height:2" coordorigin="6015,6325" coordsize="160,0" path="m6015,6325l6175,6325e" filled="f" stroked="t" strokeweight="2.126pt" strokecolor="#50535C">
                <v:path arrowok="t"/>
              </v:shape>
            </v:group>
            <v:group style="position:absolute;left:6015;top:6405;width:160;height:2" coordorigin="6015,6405" coordsize="160,2">
              <v:shape style="position:absolute;left:6015;top:6405;width:160;height:2" coordorigin="6015,6405" coordsize="160,0" path="m6015,6405l6175,6405e" filled="f" stroked="t" strokeweight="2.126pt" strokecolor="#50535C">
                <v:path arrowok="t"/>
              </v:shape>
            </v:group>
            <v:group style="position:absolute;left:5835;top:6525;width:200;height:2" coordorigin="5835,6525" coordsize="200,2">
              <v:shape style="position:absolute;left:5835;top:6525;width:200;height:2" coordorigin="5835,6525" coordsize="200,0" path="m5835,6525l6035,6525e" filled="f" stroked="t" strokeweight="2.126pt" strokecolor="#50535C">
                <v:path arrowok="t"/>
              </v:shape>
            </v:group>
            <v:group style="position:absolute;left:5635;top:6045;width:600;height:480" coordorigin="5635,6045" coordsize="600,480">
              <v:shape style="position:absolute;left:5635;top:6045;width:600;height:480" coordorigin="5635,6045" coordsize="600,480" path="m6075,6525l6235,6525,6235,6045,5635,6045,5635,6525,5795,6525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40.822601pt;margin-top:303.016907pt;width:20.126pt;height:22.126pt;mso-position-horizontal-relative:page;mso-position-vertical-relative:page;z-index:-5432" coordorigin="8816,6060" coordsize="403,443">
            <v:group style="position:absolute;left:8838;top:6082;width:360;height:400" coordorigin="8838,6082" coordsize="360,400">
              <v:shape style="position:absolute;left:8838;top:6082;width:360;height:400" coordorigin="8838,6082" coordsize="360,400" path="m8958,6082l9198,6122,9198,6482,8838,6482,8838,6202,9097,6202e" filled="f" stroked="t" strokeweight="2.126pt" strokecolor="#50535C">
                <v:path arrowok="t"/>
              </v:shape>
            </v:group>
            <v:group style="position:absolute;left:8898;top:6282;width:199;height:2" coordorigin="8898,6282" coordsize="199,2">
              <v:shape style="position:absolute;left:8898;top:6282;width:199;height:2" coordorigin="8898,6282" coordsize="199,0" path="m8898,6282l9097,6282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63.88559pt;margin-top:310.079926pt;width:8pt;height:14pt;mso-position-horizontal-relative:page;mso-position-vertical-relative:page;z-index:-5431" coordorigin="9278,6202" coordsize="160,280">
            <v:shape style="position:absolute;left:9278;top:6202;width:160;height:280" coordorigin="9278,6202" coordsize="160,280" path="m9278,6242l9438,6202,9438,6482,9278,6442e" filled="f" stroked="t" strokeweight="2.126pt" strokecolor="#50535C">
              <v:path arrowok="t"/>
            </v:shape>
          </v:group>
          <w10:wrap type="none"/>
        </w:pict>
      </w:r>
      <w:r>
        <w:rPr/>
        <w:pict>
          <v:group style="position:absolute;margin-left:283.574799pt;margin-top:464.277527pt;width:28.126pt;height:33.126pt;mso-position-horizontal-relative:page;mso-position-vertical-relative:page;z-index:-5430" coordorigin="5671,9286" coordsize="563,663">
            <v:group style="position:absolute;left:5693;top:9787;width:520;height:140" coordorigin="5693,9787" coordsize="520,140">
              <v:shape style="position:absolute;left:5693;top:9787;width:520;height:140" coordorigin="5693,9787" coordsize="520,140" path="m6213,9787l6213,9927,5693,9927,5693,9787e" filled="f" stroked="t" strokeweight="2.126pt" strokecolor="#50535C">
                <v:path arrowok="t"/>
              </v:shape>
            </v:group>
            <v:group style="position:absolute;left:5793;top:9307;width:320;height:460" coordorigin="5793,9307" coordsize="320,460">
              <v:shape style="position:absolute;left:5793;top:9307;width:320;height:460" coordorigin="5793,9307" coordsize="320,460" path="m5893,9307l5893,9527,5793,9527,5953,9767,6113,9527,6013,9527,6013,9307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22.386902pt;margin-top:467.746002pt;width:32.1260pt;height:25.126pt;mso-position-horizontal-relative:page;mso-position-vertical-relative:page;z-index:-5429" coordorigin="2448,9355" coordsize="643,503">
            <v:group style="position:absolute;left:2769;top:9576;width:240;height:2" coordorigin="2769,9576" coordsize="240,2">
              <v:shape style="position:absolute;left:2769;top:9576;width:240;height:2" coordorigin="2769,9576" coordsize="240,0" path="m3009,9576l2769,9576e" filled="f" stroked="t" strokeweight="2.126pt" strokecolor="#50535C">
                <v:path arrowok="t"/>
              </v:shape>
            </v:group>
            <v:group style="position:absolute;left:2769;top:9657;width:168;height:2" coordorigin="2769,9657" coordsize="168,2">
              <v:shape style="position:absolute;left:2769;top:9657;width:168;height:2" coordorigin="2769,9657" coordsize="168,0" path="m2937,9657l2769,9657e" filled="f" stroked="t" strokeweight="2.126pt" strokecolor="#50535C">
                <v:path arrowok="t"/>
              </v:shape>
            </v:group>
            <v:group style="position:absolute;left:2469;top:9376;width:360;height:280" coordorigin="2469,9376" coordsize="360,280">
              <v:shape style="position:absolute;left:2469;top:9376;width:360;height:280" coordorigin="2469,9376" coordsize="360,280" path="m2649,9656l2469,9656,2469,9376,2829,9376,2829,9416e" filled="f" stroked="t" strokeweight="2.126pt" strokecolor="#50535C">
                <v:path arrowok="t"/>
              </v:shape>
            </v:group>
            <v:group style="position:absolute;left:2528;top:9476;width:120;height:2" coordorigin="2528,9476" coordsize="120,2">
              <v:shape style="position:absolute;left:2528;top:9476;width:120;height:2" coordorigin="2528,9476" coordsize="120,0" path="m2648,9476l2528,9476e" filled="f" stroked="t" strokeweight="2.126pt" strokecolor="#50535C">
                <v:path arrowok="t"/>
              </v:shape>
            </v:group>
            <v:group style="position:absolute;left:2528;top:9556;width:121;height:2" coordorigin="2528,9556" coordsize="121,2">
              <v:shape style="position:absolute;left:2528;top:9556;width:121;height:2" coordorigin="2528,9556" coordsize="121,0" path="m2649,9556l2528,9556e" filled="f" stroked="t" strokeweight="2.126pt" strokecolor="#50535C">
                <v:path arrowok="t"/>
              </v:shape>
            </v:group>
            <v:group style="position:absolute;left:2709;top:9476;width:360;height:360" coordorigin="2709,9476" coordsize="360,360">
              <v:shape style="position:absolute;left:2709;top:9476;width:360;height:360" coordorigin="2709,9476" coordsize="360,360" path="m2829,9756l3069,9756,3069,9476,2709,9476,2709,9836,2769,9756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41.935608pt;margin-top:465.309021pt;width:32.085498pt;height:32.101060pt;mso-position-horizontal-relative:page;mso-position-vertical-relative:page;z-index:-5428" coordorigin="8839,9306" coordsize="642,642">
            <v:group style="position:absolute;left:8860;top:9407;width:519;height:520" coordorigin="8860,9407" coordsize="519,520">
              <v:shape style="position:absolute;left:8860;top:9407;width:519;height:520" coordorigin="8860,9407" coordsize="519,520" path="m9120,9407l9052,9416,8991,9442,8939,9481,8898,9531,8871,9591,8860,9658,8861,9683,8875,9751,8904,9810,8946,9860,8998,9897,9059,9920,9104,9927,9128,9926,9198,9913,9259,9884,9309,9844,9347,9792,9371,9733,9376,9711,9379,9690e" filled="f" stroked="t" strokeweight="2.126pt" strokecolor="#50535C">
                <v:path arrowok="t"/>
              </v:shape>
            </v:group>
            <v:group style="position:absolute;left:9180;top:9327;width:279;height:280" coordorigin="9180,9327" coordsize="279,280">
              <v:shape style="position:absolute;left:9180;top:9327;width:279;height:280" coordorigin="9180,9327" coordsize="279,280" path="m9180,9327l9244,9336,9305,9361,9359,9400,9404,9449,9438,9506,9457,9569,9459,9590,9180,9607,9180,9327x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22.598946pt;margin-top:639.457092pt;width:32.039952pt;height:6.126pt;mso-position-horizontal-relative:page;mso-position-vertical-relative:page;z-index:-5427" coordorigin="2452,12789" coordsize="641,123">
            <v:group style="position:absolute;left:2473;top:12811;width:78;height:75" coordorigin="2473,12811" coordsize="78,75">
              <v:shape style="position:absolute;left:2473;top:12811;width:78;height:75" coordorigin="2473,12811" coordsize="78,75" path="m2552,12850l2545,12872,2530,12886,2501,12885,2483,12876,2473,12862,2477,12836,2488,12819,2506,12811,2530,12816,2545,12830,2551,12849,2552,12850xe" filled="f" stroked="t" strokeweight="2.126pt" strokecolor="#50535C">
                <v:path arrowok="t"/>
              </v:shape>
            </v:group>
            <v:group style="position:absolute;left:2612;top:12810;width:460;height:80" coordorigin="2612,12810" coordsize="460,80">
              <v:shape style="position:absolute;left:2612;top:12810;width:460;height:80" coordorigin="2612,12810" coordsize="460,80" path="m2612,12810l3072,12810,3072,12890,2612,12890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22.598946pt;margin-top:647.457092pt;width:32.039952pt;height:6.126pt;mso-position-horizontal-relative:page;mso-position-vertical-relative:page;z-index:-5426" coordorigin="2452,12949" coordsize="641,123">
            <v:group style="position:absolute;left:2473;top:12971;width:78;height:75" coordorigin="2473,12971" coordsize="78,75">
              <v:shape style="position:absolute;left:2473;top:12971;width:78;height:75" coordorigin="2473,12971" coordsize="78,75" path="m2552,13010l2545,13032,2530,13046,2501,13045,2483,13036,2473,13022,2477,12996,2488,12979,2506,12971,2530,12976,2545,12990,2551,13009,2552,13010xe" filled="f" stroked="t" strokeweight="2.126pt" strokecolor="#50535C">
                <v:path arrowok="t"/>
              </v:shape>
            </v:group>
            <v:group style="position:absolute;left:2612;top:12970;width:460;height:80" coordorigin="2612,12970" coordsize="460,80">
              <v:shape style="position:absolute;left:2612;top:12970;width:460;height:80" coordorigin="2612,12970" coordsize="460,80" path="m2612,12970l3072,12970,3072,13050,2612,13050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22.598946pt;margin-top:655.457092pt;width:32.039952pt;height:6.126pt;mso-position-horizontal-relative:page;mso-position-vertical-relative:page;z-index:-5425" coordorigin="2452,13109" coordsize="641,123">
            <v:group style="position:absolute;left:2473;top:13131;width:78;height:75" coordorigin="2473,13131" coordsize="78,75">
              <v:shape style="position:absolute;left:2473;top:13131;width:78;height:75" coordorigin="2473,13131" coordsize="78,75" path="m2552,13170l2545,13192,2530,13206,2501,13205,2483,13196,2473,13182,2477,13156,2488,13139,2506,13131,2530,13136,2545,13150,2551,13169,2552,13170xe" filled="f" stroked="t" strokeweight="2.126pt" strokecolor="#50535C">
                <v:path arrowok="t"/>
              </v:shape>
            </v:group>
            <v:group style="position:absolute;left:2612;top:13130;width:460;height:80" coordorigin="2612,13130" coordsize="460,80">
              <v:shape style="position:absolute;left:2612;top:13130;width:460;height:80" coordorigin="2612,13130" coordsize="460,80" path="m2612,13130l3072,13130,3072,13210,2612,13210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80.976013pt;margin-top:637.457092pt;width:32.1260pt;height:22.126pt;mso-position-horizontal-relative:page;mso-position-vertical-relative:page;z-index:-5424" coordorigin="5620,12749" coordsize="643,443">
            <v:group style="position:absolute;left:5641;top:12770;width:600;height:400" coordorigin="5641,12770" coordsize="600,400">
              <v:shape style="position:absolute;left:5641;top:12770;width:600;height:400" coordorigin="5641,12770" coordsize="600,400" path="m5882,13170l5641,13170,5641,12770,6241,12770,6241,13170,6000,13170e" filled="f" stroked="t" strokeweight="2.126pt" strokecolor="#50535C">
                <v:path arrowok="t"/>
              </v:shape>
            </v:group>
            <v:group style="position:absolute;left:5721;top:12850;width:440;height:240" coordorigin="5721,12850" coordsize="440,240">
              <v:shape style="position:absolute;left:5721;top:12850;width:440;height:240" coordorigin="5721,12850" coordsize="440,240" path="m6161,12850l5721,12850,5721,13090,6161,13090,6161,12850xe" filled="f" stroked="t" strokeweight="2.126pt" strokecolor="#50535C">
                <v:path arrowok="t"/>
              </v:shape>
            </v:group>
            <v:group style="position:absolute;left:5920;top:13170;width:43;height:2" coordorigin="5920,13170" coordsize="43,2">
              <v:shape style="position:absolute;left:5920;top:13170;width:43;height:2" coordorigin="5920,13170" coordsize="43,0" path="m5920,13170l5962,13170e" filled="f" stroked="t" strokeweight="2.074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91.002014pt;margin-top:662.520142pt;width:12.074pt;height:.1pt;mso-position-horizontal-relative:page;mso-position-vertical-relative:page;z-index:-5423" coordorigin="5820,13250" coordsize="241,2">
            <v:shape style="position:absolute;left:5820;top:13250;width:241;height:2" coordorigin="5820,13250" coordsize="241,0" path="m6062,13250l5820,13250e" filled="f" stroked="t" strokeweight="2.126pt" strokecolor="#50535C">
              <v:path arrowok="t"/>
            </v:shape>
          </v:group>
          <w10:wrap type="none"/>
        </w:pict>
      </w:r>
      <w:r>
        <w:rPr/>
        <w:pict>
          <v:group style="position:absolute;margin-left:440.589996pt;margin-top:637.457092pt;width:32.1260pt;height:8.1260pt;mso-position-horizontal-relative:page;mso-position-vertical-relative:page;z-index:-5422" coordorigin="8812,12749" coordsize="643,163">
            <v:group style="position:absolute;left:8833;top:12770;width:600;height:2" coordorigin="8833,12770" coordsize="600,2">
              <v:shape style="position:absolute;left:8833;top:12770;width:600;height:2" coordorigin="8833,12770" coordsize="600,0" path="m9433,12770l8833,12770e" filled="f" stroked="t" strokeweight="2.126pt" strokecolor="#50535C">
                <v:path arrowok="t"/>
              </v:shape>
            </v:group>
            <v:group style="position:absolute;left:8893;top:12830;width:40;height:2" coordorigin="8893,12830" coordsize="40,2">
              <v:shape style="position:absolute;left:8893;top:12830;width:40;height:2" coordorigin="8893,12830" coordsize="40,0" path="m8893,12830l8933,12830e" filled="f" stroked="t" strokeweight="2.126pt" strokecolor="#50535C">
                <v:path arrowok="t"/>
              </v:shape>
            </v:group>
            <v:group style="position:absolute;left:8953;top:12830;width:40;height:2" coordorigin="8953,12830" coordsize="40,2">
              <v:shape style="position:absolute;left:8953;top:12830;width:40;height:2" coordorigin="8953,12830" coordsize="40,0" path="m8953,12830l8993,12830e" filled="f" stroked="t" strokeweight="2.126pt" strokecolor="#50535C">
                <v:path arrowok="t"/>
              </v:shape>
            </v:group>
            <v:group style="position:absolute;left:9013;top:12830;width:40;height:2" coordorigin="9013,12830" coordsize="40,2">
              <v:shape style="position:absolute;left:9013;top:12830;width:40;height:2" coordorigin="9013,12830" coordsize="40,0" path="m9013,12830l9053,12830e" filled="f" stroked="t" strokeweight="2.126pt" strokecolor="#50535C">
                <v:path arrowok="t"/>
              </v:shape>
            </v:group>
            <v:group style="position:absolute;left:8833;top:12770;width:600;height:120" coordorigin="8833,12770" coordsize="600,120">
              <v:shape style="position:absolute;left:8833;top:12770;width:600;height:120" coordorigin="8833,12770" coordsize="600,120" path="m9433,12770l8833,12770,8833,12890,9433,12890,9433,12770x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40.589996pt;margin-top:646.480103pt;width:32.1260pt;height:17.103pt;mso-position-horizontal-relative:page;mso-position-vertical-relative:page;z-index:-5421" coordorigin="8812,12930" coordsize="643,342">
            <v:group style="position:absolute;left:8833;top:13250;width:600;height:2" coordorigin="8833,13250" coordsize="600,2">
              <v:shape style="position:absolute;left:8833;top:13250;width:600;height:2" coordorigin="8833,13250" coordsize="600,0" path="m8833,13250l9433,13250e" filled="f" stroked="t" strokeweight="2.126pt" strokecolor="#50535C">
                <v:path arrowok="t"/>
              </v:shape>
            </v:group>
            <v:group style="position:absolute;left:8913;top:12990;width:120;height:160" coordorigin="8913,12990" coordsize="120,160">
              <v:shape style="position:absolute;left:8913;top:12990;width:120;height:160" coordorigin="8913,12990" coordsize="120,160" path="m9033,12990l8913,12990,8913,13150,9033,13150,9033,12990xe" filled="f" stroked="t" strokeweight="2.126pt" strokecolor="#50535C">
                <v:path arrowok="t"/>
              </v:shape>
            </v:group>
            <v:group style="position:absolute;left:9093;top:12990;width:140;height:2" coordorigin="9093,12990" coordsize="140,2">
              <v:shape style="position:absolute;left:9093;top:12990;width:140;height:2" coordorigin="9093,12990" coordsize="140,0" path="m9093,12990l9233,12990e" filled="f" stroked="t" strokeweight="2.126pt" strokecolor="#50535C">
                <v:path arrowok="t"/>
              </v:shape>
            </v:group>
            <v:group style="position:absolute;left:8833;top:12951;width:600;height:300" coordorigin="8833,12951" coordsize="600,300">
              <v:shape style="position:absolute;left:8833;top:12951;width:600;height:300" coordorigin="8833,12951" coordsize="600,300" path="m9433,12951l9433,13250,8833,13250,8833,12971e" filled="f" stroked="t" strokeweight="2.126pt" strokecolor="#50535C">
                <v:path arrowok="t"/>
              </v:shape>
            </v:group>
            <v:group style="position:absolute;left:9093;top:13070;width:280;height:2" coordorigin="9093,13070" coordsize="280,2">
              <v:shape style="position:absolute;left:9093;top:13070;width:280;height:2" coordorigin="9093,13070" coordsize="280,0" path="m9093,13070l9373,13070e" filled="f" stroked="t" strokeweight="2.126pt" strokecolor="#50535C">
                <v:path arrowok="t"/>
              </v:shape>
            </v:group>
            <v:group style="position:absolute;left:9093;top:13150;width:280;height:2" coordorigin="9093,13150" coordsize="280,2">
              <v:shape style="position:absolute;left:9093;top:13150;width:280;height:2" coordorigin="9093,13150" coordsize="280,0" path="m9093,13150l9373,13150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81.476196pt;margin-top:136.63765pt;width:31.80438pt;height:31.803464pt;mso-position-horizontal-relative:page;mso-position-vertical-relative:page;z-index:-5420" coordorigin="5630,2733" coordsize="636,636">
            <v:group style="position:absolute;left:6089;top:2994;width:99;height:184" coordorigin="6089,2994" coordsize="99,184">
              <v:shape style="position:absolute;left:6089;top:2994;width:99;height:184" coordorigin="6089,2994" coordsize="99,184" path="m6103,3178l6188,3093,6089,2994e" filled="f" stroked="t" strokeweight="2.126pt" strokecolor="#50535C">
                <v:path arrowok="t"/>
              </v:shape>
            </v:group>
            <v:group style="position:absolute;left:5651;top:2810;width:368;height:537" coordorigin="5651,2810" coordsize="368,537">
              <v:shape style="position:absolute;left:5651;top:2810;width:368;height:537" coordorigin="5651,2810" coordsize="368,537" path="m6004,2909l5905,2810,5651,3065,5934,3348,6018,3263e" filled="f" stroked="t" strokeweight="2.126pt" strokecolor="#50535C">
                <v:path arrowok="t"/>
              </v:shape>
            </v:group>
            <v:group style="position:absolute;left:6046;top:2754;width:198;height:198" coordorigin="6046,2754" coordsize="198,198">
              <v:shape style="position:absolute;left:6046;top:2754;width:198;height:198" coordorigin="6046,2754" coordsize="198,198" path="m6132,2952l6207,2932,6240,2879,6244,2842,6241,2824,6190,2766,6135,2754,6117,2757,6057,2810,6046,2845,6046,2863e" filled="f" stroked="t" strokeweight="2.126pt" strokecolor="#50535C">
                <v:path arrowok="t"/>
              </v:shape>
            </v:group>
            <v:group style="position:absolute;left:5863;top:3023;width:198;height:198" coordorigin="5863,3023" coordsize="198,198">
              <v:shape style="position:absolute;left:5863;top:3023;width:198;height:198" coordorigin="5863,3023" coordsize="198,198" path="m6061,3135l6041,3060,5988,3027,5951,3023,5933,3026,5875,3077,5863,3132,5866,3150,5919,3210,5955,3221,5972,3221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4.407394pt;margin-top:50.608063pt;width:60.218409pt;height:10pt;mso-position-horizontal-relative:page;mso-position-vertical-relative:page;z-index:-5419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5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(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20)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2.249115pt;margin-top:50.608063pt;width:88.904405pt;height:10pt;mso-position-horizontal-relative:page;mso-position-vertical-relative:page;z-index:-5418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hyperlink r:id="rId44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h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@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0.182495pt;margin-top:50.608063pt;width:75.242504pt;height:10pt;mso-position-horizontal-relative:page;mso-position-vertical-relative:page;z-index:-5417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hyperlink r:id="rId45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0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-1"/>
                        <w:w w:val="100"/>
                        <w:position w:val="1"/>
                      </w:rPr>
                      <w:t>w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  <w:position w:val="1"/>
                      </w:rPr>
                      <w:t>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3.279404pt;margin-top:183.15152pt;width:108.712817pt;height:12pt;mso-position-horizontal-relative:page;mso-position-vertical-relative:page;z-index:-5416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W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8"/>
                      <w:w w:val="100"/>
                      <w:b/>
                      <w:bCs/>
                      <w:position w:val="1"/>
                    </w:rPr>
                    <w:t>IT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1.637787pt;margin-top:207.15152pt;width:12.000001pt;height:12pt;mso-position-horizontal-relative:page;mso-position-vertical-relative:page;z-index:-5415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5.367798pt;margin-top:231.15152pt;width:404.535629pt;height:24pt;mso-position-horizontal-relative:page;mso-position-vertical-relative:page;z-index:-5414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1145" w:right="112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9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0.759697pt;margin-top:339.15152pt;width:55.505237pt;height:12pt;mso-position-horizontal-relative:page;mso-position-vertical-relative:page;z-index:-5413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3.786102pt;margin-top:339.15152pt;width:87.71002pt;height:12pt;mso-position-horizontal-relative:page;mso-position-vertical-relative:page;z-index:-5412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7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7.306305pt;margin-top:339.15152pt;width:118.912906pt;height:47.569738pt;mso-position-horizontal-relative:page;mso-position-vertical-relative:page;z-index:-5411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41" w:right="221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7"/>
                      <w:w w:val="100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ind w:left="4" w:right="-1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9.056503pt;margin-top:356.721252pt;width:118.912906pt;height:10pt;mso-position-horizontal-relative:page;mso-position-vertical-relative:page;z-index:-541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8.181305pt;margin-top:356.721252pt;width:118.912906pt;height:10pt;mso-position-horizontal-relative:page;mso-position-vertical-relative:page;z-index:-5409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86.475502pt;margin-top:366.721252pt;width:104.074567pt;height:20pt;mso-position-horizontal-relative:page;mso-position-vertical-relative:page;z-index:-5408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33" w:right="213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5.600403pt;margin-top:366.721252pt;width:104.074567pt;height:20pt;mso-position-horizontal-relative:page;mso-position-vertical-relative:page;z-index:-5407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33" w:right="213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81.101799pt;margin-top:507.15152pt;width:114.825888pt;height:12pt;mso-position-horizontal-relative:page;mso-position-vertical-relative:page;z-index:-5406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7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9.0457pt;margin-top:507.15152pt;width:117.190302pt;height:12pt;mso-position-horizontal-relative:page;mso-position-vertical-relative:page;z-index:-5405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8"/>
                      <w:w w:val="100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K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7.306305pt;margin-top:507.15152pt;width:118.912906pt;height:47.569738pt;mso-position-horizontal-relative:page;mso-position-vertical-relative:page;z-index:-5404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101" w:right="64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7"/>
                      <w:w w:val="99"/>
                      <w:b/>
                      <w:bCs/>
                      <w:position w:val="1"/>
                    </w:rPr>
                    <w:t>OO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7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ind w:left="4" w:right="-1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9.056503pt;margin-top:524.721252pt;width:118.912906pt;height:10pt;mso-position-horizontal-relative:page;mso-position-vertical-relative:page;z-index:-5403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8.181305pt;margin-top:524.721252pt;width:118.912906pt;height:10pt;mso-position-horizontal-relative:page;mso-position-vertical-relative:page;z-index:-5402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86.475502pt;margin-top:534.721252pt;width:104.074567pt;height:20pt;mso-position-horizontal-relative:page;mso-position-vertical-relative:page;z-index:-540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33" w:right="213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5.600403pt;margin-top:534.721252pt;width:104.074567pt;height:20pt;mso-position-horizontal-relative:page;mso-position-vertical-relative:page;z-index:-540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33" w:right="213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0.210899pt;margin-top:675.15155pt;width:36.600814pt;height:12pt;mso-position-horizontal-relative:page;mso-position-vertical-relative:page;z-index:-5399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1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7.152405pt;margin-top:675.15155pt;width:100.970567pt;height:12pt;mso-position-horizontal-relative:page;mso-position-vertical-relative:page;z-index:-5398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W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W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1"/>
                      <w:w w:val="100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7.306305pt;margin-top:675.15155pt;width:118.912906pt;height:47.569738pt;mso-position-horizontal-relative:page;mso-position-vertical-relative:page;z-index:-5397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854" w:right="834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5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1" w:after="0" w:line="100" w:lineRule="exact"/>
                    <w:jc w:val="left"/>
                    <w:rPr>
                      <w:sz w:val="10"/>
                      <w:szCs w:val="10"/>
                    </w:rPr>
                  </w:pPr>
                  <w:rPr/>
                  <w:r>
                    <w:rPr>
                      <w:sz w:val="10"/>
                      <w:szCs w:val="10"/>
                    </w:rPr>
                  </w:r>
                </w:p>
                <w:p>
                  <w:pPr>
                    <w:spacing w:before="0" w:after="0" w:line="200" w:lineRule="exact"/>
                    <w:ind w:left="4" w:right="-16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9.056503pt;margin-top:692.721252pt;width:118.912906pt;height:10pt;mso-position-horizontal-relative:page;mso-position-vertical-relative:page;z-index:-5396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8.181305pt;margin-top:692.721252pt;width:118.912906pt;height:10pt;mso-position-horizontal-relative:page;mso-position-vertical-relative:page;z-index:-539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86.475502pt;margin-top:702.721252pt;width:104.074567pt;height:20.0pt;mso-position-horizontal-relative:page;mso-position-vertical-relative:page;z-index:-5394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33" w:right="213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5.600403pt;margin-top:702.721252pt;width:104.074567pt;height:20.0pt;mso-position-horizontal-relative:page;mso-position-vertical-relative:page;z-index:-5393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-12" w:right="-32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33" w:right="213"/>
                    <w:jc w:val="center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99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4.311279pt;margin-top:794.939392pt;width:11.084813pt;height:10pt;mso-position-horizontal-relative:page;mso-position-vertical-relative:page;z-index:-5392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19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2.039001pt;margin-top:638.520142pt;width:30pt;height:20pt;mso-position-horizontal-relative:page;mso-position-vertical-relative:page;z-index:-539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6.039001pt;margin-top:642.520142pt;width:22pt;height:12pt;mso-position-horizontal-relative:page;mso-position-vertical-relative:page;z-index:-539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0.575897pt;margin-top:640.520142pt;width:23pt;height:4pt;mso-position-horizontal-relative:page;mso-position-vertical-relative:page;z-index:-5389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0.575897pt;margin-top:644.520142pt;width:23pt;height:4pt;mso-position-horizontal-relative:page;mso-position-vertical-relative:page;z-index:-5388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0.575897pt;margin-top:648.520142pt;width:23pt;height:4pt;mso-position-horizontal-relative:page;mso-position-vertical-relative:page;z-index:-5387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0.575897pt;margin-top:652.520142pt;width:23pt;height:4pt;mso-position-horizontal-relative:page;mso-position-vertical-relative:page;z-index:-5386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0.575897pt;margin-top:656.520142pt;width:23pt;height:4pt;mso-position-horizontal-relative:page;mso-position-vertical-relative:page;z-index:-5385" type="#_x0000_t202" filled="f" stroked="f">
            <v:textbox inset="0,0,0,0">
              <w:txbxContent/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1.653015pt;margin-top:638.520142pt;width:30pt;height:6.0pt;mso-position-horizontal-relative:page;mso-position-vertical-relative:page;z-index:-5384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left="40"/>
                    <w:jc w:val="left"/>
                    <w:rPr>
                      <w:sz w:val="12"/>
                      <w:szCs w:val="12"/>
                    </w:rPr>
                  </w:pPr>
                  <w:rPr/>
                  <w:r>
                    <w:rPr>
                      <w:sz w:val="12"/>
                      <w:szCs w:val="12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1.653015pt;margin-top:644.520142pt;width:30pt;height:18.0pt;mso-position-horizontal-relative:page;mso-position-vertical-relative:page;z-index:-538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5.653015pt;margin-top:649.520142pt;width:6pt;height:7.999998pt;mso-position-horizontal-relative:page;mso-position-vertical-relative:page;z-index:-5382" type="#_x0000_t202" filled="f" stroked="f">
            <v:textbox inset="0,0,0,0">
              <w:txbxContent>
                <w:p>
                  <w:pPr>
                    <w:spacing w:before="10" w:after="0" w:line="150" w:lineRule="exact"/>
                    <w:ind w:left="40"/>
                    <w:jc w:val="left"/>
                    <w:rPr>
                      <w:sz w:val="15"/>
                      <w:szCs w:val="15"/>
                    </w:rPr>
                  </w:pPr>
                  <w:rPr/>
                  <w:r>
                    <w:rPr>
                      <w:sz w:val="15"/>
                      <w:szCs w:val="15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1.653015pt;margin-top:649.520142pt;width:9.999985pt;height:7.999998pt;mso-position-horizontal-relative:page;mso-position-vertical-relative:page;z-index:-5381" type="#_x0000_t202" filled="f" stroked="f">
            <v:textbox inset="0,0,0,0">
              <w:txbxContent>
                <w:p>
                  <w:pPr>
                    <w:spacing w:before="10" w:after="0" w:line="150" w:lineRule="exact"/>
                    <w:ind w:left="40"/>
                    <w:jc w:val="left"/>
                    <w:rPr>
                      <w:sz w:val="15"/>
                      <w:szCs w:val="15"/>
                    </w:rPr>
                  </w:pPr>
                  <w:rPr/>
                  <w:r>
                    <w:rPr>
                      <w:sz w:val="15"/>
                      <w:szCs w:val="15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1.652985pt;margin-top:649.520142pt;width:7.000015pt;height:7.999998pt;mso-position-horizontal-relative:page;mso-position-vertical-relative:page;z-index:-5380" type="#_x0000_t202" filled="f" stroked="f">
            <v:textbox inset="0,0,0,0">
              <w:txbxContent>
                <w:p>
                  <w:pPr>
                    <w:spacing w:before="10" w:after="0" w:line="150" w:lineRule="exact"/>
                    <w:ind w:left="40"/>
                    <w:jc w:val="left"/>
                    <w:rPr>
                      <w:sz w:val="15"/>
                      <w:szCs w:val="15"/>
                    </w:rPr>
                  </w:pPr>
                  <w:rPr/>
                  <w:r>
                    <w:rPr>
                      <w:sz w:val="15"/>
                      <w:szCs w:val="15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3.449898pt;margin-top:468.809021pt;width:9pt;height:14pt;mso-position-horizontal-relative:page;mso-position-vertical-relative:page;z-index:-537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2.449905pt;margin-top:468.809021pt;width:9pt;height:14pt;mso-position-horizontal-relative:page;mso-position-vertical-relative:page;z-index:-537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4.082489pt;margin-top:289.134003pt;width:22.732pt;height:144.012400pt;mso-position-horizontal-relative:page;mso-position-vertical-relative:page;z-index:-537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6.814514pt;margin-top:289.134003pt;width:22.732pt;height:144.012400pt;mso-position-horizontal-relative:page;mso-position-vertical-relative:page;z-index:-537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4.082489pt;margin-top:433.146423pt;width:22.732pt;height:174.5079pt;mso-position-horizontal-relative:page;mso-position-vertical-relative:page;z-index:-537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6.814514pt;margin-top:433.146423pt;width:22.732pt;height:174.5079pt;mso-position-horizontal-relative:page;mso-position-vertical-relative:page;z-index:-5374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4.082489pt;margin-top:607.654297pt;width:22.732pt;height:149.6227pt;mso-position-horizontal-relative:page;mso-position-vertical-relative:page;z-index:-537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76.814514pt;margin-top:607.654297pt;width:22.732pt;height:149.6227pt;mso-position-horizontal-relative:page;mso-position-vertical-relative:page;z-index:-537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6.311905pt;margin-top:289.134003pt;width:22.732pt;height:144.012400pt;mso-position-horizontal-relative:page;mso-position-vertical-relative:page;z-index:-537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9.0439pt;margin-top:289.134003pt;width:22.732pt;height:144.012400pt;mso-position-horizontal-relative:page;mso-position-vertical-relative:page;z-index:-537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6.311905pt;margin-top:433.146423pt;width:22.732pt;height:174.5079pt;mso-position-horizontal-relative:page;mso-position-vertical-relative:page;z-index:-536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9.0439pt;margin-top:433.146423pt;width:22.732pt;height:174.5079pt;mso-position-horizontal-relative:page;mso-position-vertical-relative:page;z-index:-536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6.311905pt;margin-top:607.654297pt;width:22.732pt;height:149.6227pt;mso-position-horizontal-relative:page;mso-position-vertical-relative:page;z-index:-536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9.0439pt;margin-top:607.654297pt;width:22.732pt;height:149.6227pt;mso-position-horizontal-relative:page;mso-position-vertical-relative:page;z-index:-5366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1.742889pt;margin-top:302.23642pt;width:30pt;height:24pt;mso-position-horizontal-relative:page;mso-position-vertical-relative:page;z-index:-536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2.117706pt;margin-top:50.929115pt;width:10.63pt;height:9.2125pt;mso-position-horizontal-relative:page;mso-position-vertical-relative:page;z-index:-5364" type="#_x0000_t202" filled="f" stroked="f">
            <v:textbox inset="0,0,0,0">
              <w:txbxContent>
                <w:p>
                  <w:pPr>
                    <w:spacing w:before="4" w:after="0" w:line="180" w:lineRule="exact"/>
                    <w:ind w:left="40"/>
                    <w:jc w:val="left"/>
                    <w:rPr>
                      <w:sz w:val="18"/>
                      <w:szCs w:val="18"/>
                    </w:rPr>
                  </w:pPr>
                  <w:rPr/>
                  <w:r>
                    <w:rPr>
                      <w:sz w:val="18"/>
                      <w:szCs w:val="18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.852301pt;margin-top:775.897888pt;width:533.571pt;height:12pt;mso-position-horizontal-relative:page;mso-position-vertical-relative:page;z-index:-536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1920" w:h="16840"/>
          <w:pgMar w:top="880" w:bottom="280" w:left="1680" w:right="168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30.8521pt;margin-top:54.742115pt;width:32.76pt;height:31.49pt;mso-position-horizontal-relative:page;mso-position-vertical-relative:page;z-index:-5362" coordorigin="617,1095" coordsize="655,630">
            <v:shape style="position:absolute;left:617;top:1095;width:655;height:630" coordorigin="617,1095" coordsize="655,630" path="m945,1095l863,1329,617,1335,812,1487,742,1725,945,1584,1106,1584,1077,1487,1272,1335,1027,1329,945,1095e" filled="t" fillcolor="#50535C" stroked="f">
              <v:path arrowok="t"/>
              <v:fill/>
            </v:shape>
            <v:shape style="position:absolute;left:617;top:1095;width:655;height:630" coordorigin="617,1095" coordsize="655,630" path="m1106,1584l945,1584,1147,1725,1106,1584e" filled="t" fillcolor="#50535C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32.032001pt;margin-top:175.075821pt;width:31.12587pt;height:31.117697pt;mso-position-horizontal-relative:page;mso-position-vertical-relative:page;z-index:-5361" coordorigin="641,3502" coordsize="623,622">
            <v:group style="position:absolute;left:1073;top:3523;width:168;height:171" coordorigin="1073,3523" coordsize="168,171">
              <v:shape style="position:absolute;left:1073;top:3523;width:168;height:171" coordorigin="1073,3523" coordsize="168,171" path="m1213,3693l1225,3678,1234,3661,1240,3642,1242,3623,1240,3604,1198,3540,1144,3523,1125,3524,1106,3529,1089,3538,1073,3550,1213,3693xe" filled="f" stroked="t" strokeweight="2.126pt" strokecolor="#50535C">
                <v:path arrowok="t"/>
              </v:shape>
            </v:group>
            <v:group style="position:absolute;left:1022;top:3583;width:120;height:200" coordorigin="1022,3583" coordsize="120,200">
              <v:shape style="position:absolute;left:1022;top:3583;width:120;height:200" coordorigin="1022,3583" coordsize="120,200" path="m1022,3583l1142,3783e" filled="f" stroked="t" strokeweight="2.126pt" strokecolor="#50535C">
                <v:path arrowok="t"/>
              </v:shape>
            </v:group>
            <v:group style="position:absolute;left:662;top:3913;width:191;height:190" coordorigin="662,3913" coordsize="191,190">
              <v:shape style="position:absolute;left:662;top:3913;width:191;height:190" coordorigin="662,3913" coordsize="191,190" path="m852,4052l662,4103,713,3913e" filled="f" stroked="t" strokeweight="2.126pt" strokecolor="#50535C">
                <v:path arrowok="t"/>
              </v:shape>
            </v:group>
            <v:group style="position:absolute;left:758;top:3638;width:328;height:369" coordorigin="758,3638" coordsize="328,369">
              <v:shape style="position:absolute;left:758;top:3638;width:328;height:369" coordorigin="758,3638" coordsize="328,369" path="m985,3638l758,3867,858,3906,898,4007,1086,3820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9.868401pt;margin-top:125.787613pt;width:534.9577pt;height:10.108pt;mso-position-horizontal-relative:page;mso-position-vertical-relative:page;z-index:-5360" coordorigin="597,2516" coordsize="10699,202">
            <v:group style="position:absolute;left:619;top:2542;width:84;height:81" coordorigin="619,2542" coordsize="84,81">
              <v:shape style="position:absolute;left:619;top:2542;width:84;height:81" coordorigin="619,2542" coordsize="84,81" path="m650,2542l622,2567,621,2581,622,2586,619,2598,621,2604,620,2613,623,2616,627,2622,675,2585,685,2573,697,2563,700,2556,703,2550,700,2545,686,2545,670,2543,650,2542e" filled="t" fillcolor="#50535C" stroked="f">
                <v:path arrowok="t"/>
                <v:fill/>
              </v:shape>
              <v:shape style="position:absolute;left:619;top:2542;width:84;height:81" coordorigin="619,2542" coordsize="84,81" path="m698,2542l689,2544,686,2545,700,2545,698,2542e" filled="t" fillcolor="#50535C" stroked="f">
                <v:path arrowok="t"/>
                <v:fill/>
              </v:shape>
            </v:group>
            <v:group style="position:absolute;left:764;top:2546;width:206;height:144" coordorigin="764,2546" coordsize="206,144">
              <v:shape style="position:absolute;left:764;top:2546;width:206;height:144" coordorigin="764,2546" coordsize="206,144" path="m896,2546l892,2549,887,2551,879,2562,873,2568,844,2597,831,2612,824,2621,817,2630,805,2638,803,2641,798,2646,795,2650,784,2662,776,2670,764,2683,765,2688,777,2690,783,2690,797,2689,805,2687,822,2684,830,2683,859,2683,864,2678,868,2673,874,2666,885,2653,901,2635,914,2620,957,2570,961,2566,970,2556,969,2552,912,2552,905,2551,902,2548,899,2546,898,2546,896,2546e" filled="t" fillcolor="#50535C" stroked="f">
                <v:path arrowok="t"/>
                <v:fill/>
              </v:shape>
              <v:shape style="position:absolute;left:764;top:2546;width:206;height:144" coordorigin="764,2546" coordsize="206,144" path="m859,2683l830,2683,843,2688,849,2688,856,2686,858,2684,859,2683e" filled="t" fillcolor="#50535C" stroked="f">
                <v:path arrowok="t"/>
                <v:fill/>
              </v:shape>
              <v:shape style="position:absolute;left:764;top:2546;width:206;height:144" coordorigin="764,2546" coordsize="206,144" path="m954,2547l946,2549,942,2549,927,2551,917,2551,912,2552,969,2552,969,2551,958,2548,954,2547e" filled="t" fillcolor="#50535C" stroked="f">
                <v:path arrowok="t"/>
                <v:fill/>
              </v:shape>
              <v:shape style="position:absolute;left:764;top:2546;width:206;height:144" coordorigin="764,2546" coordsize="206,144" path="m899,2546l898,2546,899,2546e" filled="t" fillcolor="#50535C" stroked="f">
                <v:path arrowok="t"/>
                <v:fill/>
              </v:shape>
            </v:group>
            <v:group style="position:absolute;left:914;top:2543;width:203;height:153" coordorigin="914,2543" coordsize="203,153">
              <v:shape style="position:absolute;left:914;top:2543;width:203;height:153" coordorigin="914,2543" coordsize="203,153" path="m1047,2544l1044,2546,1035,2554,1021,2567,990,2596,988,2598,956,2634,942,2651,930,2667,916,2682,914,2684,914,2687,917,2695,920,2697,928,2695,929,2694,932,2694,951,2691,971,2690,974,2690,990,2690,994,2683,996,2681,1005,2671,1012,2665,1024,2651,1030,2644,1037,2637,1051,2623,1064,2607,1077,2591,1090,2576,1096,2570,1102,2564,1116,2554,1115,2548,1111,2546,1089,2546,1088,2546,1071,2546,1065,2545,1059,2545,1047,2544e" filled="t" fillcolor="#50535C" stroked="f">
                <v:path arrowok="t"/>
                <v:fill/>
              </v:shape>
              <v:shape style="position:absolute;left:914;top:2543;width:203;height:153" coordorigin="914,2543" coordsize="203,153" path="m990,2690l974,2690,977,2691,987,2693,988,2693,990,2690e" filled="t" fillcolor="#50535C" stroked="f">
                <v:path arrowok="t"/>
                <v:fill/>
              </v:shape>
              <v:shape style="position:absolute;left:914;top:2543;width:203;height:153" coordorigin="914,2543" coordsize="203,153" path="m1103,2543l1094,2546,1089,2546,1111,2546,1105,2544,1103,2543e" filled="t" fillcolor="#50535C" stroked="f">
                <v:path arrowok="t"/>
                <v:fill/>
              </v:shape>
              <v:shape style="position:absolute;left:914;top:2543;width:203;height:153" coordorigin="914,2543" coordsize="203,153" path="m1079,2545l1075,2545,1071,2545,1071,2546,1088,2546,1079,2545e" filled="t" fillcolor="#50535C" stroked="f">
                <v:path arrowok="t"/>
                <v:fill/>
              </v:shape>
            </v:group>
            <v:group style="position:absolute;left:1628;top:2541;width:208;height:154" coordorigin="1628,2541" coordsize="208,154">
              <v:shape style="position:absolute;left:1628;top:2541;width:208;height:154" coordorigin="1628,2541" coordsize="208,154" path="m1766,2541l1763,2544,1761,2546,1753,2555,1742,2566,1728,2581,1709,2599,1680,2627,1675,2632,1670,2639,1656,2653,1642,2668,1629,2682,1628,2685,1632,2694,1636,2695,1645,2690,1648,2689,1656,2688,1664,2688,1681,2686,1717,2686,1722,2680,1726,2677,1734,2668,1774,2623,1788,2608,1801,2592,1815,2578,1829,2564,1836,2558,1835,2555,1830,2549,1776,2549,1772,2548,1769,2543,1768,2542,1766,2541e" filled="t" fillcolor="#50535C" stroked="f">
                <v:path arrowok="t"/>
                <v:fill/>
              </v:shape>
              <v:shape style="position:absolute;left:1628;top:2541;width:208;height:154" coordorigin="1628,2541" coordsize="208,154" path="m1717,2686l1681,2686,1694,2686,1711,2689,1715,2688,1717,2686e" filled="t" fillcolor="#50535C" stroked="f">
                <v:path arrowok="t"/>
                <v:fill/>
              </v:shape>
              <v:shape style="position:absolute;left:1628;top:2541;width:208;height:154" coordorigin="1628,2541" coordsize="208,154" path="m1664,2688l1656,2688,1663,2688,1664,2688e" filled="t" fillcolor="#50535C" stroked="f">
                <v:path arrowok="t"/>
                <v:fill/>
              </v:shape>
              <v:shape style="position:absolute;left:1628;top:2541;width:208;height:154" coordorigin="1628,2541" coordsize="208,154" path="m1804,2545l1792,2546,1786,2548,1776,2549,1830,2549,1830,2548,1810,2548,1804,2545e" filled="t" fillcolor="#50535C" stroked="f">
                <v:path arrowok="t"/>
                <v:fill/>
              </v:shape>
              <v:shape style="position:absolute;left:1628;top:2541;width:208;height:154" coordorigin="1628,2541" coordsize="208,154" path="m1820,2545l1810,2548,1830,2548,1828,2546,1824,2546,1820,2545e" filled="t" fillcolor="#50535C" stroked="f">
                <v:path arrowok="t"/>
                <v:fill/>
              </v:shape>
              <v:shape style="position:absolute;left:1628;top:2541;width:208;height:154" coordorigin="1628,2541" coordsize="208,154" path="m1827,2546l1824,2546,1828,2546e" filled="t" fillcolor="#50535C" stroked="f">
                <v:path arrowok="t"/>
                <v:fill/>
              </v:shape>
            </v:group>
            <v:group style="position:absolute;left:2055;top:2539;width:210;height:152" coordorigin="2055,2539" coordsize="210,152">
              <v:shape style="position:absolute;left:2055;top:2539;width:210;height:152" coordorigin="2055,2539" coordsize="210,152" path="m2195,2539l2191,2540,2170,2562,2152,2581,2139,2595,2126,2610,2110,2626,2095,2640,2081,2654,2067,2667,2064,2670,2061,2672,2056,2677,2055,2680,2060,2688,2064,2690,2074,2688,2099,2688,2105,2686,2111,2685,2132,2685,2133,2685,2143,2675,2157,2660,2172,2647,2174,2646,2175,2644,2185,2633,2193,2624,2202,2614,2217,2600,2262,2557,2263,2555,2265,2553,2263,2545,2209,2545,2204,2544,2195,2539e" filled="t" fillcolor="#50535C" stroked="f">
                <v:path arrowok="t"/>
                <v:fill/>
              </v:shape>
              <v:shape style="position:absolute;left:2055;top:2539;width:210;height:152" coordorigin="2055,2539" coordsize="210,152" path="m2099,2688l2074,2688,2078,2689,2089,2689,2094,2690,2099,2688e" filled="t" fillcolor="#50535C" stroked="f">
                <v:path arrowok="t"/>
                <v:fill/>
              </v:shape>
              <v:shape style="position:absolute;left:2055;top:2539;width:210;height:152" coordorigin="2055,2539" coordsize="210,152" path="m2132,2685l2111,2685,2120,2686,2124,2688,2128,2689,2130,2687,2132,2685e" filled="t" fillcolor="#50535C" stroked="f">
                <v:path arrowok="t"/>
                <v:fill/>
              </v:shape>
              <v:shape style="position:absolute;left:2055;top:2539;width:210;height:152" coordorigin="2055,2539" coordsize="210,152" path="m2217,2543l2216,2543,2209,2545,2263,2545,2263,2545,2229,2545,2217,2543e" filled="t" fillcolor="#50535C" stroked="f">
                <v:path arrowok="t"/>
                <v:fill/>
              </v:shape>
              <v:shape style="position:absolute;left:2055;top:2539;width:210;height:152" coordorigin="2055,2539" coordsize="210,152" path="m2261,2541l2240,2542,2229,2545,2263,2545,2262,2541,2261,2541e" filled="t" fillcolor="#50535C" stroked="f">
                <v:path arrowok="t"/>
                <v:fill/>
              </v:shape>
            </v:group>
            <v:group style="position:absolute;left:2202;top:2537;width:211;height:150" coordorigin="2202,2537" coordsize="211,150">
              <v:shape style="position:absolute;left:2202;top:2537;width:211;height:150" coordorigin="2202,2537" coordsize="211,150" path="m2342,2537l2333,2546,2324,2554,2310,2571,2268,2612,2254,2626,2246,2633,2239,2641,2228,2648,2226,2651,2215,2661,2209,2667,2206,2670,2202,2676,2202,2681,2207,2686,2211,2687,2218,2683,2221,2683,2265,2682,2281,2682,2294,2669,2325,2639,2326,2637,2332,2633,2344,2622,2358,2608,2389,2576,2404,2562,2409,2556,2412,2551,2406,2543,2365,2543,2358,2543,2351,2543,2342,2537e" filled="t" fillcolor="#50535C" stroked="f">
                <v:path arrowok="t"/>
                <v:fill/>
              </v:shape>
              <v:shape style="position:absolute;left:2202;top:2537;width:211;height:150" coordorigin="2202,2537" coordsize="211,150" path="m2281,2682l2265,2682,2267,2682,2275,2686,2281,2682,2281,2682e" filled="t" fillcolor="#50535C" stroked="f">
                <v:path arrowok="t"/>
                <v:fill/>
              </v:shape>
              <v:shape style="position:absolute;left:2202;top:2537;width:211;height:150" coordorigin="2202,2537" coordsize="211,150" path="m2394,2539l2382,2543,2365,2543,2406,2543,2400,2540,2394,2539e" filled="t" fillcolor="#50535C" stroked="f">
                <v:path arrowok="t"/>
                <v:fill/>
              </v:shape>
            </v:group>
            <v:group style="position:absolute;left:1916;top:2540;width:200;height:151" coordorigin="1916,2540" coordsize="200,151">
              <v:shape style="position:absolute;left:1916;top:2540;width:200;height:151" coordorigin="1916,2540" coordsize="200,151" path="m1968,2689l1947,2689,1958,2691,1962,2691,1968,2689e" filled="t" fillcolor="#50535C" stroked="f">
                <v:path arrowok="t"/>
                <v:fill/>
              </v:shape>
              <v:shape style="position:absolute;left:1916;top:2540;width:200;height:151" coordorigin="1916,2540" coordsize="200,151" path="m1947,2690l1933,2690,1942,2690,1947,2690e" filled="t" fillcolor="#50535C" stroked="f">
                <v:path arrowok="t"/>
                <v:fill/>
              </v:shape>
              <v:shape style="position:absolute;left:1916;top:2540;width:200;height:151" coordorigin="1916,2540" coordsize="200,151" path="m2054,2540l2046,2542,2042,2546,2035,2556,2030,2562,2023,2568,1997,2595,1984,2609,1970,2624,1955,2642,1941,2656,1926,2670,1924,2672,1922,2673,1916,2681,1918,2688,1919,2688,1929,2690,1933,2690,1947,2690,1947,2689,1968,2689,1974,2688,1980,2686,1994,2686,1995,2686,1998,2684,1999,2674,2015,2658,2060,2613,2094,2576,2101,2568,2111,2561,2112,2560,2118,2552,2116,2547,2063,2547,2061,2547,2058,2547,2054,2540e" filled="t" fillcolor="#50535C" stroked="f">
                <v:path arrowok="t"/>
                <v:fill/>
              </v:shape>
              <v:shape style="position:absolute;left:1916;top:2540;width:200;height:151" coordorigin="1916,2540" coordsize="200,151" path="m1994,2686l1980,2686,1989,2688,1991,2688,1994,2686e" filled="t" fillcolor="#50535C" stroked="f">
                <v:path arrowok="t"/>
                <v:fill/>
              </v:shape>
              <v:shape style="position:absolute;left:1916;top:2540;width:200;height:151" coordorigin="1916,2540" coordsize="200,151" path="m2102,2541l2074,2544,2063,2547,2116,2547,2115,2541,2102,2541e" filled="t" fillcolor="#50535C" stroked="f">
                <v:path arrowok="t"/>
                <v:fill/>
              </v:shape>
            </v:group>
            <v:group style="position:absolute;left:2348;top:2539;width:204;height:146" coordorigin="2348,2539" coordsize="204,146">
              <v:shape style="position:absolute;left:2348;top:2539;width:204;height:146" coordorigin="2348,2539" coordsize="204,146" path="m2485,2539l2482,2540,2479,2544,2450,2573,2436,2588,2419,2604,2405,2618,2391,2632,2382,2642,2373,2652,2359,2663,2355,2666,2349,2673,2348,2676,2353,2683,2356,2685,2366,2684,2374,2684,2389,2681,2409,2681,2413,2680,2414,2680,2426,2680,2428,2679,2434,2671,2434,2671,2443,2663,2450,2656,2461,2645,2486,2619,2503,2601,2517,2587,2532,2573,2547,2561,2553,2557,2553,2551,2546,2545,2545,2544,2494,2544,2485,2539e" filled="t" fillcolor="#50535C" stroked="f">
                <v:path arrowok="t"/>
                <v:fill/>
              </v:shape>
              <v:shape style="position:absolute;left:2348;top:2539;width:204;height:146" coordorigin="2348,2539" coordsize="204,146" path="m2374,2684l2366,2684,2372,2685,2374,2684e" filled="t" fillcolor="#50535C" stroked="f">
                <v:path arrowok="t"/>
                <v:fill/>
              </v:shape>
              <v:shape style="position:absolute;left:2348;top:2539;width:204;height:146" coordorigin="2348,2539" coordsize="204,146" path="m2409,2681l2389,2681,2401,2683,2409,2681e" filled="t" fillcolor="#50535C" stroked="f">
                <v:path arrowok="t"/>
                <v:fill/>
              </v:shape>
              <v:shape style="position:absolute;left:2348;top:2539;width:204;height:146" coordorigin="2348,2539" coordsize="204,146" path="m2426,2680l2414,2680,2422,2682,2426,2680e" filled="t" fillcolor="#50535C" stroked="f">
                <v:path arrowok="t"/>
                <v:fill/>
              </v:shape>
              <v:shape style="position:absolute;left:2348;top:2539;width:204;height:146" coordorigin="2348,2539" coordsize="204,146" path="m2542,2541l2529,2542,2518,2543,2500,2543,2494,2544,2545,2544,2544,2543,2543,2543,2518,2543,2543,2543,2542,2541e" filled="t" fillcolor="#50535C" stroked="f">
                <v:path arrowok="t"/>
                <v:fill/>
              </v:shape>
            </v:group>
            <v:group style="position:absolute;left:1774;top:2540;width:202;height:151" coordorigin="1774,2540" coordsize="202,151">
              <v:shape style="position:absolute;left:1774;top:2540;width:202;height:151" coordorigin="1774,2540" coordsize="202,151" path="m1909,2540l1908,2540,1899,2548,1896,2552,1892,2557,1839,2614,1827,2627,1808,2646,1777,2675,1775,2678,1774,2683,1775,2686,1781,2689,1785,2691,1788,2688,1790,2686,1792,2684,1834,2682,1840,2682,1846,2681,1857,2681,1861,2678,1868,2668,1872,2663,1900,2634,1914,2619,1929,2603,1943,2588,1957,2574,1972,2561,1973,2560,1975,2559,1976,2556,1977,2554,1975,2549,1926,2549,1921,2548,1909,2540e" filled="t" fillcolor="#50535C" stroked="f">
                <v:path arrowok="t"/>
                <v:fill/>
              </v:shape>
              <v:shape style="position:absolute;left:1774;top:2540;width:202;height:151" coordorigin="1774,2540" coordsize="202,151" path="m1840,2682l1834,2682,1834,2682,1840,2682e" filled="t" fillcolor="#50535C" stroked="f">
                <v:path arrowok="t"/>
                <v:fill/>
              </v:shape>
              <v:shape style="position:absolute;left:1774;top:2540;width:202;height:151" coordorigin="1774,2540" coordsize="202,151" path="m1969,2542l1952,2546,1941,2547,1926,2549,1975,2549,1974,2545,1969,2542e" filled="t" fillcolor="#50535C" stroked="f">
                <v:path arrowok="t"/>
                <v:fill/>
              </v:shape>
            </v:group>
            <v:group style="position:absolute;left:1202;top:2540;width:200;height:149" coordorigin="1202,2540" coordsize="200,149">
              <v:shape style="position:absolute;left:1202;top:2540;width:200;height:149" coordorigin="1202,2540" coordsize="200,149" path="m1332,2541l1329,2543,1325,2547,1323,2548,1279,2597,1267,2609,1249,2628,1215,2663,1208,2670,1202,2679,1210,2687,1219,2688,1237,2682,1248,2679,1285,2679,1289,2672,1291,2670,1338,2622,1368,2588,1381,2574,1396,2560,1402,2555,1402,2550,1397,2546,1345,2546,1332,2541e" filled="t" fillcolor="#50535C" stroked="f">
                <v:path arrowok="t"/>
                <v:fill/>
              </v:shape>
              <v:shape style="position:absolute;left:1202;top:2540;width:200;height:149" coordorigin="1202,2540" coordsize="200,149" path="m1282,2681l1267,2681,1278,2682,1282,2681e" filled="t" fillcolor="#50535C" stroked="f">
                <v:path arrowok="t"/>
                <v:fill/>
              </v:shape>
              <v:shape style="position:absolute;left:1202;top:2540;width:200;height:149" coordorigin="1202,2540" coordsize="200,149" path="m1285,2679l1248,2679,1263,2681,1282,2681,1284,2681,1285,2679e" filled="t" fillcolor="#50535C" stroked="f">
                <v:path arrowok="t"/>
                <v:fill/>
              </v:shape>
              <v:shape style="position:absolute;left:1202;top:2540;width:200;height:149" coordorigin="1202,2540" coordsize="200,149" path="m1389,2540l1371,2542,1345,2546,1397,2546,1393,2542,1389,2540e" filled="t" fillcolor="#50535C" stroked="f">
                <v:path arrowok="t"/>
                <v:fill/>
              </v:shape>
            </v:group>
            <v:group style="position:absolute;left:1348;top:2542;width:198;height:147" coordorigin="1348,2542" coordsize="198,147">
              <v:shape style="position:absolute;left:1348;top:2542;width:198;height:147" coordorigin="1348,2542" coordsize="198,147" path="m1478,2542l1477,2542,1466,2552,1449,2572,1435,2586,1421,2600,1412,2609,1402,2617,1392,2630,1389,2634,1380,2644,1351,2675,1349,2676,1348,2680,1348,2683,1351,2688,1358,2689,1363,2687,1364,2685,1372,2683,1396,2680,1425,2680,1425,2680,1430,2676,1455,2650,1472,2633,1485,2620,1514,2587,1528,2572,1542,2558,1546,2555,1545,2549,1540,2546,1498,2546,1488,2546,1478,2542e" filled="t" fillcolor="#50535C" stroked="f">
                <v:path arrowok="t"/>
                <v:fill/>
              </v:shape>
              <v:shape style="position:absolute;left:1348;top:2542;width:198;height:147" coordorigin="1348,2542" coordsize="198,147" path="m1425,2680l1396,2680,1414,2681,1421,2683,1425,2680e" filled="t" fillcolor="#50535C" stroked="f">
                <v:path arrowok="t"/>
                <v:fill/>
              </v:shape>
              <v:shape style="position:absolute;left:1348;top:2542;width:198;height:147" coordorigin="1348,2542" coordsize="198,147" path="m1515,2543l1498,2546,1540,2546,1537,2544,1536,2544,1522,2544,1515,2543e" filled="t" fillcolor="#50535C" stroked="f">
                <v:path arrowok="t"/>
                <v:fill/>
              </v:shape>
              <v:shape style="position:absolute;left:1348;top:2542;width:198;height:147" coordorigin="1348,2542" coordsize="198,147" path="m1533,2542l1522,2544,1536,2544,1533,2542e" filled="t" fillcolor="#50535C" stroked="f">
                <v:path arrowok="t"/>
                <v:fill/>
              </v:shape>
            </v:group>
            <v:group style="position:absolute;left:1493;top:2542;width:199;height:149" coordorigin="1493,2542" coordsize="199,149">
              <v:shape style="position:absolute;left:1493;top:2542;width:199;height:149" coordorigin="1493,2542" coordsize="199,149" path="m1621,2542l1617,2546,1614,2549,1592,2572,1548,2620,1533,2637,1503,2670,1500,2673,1494,2678,1493,2683,1498,2689,1506,2692,1513,2685,1529,2684,1536,2683,1546,2681,1563,2681,1572,2681,1574,2680,1579,2673,1583,2667,1593,2656,1620,2627,1626,2621,1631,2614,1644,2601,1652,2593,1668,2577,1677,2566,1688,2559,1689,2557,1691,2555,1692,2553,1690,2548,1690,2548,1640,2548,1631,2548,1621,2542e" filled="t" fillcolor="#50535C" stroked="f">
                <v:path arrowok="t"/>
                <v:fill/>
              </v:shape>
              <v:shape style="position:absolute;left:1493;top:2542;width:199;height:149" coordorigin="1493,2542" coordsize="199,149" path="m1574,2680e" filled="t" fillcolor="#50535C" stroked="f">
                <v:path arrowok="t"/>
                <v:fill/>
              </v:shape>
              <v:shape style="position:absolute;left:1493;top:2542;width:199;height:149" coordorigin="1493,2542" coordsize="199,149" path="m1653,2544l1640,2548,1690,2548,1689,2547,1672,2547,1667,2545,1657,2545,1653,2544e" filled="t" fillcolor="#50535C" stroked="f">
                <v:path arrowok="t"/>
                <v:fill/>
              </v:shape>
              <v:shape style="position:absolute;left:1493;top:2542;width:199;height:149" coordorigin="1493,2542" coordsize="199,149" path="m1678,2542l1672,2547,1689,2547,1687,2545,1680,2543,1678,2542e" filled="t" fillcolor="#50535C" stroked="f">
                <v:path arrowok="t"/>
                <v:fill/>
              </v:shape>
              <v:shape style="position:absolute;left:1493;top:2542;width:199;height:149" coordorigin="1493,2542" coordsize="199,149" path="m1666,2545l1657,2545,1667,2545,1666,2545e" filled="t" fillcolor="#50535C" stroked="f">
                <v:path arrowok="t"/>
                <v:fill/>
              </v:shape>
            </v:group>
            <v:group style="position:absolute;left:2491;top:2542;width:194;height:144" coordorigin="2491,2542" coordsize="194,144">
              <v:shape style="position:absolute;left:2491;top:2542;width:194;height:144" coordorigin="2491,2542" coordsize="194,144" path="m2563,2684l2549,2684,2559,2687,2561,2685,2563,2684e" filled="t" fillcolor="#50535C" stroked="f">
                <v:path arrowok="t"/>
                <v:fill/>
              </v:shape>
              <v:shape style="position:absolute;left:2491;top:2542;width:194;height:144" coordorigin="2491,2542" coordsize="194,144" path="m2537,2685l2510,2685,2513,2686,2520,2686,2524,2686,2537,2685e" filled="t" fillcolor="#50535C" stroked="f">
                <v:path arrowok="t"/>
                <v:fill/>
              </v:shape>
              <v:shape style="position:absolute;left:2491;top:2542;width:194;height:144" coordorigin="2491,2542" coordsize="194,144" path="m2621,2542l2617,2544,2608,2554,2603,2560,2551,2616,2503,2662,2492,2672,2492,2673,2491,2675,2494,2682,2499,2685,2510,2685,2537,2685,2549,2684,2563,2684,2572,2674,2620,2626,2628,2616,2642,2601,2656,2587,2671,2573,2686,2560,2686,2548,2685,2546,2655,2546,2650,2545,2632,2545,2628,2545,2621,2542e" filled="t" fillcolor="#50535C" stroked="f">
                <v:path arrowok="t"/>
                <v:fill/>
              </v:shape>
              <v:shape style="position:absolute;left:2491;top:2542;width:194;height:144" coordorigin="2491,2542" coordsize="194,144" path="m2667,2543l2655,2546,2685,2546,2683,2544,2670,2543,2667,2543e" filled="t" fillcolor="#50535C" stroked="f">
                <v:path arrowok="t"/>
                <v:fill/>
              </v:shape>
              <v:shape style="position:absolute;left:2491;top:2542;width:194;height:144" coordorigin="2491,2542" coordsize="194,144" path="m2645,2544l2632,2545,2650,2545,2645,2544e" filled="t" fillcolor="#50535C" stroked="f">
                <v:path arrowok="t"/>
                <v:fill/>
              </v:shape>
            </v:group>
            <v:group style="position:absolute;left:1056;top:2544;width:190;height:146" coordorigin="1056,2544" coordsize="190,146">
              <v:shape style="position:absolute;left:1056;top:2544;width:190;height:146" coordorigin="1056,2544" coordsize="190,146" path="m1181,2546l1178,2548,1076,2655,1069,2664,1060,2672,1060,2673,1056,2678,1057,2684,1066,2688,1070,2690,1085,2687,1095,2686,1111,2684,1118,2683,1135,2683,1139,2677,1143,2671,1152,2662,1164,2648,1179,2632,1190,2620,1207,2601,1220,2585,1246,2554,1244,2552,1244,2551,1198,2551,1181,2546e" filled="t" fillcolor="#50535C" stroked="f">
                <v:path arrowok="t"/>
                <v:fill/>
              </v:shape>
              <v:shape style="position:absolute;left:1056;top:2544;width:190;height:146" coordorigin="1056,2544" coordsize="190,146" path="m1135,2683l1118,2683,1129,2688,1132,2686,1135,2683e" filled="t" fillcolor="#50535C" stroked="f">
                <v:path arrowok="t"/>
                <v:fill/>
              </v:shape>
              <v:shape style="position:absolute;left:1056;top:2544;width:190;height:146" coordorigin="1056,2544" coordsize="190,146" path="m1229,2544l1210,2549,1198,2551,1244,2551,1243,2548,1235,2546,1229,2544e" filled="t" fillcolor="#50535C" stroked="f">
                <v:path arrowok="t"/>
                <v:fill/>
              </v:shape>
            </v:group>
            <v:group style="position:absolute;left:628;top:2547;width:196;height:143" coordorigin="628,2547" coordsize="196,143">
              <v:shape style="position:absolute;left:628;top:2547;width:196;height:143" coordorigin="628,2547" coordsize="196,143" path="m760,2547l757,2550,754,2552,697,2610,669,2639,655,2653,648,2660,641,2669,628,2678,630,2684,641,2689,648,2690,658,2687,662,2686,672,2684,680,2681,706,2681,708,2679,709,2677,729,2654,744,2637,756,2625,774,2607,824,2554,822,2553,821,2551,801,2551,794,2550,778,2549,769,2548,760,2547e" filled="t" fillcolor="#50535C" stroked="f">
                <v:path arrowok="t"/>
                <v:fill/>
              </v:shape>
              <v:shape style="position:absolute;left:628;top:2547;width:196;height:143" coordorigin="628,2547" coordsize="196,143" path="m706,2681l680,2681,695,2689,701,2685,706,2681e" filled="t" fillcolor="#50535C" stroked="f">
                <v:path arrowok="t"/>
                <v:fill/>
              </v:shape>
              <v:shape style="position:absolute;left:628;top:2547;width:196;height:143" coordorigin="628,2547" coordsize="196,143" path="m811,2549l801,2551,821,2551,820,2551,815,2550,811,2549e" filled="t" fillcolor="#50535C" stroked="f">
                <v:path arrowok="t"/>
                <v:fill/>
              </v:shape>
            </v:group>
            <v:group style="position:absolute;left:5652;top:2541;width:208;height:154" coordorigin="5652,2541" coordsize="208,154">
              <v:shape style="position:absolute;left:5652;top:2541;width:208;height:154" coordorigin="5652,2541" coordsize="208,154" path="m5789,2541l5786,2544,5784,2546,5776,2555,5765,2566,5751,2581,5732,2599,5704,2627,5698,2632,5693,2639,5679,2653,5665,2668,5652,2682,5652,2685,5656,2694,5659,2695,5669,2690,5671,2689,5679,2688,5687,2688,5705,2686,5741,2686,5745,2680,5749,2677,5758,2668,5798,2623,5811,2608,5824,2592,5838,2578,5853,2564,5860,2558,5859,2555,5854,2549,5799,2549,5796,2548,5792,2543,5791,2542,5789,2541e" filled="t" fillcolor="#50535C" stroked="f">
                <v:path arrowok="t"/>
                <v:fill/>
              </v:shape>
              <v:shape style="position:absolute;left:5652;top:2541;width:208;height:154" coordorigin="5652,2541" coordsize="208,154" path="m5741,2686l5705,2686,5717,2686,5734,2689,5739,2688,5741,2686e" filled="t" fillcolor="#50535C" stroked="f">
                <v:path arrowok="t"/>
                <v:fill/>
              </v:shape>
              <v:shape style="position:absolute;left:5652;top:2541;width:208;height:154" coordorigin="5652,2541" coordsize="208,154" path="m5687,2688l5679,2688,5686,2688,5687,2688e" filled="t" fillcolor="#50535C" stroked="f">
                <v:path arrowok="t"/>
                <v:fill/>
              </v:shape>
              <v:shape style="position:absolute;left:5652;top:2541;width:208;height:154" coordorigin="5652,2541" coordsize="208,154" path="m5828,2545l5815,2546,5809,2548,5799,2549,5854,2549,5853,2548,5833,2548,5828,2545e" filled="t" fillcolor="#50535C" stroked="f">
                <v:path arrowok="t"/>
                <v:fill/>
              </v:shape>
              <v:shape style="position:absolute;left:5652;top:2541;width:208;height:154" coordorigin="5652,2541" coordsize="208,154" path="m5843,2545l5833,2548,5853,2548,5851,2546,5847,2546,5843,2545e" filled="t" fillcolor="#50535C" stroked="f">
                <v:path arrowok="t"/>
                <v:fill/>
              </v:shape>
              <v:shape style="position:absolute;left:5652;top:2541;width:208;height:154" coordorigin="5652,2541" coordsize="208,154" path="m5851,2546l5847,2546,5851,2546e" filled="t" fillcolor="#50535C" stroked="f">
                <v:path arrowok="t"/>
                <v:fill/>
              </v:shape>
            </v:group>
            <v:group style="position:absolute;left:6078;top:2539;width:210;height:152" coordorigin="6078,2539" coordsize="210,152">
              <v:shape style="position:absolute;left:6078;top:2539;width:210;height:152" coordorigin="6078,2539" coordsize="210,152" path="m6218,2539l6214,2540,6193,2562,6175,2581,6163,2595,6149,2610,6133,2626,6119,2640,6104,2654,6090,2667,6087,2670,6084,2672,6079,2677,6078,2680,6083,2688,6087,2690,6097,2688,6123,2688,6128,2686,6134,2685,6156,2685,6156,2685,6166,2675,6180,2660,6195,2647,6197,2646,6198,2644,6208,2633,6216,2624,6225,2614,6240,2600,6285,2557,6287,2555,6288,2553,6286,2545,6233,2545,6227,2544,6218,2539e" filled="t" fillcolor="#50535C" stroked="f">
                <v:path arrowok="t"/>
                <v:fill/>
              </v:shape>
              <v:shape style="position:absolute;left:6078;top:2539;width:210;height:152" coordorigin="6078,2539" coordsize="210,152" path="m6123,2688l6097,2688,6102,2689,6112,2689,6117,2690,6123,2688e" filled="t" fillcolor="#50535C" stroked="f">
                <v:path arrowok="t"/>
                <v:fill/>
              </v:shape>
              <v:shape style="position:absolute;left:6078;top:2539;width:210;height:152" coordorigin="6078,2539" coordsize="210,152" path="m6156,2685l6134,2685,6143,2686,6147,2688,6151,2689,6154,2687,6156,2685e" filled="t" fillcolor="#50535C" stroked="f">
                <v:path arrowok="t"/>
                <v:fill/>
              </v:shape>
              <v:shape style="position:absolute;left:6078;top:2539;width:210;height:152" coordorigin="6078,2539" coordsize="210,152" path="m6241,2543l6239,2543,6233,2545,6286,2545,6286,2545,6253,2545,6241,2543e" filled="t" fillcolor="#50535C" stroked="f">
                <v:path arrowok="t"/>
                <v:fill/>
              </v:shape>
              <v:shape style="position:absolute;left:6078;top:2539;width:210;height:152" coordorigin="6078,2539" coordsize="210,152" path="m6284,2541l6263,2542,6253,2545,6286,2545,6285,2541,6284,2541e" filled="t" fillcolor="#50535C" stroked="f">
                <v:path arrowok="t"/>
                <v:fill/>
              </v:shape>
            </v:group>
            <v:group style="position:absolute;left:6225;top:2537;width:211;height:150" coordorigin="6225,2537" coordsize="211,150">
              <v:shape style="position:absolute;left:6225;top:2537;width:211;height:150" coordorigin="6225,2537" coordsize="211,150" path="m6365,2537l6356,2546,6348,2554,6333,2571,6291,2612,6277,2626,6269,2633,6262,2641,6251,2648,6249,2651,6238,2661,6232,2667,6229,2670,6225,2676,6225,2681,6230,2686,6234,2687,6241,2683,6244,2683,6288,2682,6305,2682,6318,2669,6348,2639,6350,2637,6355,2633,6367,2622,6381,2608,6413,2576,6427,2562,6433,2556,6436,2551,6430,2543,6389,2543,6381,2543,6374,2543,6365,2537e" filled="t" fillcolor="#50535C" stroked="f">
                <v:path arrowok="t"/>
                <v:fill/>
              </v:shape>
              <v:shape style="position:absolute;left:6225;top:2537;width:211;height:150" coordorigin="6225,2537" coordsize="211,150" path="m6305,2682l6288,2682,6290,2682,6299,2686,6304,2682,6305,2682e" filled="t" fillcolor="#50535C" stroked="f">
                <v:path arrowok="t"/>
                <v:fill/>
              </v:shape>
              <v:shape style="position:absolute;left:6225;top:2537;width:211;height:150" coordorigin="6225,2537" coordsize="211,150" path="m6417,2539l6406,2543,6389,2543,6430,2543,6423,2540,6417,2539e" filled="t" fillcolor="#50535C" stroked="f">
                <v:path arrowok="t"/>
                <v:fill/>
              </v:shape>
            </v:group>
            <v:group style="position:absolute;left:5939;top:2540;width:200;height:151" coordorigin="5939,2540" coordsize="200,151">
              <v:shape style="position:absolute;left:5939;top:2540;width:200;height:151" coordorigin="5939,2540" coordsize="200,151" path="m5991,2689l5971,2689,5981,2691,5985,2691,5991,2689e" filled="t" fillcolor="#50535C" stroked="f">
                <v:path arrowok="t"/>
                <v:fill/>
              </v:shape>
              <v:shape style="position:absolute;left:5939;top:2540;width:200;height:151" coordorigin="5939,2540" coordsize="200,151" path="m5970,2690l5956,2690,5965,2690,5970,2690e" filled="t" fillcolor="#50535C" stroked="f">
                <v:path arrowok="t"/>
                <v:fill/>
              </v:shape>
              <v:shape style="position:absolute;left:5939;top:2540;width:200;height:151" coordorigin="5939,2540" coordsize="200,151" path="m6077,2540l6070,2542,6066,2546,6058,2556,6053,2562,6046,2568,6020,2595,6007,2609,5993,2624,5978,2642,5964,2656,5950,2670,5948,2672,5945,2673,5939,2681,5942,2688,5942,2688,5952,2690,5956,2690,5970,2690,5971,2689,5991,2689,5997,2688,6003,2686,6017,2686,6018,2686,6021,2684,6023,2674,6039,2658,6084,2613,6117,2576,6124,2568,6134,2561,6135,2560,6141,2552,6140,2547,6086,2547,6084,2547,6081,2547,6077,2540e" filled="t" fillcolor="#50535C" stroked="f">
                <v:path arrowok="t"/>
                <v:fill/>
              </v:shape>
              <v:shape style="position:absolute;left:5939;top:2540;width:200;height:151" coordorigin="5939,2540" coordsize="200,151" path="m6017,2686l6003,2686,6012,2688,6014,2688,6017,2686e" filled="t" fillcolor="#50535C" stroked="f">
                <v:path arrowok="t"/>
                <v:fill/>
              </v:shape>
              <v:shape style="position:absolute;left:5939;top:2540;width:200;height:151" coordorigin="5939,2540" coordsize="200,151" path="m6125,2541l6098,2544,6086,2547,6140,2547,6138,2541,6125,2541e" filled="t" fillcolor="#50535C" stroked="f">
                <v:path arrowok="t"/>
                <v:fill/>
              </v:shape>
            </v:group>
            <v:group style="position:absolute;left:6372;top:2539;width:204;height:146" coordorigin="6372,2539" coordsize="204,146">
              <v:shape style="position:absolute;left:6372;top:2539;width:204;height:146" coordorigin="6372,2539" coordsize="204,146" path="m6508,2539l6506,2540,6502,2544,6473,2573,6459,2588,6443,2604,6428,2618,6414,2632,6405,2642,6396,2652,6382,2663,6379,2666,6372,2673,6372,2676,6377,2683,6380,2685,6389,2684,6397,2684,6413,2681,6432,2681,6436,2680,6437,2680,6450,2680,6452,2679,6457,2671,6458,2671,6466,2663,6474,2656,6484,2645,6509,2619,6526,2601,6540,2587,6555,2573,6571,2561,6576,2557,6576,2551,6569,2545,6568,2544,6517,2544,6508,2539e" filled="t" fillcolor="#50535C" stroked="f">
                <v:path arrowok="t"/>
                <v:fill/>
              </v:shape>
              <v:shape style="position:absolute;left:6372;top:2539;width:204;height:146" coordorigin="6372,2539" coordsize="204,146" path="m6397,2684l6389,2684,6396,2685,6397,2684e" filled="t" fillcolor="#50535C" stroked="f">
                <v:path arrowok="t"/>
                <v:fill/>
              </v:shape>
              <v:shape style="position:absolute;left:6372;top:2539;width:204;height:146" coordorigin="6372,2539" coordsize="204,146" path="m6432,2681l6413,2681,6425,2683,6432,2681e" filled="t" fillcolor="#50535C" stroked="f">
                <v:path arrowok="t"/>
                <v:fill/>
              </v:shape>
              <v:shape style="position:absolute;left:6372;top:2539;width:204;height:146" coordorigin="6372,2539" coordsize="204,146" path="m6450,2680l6437,2680,6445,2682,6450,2680e" filled="t" fillcolor="#50535C" stroked="f">
                <v:path arrowok="t"/>
                <v:fill/>
              </v:shape>
              <v:shape style="position:absolute;left:6372;top:2539;width:204;height:146" coordorigin="6372,2539" coordsize="204,146" path="m6565,2541l6553,2542,6541,2543,6524,2543,6517,2544,6568,2544,6567,2543,6567,2543,6541,2543,6567,2543,6565,2541e" filled="t" fillcolor="#50535C" stroked="f">
                <v:path arrowok="t"/>
                <v:fill/>
              </v:shape>
            </v:group>
            <v:group style="position:absolute;left:5797;top:2540;width:202;height:151" coordorigin="5797,2540" coordsize="202,151">
              <v:shape style="position:absolute;left:5797;top:2540;width:202;height:151" coordorigin="5797,2540" coordsize="202,151" path="m5932,2540l5932,2540,5922,2548,5920,2552,5915,2557,5862,2614,5850,2627,5831,2646,5800,2675,5799,2678,5797,2683,5798,2686,5805,2689,5808,2691,5811,2688,5814,2686,5816,2684,5857,2682,5863,2682,5869,2681,5881,2681,5884,2678,5891,2668,5896,2663,5923,2634,5937,2619,5952,2603,5966,2588,5980,2574,5995,2561,5997,2560,5998,2559,5999,2556,6000,2554,5999,2549,5949,2549,5944,2548,5932,2540e" filled="t" fillcolor="#50535C" stroked="f">
                <v:path arrowok="t"/>
                <v:fill/>
              </v:shape>
              <v:shape style="position:absolute;left:5797;top:2540;width:202;height:151" coordorigin="5797,2540" coordsize="202,151" path="m5863,2682l5857,2682,5857,2682,5863,2682e" filled="t" fillcolor="#50535C" stroked="f">
                <v:path arrowok="t"/>
                <v:fill/>
              </v:shape>
              <v:shape style="position:absolute;left:5797;top:2540;width:202;height:151" coordorigin="5797,2540" coordsize="202,151" path="m5993,2542l5975,2546,5965,2547,5949,2549,5999,2549,5998,2545,5993,2542e" filled="t" fillcolor="#50535C" stroked="f">
                <v:path arrowok="t"/>
                <v:fill/>
              </v:shape>
            </v:group>
            <v:group style="position:absolute;left:5225;top:2540;width:200;height:149" coordorigin="5225,2540" coordsize="200,149">
              <v:shape style="position:absolute;left:5225;top:2540;width:200;height:149" coordorigin="5225,2540" coordsize="200,149" path="m5355,2541l5352,2543,5348,2547,5347,2548,5302,2597,5290,2609,5273,2628,5238,2663,5231,2670,5225,2679,5233,2687,5242,2688,5261,2682,5271,2679,5309,2679,5312,2672,5314,2670,5361,2622,5391,2588,5405,2574,5419,2560,5425,2555,5425,2550,5421,2546,5368,2546,5355,2541e" filled="t" fillcolor="#50535C" stroked="f">
                <v:path arrowok="t"/>
                <v:fill/>
              </v:shape>
              <v:shape style="position:absolute;left:5225;top:2540;width:200;height:149" coordorigin="5225,2540" coordsize="200,149" path="m5305,2681l5291,2681,5302,2682,5305,2681e" filled="t" fillcolor="#50535C" stroked="f">
                <v:path arrowok="t"/>
                <v:fill/>
              </v:shape>
              <v:shape style="position:absolute;left:5225;top:2540;width:200;height:149" coordorigin="5225,2540" coordsize="200,149" path="m5309,2679l5271,2679,5286,2681,5305,2681,5308,2681,5309,2679e" filled="t" fillcolor="#50535C" stroked="f">
                <v:path arrowok="t"/>
                <v:fill/>
              </v:shape>
              <v:shape style="position:absolute;left:5225;top:2540;width:200;height:149" coordorigin="5225,2540" coordsize="200,149" path="m5412,2540l5394,2542,5368,2546,5421,2546,5416,2542,5412,2540e" filled="t" fillcolor="#50535C" stroked="f">
                <v:path arrowok="t"/>
                <v:fill/>
              </v:shape>
            </v:group>
            <v:group style="position:absolute;left:5371;top:2542;width:198;height:147" coordorigin="5371,2542" coordsize="198,147">
              <v:shape style="position:absolute;left:5371;top:2542;width:198;height:147" coordorigin="5371,2542" coordsize="198,147" path="m5501,2542l5500,2542,5490,2552,5472,2572,5458,2586,5444,2600,5435,2609,5426,2617,5415,2630,5412,2634,5403,2644,5374,2675,5373,2676,5371,2680,5371,2683,5374,2688,5381,2689,5386,2687,5387,2685,5396,2683,5419,2680,5448,2680,5448,2680,5453,2676,5478,2650,5495,2633,5508,2620,5538,2587,5551,2572,5565,2558,5569,2555,5569,2549,5563,2546,5521,2546,5511,2546,5501,2542e" filled="t" fillcolor="#50535C" stroked="f">
                <v:path arrowok="t"/>
                <v:fill/>
              </v:shape>
              <v:shape style="position:absolute;left:5371;top:2542;width:198;height:147" coordorigin="5371,2542" coordsize="198,147" path="m5448,2680l5419,2680,5438,2681,5444,2683,5448,2680e" filled="t" fillcolor="#50535C" stroked="f">
                <v:path arrowok="t"/>
                <v:fill/>
              </v:shape>
              <v:shape style="position:absolute;left:5371;top:2542;width:198;height:147" coordorigin="5371,2542" coordsize="198,147" path="m5539,2543l5521,2546,5563,2546,5561,2544,5559,2544,5546,2544,5539,2543e" filled="t" fillcolor="#50535C" stroked="f">
                <v:path arrowok="t"/>
                <v:fill/>
              </v:shape>
              <v:shape style="position:absolute;left:5371;top:2542;width:198;height:147" coordorigin="5371,2542" coordsize="198,147" path="m5556,2542l5546,2544,5559,2544,5556,2542e" filled="t" fillcolor="#50535C" stroked="f">
                <v:path arrowok="t"/>
                <v:fill/>
              </v:shape>
            </v:group>
            <v:group style="position:absolute;left:5517;top:2542;width:199;height:149" coordorigin="5517,2542" coordsize="199,149">
              <v:shape style="position:absolute;left:5517;top:2542;width:199;height:149" coordorigin="5517,2542" coordsize="199,149" path="m5645,2542l5641,2546,5637,2549,5615,2572,5571,2620,5556,2637,5526,2670,5523,2673,5517,2678,5517,2683,5521,2689,5529,2692,5536,2685,5552,2684,5559,2683,5570,2681,5587,2681,5596,2681,5597,2680,5602,2673,5606,2667,5616,2656,5644,2627,5649,2621,5655,2614,5668,2601,5675,2593,5691,2577,5700,2566,5711,2559,5713,2557,5714,2555,5715,2553,5714,2548,5713,2548,5663,2548,5655,2548,5645,2542e" filled="t" fillcolor="#50535C" stroked="f">
                <v:path arrowok="t"/>
                <v:fill/>
              </v:shape>
              <v:shape style="position:absolute;left:5517;top:2542;width:199;height:149" coordorigin="5517,2542" coordsize="199,149" path="m5597,2680e" filled="t" fillcolor="#50535C" stroked="f">
                <v:path arrowok="t"/>
                <v:fill/>
              </v:shape>
              <v:shape style="position:absolute;left:5517;top:2542;width:199;height:149" coordorigin="5517,2542" coordsize="199,149" path="m5677,2544l5663,2548,5713,2548,5712,2547,5695,2547,5690,2545,5681,2545,5677,2544e" filled="t" fillcolor="#50535C" stroked="f">
                <v:path arrowok="t"/>
                <v:fill/>
              </v:shape>
              <v:shape style="position:absolute;left:5517;top:2542;width:199;height:149" coordorigin="5517,2542" coordsize="199,149" path="m5701,2542l5695,2547,5712,2547,5710,2545,5704,2543,5701,2542e" filled="t" fillcolor="#50535C" stroked="f">
                <v:path arrowok="t"/>
                <v:fill/>
              </v:shape>
              <v:shape style="position:absolute;left:5517;top:2542;width:199;height:149" coordorigin="5517,2542" coordsize="199,149" path="m5690,2545l5681,2545,5690,2545,5690,2545e" filled="t" fillcolor="#50535C" stroked="f">
                <v:path arrowok="t"/>
                <v:fill/>
              </v:shape>
            </v:group>
            <v:group style="position:absolute;left:6514;top:2542;width:194;height:144" coordorigin="6514,2542" coordsize="194,144">
              <v:shape style="position:absolute;left:6514;top:2542;width:194;height:144" coordorigin="6514,2542" coordsize="194,144" path="m6587,2684l6572,2684,6583,2687,6585,2685,6587,2684e" filled="t" fillcolor="#50535C" stroked="f">
                <v:path arrowok="t"/>
                <v:fill/>
              </v:shape>
              <v:shape style="position:absolute;left:6514;top:2542;width:194;height:144" coordorigin="6514,2542" coordsize="194,144" path="m6560,2685l6533,2685,6536,2686,6543,2686,6547,2686,6560,2685e" filled="t" fillcolor="#50535C" stroked="f">
                <v:path arrowok="t"/>
                <v:fill/>
              </v:shape>
              <v:shape style="position:absolute;left:6514;top:2542;width:194;height:144" coordorigin="6514,2542" coordsize="194,144" path="m6644,2542l6640,2544,6632,2554,6626,2560,6574,2616,6526,2662,6516,2672,6515,2673,6514,2675,6517,2682,6522,2685,6533,2685,6560,2685,6572,2684,6587,2684,6595,2674,6643,2626,6652,2616,6665,2601,6679,2587,6694,2573,6709,2560,6709,2548,6708,2546,6678,2546,6673,2545,6655,2545,6652,2545,6644,2542e" filled="t" fillcolor="#50535C" stroked="f">
                <v:path arrowok="t"/>
                <v:fill/>
              </v:shape>
              <v:shape style="position:absolute;left:6514;top:2542;width:194;height:144" coordorigin="6514,2542" coordsize="194,144" path="m6690,2543l6678,2546,6708,2546,6706,2544,6693,2543,6690,2543e" filled="t" fillcolor="#50535C" stroked="f">
                <v:path arrowok="t"/>
                <v:fill/>
              </v:shape>
              <v:shape style="position:absolute;left:6514;top:2542;width:194;height:144" coordorigin="6514,2542" coordsize="194,144" path="m6668,2544l6655,2545,6673,2545,6668,2544e" filled="t" fillcolor="#50535C" stroked="f">
                <v:path arrowok="t"/>
                <v:fill/>
              </v:shape>
            </v:group>
            <v:group style="position:absolute;left:4787;top:2546;width:206;height:144" coordorigin="4787,2546" coordsize="206,144">
              <v:shape style="position:absolute;left:4787;top:2546;width:206;height:144" coordorigin="4787,2546" coordsize="206,144" path="m4920,2546l4916,2549,4910,2551,4902,2562,4896,2568,4868,2597,4855,2612,4848,2621,4841,2630,4828,2638,4827,2641,4821,2646,4818,2650,4807,2662,4799,2670,4787,2683,4788,2688,4800,2690,4806,2690,4821,2689,4829,2687,4845,2684,4853,2683,4882,2683,4887,2678,4891,2673,4897,2666,4908,2653,4924,2635,4937,2620,4981,2570,4985,2566,4993,2556,4992,2552,4936,2552,4928,2551,4926,2548,4922,2546,4921,2546,4920,2546e" filled="t" fillcolor="#50535C" stroked="f">
                <v:path arrowok="t"/>
                <v:fill/>
              </v:shape>
              <v:shape style="position:absolute;left:4787;top:2546;width:206;height:144" coordorigin="4787,2546" coordsize="206,144" path="m4882,2683l4853,2683,4866,2688,4872,2688,4879,2686,4882,2684,4882,2683e" filled="t" fillcolor="#50535C" stroked="f">
                <v:path arrowok="t"/>
                <v:fill/>
              </v:shape>
              <v:shape style="position:absolute;left:4787;top:2546;width:206;height:144" coordorigin="4787,2546" coordsize="206,144" path="m4977,2547l4969,2549,4965,2549,4951,2551,4940,2551,4936,2552,4992,2552,4992,2551,4981,2548,4977,2547e" filled="t" fillcolor="#50535C" stroked="f">
                <v:path arrowok="t"/>
                <v:fill/>
              </v:shape>
              <v:shape style="position:absolute;left:4787;top:2546;width:206;height:144" coordorigin="4787,2546" coordsize="206,144" path="m4922,2546l4921,2546,4922,2546e" filled="t" fillcolor="#50535C" stroked="f">
                <v:path arrowok="t"/>
                <v:fill/>
              </v:shape>
            </v:group>
            <v:group style="position:absolute;left:4937;top:2543;width:202;height:153" coordorigin="4937,2543" coordsize="202,153">
              <v:shape style="position:absolute;left:4937;top:2543;width:203;height:153" coordorigin="4937,2543" coordsize="203,153" path="m5071,2544l5067,2546,5059,2554,5044,2567,5013,2596,5011,2598,4980,2634,4965,2651,4953,2667,4940,2682,4937,2684,4937,2687,4940,2695,4943,2697,4951,2695,4952,2694,4955,2694,4975,2691,4994,2690,4997,2690,5013,2690,5017,2683,5019,2681,5028,2671,5035,2665,5047,2651,5053,2644,5061,2637,5074,2623,5088,2607,5100,2591,5113,2576,5119,2570,5126,2564,5140,2554,5138,2548,5134,2546,5112,2546,5111,2546,5094,2546,5088,2545,5082,2545,5071,2544e" filled="t" fillcolor="#50535C" stroked="f">
                <v:path arrowok="t"/>
                <v:fill/>
              </v:shape>
              <v:shape style="position:absolute;left:4937;top:2543;width:203;height:153" coordorigin="4937,2543" coordsize="203,153" path="m5013,2690l4997,2690,5000,2691,5010,2693,5011,2693,5013,2690e" filled="t" fillcolor="#50535C" stroked="f">
                <v:path arrowok="t"/>
                <v:fill/>
              </v:shape>
              <v:shape style="position:absolute;left:4937;top:2543;width:203;height:153" coordorigin="4937,2543" coordsize="203,153" path="m5126,2543l5118,2546,5112,2546,5134,2546,5129,2544,5126,2543e" filled="t" fillcolor="#50535C" stroked="f">
                <v:path arrowok="t"/>
                <v:fill/>
              </v:shape>
              <v:shape style="position:absolute;left:4937;top:2543;width:203;height:153" coordorigin="4937,2543" coordsize="203,153" path="m5102,2545l5098,2545,5094,2545,5094,2546,5111,2546,5102,2545e" filled="t" fillcolor="#50535C" stroked="f">
                <v:path arrowok="t"/>
                <v:fill/>
              </v:shape>
            </v:group>
            <v:group style="position:absolute;left:5079;top:2544;width:190;height:146" coordorigin="5079,2544" coordsize="190,146">
              <v:shape style="position:absolute;left:5079;top:2544;width:190;height:146" coordorigin="5079,2544" coordsize="190,146" path="m5205,2546l5202,2548,5099,2655,5092,2664,5084,2672,5083,2673,5079,2678,5081,2684,5090,2688,5093,2690,5108,2687,5118,2686,5135,2684,5141,2683,5158,2683,5162,2677,5166,2671,5175,2662,5187,2648,5202,2632,5213,2620,5231,2601,5243,2585,5269,2554,5267,2552,5267,2551,5221,2551,5205,2546e" filled="t" fillcolor="#50535C" stroked="f">
                <v:path arrowok="t"/>
                <v:fill/>
              </v:shape>
              <v:shape style="position:absolute;left:5079;top:2544;width:190;height:146" coordorigin="5079,2544" coordsize="190,146" path="m5158,2683l5141,2683,5152,2688,5155,2686,5158,2683e" filled="t" fillcolor="#50535C" stroked="f">
                <v:path arrowok="t"/>
                <v:fill/>
              </v:shape>
              <v:shape style="position:absolute;left:5079;top:2544;width:190;height:146" coordorigin="5079,2544" coordsize="190,146" path="m5252,2544l5233,2549,5221,2551,5267,2551,5266,2548,5258,2546,5252,2544e" filled="t" fillcolor="#50535C" stroked="f">
                <v:path arrowok="t"/>
                <v:fill/>
              </v:shape>
            </v:group>
            <v:group style="position:absolute;left:4652;top:2547;width:196;height:143" coordorigin="4652,2547" coordsize="196,143">
              <v:shape style="position:absolute;left:4652;top:2547;width:196;height:143" coordorigin="4652,2547" coordsize="196,143" path="m4783,2547l4780,2550,4777,2552,4720,2610,4692,2639,4678,2653,4671,2660,4665,2669,4652,2678,4653,2684,4665,2689,4671,2690,4682,2687,4685,2686,4696,2684,4703,2681,4729,2681,4731,2679,4733,2677,4752,2654,4767,2637,4779,2625,4797,2607,4847,2554,4845,2553,4844,2551,4824,2551,4817,2550,4802,2549,4792,2548,4783,2547e" filled="t" fillcolor="#50535C" stroked="f">
                <v:path arrowok="t"/>
                <v:fill/>
              </v:shape>
              <v:shape style="position:absolute;left:4652;top:2547;width:196;height:143" coordorigin="4652,2547" coordsize="196,143" path="m4729,2681l4703,2681,4718,2689,4724,2685,4729,2681e" filled="t" fillcolor="#50535C" stroked="f">
                <v:path arrowok="t"/>
                <v:fill/>
              </v:shape>
              <v:shape style="position:absolute;left:4652;top:2547;width:196;height:143" coordorigin="4652,2547" coordsize="196,143" path="m4834,2549l4824,2551,4844,2551,4844,2551,4838,2550,4834,2549e" filled="t" fillcolor="#50535C" stroked="f">
                <v:path arrowok="t"/>
                <v:fill/>
              </v:shape>
            </v:group>
            <v:group style="position:absolute;left:3646;top:2541;width:208;height:154" coordorigin="3646,2541" coordsize="208,154">
              <v:shape style="position:absolute;left:3646;top:2541;width:208;height:154" coordorigin="3646,2541" coordsize="208,154" path="m3784,2541l3781,2544,3778,2546,3771,2555,3760,2566,3746,2581,3727,2599,3698,2627,3692,2632,3688,2639,3674,2653,3660,2668,3646,2682,3646,2685,3650,2694,3654,2695,3663,2690,3665,2689,3674,2688,3682,2688,3699,2686,3735,2686,3740,2680,3744,2677,3752,2668,3792,2623,3806,2608,3819,2592,3832,2578,3847,2564,3854,2558,3853,2555,3848,2549,3794,2549,3790,2548,3787,2543,3785,2542,3784,2541e" filled="t" fillcolor="#50535C" stroked="f">
                <v:path arrowok="t"/>
                <v:fill/>
              </v:shape>
              <v:shape style="position:absolute;left:3646;top:2541;width:208;height:154" coordorigin="3646,2541" coordsize="208,154" path="m3735,2686l3699,2686,3711,2686,3728,2689,3733,2688,3735,2686e" filled="t" fillcolor="#50535C" stroked="f">
                <v:path arrowok="t"/>
                <v:fill/>
              </v:shape>
              <v:shape style="position:absolute;left:3646;top:2541;width:208;height:154" coordorigin="3646,2541" coordsize="208,154" path="m3682,2688l3674,2688,3680,2688,3682,2688e" filled="t" fillcolor="#50535C" stroked="f">
                <v:path arrowok="t"/>
                <v:fill/>
              </v:shape>
              <v:shape style="position:absolute;left:3646;top:2541;width:208;height:154" coordorigin="3646,2541" coordsize="208,154" path="m3822,2545l3810,2546,3804,2548,3794,2549,3848,2549,3848,2548,3828,2548,3822,2545e" filled="t" fillcolor="#50535C" stroked="f">
                <v:path arrowok="t"/>
                <v:fill/>
              </v:shape>
              <v:shape style="position:absolute;left:3646;top:2541;width:208;height:154" coordorigin="3646,2541" coordsize="208,154" path="m3838,2545l3828,2548,3848,2548,3845,2546,3842,2546,3838,2545e" filled="t" fillcolor="#50535C" stroked="f">
                <v:path arrowok="t"/>
                <v:fill/>
              </v:shape>
              <v:shape style="position:absolute;left:3646;top:2541;width:208;height:154" coordorigin="3646,2541" coordsize="208,154" path="m3845,2546l3842,2546,3845,2546e" filled="t" fillcolor="#50535C" stroked="f">
                <v:path arrowok="t"/>
                <v:fill/>
              </v:shape>
            </v:group>
            <v:group style="position:absolute;left:4073;top:2539;width:210;height:152" coordorigin="4073,2539" coordsize="210,152">
              <v:shape style="position:absolute;left:4073;top:2539;width:210;height:152" coordorigin="4073,2539" coordsize="210,152" path="m4212,2539l4209,2540,4187,2562,4170,2581,4157,2595,4143,2610,4128,2626,4113,2640,4099,2654,4084,2667,4082,2670,4079,2672,4073,2677,4073,2680,4077,2688,4082,2690,4092,2688,4117,2688,4123,2686,4129,2685,4150,2685,4150,2685,4161,2675,4175,2660,4189,2647,4191,2646,4193,2644,4203,2633,4210,2624,4220,2614,4234,2600,4280,2557,4281,2555,4283,2553,4281,2545,4227,2545,4222,2544,4212,2539e" filled="t" fillcolor="#50535C" stroked="f">
                <v:path arrowok="t"/>
                <v:fill/>
              </v:shape>
              <v:shape style="position:absolute;left:4073;top:2539;width:210;height:152" coordorigin="4073,2539" coordsize="210,152" path="m4117,2688l4092,2688,4096,2689,4107,2689,4112,2690,4117,2688e" filled="t" fillcolor="#50535C" stroked="f">
                <v:path arrowok="t"/>
                <v:fill/>
              </v:shape>
              <v:shape style="position:absolute;left:4073;top:2539;width:210;height:152" coordorigin="4073,2539" coordsize="210,152" path="m4150,2685l4129,2685,4138,2686,4142,2688,4146,2689,4148,2687,4150,2685e" filled="t" fillcolor="#50535C" stroked="f">
                <v:path arrowok="t"/>
                <v:fill/>
              </v:shape>
              <v:shape style="position:absolute;left:4073;top:2539;width:210;height:152" coordorigin="4073,2539" coordsize="210,152" path="m4235,2543l4234,2543,4227,2545,4281,2545,4281,2545,4247,2545,4235,2543e" filled="t" fillcolor="#50535C" stroked="f">
                <v:path arrowok="t"/>
                <v:fill/>
              </v:shape>
              <v:shape style="position:absolute;left:4073;top:2539;width:210;height:152" coordorigin="4073,2539" coordsize="210,152" path="m4279,2541l4258,2542,4247,2545,4281,2545,4280,2541,4279,2541e" filled="t" fillcolor="#50535C" stroked="f">
                <v:path arrowok="t"/>
                <v:fill/>
              </v:shape>
            </v:group>
            <v:group style="position:absolute;left:4219;top:2537;width:211;height:150" coordorigin="4219,2537" coordsize="211,150">
              <v:shape style="position:absolute;left:4219;top:2537;width:211;height:150" coordorigin="4219,2537" coordsize="211,150" path="m4360,2537l4351,2546,4342,2554,4327,2571,4286,2612,4271,2626,4264,2633,4257,2641,4245,2648,4243,2651,4233,2661,4226,2667,4224,2670,4219,2676,4220,2681,4225,2686,4229,2687,4236,2683,4239,2683,4283,2682,4299,2682,4312,2669,4343,2639,4344,2637,4349,2633,4362,2622,4375,2608,4407,2576,4421,2562,4427,2556,4430,2551,4424,2543,4383,2543,4376,2543,4369,2543,4360,2537e" filled="t" fillcolor="#50535C" stroked="f">
                <v:path arrowok="t"/>
                <v:fill/>
              </v:shape>
              <v:shape style="position:absolute;left:4219;top:2537;width:211;height:150" coordorigin="4219,2537" coordsize="211,150" path="m4299,2682l4283,2682,4285,2682,4293,2686,4298,2682,4299,2682e" filled="t" fillcolor="#50535C" stroked="f">
                <v:path arrowok="t"/>
                <v:fill/>
              </v:shape>
              <v:shape style="position:absolute;left:4219;top:2537;width:211;height:150" coordorigin="4219,2537" coordsize="211,150" path="m4412,2539l4400,2543,4383,2543,4424,2543,4418,2540,4412,2539e" filled="t" fillcolor="#50535C" stroked="f">
                <v:path arrowok="t"/>
                <v:fill/>
              </v:shape>
            </v:group>
            <v:group style="position:absolute;left:3934;top:2540;width:200;height:151" coordorigin="3934,2540" coordsize="200,151">
              <v:shape style="position:absolute;left:3934;top:2540;width:200;height:151" coordorigin="3934,2540" coordsize="200,151" path="m3986,2689l3965,2689,3976,2691,3980,2691,3986,2689e" filled="t" fillcolor="#50535C" stroked="f">
                <v:path arrowok="t"/>
                <v:fill/>
              </v:shape>
              <v:shape style="position:absolute;left:3934;top:2540;width:200;height:151" coordorigin="3934,2540" coordsize="200,151" path="m3964,2690l3950,2690,3959,2690,3964,2690e" filled="t" fillcolor="#50535C" stroked="f">
                <v:path arrowok="t"/>
                <v:fill/>
              </v:shape>
              <v:shape style="position:absolute;left:3934;top:2540;width:200;height:151" coordorigin="3934,2540" coordsize="200,151" path="m4072,2540l4064,2542,4060,2546,4052,2556,4047,2562,4041,2568,4015,2595,4001,2609,3987,2624,3973,2642,3959,2656,3944,2670,3942,2672,3940,2673,3934,2681,3936,2688,3936,2688,3947,2690,3950,2690,3964,2690,3965,2689,3986,2689,3991,2688,3998,2686,4012,2686,4013,2686,4015,2684,4017,2674,4033,2658,4078,2613,4111,2576,4119,2568,4128,2561,4130,2560,4136,2552,4134,2547,4080,2547,4079,2547,4076,2547,4072,2540e" filled="t" fillcolor="#50535C" stroked="f">
                <v:path arrowok="t"/>
                <v:fill/>
              </v:shape>
              <v:shape style="position:absolute;left:3934;top:2540;width:200;height:151" coordorigin="3934,2540" coordsize="200,151" path="m4012,2686l3998,2686,4007,2688,4009,2688,4012,2686e" filled="t" fillcolor="#50535C" stroked="f">
                <v:path arrowok="t"/>
                <v:fill/>
              </v:shape>
              <v:shape style="position:absolute;left:3934;top:2540;width:200;height:151" coordorigin="3934,2540" coordsize="200,151" path="m4120,2541l4092,2544,4080,2547,4134,2547,4133,2541,4120,2541e" filled="t" fillcolor="#50535C" stroked="f">
                <v:path arrowok="t"/>
                <v:fill/>
              </v:shape>
            </v:group>
            <v:group style="position:absolute;left:4366;top:2539;width:204;height:146" coordorigin="4366,2539" coordsize="204,146">
              <v:shape style="position:absolute;left:4366;top:2539;width:204;height:146" coordorigin="4366,2539" coordsize="204,146" path="m4503,2539l4500,2540,4496,2544,4468,2573,4453,2588,4437,2604,4423,2618,4408,2632,4399,2642,4391,2652,4376,2663,4373,2666,4366,2673,4366,2676,4371,2683,4374,2685,4384,2684,4392,2684,4407,2681,4427,2681,4430,2680,4431,2680,4444,2680,4446,2679,4451,2671,4452,2671,4460,2663,4468,2656,4479,2645,4503,2619,4521,2601,4535,2587,4549,2573,4565,2561,4570,2557,4571,2551,4564,2545,4563,2544,4511,2544,4503,2539e" filled="t" fillcolor="#50535C" stroked="f">
                <v:path arrowok="t"/>
                <v:fill/>
              </v:shape>
              <v:shape style="position:absolute;left:4366;top:2539;width:204;height:146" coordorigin="4366,2539" coordsize="204,146" path="m4392,2684l4384,2684,4390,2685,4392,2684e" filled="t" fillcolor="#50535C" stroked="f">
                <v:path arrowok="t"/>
                <v:fill/>
              </v:shape>
              <v:shape style="position:absolute;left:4366;top:2539;width:204;height:146" coordorigin="4366,2539" coordsize="204,146" path="m4427,2681l4407,2681,4419,2683,4427,2681e" filled="t" fillcolor="#50535C" stroked="f">
                <v:path arrowok="t"/>
                <v:fill/>
              </v:shape>
              <v:shape style="position:absolute;left:4366;top:2539;width:204;height:146" coordorigin="4366,2539" coordsize="204,146" path="m4444,2680l4431,2680,4440,2682,4444,2680e" filled="t" fillcolor="#50535C" stroked="f">
                <v:path arrowok="t"/>
                <v:fill/>
              </v:shape>
              <v:shape style="position:absolute;left:4366;top:2539;width:204;height:146" coordorigin="4366,2539" coordsize="204,146" path="m4559,2541l4547,2542,4536,2543,4518,2543,4511,2544,4563,2544,4562,2543,4561,2543,4536,2543,4561,2543,4559,2541e" filled="t" fillcolor="#50535C" stroked="f">
                <v:path arrowok="t"/>
                <v:fill/>
              </v:shape>
            </v:group>
            <v:group style="position:absolute;left:3792;top:2540;width:202;height:151" coordorigin="3792,2540" coordsize="202,151">
              <v:shape style="position:absolute;left:3792;top:2540;width:202;height:151" coordorigin="3792,2540" coordsize="202,151" path="m3926,2540l3926,2540,3916,2548,3914,2552,3910,2557,3857,2614,3845,2627,3826,2646,3795,2675,3793,2678,3792,2683,3793,2686,3799,2689,3803,2691,3806,2688,3808,2686,3810,2684,3851,2682,3858,2682,3863,2681,3875,2681,3879,2678,3886,2668,3890,2663,3917,2634,3931,2619,3947,2603,3961,2588,3975,2574,3990,2561,3991,2560,3992,2559,3994,2556,3994,2554,3993,2549,3943,2549,3938,2548,3926,2540e" filled="t" fillcolor="#50535C" stroked="f">
                <v:path arrowok="t"/>
                <v:fill/>
              </v:shape>
              <v:shape style="position:absolute;left:3792;top:2540;width:202;height:151" coordorigin="3792,2540" coordsize="202,151" path="m3858,2682l3851,2682,3851,2682,3858,2682e" filled="t" fillcolor="#50535C" stroked="f">
                <v:path arrowok="t"/>
                <v:fill/>
              </v:shape>
              <v:shape style="position:absolute;left:3792;top:2540;width:202;height:151" coordorigin="3792,2540" coordsize="202,151" path="m3987,2542l3970,2546,3959,2547,3943,2549,3993,2549,3992,2545,3987,2542e" filled="t" fillcolor="#50535C" stroked="f">
                <v:path arrowok="t"/>
                <v:fill/>
              </v:shape>
            </v:group>
            <v:group style="position:absolute;left:3220;top:2540;width:200;height:149" coordorigin="3220,2540" coordsize="200,149">
              <v:shape style="position:absolute;left:3220;top:2540;width:200;height:149" coordorigin="3220,2540" coordsize="200,149" path="m3350,2541l3346,2543,3342,2547,3341,2548,3297,2597,3285,2609,3267,2628,3233,2663,3226,2670,3220,2679,3228,2687,3236,2688,3255,2682,3265,2679,3303,2679,3307,2672,3309,2670,3356,2622,3385,2588,3399,2574,3414,2560,3420,2555,3419,2550,3415,2546,3363,2546,3350,2541e" filled="t" fillcolor="#50535C" stroked="f">
                <v:path arrowok="t"/>
                <v:fill/>
              </v:shape>
              <v:shape style="position:absolute;left:3220;top:2540;width:200;height:149" coordorigin="3220,2540" coordsize="200,149" path="m3300,2681l3285,2681,3296,2682,3300,2681e" filled="t" fillcolor="#50535C" stroked="f">
                <v:path arrowok="t"/>
                <v:fill/>
              </v:shape>
              <v:shape style="position:absolute;left:3220;top:2540;width:200;height:149" coordorigin="3220,2540" coordsize="200,149" path="m3303,2679l3265,2679,3281,2681,3300,2681,3302,2681,3303,2679e" filled="t" fillcolor="#50535C" stroked="f">
                <v:path arrowok="t"/>
                <v:fill/>
              </v:shape>
              <v:shape style="position:absolute;left:3220;top:2540;width:200;height:149" coordorigin="3220,2540" coordsize="200,149" path="m3407,2540l3389,2542,3363,2546,3415,2546,3411,2542,3407,2540e" filled="t" fillcolor="#50535C" stroked="f">
                <v:path arrowok="t"/>
                <v:fill/>
              </v:shape>
            </v:group>
            <v:group style="position:absolute;left:3366;top:2542;width:198;height:147" coordorigin="3366,2542" coordsize="198,147">
              <v:shape style="position:absolute;left:3366;top:2542;width:198;height:147" coordorigin="3366,2542" coordsize="198,147" path="m3496,2542l3495,2542,3484,2552,3467,2572,3453,2586,3439,2600,3429,2609,3420,2617,3409,2630,3407,2634,3398,2644,3369,2675,3367,2676,3366,2680,3366,2683,3369,2688,3376,2689,3381,2687,3382,2685,3390,2683,3413,2680,3443,2680,3443,2680,3447,2676,3472,2650,3490,2633,3502,2620,3532,2587,3545,2572,3560,2558,3564,2555,3563,2549,3558,2546,3516,2546,3506,2546,3496,2542e" filled="t" fillcolor="#50535C" stroked="f">
                <v:path arrowok="t"/>
                <v:fill/>
              </v:shape>
              <v:shape style="position:absolute;left:3366;top:2542;width:198;height:147" coordorigin="3366,2542" coordsize="198,147" path="m3443,2680l3413,2680,3432,2681,3439,2683,3443,2680e" filled="t" fillcolor="#50535C" stroked="f">
                <v:path arrowok="t"/>
                <v:fill/>
              </v:shape>
              <v:shape style="position:absolute;left:3366;top:2542;width:198;height:147" coordorigin="3366,2542" coordsize="198,147" path="m3533,2543l3516,2546,3558,2546,3555,2544,3554,2544,3540,2544,3533,2543e" filled="t" fillcolor="#50535C" stroked="f">
                <v:path arrowok="t"/>
                <v:fill/>
              </v:shape>
              <v:shape style="position:absolute;left:3366;top:2542;width:198;height:147" coordorigin="3366,2542" coordsize="198,147" path="m3551,2542l3540,2544,3554,2544,3551,2542e" filled="t" fillcolor="#50535C" stroked="f">
                <v:path arrowok="t"/>
                <v:fill/>
              </v:shape>
            </v:group>
            <v:group style="position:absolute;left:3511;top:2542;width:199;height:149" coordorigin="3511,2542" coordsize="199,149">
              <v:shape style="position:absolute;left:3511;top:2542;width:199;height:149" coordorigin="3511,2542" coordsize="199,149" path="m3639,2542l3635,2546,3631,2549,3610,2572,3565,2620,3550,2637,3521,2670,3517,2673,3512,2678,3511,2683,3516,2689,3523,2692,3531,2685,3547,2684,3554,2683,3564,2681,3581,2681,3590,2681,3591,2680,3597,2673,3601,2667,3611,2656,3638,2627,3644,2621,3649,2614,3662,2601,3669,2593,3686,2577,3694,2566,3705,2559,3707,2557,3708,2555,3710,2553,3708,2548,3708,2548,3658,2548,3649,2548,3639,2542e" filled="t" fillcolor="#50535C" stroked="f">
                <v:path arrowok="t"/>
                <v:fill/>
              </v:shape>
              <v:shape style="position:absolute;left:3511;top:2542;width:199;height:149" coordorigin="3511,2542" coordsize="199,149" path="m3592,2680e" filled="t" fillcolor="#50535C" stroked="f">
                <v:path arrowok="t"/>
                <v:fill/>
              </v:shape>
              <v:shape style="position:absolute;left:3511;top:2542;width:199;height:149" coordorigin="3511,2542" coordsize="199,149" path="m3671,2544l3658,2548,3708,2548,3707,2547,3689,2547,3685,2545,3675,2545,3671,2544e" filled="t" fillcolor="#50535C" stroked="f">
                <v:path arrowok="t"/>
                <v:fill/>
              </v:shape>
              <v:shape style="position:absolute;left:3511;top:2542;width:199;height:149" coordorigin="3511,2542" coordsize="199,149" path="m3696,2542l3689,2547,3707,2547,3705,2545,3698,2543,3696,2542e" filled="t" fillcolor="#50535C" stroked="f">
                <v:path arrowok="t"/>
                <v:fill/>
              </v:shape>
              <v:shape style="position:absolute;left:3511;top:2542;width:199;height:149" coordorigin="3511,2542" coordsize="199,149" path="m3684,2545l3675,2545,3685,2545,3684,2545e" filled="t" fillcolor="#50535C" stroked="f">
                <v:path arrowok="t"/>
                <v:fill/>
              </v:shape>
            </v:group>
            <v:group style="position:absolute;left:4509;top:2542;width:194;height:144" coordorigin="4509,2542" coordsize="194,144">
              <v:shape style="position:absolute;left:4509;top:2542;width:194;height:144" coordorigin="4509,2542" coordsize="194,144" path="m4581,2684l4566,2684,4577,2687,4579,2685,4581,2684e" filled="t" fillcolor="#50535C" stroked="f">
                <v:path arrowok="t"/>
                <v:fill/>
              </v:shape>
              <v:shape style="position:absolute;left:4509;top:2542;width:194;height:144" coordorigin="4509,2542" coordsize="194,144" path="m4555,2685l4528,2685,4531,2686,4538,2686,4541,2686,4555,2685e" filled="t" fillcolor="#50535C" stroked="f">
                <v:path arrowok="t"/>
                <v:fill/>
              </v:shape>
              <v:shape style="position:absolute;left:4509;top:2542;width:194;height:144" coordorigin="4509,2542" coordsize="194,144" path="m4638,2542l4635,2544,4626,2554,4620,2560,4568,2616,4521,2662,4510,2672,4510,2673,4509,2675,4512,2682,4517,2685,4528,2685,4555,2685,4566,2684,4581,2684,4590,2674,4637,2626,4646,2616,4659,2601,4674,2587,4688,2573,4704,2560,4704,2548,4702,2546,4673,2546,4668,2545,4650,2545,4646,2545,4638,2542e" filled="t" fillcolor="#50535C" stroked="f">
                <v:path arrowok="t"/>
                <v:fill/>
              </v:shape>
              <v:shape style="position:absolute;left:4509;top:2542;width:194;height:144" coordorigin="4509,2542" coordsize="194,144" path="m4685,2543l4673,2546,4702,2546,4700,2544,4687,2543,4685,2543e" filled="t" fillcolor="#50535C" stroked="f">
                <v:path arrowok="t"/>
                <v:fill/>
              </v:shape>
              <v:shape style="position:absolute;left:4509;top:2542;width:194;height:144" coordorigin="4509,2542" coordsize="194,144" path="m4663,2544l4650,2545,4668,2545,4663,2544e" filled="t" fillcolor="#50535C" stroked="f">
                <v:path arrowok="t"/>
                <v:fill/>
              </v:shape>
            </v:group>
            <v:group style="position:absolute;left:2781;top:2546;width:206;height:144" coordorigin="2781,2546" coordsize="206,144">
              <v:shape style="position:absolute;left:2781;top:2546;width:206;height:144" coordorigin="2781,2546" coordsize="206,144" path="m2914,2546l2910,2549,2905,2551,2897,2562,2891,2568,2862,2597,2849,2612,2842,2621,2835,2630,2823,2638,2821,2641,2816,2646,2813,2650,2802,2662,2793,2670,2781,2683,2783,2688,2795,2690,2801,2690,2815,2689,2823,2687,2839,2684,2847,2683,2877,2683,2882,2678,2885,2673,2891,2666,2903,2653,2919,2635,2932,2620,2975,2570,2979,2566,2988,2556,2987,2552,2930,2552,2923,2551,2920,2548,2917,2546,2916,2546,2914,2546e" filled="t" fillcolor="#50535C" stroked="f">
                <v:path arrowok="t"/>
                <v:fill/>
              </v:shape>
              <v:shape style="position:absolute;left:2781;top:2546;width:206;height:144" coordorigin="2781,2546" coordsize="206,144" path="m2877,2683l2847,2683,2861,2688,2866,2688,2874,2686,2876,2684,2877,2683e" filled="t" fillcolor="#50535C" stroked="f">
                <v:path arrowok="t"/>
                <v:fill/>
              </v:shape>
              <v:shape style="position:absolute;left:2781;top:2546;width:206;height:144" coordorigin="2781,2546" coordsize="206,144" path="m2972,2547l2964,2549,2960,2549,2945,2551,2935,2551,2930,2552,2987,2552,2987,2551,2976,2548,2972,2547e" filled="t" fillcolor="#50535C" stroked="f">
                <v:path arrowok="t"/>
                <v:fill/>
              </v:shape>
              <v:shape style="position:absolute;left:2781;top:2546;width:206;height:144" coordorigin="2781,2546" coordsize="206,144" path="m2917,2546l2916,2546,2917,2546e" filled="t" fillcolor="#50535C" stroked="f">
                <v:path arrowok="t"/>
                <v:fill/>
              </v:shape>
            </v:group>
            <v:group style="position:absolute;left:2932;top:2543;width:203;height:153" coordorigin="2932,2543" coordsize="203,153">
              <v:shape style="position:absolute;left:2932;top:2543;width:203;height:153" coordorigin="2932,2543" coordsize="203,153" path="m3065,2544l3061,2546,3053,2554,3039,2567,3008,2596,3006,2598,2974,2634,2960,2651,2947,2667,2934,2682,2932,2684,2932,2687,2934,2695,2938,2697,2945,2695,2947,2694,2949,2694,2969,2691,2989,2690,2992,2690,3008,2690,3012,2683,3014,2681,3023,2671,3029,2665,3042,2651,3047,2644,3055,2637,3069,2623,3082,2607,3094,2591,3107,2576,3113,2570,3120,2564,3134,2554,3133,2548,3129,2546,3106,2546,3106,2546,3088,2546,3082,2545,3076,2545,3065,2544e" filled="t" fillcolor="#50535C" stroked="f">
                <v:path arrowok="t"/>
                <v:fill/>
              </v:shape>
              <v:shape style="position:absolute;left:2932;top:2543;width:203;height:153" coordorigin="2932,2543" coordsize="203,153" path="m3008,2690l2992,2690,2994,2691,3005,2693,3005,2693,3008,2690e" filled="t" fillcolor="#50535C" stroked="f">
                <v:path arrowok="t"/>
                <v:fill/>
              </v:shape>
              <v:shape style="position:absolute;left:2932;top:2543;width:203;height:153" coordorigin="2932,2543" coordsize="203,153" path="m3120,2543l3112,2546,3106,2546,3129,2546,3123,2544,3120,2543e" filled="t" fillcolor="#50535C" stroked="f">
                <v:path arrowok="t"/>
                <v:fill/>
              </v:shape>
              <v:shape style="position:absolute;left:2932;top:2543;width:203;height:153" coordorigin="2932,2543" coordsize="203,153" path="m3096,2545l3092,2545,3088,2545,3088,2546,3106,2546,3096,2545e" filled="t" fillcolor="#50535C" stroked="f">
                <v:path arrowok="t"/>
                <v:fill/>
              </v:shape>
            </v:group>
            <v:group style="position:absolute;left:3074;top:2544;width:190;height:146" coordorigin="3074,2544" coordsize="190,146">
              <v:shape style="position:absolute;left:3074;top:2544;width:190;height:146" coordorigin="3074,2544" coordsize="190,146" path="m3199,2546l3196,2548,3094,2655,3086,2664,3078,2672,3078,2673,3074,2678,3075,2684,3084,2688,3088,2690,3102,2687,3113,2686,3129,2684,3135,2683,3153,2683,3157,2677,3160,2671,3169,2662,3182,2648,3196,2632,3208,2620,3225,2601,3238,2585,3263,2554,3262,2552,3261,2551,3215,2551,3199,2546e" filled="t" fillcolor="#50535C" stroked="f">
                <v:path arrowok="t"/>
                <v:fill/>
              </v:shape>
              <v:shape style="position:absolute;left:3074;top:2544;width:190;height:146" coordorigin="3074,2544" coordsize="190,146" path="m3153,2683l3135,2683,3146,2688,3150,2686,3153,2683e" filled="t" fillcolor="#50535C" stroked="f">
                <v:path arrowok="t"/>
                <v:fill/>
              </v:shape>
              <v:shape style="position:absolute;left:3074;top:2544;width:190;height:146" coordorigin="3074,2544" coordsize="190,146" path="m3247,2544l3228,2549,3215,2551,3261,2551,3260,2548,3252,2546,3247,2544e" filled="t" fillcolor="#50535C" stroked="f">
                <v:path arrowok="t"/>
                <v:fill/>
              </v:shape>
            </v:group>
            <v:group style="position:absolute;left:2646;top:2547;width:196;height:143" coordorigin="2646,2547" coordsize="196,143">
              <v:shape style="position:absolute;left:2646;top:2547;width:196;height:143" coordorigin="2646,2547" coordsize="196,143" path="m2777,2547l2775,2550,2772,2552,2714,2610,2687,2639,2673,2653,2665,2660,2659,2669,2646,2678,2647,2684,2659,2689,2666,2690,2676,2687,2680,2686,2690,2684,2698,2681,2724,2681,2726,2679,2727,2677,2747,2654,2762,2637,2774,2625,2792,2607,2842,2554,2840,2553,2839,2551,2819,2551,2812,2550,2796,2549,2787,2548,2777,2547e" filled="t" fillcolor="#50535C" stroked="f">
                <v:path arrowok="t"/>
                <v:fill/>
              </v:shape>
              <v:shape style="position:absolute;left:2646;top:2547;width:196;height:143" coordorigin="2646,2547" coordsize="196,143" path="m2724,2681l2698,2681,2713,2689,2719,2685,2724,2681e" filled="t" fillcolor="#50535C" stroked="f">
                <v:path arrowok="t"/>
                <v:fill/>
              </v:shape>
              <v:shape style="position:absolute;left:2646;top:2547;width:196;height:143" coordorigin="2646,2547" coordsize="196,143" path="m2829,2549l2819,2551,2839,2551,2838,2551,2833,2550,2829,2549e" filled="t" fillcolor="#50535C" stroked="f">
                <v:path arrowok="t"/>
                <v:fill/>
              </v:shape>
            </v:group>
            <v:group style="position:absolute;left:7670;top:2541;width:208;height:154" coordorigin="7670,2541" coordsize="208,154">
              <v:shape style="position:absolute;left:7670;top:2541;width:208;height:154" coordorigin="7670,2541" coordsize="208,154" path="m7807,2541l7804,2544,7802,2546,7794,2555,7783,2566,7769,2581,7750,2599,7721,2627,7716,2632,7711,2639,7697,2653,7683,2668,7670,2682,7670,2685,7673,2694,7677,2695,7686,2690,7689,2689,7697,2688,7705,2688,7722,2686,7759,2686,7763,2680,7767,2677,7775,2668,7815,2623,7829,2608,7842,2592,7856,2578,7870,2564,7877,2558,7876,2555,7871,2549,7817,2549,7813,2548,7810,2543,7809,2542,7807,2541e" filled="t" fillcolor="#50535C" stroked="f">
                <v:path arrowok="t"/>
                <v:fill/>
              </v:shape>
              <v:shape style="position:absolute;left:7670;top:2541;width:208;height:154" coordorigin="7670,2541" coordsize="208,154" path="m7759,2686l7722,2686,7735,2686,7752,2689,7756,2688,7759,2686e" filled="t" fillcolor="#50535C" stroked="f">
                <v:path arrowok="t"/>
                <v:fill/>
              </v:shape>
              <v:shape style="position:absolute;left:7670;top:2541;width:208;height:154" coordorigin="7670,2541" coordsize="208,154" path="m7705,2688l7697,2688,7704,2688,7705,2688e" filled="t" fillcolor="#50535C" stroked="f">
                <v:path arrowok="t"/>
                <v:fill/>
              </v:shape>
              <v:shape style="position:absolute;left:7670;top:2541;width:208;height:154" coordorigin="7670,2541" coordsize="208,154" path="m7845,2545l7833,2546,7827,2548,7817,2549,7871,2549,7871,2548,7851,2548,7845,2545e" filled="t" fillcolor="#50535C" stroked="f">
                <v:path arrowok="t"/>
                <v:fill/>
              </v:shape>
              <v:shape style="position:absolute;left:7670;top:2541;width:208;height:154" coordorigin="7670,2541" coordsize="208,154" path="m7861,2545l7851,2548,7871,2548,7869,2546,7865,2546,7861,2545e" filled="t" fillcolor="#50535C" stroked="f">
                <v:path arrowok="t"/>
                <v:fill/>
              </v:shape>
              <v:shape style="position:absolute;left:7670;top:2541;width:208;height:154" coordorigin="7670,2541" coordsize="208,154" path="m7868,2546l7865,2546,7869,2546e" filled="t" fillcolor="#50535C" stroked="f">
                <v:path arrowok="t"/>
                <v:fill/>
              </v:shape>
            </v:group>
            <v:group style="position:absolute;left:8096;top:2539;width:210;height:152" coordorigin="8096,2539" coordsize="210,152">
              <v:shape style="position:absolute;left:8096;top:2539;width:210;height:152" coordorigin="8096,2539" coordsize="210,152" path="m8236,2539l8232,2540,8211,2562,8193,2581,8180,2595,8167,2610,8151,2626,8136,2640,8122,2654,8108,2667,8105,2670,8102,2672,8097,2677,8096,2680,8101,2688,8105,2690,8115,2688,8140,2688,8146,2686,8152,2685,8173,2685,8174,2685,8184,2675,8198,2660,8213,2647,8215,2646,8216,2644,8226,2633,8234,2624,8243,2614,8258,2600,8303,2557,8304,2555,8306,2553,8304,2545,8250,2545,8245,2544,8236,2539e" filled="t" fillcolor="#50535C" stroked="f">
                <v:path arrowok="t"/>
                <v:fill/>
              </v:shape>
              <v:shape style="position:absolute;left:8096;top:2539;width:210;height:152" coordorigin="8096,2539" coordsize="210,152" path="m8140,2688l8115,2688,8119,2689,8130,2689,8135,2690,8140,2688e" filled="t" fillcolor="#50535C" stroked="f">
                <v:path arrowok="t"/>
                <v:fill/>
              </v:shape>
              <v:shape style="position:absolute;left:8096;top:2539;width:210;height:152" coordorigin="8096,2539" coordsize="210,152" path="m8173,2685l8152,2685,8161,2686,8165,2688,8169,2689,8171,2687,8173,2685e" filled="t" fillcolor="#50535C" stroked="f">
                <v:path arrowok="t"/>
                <v:fill/>
              </v:shape>
              <v:shape style="position:absolute;left:8096;top:2539;width:210;height:152" coordorigin="8096,2539" coordsize="210,152" path="m8258,2543l8257,2543,8250,2545,8304,2545,8304,2545,8270,2545,8258,2543e" filled="t" fillcolor="#50535C" stroked="f">
                <v:path arrowok="t"/>
                <v:fill/>
              </v:shape>
              <v:shape style="position:absolute;left:8096;top:2539;width:210;height:152" coordorigin="8096,2539" coordsize="210,152" path="m8302,2541l8281,2542,8270,2545,8304,2545,8303,2541,8302,2541e" filled="t" fillcolor="#50535C" stroked="f">
                <v:path arrowok="t"/>
                <v:fill/>
              </v:shape>
            </v:group>
            <v:group style="position:absolute;left:8243;top:2537;width:211;height:150" coordorigin="8243,2537" coordsize="211,150">
              <v:shape style="position:absolute;left:8243;top:2537;width:211;height:150" coordorigin="8243,2537" coordsize="211,150" path="m8383,2537l8374,2546,8365,2554,8351,2571,8309,2612,8295,2626,8287,2633,8280,2641,8269,2648,8267,2651,8256,2661,8250,2667,8247,2670,8243,2676,8243,2681,8248,2686,8252,2687,8259,2683,8262,2683,8306,2682,8322,2682,8336,2669,8366,2639,8367,2637,8373,2633,8385,2622,8399,2608,8430,2576,8445,2562,8450,2556,8453,2551,8448,2543,8406,2543,8399,2543,8392,2543,8383,2537e" filled="t" fillcolor="#50535C" stroked="f">
                <v:path arrowok="t"/>
                <v:fill/>
              </v:shape>
              <v:shape style="position:absolute;left:8243;top:2537;width:211;height:150" coordorigin="8243,2537" coordsize="211,150" path="m8322,2682l8306,2682,8308,2682,8316,2686,8322,2682,8322,2682e" filled="t" fillcolor="#50535C" stroked="f">
                <v:path arrowok="t"/>
                <v:fill/>
              </v:shape>
              <v:shape style="position:absolute;left:8243;top:2537;width:211;height:150" coordorigin="8243,2537" coordsize="211,150" path="m8435,2539l8423,2543,8406,2543,8448,2543,8441,2540,8435,2539e" filled="t" fillcolor="#50535C" stroked="f">
                <v:path arrowok="t"/>
                <v:fill/>
              </v:shape>
            </v:group>
            <v:group style="position:absolute;left:7957;top:2540;width:200;height:151" coordorigin="7957,2540" coordsize="200,151">
              <v:shape style="position:absolute;left:7957;top:2540;width:200;height:151" coordorigin="7957,2540" coordsize="200,151" path="m8009,2689l7988,2689,7999,2691,8003,2691,8009,2689e" filled="t" fillcolor="#50535C" stroked="f">
                <v:path arrowok="t"/>
                <v:fill/>
              </v:shape>
              <v:shape style="position:absolute;left:7957;top:2540;width:200;height:151" coordorigin="7957,2540" coordsize="200,151" path="m7988,2690l7974,2690,7983,2690,7988,2690e" filled="t" fillcolor="#50535C" stroked="f">
                <v:path arrowok="t"/>
                <v:fill/>
              </v:shape>
              <v:shape style="position:absolute;left:7957;top:2540;width:200;height:151" coordorigin="7957,2540" coordsize="200,151" path="m8095,2540l8087,2542,8083,2546,8076,2556,8071,2562,8064,2568,8038,2595,8025,2609,8011,2624,7996,2642,7982,2656,7967,2670,7965,2672,7963,2673,7957,2681,7959,2688,7960,2688,7970,2690,7974,2690,7988,2690,7988,2689,8009,2689,8015,2688,8021,2686,8035,2686,8036,2686,8039,2684,8040,2674,8057,2658,8101,2613,8135,2576,8142,2568,8152,2561,8153,2560,8159,2552,8157,2547,8104,2547,8102,2547,8099,2547,8095,2540e" filled="t" fillcolor="#50535C" stroked="f">
                <v:path arrowok="t"/>
                <v:fill/>
              </v:shape>
              <v:shape style="position:absolute;left:7957;top:2540;width:200;height:151" coordorigin="7957,2540" coordsize="200,151" path="m8035,2686l8021,2686,8030,2688,8032,2688,8035,2686e" filled="t" fillcolor="#50535C" stroked="f">
                <v:path arrowok="t"/>
                <v:fill/>
              </v:shape>
              <v:shape style="position:absolute;left:7957;top:2540;width:200;height:151" coordorigin="7957,2540" coordsize="200,151" path="m8143,2541l8115,2544,8104,2547,8157,2547,8156,2541,8143,2541e" filled="t" fillcolor="#50535C" stroked="f">
                <v:path arrowok="t"/>
                <v:fill/>
              </v:shape>
            </v:group>
            <v:group style="position:absolute;left:8389;top:2539;width:204;height:146" coordorigin="8389,2539" coordsize="204,146">
              <v:shape style="position:absolute;left:8389;top:2539;width:204;height:146" coordorigin="8389,2539" coordsize="204,146" path="m8526,2539l8523,2540,8520,2544,8491,2573,8477,2588,8460,2604,8446,2618,8432,2632,8423,2642,8414,2652,8400,2663,8396,2666,8390,2673,8389,2676,8394,2683,8397,2685,8407,2684,8415,2684,8430,2681,8450,2681,8454,2680,8455,2680,8467,2680,8469,2679,8475,2671,8475,2671,8484,2663,8491,2656,8502,2645,8527,2619,8544,2601,8558,2587,8573,2573,8588,2561,8594,2557,8594,2551,8587,2545,8586,2544,8535,2544,8526,2539e" filled="t" fillcolor="#50535C" stroked="f">
                <v:path arrowok="t"/>
                <v:fill/>
              </v:shape>
              <v:shape style="position:absolute;left:8389;top:2539;width:204;height:146" coordorigin="8389,2539" coordsize="204,146" path="m8415,2684l8407,2684,8413,2685,8415,2684e" filled="t" fillcolor="#50535C" stroked="f">
                <v:path arrowok="t"/>
                <v:fill/>
              </v:shape>
              <v:shape style="position:absolute;left:8389;top:2539;width:204;height:146" coordorigin="8389,2539" coordsize="204,146" path="m8450,2681l8430,2681,8442,2683,8450,2681e" filled="t" fillcolor="#50535C" stroked="f">
                <v:path arrowok="t"/>
                <v:fill/>
              </v:shape>
              <v:shape style="position:absolute;left:8389;top:2539;width:204;height:146" coordorigin="8389,2539" coordsize="204,146" path="m8467,2680l8455,2680,8463,2682,8467,2680e" filled="t" fillcolor="#50535C" stroked="f">
                <v:path arrowok="t"/>
                <v:fill/>
              </v:shape>
              <v:shape style="position:absolute;left:8389;top:2539;width:204;height:146" coordorigin="8389,2539" coordsize="204,146" path="m8583,2541l8570,2542,8559,2543,8541,2543,8535,2544,8586,2544,8585,2543,8584,2543,8559,2543,8584,2543,8583,2541e" filled="t" fillcolor="#50535C" stroked="f">
                <v:path arrowok="t"/>
                <v:fill/>
              </v:shape>
            </v:group>
            <v:group style="position:absolute;left:7815;top:2540;width:202;height:151" coordorigin="7815,2540" coordsize="202,151">
              <v:shape style="position:absolute;left:7815;top:2540;width:202;height:151" coordorigin="7815,2540" coordsize="202,151" path="m7950,2540l7949,2540,7940,2548,7937,2552,7933,2557,7880,2614,7868,2627,7849,2646,7818,2675,7816,2678,7815,2683,7816,2686,7822,2689,7826,2691,7829,2688,7831,2686,7833,2684,7875,2682,7881,2682,7887,2681,7898,2681,7902,2678,7909,2668,7913,2663,7941,2634,7955,2619,7970,2603,7984,2588,7998,2574,8013,2561,8014,2560,8016,2559,8017,2556,8018,2554,8016,2549,7967,2549,7962,2548,7950,2540e" filled="t" fillcolor="#50535C" stroked="f">
                <v:path arrowok="t"/>
                <v:fill/>
              </v:shape>
              <v:shape style="position:absolute;left:7815;top:2540;width:202;height:151" coordorigin="7815,2540" coordsize="202,151" path="m7881,2682l7875,2682,7875,2682,7881,2682e" filled="t" fillcolor="#50535C" stroked="f">
                <v:path arrowok="t"/>
                <v:fill/>
              </v:shape>
              <v:shape style="position:absolute;left:7815;top:2540;width:202;height:151" coordorigin="7815,2540" coordsize="202,151" path="m8010,2542l7993,2546,7983,2547,7967,2549,8016,2549,8015,2545,8010,2542e" filled="t" fillcolor="#50535C" stroked="f">
                <v:path arrowok="t"/>
                <v:fill/>
              </v:shape>
            </v:group>
            <v:group style="position:absolute;left:7243;top:2540;width:200;height:149" coordorigin="7243,2540" coordsize="200,149">
              <v:shape style="position:absolute;left:7243;top:2540;width:200;height:149" coordorigin="7243,2540" coordsize="200,149" path="m7373,2541l7370,2543,7366,2547,7364,2548,7320,2597,7308,2609,7291,2628,7256,2663,7249,2670,7243,2679,7251,2687,7260,2688,7278,2682,7289,2679,7326,2679,7330,2672,7332,2670,7379,2622,7409,2588,7422,2574,7437,2560,7443,2555,7443,2550,7438,2546,7386,2546,7373,2541e" filled="t" fillcolor="#50535C" stroked="f">
                <v:path arrowok="t"/>
                <v:fill/>
              </v:shape>
              <v:shape style="position:absolute;left:7243;top:2540;width:200;height:149" coordorigin="7243,2540" coordsize="200,149" path="m7323,2681l7308,2681,7320,2682,7323,2681e" filled="t" fillcolor="#50535C" stroked="f">
                <v:path arrowok="t"/>
                <v:fill/>
              </v:shape>
              <v:shape style="position:absolute;left:7243;top:2540;width:200;height:149" coordorigin="7243,2540" coordsize="200,149" path="m7326,2679l7289,2679,7304,2681,7323,2681,7326,2681,7326,2679e" filled="t" fillcolor="#50535C" stroked="f">
                <v:path arrowok="t"/>
                <v:fill/>
              </v:shape>
              <v:shape style="position:absolute;left:7243;top:2540;width:200;height:149" coordorigin="7243,2540" coordsize="200,149" path="m7430,2540l7412,2542,7386,2546,7438,2546,7434,2542,7430,2540e" filled="t" fillcolor="#50535C" stroked="f">
                <v:path arrowok="t"/>
                <v:fill/>
              </v:shape>
            </v:group>
            <v:group style="position:absolute;left:7389;top:2542;width:198;height:147" coordorigin="7389,2542" coordsize="198,147">
              <v:shape style="position:absolute;left:7389;top:2542;width:198;height:147" coordorigin="7389,2542" coordsize="198,147" path="m7519,2542l7518,2542,7507,2552,7490,2572,7476,2586,7462,2600,7453,2609,7443,2617,7433,2630,7430,2634,7421,2644,7392,2675,7390,2676,7389,2680,7389,2683,7392,2688,7399,2689,7404,2687,7405,2685,7413,2683,7437,2680,7466,2680,7466,2680,7471,2676,7496,2650,7513,2633,7526,2620,7555,2587,7569,2572,7583,2558,7587,2555,7586,2549,7581,2546,7539,2546,7529,2546,7519,2542e" filled="t" fillcolor="#50535C" stroked="f">
                <v:path arrowok="t"/>
                <v:fill/>
              </v:shape>
              <v:shape style="position:absolute;left:7389;top:2542;width:198;height:147" coordorigin="7389,2542" coordsize="198,147" path="m7466,2680l7437,2680,7455,2681,7462,2683,7466,2680e" filled="t" fillcolor="#50535C" stroked="f">
                <v:path arrowok="t"/>
                <v:fill/>
              </v:shape>
              <v:shape style="position:absolute;left:7389;top:2542;width:198;height:147" coordorigin="7389,2542" coordsize="198,147" path="m7556,2543l7539,2546,7581,2546,7579,2544,7577,2544,7564,2544,7556,2543e" filled="t" fillcolor="#50535C" stroked="f">
                <v:path arrowok="t"/>
                <v:fill/>
              </v:shape>
              <v:shape style="position:absolute;left:7389;top:2542;width:198;height:147" coordorigin="7389,2542" coordsize="198,147" path="m7574,2542l7564,2544,7577,2544,7574,2542e" filled="t" fillcolor="#50535C" stroked="f">
                <v:path arrowok="t"/>
                <v:fill/>
              </v:shape>
            </v:group>
            <v:group style="position:absolute;left:7534;top:2542;width:199;height:149" coordorigin="7534,2542" coordsize="199,149">
              <v:shape style="position:absolute;left:7534;top:2542;width:199;height:149" coordorigin="7534,2542" coordsize="199,149" path="m7663,2542l7658,2546,7655,2549,7633,2572,7589,2620,7574,2637,7544,2670,7541,2673,7535,2678,7534,2683,7539,2689,7547,2692,7554,2685,7570,2684,7577,2683,7587,2681,7604,2681,7613,2681,7615,2680,7620,2673,7624,2667,7634,2656,7661,2627,7667,2621,7673,2614,7685,2601,7693,2593,7709,2577,7718,2566,7729,2559,7731,2557,7732,2555,7733,2553,7731,2548,7731,2548,7681,2548,7672,2548,7663,2542e" filled="t" fillcolor="#50535C" stroked="f">
                <v:path arrowok="t"/>
                <v:fill/>
              </v:shape>
              <v:shape style="position:absolute;left:7534;top:2542;width:199;height:149" coordorigin="7534,2542" coordsize="199,149" path="m7615,2680e" filled="t" fillcolor="#50535C" stroked="f">
                <v:path arrowok="t"/>
                <v:fill/>
              </v:shape>
              <v:shape style="position:absolute;left:7534;top:2542;width:199;height:149" coordorigin="7534,2542" coordsize="199,149" path="m7694,2544l7681,2548,7731,2548,7730,2547,7713,2547,7708,2545,7698,2545,7694,2544e" filled="t" fillcolor="#50535C" stroked="f">
                <v:path arrowok="t"/>
                <v:fill/>
              </v:shape>
              <v:shape style="position:absolute;left:7534;top:2542;width:199;height:149" coordorigin="7534,2542" coordsize="199,149" path="m7719,2542l7713,2547,7730,2547,7728,2545,7721,2543,7719,2542e" filled="t" fillcolor="#50535C" stroked="f">
                <v:path arrowok="t"/>
                <v:fill/>
              </v:shape>
              <v:shape style="position:absolute;left:7534;top:2542;width:199;height:149" coordorigin="7534,2542" coordsize="199,149" path="m7708,2545l7698,2545,7708,2545,7708,2545e" filled="t" fillcolor="#50535C" stroked="f">
                <v:path arrowok="t"/>
                <v:fill/>
              </v:shape>
            </v:group>
            <v:group style="position:absolute;left:8532;top:2542;width:194;height:144" coordorigin="8532,2542" coordsize="194,144">
              <v:shape style="position:absolute;left:8532;top:2542;width:194;height:144" coordorigin="8532,2542" coordsize="194,144" path="m8604,2684l8590,2684,8600,2687,8602,2685,8604,2684e" filled="t" fillcolor="#50535C" stroked="f">
                <v:path arrowok="t"/>
                <v:fill/>
              </v:shape>
              <v:shape style="position:absolute;left:8532;top:2542;width:194;height:144" coordorigin="8532,2542" coordsize="194,144" path="m8578,2685l8551,2685,8554,2686,8561,2686,8565,2686,8578,2685e" filled="t" fillcolor="#50535C" stroked="f">
                <v:path arrowok="t"/>
                <v:fill/>
              </v:shape>
              <v:shape style="position:absolute;left:8532;top:2542;width:194;height:144" coordorigin="8532,2542" coordsize="194,144" path="m8662,2542l8658,2544,8649,2554,8644,2560,8592,2616,8544,2662,8533,2672,8533,2673,8532,2675,8535,2682,8540,2685,8551,2685,8578,2685,8590,2684,8604,2684,8613,2674,8661,2626,8669,2616,8683,2601,8697,2587,8712,2573,8727,2560,8727,2548,8726,2546,8696,2546,8691,2545,8673,2545,8670,2545,8662,2542e" filled="t" fillcolor="#50535C" stroked="f">
                <v:path arrowok="t"/>
                <v:fill/>
              </v:shape>
              <v:shape style="position:absolute;left:8532;top:2542;width:194;height:144" coordorigin="8532,2542" coordsize="194,144" path="m8708,2543l8696,2546,8726,2546,8724,2544,8711,2543,8708,2543e" filled="t" fillcolor="#50535C" stroked="f">
                <v:path arrowok="t"/>
                <v:fill/>
              </v:shape>
              <v:shape style="position:absolute;left:8532;top:2542;width:194;height:144" coordorigin="8532,2542" coordsize="194,144" path="m8686,2544l8673,2545,8691,2545,8686,2544e" filled="t" fillcolor="#50535C" stroked="f">
                <v:path arrowok="t"/>
                <v:fill/>
              </v:shape>
            </v:group>
            <v:group style="position:absolute;left:6805;top:2546;width:206;height:144" coordorigin="6805,2546" coordsize="206,144">
              <v:shape style="position:absolute;left:6805;top:2546;width:206;height:144" coordorigin="6805,2546" coordsize="206,144" path="m6937,2546l6933,2549,6928,2551,6920,2562,6914,2568,6885,2597,6872,2612,6865,2621,6858,2630,6846,2638,6844,2641,6839,2646,6836,2650,6825,2662,6817,2670,6805,2683,6806,2688,6818,2690,6824,2690,6838,2689,6846,2687,6863,2684,6871,2683,6900,2683,6905,2678,6909,2673,6915,2666,6926,2653,6942,2635,6955,2620,6999,2570,7002,2566,7011,2556,7010,2552,6953,2552,6946,2551,6943,2548,6940,2546,6939,2546,6937,2546e" filled="t" fillcolor="#50535C" stroked="f">
                <v:path arrowok="t"/>
                <v:fill/>
              </v:shape>
              <v:shape style="position:absolute;left:6805;top:2546;width:206;height:144" coordorigin="6805,2546" coordsize="206,144" path="m6900,2683l6871,2683,6884,2688,6890,2688,6897,2686,6899,2684,6900,2683e" filled="t" fillcolor="#50535C" stroked="f">
                <v:path arrowok="t"/>
                <v:fill/>
              </v:shape>
              <v:shape style="position:absolute;left:6805;top:2546;width:206;height:144" coordorigin="6805,2546" coordsize="206,144" path="m6995,2547l6987,2549,6983,2549,6969,2551,6958,2551,6953,2552,7010,2552,7010,2551,6999,2548,6995,2547e" filled="t" fillcolor="#50535C" stroked="f">
                <v:path arrowok="t"/>
                <v:fill/>
              </v:shape>
              <v:shape style="position:absolute;left:6805;top:2546;width:206;height:144" coordorigin="6805,2546" coordsize="206,144" path="m6940,2546l6939,2546,6940,2546e" filled="t" fillcolor="#50535C" stroked="f">
                <v:path arrowok="t"/>
                <v:fill/>
              </v:shape>
            </v:group>
            <v:group style="position:absolute;left:6955;top:2543;width:203;height:153" coordorigin="6955,2543" coordsize="203,153">
              <v:shape style="position:absolute;left:6955;top:2543;width:203;height:153" coordorigin="6955,2543" coordsize="203,153" path="m7088,2544l7085,2546,7076,2554,7062,2567,7031,2596,7029,2598,6997,2634,6983,2651,6971,2667,6957,2682,6955,2684,6955,2687,6958,2695,6961,2697,6969,2695,6970,2694,6973,2694,6992,2691,7012,2690,7015,2690,7031,2690,7035,2683,7037,2681,7046,2671,7053,2665,7065,2651,7071,2644,7078,2637,7092,2623,7105,2607,7118,2591,7131,2576,7137,2570,7143,2564,7157,2554,7156,2548,7152,2546,7130,2546,7129,2546,7112,2546,7106,2545,7100,2545,7088,2544e" filled="t" fillcolor="#50535C" stroked="f">
                <v:path arrowok="t"/>
                <v:fill/>
              </v:shape>
              <v:shape style="position:absolute;left:6955;top:2543;width:203;height:153" coordorigin="6955,2543" coordsize="203,153" path="m7031,2690l7015,2690,7018,2691,7028,2693,7029,2693,7031,2690e" filled="t" fillcolor="#50535C" stroked="f">
                <v:path arrowok="t"/>
                <v:fill/>
              </v:shape>
              <v:shape style="position:absolute;left:6955;top:2543;width:203;height:153" coordorigin="6955,2543" coordsize="203,153" path="m7144,2543l7136,2546,7130,2546,7152,2546,7146,2544,7144,2543e" filled="t" fillcolor="#50535C" stroked="f">
                <v:path arrowok="t"/>
                <v:fill/>
              </v:shape>
              <v:shape style="position:absolute;left:6955;top:2543;width:203;height:153" coordorigin="6955,2543" coordsize="203,153" path="m7120,2545l7116,2545,7112,2545,7112,2546,7129,2546,7120,2545e" filled="t" fillcolor="#50535C" stroked="f">
                <v:path arrowok="t"/>
                <v:fill/>
              </v:shape>
            </v:group>
            <v:group style="position:absolute;left:7097;top:2544;width:190;height:146" coordorigin="7097,2544" coordsize="190,146">
              <v:shape style="position:absolute;left:7097;top:2544;width:190;height:146" coordorigin="7097,2544" coordsize="190,146" path="m7222,2546l7219,2548,7117,2655,7110,2664,7102,2672,7101,2673,7097,2678,7098,2684,7107,2688,7111,2690,7126,2687,7136,2686,7153,2684,7159,2683,7176,2683,7180,2677,7184,2671,7193,2662,7205,2648,7220,2632,7231,2620,7248,2601,7261,2585,7287,2554,7285,2552,7285,2551,7239,2551,7222,2546e" filled="t" fillcolor="#50535C" stroked="f">
                <v:path arrowok="t"/>
                <v:fill/>
              </v:shape>
              <v:shape style="position:absolute;left:7097;top:2544;width:190;height:146" coordorigin="7097,2544" coordsize="190,146" path="m7176,2683l7159,2683,7170,2688,7173,2686,7176,2683e" filled="t" fillcolor="#50535C" stroked="f">
                <v:path arrowok="t"/>
                <v:fill/>
              </v:shape>
              <v:shape style="position:absolute;left:7097;top:2544;width:190;height:146" coordorigin="7097,2544" coordsize="190,146" path="m7270,2544l7251,2549,7239,2551,7285,2551,7284,2548,7276,2546,7270,2544e" filled="t" fillcolor="#50535C" stroked="f">
                <v:path arrowok="t"/>
                <v:fill/>
              </v:shape>
            </v:group>
            <v:group style="position:absolute;left:6669;top:2547;width:196;height:143" coordorigin="6669,2547" coordsize="196,143">
              <v:shape style="position:absolute;left:6669;top:2547;width:196;height:143" coordorigin="6669,2547" coordsize="196,143" path="m6801,2547l6798,2550,6795,2552,6738,2610,6710,2639,6696,2653,6689,2660,6682,2669,6669,2678,6671,2684,6682,2689,6689,2690,6699,2687,6703,2686,6713,2684,6721,2681,6747,2681,6749,2679,6750,2677,6770,2654,6785,2637,6797,2625,6815,2607,6865,2554,6863,2553,6862,2551,6842,2551,6835,2550,6819,2549,6810,2548,6801,2547e" filled="t" fillcolor="#50535C" stroked="f">
                <v:path arrowok="t"/>
                <v:fill/>
              </v:shape>
              <v:shape style="position:absolute;left:6669;top:2547;width:196;height:143" coordorigin="6669,2547" coordsize="196,143" path="m6747,2681l6721,2681,6736,2689,6742,2685,6747,2681e" filled="t" fillcolor="#50535C" stroked="f">
                <v:path arrowok="t"/>
                <v:fill/>
              </v:shape>
              <v:shape style="position:absolute;left:6669;top:2547;width:196;height:143" coordorigin="6669,2547" coordsize="196,143" path="m6852,2549l6842,2551,6862,2551,6861,2551,6856,2550,6852,2549e" filled="t" fillcolor="#50535C" stroked="f">
                <v:path arrowok="t"/>
                <v:fill/>
              </v:shape>
            </v:group>
            <v:group style="position:absolute;left:9682;top:2541;width:208;height:154" coordorigin="9682,2541" coordsize="208,154">
              <v:shape style="position:absolute;left:9682;top:2541;width:208;height:154" coordorigin="9682,2541" coordsize="208,154" path="m9819,2541l9816,2544,9814,2546,9806,2555,9795,2566,9781,2581,9762,2599,9733,2627,9728,2632,9723,2639,9709,2653,9695,2668,9682,2682,9682,2685,9685,2694,9689,2695,9699,2690,9701,2689,9709,2688,9717,2688,9734,2686,9771,2686,9775,2680,9779,2677,9787,2668,9827,2623,9841,2608,9854,2592,9868,2578,9882,2564,9890,2558,9888,2555,9884,2549,9829,2549,9825,2548,9822,2543,9821,2542,9819,2541e" filled="t" fillcolor="#50535C" stroked="f">
                <v:path arrowok="t"/>
                <v:fill/>
              </v:shape>
              <v:shape style="position:absolute;left:9682;top:2541;width:208;height:154" coordorigin="9682,2541" coordsize="208,154" path="m9771,2686l9734,2686,9747,2686,9764,2689,9768,2688,9771,2686e" filled="t" fillcolor="#50535C" stroked="f">
                <v:path arrowok="t"/>
                <v:fill/>
              </v:shape>
              <v:shape style="position:absolute;left:9682;top:2541;width:208;height:154" coordorigin="9682,2541" coordsize="208,154" path="m9717,2688l9709,2688,9716,2688,9717,2688e" filled="t" fillcolor="#50535C" stroked="f">
                <v:path arrowok="t"/>
                <v:fill/>
              </v:shape>
              <v:shape style="position:absolute;left:9682;top:2541;width:208;height:154" coordorigin="9682,2541" coordsize="208,154" path="m9857,2545l9845,2546,9839,2548,9829,2549,9884,2549,9883,2548,9863,2548,9857,2545e" filled="t" fillcolor="#50535C" stroked="f">
                <v:path arrowok="t"/>
                <v:fill/>
              </v:shape>
              <v:shape style="position:absolute;left:9682;top:2541;width:208;height:154" coordorigin="9682,2541" coordsize="208,154" path="m9873,2545l9863,2548,9883,2548,9881,2546,9877,2546,9873,2545e" filled="t" fillcolor="#50535C" stroked="f">
                <v:path arrowok="t"/>
                <v:fill/>
              </v:shape>
              <v:shape style="position:absolute;left:9682;top:2541;width:208;height:154" coordorigin="9682,2541" coordsize="208,154" path="m9881,2546l9877,2546,9881,2546e" filled="t" fillcolor="#50535C" stroked="f">
                <v:path arrowok="t"/>
                <v:fill/>
              </v:shape>
            </v:group>
            <v:group style="position:absolute;left:10108;top:2539;width:210;height:152" coordorigin="10108,2539" coordsize="210,152">
              <v:shape style="position:absolute;left:10108;top:2539;width:210;height:152" coordorigin="10108,2539" coordsize="210,152" path="m10248,2539l10244,2540,10223,2562,10205,2581,10193,2595,10179,2610,10163,2626,10148,2640,10134,2654,10120,2667,10117,2670,10114,2672,10109,2677,10108,2680,10113,2688,10117,2690,10127,2688,10152,2688,10158,2686,10164,2685,10185,2685,10186,2685,10196,2675,10210,2660,10225,2647,10227,2646,10228,2644,10238,2633,10246,2624,10255,2614,10270,2600,10315,2557,10317,2555,10318,2553,10316,2545,10262,2545,10257,2544,10248,2539e" filled="t" fillcolor="#50535C" stroked="f">
                <v:path arrowok="t"/>
                <v:fill/>
              </v:shape>
              <v:shape style="position:absolute;left:10108;top:2539;width:210;height:152" coordorigin="10108,2539" coordsize="210,152" path="m10152,2688l10127,2688,10132,2689,10142,2689,10147,2690,10152,2688e" filled="t" fillcolor="#50535C" stroked="f">
                <v:path arrowok="t"/>
                <v:fill/>
              </v:shape>
              <v:shape style="position:absolute;left:10108;top:2539;width:210;height:152" coordorigin="10108,2539" coordsize="210,152" path="m10185,2685l10164,2685,10173,2686,10177,2688,10181,2689,10183,2687,10185,2685e" filled="t" fillcolor="#50535C" stroked="f">
                <v:path arrowok="t"/>
                <v:fill/>
              </v:shape>
              <v:shape style="position:absolute;left:10108;top:2539;width:210;height:152" coordorigin="10108,2539" coordsize="210,152" path="m10271,2543l10269,2543,10262,2545,10316,2545,10316,2545,10282,2545,10271,2543e" filled="t" fillcolor="#50535C" stroked="f">
                <v:path arrowok="t"/>
                <v:fill/>
              </v:shape>
              <v:shape style="position:absolute;left:10108;top:2539;width:210;height:152" coordorigin="10108,2539" coordsize="210,152" path="m10314,2541l10293,2542,10282,2545,10316,2545,10315,2541,10314,2541e" filled="t" fillcolor="#50535C" stroked="f">
                <v:path arrowok="t"/>
                <v:fill/>
              </v:shape>
            </v:group>
            <v:group style="position:absolute;left:10255;top:2537;width:211;height:150" coordorigin="10255,2537" coordsize="211,150">
              <v:shape style="position:absolute;left:10255;top:2537;width:211;height:150" coordorigin="10255,2537" coordsize="211,150" path="m10395,2537l10386,2546,10377,2554,10363,2571,10321,2612,10307,2626,10299,2633,10292,2641,10281,2648,10279,2651,10268,2661,10262,2667,10259,2670,10255,2676,10255,2681,10260,2686,10264,2687,10271,2683,10274,2683,10318,2682,10334,2682,10348,2669,10378,2639,10379,2637,10385,2633,10397,2622,10411,2608,10443,2576,10457,2562,10462,2556,10465,2551,10460,2543,10418,2543,10411,2543,10404,2543,10395,2537e" filled="t" fillcolor="#50535C" stroked="f">
                <v:path arrowok="t"/>
                <v:fill/>
              </v:shape>
              <v:shape style="position:absolute;left:10255;top:2537;width:211;height:150" coordorigin="10255,2537" coordsize="211,150" path="m10334,2682l10318,2682,10320,2682,10329,2686,10334,2682,10334,2682e" filled="t" fillcolor="#50535C" stroked="f">
                <v:path arrowok="t"/>
                <v:fill/>
              </v:shape>
              <v:shape style="position:absolute;left:10255;top:2537;width:211;height:150" coordorigin="10255,2537" coordsize="211,150" path="m10447,2539l10435,2543,10418,2543,10460,2543,10453,2540,10447,2539e" filled="t" fillcolor="#50535C" stroked="f">
                <v:path arrowok="t"/>
                <v:fill/>
              </v:shape>
            </v:group>
            <v:group style="position:absolute;left:9969;top:2540;width:200;height:151" coordorigin="9969,2540" coordsize="200,151">
              <v:shape style="position:absolute;left:9969;top:2540;width:200;height:151" coordorigin="9969,2540" coordsize="200,151" path="m10021,2689l10000,2689,10011,2691,10015,2691,10021,2689e" filled="t" fillcolor="#50535C" stroked="f">
                <v:path arrowok="t"/>
                <v:fill/>
              </v:shape>
              <v:shape style="position:absolute;left:9969;top:2540;width:200;height:151" coordorigin="9969,2540" coordsize="200,151" path="m10000,2690l9986,2690,9995,2690,10000,2690e" filled="t" fillcolor="#50535C" stroked="f">
                <v:path arrowok="t"/>
                <v:fill/>
              </v:shape>
              <v:shape style="position:absolute;left:9969;top:2540;width:200;height:151" coordorigin="9969,2540" coordsize="200,151" path="m10107,2540l10099,2542,10095,2546,10088,2556,10083,2562,10076,2568,10050,2595,10037,2609,10023,2624,10008,2642,9994,2656,9979,2670,9977,2672,9975,2673,9969,2681,9971,2688,9972,2688,9982,2690,9986,2690,10000,2690,10000,2689,10021,2689,10027,2688,10033,2686,10047,2686,10048,2686,10051,2684,10052,2674,10069,2658,10113,2613,10147,2576,10154,2568,10164,2561,10165,2560,10171,2552,10169,2547,10116,2547,10114,2547,10111,2547,10107,2540e" filled="t" fillcolor="#50535C" stroked="f">
                <v:path arrowok="t"/>
                <v:fill/>
              </v:shape>
              <v:shape style="position:absolute;left:9969;top:2540;width:200;height:151" coordorigin="9969,2540" coordsize="200,151" path="m10047,2686l10033,2686,10042,2688,10044,2688,10047,2686e" filled="t" fillcolor="#50535C" stroked="f">
                <v:path arrowok="t"/>
                <v:fill/>
              </v:shape>
              <v:shape style="position:absolute;left:9969;top:2540;width:200;height:151" coordorigin="9969,2540" coordsize="200,151" path="m10155,2541l10128,2544,10116,2547,10169,2547,10168,2541,10155,2541e" filled="t" fillcolor="#50535C" stroked="f">
                <v:path arrowok="t"/>
                <v:fill/>
              </v:shape>
            </v:group>
            <v:group style="position:absolute;left:10401;top:2539;width:204;height:146" coordorigin="10401,2539" coordsize="204,146">
              <v:shape style="position:absolute;left:10401;top:2539;width:204;height:146" coordorigin="10401,2539" coordsize="204,146" path="m10538,2539l10535,2540,10532,2544,10503,2573,10489,2588,10472,2604,10458,2618,10444,2632,10435,2642,10426,2652,10412,2663,10408,2666,10402,2673,10401,2676,10406,2683,10409,2685,10419,2684,10427,2684,10443,2681,10462,2681,10466,2680,10467,2680,10480,2680,10481,2679,10487,2671,10487,2671,10496,2663,10503,2656,10514,2645,10539,2619,10556,2601,10570,2587,10585,2573,10600,2561,10606,2557,10606,2551,10599,2545,10598,2544,10547,2544,10538,2539e" filled="t" fillcolor="#50535C" stroked="f">
                <v:path arrowok="t"/>
                <v:fill/>
              </v:shape>
              <v:shape style="position:absolute;left:10401;top:2539;width:204;height:146" coordorigin="10401,2539" coordsize="204,146" path="m10427,2684l10419,2684,10425,2685,10427,2684e" filled="t" fillcolor="#50535C" stroked="f">
                <v:path arrowok="t"/>
                <v:fill/>
              </v:shape>
              <v:shape style="position:absolute;left:10401;top:2539;width:204;height:146" coordorigin="10401,2539" coordsize="204,146" path="m10462,2681l10443,2681,10454,2683,10462,2681e" filled="t" fillcolor="#50535C" stroked="f">
                <v:path arrowok="t"/>
                <v:fill/>
              </v:shape>
              <v:shape style="position:absolute;left:10401;top:2539;width:204;height:146" coordorigin="10401,2539" coordsize="204,146" path="m10480,2680l10467,2680,10475,2682,10480,2680e" filled="t" fillcolor="#50535C" stroked="f">
                <v:path arrowok="t"/>
                <v:fill/>
              </v:shape>
              <v:shape style="position:absolute;left:10401;top:2539;width:204;height:146" coordorigin="10401,2539" coordsize="204,146" path="m10595,2541l10582,2542,10571,2543,10553,2543,10547,2544,10598,2544,10597,2543,10596,2543,10571,2543,10596,2543,10595,2541e" filled="t" fillcolor="#50535C" stroked="f">
                <v:path arrowok="t"/>
                <v:fill/>
              </v:shape>
            </v:group>
            <v:group style="position:absolute;left:9827;top:2540;width:202;height:151" coordorigin="9827,2540" coordsize="202,151">
              <v:shape style="position:absolute;left:9827;top:2540;width:202;height:151" coordorigin="9827,2540" coordsize="202,151" path="m9962,2540l9961,2540,9952,2548,9949,2552,9945,2557,9892,2614,9880,2627,9861,2646,9830,2675,9828,2678,9827,2683,9828,2686,9834,2689,9838,2691,9841,2688,9843,2686,9845,2684,9887,2682,9893,2682,9899,2681,9910,2681,9914,2678,9921,2668,9926,2663,9953,2634,9967,2619,9982,2603,9996,2588,10010,2574,10025,2561,10027,2560,10028,2559,10029,2556,10030,2554,10028,2549,9979,2549,9974,2548,9962,2540e" filled="t" fillcolor="#50535C" stroked="f">
                <v:path arrowok="t"/>
                <v:fill/>
              </v:shape>
              <v:shape style="position:absolute;left:9827;top:2540;width:202;height:151" coordorigin="9827,2540" coordsize="202,151" path="m9893,2682l9887,2682,9887,2682,9893,2682e" filled="t" fillcolor="#50535C" stroked="f">
                <v:path arrowok="t"/>
                <v:fill/>
              </v:shape>
              <v:shape style="position:absolute;left:9827;top:2540;width:202;height:151" coordorigin="9827,2540" coordsize="202,151" path="m10022,2542l10005,2546,9995,2547,9979,2549,10028,2549,10027,2545,10022,2542e" filled="t" fillcolor="#50535C" stroked="f">
                <v:path arrowok="t"/>
                <v:fill/>
              </v:shape>
            </v:group>
            <v:group style="position:absolute;left:9255;top:2540;width:200;height:149" coordorigin="9255,2540" coordsize="200,149">
              <v:shape style="position:absolute;left:9255;top:2540;width:200;height:149" coordorigin="9255,2540" coordsize="200,149" path="m9385,2541l9382,2543,9378,2547,9376,2548,9332,2597,9320,2609,9303,2628,9268,2663,9261,2670,9255,2679,9263,2687,9272,2688,9290,2682,9301,2679,9338,2679,9342,2672,9344,2670,9391,2622,9421,2588,9434,2574,9449,2560,9455,2555,9455,2550,9451,2546,9398,2546,9385,2541e" filled="t" fillcolor="#50535C" stroked="f">
                <v:path arrowok="t"/>
                <v:fill/>
              </v:shape>
              <v:shape style="position:absolute;left:9255;top:2540;width:200;height:149" coordorigin="9255,2540" coordsize="200,149" path="m9335,2681l9320,2681,9332,2682,9335,2681e" filled="t" fillcolor="#50535C" stroked="f">
                <v:path arrowok="t"/>
                <v:fill/>
              </v:shape>
              <v:shape style="position:absolute;left:9255;top:2540;width:200;height:149" coordorigin="9255,2540" coordsize="200,149" path="m9338,2679l9301,2679,9316,2681,9335,2681,9338,2681,9338,2679e" filled="t" fillcolor="#50535C" stroked="f">
                <v:path arrowok="t"/>
                <v:fill/>
              </v:shape>
              <v:shape style="position:absolute;left:9255;top:2540;width:200;height:149" coordorigin="9255,2540" coordsize="200,149" path="m9442,2540l9424,2542,9398,2546,9451,2546,9446,2542,9442,2540e" filled="t" fillcolor="#50535C" stroked="f">
                <v:path arrowok="t"/>
                <v:fill/>
              </v:shape>
            </v:group>
            <v:group style="position:absolute;left:9401;top:2542;width:198;height:147" coordorigin="9401,2542" coordsize="198,147">
              <v:shape style="position:absolute;left:9401;top:2542;width:198;height:147" coordorigin="9401,2542" coordsize="198,147" path="m9531,2542l9530,2542,9519,2552,9502,2572,9488,2586,9474,2600,9465,2609,9455,2617,9445,2630,9442,2634,9433,2644,9404,2675,9402,2676,9401,2680,9401,2683,9404,2688,9411,2689,9416,2687,9417,2685,9426,2683,9449,2680,9478,2680,9478,2680,9483,2676,9508,2650,9525,2633,9538,2620,9567,2587,9581,2572,9595,2558,9599,2555,9599,2549,9593,2546,9551,2546,9541,2546,9531,2542e" filled="t" fillcolor="#50535C" stroked="f">
                <v:path arrowok="t"/>
                <v:fill/>
              </v:shape>
              <v:shape style="position:absolute;left:9401;top:2542;width:198;height:147" coordorigin="9401,2542" coordsize="198,147" path="m9478,2680l9449,2680,9467,2681,9474,2683,9478,2680e" filled="t" fillcolor="#50535C" stroked="f">
                <v:path arrowok="t"/>
                <v:fill/>
              </v:shape>
              <v:shape style="position:absolute;left:9401;top:2542;width:198;height:147" coordorigin="9401,2542" coordsize="198,147" path="m9568,2543l9551,2546,9593,2546,9591,2544,9589,2544,9576,2544,9568,2543e" filled="t" fillcolor="#50535C" stroked="f">
                <v:path arrowok="t"/>
                <v:fill/>
              </v:shape>
              <v:shape style="position:absolute;left:9401;top:2542;width:198;height:147" coordorigin="9401,2542" coordsize="198,147" path="m9586,2542l9576,2544,9589,2544,9586,2542e" filled="t" fillcolor="#50535C" stroked="f">
                <v:path arrowok="t"/>
                <v:fill/>
              </v:shape>
            </v:group>
            <v:group style="position:absolute;left:9547;top:2542;width:199;height:149" coordorigin="9547,2542" coordsize="199,149">
              <v:shape style="position:absolute;left:9547;top:2542;width:199;height:149" coordorigin="9547,2542" coordsize="199,149" path="m9675,2542l9671,2546,9667,2549,9645,2572,9601,2620,9586,2637,9556,2670,9553,2673,9547,2678,9547,2683,9551,2689,9559,2692,9566,2685,9582,2684,9589,2683,9600,2681,9616,2681,9625,2681,9627,2680,9632,2673,9636,2667,9646,2656,9674,2627,9679,2621,9685,2614,9697,2601,9705,2593,9721,2577,9730,2566,9741,2559,9743,2557,9744,2555,9745,2553,9743,2548,9743,2548,9693,2548,9684,2548,9675,2542e" filled="t" fillcolor="#50535C" stroked="f">
                <v:path arrowok="t"/>
                <v:fill/>
              </v:shape>
              <v:shape style="position:absolute;left:9547;top:2542;width:199;height:149" coordorigin="9547,2542" coordsize="199,149" path="m9627,2680e" filled="t" fillcolor="#50535C" stroked="f">
                <v:path arrowok="t"/>
                <v:fill/>
              </v:shape>
              <v:shape style="position:absolute;left:9547;top:2542;width:199;height:149" coordorigin="9547,2542" coordsize="199,149" path="m9706,2544l9693,2548,9743,2548,9742,2547,9725,2547,9720,2545,9711,2545,9706,2544e" filled="t" fillcolor="#50535C" stroked="f">
                <v:path arrowok="t"/>
                <v:fill/>
              </v:shape>
              <v:shape style="position:absolute;left:9547;top:2542;width:199;height:149" coordorigin="9547,2542" coordsize="199,149" path="m9731,2542l9725,2547,9742,2547,9740,2545,9734,2543,9731,2542e" filled="t" fillcolor="#50535C" stroked="f">
                <v:path arrowok="t"/>
                <v:fill/>
              </v:shape>
              <v:shape style="position:absolute;left:9547;top:2542;width:199;height:149" coordorigin="9547,2542" coordsize="199,149" path="m9720,2545l9711,2545,9720,2545,9720,2545e" filled="t" fillcolor="#50535C" stroked="f">
                <v:path arrowok="t"/>
                <v:fill/>
              </v:shape>
            </v:group>
            <v:group style="position:absolute;left:10544;top:2542;width:194;height:144" coordorigin="10544,2542" coordsize="194,144">
              <v:shape style="position:absolute;left:10544;top:2542;width:194;height:144" coordorigin="10544,2542" coordsize="194,144" path="m10616,2684l10602,2684,10612,2687,10614,2685,10616,2684e" filled="t" fillcolor="#50535C" stroked="f">
                <v:path arrowok="t"/>
                <v:fill/>
              </v:shape>
              <v:shape style="position:absolute;left:10544;top:2542;width:194;height:144" coordorigin="10544,2542" coordsize="194,144" path="m10590,2685l10563,2685,10566,2686,10573,2686,10577,2686,10590,2685e" filled="t" fillcolor="#50535C" stroked="f">
                <v:path arrowok="t"/>
                <v:fill/>
              </v:shape>
              <v:shape style="position:absolute;left:10544;top:2542;width:194;height:144" coordorigin="10544,2542" coordsize="194,144" path="m10674,2542l10670,2544,10661,2554,10656,2560,10604,2616,10556,2662,10545,2672,10545,2673,10544,2675,10547,2682,10552,2685,10563,2685,10590,2685,10602,2684,10616,2684,10625,2674,10673,2626,10681,2616,10695,2601,10709,2587,10724,2573,10739,2560,10739,2548,10738,2546,10708,2546,10703,2545,10685,2545,10682,2545,10674,2542e" filled="t" fillcolor="#50535C" stroked="f">
                <v:path arrowok="t"/>
                <v:fill/>
              </v:shape>
              <v:shape style="position:absolute;left:10544;top:2542;width:194;height:144" coordorigin="10544,2542" coordsize="194,144" path="m10720,2543l10708,2546,10738,2546,10736,2544,10723,2543,10720,2543e" filled="t" fillcolor="#50535C" stroked="f">
                <v:path arrowok="t"/>
                <v:fill/>
              </v:shape>
              <v:shape style="position:absolute;left:10544;top:2542;width:194;height:144" coordorigin="10544,2542" coordsize="194,144" path="m10698,2544l10685,2545,10703,2545,10698,2544e" filled="t" fillcolor="#50535C" stroked="f">
                <v:path arrowok="t"/>
                <v:fill/>
              </v:shape>
            </v:group>
            <v:group style="position:absolute;left:8817;top:2546;width:206;height:144" coordorigin="8817,2546" coordsize="206,144">
              <v:shape style="position:absolute;left:8817;top:2546;width:206;height:144" coordorigin="8817,2546" coordsize="206,144" path="m8949,2546l8945,2549,8940,2551,8932,2562,8926,2568,8898,2597,8884,2612,8878,2621,8870,2630,8858,2638,8856,2641,8851,2646,8848,2650,8837,2662,8829,2670,8817,2683,8818,2688,8830,2690,8836,2690,8850,2689,8859,2687,8875,2684,8883,2683,8912,2683,8917,2678,8921,2673,8927,2666,8938,2653,8954,2635,8967,2620,9011,2570,9015,2566,9023,2556,9022,2552,8965,2552,8958,2551,8955,2548,8952,2546,8951,2546,8949,2546e" filled="t" fillcolor="#50535C" stroked="f">
                <v:path arrowok="t"/>
                <v:fill/>
              </v:shape>
              <v:shape style="position:absolute;left:8817;top:2546;width:206;height:144" coordorigin="8817,2546" coordsize="206,144" path="m8912,2683l8883,2683,8896,2688,8902,2688,8909,2686,8912,2684,8912,2683e" filled="t" fillcolor="#50535C" stroked="f">
                <v:path arrowok="t"/>
                <v:fill/>
              </v:shape>
              <v:shape style="position:absolute;left:8817;top:2546;width:206;height:144" coordorigin="8817,2546" coordsize="206,144" path="m9007,2547l8999,2549,8995,2549,8981,2551,8970,2551,8965,2552,9022,2552,9022,2551,9011,2548,9007,2547e" filled="t" fillcolor="#50535C" stroked="f">
                <v:path arrowok="t"/>
                <v:fill/>
              </v:shape>
              <v:shape style="position:absolute;left:8817;top:2546;width:206;height:144" coordorigin="8817,2546" coordsize="206,144" path="m8952,2546l8951,2546,8952,2546e" filled="t" fillcolor="#50535C" stroked="f">
                <v:path arrowok="t"/>
                <v:fill/>
              </v:shape>
            </v:group>
            <v:group style="position:absolute;left:8967;top:2543;width:203;height:153" coordorigin="8967,2543" coordsize="203,153">
              <v:shape style="position:absolute;left:8967;top:2543;width:203;height:153" coordorigin="8967,2543" coordsize="203,153" path="m9100,2544l9097,2546,9089,2554,9074,2567,9043,2596,9041,2598,9009,2634,8995,2651,8983,2667,8969,2682,8967,2684,8967,2687,8970,2695,8973,2697,8981,2695,8982,2694,8985,2694,9004,2691,9024,2690,9027,2690,9043,2690,9047,2683,9049,2681,9058,2671,9065,2665,9077,2651,9083,2644,9090,2637,9104,2623,9117,2607,9130,2591,9143,2576,9149,2570,9155,2564,9169,2554,9168,2548,9164,2546,9142,2546,9141,2546,9124,2546,9118,2545,9112,2545,9100,2544e" filled="t" fillcolor="#50535C" stroked="f">
                <v:path arrowok="t"/>
                <v:fill/>
              </v:shape>
              <v:shape style="position:absolute;left:8967;top:2543;width:203;height:153" coordorigin="8967,2543" coordsize="203,153" path="m9043,2690l9027,2690,9030,2691,9040,2693,9041,2693,9043,2690e" filled="t" fillcolor="#50535C" stroked="f">
                <v:path arrowok="t"/>
                <v:fill/>
              </v:shape>
              <v:shape style="position:absolute;left:8967;top:2543;width:203;height:153" coordorigin="8967,2543" coordsize="203,153" path="m9156,2543l9148,2546,9142,2546,9164,2546,9158,2544,9156,2543e" filled="t" fillcolor="#50535C" stroked="f">
                <v:path arrowok="t"/>
                <v:fill/>
              </v:shape>
              <v:shape style="position:absolute;left:8967;top:2543;width:203;height:153" coordorigin="8967,2543" coordsize="203,153" path="m9132,2545l9128,2545,9124,2545,9124,2546,9141,2546,9132,2545e" filled="t" fillcolor="#50535C" stroked="f">
                <v:path arrowok="t"/>
                <v:fill/>
              </v:shape>
            </v:group>
            <v:group style="position:absolute;left:9109;top:2544;width:190;height:146" coordorigin="9109,2544" coordsize="190,146">
              <v:shape style="position:absolute;left:9109;top:2544;width:190;height:146" coordorigin="9109,2544" coordsize="190,146" path="m9234,2546l9232,2548,9129,2655,9122,2664,9114,2672,9113,2673,9109,2678,9110,2684,9119,2688,9123,2690,9138,2687,9148,2686,9165,2684,9171,2683,9188,2683,9192,2677,9196,2671,9205,2662,9217,2648,9232,2632,9243,2620,9261,2601,9273,2585,9299,2554,9297,2552,9297,2551,9251,2551,9234,2546e" filled="t" fillcolor="#50535C" stroked="f">
                <v:path arrowok="t"/>
                <v:fill/>
              </v:shape>
              <v:shape style="position:absolute;left:9109;top:2544;width:190;height:146" coordorigin="9109,2544" coordsize="190,146" path="m9188,2683l9171,2683,9182,2688,9185,2686,9188,2683e" filled="t" fillcolor="#50535C" stroked="f">
                <v:path arrowok="t"/>
                <v:fill/>
              </v:shape>
              <v:shape style="position:absolute;left:9109;top:2544;width:190;height:146" coordorigin="9109,2544" coordsize="190,146" path="m9282,2544l9263,2549,9251,2551,9297,2551,9296,2548,9288,2546,9282,2544e" filled="t" fillcolor="#50535C" stroked="f">
                <v:path arrowok="t"/>
                <v:fill/>
              </v:shape>
            </v:group>
            <v:group style="position:absolute;left:8681;top:2547;width:196;height:143" coordorigin="8681,2547" coordsize="196,143">
              <v:shape style="position:absolute;left:8681;top:2547;width:196;height:143" coordorigin="8681,2547" coordsize="196,143" path="m8813,2547l8810,2550,8807,2552,8750,2610,8722,2639,8708,2653,8701,2660,8695,2669,8681,2678,8683,2684,8694,2689,8701,2690,8711,2687,8715,2686,8725,2684,8733,2681,8759,2681,8761,2679,8762,2677,8782,2654,8797,2637,8809,2625,8827,2607,8877,2554,8875,2553,8874,2551,8854,2551,8847,2550,8831,2549,8822,2548,8813,2547e" filled="t" fillcolor="#50535C" stroked="f">
                <v:path arrowok="t"/>
                <v:fill/>
              </v:shape>
              <v:shape style="position:absolute;left:8681;top:2547;width:196;height:143" coordorigin="8681,2547" coordsize="196,143" path="m8759,2681l8733,2681,8748,2689,8754,2685,8759,2681e" filled="t" fillcolor="#50535C" stroked="f">
                <v:path arrowok="t"/>
                <v:fill/>
              </v:shape>
              <v:shape style="position:absolute;left:8681;top:2547;width:196;height:143" coordorigin="8681,2547" coordsize="196,143" path="m8864,2549l8854,2551,8874,2551,8873,2551,8868,2550,8864,2549e" filled="t" fillcolor="#50535C" stroked="f">
                <v:path arrowok="t"/>
                <v:fill/>
              </v:shape>
            </v:group>
            <v:group style="position:absolute;left:10703;top:2537;width:211;height:150" coordorigin="10703,2537" coordsize="211,150">
              <v:shape style="position:absolute;left:10703;top:2537;width:211;height:150" coordorigin="10703,2537" coordsize="211,150" path="m10843,2537l10834,2546,10825,2554,10811,2571,10769,2611,10755,2626,10747,2633,10740,2640,10729,2648,10726,2650,10716,2660,10710,2667,10707,2670,10703,2676,10703,2680,10708,2685,10712,2687,10719,2683,10722,2682,10766,2681,10782,2681,10795,2668,10826,2639,10827,2636,10833,2633,10845,2622,10858,2608,10890,2576,10905,2562,10910,2556,10913,2551,10907,2543,10866,2543,10859,2543,10852,2543,10843,2537e" filled="t" fillcolor="#50535C" stroked="f">
                <v:path arrowok="t"/>
                <v:fill/>
              </v:shape>
              <v:shape style="position:absolute;left:10703;top:2537;width:211;height:150" coordorigin="10703,2537" coordsize="211,150" path="m10782,2681l10766,2681,10768,2681,10776,2685,10782,2682,10782,2681e" filled="t" fillcolor="#50535C" stroked="f">
                <v:path arrowok="t"/>
                <v:fill/>
              </v:shape>
              <v:shape style="position:absolute;left:10703;top:2537;width:211;height:150" coordorigin="10703,2537" coordsize="211,150" path="m10895,2539l10883,2542,10866,2543,10907,2543,10901,2540,10895,2539e" filled="t" fillcolor="#50535C" stroked="f">
                <v:path arrowok="t"/>
                <v:fill/>
              </v:shape>
            </v:group>
            <v:group style="position:absolute;left:10849;top:2539;width:204;height:146" coordorigin="10849,2539" coordsize="204,146">
              <v:shape style="position:absolute;left:10849;top:2539;width:204;height:146" coordorigin="10849,2539" coordsize="204,146" path="m10986,2539l10983,2540,10979,2544,10951,2573,10937,2587,10920,2604,10906,2618,10892,2632,10883,2641,10874,2651,10860,2662,10856,2666,10850,2672,10849,2676,10854,2683,10857,2685,10867,2684,10875,2684,10890,2681,10910,2681,10913,2679,10915,2679,10927,2679,10929,2678,10935,2671,10935,2670,10944,2663,10951,2656,10962,2645,10987,2618,11004,2601,11018,2586,11033,2573,11048,2560,11054,2557,11054,2550,11047,2544,11046,2543,10994,2543,10986,2539e" filled="t" fillcolor="#50535C" stroked="f">
                <v:path arrowok="t"/>
                <v:fill/>
              </v:shape>
              <v:shape style="position:absolute;left:10849;top:2539;width:204;height:146" coordorigin="10849,2539" coordsize="204,146" path="m10875,2684l10867,2684,10873,2684,10875,2684e" filled="t" fillcolor="#50535C" stroked="f">
                <v:path arrowok="t"/>
                <v:fill/>
              </v:shape>
              <v:shape style="position:absolute;left:10849;top:2539;width:204;height:146" coordorigin="10849,2539" coordsize="204,146" path="m10910,2681l10890,2681,10902,2683,10910,2681e" filled="t" fillcolor="#50535C" stroked="f">
                <v:path arrowok="t"/>
                <v:fill/>
              </v:shape>
              <v:shape style="position:absolute;left:10849;top:2539;width:204;height:146" coordorigin="10849,2539" coordsize="204,146" path="m10927,2679l10915,2679,10923,2682,10927,2679e" filled="t" fillcolor="#50535C" stroked="f">
                <v:path arrowok="t"/>
                <v:fill/>
              </v:shape>
              <v:shape style="position:absolute;left:10849;top:2539;width:204;height:146" coordorigin="10849,2539" coordsize="204,146" path="m11043,2541l11030,2541,11019,2542,11001,2542,10994,2543,11046,2543,11045,2543,11044,2542,11019,2542,11044,2542,11043,2541e" filled="t" fillcolor="#50535C" stroked="f">
                <v:path arrowok="t"/>
                <v:fill/>
              </v:shape>
            </v:group>
            <v:group style="position:absolute;left:10992;top:2542;width:194;height:144" coordorigin="10992,2542" coordsize="194,144">
              <v:shape style="position:absolute;left:10992;top:2542;width:194;height:144" coordorigin="10992,2542" coordsize="194,144" path="m11064,2683l11049,2683,11060,2686,11062,2685,11064,2683e" filled="t" fillcolor="#50535C" stroked="f">
                <v:path arrowok="t"/>
                <v:fill/>
              </v:shape>
              <v:shape style="position:absolute;left:10992;top:2542;width:194;height:144" coordorigin="10992,2542" coordsize="194,144" path="m11038,2684l11011,2684,11014,2685,11021,2685,11025,2686,11038,2684e" filled="t" fillcolor="#50535C" stroked="f">
                <v:path arrowok="t"/>
                <v:fill/>
              </v:shape>
              <v:shape style="position:absolute;left:10992;top:2542;width:194;height:144" coordorigin="10992,2542" coordsize="194,144" path="m11121,2542l11118,2544,11109,2553,11104,2559,11052,2615,11004,2661,10993,2671,10993,2673,10992,2674,10995,2681,11000,2685,11011,2684,11038,2684,11049,2683,11064,2683,11073,2674,11121,2625,11129,2615,11143,2600,11157,2586,11172,2573,11187,2560,11187,2548,11185,2546,11156,2546,11151,2545,11133,2545,11129,2545,11121,2542e" filled="t" fillcolor="#50535C" stroked="f">
                <v:path arrowok="t"/>
                <v:fill/>
              </v:shape>
              <v:shape style="position:absolute;left:10992;top:2542;width:194;height:144" coordorigin="10992,2542" coordsize="194,144" path="m11168,2542l11156,2546,11185,2546,11183,2544,11171,2543,11168,2542e" filled="t" fillcolor="#50535C" stroked="f">
                <v:path arrowok="t"/>
                <v:fill/>
              </v:shape>
              <v:shape style="position:absolute;left:10992;top:2542;width:194;height:144" coordorigin="10992,2542" coordsize="194,144" path="m11146,2544l11133,2545,11151,2545,11146,2544e" filled="t" fillcolor="#50535C" stroked="f">
                <v:path arrowok="t"/>
                <v:fill/>
              </v:shape>
            </v:group>
            <v:group style="position:absolute;left:11113;top:2538;width:162;height:154" coordorigin="11113,2538" coordsize="162,154">
              <v:shape style="position:absolute;left:11113;top:2538;width:162;height:154" coordorigin="11113,2538" coordsize="162,154" path="m11266,2538l11207,2587,11183,2612,11175,2619,11161,2633,11147,2647,11129,2666,11125,2670,11117,2676,11114,2679,11113,2683,11114,2683,11115,2688,11118,2692,11125,2692,11129,2689,11133,2687,11146,2685,11152,2684,11165,2684,11172,2680,11192,2680,11210,2663,11228,2645,11256,2616,11261,2611,11266,2606,11274,2597,11275,2592,11266,2585,11267,2581,11269,2574,11270,2571,11272,2561,11272,2553,11269,2541,11266,2538e" filled="t" fillcolor="#50535C" stroked="f">
                <v:path arrowok="t"/>
                <v:fill/>
              </v:shape>
              <v:shape style="position:absolute;left:11113;top:2538;width:162;height:154" coordorigin="11113,2538" coordsize="162,154" path="m11165,2684l11152,2684,11160,2684,11165,2684,11165,2684e" filled="t" fillcolor="#50535C" stroked="f">
                <v:path arrowok="t"/>
                <v:fill/>
              </v:shape>
              <v:shape style="position:absolute;left:11113;top:2538;width:162;height:154" coordorigin="11113,2538" coordsize="162,154" path="m11192,2680l11172,2680,11177,2680,11186,2683,11190,2683,11192,2680e" filled="t" fillcolor="#50535C" stroked="f">
                <v:path arrowok="t"/>
                <v:fill/>
              </v:shape>
            </v:group>
            <v:group style="position:absolute;left:11226;top:2643;width:37;height:47" coordorigin="11226,2643" coordsize="37,47">
              <v:shape style="position:absolute;left:11226;top:2643;width:37;height:47" coordorigin="11226,2643" coordsize="37,47" path="m11263,2685l11244,2685,11247,2686,11254,2689,11258,2689,11263,2685e" filled="t" fillcolor="#50535C" stroked="f">
                <v:path arrowok="t"/>
                <v:fill/>
              </v:shape>
              <v:shape style="position:absolute;left:11226;top:2643;width:37;height:47" coordorigin="11226,2643" coordsize="37,47" path="m11259,2643l11256,2646,11253,2649,11249,2653,11240,2662,11235,2667,11226,2676,11226,2681,11232,2683,11234,2685,11237,2685,11244,2685,11263,2685,11264,2684,11266,2682,11268,2672,11267,2661,11266,2649,11263,2643,11259,2643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138.012909pt;margin-top:180.917709pt;width:429.477208pt;height:400.684929pt;mso-position-horizontal-relative:page;mso-position-vertical-relative:page;z-index:-5359" coordorigin="2760,3618" coordsize="8590,8014">
            <v:group style="position:absolute;left:2780;top:3628;width:4881;height:454" coordorigin="2780,3628" coordsize="4881,454">
              <v:shape style="position:absolute;left:2780;top:3628;width:4881;height:454" coordorigin="2780,3628" coordsize="4881,454" path="m7661,3628l2780,3628,2780,4082,7661,4082,7661,3628e" filled="t" fillcolor="#231F20" stroked="f">
                <v:path arrowok="t"/>
                <v:fill/>
              </v:shape>
            </v:group>
            <v:group style="position:absolute;left:7661;top:3628;width:1887;height:454" coordorigin="7661,3628" coordsize="1887,454">
              <v:shape style="position:absolute;left:7661;top:3628;width:1887;height:454" coordorigin="7661,3628" coordsize="1887,454" path="m9549,3628l7661,3628,7661,4082,9549,4082,9549,3628e" filled="t" fillcolor="#231F20" stroked="f">
                <v:path arrowok="t"/>
                <v:fill/>
              </v:shape>
            </v:group>
            <v:group style="position:absolute;left:9549;top:3628;width:1781;height:454" coordorigin="9549,3628" coordsize="1781,454">
              <v:shape style="position:absolute;left:9549;top:3628;width:1781;height:454" coordorigin="9549,3628" coordsize="1781,454" path="m11330,3628l9549,3628,9549,4082,11330,4082,11330,3628e" filled="t" fillcolor="#231F20" stroked="f">
                <v:path arrowok="t"/>
                <v:fill/>
              </v:shape>
            </v:group>
            <v:group style="position:absolute;left:2780;top:4082;width:4881;height:1077" coordorigin="2780,4082" coordsize="4881,1077">
              <v:shape style="position:absolute;left:2780;top:4082;width:4881;height:1077" coordorigin="2780,4082" coordsize="4881,1077" path="m7661,4082l2780,4082,2780,5159,7661,5159,7661,4082e" filled="t" fillcolor="#E7E9E7" stroked="f">
                <v:path arrowok="t"/>
                <v:fill/>
              </v:shape>
            </v:group>
            <v:group style="position:absolute;left:7661;top:4082;width:1887;height:1077" coordorigin="7661,4082" coordsize="1887,1077">
              <v:shape style="position:absolute;left:7661;top:4082;width:1887;height:1077" coordorigin="7661,4082" coordsize="1887,1077" path="m9549,4082l7661,4082,7661,5159,9549,5159,9549,4082e" filled="t" fillcolor="#E7E9E7" stroked="f">
                <v:path arrowok="t"/>
                <v:fill/>
              </v:shape>
            </v:group>
            <v:group style="position:absolute;left:9549;top:4082;width:1781;height:1077" coordorigin="9549,4082" coordsize="1781,1077">
              <v:shape style="position:absolute;left:9549;top:4082;width:1781;height:1077" coordorigin="9549,4082" coordsize="1781,1077" path="m11330,4082l9549,4082,9549,5159,11330,5159,11330,4082e" filled="t" fillcolor="#E7E9E7" stroked="f">
                <v:path arrowok="t"/>
                <v:fill/>
              </v:shape>
            </v:group>
            <v:group style="position:absolute;left:2780;top:6236;width:4881;height:1077" coordorigin="2780,6236" coordsize="4881,1077">
              <v:shape style="position:absolute;left:2780;top:6236;width:4881;height:1077" coordorigin="2780,6236" coordsize="4881,1077" path="m7661,6236l2780,6236,2780,7313,7661,7313,7661,6236e" filled="t" fillcolor="#E7E9E7" stroked="f">
                <v:path arrowok="t"/>
                <v:fill/>
              </v:shape>
            </v:group>
            <v:group style="position:absolute;left:7661;top:6236;width:1887;height:1077" coordorigin="7661,6236" coordsize="1887,1077">
              <v:shape style="position:absolute;left:7661;top:6236;width:1887;height:1077" coordorigin="7661,6236" coordsize="1887,1077" path="m9549,6236l7661,6236,7661,7313,9549,7313,9549,6236e" filled="t" fillcolor="#E7E9E7" stroked="f">
                <v:path arrowok="t"/>
                <v:fill/>
              </v:shape>
            </v:group>
            <v:group style="position:absolute;left:9549;top:6236;width:1781;height:1077" coordorigin="9549,6236" coordsize="1781,1077">
              <v:shape style="position:absolute;left:9549;top:6236;width:1781;height:1077" coordorigin="9549,6236" coordsize="1781,1077" path="m11330,6236l9549,6236,9549,7313,11330,7313,11330,6236e" filled="t" fillcolor="#E7E9E7" stroked="f">
                <v:path arrowok="t"/>
                <v:fill/>
              </v:shape>
            </v:group>
            <v:group style="position:absolute;left:2780;top:5159;width:4881;height:1077" coordorigin="2780,5159" coordsize="4881,1077">
              <v:shape style="position:absolute;left:2780;top:5159;width:4881;height:1077" coordorigin="2780,5159" coordsize="4881,1077" path="m7661,5159l2780,5159,2780,6236,7661,6236,7661,5159e" filled="t" fillcolor="#FDB913" stroked="f">
                <v:path arrowok="t"/>
                <v:fill/>
              </v:shape>
            </v:group>
            <v:group style="position:absolute;left:7661;top:5159;width:1887;height:1077" coordorigin="7661,5159" coordsize="1887,1077">
              <v:shape style="position:absolute;left:7661;top:5159;width:1887;height:1077" coordorigin="7661,5159" coordsize="1887,1077" path="m9549,5159l7661,5159,7661,6236,9549,6236,9549,5159e" filled="t" fillcolor="#FDB913" stroked="f">
                <v:path arrowok="t"/>
                <v:fill/>
              </v:shape>
            </v:group>
            <v:group style="position:absolute;left:9549;top:5159;width:1781;height:1077" coordorigin="9549,5159" coordsize="1781,1077">
              <v:shape style="position:absolute;left:9549;top:5159;width:1781;height:1077" coordorigin="9549,5159" coordsize="1781,1077" path="m11330,5159l9549,5159,9549,6236,11330,6236,11330,5159e" filled="t" fillcolor="#FDB913" stroked="f">
                <v:path arrowok="t"/>
                <v:fill/>
              </v:shape>
            </v:group>
            <v:group style="position:absolute;left:2780;top:8391;width:4881;height:1077" coordorigin="2780,8391" coordsize="4881,1077">
              <v:shape style="position:absolute;left:2780;top:8391;width:4881;height:1077" coordorigin="2780,8391" coordsize="4881,1077" path="m7661,8391l2780,8391,2780,9468,7661,9468,7661,8391e" filled="t" fillcolor="#E7E9E7" stroked="f">
                <v:path arrowok="t"/>
                <v:fill/>
              </v:shape>
            </v:group>
            <v:group style="position:absolute;left:7661;top:8391;width:1887;height:1077" coordorigin="7661,8391" coordsize="1887,1077">
              <v:shape style="position:absolute;left:7661;top:8391;width:1887;height:1077" coordorigin="7661,8391" coordsize="1887,1077" path="m9549,8391l7661,8391,7661,9468,9549,9468,9549,8391e" filled="t" fillcolor="#E7E9E7" stroked="f">
                <v:path arrowok="t"/>
                <v:fill/>
              </v:shape>
            </v:group>
            <v:group style="position:absolute;left:9549;top:8391;width:1781;height:1077" coordorigin="9549,8391" coordsize="1781,1077">
              <v:shape style="position:absolute;left:9549;top:8391;width:1781;height:1077" coordorigin="9549,8391" coordsize="1781,1077" path="m11330,8391l9549,8391,9549,9468,11330,9468,11330,8391e" filled="t" fillcolor="#E7E9E7" stroked="f">
                <v:path arrowok="t"/>
                <v:fill/>
              </v:shape>
            </v:group>
            <v:group style="position:absolute;left:2780;top:7313;width:4881;height:1077" coordorigin="2780,7313" coordsize="4881,1077">
              <v:shape style="position:absolute;left:2780;top:7313;width:4881;height:1077" coordorigin="2780,7313" coordsize="4881,1077" path="m7661,7313l2780,7313,2780,8391,7661,8391,7661,7313e" filled="t" fillcolor="#FDB913" stroked="f">
                <v:path arrowok="t"/>
                <v:fill/>
              </v:shape>
            </v:group>
            <v:group style="position:absolute;left:7661;top:7313;width:1887;height:1077" coordorigin="7661,7313" coordsize="1887,1077">
              <v:shape style="position:absolute;left:7661;top:7313;width:1887;height:1077" coordorigin="7661,7313" coordsize="1887,1077" path="m9549,7313l7661,7313,7661,8391,9549,8391,9549,7313e" filled="t" fillcolor="#FDB913" stroked="f">
                <v:path arrowok="t"/>
                <v:fill/>
              </v:shape>
            </v:group>
            <v:group style="position:absolute;left:9549;top:7313;width:1781;height:1077" coordorigin="9549,7313" coordsize="1781,1077">
              <v:shape style="position:absolute;left:9549;top:7313;width:1781;height:1077" coordorigin="9549,7313" coordsize="1781,1077" path="m11330,7313l9549,7313,9549,8391,11330,8391,11330,7313e" filled="t" fillcolor="#FDB913" stroked="f">
                <v:path arrowok="t"/>
                <v:fill/>
              </v:shape>
            </v:group>
            <v:group style="position:absolute;left:2780;top:10545;width:4881;height:1077" coordorigin="2780,10545" coordsize="4881,1077">
              <v:shape style="position:absolute;left:2780;top:10545;width:4881;height:1077" coordorigin="2780,10545" coordsize="4881,1077" path="m7661,10545l2780,10545,2780,11622,7661,11622,7661,10545e" filled="t" fillcolor="#E7E9E7" stroked="f">
                <v:path arrowok="t"/>
                <v:fill/>
              </v:shape>
            </v:group>
            <v:group style="position:absolute;left:7661;top:10545;width:1887;height:1077" coordorigin="7661,10545" coordsize="1887,1077">
              <v:shape style="position:absolute;left:7661;top:10545;width:1887;height:1077" coordorigin="7661,10545" coordsize="1887,1077" path="m9549,10545l7661,10545,7661,11622,9549,11622,9549,10545e" filled="t" fillcolor="#E7E9E7" stroked="f">
                <v:path arrowok="t"/>
                <v:fill/>
              </v:shape>
            </v:group>
            <v:group style="position:absolute;left:9549;top:10545;width:1781;height:1077" coordorigin="9549,10545" coordsize="1781,1077">
              <v:shape style="position:absolute;left:9549;top:10545;width:1781;height:1077" coordorigin="9549,10545" coordsize="1781,1077" path="m11330,10545l9549,10545,9549,11622,11330,11622,11330,10545e" filled="t" fillcolor="#E7E9E7" stroked="f">
                <v:path arrowok="t"/>
                <v:fill/>
              </v:shape>
            </v:group>
            <v:group style="position:absolute;left:2780;top:9468;width:4881;height:1077" coordorigin="2780,9468" coordsize="4881,1077">
              <v:shape style="position:absolute;left:2780;top:9468;width:4881;height:1077" coordorigin="2780,9468" coordsize="4881,1077" path="m7661,9468l2780,9468,2780,10545,7661,10545,7661,9468e" filled="t" fillcolor="#FDB913" stroked="f">
                <v:path arrowok="t"/>
                <v:fill/>
              </v:shape>
            </v:group>
            <v:group style="position:absolute;left:7661;top:9468;width:1887;height:1077" coordorigin="7661,9468" coordsize="1887,1077">
              <v:shape style="position:absolute;left:7661;top:9468;width:1887;height:1077" coordorigin="7661,9468" coordsize="1887,1077" path="m9549,9468l7661,9468,7661,10545,9549,10545,9549,9468e" filled="t" fillcolor="#FDB913" stroked="f">
                <v:path arrowok="t"/>
                <v:fill/>
              </v:shape>
            </v:group>
            <v:group style="position:absolute;left:9549;top:9468;width:1781;height:1077" coordorigin="9549,9468" coordsize="1781,1077">
              <v:shape style="position:absolute;left:9549;top:9468;width:1781;height:1077" coordorigin="9549,9468" coordsize="1781,1077" path="m11330,9468l9549,9468,9549,10545,11330,10545,11330,9468e" filled="t" fillcolor="#FDB913" stroked="f">
                <v:path arrowok="t"/>
                <v:fill/>
              </v:shape>
            </v:group>
            <v:group style="position:absolute;left:7661;top:3628;width:2;height:454" coordorigin="7661,3628" coordsize="2,454">
              <v:shape style="position:absolute;left:7661;top:3628;width:2;height:454" coordorigin="7661,3628" coordsize="0,454" path="m7661,4082l7661,3628e" filled="f" stroked="t" strokeweight="1pt" strokecolor="#231F20">
                <v:path arrowok="t"/>
              </v:shape>
            </v:group>
            <v:group style="position:absolute;left:9549;top:3628;width:2;height:454" coordorigin="9549,3628" coordsize="2,454">
              <v:shape style="position:absolute;left:9549;top:3628;width:2;height:454" coordorigin="9549,3628" coordsize="0,454" path="m9549,4082l9549,3628e" filled="f" stroked="t" strokeweight="1pt" strokecolor="#231F20">
                <v:path arrowok="t"/>
              </v:shape>
            </v:group>
            <v:group style="position:absolute;left:7661;top:4082;width:2;height:1077" coordorigin="7661,4082" coordsize="2,1077">
              <v:shape style="position:absolute;left:7661;top:4082;width:2;height:1077" coordorigin="7661,4082" coordsize="0,1077" path="m7661,5159l7661,4082e" filled="f" stroked="t" strokeweight="1pt" strokecolor="#E7E9E7">
                <v:path arrowok="t"/>
              </v:shape>
            </v:group>
            <v:group style="position:absolute;left:9549;top:4082;width:2;height:1077" coordorigin="9549,4082" coordsize="2,1077">
              <v:shape style="position:absolute;left:9549;top:4082;width:2;height:1077" coordorigin="9549,4082" coordsize="0,1077" path="m9549,5159l9549,4082e" filled="f" stroked="t" strokeweight="1pt" strokecolor="#E7E9E7">
                <v:path arrowok="t"/>
              </v:shape>
            </v:group>
            <v:group style="position:absolute;left:7661;top:5159;width:2;height:1067" coordorigin="7661,5159" coordsize="2,1067">
              <v:shape style="position:absolute;left:7661;top:5159;width:2;height:1067" coordorigin="7661,5159" coordsize="0,1067" path="m7661,6226l7661,5159e" filled="f" stroked="t" strokeweight="1pt" strokecolor="#FDB913">
                <v:path arrowok="t"/>
              </v:shape>
            </v:group>
            <v:group style="position:absolute;left:9549;top:5159;width:2;height:1067" coordorigin="9549,5159" coordsize="2,1067">
              <v:shape style="position:absolute;left:9549;top:5159;width:2;height:1067" coordorigin="9549,5159" coordsize="0,1067" path="m9549,6226l9549,5159e" filled="f" stroked="t" strokeweight="1pt" strokecolor="#FDB913">
                <v:path arrowok="t"/>
              </v:shape>
            </v:group>
            <v:group style="position:absolute;left:7661;top:7323;width:2;height:1057" coordorigin="7661,7323" coordsize="2,1057">
              <v:shape style="position:absolute;left:7661;top:7323;width:2;height:1057" coordorigin="7661,7323" coordsize="0,1057" path="m7661,8381l7661,7323e" filled="f" stroked="t" strokeweight="1pt" strokecolor="#FDB913">
                <v:path arrowok="t"/>
              </v:shape>
            </v:group>
            <v:group style="position:absolute;left:9549;top:7323;width:2;height:1057" coordorigin="9549,7323" coordsize="2,1057">
              <v:shape style="position:absolute;left:9549;top:7323;width:2;height:1057" coordorigin="9549,7323" coordsize="0,1057" path="m9549,8381l9549,7323e" filled="f" stroked="t" strokeweight="1pt" strokecolor="#FDB913">
                <v:path arrowok="t"/>
              </v:shape>
            </v:group>
            <v:group style="position:absolute;left:7661;top:9478;width:2;height:1057" coordorigin="7661,9478" coordsize="2,1057">
              <v:shape style="position:absolute;left:7661;top:9478;width:2;height:1057" coordorigin="7661,9478" coordsize="0,1057" path="m7661,10535l7661,9478e" filled="f" stroked="t" strokeweight="1pt" strokecolor="#FDB913">
                <v:path arrowok="t"/>
              </v:shape>
            </v:group>
            <v:group style="position:absolute;left:9549;top:9478;width:2;height:1057" coordorigin="9549,9478" coordsize="2,1057">
              <v:shape style="position:absolute;left:9549;top:9478;width:2;height:1057" coordorigin="9549,9478" coordsize="0,1057" path="m9549,10535l9549,9478e" filled="f" stroked="t" strokeweight="1pt" strokecolor="#FDB913">
                <v:path arrowok="t"/>
              </v:shape>
            </v:group>
            <v:group style="position:absolute;left:2780;top:8391;width:8550;height:2" coordorigin="2780,8391" coordsize="8550,2">
              <v:shape style="position:absolute;left:2780;top:8391;width:8550;height:2" coordorigin="2780,8391" coordsize="8550,0" path="m2780,8391l11330,8391e" filled="f" stroked="t" strokeweight="1.000013pt" strokecolor="#E7E9E7">
                <v:path arrowok="t"/>
              </v:shape>
            </v:group>
            <v:group style="position:absolute;left:7661;top:8401;width:2;height:1057" coordorigin="7661,8401" coordsize="2,1057">
              <v:shape style="position:absolute;left:7661;top:8401;width:2;height:1057" coordorigin="7661,8401" coordsize="0,1057" path="m7661,9458l7661,8401e" filled="f" stroked="t" strokeweight="1pt" strokecolor="#E7E9E7">
                <v:path arrowok="t"/>
              </v:shape>
            </v:group>
            <v:group style="position:absolute;left:9549;top:8401;width:2;height:1057" coordorigin="9549,8401" coordsize="2,1057">
              <v:shape style="position:absolute;left:9549;top:8401;width:2;height:1057" coordorigin="9549,8401" coordsize="0,1057" path="m9549,9458l9549,8401e" filled="f" stroked="t" strokeweight="1pt" strokecolor="#E7E9E7">
                <v:path arrowok="t"/>
              </v:shape>
            </v:group>
            <v:group style="position:absolute;left:2780;top:9468;width:8550;height:2" coordorigin="2780,9468" coordsize="8550,2">
              <v:shape style="position:absolute;left:2780;top:9468;width:8550;height:2" coordorigin="2780,9468" coordsize="8550,0" path="m2780,9468l11330,9468e" filled="f" stroked="t" strokeweight="1.000002pt" strokecolor="#E7E9E7">
                <v:path arrowok="t"/>
              </v:shape>
            </v:group>
            <v:group style="position:absolute;left:2780;top:6236;width:8550;height:2" coordorigin="2780,6236" coordsize="8550,2">
              <v:shape style="position:absolute;left:2780;top:6236;width:8550;height:2" coordorigin="2780,6236" coordsize="8550,0" path="m2780,6236l11330,6236e" filled="f" stroked="t" strokeweight="1.000026pt" strokecolor="#E7E9E7">
                <v:path arrowok="t"/>
              </v:shape>
            </v:group>
            <v:group style="position:absolute;left:7661;top:6246;width:2;height:1057" coordorigin="7661,6246" coordsize="2,1057">
              <v:shape style="position:absolute;left:7661;top:6246;width:2;height:1057" coordorigin="7661,6246" coordsize="0,1057" path="m7661,7303l7661,6246e" filled="f" stroked="t" strokeweight="1pt" strokecolor="#E7E9E7">
                <v:path arrowok="t"/>
              </v:shape>
            </v:group>
            <v:group style="position:absolute;left:9549;top:6246;width:2;height:1057" coordorigin="9549,6246" coordsize="2,1057">
              <v:shape style="position:absolute;left:9549;top:6246;width:2;height:1057" coordorigin="9549,6246" coordsize="0,1057" path="m9549,7303l9549,6246e" filled="f" stroked="t" strokeweight="1pt" strokecolor="#E7E9E7">
                <v:path arrowok="t"/>
              </v:shape>
            </v:group>
            <v:group style="position:absolute;left:2780;top:7313;width:8550;height:2" coordorigin="2780,7313" coordsize="8550,2">
              <v:shape style="position:absolute;left:2780;top:7313;width:8550;height:2" coordorigin="2780,7313" coordsize="8550,0" path="m2780,7313l11330,7313e" filled="f" stroked="t" strokeweight="1.00001pt" strokecolor="#E7E9E7">
                <v:path arrowok="t"/>
              </v:shape>
            </v:group>
            <v:group style="position:absolute;left:2770;top:10545;width:8570;height:2" coordorigin="2770,10545" coordsize="8570,2">
              <v:shape style="position:absolute;left:2770;top:10545;width:8570;height:2" coordorigin="2770,10545" coordsize="8570,0" path="m2770,10545l11340,10545e" filled="f" stroked="t" strokeweight="1.000009pt" strokecolor="#E7E9E7">
                <v:path arrowok="t"/>
              </v:shape>
            </v:group>
            <v:group style="position:absolute;left:2780;top:10555;width:2;height:1057" coordorigin="2780,10555" coordsize="2,1057">
              <v:shape style="position:absolute;left:2780;top:10555;width:2;height:1057" coordorigin="2780,10555" coordsize="0,1057" path="m2780,11612l2780,10555e" filled="f" stroked="t" strokeweight="1pt" strokecolor="#E7E9E7">
                <v:path arrowok="t"/>
              </v:shape>
            </v:group>
            <v:group style="position:absolute;left:7661;top:10555;width:2;height:1057" coordorigin="7661,10555" coordsize="2,1057">
              <v:shape style="position:absolute;left:7661;top:10555;width:2;height:1057" coordorigin="7661,10555" coordsize="0,1057" path="m7661,11612l7661,10555e" filled="f" stroked="t" strokeweight="1pt" strokecolor="#E7E9E7">
                <v:path arrowok="t"/>
              </v:shape>
            </v:group>
            <v:group style="position:absolute;left:9549;top:10555;width:2;height:1057" coordorigin="9549,10555" coordsize="2,1057">
              <v:shape style="position:absolute;left:9549;top:10555;width:2;height:1057" coordorigin="9549,10555" coordsize="0,1057" path="m9549,11612l9549,10555e" filled="f" stroked="t" strokeweight="1pt" strokecolor="#E7E9E7">
                <v:path arrowok="t"/>
              </v:shape>
            </v:group>
            <v:group style="position:absolute;left:11330;top:10555;width:2;height:1057" coordorigin="11330,10555" coordsize="2,1057">
              <v:shape style="position:absolute;left:11330;top:10555;width:2;height:1057" coordorigin="11330,10555" coordsize="0,1057" path="m11330,11612l11330,10555e" filled="f" stroked="t" strokeweight="1pt" strokecolor="#E7E9E7">
                <v:path arrowok="t"/>
              </v:shape>
            </v:group>
            <v:group style="position:absolute;left:2770;top:11622;width:8570;height:2" coordorigin="2770,11622" coordsize="8570,2">
              <v:shape style="position:absolute;left:2770;top:11622;width:8570;height:2" coordorigin="2770,11622" coordsize="8570,0" path="m2770,11622l11340,11622e" filled="f" stroked="t" strokeweight="1.000015pt" strokecolor="#E7E9E7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38.012894pt;margin-top:600.445007pt;width:429.477185pt;height:40.685103pt;mso-position-horizontal-relative:page;mso-position-vertical-relative:page;z-index:-5358" coordorigin="2760,12009" coordsize="8590,814">
            <v:group style="position:absolute;left:7661;top:12019;width:1887;height:397" coordorigin="7661,12019" coordsize="1887,397">
              <v:shape style="position:absolute;left:7661;top:12019;width:1887;height:397" coordorigin="7661,12019" coordsize="1887,397" path="m9549,12019l7661,12019,7661,12416,9549,12416,9549,12019e" filled="t" fillcolor="#E7E9E7" stroked="f">
                <v:path arrowok="t"/>
                <v:fill/>
              </v:shape>
            </v:group>
            <v:group style="position:absolute;left:9549;top:12019;width:1781;height:397" coordorigin="9549,12019" coordsize="1781,397">
              <v:shape style="position:absolute;left:9549;top:12019;width:1781;height:397" coordorigin="9549,12019" coordsize="1781,397" path="m11330,12019l9549,12019,9549,12416,11330,12416,11330,12019e" filled="t" fillcolor="#E7E9E7" stroked="f">
                <v:path arrowok="t"/>
                <v:fill/>
              </v:shape>
            </v:group>
            <v:group style="position:absolute;left:7661;top:12416;width:1887;height:397" coordorigin="7661,12416" coordsize="1887,397">
              <v:shape style="position:absolute;left:7661;top:12416;width:1887;height:397" coordorigin="7661,12416" coordsize="1887,397" path="m9549,12416l7661,12416,7661,12813,9549,12813,9549,12416e" filled="t" fillcolor="#FDB913" stroked="f">
                <v:path arrowok="t"/>
                <v:fill/>
              </v:shape>
            </v:group>
            <v:group style="position:absolute;left:9549;top:12416;width:1781;height:397" coordorigin="9549,12416" coordsize="1781,397">
              <v:shape style="position:absolute;left:9549;top:12416;width:1781;height:397" coordorigin="9549,12416" coordsize="1781,397" path="m11330,12416l9549,12416,9549,12813,11330,12813,11330,12416e" filled="t" fillcolor="#FDB913" stroked="f">
                <v:path arrowok="t"/>
                <v:fill/>
              </v:shape>
            </v:group>
            <v:group style="position:absolute;left:7671;top:12019;width:3668;height:2" coordorigin="7671,12019" coordsize="3668,2">
              <v:shape style="position:absolute;left:7671;top:12019;width:3668;height:2" coordorigin="7671,12019" coordsize="3668,0" path="m7671,12019l11340,12019e" filled="f" stroked="t" strokeweight="1pt" strokecolor="#E7E9E7">
                <v:path arrowok="t"/>
              </v:shape>
            </v:group>
            <v:group style="position:absolute;left:9549;top:12029;width:2;height:377" coordorigin="9549,12029" coordsize="2,377">
              <v:shape style="position:absolute;left:9549;top:12029;width:2;height:377" coordorigin="9549,12029" coordsize="0,377" path="m9549,12406l9549,12029e" filled="f" stroked="t" strokeweight="1pt" strokecolor="#E7E9E7">
                <v:path arrowok="t"/>
              </v:shape>
            </v:group>
            <v:group style="position:absolute;left:11330;top:12029;width:2;height:377" coordorigin="11330,12029" coordsize="2,377">
              <v:shape style="position:absolute;left:11330;top:12029;width:2;height:377" coordorigin="11330,12029" coordsize="0,377" path="m11330,12406l11330,12029e" filled="f" stroked="t" strokeweight="1pt" strokecolor="#E7E9E7">
                <v:path arrowok="t"/>
              </v:shape>
            </v:group>
            <v:group style="position:absolute;left:7671;top:12416;width:3668;height:2" coordorigin="7671,12416" coordsize="3668,2">
              <v:shape style="position:absolute;left:7671;top:12416;width:3668;height:2" coordorigin="7671,12416" coordsize="3668,0" path="m7671,12416l11340,12416e" filled="f" stroked="t" strokeweight="1pt" strokecolor="#FDB913">
                <v:path arrowok="t"/>
              </v:shape>
            </v:group>
            <v:group style="position:absolute;left:9549;top:12426;width:2;height:377" coordorigin="9549,12426" coordsize="2,377">
              <v:shape style="position:absolute;left:9549;top:12426;width:2;height:377" coordorigin="9549,12426" coordsize="0,377" path="m9549,12803l9549,12426e" filled="f" stroked="t" strokeweight="1pt" strokecolor="#FDB913">
                <v:path arrowok="t"/>
              </v:shape>
            </v:group>
            <v:group style="position:absolute;left:11330;top:12426;width:2;height:377" coordorigin="11330,12426" coordsize="2,377">
              <v:shape style="position:absolute;left:11330;top:12426;width:2;height:377" coordorigin="11330,12426" coordsize="0,377" path="m11330,12803l11330,12426e" filled="f" stroked="t" strokeweight="1pt" strokecolor="#FDB913">
                <v:path arrowok="t"/>
              </v:shape>
            </v:group>
            <v:group style="position:absolute;left:7671;top:12813;width:3668;height:2" coordorigin="7671,12813" coordsize="3668,2">
              <v:shape style="position:absolute;left:7671;top:12813;width:3668;height:2" coordorigin="7671,12813" coordsize="3668,0" path="m7671,12813l11340,12813e" filled="f" stroked="t" strokeweight="1pt" strokecolor="#FDB913">
                <v:path arrowok="t"/>
              </v:shape>
            </v:group>
            <v:group style="position:absolute;left:2770;top:12019;width:4901;height:2" coordorigin="2770,12019" coordsize="4901,2">
              <v:shape style="position:absolute;left:2770;top:12019;width:4901;height:2" coordorigin="2770,12019" coordsize="4901,0" path="m2770,12019l7671,12019e" filled="f" stroked="t" strokeweight="1pt" strokecolor="#FFFFFF">
                <v:path arrowok="t"/>
              </v:shape>
            </v:group>
            <v:group style="position:absolute;left:2780;top:12029;width:2;height:377" coordorigin="2780,12029" coordsize="2,377">
              <v:shape style="position:absolute;left:2780;top:12029;width:2;height:377" coordorigin="2780,12029" coordsize="0,377" path="m2780,12406l2780,12029e" filled="f" stroked="t" strokeweight="1pt" strokecolor="#FFFFFF">
                <v:path arrowok="t"/>
              </v:shape>
            </v:group>
            <v:group style="position:absolute;left:7661;top:12029;width:2;height:774" coordorigin="7661,12029" coordsize="2,774">
              <v:shape style="position:absolute;left:7661;top:12029;width:2;height:774" coordorigin="7661,12029" coordsize="0,774" path="m7661,12029l7661,12803e" filled="f" stroked="t" strokeweight="1pt" strokecolor="#FFFFFF">
                <v:path arrowok="t"/>
              </v:shape>
            </v:group>
            <v:group style="position:absolute;left:2770;top:12416;width:4901;height:2" coordorigin="2770,12416" coordsize="4901,2">
              <v:shape style="position:absolute;left:2770;top:12416;width:4901;height:2" coordorigin="2770,12416" coordsize="4901,0" path="m2770,12416l7671,12416e" filled="f" stroked="t" strokeweight="1pt" strokecolor="#FFFFF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38.512894pt;margin-top:765.353943pt;width:201.26pt;height:.1pt;mso-position-horizontal-relative:page;mso-position-vertical-relative:page;z-index:-5357" coordorigin="2770,15307" coordsize="4025,2">
            <v:shape style="position:absolute;left:2770;top:15307;width:4025;height:2" coordorigin="2770,15307" coordsize="4025,0" path="m2770,15307l6795,15307e" filled="f" stroked="t" strokeweight=".709pt" strokecolor="#96969C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7.173492pt;margin-top:52.72126pt;width:107.484011pt;height:34pt;mso-position-horizontal-relative:page;mso-position-vertical-relative:page;z-index:-5356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22" w:after="0" w:line="240" w:lineRule="auto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#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455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2" w:after="0" w:line="240" w:lineRule="auto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7.030487pt;margin-top:52.72126pt;width:88.904405pt;height:46pt;mso-position-horizontal-relative:page;mso-position-vertical-relative:page;z-index:-535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9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8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22" w:after="0" w:line="240" w:lineRule="auto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5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(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20)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2" w:after="0" w:line="264" w:lineRule="auto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hyperlink r:id="rId46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</w:rPr>
                      <w:t>h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</w:rPr>
                      <w:t>@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</w:rPr>
                      <w:t>om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</w:rPr>
                      <w:t> </w:t>
                    </w:r>
                  </w:hyperlink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w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5.185501pt;margin-top:59.832157pt;width:90.717999pt;height:26pt;mso-position-horizontal-relative:page;mso-position-vertical-relative:page;z-index:-5354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left="20" w:right="-92"/>
                    <w:jc w:val="left"/>
                    <w:rPr>
                      <w:rFonts w:ascii="Open Sans Light" w:hAnsi="Open Sans Light" w:cs="Open Sans Light" w:eastAsia="Open Sans Light"/>
                      <w:sz w:val="48"/>
                      <w:szCs w:val="48"/>
                    </w:rPr>
                  </w:pPr>
                  <w:rPr/>
                  <w:r>
                    <w:rPr>
                      <w:rFonts w:ascii="Open Sans Semibold" w:hAnsi="Open Sans Semibold" w:cs="Open Sans Semibold" w:eastAsia="Open Sans Semibold"/>
                      <w:sz w:val="48"/>
                      <w:szCs w:val="48"/>
                      <w:color w:val="50535C"/>
                      <w:spacing w:val="-36"/>
                      <w:w w:val="100"/>
                      <w:position w:val="2"/>
                    </w:rPr>
                    <w:t>your</w:t>
                  </w:r>
                  <w:r>
                    <w:rPr>
                      <w:rFonts w:ascii="Open Sans Light" w:hAnsi="Open Sans Light" w:cs="Open Sans Light" w:eastAsia="Open Sans Light"/>
                      <w:sz w:val="48"/>
                      <w:szCs w:val="48"/>
                      <w:color w:val="50535C"/>
                      <w:spacing w:val="-36"/>
                      <w:w w:val="100"/>
                      <w:position w:val="2"/>
                    </w:rPr>
                    <w:t>logo.</w:t>
                  </w:r>
                  <w:r>
                    <w:rPr>
                      <w:rFonts w:ascii="Open Sans Light" w:hAnsi="Open Sans Light" w:cs="Open Sans Light" w:eastAsia="Open Sans Light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219.15152pt;width:81.714347pt;height:24pt;mso-position-horizontal-relative:page;mso-position-vertical-relative:page;z-index:-5353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7"/>
                      <w:w w:val="100"/>
                      <w:b/>
                      <w:bCs/>
                      <w:position w:val="1"/>
                    </w:rPr>
                    <w:t>OI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255.15152pt;width:12.000001pt;height:12pt;mso-position-horizontal-relative:page;mso-position-vertical-relative:page;z-index:-5352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91.735596pt;margin-top:586.805481pt;width:51.829134pt;height:10pt;mso-position-horizontal-relative:page;mso-position-vertical-relative:page;z-index:-535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5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1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0"/>
                      <w:w w:val="99"/>
                      <w:b/>
                      <w:bCs/>
                      <w:position w:val="1"/>
                    </w:rPr>
                    <w:t>-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5"/>
                      <w:w w:val="100"/>
                      <w:b/>
                      <w:bCs/>
                      <w:position w:val="1"/>
                    </w:rPr>
                    <w:t>TO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8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6.098389pt;margin-top:586.805481pt;width:35.020021pt;height:10pt;mso-position-horizontal-relative:page;mso-position-vertical-relative:page;z-index:-535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w w:val="99"/>
                      <w:b/>
                      <w:bCs/>
                      <w:position w:val="1"/>
                    </w:rPr>
                    <w:t>$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2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3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20"/>
                      <w:w w:val="99"/>
                      <w:b/>
                      <w:bCs/>
                      <w:position w:val="1"/>
                    </w:rPr>
                    <w:t>00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7.512894pt;margin-top:640.721252pt;width:204.226622pt;height:24.623521pt;mso-position-horizontal-relative:page;mso-position-vertical-relative:page;z-index:-5349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6"/>
                      <w:w w:val="99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6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6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138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  <w:position w:val="1"/>
                    </w:rPr>
                    <w:t>Ignist,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1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  <w:position w:val="1"/>
                    </w:rPr>
                    <w:t>serovid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1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  <w:position w:val="1"/>
                    </w:rPr>
                    <w:t>ellorep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1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  <w:position w:val="1"/>
                    </w:rPr>
                    <w:t>udiciis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1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  <w:position w:val="1"/>
                    </w:rPr>
                    <w:t>plitiae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1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  <w:position w:val="1"/>
                    </w:rPr>
                    <w:t>as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  <w:position w:val="1"/>
                    </w:rPr>
                    <w:t>as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  <w:position w:val="1"/>
                    </w:rPr>
                    <w:t>dolupti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1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  <w:position w:val="1"/>
                    </w:rPr>
                    <w:t>ut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  <w:position w:val="1"/>
                    </w:rPr>
                    <w:t>et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  <w:position w:val="1"/>
                    </w:rPr>
                    <w:t>hillautatio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2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4"/>
                      <w:position w:val="1"/>
                    </w:rPr>
                    <w:t>most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150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  <w:position w:val="1"/>
                    </w:rPr>
                    <w:t>escimus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19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  <w:position w:val="1"/>
                    </w:rPr>
                    <w:t>molores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19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4"/>
                      <w:position w:val="1"/>
                    </w:rPr>
                    <w:t>tibus.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1.566315pt;margin-top:678.00531pt;width:82.483745pt;height:39.75pt;mso-position-horizontal-relative:page;mso-position-vertical-relative:page;z-index:-5348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231F20"/>
                      <w:spacing w:val="9"/>
                      <w:w w:val="104"/>
                      <w:b/>
                      <w:bCs/>
                    </w:rPr>
                    <w:t>BAN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231F20"/>
                      <w:spacing w:val="0"/>
                      <w:w w:val="104"/>
                      <w:b/>
                      <w:bCs/>
                    </w:rPr>
                    <w:t>K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231F20"/>
                      <w:spacing w:val="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231F20"/>
                      <w:spacing w:val="-11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231F20"/>
                      <w:spacing w:val="9"/>
                      <w:w w:val="104"/>
                      <w:b/>
                      <w:bCs/>
                    </w:rPr>
                    <w:t>ADDRESS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231F20"/>
                      <w:spacing w:val="0"/>
                      <w:w w:val="104"/>
                      <w:b/>
                      <w:bCs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231F20"/>
                      <w:spacing w:val="-2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46" w:after="0" w:line="240" w:lineRule="auto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</w:rPr>
                    <w:t>Bank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12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</w:rPr>
                    <w:t>of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6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4"/>
                    </w:rPr>
                    <w:t>America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46" w:after="0" w:line="240" w:lineRule="auto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2"/>
                      <w:szCs w:val="12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866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9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S.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State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1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St,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6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Suite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1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IV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4"/>
                    </w:rPr>
                    <w:t>#455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46" w:after="0" w:line="240" w:lineRule="auto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2"/>
                      <w:szCs w:val="12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San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9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Francisco,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2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CA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4"/>
                    </w:rPr>
                    <w:t>10001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7.512894pt;margin-top:688.721252pt;width:140.808475pt;height:10pt;mso-position-horizontal-relative:page;mso-position-vertical-relative:page;z-index:-5347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5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5"/>
                      <w:w w:val="100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1.566315pt;margin-top:730.498962pt;width:92.359307pt;height:36.75pt;mso-position-horizontal-relative:page;mso-position-vertical-relative:page;z-index:-5346" type="#_x0000_t202" filled="f" stroked="f">
            <v:textbox inset="0,0,0,0">
              <w:txbxContent>
                <w:p>
                  <w:pPr>
                    <w:spacing w:before="0" w:after="0" w:line="153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231F20"/>
                      <w:spacing w:val="9"/>
                      <w:w w:val="104"/>
                      <w:b/>
                      <w:bCs/>
                    </w:rPr>
                    <w:t>ACCOUN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231F20"/>
                      <w:spacing w:val="0"/>
                      <w:w w:val="104"/>
                      <w:b/>
                      <w:bCs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231F20"/>
                      <w:spacing w:val="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231F20"/>
                      <w:spacing w:val="-11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231F20"/>
                      <w:spacing w:val="9"/>
                      <w:w w:val="104"/>
                      <w:b/>
                      <w:bCs/>
                    </w:rPr>
                    <w:t>DETAIL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231F20"/>
                      <w:spacing w:val="0"/>
                      <w:w w:val="104"/>
                      <w:b/>
                      <w:bCs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231F20"/>
                      <w:spacing w:val="-2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46" w:after="0" w:line="240" w:lineRule="auto"/>
                    <w:ind w:left="20" w:right="-20"/>
                    <w:jc w:val="left"/>
                    <w:rPr>
                      <w:rFonts w:ascii="Open Sans" w:hAnsi="Open Sans" w:cs="Open Sans" w:eastAsia="Open Sans"/>
                      <w:sz w:val="12"/>
                      <w:szCs w:val="12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</w:rPr>
                    <w:t>09977899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24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0"/>
                    </w:rPr>
                    <w:t>00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6"/>
                      <w:w w:val="100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50535C"/>
                      <w:spacing w:val="0"/>
                      <w:w w:val="104"/>
                    </w:rPr>
                    <w:t>123</w:t>
                  </w:r>
                  <w:r>
                    <w:rPr>
                      <w:rFonts w:ascii="Open Sans" w:hAnsi="Open Sans" w:cs="Open Sans" w:eastAsia="Open Sans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55" w:after="0" w:line="150" w:lineRule="exact"/>
                    <w:ind w:left="20" w:right="-25"/>
                    <w:jc w:val="left"/>
                    <w:rPr>
                      <w:rFonts w:ascii="Open Sans Light" w:hAnsi="Open Sans Light" w:cs="Open Sans Light" w:eastAsia="Open Sans Light"/>
                      <w:sz w:val="12"/>
                      <w:szCs w:val="12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Adi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8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volupta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1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tectustisim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2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que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9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4"/>
                    </w:rPr>
                    <w:t>pe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4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lamet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1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volum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1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vid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7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0"/>
                    </w:rPr>
                    <w:t>molupta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19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50535C"/>
                      <w:spacing w:val="0"/>
                      <w:w w:val="104"/>
                    </w:rPr>
                    <w:t>tectem</w:t>
                  </w:r>
                  <w:r>
                    <w:rPr>
                      <w:rFonts w:ascii="Open Sans Light" w:hAnsi="Open Sans Light" w:cs="Open Sans Light" w:eastAsia="Open Sans Light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9.012894pt;margin-top:600.945129pt;width:244.053385pt;height:19.842501pt;mso-position-horizontal-relative:page;mso-position-vertical-relative:page;z-index:-534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3.066284pt;margin-top:600.945129pt;width:94.362815pt;height:19.842501pt;mso-position-horizontal-relative:page;mso-position-vertical-relative:page;z-index:-5344" type="#_x0000_t202" filled="f" stroked="f">
            <v:textbox inset="0,0,0,0">
              <w:txbxContent>
                <w:p>
                  <w:pPr>
                    <w:spacing w:before="88" w:after="0" w:line="240" w:lineRule="auto"/>
                    <w:ind w:left="193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8"/>
                      <w:b/>
                      <w:bCs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18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X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7.429108pt;margin-top:600.945129pt;width:89.061pt;height:19.842501pt;mso-position-horizontal-relative:page;mso-position-vertical-relative:page;z-index:-5343" type="#_x0000_t202" filled="f" stroked="f">
            <v:textbox inset="0,0,0,0">
              <w:txbxContent>
                <w:p>
                  <w:pPr>
                    <w:spacing w:before="88" w:after="0" w:line="240" w:lineRule="auto"/>
                    <w:ind w:left="193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7"/>
                      <w:w w:val="99"/>
                      <w:b/>
                      <w:bCs/>
                    </w:rPr>
                    <w:t>$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2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3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3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9.012894pt;margin-top:620.787598pt;width:244.053385pt;height:19.842399pt;mso-position-horizontal-relative:page;mso-position-vertical-relative:page;z-index:-534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3.066284pt;margin-top:620.787598pt;width:94.362815pt;height:19.842502pt;mso-position-horizontal-relative:page;mso-position-vertical-relative:page;z-index:-5341" type="#_x0000_t202" filled="f" stroked="f">
            <v:textbox inset="0,0,0,0">
              <w:txbxContent>
                <w:p>
                  <w:pPr>
                    <w:spacing w:before="88" w:after="0" w:line="240" w:lineRule="auto"/>
                    <w:ind w:left="193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5"/>
                      <w:b/>
                      <w:bCs/>
                    </w:rPr>
                    <w:t>TO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8"/>
                      <w:b/>
                      <w:bCs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7.429108pt;margin-top:620.787598pt;width:89.061pt;height:19.842502pt;mso-position-horizontal-relative:page;mso-position-vertical-relative:page;z-index:-5340" type="#_x0000_t202" filled="f" stroked="f">
            <v:textbox inset="0,0,0,0">
              <w:txbxContent>
                <w:p>
                  <w:pPr>
                    <w:spacing w:before="88" w:after="0" w:line="240" w:lineRule="auto"/>
                    <w:ind w:left="193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w w:val="99"/>
                      <w:b/>
                      <w:bCs/>
                    </w:rPr>
                    <w:t>$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8"/>
                      <w:w w:val="99"/>
                      <w:b/>
                      <w:bCs/>
                    </w:rPr>
                    <w:t>2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5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8"/>
                      <w:w w:val="99"/>
                      <w:b/>
                      <w:bCs/>
                    </w:rPr>
                    <w:t>3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0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9.012894pt;margin-top:181.418015pt;width:244.0534pt;height:22.677pt;mso-position-horizontal-relative:page;mso-position-vertical-relative:page;z-index:-5339" type="#_x0000_t202" filled="f" stroked="f">
            <v:textbox inset="0,0,0,0">
              <w:txbxContent>
                <w:p>
                  <w:pPr>
                    <w:spacing w:before="7" w:after="0" w:line="110" w:lineRule="exact"/>
                    <w:jc w:val="left"/>
                    <w:rPr>
                      <w:sz w:val="11"/>
                      <w:szCs w:val="11"/>
                    </w:rPr>
                  </w:pPr>
                  <w:rPr/>
                  <w:r>
                    <w:rPr>
                      <w:sz w:val="11"/>
                      <w:szCs w:val="11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3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3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4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2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3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3"/>
                      <w:w w:val="100"/>
                    </w:rPr>
                    <w:t>ons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3.066315pt;margin-top:181.418015pt;width:94.36280pt;height:22.677pt;mso-position-horizontal-relative:page;mso-position-vertical-relative:page;z-index:-5338" type="#_x0000_t202" filled="f" stroked="f">
            <v:textbox inset="0,0,0,0">
              <w:txbxContent>
                <w:p>
                  <w:pPr>
                    <w:spacing w:before="7" w:after="0" w:line="110" w:lineRule="exact"/>
                    <w:jc w:val="left"/>
                    <w:rPr>
                      <w:sz w:val="11"/>
                      <w:szCs w:val="11"/>
                    </w:rPr>
                  </w:pPr>
                  <w:rPr/>
                  <w:r>
                    <w:rPr>
                      <w:sz w:val="11"/>
                      <w:szCs w:val="11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3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2"/>
                      <w:w w:val="100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5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3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1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0"/>
                      <w:w w:val="100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0"/>
                      <w:w w:val="100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7.429108pt;margin-top:181.418015pt;width:89.061pt;height:22.677pt;mso-position-horizontal-relative:page;mso-position-vertical-relative:page;z-index:-5337" type="#_x0000_t202" filled="f" stroked="f">
            <v:textbox inset="0,0,0,0">
              <w:txbxContent>
                <w:p>
                  <w:pPr>
                    <w:spacing w:before="7" w:after="0" w:line="110" w:lineRule="exact"/>
                    <w:jc w:val="left"/>
                    <w:rPr>
                      <w:sz w:val="11"/>
                      <w:szCs w:val="11"/>
                    </w:rPr>
                  </w:pPr>
                  <w:rPr/>
                  <w:r>
                    <w:rPr>
                      <w:sz w:val="11"/>
                      <w:szCs w:val="11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6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3"/>
                      <w:w w:val="100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3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FFFFFF"/>
                      <w:spacing w:val="0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9.012894pt;margin-top:204.095016pt;width:244.0534pt;height:53.858pt;mso-position-horizontal-relative:page;mso-position-vertical-relative:page;z-index:-5336" type="#_x0000_t202" filled="f" stroked="f">
            <v:textbox inset="0,0,0,0">
              <w:txbxContent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b/>
                      <w:bCs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5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2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&amp;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2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3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3.066315pt;margin-top:204.095016pt;width:94.36280pt;height:53.858pt;mso-position-horizontal-relative:page;mso-position-vertical-relative:page;z-index:-5335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</w:rPr>
                    <w:t>J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anua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7"/>
                      <w:w w:val="100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7.429108pt;margin-top:204.095016pt;width:89.061pt;height:53.858pt;mso-position-horizontal-relative:page;mso-position-vertical-relative:page;z-index:-5334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$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6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9.012894pt;margin-top:257.953003pt;width:244.0534pt;height:53.858261pt;mso-position-horizontal-relative:page;mso-position-vertical-relative:page;z-index:-5333" type="#_x0000_t202" filled="f" stroked="f">
            <v:textbox inset="0,0,0,0">
              <w:txbxContent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5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5"/>
                      <w:w w:val="10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2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2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2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8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5"/>
                      <w:w w:val="99"/>
                      <w:b/>
                      <w:bCs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8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3.066315pt;margin-top:257.953003pt;width:94.36280pt;height:53.858261pt;mso-position-horizontal-relative:page;mso-position-vertical-relative:page;z-index:-5332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</w:rPr>
                    <w:t>J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anua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7"/>
                      <w:w w:val="100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7.429108pt;margin-top:257.953003pt;width:89.061pt;height:53.858261pt;mso-position-horizontal-relative:page;mso-position-vertical-relative:page;z-index:-5331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$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6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9.012894pt;margin-top:311.811279pt;width:244.0534pt;height:53.858223pt;mso-position-horizontal-relative:page;mso-position-vertical-relative:page;z-index:-5330" type="#_x0000_t202" filled="f" stroked="f">
            <v:textbox inset="0,0,0,0">
              <w:txbxContent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7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7"/>
                      <w:w w:val="100"/>
                      <w:b/>
                      <w:bCs/>
                    </w:rPr>
                    <w:t>NA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2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7"/>
                      <w:w w:val="99"/>
                      <w:b/>
                      <w:bCs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3.066315pt;margin-top:311.811279pt;width:94.36280pt;height:53.858223pt;mso-position-horizontal-relative:page;mso-position-vertical-relative:page;z-index:-5329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</w:rPr>
                    <w:t>J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anua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7"/>
                      <w:w w:val="100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7.429108pt;margin-top:311.811279pt;width:89.061pt;height:53.858223pt;mso-position-horizontal-relative:page;mso-position-vertical-relative:page;z-index:-5328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$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6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9.012894pt;margin-top:365.669495pt;width:244.0534pt;height:53.858335pt;mso-position-horizontal-relative:page;mso-position-vertical-relative:page;z-index:-5327" type="#_x0000_t202" filled="f" stroked="f">
            <v:textbox inset="0,0,0,0">
              <w:txbxContent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8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8"/>
                      <w:w w:val="100"/>
                      <w:b/>
                      <w:bCs/>
                    </w:rPr>
                    <w:t>TA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3.066315pt;margin-top:365.669495pt;width:94.36280pt;height:53.858335pt;mso-position-horizontal-relative:page;mso-position-vertical-relative:page;z-index:-5326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</w:rPr>
                    <w:t>J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anua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7"/>
                      <w:w w:val="100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7.429108pt;margin-top:365.669495pt;width:89.061pt;height:53.858335pt;mso-position-horizontal-relative:page;mso-position-vertical-relative:page;z-index:-5325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$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6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9.012894pt;margin-top:419.527832pt;width:244.0534pt;height:53.858177pt;mso-position-horizontal-relative:page;mso-position-vertical-relative:page;z-index:-5324" type="#_x0000_t202" filled="f" stroked="f">
            <v:textbox inset="0,0,0,0">
              <w:txbxContent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7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7"/>
                      <w:w w:val="100"/>
                      <w:b/>
                      <w:bCs/>
                    </w:rPr>
                    <w:t>NA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2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7"/>
                      <w:w w:val="99"/>
                      <w:b/>
                      <w:bCs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3.066315pt;margin-top:419.527832pt;width:94.36280pt;height:53.858177pt;mso-position-horizontal-relative:page;mso-position-vertical-relative:page;z-index:-5323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</w:rPr>
                    <w:t>J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anua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7"/>
                      <w:w w:val="100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7.429108pt;margin-top:419.527832pt;width:89.061pt;height:53.858177pt;mso-position-horizontal-relative:page;mso-position-vertical-relative:page;z-index:-5322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$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6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9.012894pt;margin-top:473.386017pt;width:244.0534pt;height:53.85829pt;mso-position-horizontal-relative:page;mso-position-vertical-relative:page;z-index:-5321" type="#_x0000_t202" filled="f" stroked="f">
            <v:textbox inset="0,0,0,0">
              <w:txbxContent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2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0"/>
                      <w:w w:val="99"/>
                      <w:b/>
                      <w:bCs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8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9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8"/>
                      <w:w w:val="100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3.066315pt;margin-top:473.386017pt;width:94.36280pt;height:53.85829pt;mso-position-horizontal-relative:page;mso-position-vertical-relative:page;z-index:-5320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</w:rPr>
                    <w:t>J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anua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7"/>
                      <w:w w:val="100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7.429108pt;margin-top:473.386017pt;width:89.061pt;height:53.85829pt;mso-position-horizontal-relative:page;mso-position-vertical-relative:page;z-index:-5319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$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6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9.012894pt;margin-top:527.244324pt;width:244.0534pt;height:53.858335pt;mso-position-horizontal-relative:page;mso-position-vertical-relative:page;z-index:-5318" type="#_x0000_t202" filled="f" stroked="f">
            <v:textbox inset="0,0,0,0">
              <w:txbxContent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7"/>
                      <w:b/>
                      <w:bCs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7"/>
                      <w:w w:val="100"/>
                      <w:b/>
                      <w:bCs/>
                    </w:rPr>
                    <w:t>NA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20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17"/>
                      <w:w w:val="99"/>
                      <w:b/>
                      <w:bCs/>
                    </w:rPr>
                    <w:t>V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99"/>
                      <w:b/>
                      <w:bCs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6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231F20"/>
                      <w:spacing w:val="0"/>
                      <w:w w:val="100"/>
                      <w:b/>
                      <w:bCs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83.066315pt;margin-top:527.244324pt;width:94.36280pt;height:53.858335pt;mso-position-horizontal-relative:page;mso-position-vertical-relative:page;z-index:-5317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</w:rPr>
                    <w:t>J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99"/>
                    </w:rPr>
                    <w:t>anua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99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3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4"/>
                      <w:w w:val="100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1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-7"/>
                      <w:w w:val="100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7.429108pt;margin-top:527.244324pt;width:89.061pt;height:53.858335pt;mso-position-horizontal-relative:page;mso-position-vertical-relative:page;z-index:-5316" type="#_x0000_t202" filled="f" stroked="f">
            <v:textbox inset="0,0,0,0">
              <w:txbxContent>
                <w:p>
                  <w:pPr>
                    <w:spacing w:before="0" w:after="0" w:line="200" w:lineRule="exact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  <w:p>
                  <w:pPr>
                    <w:spacing w:before="9" w:after="0" w:line="220" w:lineRule="exact"/>
                    <w:jc w:val="left"/>
                    <w:rPr>
                      <w:sz w:val="22"/>
                      <w:szCs w:val="22"/>
                    </w:rPr>
                  </w:pPr>
                  <w:rPr/>
                  <w:r>
                    <w:rPr>
                      <w:sz w:val="22"/>
                      <w:szCs w:val="22"/>
                    </w:rPr>
                  </w:r>
                </w:p>
                <w:p>
                  <w:pPr>
                    <w:spacing w:before="0" w:after="0" w:line="240" w:lineRule="auto"/>
                    <w:ind w:left="193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$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2"/>
                      <w:w w:val="100"/>
                    </w:rPr>
                    <w:t>2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3"/>
                      <w:w w:val="100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6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231F20"/>
                      <w:spacing w:val="0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8.512894pt;margin-top:754.353943pt;width:201.26pt;height:12pt;mso-position-horizontal-relative:page;mso-position-vertical-relative:page;z-index:-5315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1920" w:h="16840"/>
          <w:pgMar w:top="1560" w:bottom="280" w:left="1680" w:right="46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30.8521pt;margin-top:54.742115pt;width:32.76pt;height:31.49pt;mso-position-horizontal-relative:page;mso-position-vertical-relative:page;z-index:-5314" coordorigin="617,1095" coordsize="655,630">
            <v:shape style="position:absolute;left:617;top:1095;width:655;height:630" coordorigin="617,1095" coordsize="655,630" path="m945,1095l863,1329,617,1335,812,1487,742,1725,945,1584,1106,1584,1077,1487,1272,1335,1027,1329,945,1095e" filled="t" fillcolor="#50535C" stroked="f">
              <v:path arrowok="t"/>
              <v:fill/>
            </v:shape>
            <v:shape style="position:absolute;left:617;top:1095;width:655;height:630" coordorigin="617,1095" coordsize="655,630" path="m1106,1584l945,1584,1147,1725,1106,1584e" filled="t" fillcolor="#50535C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32.032001pt;margin-top:175.075821pt;width:31.12587pt;height:31.117697pt;mso-position-horizontal-relative:page;mso-position-vertical-relative:page;z-index:-5313" coordorigin="641,3502" coordsize="623,622">
            <v:group style="position:absolute;left:1073;top:3523;width:168;height:171" coordorigin="1073,3523" coordsize="168,171">
              <v:shape style="position:absolute;left:1073;top:3523;width:168;height:171" coordorigin="1073,3523" coordsize="168,171" path="m1213,3693l1225,3678,1234,3661,1240,3642,1242,3623,1240,3604,1198,3540,1144,3523,1125,3524,1106,3529,1089,3538,1073,3550,1213,3693xe" filled="f" stroked="t" strokeweight="2.126pt" strokecolor="#50535C">
                <v:path arrowok="t"/>
              </v:shape>
            </v:group>
            <v:group style="position:absolute;left:1022;top:3583;width:120;height:200" coordorigin="1022,3583" coordsize="120,200">
              <v:shape style="position:absolute;left:1022;top:3583;width:120;height:200" coordorigin="1022,3583" coordsize="120,200" path="m1022,3583l1142,3783e" filled="f" stroked="t" strokeweight="2.126pt" strokecolor="#50535C">
                <v:path arrowok="t"/>
              </v:shape>
            </v:group>
            <v:group style="position:absolute;left:662;top:3913;width:191;height:190" coordorigin="662,3913" coordsize="191,190">
              <v:shape style="position:absolute;left:662;top:3913;width:191;height:190" coordorigin="662,3913" coordsize="191,190" path="m852,4052l662,4103,713,3913e" filled="f" stroked="t" strokeweight="2.126pt" strokecolor="#50535C">
                <v:path arrowok="t"/>
              </v:shape>
            </v:group>
            <v:group style="position:absolute;left:758;top:3638;width:328;height:369" coordorigin="758,3638" coordsize="328,369">
              <v:shape style="position:absolute;left:758;top:3638;width:328;height:369" coordorigin="758,3638" coordsize="328,369" path="m985,3638l758,3867,858,3906,898,4007,1086,3820e" filled="f" stroked="t" strokeweight="2.126pt" strokecolor="#50535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9.737301pt;margin-top:125.787613pt;width:534.9578pt;height:10.108pt;mso-position-horizontal-relative:page;mso-position-vertical-relative:page;z-index:-5312" coordorigin="595,2516" coordsize="10699,202">
            <v:group style="position:absolute;left:616;top:2542;width:84;height:81" coordorigin="616,2542" coordsize="84,81">
              <v:shape style="position:absolute;left:616;top:2542;width:84;height:81" coordorigin="616,2542" coordsize="84,81" path="m648,2542l619,2567,619,2581,619,2586,616,2598,618,2604,617,2613,620,2616,624,2622,673,2585,682,2573,694,2563,697,2556,700,2550,697,2545,684,2545,668,2543,648,2542e" filled="t" fillcolor="#50535C" stroked="f">
                <v:path arrowok="t"/>
                <v:fill/>
              </v:shape>
              <v:shape style="position:absolute;left:616;top:2542;width:84;height:81" coordorigin="616,2542" coordsize="84,81" path="m696,2542l686,2544,684,2545,697,2545,696,2542e" filled="t" fillcolor="#50535C" stroked="f">
                <v:path arrowok="t"/>
                <v:fill/>
              </v:shape>
            </v:group>
            <v:group style="position:absolute;left:761;top:2546;width:206;height:144" coordorigin="761,2546" coordsize="206,144">
              <v:shape style="position:absolute;left:761;top:2546;width:206;height:144" coordorigin="761,2546" coordsize="206,144" path="m894,2546l890,2549,884,2551,876,2562,871,2568,842,2597,829,2612,822,2621,815,2630,802,2638,801,2641,796,2646,792,2650,781,2662,773,2670,761,2683,763,2688,774,2690,780,2690,795,2689,803,2687,819,2684,827,2683,857,2683,861,2678,865,2673,871,2666,882,2653,898,2635,912,2620,955,2570,959,2566,968,2556,966,2552,910,2552,902,2551,900,2548,896,2546,895,2546,894,2546e" filled="t" fillcolor="#50535C" stroked="f">
                <v:path arrowok="t"/>
                <v:fill/>
              </v:shape>
              <v:shape style="position:absolute;left:761;top:2546;width:206;height:144" coordorigin="761,2546" coordsize="206,144" path="m857,2683l827,2683,840,2688,846,2688,854,2686,856,2684,857,2683e" filled="t" fillcolor="#50535C" stroked="f">
                <v:path arrowok="t"/>
                <v:fill/>
              </v:shape>
              <v:shape style="position:absolute;left:761;top:2546;width:206;height:144" coordorigin="761,2546" coordsize="206,144" path="m951,2547l943,2549,940,2549,925,2551,915,2551,910,2552,966,2552,966,2551,955,2548,951,2547e" filled="t" fillcolor="#50535C" stroked="f">
                <v:path arrowok="t"/>
                <v:fill/>
              </v:shape>
              <v:shape style="position:absolute;left:761;top:2546;width:206;height:144" coordorigin="761,2546" coordsize="206,144" path="m896,2546l895,2546,896,2546e" filled="t" fillcolor="#50535C" stroked="f">
                <v:path arrowok="t"/>
                <v:fill/>
              </v:shape>
            </v:group>
            <v:group style="position:absolute;left:911;top:2543;width:203;height:153" coordorigin="911,2543" coordsize="203,153">
              <v:shape style="position:absolute;left:911;top:2543;width:203;height:153" coordorigin="911,2543" coordsize="203,153" path="m1045,2544l1041,2546,1033,2554,1018,2567,987,2596,986,2598,954,2634,939,2651,927,2667,914,2682,911,2684,911,2687,914,2695,918,2697,925,2695,927,2694,929,2694,949,2691,969,2690,971,2690,987,2690,991,2683,994,2681,1002,2671,1009,2665,1021,2651,1027,2644,1035,2637,1048,2623,1062,2607,1074,2591,1087,2576,1093,2570,1100,2564,1114,2554,1112,2548,1108,2546,1086,2546,1085,2546,1068,2546,1062,2545,1056,2545,1045,2544e" filled="t" fillcolor="#50535C" stroked="f">
                <v:path arrowok="t"/>
                <v:fill/>
              </v:shape>
              <v:shape style="position:absolute;left:911;top:2543;width:203;height:153" coordorigin="911,2543" coordsize="203,153" path="m987,2690l971,2690,974,2691,984,2693,985,2693,987,2690e" filled="t" fillcolor="#50535C" stroked="f">
                <v:path arrowok="t"/>
                <v:fill/>
              </v:shape>
              <v:shape style="position:absolute;left:911;top:2543;width:203;height:153" coordorigin="911,2543" coordsize="203,153" path="m1100,2543l1092,2546,1086,2546,1108,2546,1103,2544,1100,2543e" filled="t" fillcolor="#50535C" stroked="f">
                <v:path arrowok="t"/>
                <v:fill/>
              </v:shape>
              <v:shape style="position:absolute;left:911;top:2543;width:203;height:153" coordorigin="911,2543" coordsize="203,153" path="m1076,2545l1072,2545,1068,2545,1068,2546,1085,2546,1076,2545e" filled="t" fillcolor="#50535C" stroked="f">
                <v:path arrowok="t"/>
                <v:fill/>
              </v:shape>
            </v:group>
            <v:group style="position:absolute;left:1626;top:2541;width:208;height:154" coordorigin="1626,2541" coordsize="208,154">
              <v:shape style="position:absolute;left:1626;top:2541;width:208;height:154" coordorigin="1626,2541" coordsize="208,154" path="m1763,2541l1760,2544,1758,2546,1750,2555,1739,2566,1725,2581,1706,2599,1678,2627,1672,2632,1667,2639,1653,2653,1639,2668,1626,2682,1626,2685,1630,2694,1633,2695,1643,2690,1645,2689,1654,2688,1661,2688,1679,2686,1715,2686,1720,2680,1723,2677,1732,2668,1772,2623,1785,2608,1799,2592,1812,2578,1827,2564,1834,2558,1833,2555,1828,2549,1773,2549,1770,2548,1766,2543,1765,2542,1763,2541e" filled="t" fillcolor="#50535C" stroked="f">
                <v:path arrowok="t"/>
                <v:fill/>
              </v:shape>
              <v:shape style="position:absolute;left:1626;top:2541;width:208;height:154" coordorigin="1626,2541" coordsize="208,154" path="m1715,2686l1679,2686,1691,2686,1708,2689,1713,2688,1715,2686e" filled="t" fillcolor="#50535C" stroked="f">
                <v:path arrowok="t"/>
                <v:fill/>
              </v:shape>
              <v:shape style="position:absolute;left:1626;top:2541;width:208;height:154" coordorigin="1626,2541" coordsize="208,154" path="m1661,2688l1654,2688,1660,2688,1661,2688e" filled="t" fillcolor="#50535C" stroked="f">
                <v:path arrowok="t"/>
                <v:fill/>
              </v:shape>
              <v:shape style="position:absolute;left:1626;top:2541;width:208;height:154" coordorigin="1626,2541" coordsize="208,154" path="m1802,2545l1789,2546,1783,2548,1773,2549,1828,2549,1827,2548,1807,2548,1802,2545e" filled="t" fillcolor="#50535C" stroked="f">
                <v:path arrowok="t"/>
                <v:fill/>
              </v:shape>
              <v:shape style="position:absolute;left:1626;top:2541;width:208;height:154" coordorigin="1626,2541" coordsize="208,154" path="m1817,2545l1807,2548,1827,2548,1825,2546,1821,2546,1817,2545e" filled="t" fillcolor="#50535C" stroked="f">
                <v:path arrowok="t"/>
                <v:fill/>
              </v:shape>
              <v:shape style="position:absolute;left:1626;top:2541;width:208;height:154" coordorigin="1626,2541" coordsize="208,154" path="m1825,2546l1821,2546,1825,2546e" filled="t" fillcolor="#50535C" stroked="f">
                <v:path arrowok="t"/>
                <v:fill/>
              </v:shape>
            </v:group>
            <v:group style="position:absolute;left:2053;top:2539;width:210;height:152" coordorigin="2053,2539" coordsize="210,152">
              <v:shape style="position:absolute;left:2053;top:2539;width:210;height:152" coordorigin="2053,2539" coordsize="210,152" path="m2192,2539l2189,2540,2167,2562,2149,2581,2137,2595,2123,2610,2107,2626,2093,2640,2078,2654,2064,2667,2061,2670,2058,2672,2053,2677,2053,2680,2057,2688,2061,2690,2071,2688,2097,2688,2102,2686,2108,2685,2130,2685,2130,2685,2140,2675,2154,2660,2169,2647,2171,2646,2172,2644,2182,2633,2190,2624,2200,2614,2214,2600,2259,2557,2261,2555,2262,2553,2260,2545,2207,2545,2201,2544,2192,2539e" filled="t" fillcolor="#50535C" stroked="f">
                <v:path arrowok="t"/>
                <v:fill/>
              </v:shape>
              <v:shape style="position:absolute;left:2053;top:2539;width:210;height:152" coordorigin="2053,2539" coordsize="210,152" path="m2097,2688l2071,2688,2076,2689,2086,2689,2092,2690,2097,2688e" filled="t" fillcolor="#50535C" stroked="f">
                <v:path arrowok="t"/>
                <v:fill/>
              </v:shape>
              <v:shape style="position:absolute;left:2053;top:2539;width:210;height:152" coordorigin="2053,2539" coordsize="210,152" path="m2130,2685l2108,2685,2117,2686,2121,2688,2125,2689,2128,2687,2130,2685e" filled="t" fillcolor="#50535C" stroked="f">
                <v:path arrowok="t"/>
                <v:fill/>
              </v:shape>
              <v:shape style="position:absolute;left:2053;top:2539;width:210;height:152" coordorigin="2053,2539" coordsize="210,152" path="m2215,2543l2213,2543,2207,2545,2260,2545,2260,2545,2227,2545,2215,2543e" filled="t" fillcolor="#50535C" stroked="f">
                <v:path arrowok="t"/>
                <v:fill/>
              </v:shape>
              <v:shape style="position:absolute;left:2053;top:2539;width:210;height:152" coordorigin="2053,2539" coordsize="210,152" path="m2258,2541l2237,2542,2227,2545,2260,2545,2259,2541,2258,2541e" filled="t" fillcolor="#50535C" stroked="f">
                <v:path arrowok="t"/>
                <v:fill/>
              </v:shape>
            </v:group>
            <v:group style="position:absolute;left:2199;top:2537;width:211;height:150" coordorigin="2199,2537" coordsize="211,150">
              <v:shape style="position:absolute;left:2199;top:2537;width:211;height:150" coordorigin="2199,2537" coordsize="211,150" path="m2339,2537l2330,2546,2322,2554,2307,2571,2265,2612,2251,2626,2244,2633,2236,2641,2225,2648,2223,2651,2212,2661,2206,2667,2204,2670,2199,2676,2199,2681,2204,2686,2208,2687,2215,2683,2218,2683,2263,2682,2279,2682,2292,2669,2322,2639,2324,2637,2329,2633,2341,2622,2355,2608,2387,2576,2401,2562,2407,2556,2410,2551,2404,2543,2363,2543,2356,2543,2349,2543,2339,2537e" filled="t" fillcolor="#50535C" stroked="f">
                <v:path arrowok="t"/>
                <v:fill/>
              </v:shape>
              <v:shape style="position:absolute;left:2199;top:2537;width:211;height:150" coordorigin="2199,2537" coordsize="211,150" path="m2279,2682l2263,2682,2264,2682,2273,2686,2278,2682,2279,2682e" filled="t" fillcolor="#50535C" stroked="f">
                <v:path arrowok="t"/>
                <v:fill/>
              </v:shape>
              <v:shape style="position:absolute;left:2199;top:2537;width:211;height:150" coordorigin="2199,2537" coordsize="211,150" path="m2391,2539l2380,2543,2363,2543,2404,2543,2397,2540,2391,2539e" filled="t" fillcolor="#50535C" stroked="f">
                <v:path arrowok="t"/>
                <v:fill/>
              </v:shape>
            </v:group>
            <v:group style="position:absolute;left:1913;top:2540;width:200;height:151" coordorigin="1913,2540" coordsize="200,151">
              <v:shape style="position:absolute;left:1913;top:2540;width:200;height:151" coordorigin="1913,2540" coordsize="200,151" path="m1965,2689l1945,2689,1955,2691,1960,2691,1965,2689e" filled="t" fillcolor="#50535C" stroked="f">
                <v:path arrowok="t"/>
                <v:fill/>
              </v:shape>
              <v:shape style="position:absolute;left:1913;top:2540;width:200;height:151" coordorigin="1913,2540" coordsize="200,151" path="m1944,2690l1930,2690,1939,2690,1944,2690e" filled="t" fillcolor="#50535C" stroked="f">
                <v:path arrowok="t"/>
                <v:fill/>
              </v:shape>
              <v:shape style="position:absolute;left:1913;top:2540;width:200;height:151" coordorigin="1913,2540" coordsize="200,151" path="m2051,2540l2044,2542,2040,2546,2032,2556,2027,2562,2021,2568,1994,2595,1981,2609,1967,2624,1952,2642,1938,2656,1924,2670,1922,2672,1919,2673,1913,2681,1916,2688,1916,2688,1926,2690,1930,2690,1944,2690,1945,2689,1965,2689,1971,2688,1977,2686,1991,2686,1992,2686,1995,2684,1997,2674,2013,2658,2058,2613,2091,2576,2098,2568,2108,2561,2109,2560,2115,2552,2114,2547,2060,2547,2058,2547,2056,2547,2051,2540e" filled="t" fillcolor="#50535C" stroked="f">
                <v:path arrowok="t"/>
                <v:fill/>
              </v:shape>
              <v:shape style="position:absolute;left:1913;top:2540;width:200;height:151" coordorigin="1913,2540" coordsize="200,151" path="m1991,2686l1977,2686,1986,2688,1989,2688,1991,2686e" filled="t" fillcolor="#50535C" stroked="f">
                <v:path arrowok="t"/>
                <v:fill/>
              </v:shape>
              <v:shape style="position:absolute;left:1913;top:2540;width:200;height:151" coordorigin="1913,2540" coordsize="200,151" path="m2099,2541l2072,2544,2060,2547,2114,2547,2112,2541,2099,2541e" filled="t" fillcolor="#50535C" stroked="f">
                <v:path arrowok="t"/>
                <v:fill/>
              </v:shape>
            </v:group>
            <v:group style="position:absolute;left:2346;top:2539;width:204;height:146" coordorigin="2346,2539" coordsize="204,146">
              <v:shape style="position:absolute;left:2346;top:2539;width:204;height:146" coordorigin="2346,2539" coordsize="204,146" path="m2482,2539l2480,2540,2476,2544,2447,2573,2433,2588,2417,2604,2402,2618,2388,2632,2379,2642,2370,2652,2356,2663,2353,2666,2346,2673,2346,2676,2351,2683,2354,2685,2364,2684,2372,2684,2387,2681,2406,2681,2410,2680,2411,2680,2424,2680,2426,2679,2431,2671,2432,2671,2440,2663,2448,2656,2458,2645,2483,2619,2500,2601,2514,2587,2529,2573,2545,2561,2550,2557,2550,2551,2543,2545,2542,2544,2491,2544,2482,2539e" filled="t" fillcolor="#50535C" stroked="f">
                <v:path arrowok="t"/>
                <v:fill/>
              </v:shape>
              <v:shape style="position:absolute;left:2346;top:2539;width:204;height:146" coordorigin="2346,2539" coordsize="204,146" path="m2372,2684l2364,2684,2370,2685,2372,2684e" filled="t" fillcolor="#50535C" stroked="f">
                <v:path arrowok="t"/>
                <v:fill/>
              </v:shape>
              <v:shape style="position:absolute;left:2346;top:2539;width:204;height:146" coordorigin="2346,2539" coordsize="204,146" path="m2406,2681l2387,2681,2399,2683,2406,2681e" filled="t" fillcolor="#50535C" stroked="f">
                <v:path arrowok="t"/>
                <v:fill/>
              </v:shape>
              <v:shape style="position:absolute;left:2346;top:2539;width:204;height:146" coordorigin="2346,2539" coordsize="204,146" path="m2424,2680l2411,2680,2420,2682,2424,2680e" filled="t" fillcolor="#50535C" stroked="f">
                <v:path arrowok="t"/>
                <v:fill/>
              </v:shape>
              <v:shape style="position:absolute;left:2346;top:2539;width:204;height:146" coordorigin="2346,2539" coordsize="204,146" path="m2539,2541l2527,2542,2516,2543,2498,2543,2491,2544,2542,2544,2541,2543,2541,2543,2516,2543,2541,2543,2539,2541e" filled="t" fillcolor="#50535C" stroked="f">
                <v:path arrowok="t"/>
                <v:fill/>
              </v:shape>
            </v:group>
            <v:group style="position:absolute;left:1771;top:2540;width:202;height:151" coordorigin="1771,2540" coordsize="202,151">
              <v:shape style="position:absolute;left:1771;top:2540;width:202;height:151" coordorigin="1771,2540" coordsize="202,151" path="m1906,2540l1906,2540,1896,2548,1894,2552,1889,2557,1836,2614,1824,2627,1805,2646,1774,2675,1773,2678,1771,2683,1772,2686,1779,2689,1782,2691,1786,2688,1788,2686,1790,2684,1831,2682,1838,2682,1843,2681,1855,2681,1858,2678,1865,2668,1870,2663,1897,2634,1911,2619,1926,2603,1940,2588,1954,2574,1970,2561,1971,2560,1972,2559,1973,2556,1974,2554,1973,2549,1923,2549,1918,2548,1906,2540e" filled="t" fillcolor="#50535C" stroked="f">
                <v:path arrowok="t"/>
                <v:fill/>
              </v:shape>
              <v:shape style="position:absolute;left:1771;top:2540;width:202;height:151" coordorigin="1771,2540" coordsize="202,151" path="m1838,2682l1831,2682,1831,2682,1838,2682e" filled="t" fillcolor="#50535C" stroked="f">
                <v:path arrowok="t"/>
                <v:fill/>
              </v:shape>
              <v:shape style="position:absolute;left:1771;top:2540;width:202;height:151" coordorigin="1771,2540" coordsize="202,151" path="m1967,2542l1949,2546,1939,2547,1923,2549,1973,2549,1972,2545,1967,2542e" filled="t" fillcolor="#50535C" stroked="f">
                <v:path arrowok="t"/>
                <v:fill/>
              </v:shape>
            </v:group>
            <v:group style="position:absolute;left:1200;top:2540;width:200;height:149" coordorigin="1200,2540" coordsize="200,149">
              <v:shape style="position:absolute;left:1200;top:2540;width:200;height:149" coordorigin="1200,2540" coordsize="200,149" path="m1329,2541l1326,2543,1322,2547,1321,2548,1276,2597,1264,2609,1247,2628,1212,2663,1205,2670,1200,2679,1207,2687,1216,2688,1235,2682,1245,2679,1283,2679,1286,2672,1288,2670,1336,2622,1365,2588,1379,2574,1393,2560,1399,2555,1399,2550,1395,2546,1343,2546,1329,2541e" filled="t" fillcolor="#50535C" stroked="f">
                <v:path arrowok="t"/>
                <v:fill/>
              </v:shape>
              <v:shape style="position:absolute;left:1200;top:2540;width:200;height:149" coordorigin="1200,2540" coordsize="200,149" path="m1279,2681l1265,2681,1276,2682,1279,2681e" filled="t" fillcolor="#50535C" stroked="f">
                <v:path arrowok="t"/>
                <v:fill/>
              </v:shape>
              <v:shape style="position:absolute;left:1200;top:2540;width:200;height:149" coordorigin="1200,2540" coordsize="200,149" path="m1283,2679l1245,2679,1260,2681,1279,2681,1282,2681,1283,2679e" filled="t" fillcolor="#50535C" stroked="f">
                <v:path arrowok="t"/>
                <v:fill/>
              </v:shape>
              <v:shape style="position:absolute;left:1200;top:2540;width:200;height:149" coordorigin="1200,2540" coordsize="200,149" path="m1386,2540l1368,2542,1343,2546,1395,2546,1390,2542,1386,2540e" filled="t" fillcolor="#50535C" stroked="f">
                <v:path arrowok="t"/>
                <v:fill/>
              </v:shape>
            </v:group>
            <v:group style="position:absolute;left:1345;top:2542;width:198;height:147" coordorigin="1345,2542" coordsize="198,147">
              <v:shape style="position:absolute;left:1345;top:2542;width:198;height:147" coordorigin="1345,2542" coordsize="198,147" path="m1475,2542l1474,2542,1464,2552,1446,2572,1432,2586,1418,2600,1409,2609,1400,2617,1389,2630,1387,2634,1377,2644,1349,2675,1347,2676,1345,2680,1345,2683,1348,2688,1355,2689,1360,2687,1362,2685,1370,2683,1393,2680,1422,2680,1422,2680,1427,2676,1452,2650,1470,2633,1482,2620,1512,2587,1525,2572,1539,2558,1543,2555,1543,2549,1537,2546,1495,2546,1485,2546,1475,2542e" filled="t" fillcolor="#50535C" stroked="f">
                <v:path arrowok="t"/>
                <v:fill/>
              </v:shape>
              <v:shape style="position:absolute;left:1345;top:2542;width:198;height:147" coordorigin="1345,2542" coordsize="198,147" path="m1422,2680l1393,2680,1412,2681,1418,2683,1422,2680e" filled="t" fillcolor="#50535C" stroked="f">
                <v:path arrowok="t"/>
                <v:fill/>
              </v:shape>
              <v:shape style="position:absolute;left:1345;top:2542;width:198;height:147" coordorigin="1345,2542" coordsize="198,147" path="m1513,2543l1495,2546,1537,2546,1535,2544,1533,2544,1520,2544,1513,2543e" filled="t" fillcolor="#50535C" stroked="f">
                <v:path arrowok="t"/>
                <v:fill/>
              </v:shape>
              <v:shape style="position:absolute;left:1345;top:2542;width:198;height:147" coordorigin="1345,2542" coordsize="198,147" path="m1531,2542l1520,2544,1533,2544,1531,2542e" filled="t" fillcolor="#50535C" stroked="f">
                <v:path arrowok="t"/>
                <v:fill/>
              </v:shape>
            </v:group>
            <v:group style="position:absolute;left:1491;top:2542;width:199;height:149" coordorigin="1491,2542" coordsize="199,149">
              <v:shape style="position:absolute;left:1491;top:2542;width:199;height:149" coordorigin="1491,2542" coordsize="199,149" path="m1619,2542l1615,2546,1611,2549,1589,2572,1545,2620,1530,2637,1500,2670,1497,2673,1491,2678,1491,2683,1495,2689,1503,2692,1510,2685,1526,2684,1533,2683,1544,2681,1561,2681,1570,2681,1571,2680,1576,2673,1580,2667,1590,2656,1618,2627,1624,2621,1629,2614,1642,2601,1649,2593,1666,2577,1674,2566,1685,2559,1687,2557,1688,2555,1690,2553,1688,2548,1687,2548,1638,2548,1629,2548,1619,2542e" filled="t" fillcolor="#50535C" stroked="f">
                <v:path arrowok="t"/>
                <v:fill/>
              </v:shape>
              <v:shape style="position:absolute;left:1491;top:2542;width:199;height:149" coordorigin="1491,2542" coordsize="199,149" path="m1571,2680e" filled="t" fillcolor="#50535C" stroked="f">
                <v:path arrowok="t"/>
                <v:fill/>
              </v:shape>
              <v:shape style="position:absolute;left:1491;top:2542;width:199;height:149" coordorigin="1491,2542" coordsize="199,149" path="m1651,2544l1638,2548,1687,2548,1686,2547,1669,2547,1664,2545,1655,2545,1651,2544e" filled="t" fillcolor="#50535C" stroked="f">
                <v:path arrowok="t"/>
                <v:fill/>
              </v:shape>
              <v:shape style="position:absolute;left:1491;top:2542;width:199;height:149" coordorigin="1491,2542" coordsize="199,149" path="m1675,2542l1669,2547,1686,2547,1684,2545,1678,2543,1675,2542e" filled="t" fillcolor="#50535C" stroked="f">
                <v:path arrowok="t"/>
                <v:fill/>
              </v:shape>
              <v:shape style="position:absolute;left:1491;top:2542;width:199;height:149" coordorigin="1491,2542" coordsize="199,149" path="m1664,2545l1655,2545,1664,2545,1664,2545e" filled="t" fillcolor="#50535C" stroked="f">
                <v:path arrowok="t"/>
                <v:fill/>
              </v:shape>
            </v:group>
            <v:group style="position:absolute;left:2488;top:2542;width:194;height:144" coordorigin="2488,2542" coordsize="194,144">
              <v:shape style="position:absolute;left:2488;top:2542;width:194;height:144" coordorigin="2488,2542" coordsize="194,144" path="m2561,2684l2546,2684,2557,2687,2559,2685,2561,2684e" filled="t" fillcolor="#50535C" stroked="f">
                <v:path arrowok="t"/>
                <v:fill/>
              </v:shape>
              <v:shape style="position:absolute;left:2488;top:2542;width:194;height:144" coordorigin="2488,2542" coordsize="194,144" path="m2534,2685l2507,2685,2511,2686,2517,2686,2521,2686,2534,2685e" filled="t" fillcolor="#50535C" stroked="f">
                <v:path arrowok="t"/>
                <v:fill/>
              </v:shape>
              <v:shape style="position:absolute;left:2488;top:2542;width:194;height:144" coordorigin="2488,2542" coordsize="194,144" path="m2618,2542l2615,2544,2606,2554,2600,2560,2548,2616,2501,2662,2490,2672,2489,2673,2488,2675,2491,2682,2496,2685,2507,2685,2534,2685,2546,2684,2561,2684,2569,2674,2617,2626,2626,2616,2639,2601,2653,2587,2668,2573,2683,2560,2683,2548,2682,2546,2652,2546,2647,2545,2629,2545,2626,2545,2618,2542e" filled="t" fillcolor="#50535C" stroked="f">
                <v:path arrowok="t"/>
                <v:fill/>
              </v:shape>
              <v:shape style="position:absolute;left:2488;top:2542;width:194;height:144" coordorigin="2488,2542" coordsize="194,144" path="m2664,2543l2652,2546,2682,2546,2680,2544,2667,2543,2664,2543e" filled="t" fillcolor="#50535C" stroked="f">
                <v:path arrowok="t"/>
                <v:fill/>
              </v:shape>
              <v:shape style="position:absolute;left:2488;top:2542;width:194;height:144" coordorigin="2488,2542" coordsize="194,144" path="m2642,2544l2629,2545,2647,2545,2642,2544e" filled="t" fillcolor="#50535C" stroked="f">
                <v:path arrowok="t"/>
                <v:fill/>
              </v:shape>
            </v:group>
            <v:group style="position:absolute;left:1053;top:2544;width:190;height:146" coordorigin="1053,2544" coordsize="190,146">
              <v:shape style="position:absolute;left:1053;top:2544;width:190;height:146" coordorigin="1053,2544" coordsize="190,146" path="m1179,2546l1176,2548,1074,2655,1066,2664,1058,2672,1057,2673,1053,2678,1055,2684,1064,2688,1067,2690,1082,2687,1092,2686,1109,2684,1115,2683,1132,2683,1137,2677,1140,2671,1149,2662,1161,2648,1176,2632,1188,2620,1205,2601,1217,2585,1243,2554,1241,2552,1241,2551,1195,2551,1179,2546e" filled="t" fillcolor="#50535C" stroked="f">
                <v:path arrowok="t"/>
                <v:fill/>
              </v:shape>
              <v:shape style="position:absolute;left:1053;top:2544;width:190;height:146" coordorigin="1053,2544" coordsize="190,146" path="m1132,2683l1115,2683,1126,2688,1130,2686,1132,2683e" filled="t" fillcolor="#50535C" stroked="f">
                <v:path arrowok="t"/>
                <v:fill/>
              </v:shape>
              <v:shape style="position:absolute;left:1053;top:2544;width:190;height:146" coordorigin="1053,2544" coordsize="190,146" path="m1226,2544l1207,2549,1195,2551,1241,2551,1240,2548,1232,2546,1226,2544e" filled="t" fillcolor="#50535C" stroked="f">
                <v:path arrowok="t"/>
                <v:fill/>
              </v:shape>
            </v:group>
            <v:group style="position:absolute;left:626;top:2547;width:196;height:143" coordorigin="626,2547" coordsize="196,143">
              <v:shape style="position:absolute;left:626;top:2547;width:196;height:143" coordorigin="626,2547" coordsize="196,143" path="m757,2547l754,2550,751,2552,694,2610,666,2639,652,2653,645,2660,639,2669,626,2678,627,2684,639,2689,645,2690,656,2687,659,2686,670,2684,677,2681,703,2681,706,2679,707,2677,726,2654,741,2637,753,2625,771,2607,821,2554,819,2553,818,2551,798,2551,792,2550,776,2549,766,2548,757,2547e" filled="t" fillcolor="#50535C" stroked="f">
                <v:path arrowok="t"/>
                <v:fill/>
              </v:shape>
              <v:shape style="position:absolute;left:626;top:2547;width:196;height:143" coordorigin="626,2547" coordsize="196,143" path="m703,2681l677,2681,692,2689,698,2685,703,2681e" filled="t" fillcolor="#50535C" stroked="f">
                <v:path arrowok="t"/>
                <v:fill/>
              </v:shape>
              <v:shape style="position:absolute;left:626;top:2547;width:196;height:143" coordorigin="626,2547" coordsize="196,143" path="m808,2549l798,2551,818,2551,818,2551,812,2550,808,2549e" filled="t" fillcolor="#50535C" stroked="f">
                <v:path arrowok="t"/>
                <v:fill/>
              </v:shape>
            </v:group>
            <v:group style="position:absolute;left:5649;top:2541;width:208;height:154" coordorigin="5649,2541" coordsize="208,154">
              <v:shape style="position:absolute;left:5649;top:2541;width:208;height:154" coordorigin="5649,2541" coordsize="208,154" path="m5787,2541l5784,2544,5781,2546,5773,2555,5762,2566,5748,2581,5729,2599,5701,2627,5695,2632,5691,2639,5676,2653,5663,2668,5649,2682,5649,2685,5653,2694,5656,2695,5666,2690,5668,2689,5677,2688,5684,2688,5702,2686,5738,2686,5743,2680,5747,2677,5755,2668,5795,2623,5809,2608,5822,2592,5835,2578,5850,2564,5857,2558,5856,2555,5851,2549,5796,2549,5793,2548,5790,2543,5788,2542,5787,2541e" filled="t" fillcolor="#50535C" stroked="f">
                <v:path arrowok="t"/>
                <v:fill/>
              </v:shape>
              <v:shape style="position:absolute;left:5649;top:2541;width:208;height:154" coordorigin="5649,2541" coordsize="208,154" path="m5738,2686l5702,2686,5714,2686,5731,2689,5736,2688,5738,2686e" filled="t" fillcolor="#50535C" stroked="f">
                <v:path arrowok="t"/>
                <v:fill/>
              </v:shape>
              <v:shape style="position:absolute;left:5649;top:2541;width:208;height:154" coordorigin="5649,2541" coordsize="208,154" path="m5684,2688l5677,2688,5683,2688,5684,2688e" filled="t" fillcolor="#50535C" stroked="f">
                <v:path arrowok="t"/>
                <v:fill/>
              </v:shape>
              <v:shape style="position:absolute;left:5649;top:2541;width:208;height:154" coordorigin="5649,2541" coordsize="208,154" path="m5825,2545l5813,2546,5806,2548,5796,2549,5851,2549,5851,2548,5831,2548,5825,2545e" filled="t" fillcolor="#50535C" stroked="f">
                <v:path arrowok="t"/>
                <v:fill/>
              </v:shape>
              <v:shape style="position:absolute;left:5649;top:2541;width:208;height:154" coordorigin="5649,2541" coordsize="208,154" path="m5840,2545l5831,2548,5851,2548,5848,2546,5845,2546,5840,2545e" filled="t" fillcolor="#50535C" stroked="f">
                <v:path arrowok="t"/>
                <v:fill/>
              </v:shape>
              <v:shape style="position:absolute;left:5649;top:2541;width:208;height:154" coordorigin="5649,2541" coordsize="208,154" path="m5848,2546l5845,2546,5848,2546e" filled="t" fillcolor="#50535C" stroked="f">
                <v:path arrowok="t"/>
                <v:fill/>
              </v:shape>
            </v:group>
            <v:group style="position:absolute;left:6076;top:2539;width:210;height:152" coordorigin="6076,2539" coordsize="210,152">
              <v:shape style="position:absolute;left:6076;top:2539;width:210;height:152" coordorigin="6076,2539" coordsize="210,152" path="m6215,2539l6212,2540,6190,2562,6173,2581,6160,2595,6146,2610,6130,2626,6116,2640,6102,2654,6087,2667,6085,2670,6082,2672,6076,2677,6076,2680,6080,2688,6084,2690,6095,2688,6120,2688,6126,2686,6131,2685,6153,2685,6153,2685,6164,2675,6177,2660,6192,2647,6194,2646,6196,2644,6205,2633,6213,2624,6223,2614,6237,2600,6282,2557,6284,2555,6286,2553,6284,2545,6230,2545,6225,2544,6215,2539e" filled="t" fillcolor="#50535C" stroked="f">
                <v:path arrowok="t"/>
                <v:fill/>
              </v:shape>
              <v:shape style="position:absolute;left:6076;top:2539;width:210;height:152" coordorigin="6076,2539" coordsize="210,152" path="m6120,2688l6095,2688,6099,2689,6109,2689,6115,2690,6120,2688e" filled="t" fillcolor="#50535C" stroked="f">
                <v:path arrowok="t"/>
                <v:fill/>
              </v:shape>
              <v:shape style="position:absolute;left:6076;top:2539;width:210;height:152" coordorigin="6076,2539" coordsize="210,152" path="m6153,2685l6131,2685,6141,2686,6144,2688,6149,2689,6151,2687,6153,2685e" filled="t" fillcolor="#50535C" stroked="f">
                <v:path arrowok="t"/>
                <v:fill/>
              </v:shape>
              <v:shape style="position:absolute;left:6076;top:2539;width:210;height:152" coordorigin="6076,2539" coordsize="210,152" path="m6238,2543l6237,2543,6230,2545,6284,2545,6284,2545,6250,2545,6238,2543e" filled="t" fillcolor="#50535C" stroked="f">
                <v:path arrowok="t"/>
                <v:fill/>
              </v:shape>
              <v:shape style="position:absolute;left:6076;top:2539;width:210;height:152" coordorigin="6076,2539" coordsize="210,152" path="m6281,2541l6261,2542,6250,2545,6284,2545,6283,2541,6281,2541e" filled="t" fillcolor="#50535C" stroked="f">
                <v:path arrowok="t"/>
                <v:fill/>
              </v:shape>
            </v:group>
            <v:group style="position:absolute;left:6222;top:2537;width:211;height:150" coordorigin="6222,2537" coordsize="211,150">
              <v:shape style="position:absolute;left:6222;top:2537;width:211;height:150" coordorigin="6222,2537" coordsize="211,150" path="m6363,2537l6354,2546,6345,2554,6330,2571,6288,2612,6274,2626,6267,2633,6260,2641,6248,2648,6246,2651,6236,2661,6229,2667,6227,2670,6222,2676,6223,2681,6228,2686,6232,2687,6239,2683,6241,2683,6286,2682,6302,2682,6315,2669,6346,2639,6347,2637,6352,2633,6365,2622,6378,2608,6410,2576,6424,2562,6430,2556,6433,2551,6427,2543,6386,2543,6379,2543,6372,2543,6363,2537e" filled="t" fillcolor="#50535C" stroked="f">
                <v:path arrowok="t"/>
                <v:fill/>
              </v:shape>
              <v:shape style="position:absolute;left:6222;top:2537;width:211;height:150" coordorigin="6222,2537" coordsize="211,150" path="m6302,2682l6286,2682,6288,2682,6296,2686,6301,2682,6302,2682e" filled="t" fillcolor="#50535C" stroked="f">
                <v:path arrowok="t"/>
                <v:fill/>
              </v:shape>
              <v:shape style="position:absolute;left:6222;top:2537;width:211;height:150" coordorigin="6222,2537" coordsize="211,150" path="m6414,2539l6403,2543,6386,2543,6427,2543,6421,2540,6414,2539e" filled="t" fillcolor="#50535C" stroked="f">
                <v:path arrowok="t"/>
                <v:fill/>
              </v:shape>
            </v:group>
            <v:group style="position:absolute;left:5937;top:2540;width:200;height:151" coordorigin="5937,2540" coordsize="200,151">
              <v:shape style="position:absolute;left:5937;top:2540;width:200;height:151" coordorigin="5937,2540" coordsize="200,151" path="m5988,2689l5968,2689,5978,2691,5983,2691,5988,2689e" filled="t" fillcolor="#50535C" stroked="f">
                <v:path arrowok="t"/>
                <v:fill/>
              </v:shape>
              <v:shape style="position:absolute;left:5937;top:2540;width:200;height:151" coordorigin="5937,2540" coordsize="200,151" path="m5967,2690l5953,2690,5962,2690,5967,2690e" filled="t" fillcolor="#50535C" stroked="f">
                <v:path arrowok="t"/>
                <v:fill/>
              </v:shape>
              <v:shape style="position:absolute;left:5937;top:2540;width:200;height:151" coordorigin="5937,2540" coordsize="200,151" path="m6075,2540l6067,2542,6063,2546,6055,2556,6050,2562,6044,2568,6018,2595,6004,2609,5990,2624,5976,2642,5961,2656,5947,2670,5945,2672,5943,2673,5937,2681,5939,2688,5939,2688,5950,2690,5953,2690,5967,2690,5968,2689,5988,2689,5994,2688,6001,2686,6015,2686,6015,2686,6018,2684,6020,2674,6036,2658,6081,2613,6114,2576,6121,2568,6131,2561,6132,2560,6138,2552,6137,2547,6083,2547,6082,2547,6079,2547,6075,2540e" filled="t" fillcolor="#50535C" stroked="f">
                <v:path arrowok="t"/>
                <v:fill/>
              </v:shape>
              <v:shape style="position:absolute;left:5937;top:2540;width:200;height:151" coordorigin="5937,2540" coordsize="200,151" path="m6015,2686l6001,2686,6010,2688,6012,2688,6015,2686e" filled="t" fillcolor="#50535C" stroked="f">
                <v:path arrowok="t"/>
                <v:fill/>
              </v:shape>
              <v:shape style="position:absolute;left:5937;top:2540;width:200;height:151" coordorigin="5937,2540" coordsize="200,151" path="m6123,2541l6095,2544,6083,2547,6137,2547,6135,2541,6123,2541e" filled="t" fillcolor="#50535C" stroked="f">
                <v:path arrowok="t"/>
                <v:fill/>
              </v:shape>
            </v:group>
            <v:group style="position:absolute;left:6369;top:2539;width:204;height:146" coordorigin="6369,2539" coordsize="204,146">
              <v:shape style="position:absolute;left:6369;top:2539;width:204;height:146" coordorigin="6369,2539" coordsize="204,146" path="m6506,2539l6503,2540,6499,2544,6471,2573,6456,2588,6440,2604,6426,2618,6411,2632,6402,2642,6394,2652,6379,2663,6376,2666,6369,2673,6369,2676,6374,2683,6377,2685,6387,2684,6395,2684,6410,2681,6429,2681,6433,2680,6434,2680,6447,2680,6449,2679,6454,2671,6455,2671,6463,2663,6471,2656,6481,2645,6506,2619,6523,2601,6538,2587,6552,2573,6568,2561,6573,2557,6573,2551,6567,2545,6566,2544,6514,2544,6506,2539e" filled="t" fillcolor="#50535C" stroked="f">
                <v:path arrowok="t"/>
                <v:fill/>
              </v:shape>
              <v:shape style="position:absolute;left:6369;top:2539;width:204;height:146" coordorigin="6369,2539" coordsize="204,146" path="m6395,2684l6387,2684,6393,2685,6395,2684e" filled="t" fillcolor="#50535C" stroked="f">
                <v:path arrowok="t"/>
                <v:fill/>
              </v:shape>
              <v:shape style="position:absolute;left:6369;top:2539;width:204;height:146" coordorigin="6369,2539" coordsize="204,146" path="m6429,2681l6410,2681,6422,2683,6429,2681e" filled="t" fillcolor="#50535C" stroked="f">
                <v:path arrowok="t"/>
                <v:fill/>
              </v:shape>
              <v:shape style="position:absolute;left:6369;top:2539;width:204;height:146" coordorigin="6369,2539" coordsize="204,146" path="m6447,2680l6434,2680,6443,2682,6447,2680e" filled="t" fillcolor="#50535C" stroked="f">
                <v:path arrowok="t"/>
                <v:fill/>
              </v:shape>
              <v:shape style="position:absolute;left:6369;top:2539;width:204;height:146" coordorigin="6369,2539" coordsize="204,146" path="m6562,2541l6550,2542,6539,2543,6521,2543,6514,2544,6566,2544,6565,2543,6564,2543,6539,2543,6564,2543,6562,2541e" filled="t" fillcolor="#50535C" stroked="f">
                <v:path arrowok="t"/>
                <v:fill/>
              </v:shape>
            </v:group>
            <v:group style="position:absolute;left:5795;top:2540;width:202;height:151" coordorigin="5795,2540" coordsize="202,151">
              <v:shape style="position:absolute;left:5795;top:2540;width:202;height:151" coordorigin="5795,2540" coordsize="202,151" path="m5929,2540l5929,2540,5919,2548,5917,2552,5913,2557,5859,2614,5848,2627,5828,2646,5797,2675,5796,2678,5795,2683,5796,2686,5802,2689,5806,2691,5809,2688,5811,2686,5813,2684,5854,2682,5861,2682,5866,2681,5878,2681,5882,2678,5889,2668,5893,2663,5920,2634,5934,2619,5950,2603,5963,2588,5978,2574,5993,2561,5994,2560,5995,2559,5997,2556,5997,2554,5996,2549,5946,2549,5941,2548,5929,2540e" filled="t" fillcolor="#50535C" stroked="f">
                <v:path arrowok="t"/>
                <v:fill/>
              </v:shape>
              <v:shape style="position:absolute;left:5795;top:2540;width:202;height:151" coordorigin="5795,2540" coordsize="202,151" path="m5861,2682l5854,2682,5854,2682,5861,2682e" filled="t" fillcolor="#50535C" stroked="f">
                <v:path arrowok="t"/>
                <v:fill/>
              </v:shape>
              <v:shape style="position:absolute;left:5795;top:2540;width:202;height:151" coordorigin="5795,2540" coordsize="202,151" path="m5990,2542l5973,2546,5962,2547,5946,2549,5996,2549,5995,2545,5990,2542e" filled="t" fillcolor="#50535C" stroked="f">
                <v:path arrowok="t"/>
                <v:fill/>
              </v:shape>
            </v:group>
            <v:group style="position:absolute;left:5223;top:2540;width:200;height:149" coordorigin="5223,2540" coordsize="200,149">
              <v:shape style="position:absolute;left:5223;top:2540;width:200;height:149" coordorigin="5223,2540" coordsize="200,149" path="m5353,2541l5349,2543,5345,2547,5344,2548,5299,2597,5288,2609,5270,2628,5236,2663,5229,2670,5223,2679,5230,2687,5239,2688,5258,2682,5268,2679,5306,2679,5310,2672,5312,2670,5359,2622,5388,2588,5402,2574,5417,2560,5423,2555,5422,2550,5418,2546,5366,2546,5353,2541e" filled="t" fillcolor="#50535C" stroked="f">
                <v:path arrowok="t"/>
                <v:fill/>
              </v:shape>
              <v:shape style="position:absolute;left:5223;top:2540;width:200;height:149" coordorigin="5223,2540" coordsize="200,149" path="m5303,2681l5288,2681,5299,2682,5303,2681e" filled="t" fillcolor="#50535C" stroked="f">
                <v:path arrowok="t"/>
                <v:fill/>
              </v:shape>
              <v:shape style="position:absolute;left:5223;top:2540;width:200;height:149" coordorigin="5223,2540" coordsize="200,149" path="m5306,2679l5268,2679,5284,2681,5303,2681,5305,2681,5306,2679e" filled="t" fillcolor="#50535C" stroked="f">
                <v:path arrowok="t"/>
                <v:fill/>
              </v:shape>
              <v:shape style="position:absolute;left:5223;top:2540;width:200;height:149" coordorigin="5223,2540" coordsize="200,149" path="m5410,2540l5391,2542,5366,2546,5418,2546,5413,2542,5410,2540e" filled="t" fillcolor="#50535C" stroked="f">
                <v:path arrowok="t"/>
                <v:fill/>
              </v:shape>
            </v:group>
            <v:group style="position:absolute;left:5368;top:2542;width:198;height:147" coordorigin="5368,2542" coordsize="198,147">
              <v:shape style="position:absolute;left:5368;top:2542;width:198;height:147" coordorigin="5368,2542" coordsize="198,147" path="m5498,2542l5497,2542,5487,2552,5469,2572,5456,2586,5441,2600,5432,2609,5423,2617,5412,2630,5410,2634,5401,2644,5372,2675,5370,2676,5368,2680,5369,2683,5372,2688,5379,2689,5384,2687,5385,2685,5393,2683,5416,2680,5446,2680,5446,2680,5450,2676,5475,2650,5493,2633,5505,2620,5535,2587,5548,2572,5563,2558,5567,2555,5566,2549,5560,2546,5519,2546,5508,2546,5498,2542e" filled="t" fillcolor="#50535C" stroked="f">
                <v:path arrowok="t"/>
                <v:fill/>
              </v:shape>
              <v:shape style="position:absolute;left:5368;top:2542;width:198;height:147" coordorigin="5368,2542" coordsize="198,147" path="m5446,2680l5416,2680,5435,2681,5442,2683,5446,2680e" filled="t" fillcolor="#50535C" stroked="f">
                <v:path arrowok="t"/>
                <v:fill/>
              </v:shape>
              <v:shape style="position:absolute;left:5368;top:2542;width:198;height:147" coordorigin="5368,2542" coordsize="198,147" path="m5536,2543l5519,2546,5560,2546,5558,2544,5556,2544,5543,2544,5536,2543e" filled="t" fillcolor="#50535C" stroked="f">
                <v:path arrowok="t"/>
                <v:fill/>
              </v:shape>
              <v:shape style="position:absolute;left:5368;top:2542;width:198;height:147" coordorigin="5368,2542" coordsize="198,147" path="m5554,2542l5543,2544,5556,2544,5554,2542e" filled="t" fillcolor="#50535C" stroked="f">
                <v:path arrowok="t"/>
                <v:fill/>
              </v:shape>
            </v:group>
            <v:group style="position:absolute;left:5514;top:2542;width:199;height:149" coordorigin="5514,2542" coordsize="199,149">
              <v:shape style="position:absolute;left:5514;top:2542;width:199;height:149" coordorigin="5514,2542" coordsize="199,149" path="m5642,2542l5638,2546,5634,2549,5613,2572,5568,2620,5553,2637,5524,2670,5520,2673,5515,2678,5514,2683,5519,2689,5526,2692,5534,2685,5550,2684,5556,2683,5567,2681,5584,2681,5593,2681,5594,2680,5600,2673,5603,2667,5614,2656,5641,2627,5647,2621,5652,2614,5665,2601,5672,2593,5689,2577,5697,2566,5708,2559,5710,2557,5711,2555,5713,2553,5711,2548,5710,2548,5661,2548,5652,2548,5642,2542e" filled="t" fillcolor="#50535C" stroked="f">
                <v:path arrowok="t"/>
                <v:fill/>
              </v:shape>
              <v:shape style="position:absolute;left:5514;top:2542;width:199;height:149" coordorigin="5514,2542" coordsize="199,149" path="m5594,2680e" filled="t" fillcolor="#50535C" stroked="f">
                <v:path arrowok="t"/>
                <v:fill/>
              </v:shape>
              <v:shape style="position:absolute;left:5514;top:2542;width:199;height:149" coordorigin="5514,2542" coordsize="199,149" path="m5674,2544l5661,2548,5710,2548,5710,2547,5692,2547,5688,2545,5678,2545,5674,2544e" filled="t" fillcolor="#50535C" stroked="f">
                <v:path arrowok="t"/>
                <v:fill/>
              </v:shape>
              <v:shape style="position:absolute;left:5514;top:2542;width:199;height:149" coordorigin="5514,2542" coordsize="199,149" path="m5698,2542l5692,2547,5710,2547,5708,2545,5701,2543,5698,2542e" filled="t" fillcolor="#50535C" stroked="f">
                <v:path arrowok="t"/>
                <v:fill/>
              </v:shape>
              <v:shape style="position:absolute;left:5514;top:2542;width:199;height:149" coordorigin="5514,2542" coordsize="199,149" path="m5687,2545l5678,2545,5688,2545,5687,2545e" filled="t" fillcolor="#50535C" stroked="f">
                <v:path arrowok="t"/>
                <v:fill/>
              </v:shape>
            </v:group>
            <v:group style="position:absolute;left:6511;top:2542;width:194;height:144" coordorigin="6511,2542" coordsize="194,144">
              <v:shape style="position:absolute;left:6511;top:2542;width:194;height:144" coordorigin="6511,2542" coordsize="194,144" path="m6584,2684l6569,2684,6580,2687,6582,2685,6584,2684e" filled="t" fillcolor="#50535C" stroked="f">
                <v:path arrowok="t"/>
                <v:fill/>
              </v:shape>
              <v:shape style="position:absolute;left:6511;top:2542;width:194;height:144" coordorigin="6511,2542" coordsize="194,144" path="m6557,2685l6531,2685,6534,2686,6541,2686,6544,2686,6557,2685e" filled="t" fillcolor="#50535C" stroked="f">
                <v:path arrowok="t"/>
                <v:fill/>
              </v:shape>
              <v:shape style="position:absolute;left:6511;top:2542;width:194;height:144" coordorigin="6511,2542" coordsize="194,144" path="m6641,2542l6638,2544,6629,2554,6623,2560,6571,2616,6524,2662,6513,2672,6512,2673,6511,2675,6515,2682,6520,2685,6531,2685,6557,2685,6569,2684,6584,2684,6592,2674,6640,2626,6649,2616,6662,2601,6676,2587,6691,2573,6707,2560,6707,2548,6705,2546,6676,2546,6671,2545,6653,2545,6649,2545,6641,2542e" filled="t" fillcolor="#50535C" stroked="f">
                <v:path arrowok="t"/>
                <v:fill/>
              </v:shape>
              <v:shape style="position:absolute;left:6511;top:2542;width:194;height:144" coordorigin="6511,2542" coordsize="194,144" path="m6688,2543l6676,2546,6705,2546,6703,2544,6690,2543,6688,2543e" filled="t" fillcolor="#50535C" stroked="f">
                <v:path arrowok="t"/>
                <v:fill/>
              </v:shape>
              <v:shape style="position:absolute;left:6511;top:2542;width:194;height:144" coordorigin="6511,2542" coordsize="194,144" path="m6666,2544l6653,2545,6671,2545,6666,2544e" filled="t" fillcolor="#50535C" stroked="f">
                <v:path arrowok="t"/>
                <v:fill/>
              </v:shape>
            </v:group>
            <v:group style="position:absolute;left:4784;top:2546;width:206;height:144" coordorigin="4784,2546" coordsize="206,144">
              <v:shape style="position:absolute;left:4784;top:2546;width:206;height:144" coordorigin="4784,2546" coordsize="206,144" path="m4917,2546l4913,2549,4908,2551,4900,2562,4894,2568,4865,2597,4852,2612,4845,2621,4838,2630,4826,2638,4824,2641,4819,2646,4816,2650,4804,2662,4796,2670,4784,2683,4786,2688,4798,2690,4804,2690,4818,2689,4826,2687,4842,2684,4850,2683,4880,2683,4885,2678,4888,2673,4894,2666,4905,2653,4922,2635,4935,2620,4978,2570,4982,2566,4991,2556,4990,2552,4933,2552,4925,2551,4923,2548,4920,2546,4919,2546,4917,2546e" filled="t" fillcolor="#50535C" stroked="f">
                <v:path arrowok="t"/>
                <v:fill/>
              </v:shape>
              <v:shape style="position:absolute;left:4784;top:2546;width:206;height:144" coordorigin="4784,2546" coordsize="206,144" path="m4880,2683l4850,2683,4863,2688,4869,2688,4877,2686,4879,2684,4880,2683e" filled="t" fillcolor="#50535C" stroked="f">
                <v:path arrowok="t"/>
                <v:fill/>
              </v:shape>
              <v:shape style="position:absolute;left:4784;top:2546;width:206;height:144" coordorigin="4784,2546" coordsize="206,144" path="m4974,2547l4966,2549,4963,2549,4948,2551,4938,2551,4933,2552,4990,2552,4990,2551,4979,2548,4974,2547e" filled="t" fillcolor="#50535C" stroked="f">
                <v:path arrowok="t"/>
                <v:fill/>
              </v:shape>
              <v:shape style="position:absolute;left:4784;top:2546;width:206;height:144" coordorigin="4784,2546" coordsize="206,144" path="m4920,2546l4919,2546,4920,2546e" filled="t" fillcolor="#50535C" stroked="f">
                <v:path arrowok="t"/>
                <v:fill/>
              </v:shape>
            </v:group>
            <v:group style="position:absolute;left:4934;top:2543;width:203;height:153" coordorigin="4934,2543" coordsize="203,153">
              <v:shape style="position:absolute;left:4934;top:2543;width:203;height:153" coordorigin="4934,2543" coordsize="203,153" path="m5068,2544l5064,2546,5056,2554,5042,2567,5011,2596,5009,2598,4977,2634,4962,2651,4950,2667,4937,2682,4935,2684,4934,2687,4937,2695,4941,2697,4948,2695,4950,2694,4952,2694,4972,2691,4992,2690,4995,2690,5010,2690,5015,2683,5017,2681,5026,2671,5032,2665,5045,2651,5050,2644,5058,2637,5072,2623,5085,2607,5097,2591,5110,2576,5116,2570,5123,2564,5137,2554,5136,2548,5131,2546,5109,2546,5109,2546,5091,2546,5085,2545,5079,2545,5068,2544e" filled="t" fillcolor="#50535C" stroked="f">
                <v:path arrowok="t"/>
                <v:fill/>
              </v:shape>
              <v:shape style="position:absolute;left:4934;top:2543;width:203;height:153" coordorigin="4934,2543" coordsize="203,153" path="m5010,2690l4995,2690,4997,2691,5008,2693,5008,2693,5010,2690e" filled="t" fillcolor="#50535C" stroked="f">
                <v:path arrowok="t"/>
                <v:fill/>
              </v:shape>
              <v:shape style="position:absolute;left:4934;top:2543;width:203;height:153" coordorigin="4934,2543" coordsize="203,153" path="m5123,2543l5115,2546,5109,2546,5131,2546,5126,2544,5123,2543e" filled="t" fillcolor="#50535C" stroked="f">
                <v:path arrowok="t"/>
                <v:fill/>
              </v:shape>
              <v:shape style="position:absolute;left:4934;top:2543;width:203;height:153" coordorigin="4934,2543" coordsize="203,153" path="m5099,2545l5095,2545,5091,2545,5091,2546,5109,2546,5099,2545e" filled="t" fillcolor="#50535C" stroked="f">
                <v:path arrowok="t"/>
                <v:fill/>
              </v:shape>
            </v:group>
            <v:group style="position:absolute;left:5077;top:2544;width:190;height:146" coordorigin="5077,2544" coordsize="190,146">
              <v:shape style="position:absolute;left:5077;top:2544;width:190;height:146" coordorigin="5077,2544" coordsize="190,146" path="m5202,2546l5199,2548,5097,2655,5089,2664,5081,2672,5081,2673,5077,2678,5078,2684,5087,2688,5091,2690,5105,2687,5115,2686,5132,2684,5138,2683,5155,2683,5160,2677,5163,2671,5172,2662,5185,2648,5199,2632,5211,2620,5228,2601,5241,2585,5266,2554,5265,2552,5264,2551,5218,2551,5202,2546e" filled="t" fillcolor="#50535C" stroked="f">
                <v:path arrowok="t"/>
                <v:fill/>
              </v:shape>
              <v:shape style="position:absolute;left:5077;top:2544;width:190;height:146" coordorigin="5077,2544" coordsize="190,146" path="m5155,2683l5138,2683,5149,2688,5153,2686,5155,2683e" filled="t" fillcolor="#50535C" stroked="f">
                <v:path arrowok="t"/>
                <v:fill/>
              </v:shape>
              <v:shape style="position:absolute;left:5077;top:2544;width:190;height:146" coordorigin="5077,2544" coordsize="190,146" path="m5249,2544l5231,2549,5218,2551,5264,2551,5263,2548,5255,2546,5249,2544e" filled="t" fillcolor="#50535C" stroked="f">
                <v:path arrowok="t"/>
                <v:fill/>
              </v:shape>
            </v:group>
            <v:group style="position:absolute;left:4649;top:2547;width:196;height:143" coordorigin="4649,2547" coordsize="196,143">
              <v:shape style="position:absolute;left:4649;top:2547;width:196;height:143" coordorigin="4649,2547" coordsize="196,143" path="m4780,2547l4778,2550,4775,2552,4717,2610,4690,2639,4676,2653,4668,2660,4662,2669,4649,2678,4650,2684,4662,2689,4669,2690,4679,2687,4682,2686,4693,2684,4701,2681,4726,2681,4729,2679,4730,2677,4750,2654,4765,2637,4777,2625,4795,2607,4845,2554,4843,2553,4842,2551,4821,2551,4815,2550,4799,2549,4790,2548,4780,2547e" filled="t" fillcolor="#50535C" stroked="f">
                <v:path arrowok="t"/>
                <v:fill/>
              </v:shape>
              <v:shape style="position:absolute;left:4649;top:2547;width:196;height:143" coordorigin="4649,2547" coordsize="196,143" path="m4726,2681l4701,2681,4716,2689,4721,2685,4726,2681e" filled="t" fillcolor="#50535C" stroked="f">
                <v:path arrowok="t"/>
                <v:fill/>
              </v:shape>
              <v:shape style="position:absolute;left:4649;top:2547;width:196;height:143" coordorigin="4649,2547" coordsize="196,143" path="m4832,2549l4821,2551,4842,2551,4841,2551,4836,2550,4832,2549e" filled="t" fillcolor="#50535C" stroked="f">
                <v:path arrowok="t"/>
                <v:fill/>
              </v:shape>
            </v:group>
            <v:group style="position:absolute;left:3644;top:2541;width:208;height:154" coordorigin="3644,2541" coordsize="208,154">
              <v:shape style="position:absolute;left:3644;top:2541;width:208;height:154" coordorigin="3644,2541" coordsize="208,154" path="m3781,2541l3778,2544,3776,2546,3768,2555,3757,2566,3743,2581,3724,2599,3695,2627,3690,2632,3685,2639,3671,2653,3657,2668,3644,2682,3644,2685,3647,2694,3651,2695,3661,2690,3663,2689,3671,2688,3679,2688,3696,2686,3733,2686,3737,2680,3741,2677,3749,2668,3790,2623,3803,2608,3816,2592,3830,2578,3844,2564,3852,2558,3850,2555,3846,2549,3791,2549,3787,2548,3784,2543,3783,2542,3781,2541e" filled="t" fillcolor="#50535C" stroked="f">
                <v:path arrowok="t"/>
                <v:fill/>
              </v:shape>
              <v:shape style="position:absolute;left:3644;top:2541;width:208;height:154" coordorigin="3644,2541" coordsize="208,154" path="m3733,2686l3696,2686,3709,2686,3726,2689,3731,2688,3733,2686e" filled="t" fillcolor="#50535C" stroked="f">
                <v:path arrowok="t"/>
                <v:fill/>
              </v:shape>
              <v:shape style="position:absolute;left:3644;top:2541;width:208;height:154" coordorigin="3644,2541" coordsize="208,154" path="m3679,2688l3671,2688,3678,2688,3679,2688e" filled="t" fillcolor="#50535C" stroked="f">
                <v:path arrowok="t"/>
                <v:fill/>
              </v:shape>
              <v:shape style="position:absolute;left:3644;top:2541;width:208;height:154" coordorigin="3644,2541" coordsize="208,154" path="m3819,2545l3807,2546,3801,2548,3791,2549,3846,2549,3845,2548,3825,2548,3819,2545e" filled="t" fillcolor="#50535C" stroked="f">
                <v:path arrowok="t"/>
                <v:fill/>
              </v:shape>
              <v:shape style="position:absolute;left:3644;top:2541;width:208;height:154" coordorigin="3644,2541" coordsize="208,154" path="m3835,2545l3825,2548,3845,2548,3843,2546,3839,2546,3835,2545e" filled="t" fillcolor="#50535C" stroked="f">
                <v:path arrowok="t"/>
                <v:fill/>
              </v:shape>
              <v:shape style="position:absolute;left:3644;top:2541;width:208;height:154" coordorigin="3644,2541" coordsize="208,154" path="m3843,2546l3839,2546,3843,2546e" filled="t" fillcolor="#50535C" stroked="f">
                <v:path arrowok="t"/>
                <v:fill/>
              </v:shape>
            </v:group>
            <v:group style="position:absolute;left:4070;top:2539;width:210;height:152" coordorigin="4070,2539" coordsize="210,152">
              <v:shape style="position:absolute;left:4070;top:2539;width:210;height:152" coordorigin="4070,2539" coordsize="210,152" path="m4210,2539l4206,2540,4185,2562,4167,2581,4155,2595,4141,2610,4125,2626,4111,2640,4096,2654,4082,2667,4079,2670,4076,2672,4071,2677,4070,2680,4075,2688,4079,2690,4089,2688,4115,2688,4120,2686,4126,2685,4147,2685,4148,2685,4158,2675,4172,2660,4187,2647,4189,2646,4190,2644,4200,2633,4208,2624,4217,2614,4232,2600,4277,2557,4279,2555,4280,2553,4278,2545,4224,2545,4219,2544,4210,2539e" filled="t" fillcolor="#50535C" stroked="f">
                <v:path arrowok="t"/>
                <v:fill/>
              </v:shape>
              <v:shape style="position:absolute;left:4070;top:2539;width:210;height:152" coordorigin="4070,2539" coordsize="210,152" path="m4115,2688l4089,2688,4094,2689,4104,2689,4109,2690,4115,2688e" filled="t" fillcolor="#50535C" stroked="f">
                <v:path arrowok="t"/>
                <v:fill/>
              </v:shape>
              <v:shape style="position:absolute;left:4070;top:2539;width:210;height:152" coordorigin="4070,2539" coordsize="210,152" path="m4147,2685l4126,2685,4135,2686,4139,2688,4143,2689,4145,2687,4147,2685e" filled="t" fillcolor="#50535C" stroked="f">
                <v:path arrowok="t"/>
                <v:fill/>
              </v:shape>
              <v:shape style="position:absolute;left:4070;top:2539;width:210;height:152" coordorigin="4070,2539" coordsize="210,152" path="m4233,2543l4231,2543,4224,2545,4278,2545,4278,2545,4245,2545,4233,2543e" filled="t" fillcolor="#50535C" stroked="f">
                <v:path arrowok="t"/>
                <v:fill/>
              </v:shape>
              <v:shape style="position:absolute;left:4070;top:2539;width:210;height:152" coordorigin="4070,2539" coordsize="210,152" path="m4276,2541l4255,2542,4245,2545,4278,2545,4277,2541,4276,2541e" filled="t" fillcolor="#50535C" stroked="f">
                <v:path arrowok="t"/>
                <v:fill/>
              </v:shape>
            </v:group>
            <v:group style="position:absolute;left:4217;top:2537;width:211;height:150" coordorigin="4217,2537" coordsize="211,150">
              <v:shape style="position:absolute;left:4217;top:2537;width:211;height:150" coordorigin="4217,2537" coordsize="211,150" path="m4357,2537l4348,2546,4339,2554,4325,2571,4283,2612,4269,2626,4261,2633,4254,2641,4243,2648,4241,2651,4230,2661,4224,2667,4221,2670,4217,2676,4217,2681,4222,2686,4226,2687,4233,2683,4236,2683,4280,2682,4297,2682,4310,2669,4340,2639,4341,2637,4347,2633,4359,2622,4373,2608,4405,2576,4419,2562,4425,2556,4428,2551,4422,2543,4381,2543,4373,2543,4366,2543,4357,2537e" filled="t" fillcolor="#50535C" stroked="f">
                <v:path arrowok="t"/>
                <v:fill/>
              </v:shape>
              <v:shape style="position:absolute;left:4217;top:2537;width:211;height:150" coordorigin="4217,2537" coordsize="211,150" path="m4297,2682l4280,2682,4282,2682,4291,2686,4296,2682,4297,2682e" filled="t" fillcolor="#50535C" stroked="f">
                <v:path arrowok="t"/>
                <v:fill/>
              </v:shape>
              <v:shape style="position:absolute;left:4217;top:2537;width:211;height:150" coordorigin="4217,2537" coordsize="211,150" path="m4409,2539l4397,2543,4381,2543,4422,2543,4415,2540,4409,2539e" filled="t" fillcolor="#50535C" stroked="f">
                <v:path arrowok="t"/>
                <v:fill/>
              </v:shape>
            </v:group>
            <v:group style="position:absolute;left:3931;top:2540;width:200;height:151" coordorigin="3931,2540" coordsize="200,151">
              <v:shape style="position:absolute;left:3931;top:2540;width:200;height:151" coordorigin="3931,2540" coordsize="200,151" path="m3983,2689l3963,2689,3973,2691,3977,2691,3983,2689e" filled="t" fillcolor="#50535C" stroked="f">
                <v:path arrowok="t"/>
                <v:fill/>
              </v:shape>
              <v:shape style="position:absolute;left:3931;top:2540;width:200;height:151" coordorigin="3931,2540" coordsize="200,151" path="m3962,2690l3948,2690,3957,2690,3962,2690e" filled="t" fillcolor="#50535C" stroked="f">
                <v:path arrowok="t"/>
                <v:fill/>
              </v:shape>
              <v:shape style="position:absolute;left:3931;top:2540;width:200;height:151" coordorigin="3931,2540" coordsize="200,151" path="m4069,2540l4062,2542,4058,2546,4050,2556,4045,2562,4038,2568,4012,2595,3999,2609,3985,2624,3970,2642,3956,2656,3941,2670,3939,2672,3937,2673,3931,2681,3934,2688,3934,2688,3944,2690,3948,2690,3962,2690,3963,2689,3983,2689,3989,2688,3995,2686,4009,2686,4010,2686,4013,2684,4014,2674,4031,2658,4075,2613,4109,2576,4116,2568,4126,2561,4127,2560,4133,2552,4132,2547,4078,2547,4076,2547,4073,2547,4069,2540e" filled="t" fillcolor="#50535C" stroked="f">
                <v:path arrowok="t"/>
                <v:fill/>
              </v:shape>
              <v:shape style="position:absolute;left:3931;top:2540;width:200;height:151" coordorigin="3931,2540" coordsize="200,151" path="m4009,2686l3995,2686,4004,2688,4006,2688,4009,2686e" filled="t" fillcolor="#50535C" stroked="f">
                <v:path arrowok="t"/>
                <v:fill/>
              </v:shape>
              <v:shape style="position:absolute;left:3931;top:2540;width:200;height:151" coordorigin="3931,2540" coordsize="200,151" path="m4117,2541l4090,2544,4078,2547,4132,2547,4130,2541,4117,2541e" filled="t" fillcolor="#50535C" stroked="f">
                <v:path arrowok="t"/>
                <v:fill/>
              </v:shape>
            </v:group>
            <v:group style="position:absolute;left:4363;top:2539;width:204;height:146" coordorigin="4363,2539" coordsize="204,146">
              <v:shape style="position:absolute;left:4363;top:2539;width:204;height:146" coordorigin="4363,2539" coordsize="204,146" path="m4500,2539l4498,2540,4494,2544,4465,2573,4451,2588,4434,2604,4420,2618,4406,2632,4397,2642,4388,2652,4374,2663,4371,2666,4364,2673,4363,2676,4368,2683,4371,2685,4381,2684,4389,2684,4405,2681,4424,2681,4428,2680,4429,2680,4442,2680,4443,2679,4449,2671,4450,2671,4458,2663,4466,2656,4476,2645,4501,2619,4518,2601,4532,2587,4547,2573,4563,2561,4568,2557,4568,2551,4561,2545,4560,2544,4509,2544,4500,2539e" filled="t" fillcolor="#50535C" stroked="f">
                <v:path arrowok="t"/>
                <v:fill/>
              </v:shape>
              <v:shape style="position:absolute;left:4363;top:2539;width:204;height:146" coordorigin="4363,2539" coordsize="204,146" path="m4389,2684l4381,2684,4387,2685,4389,2684e" filled="t" fillcolor="#50535C" stroked="f">
                <v:path arrowok="t"/>
                <v:fill/>
              </v:shape>
              <v:shape style="position:absolute;left:4363;top:2539;width:204;height:146" coordorigin="4363,2539" coordsize="204,146" path="m4424,2681l4405,2681,4416,2683,4424,2681e" filled="t" fillcolor="#50535C" stroked="f">
                <v:path arrowok="t"/>
                <v:fill/>
              </v:shape>
              <v:shape style="position:absolute;left:4363;top:2539;width:204;height:146" coordorigin="4363,2539" coordsize="204,146" path="m4442,2680l4429,2680,4437,2682,4442,2680e" filled="t" fillcolor="#50535C" stroked="f">
                <v:path arrowok="t"/>
                <v:fill/>
              </v:shape>
              <v:shape style="position:absolute;left:4363;top:2539;width:204;height:146" coordorigin="4363,2539" coordsize="204,146" path="m4557,2541l4544,2542,4533,2543,4515,2543,4509,2544,4560,2544,4559,2543,4559,2543,4533,2543,4559,2543,4557,2541e" filled="t" fillcolor="#50535C" stroked="f">
                <v:path arrowok="t"/>
                <v:fill/>
              </v:shape>
            </v:group>
            <v:group style="position:absolute;left:3789;top:2540;width:202;height:151" coordorigin="3789,2540" coordsize="202,151">
              <v:shape style="position:absolute;left:3789;top:2540;width:202;height:151" coordorigin="3789,2540" coordsize="202,151" path="m3924,2540l3924,2540,3914,2548,3911,2552,3907,2557,3854,2614,3842,2627,3823,2646,3792,2675,3790,2678,3789,2683,3790,2686,3796,2689,3800,2691,3803,2688,3805,2686,3808,2684,3849,2682,3855,2682,3861,2681,3872,2681,3876,2678,3883,2668,3888,2663,3915,2634,3929,2619,3944,2603,3958,2588,3972,2574,3987,2561,3989,2560,3990,2559,3991,2556,3992,2554,3990,2549,3941,2549,3936,2548,3924,2540e" filled="t" fillcolor="#50535C" stroked="f">
                <v:path arrowok="t"/>
                <v:fill/>
              </v:shape>
              <v:shape style="position:absolute;left:3789;top:2540;width:202;height:151" coordorigin="3789,2540" coordsize="202,151" path="m3855,2682l3849,2682,3849,2682,3855,2682e" filled="t" fillcolor="#50535C" stroked="f">
                <v:path arrowok="t"/>
                <v:fill/>
              </v:shape>
              <v:shape style="position:absolute;left:3789;top:2540;width:202;height:151" coordorigin="3789,2540" coordsize="202,151" path="m3984,2542l3967,2546,3957,2547,3941,2549,3990,2549,3989,2545,3984,2542e" filled="t" fillcolor="#50535C" stroked="f">
                <v:path arrowok="t"/>
                <v:fill/>
              </v:shape>
            </v:group>
            <v:group style="position:absolute;left:3217;top:2540;width:200;height:149" coordorigin="3217,2540" coordsize="200,149">
              <v:shape style="position:absolute;left:3217;top:2540;width:200;height:149" coordorigin="3217,2540" coordsize="200,149" path="m3347,2541l3344,2543,3340,2547,3338,2548,3294,2597,3282,2609,3265,2628,3230,2663,3223,2670,3217,2679,3225,2687,3234,2688,3253,2682,3263,2679,3300,2679,3304,2672,3306,2670,3353,2622,3383,2588,3396,2574,3411,2560,3417,2555,3417,2550,3413,2546,3360,2546,3347,2541e" filled="t" fillcolor="#50535C" stroked="f">
                <v:path arrowok="t"/>
                <v:fill/>
              </v:shape>
              <v:shape style="position:absolute;left:3217;top:2540;width:200;height:149" coordorigin="3217,2540" coordsize="200,149" path="m3297,2681l3282,2681,3294,2682,3297,2681e" filled="t" fillcolor="#50535C" stroked="f">
                <v:path arrowok="t"/>
                <v:fill/>
              </v:shape>
              <v:shape style="position:absolute;left:3217;top:2540;width:200;height:149" coordorigin="3217,2540" coordsize="200,149" path="m3300,2679l3263,2679,3278,2681,3297,2681,3300,2681,3300,2679e" filled="t" fillcolor="#50535C" stroked="f">
                <v:path arrowok="t"/>
                <v:fill/>
              </v:shape>
              <v:shape style="position:absolute;left:3217;top:2540;width:200;height:149" coordorigin="3217,2540" coordsize="200,149" path="m3404,2540l3386,2542,3360,2546,3413,2546,3408,2542,3404,2540e" filled="t" fillcolor="#50535C" stroked="f">
                <v:path arrowok="t"/>
                <v:fill/>
              </v:shape>
            </v:group>
            <v:group style="position:absolute;left:3363;top:2542;width:198;height:147" coordorigin="3363,2542" coordsize="198,147">
              <v:shape style="position:absolute;left:3363;top:2542;width:198;height:147" coordorigin="3363,2542" coordsize="198,147" path="m3493,2542l3492,2542,3481,2552,3464,2572,3450,2586,3436,2600,3427,2609,3418,2617,3407,2630,3404,2634,3395,2644,3366,2675,3364,2676,3363,2680,3363,2683,3366,2688,3373,2689,3378,2687,3379,2685,3388,2683,3411,2680,3440,2680,3440,2680,3445,2676,3470,2650,3487,2633,3500,2620,3530,2587,3543,2572,3557,2558,3561,2555,3561,2549,3555,2546,3513,2546,3503,2546,3493,2542e" filled="t" fillcolor="#50535C" stroked="f">
                <v:path arrowok="t"/>
                <v:fill/>
              </v:shape>
              <v:shape style="position:absolute;left:3363;top:2542;width:198;height:147" coordorigin="3363,2542" coordsize="198,147" path="m3440,2680l3411,2680,3429,2681,3436,2683,3440,2680e" filled="t" fillcolor="#50535C" stroked="f">
                <v:path arrowok="t"/>
                <v:fill/>
              </v:shape>
              <v:shape style="position:absolute;left:3363;top:2542;width:198;height:147" coordorigin="3363,2542" coordsize="198,147" path="m3530,2543l3513,2546,3555,2546,3553,2544,3551,2544,3538,2544,3530,2543e" filled="t" fillcolor="#50535C" stroked="f">
                <v:path arrowok="t"/>
                <v:fill/>
              </v:shape>
              <v:shape style="position:absolute;left:3363;top:2542;width:198;height:147" coordorigin="3363,2542" coordsize="198,147" path="m3548,2542l3538,2544,3551,2544,3548,2542e" filled="t" fillcolor="#50535C" stroked="f">
                <v:path arrowok="t"/>
                <v:fill/>
              </v:shape>
            </v:group>
            <v:group style="position:absolute;left:3509;top:2542;width:199;height:149" coordorigin="3509,2542" coordsize="199,149">
              <v:shape style="position:absolute;left:3509;top:2542;width:199;height:149" coordorigin="3509,2542" coordsize="199,149" path="m3637,2542l3633,2546,3629,2549,3607,2572,3563,2620,3548,2637,3518,2670,3515,2673,3509,2678,3509,2683,3513,2689,3521,2692,3528,2685,3544,2684,3551,2683,3562,2681,3579,2681,3587,2681,3589,2680,3594,2673,3598,2667,3608,2656,3636,2627,3641,2621,3647,2614,3659,2601,3667,2593,3683,2577,3692,2566,3703,2559,3705,2557,3706,2555,3707,2553,3705,2548,3705,2548,3655,2548,3646,2548,3637,2542e" filled="t" fillcolor="#50535C" stroked="f">
                <v:path arrowok="t"/>
                <v:fill/>
              </v:shape>
              <v:shape style="position:absolute;left:3509;top:2542;width:199;height:149" coordorigin="3509,2542" coordsize="199,149" path="m3589,2680e" filled="t" fillcolor="#50535C" stroked="f">
                <v:path arrowok="t"/>
                <v:fill/>
              </v:shape>
              <v:shape style="position:absolute;left:3509;top:2542;width:199;height:149" coordorigin="3509,2542" coordsize="199,149" path="m3668,2544l3655,2548,3705,2548,3704,2547,3687,2547,3682,2545,3673,2545,3668,2544e" filled="t" fillcolor="#50535C" stroked="f">
                <v:path arrowok="t"/>
                <v:fill/>
              </v:shape>
              <v:shape style="position:absolute;left:3509;top:2542;width:199;height:149" coordorigin="3509,2542" coordsize="199,149" path="m3693,2542l3687,2547,3704,2547,3702,2545,3696,2543,3693,2542e" filled="t" fillcolor="#50535C" stroked="f">
                <v:path arrowok="t"/>
                <v:fill/>
              </v:shape>
              <v:shape style="position:absolute;left:3509;top:2542;width:199;height:149" coordorigin="3509,2542" coordsize="199,149" path="m3682,2545l3673,2545,3682,2545,3682,2545e" filled="t" fillcolor="#50535C" stroked="f">
                <v:path arrowok="t"/>
                <v:fill/>
              </v:shape>
            </v:group>
            <v:group style="position:absolute;left:4506;top:2542;width:194;height:144" coordorigin="4506,2542" coordsize="194,144">
              <v:shape style="position:absolute;left:4506;top:2542;width:194;height:144" coordorigin="4506,2542" coordsize="194,144" path="m4578,2684l4564,2684,4575,2687,4576,2685,4578,2684e" filled="t" fillcolor="#50535C" stroked="f">
                <v:path arrowok="t"/>
                <v:fill/>
              </v:shape>
              <v:shape style="position:absolute;left:4506;top:2542;width:194;height:144" coordorigin="4506,2542" coordsize="194,144" path="m4552,2685l4525,2685,4528,2686,4535,2686,4539,2686,4552,2685e" filled="t" fillcolor="#50535C" stroked="f">
                <v:path arrowok="t"/>
                <v:fill/>
              </v:shape>
              <v:shape style="position:absolute;left:4506;top:2542;width:194;height:144" coordorigin="4506,2542" coordsize="194,144" path="m4636,2542l4632,2544,4623,2554,4618,2560,4566,2616,4518,2662,4508,2672,4507,2673,4506,2675,4509,2682,4514,2685,4525,2685,4552,2685,4564,2684,4578,2684,4587,2674,4635,2626,4643,2616,4657,2601,4671,2587,4686,2573,4701,2560,4701,2548,4700,2546,4670,2546,4665,2545,4647,2545,4644,2545,4636,2542e" filled="t" fillcolor="#50535C" stroked="f">
                <v:path arrowok="t"/>
                <v:fill/>
              </v:shape>
              <v:shape style="position:absolute;left:4506;top:2542;width:194;height:144" coordorigin="4506,2542" coordsize="194,144" path="m4682,2543l4670,2546,4700,2546,4698,2544,4685,2543,4682,2543e" filled="t" fillcolor="#50535C" stroked="f">
                <v:path arrowok="t"/>
                <v:fill/>
              </v:shape>
              <v:shape style="position:absolute;left:4506;top:2542;width:194;height:144" coordorigin="4506,2542" coordsize="194,144" path="m4660,2544l4647,2545,4665,2545,4660,2544e" filled="t" fillcolor="#50535C" stroked="f">
                <v:path arrowok="t"/>
                <v:fill/>
              </v:shape>
            </v:group>
            <v:group style="position:absolute;left:2779;top:2546;width:206;height:144" coordorigin="2779,2546" coordsize="206,144">
              <v:shape style="position:absolute;left:2779;top:2546;width:206;height:144" coordorigin="2779,2546" coordsize="206,144" path="m2912,2546l2908,2549,2902,2551,2894,2562,2888,2568,2860,2597,2847,2612,2840,2621,2832,2630,2820,2638,2819,2641,2813,2646,2810,2650,2799,2662,2791,2670,2779,2683,2780,2688,2792,2690,2798,2690,2812,2689,2821,2687,2837,2684,2845,2683,2874,2683,2879,2678,2883,2673,2889,2666,2900,2653,2916,2635,2929,2620,2973,2570,2977,2566,2985,2556,2984,2552,2927,2552,2920,2551,2917,2548,2914,2546,2913,2546,2912,2546e" filled="t" fillcolor="#50535C" stroked="f">
                <v:path arrowok="t"/>
                <v:fill/>
              </v:shape>
              <v:shape style="position:absolute;left:2779;top:2546;width:206;height:144" coordorigin="2779,2546" coordsize="206,144" path="m2874,2683l2845,2683,2858,2688,2864,2688,2871,2686,2874,2684,2874,2683e" filled="t" fillcolor="#50535C" stroked="f">
                <v:path arrowok="t"/>
                <v:fill/>
              </v:shape>
              <v:shape style="position:absolute;left:2779;top:2546;width:206;height:144" coordorigin="2779,2546" coordsize="206,144" path="m2969,2547l2961,2549,2957,2549,2943,2551,2932,2551,2927,2552,2984,2552,2984,2551,2973,2548,2969,2547e" filled="t" fillcolor="#50535C" stroked="f">
                <v:path arrowok="t"/>
                <v:fill/>
              </v:shape>
              <v:shape style="position:absolute;left:2779;top:2546;width:206;height:144" coordorigin="2779,2546" coordsize="206,144" path="m2914,2546l2913,2546,2914,2546e" filled="t" fillcolor="#50535C" stroked="f">
                <v:path arrowok="t"/>
                <v:fill/>
              </v:shape>
            </v:group>
            <v:group style="position:absolute;left:2929;top:2543;width:203;height:153" coordorigin="2929,2543" coordsize="203,153">
              <v:shape style="position:absolute;left:2929;top:2543;width:203;height:153" coordorigin="2929,2543" coordsize="203,153" path="m3062,2544l3059,2546,3051,2554,3036,2567,3005,2596,3003,2598,2972,2634,2957,2651,2945,2667,2931,2682,2929,2684,2929,2687,2932,2695,2935,2697,2943,2695,2944,2694,2947,2694,2967,2691,2986,2690,2989,2690,3005,2690,3009,2683,3011,2681,3020,2671,3027,2665,3039,2651,3045,2644,3052,2637,3066,2623,3079,2607,3092,2591,3105,2576,3111,2570,3117,2564,3131,2554,3130,2548,3126,2546,3104,2546,3103,2546,3086,2546,3080,2545,3074,2545,3062,2544e" filled="t" fillcolor="#50535C" stroked="f">
                <v:path arrowok="t"/>
                <v:fill/>
              </v:shape>
              <v:shape style="position:absolute;left:2929;top:2543;width:203;height:153" coordorigin="2929,2543" coordsize="203,153" path="m3005,2690l2989,2690,2992,2691,3002,2693,3003,2693,3005,2690e" filled="t" fillcolor="#50535C" stroked="f">
                <v:path arrowok="t"/>
                <v:fill/>
              </v:shape>
              <v:shape style="position:absolute;left:2929;top:2543;width:203;height:153" coordorigin="2929,2543" coordsize="203,153" path="m3118,2543l3110,2546,3104,2546,3126,2546,3120,2544,3118,2543e" filled="t" fillcolor="#50535C" stroked="f">
                <v:path arrowok="t"/>
                <v:fill/>
              </v:shape>
              <v:shape style="position:absolute;left:2929;top:2543;width:203;height:153" coordorigin="2929,2543" coordsize="203,153" path="m3094,2545l3090,2545,3086,2545,3086,2546,3103,2546,3094,2545e" filled="t" fillcolor="#50535C" stroked="f">
                <v:path arrowok="t"/>
                <v:fill/>
              </v:shape>
            </v:group>
            <v:group style="position:absolute;left:3071;top:2544;width:190;height:146" coordorigin="3071,2544" coordsize="190,146">
              <v:shape style="position:absolute;left:3071;top:2544;width:190;height:146" coordorigin="3071,2544" coordsize="190,146" path="m3196,2546l3194,2548,3091,2655,3084,2664,3076,2672,3075,2673,3071,2678,3073,2684,3081,2688,3085,2690,3100,2687,3110,2686,3127,2684,3133,2683,3150,2683,3154,2677,3158,2671,3167,2662,3179,2648,3194,2632,3205,2620,3223,2601,3235,2585,3261,2554,3259,2552,3259,2551,3213,2551,3196,2546e" filled="t" fillcolor="#50535C" stroked="f">
                <v:path arrowok="t"/>
                <v:fill/>
              </v:shape>
              <v:shape style="position:absolute;left:3071;top:2544;width:190;height:146" coordorigin="3071,2544" coordsize="190,146" path="m3150,2683l3133,2683,3144,2688,3147,2686,3150,2683e" filled="t" fillcolor="#50535C" stroked="f">
                <v:path arrowok="t"/>
                <v:fill/>
              </v:shape>
              <v:shape style="position:absolute;left:3071;top:2544;width:190;height:146" coordorigin="3071,2544" coordsize="190,146" path="m3244,2544l3225,2549,3213,2551,3259,2551,3258,2548,3250,2546,3244,2544e" filled="t" fillcolor="#50535C" stroked="f">
                <v:path arrowok="t"/>
                <v:fill/>
              </v:shape>
            </v:group>
            <v:group style="position:absolute;left:2644;top:2547;width:196;height:143" coordorigin="2644,2547" coordsize="196,143">
              <v:shape style="position:absolute;left:2644;top:2547;width:196;height:143" coordorigin="2644,2547" coordsize="196,143" path="m2775,2547l2772,2550,2769,2552,2712,2610,2684,2639,2670,2653,2663,2660,2657,2669,2644,2678,2645,2684,2656,2689,2663,2690,2674,2687,2677,2686,2687,2684,2695,2681,2721,2681,2723,2679,2724,2677,2744,2654,2759,2637,2771,2625,2789,2607,2839,2554,2837,2553,2836,2551,2816,2551,2809,2550,2793,2549,2784,2548,2775,2547e" filled="t" fillcolor="#50535C" stroked="f">
                <v:path arrowok="t"/>
                <v:fill/>
              </v:shape>
              <v:shape style="position:absolute;left:2644;top:2547;width:196;height:143" coordorigin="2644,2547" coordsize="196,143" path="m2721,2681l2695,2681,2710,2689,2716,2685,2721,2681e" filled="t" fillcolor="#50535C" stroked="f">
                <v:path arrowok="t"/>
                <v:fill/>
              </v:shape>
              <v:shape style="position:absolute;left:2644;top:2547;width:196;height:143" coordorigin="2644,2547" coordsize="196,143" path="m2826,2549l2816,2551,2836,2551,2835,2551,2830,2550,2826,2549e" filled="t" fillcolor="#50535C" stroked="f">
                <v:path arrowok="t"/>
                <v:fill/>
              </v:shape>
            </v:group>
            <v:group style="position:absolute;left:7667;top:2541;width:208;height:154" coordorigin="7667,2541" coordsize="208,154">
              <v:shape style="position:absolute;left:7667;top:2541;width:208;height:154" coordorigin="7667,2541" coordsize="208,154" path="m7804,2541l7802,2544,7799,2546,7791,2555,7780,2566,7766,2581,7747,2599,7719,2627,7713,2632,7708,2639,7694,2653,7680,2668,7667,2682,7667,2685,7671,2694,7674,2695,7684,2690,7686,2689,7695,2688,7702,2688,7720,2686,7756,2686,7761,2680,7764,2677,7773,2668,7813,2623,7826,2608,7840,2592,7853,2578,7868,2564,7875,2558,7874,2555,7869,2549,7814,2549,7811,2548,7807,2543,7806,2542,7804,2541e" filled="t" fillcolor="#50535C" stroked="f">
                <v:path arrowok="t"/>
                <v:fill/>
              </v:shape>
              <v:shape style="position:absolute;left:7667;top:2541;width:208;height:154" coordorigin="7667,2541" coordsize="208,154" path="m7756,2686l7720,2686,7732,2686,7749,2689,7754,2688,7756,2686e" filled="t" fillcolor="#50535C" stroked="f">
                <v:path arrowok="t"/>
                <v:fill/>
              </v:shape>
              <v:shape style="position:absolute;left:7667;top:2541;width:208;height:154" coordorigin="7667,2541" coordsize="208,154" path="m7702,2688l7695,2688,7701,2688,7702,2688e" filled="t" fillcolor="#50535C" stroked="f">
                <v:path arrowok="t"/>
                <v:fill/>
              </v:shape>
              <v:shape style="position:absolute;left:7667;top:2541;width:208;height:154" coordorigin="7667,2541" coordsize="208,154" path="m7843,2545l7830,2546,7824,2548,7814,2549,7869,2549,7868,2548,7848,2548,7843,2545e" filled="t" fillcolor="#50535C" stroked="f">
                <v:path arrowok="t"/>
                <v:fill/>
              </v:shape>
              <v:shape style="position:absolute;left:7667;top:2541;width:208;height:154" coordorigin="7667,2541" coordsize="208,154" path="m7858,2545l7848,2548,7868,2548,7866,2546,7862,2546,7858,2545e" filled="t" fillcolor="#50535C" stroked="f">
                <v:path arrowok="t"/>
                <v:fill/>
              </v:shape>
              <v:shape style="position:absolute;left:7667;top:2541;width:208;height:154" coordorigin="7667,2541" coordsize="208,154" path="m7866,2546l7862,2546,7866,2546e" filled="t" fillcolor="#50535C" stroked="f">
                <v:path arrowok="t"/>
                <v:fill/>
              </v:shape>
            </v:group>
            <v:group style="position:absolute;left:8094;top:2539;width:210;height:152" coordorigin="8094,2539" coordsize="210,152">
              <v:shape style="position:absolute;left:8094;top:2539;width:210;height:152" coordorigin="8094,2539" coordsize="210,152" path="m8233,2539l8230,2540,8208,2562,8190,2581,8178,2595,8164,2610,8148,2626,8134,2640,8119,2654,8105,2667,8102,2670,8099,2672,8094,2677,8094,2680,8098,2688,8102,2690,8112,2688,8138,2688,8143,2686,8149,2685,8171,2685,8171,2685,8181,2675,8195,2660,8210,2647,8212,2646,8213,2644,8223,2633,8231,2624,8241,2614,8255,2600,8300,2557,8302,2555,8303,2553,8301,2545,8248,2545,8242,2544,8233,2539e" filled="t" fillcolor="#50535C" stroked="f">
                <v:path arrowok="t"/>
                <v:fill/>
              </v:shape>
              <v:shape style="position:absolute;left:8094;top:2539;width:210;height:152" coordorigin="8094,2539" coordsize="210,152" path="m8138,2688l8112,2688,8117,2689,8127,2689,8133,2690,8138,2688e" filled="t" fillcolor="#50535C" stroked="f">
                <v:path arrowok="t"/>
                <v:fill/>
              </v:shape>
              <v:shape style="position:absolute;left:8094;top:2539;width:210;height:152" coordorigin="8094,2539" coordsize="210,152" path="m8171,2685l8149,2685,8158,2686,8162,2688,8166,2689,8169,2687,8171,2685e" filled="t" fillcolor="#50535C" stroked="f">
                <v:path arrowok="t"/>
                <v:fill/>
              </v:shape>
              <v:shape style="position:absolute;left:8094;top:2539;width:210;height:152" coordorigin="8094,2539" coordsize="210,152" path="m8256,2543l8255,2543,8248,2545,8301,2545,8301,2545,8268,2545,8256,2543e" filled="t" fillcolor="#50535C" stroked="f">
                <v:path arrowok="t"/>
                <v:fill/>
              </v:shape>
              <v:shape style="position:absolute;left:8094;top:2539;width:210;height:152" coordorigin="8094,2539" coordsize="210,152" path="m8299,2541l8278,2542,8268,2545,8301,2545,8300,2541,8299,2541e" filled="t" fillcolor="#50535C" stroked="f">
                <v:path arrowok="t"/>
                <v:fill/>
              </v:shape>
            </v:group>
            <v:group style="position:absolute;left:8240;top:2537;width:211;height:150" coordorigin="8240,2537" coordsize="211,150">
              <v:shape style="position:absolute;left:8240;top:2537;width:211;height:150" coordorigin="8240,2537" coordsize="211,150" path="m8380,2537l8371,2546,8363,2554,8348,2571,8306,2612,8292,2626,8285,2633,8278,2641,8266,2648,8264,2651,8253,2661,8247,2667,8245,2670,8240,2676,8240,2681,8246,2686,8250,2687,8256,2683,8259,2683,8304,2682,8320,2682,8333,2669,8363,2639,8365,2637,8370,2633,8382,2622,8396,2608,8428,2576,8442,2562,8448,2556,8451,2551,8445,2543,8404,2543,8397,2543,8390,2543,8380,2537e" filled="t" fillcolor="#50535C" stroked="f">
                <v:path arrowok="t"/>
                <v:fill/>
              </v:shape>
              <v:shape style="position:absolute;left:8240;top:2537;width:211;height:150" coordorigin="8240,2537" coordsize="211,150" path="m8320,2682l8304,2682,8305,2682,8314,2686,8319,2682,8320,2682e" filled="t" fillcolor="#50535C" stroked="f">
                <v:path arrowok="t"/>
                <v:fill/>
              </v:shape>
              <v:shape style="position:absolute;left:8240;top:2537;width:211;height:150" coordorigin="8240,2537" coordsize="211,150" path="m8432,2539l8421,2543,8404,2543,8445,2543,8439,2540,8432,2539e" filled="t" fillcolor="#50535C" stroked="f">
                <v:path arrowok="t"/>
                <v:fill/>
              </v:shape>
            </v:group>
            <v:group style="position:absolute;left:7954;top:2540;width:200;height:151" coordorigin="7954,2540" coordsize="200,151">
              <v:shape style="position:absolute;left:7954;top:2540;width:200;height:151" coordorigin="7954,2540" coordsize="200,151" path="m8006,2689l7986,2689,7996,2691,8001,2691,8006,2689e" filled="t" fillcolor="#50535C" stroked="f">
                <v:path arrowok="t"/>
                <v:fill/>
              </v:shape>
              <v:shape style="position:absolute;left:7954;top:2540;width:200;height:151" coordorigin="7954,2540" coordsize="200,151" path="m7985,2690l7971,2690,7980,2690,7985,2690e" filled="t" fillcolor="#50535C" stroked="f">
                <v:path arrowok="t"/>
                <v:fill/>
              </v:shape>
              <v:shape style="position:absolute;left:7954;top:2540;width:200;height:151" coordorigin="7954,2540" coordsize="200,151" path="m8092,2540l8085,2542,8081,2546,8073,2556,8068,2562,8062,2568,8035,2595,8022,2609,8008,2624,7993,2642,7979,2656,7965,2670,7963,2672,7960,2673,7954,2681,7957,2688,7957,2688,7967,2690,7971,2690,7985,2690,7986,2689,8006,2689,8012,2688,8018,2686,8032,2686,8033,2686,8036,2684,8038,2674,8054,2658,8099,2613,8132,2576,8139,2568,8149,2561,8150,2560,8156,2552,8155,2547,8101,2547,8099,2547,8097,2547,8092,2540e" filled="t" fillcolor="#50535C" stroked="f">
                <v:path arrowok="t"/>
                <v:fill/>
              </v:shape>
              <v:shape style="position:absolute;left:7954;top:2540;width:200;height:151" coordorigin="7954,2540" coordsize="200,151" path="m8032,2686l8018,2686,8027,2688,8030,2688,8032,2686e" filled="t" fillcolor="#50535C" stroked="f">
                <v:path arrowok="t"/>
                <v:fill/>
              </v:shape>
              <v:shape style="position:absolute;left:7954;top:2540;width:200;height:151" coordorigin="7954,2540" coordsize="200,151" path="m8140,2541l8113,2544,8101,2547,8155,2547,8153,2541,8140,2541e" filled="t" fillcolor="#50535C" stroked="f">
                <v:path arrowok="t"/>
                <v:fill/>
              </v:shape>
            </v:group>
            <v:group style="position:absolute;left:8387;top:2539;width:204;height:146" coordorigin="8387,2539" coordsize="204,146">
              <v:shape style="position:absolute;left:8387;top:2539;width:204;height:146" coordorigin="8387,2539" coordsize="204,146" path="m8523,2539l8521,2540,8517,2544,8488,2573,8474,2588,8458,2604,8443,2618,8429,2632,8420,2642,8411,2652,8397,2663,8394,2666,8387,2673,8387,2676,8392,2683,8395,2685,8405,2684,8413,2684,8428,2681,8447,2681,8451,2680,8452,2680,8465,2680,8467,2679,8472,2671,8473,2671,8481,2663,8489,2656,8499,2645,8524,2619,8541,2601,8555,2587,8570,2573,8586,2561,8591,2557,8591,2551,8585,2545,8583,2544,8532,2544,8523,2539e" filled="t" fillcolor="#50535C" stroked="f">
                <v:path arrowok="t"/>
                <v:fill/>
              </v:shape>
              <v:shape style="position:absolute;left:8387;top:2539;width:204;height:146" coordorigin="8387,2539" coordsize="204,146" path="m8413,2684l8405,2684,8411,2685,8413,2684e" filled="t" fillcolor="#50535C" stroked="f">
                <v:path arrowok="t"/>
                <v:fill/>
              </v:shape>
              <v:shape style="position:absolute;left:8387;top:2539;width:204;height:146" coordorigin="8387,2539" coordsize="204,146" path="m8447,2681l8428,2681,8440,2683,8447,2681e" filled="t" fillcolor="#50535C" stroked="f">
                <v:path arrowok="t"/>
                <v:fill/>
              </v:shape>
              <v:shape style="position:absolute;left:8387;top:2539;width:204;height:146" coordorigin="8387,2539" coordsize="204,146" path="m8465,2680l8452,2680,8461,2682,8465,2680e" filled="t" fillcolor="#50535C" stroked="f">
                <v:path arrowok="t"/>
                <v:fill/>
              </v:shape>
              <v:shape style="position:absolute;left:8387;top:2539;width:204;height:146" coordorigin="8387,2539" coordsize="204,146" path="m8580,2541l8568,2542,8557,2543,8539,2543,8532,2544,8583,2544,8582,2543,8582,2543,8557,2543,8582,2543,8580,2541e" filled="t" fillcolor="#50535C" stroked="f">
                <v:path arrowok="t"/>
                <v:fill/>
              </v:shape>
            </v:group>
            <v:group style="position:absolute;left:7812;top:2540;width:202;height:151" coordorigin="7812,2540" coordsize="202,151">
              <v:shape style="position:absolute;left:7812;top:2540;width:202;height:151" coordorigin="7812,2540" coordsize="202,151" path="m7947,2540l7947,2540,7937,2548,7935,2552,7930,2557,7877,2614,7865,2627,7846,2646,7815,2675,7814,2678,7812,2683,7813,2686,7820,2689,7823,2691,7827,2688,7829,2686,7831,2684,7872,2682,7879,2682,7884,2681,7896,2681,7899,2678,7907,2668,7911,2663,7938,2634,7952,2619,7967,2603,7981,2588,7995,2574,8011,2561,8012,2560,8013,2559,8014,2556,8015,2554,8014,2549,7964,2549,7959,2548,7947,2540e" filled="t" fillcolor="#50535C" stroked="f">
                <v:path arrowok="t"/>
                <v:fill/>
              </v:shape>
              <v:shape style="position:absolute;left:7812;top:2540;width:202;height:151" coordorigin="7812,2540" coordsize="202,151" path="m7879,2682l7872,2682,7872,2682,7879,2682e" filled="t" fillcolor="#50535C" stroked="f">
                <v:path arrowok="t"/>
                <v:fill/>
              </v:shape>
              <v:shape style="position:absolute;left:7812;top:2540;width:202;height:151" coordorigin="7812,2540" coordsize="202,151" path="m8008,2542l7990,2546,7980,2547,7964,2549,8014,2549,8013,2545,8008,2542e" filled="t" fillcolor="#50535C" stroked="f">
                <v:path arrowok="t"/>
                <v:fill/>
              </v:shape>
            </v:group>
            <v:group style="position:absolute;left:7241;top:2540;width:200;height:149" coordorigin="7241,2540" coordsize="200,149">
              <v:shape style="position:absolute;left:7241;top:2540;width:200;height:149" coordorigin="7241,2540" coordsize="200,149" path="m7370,2541l7367,2543,7363,2547,7362,2548,7317,2597,7305,2609,7288,2628,7253,2663,7246,2670,7241,2679,7248,2687,7257,2688,7276,2682,7286,2679,7324,2679,7327,2672,7329,2670,7377,2622,7406,2588,7420,2574,7434,2560,7440,2555,7440,2550,7436,2546,7384,2546,7370,2541e" filled="t" fillcolor="#50535C" stroked="f">
                <v:path arrowok="t"/>
                <v:fill/>
              </v:shape>
              <v:shape style="position:absolute;left:7241;top:2540;width:200;height:149" coordorigin="7241,2540" coordsize="200,149" path="m7320,2681l7306,2681,7317,2682,7320,2681e" filled="t" fillcolor="#50535C" stroked="f">
                <v:path arrowok="t"/>
                <v:fill/>
              </v:shape>
              <v:shape style="position:absolute;left:7241;top:2540;width:200;height:149" coordorigin="7241,2540" coordsize="200,149" path="m7324,2679l7286,2679,7301,2681,7320,2681,7323,2681,7324,2679e" filled="t" fillcolor="#50535C" stroked="f">
                <v:path arrowok="t"/>
                <v:fill/>
              </v:shape>
              <v:shape style="position:absolute;left:7241;top:2540;width:200;height:149" coordorigin="7241,2540" coordsize="200,149" path="m7427,2540l7409,2542,7384,2546,7436,2546,7431,2542,7427,2540e" filled="t" fillcolor="#50535C" stroked="f">
                <v:path arrowok="t"/>
                <v:fill/>
              </v:shape>
            </v:group>
            <v:group style="position:absolute;left:7386;top:2542;width:198;height:147" coordorigin="7386,2542" coordsize="198,147">
              <v:shape style="position:absolute;left:7386;top:2542;width:198;height:147" coordorigin="7386,2542" coordsize="198,147" path="m7516,2542l7515,2542,7505,2552,7487,2572,7473,2586,7459,2600,7450,2609,7441,2617,7430,2630,7428,2634,7418,2644,7390,2675,7388,2676,7386,2680,7386,2683,7389,2688,7396,2689,7401,2687,7403,2685,7411,2683,7434,2680,7463,2680,7464,2680,7468,2676,7493,2650,7511,2633,7523,2620,7553,2587,7566,2572,7580,2558,7584,2555,7584,2549,7578,2546,7536,2546,7526,2546,7516,2542e" filled="t" fillcolor="#50535C" stroked="f">
                <v:path arrowok="t"/>
                <v:fill/>
              </v:shape>
              <v:shape style="position:absolute;left:7386;top:2542;width:198;height:147" coordorigin="7386,2542" coordsize="198,147" path="m7463,2680l7434,2680,7453,2681,7459,2683,7463,2680e" filled="t" fillcolor="#50535C" stroked="f">
                <v:path arrowok="t"/>
                <v:fill/>
              </v:shape>
              <v:shape style="position:absolute;left:7386;top:2542;width:198;height:147" coordorigin="7386,2542" coordsize="198,147" path="m7554,2543l7536,2546,7578,2546,7576,2544,7574,2544,7561,2544,7554,2543e" filled="t" fillcolor="#50535C" stroked="f">
                <v:path arrowok="t"/>
                <v:fill/>
              </v:shape>
              <v:shape style="position:absolute;left:7386;top:2542;width:198;height:147" coordorigin="7386,2542" coordsize="198,147" path="m7572,2542l7561,2544,7574,2544,7572,2542e" filled="t" fillcolor="#50535C" stroked="f">
                <v:path arrowok="t"/>
                <v:fill/>
              </v:shape>
            </v:group>
            <v:group style="position:absolute;left:7532;top:2542;width:199;height:149" coordorigin="7532,2542" coordsize="199,149">
              <v:shape style="position:absolute;left:7532;top:2542;width:199;height:149" coordorigin="7532,2542" coordsize="199,149" path="m7660,2542l7656,2546,7652,2549,7631,2572,7586,2620,7571,2637,7541,2670,7538,2673,7532,2678,7532,2683,7536,2689,7544,2692,7552,2685,7567,2684,7574,2683,7585,2681,7602,2681,7611,2681,7612,2680,7617,2673,7621,2667,7631,2656,7659,2627,7665,2621,7670,2614,7683,2601,7690,2593,7707,2577,7715,2566,7726,2559,7728,2557,7729,2555,7731,2553,7729,2548,7728,2548,7679,2548,7670,2548,7660,2542e" filled="t" fillcolor="#50535C" stroked="f">
                <v:path arrowok="t"/>
                <v:fill/>
              </v:shape>
              <v:shape style="position:absolute;left:7532;top:2542;width:199;height:149" coordorigin="7532,2542" coordsize="199,149" path="m7612,2680e" filled="t" fillcolor="#50535C" stroked="f">
                <v:path arrowok="t"/>
                <v:fill/>
              </v:shape>
              <v:shape style="position:absolute;left:7532;top:2542;width:199;height:149" coordorigin="7532,2542" coordsize="199,149" path="m7692,2544l7679,2548,7728,2548,7727,2547,7710,2547,7705,2545,7696,2545,7692,2544e" filled="t" fillcolor="#50535C" stroked="f">
                <v:path arrowok="t"/>
                <v:fill/>
              </v:shape>
              <v:shape style="position:absolute;left:7532;top:2542;width:199;height:149" coordorigin="7532,2542" coordsize="199,149" path="m7716,2542l7710,2547,7727,2547,7726,2545,7719,2543,7716,2542e" filled="t" fillcolor="#50535C" stroked="f">
                <v:path arrowok="t"/>
                <v:fill/>
              </v:shape>
              <v:shape style="position:absolute;left:7532;top:2542;width:199;height:149" coordorigin="7532,2542" coordsize="199,149" path="m7705,2545l7696,2545,7705,2545,7705,2545e" filled="t" fillcolor="#50535C" stroked="f">
                <v:path arrowok="t"/>
                <v:fill/>
              </v:shape>
            </v:group>
            <v:group style="position:absolute;left:8529;top:2542;width:194;height:144" coordorigin="8529,2542" coordsize="194,144">
              <v:shape style="position:absolute;left:8529;top:2542;width:194;height:144" coordorigin="8529,2542" coordsize="194,144" path="m8602,2684l8587,2684,8598,2687,8600,2685,8602,2684e" filled="t" fillcolor="#50535C" stroked="f">
                <v:path arrowok="t"/>
                <v:fill/>
              </v:shape>
              <v:shape style="position:absolute;left:8529;top:2542;width:194;height:144" coordorigin="8529,2542" coordsize="194,144" path="m8575,2685l8548,2685,8552,2686,8558,2686,8562,2686,8575,2685e" filled="t" fillcolor="#50535C" stroked="f">
                <v:path arrowok="t"/>
                <v:fill/>
              </v:shape>
              <v:shape style="position:absolute;left:8529;top:2542;width:194;height:144" coordorigin="8529,2542" coordsize="194,144" path="m8659,2542l8656,2544,8647,2554,8641,2560,8589,2616,8542,2662,8531,2672,8530,2673,8529,2675,8533,2682,8537,2685,8548,2685,8575,2685,8587,2684,8602,2684,8610,2674,8658,2626,8667,2616,8680,2601,8694,2587,8709,2573,8724,2560,8724,2548,8723,2546,8693,2546,8689,2545,8670,2545,8667,2545,8659,2542e" filled="t" fillcolor="#50535C" stroked="f">
                <v:path arrowok="t"/>
                <v:fill/>
              </v:shape>
              <v:shape style="position:absolute;left:8529;top:2542;width:194;height:144" coordorigin="8529,2542" coordsize="194,144" path="m8705,2543l8693,2546,8723,2546,8721,2544,8708,2543,8705,2543e" filled="t" fillcolor="#50535C" stroked="f">
                <v:path arrowok="t"/>
                <v:fill/>
              </v:shape>
              <v:shape style="position:absolute;left:8529;top:2542;width:194;height:144" coordorigin="8529,2542" coordsize="194,144" path="m8683,2544l8670,2545,8689,2545,8683,2544e" filled="t" fillcolor="#50535C" stroked="f">
                <v:path arrowok="t"/>
                <v:fill/>
              </v:shape>
            </v:group>
            <v:group style="position:absolute;left:6802;top:2546;width:206;height:144" coordorigin="6802,2546" coordsize="206,144">
              <v:shape style="position:absolute;left:6802;top:2546;width:206;height:144" coordorigin="6802,2546" coordsize="206,144" path="m6935,2546l6931,2549,6925,2551,6917,2562,6912,2568,6883,2597,6870,2612,6863,2621,6856,2630,6843,2638,6842,2641,6837,2646,6833,2650,6822,2662,6814,2670,6802,2683,6804,2688,6815,2690,6821,2690,6836,2689,6844,2687,6860,2684,6868,2683,6898,2683,6902,2678,6906,2673,6912,2666,6923,2653,6940,2635,6953,2620,6996,2570,7000,2566,7009,2556,7007,2552,6951,2552,6943,2551,6941,2548,6937,2546,6936,2546,6935,2546e" filled="t" fillcolor="#50535C" stroked="f">
                <v:path arrowok="t"/>
                <v:fill/>
              </v:shape>
              <v:shape style="position:absolute;left:6802;top:2546;width:206;height:144" coordorigin="6802,2546" coordsize="206,144" path="m6898,2683l6868,2683,6881,2688,6887,2688,6895,2686,6897,2684,6898,2683e" filled="t" fillcolor="#50535C" stroked="f">
                <v:path arrowok="t"/>
                <v:fill/>
              </v:shape>
              <v:shape style="position:absolute;left:6802;top:2546;width:206;height:144" coordorigin="6802,2546" coordsize="206,144" path="m6992,2547l6984,2549,6981,2549,6966,2551,6956,2551,6951,2552,7007,2552,7007,2551,6996,2548,6992,2547e" filled="t" fillcolor="#50535C" stroked="f">
                <v:path arrowok="t"/>
                <v:fill/>
              </v:shape>
              <v:shape style="position:absolute;left:6802;top:2546;width:206;height:144" coordorigin="6802,2546" coordsize="206,144" path="m6937,2546l6936,2546,6937,2546e" filled="t" fillcolor="#50535C" stroked="f">
                <v:path arrowok="t"/>
                <v:fill/>
              </v:shape>
            </v:group>
            <v:group style="position:absolute;left:6952;top:2543;width:203;height:153" coordorigin="6952,2543" coordsize="203,153">
              <v:shape style="position:absolute;left:6952;top:2543;width:203;height:153" coordorigin="6952,2543" coordsize="203,153" path="m7086,2544l7082,2546,7074,2554,7059,2567,7028,2596,7027,2598,6995,2634,6980,2651,6968,2667,6955,2682,6952,2684,6952,2687,6955,2695,6959,2697,6966,2695,6968,2694,6970,2694,6990,2691,7010,2690,7012,2690,7028,2690,7032,2683,7035,2681,7043,2671,7050,2665,7062,2651,7068,2644,7076,2637,7089,2623,7103,2607,7115,2591,7128,2576,7134,2570,7141,2564,7155,2554,7153,2548,7149,2546,7127,2546,7126,2546,7109,2546,7103,2545,7097,2545,7086,2544e" filled="t" fillcolor="#50535C" stroked="f">
                <v:path arrowok="t"/>
                <v:fill/>
              </v:shape>
              <v:shape style="position:absolute;left:6952;top:2543;width:203;height:153" coordorigin="6952,2543" coordsize="203,153" path="m7028,2690l7012,2690,7015,2691,7025,2693,7026,2693,7028,2690e" filled="t" fillcolor="#50535C" stroked="f">
                <v:path arrowok="t"/>
                <v:fill/>
              </v:shape>
              <v:shape style="position:absolute;left:6952;top:2543;width:203;height:153" coordorigin="6952,2543" coordsize="203,153" path="m7141,2543l7133,2546,7127,2546,7149,2546,7144,2544,7141,2543e" filled="t" fillcolor="#50535C" stroked="f">
                <v:path arrowok="t"/>
                <v:fill/>
              </v:shape>
              <v:shape style="position:absolute;left:6952;top:2543;width:203;height:153" coordorigin="6952,2543" coordsize="203,153" path="m7117,2545l7113,2545,7109,2545,7109,2546,7126,2546,7117,2545e" filled="t" fillcolor="#50535C" stroked="f">
                <v:path arrowok="t"/>
                <v:fill/>
              </v:shape>
            </v:group>
            <v:group style="position:absolute;left:7094;top:2544;width:190;height:146" coordorigin="7094,2544" coordsize="190,146">
              <v:shape style="position:absolute;left:7094;top:2544;width:190;height:146" coordorigin="7094,2544" coordsize="190,146" path="m7220,2546l7217,2548,7115,2655,7107,2664,7099,2672,7098,2673,7094,2678,7096,2684,7105,2688,7108,2690,7123,2687,7133,2686,7150,2684,7156,2683,7173,2683,7178,2677,7181,2671,7190,2662,7202,2648,7217,2632,7229,2620,7246,2601,7258,2585,7284,2554,7282,2552,7282,2551,7236,2551,7220,2546e" filled="t" fillcolor="#50535C" stroked="f">
                <v:path arrowok="t"/>
                <v:fill/>
              </v:shape>
              <v:shape style="position:absolute;left:7094;top:2544;width:190;height:146" coordorigin="7094,2544" coordsize="190,146" path="m7173,2683l7156,2683,7167,2688,7171,2686,7173,2683e" filled="t" fillcolor="#50535C" stroked="f">
                <v:path arrowok="t"/>
                <v:fill/>
              </v:shape>
              <v:shape style="position:absolute;left:7094;top:2544;width:190;height:146" coordorigin="7094,2544" coordsize="190,146" path="m7267,2544l7248,2549,7236,2551,7282,2551,7281,2548,7273,2546,7267,2544e" filled="t" fillcolor="#50535C" stroked="f">
                <v:path arrowok="t"/>
                <v:fill/>
              </v:shape>
            </v:group>
            <v:group style="position:absolute;left:6667;top:2547;width:196;height:143" coordorigin="6667,2547" coordsize="196,143">
              <v:shape style="position:absolute;left:6667;top:2547;width:196;height:143" coordorigin="6667,2547" coordsize="196,143" path="m6798,2547l6795,2550,6792,2552,6735,2610,6707,2639,6693,2653,6686,2660,6680,2669,6667,2678,6668,2684,6680,2689,6686,2690,6697,2687,6700,2686,6711,2684,6718,2681,6744,2681,6747,2679,6748,2677,6767,2654,6782,2637,6795,2625,6812,2607,6862,2554,6860,2553,6859,2551,6839,2551,6833,2550,6817,2549,6808,2548,6798,2547e" filled="t" fillcolor="#50535C" stroked="f">
                <v:path arrowok="t"/>
                <v:fill/>
              </v:shape>
              <v:shape style="position:absolute;left:6667;top:2547;width:196;height:143" coordorigin="6667,2547" coordsize="196,143" path="m6744,2681l6718,2681,6734,2689,6739,2685,6744,2681e" filled="t" fillcolor="#50535C" stroked="f">
                <v:path arrowok="t"/>
                <v:fill/>
              </v:shape>
              <v:shape style="position:absolute;left:6667;top:2547;width:196;height:143" coordorigin="6667,2547" coordsize="196,143" path="m6850,2549l6839,2551,6859,2551,6859,2551,6853,2550,6850,2549e" filled="t" fillcolor="#50535C" stroked="f">
                <v:path arrowok="t"/>
                <v:fill/>
              </v:shape>
            </v:group>
            <v:group style="position:absolute;left:9679;top:2541;width:208;height:154" coordorigin="9679,2541" coordsize="208,154">
              <v:shape style="position:absolute;left:9679;top:2541;width:208;height:154" coordorigin="9679,2541" coordsize="208,154" path="m9816,2541l9814,2544,9811,2546,9803,2555,9792,2566,9778,2581,9759,2599,9731,2627,9725,2632,9720,2639,9706,2653,9692,2668,9679,2682,9679,2685,9683,2694,9686,2695,9696,2690,9698,2689,9707,2688,9714,2688,9732,2686,9768,2686,9773,2680,9776,2677,9785,2668,9825,2623,9838,2608,9852,2592,9865,2578,9880,2564,9887,2558,9886,2555,9881,2549,9826,2549,9823,2548,9819,2543,9818,2542,9816,2541e" filled="t" fillcolor="#50535C" stroked="f">
                <v:path arrowok="t"/>
                <v:fill/>
              </v:shape>
              <v:shape style="position:absolute;left:9679;top:2541;width:208;height:154" coordorigin="9679,2541" coordsize="208,154" path="m9768,2686l9732,2686,9744,2686,9761,2689,9766,2688,9768,2686e" filled="t" fillcolor="#50535C" stroked="f">
                <v:path arrowok="t"/>
                <v:fill/>
              </v:shape>
              <v:shape style="position:absolute;left:9679;top:2541;width:208;height:154" coordorigin="9679,2541" coordsize="208,154" path="m9714,2688l9707,2688,9713,2688,9714,2688e" filled="t" fillcolor="#50535C" stroked="f">
                <v:path arrowok="t"/>
                <v:fill/>
              </v:shape>
              <v:shape style="position:absolute;left:9679;top:2541;width:208;height:154" coordorigin="9679,2541" coordsize="208,154" path="m9855,2545l9842,2546,9836,2548,9826,2549,9881,2549,9880,2548,9860,2548,9855,2545e" filled="t" fillcolor="#50535C" stroked="f">
                <v:path arrowok="t"/>
                <v:fill/>
              </v:shape>
              <v:shape style="position:absolute;left:9679;top:2541;width:208;height:154" coordorigin="9679,2541" coordsize="208,154" path="m9870,2545l9860,2548,9880,2548,9878,2546,9874,2546,9870,2545e" filled="t" fillcolor="#50535C" stroked="f">
                <v:path arrowok="t"/>
                <v:fill/>
              </v:shape>
              <v:shape style="position:absolute;left:9679;top:2541;width:208;height:154" coordorigin="9679,2541" coordsize="208,154" path="m9878,2546l9874,2546,9878,2546e" filled="t" fillcolor="#50535C" stroked="f">
                <v:path arrowok="t"/>
                <v:fill/>
              </v:shape>
            </v:group>
            <v:group style="position:absolute;left:10106;top:2539;width:210;height:152" coordorigin="10106,2539" coordsize="210,152">
              <v:shape style="position:absolute;left:10106;top:2539;width:210;height:152" coordorigin="10106,2539" coordsize="210,152" path="m10245,2539l10242,2540,10220,2562,10203,2581,10190,2595,10176,2610,10160,2626,10146,2640,10131,2654,10117,2667,10114,2670,10111,2672,10106,2677,10106,2680,10110,2688,10114,2690,10124,2688,10150,2688,10155,2686,10161,2685,10183,2685,10183,2685,10193,2675,10207,2660,10222,2647,10224,2646,10226,2644,10235,2633,10243,2624,10253,2614,10267,2600,10312,2557,10314,2555,10316,2553,10314,2545,10260,2545,10254,2544,10245,2539e" filled="t" fillcolor="#50535C" stroked="f">
                <v:path arrowok="t"/>
                <v:fill/>
              </v:shape>
              <v:shape style="position:absolute;left:10106;top:2539;width:210;height:152" coordorigin="10106,2539" coordsize="210,152" path="m10150,2688l10124,2688,10129,2689,10139,2689,10145,2690,10150,2688e" filled="t" fillcolor="#50535C" stroked="f">
                <v:path arrowok="t"/>
                <v:fill/>
              </v:shape>
              <v:shape style="position:absolute;left:10106;top:2539;width:210;height:152" coordorigin="10106,2539" coordsize="210,152" path="m10183,2685l10161,2685,10170,2686,10174,2688,10179,2689,10181,2687,10183,2685e" filled="t" fillcolor="#50535C" stroked="f">
                <v:path arrowok="t"/>
                <v:fill/>
              </v:shape>
              <v:shape style="position:absolute;left:10106;top:2539;width:210;height:152" coordorigin="10106,2539" coordsize="210,152" path="m10268,2543l10267,2543,10260,2545,10314,2545,10313,2545,10280,2545,10268,2543e" filled="t" fillcolor="#50535C" stroked="f">
                <v:path arrowok="t"/>
                <v:fill/>
              </v:shape>
              <v:shape style="position:absolute;left:10106;top:2539;width:210;height:152" coordorigin="10106,2539" coordsize="210,152" path="m10311,2541l10290,2542,10280,2545,10313,2545,10312,2541,10311,2541e" filled="t" fillcolor="#50535C" stroked="f">
                <v:path arrowok="t"/>
                <v:fill/>
              </v:shape>
            </v:group>
            <v:group style="position:absolute;left:10252;top:2537;width:211;height:150" coordorigin="10252,2537" coordsize="211,150">
              <v:shape style="position:absolute;left:10252;top:2537;width:211;height:150" coordorigin="10252,2537" coordsize="211,150" path="m10393,2537l10384,2546,10375,2554,10360,2571,10318,2612,10304,2626,10297,2633,10290,2641,10278,2648,10276,2651,10266,2661,10259,2667,10257,2670,10252,2676,10253,2681,10258,2686,10262,2687,10268,2683,10271,2683,10316,2682,10332,2682,10345,2669,10375,2639,10377,2637,10382,2633,10394,2622,10408,2608,10440,2576,10454,2562,10460,2556,10463,2551,10457,2543,10416,2543,10409,2543,10402,2543,10393,2537e" filled="t" fillcolor="#50535C" stroked="f">
                <v:path arrowok="t"/>
                <v:fill/>
              </v:shape>
              <v:shape style="position:absolute;left:10252;top:2537;width:211;height:150" coordorigin="10252,2537" coordsize="211,150" path="m10332,2682l10316,2682,10317,2682,10326,2686,10331,2682,10332,2682e" filled="t" fillcolor="#50535C" stroked="f">
                <v:path arrowok="t"/>
                <v:fill/>
              </v:shape>
              <v:shape style="position:absolute;left:10252;top:2537;width:211;height:150" coordorigin="10252,2537" coordsize="211,150" path="m10444,2539l10433,2543,10416,2543,10457,2543,10451,2540,10444,2539e" filled="t" fillcolor="#50535C" stroked="f">
                <v:path arrowok="t"/>
                <v:fill/>
              </v:shape>
            </v:group>
            <v:group style="position:absolute;left:9966;top:2540;width:200;height:151" coordorigin="9966,2540" coordsize="200,151">
              <v:shape style="position:absolute;left:9966;top:2540;width:200;height:151" coordorigin="9966,2540" coordsize="200,151" path="m10018,2689l9998,2689,10008,2691,10013,2691,10018,2689e" filled="t" fillcolor="#50535C" stroked="f">
                <v:path arrowok="t"/>
                <v:fill/>
              </v:shape>
              <v:shape style="position:absolute;left:9966;top:2540;width:200;height:151" coordorigin="9966,2540" coordsize="200,151" path="m9997,2690l9983,2690,9992,2690,9997,2690e" filled="t" fillcolor="#50535C" stroked="f">
                <v:path arrowok="t"/>
                <v:fill/>
              </v:shape>
              <v:shape style="position:absolute;left:9966;top:2540;width:200;height:151" coordorigin="9966,2540" coordsize="200,151" path="m10104,2540l10097,2542,10093,2546,10085,2556,10080,2562,10074,2568,10048,2595,10034,2609,10020,2624,10005,2642,9991,2656,9977,2670,9975,2672,9972,2673,9966,2681,9969,2688,9969,2688,9979,2690,9983,2690,9997,2690,9998,2689,10018,2689,10024,2688,10031,2686,10044,2686,10045,2686,10048,2684,10050,2674,10066,2658,10111,2613,10144,2576,10151,2568,10161,2561,10162,2560,10168,2552,10167,2547,10113,2547,10111,2547,10109,2547,10104,2540e" filled="t" fillcolor="#50535C" stroked="f">
                <v:path arrowok="t"/>
                <v:fill/>
              </v:shape>
              <v:shape style="position:absolute;left:9966;top:2540;width:200;height:151" coordorigin="9966,2540" coordsize="200,151" path="m10044,2686l10031,2686,10039,2688,10042,2688,10044,2686e" filled="t" fillcolor="#50535C" stroked="f">
                <v:path arrowok="t"/>
                <v:fill/>
              </v:shape>
              <v:shape style="position:absolute;left:9966;top:2540;width:200;height:151" coordorigin="9966,2540" coordsize="200,151" path="m10153,2541l10125,2544,10113,2547,10167,2547,10165,2541,10153,2541e" filled="t" fillcolor="#50535C" stroked="f">
                <v:path arrowok="t"/>
                <v:fill/>
              </v:shape>
            </v:group>
            <v:group style="position:absolute;left:10399;top:2539;width:204;height:146" coordorigin="10399,2539" coordsize="204,146">
              <v:shape style="position:absolute;left:10399;top:2539;width:204;height:146" coordorigin="10399,2539" coordsize="204,146" path="m10535,2539l10533,2540,10529,2544,10500,2573,10486,2588,10470,2604,10455,2618,10441,2632,10432,2642,10423,2652,10409,2663,10406,2666,10399,2673,10399,2676,10404,2683,10407,2685,10417,2684,10425,2684,10440,2681,10459,2681,10463,2680,10464,2680,10477,2680,10479,2679,10484,2671,10485,2671,10493,2663,10501,2656,10511,2645,10536,2619,10553,2601,10567,2587,10582,2573,10598,2561,10603,2557,10603,2551,10597,2545,10595,2544,10544,2544,10535,2539e" filled="t" fillcolor="#50535C" stroked="f">
                <v:path arrowok="t"/>
                <v:fill/>
              </v:shape>
              <v:shape style="position:absolute;left:10399;top:2539;width:204;height:146" coordorigin="10399,2539" coordsize="204,146" path="m10425,2684l10417,2684,10423,2685,10425,2684e" filled="t" fillcolor="#50535C" stroked="f">
                <v:path arrowok="t"/>
                <v:fill/>
              </v:shape>
              <v:shape style="position:absolute;left:10399;top:2539;width:204;height:146" coordorigin="10399,2539" coordsize="204,146" path="m10459,2681l10440,2681,10452,2683,10459,2681e" filled="t" fillcolor="#50535C" stroked="f">
                <v:path arrowok="t"/>
                <v:fill/>
              </v:shape>
              <v:shape style="position:absolute;left:10399;top:2539;width:204;height:146" coordorigin="10399,2539" coordsize="204,146" path="m10477,2680l10464,2680,10473,2682,10477,2680e" filled="t" fillcolor="#50535C" stroked="f">
                <v:path arrowok="t"/>
                <v:fill/>
              </v:shape>
              <v:shape style="position:absolute;left:10399;top:2539;width:204;height:146" coordorigin="10399,2539" coordsize="204,146" path="m10592,2541l10580,2542,10569,2543,10551,2543,10544,2544,10595,2544,10594,2543,10594,2543,10569,2543,10594,2543,10592,2541e" filled="t" fillcolor="#50535C" stroked="f">
                <v:path arrowok="t"/>
                <v:fill/>
              </v:shape>
            </v:group>
            <v:group style="position:absolute;left:9825;top:2540;width:202;height:151" coordorigin="9825,2540" coordsize="202,151">
              <v:shape style="position:absolute;left:9825;top:2540;width:202;height:151" coordorigin="9825,2540" coordsize="202,151" path="m9959,2540l9959,2540,9949,2548,9947,2552,9943,2557,9889,2614,9877,2627,9858,2646,9827,2675,9826,2678,9825,2683,9825,2686,9832,2689,9835,2691,9839,2688,9841,2686,9843,2684,9884,2682,9891,2682,9896,2681,9908,2681,9912,2678,9919,2668,9923,2663,9950,2634,9964,2619,9980,2603,9993,2588,10007,2574,10023,2561,10024,2560,10025,2559,10026,2556,10027,2554,10026,2549,9976,2549,9971,2548,9959,2540e" filled="t" fillcolor="#50535C" stroked="f">
                <v:path arrowok="t"/>
                <v:fill/>
              </v:shape>
              <v:shape style="position:absolute;left:9825;top:2540;width:202;height:151" coordorigin="9825,2540" coordsize="202,151" path="m9891,2682l9884,2682,9884,2682,9891,2682e" filled="t" fillcolor="#50535C" stroked="f">
                <v:path arrowok="t"/>
                <v:fill/>
              </v:shape>
              <v:shape style="position:absolute;left:9825;top:2540;width:202;height:151" coordorigin="9825,2540" coordsize="202,151" path="m10020,2542l10003,2546,9992,2547,9976,2549,10026,2549,10025,2545,10020,2542e" filled="t" fillcolor="#50535C" stroked="f">
                <v:path arrowok="t"/>
                <v:fill/>
              </v:shape>
            </v:group>
            <v:group style="position:absolute;left:9253;top:2540;width:200;height:149" coordorigin="9253,2540" coordsize="200,149">
              <v:shape style="position:absolute;left:9253;top:2540;width:200;height:149" coordorigin="9253,2540" coordsize="200,149" path="m9382,2541l9379,2543,9375,2547,9374,2548,9329,2597,9317,2609,9300,2628,9266,2663,9258,2670,9253,2679,9260,2687,9269,2688,9288,2682,9298,2679,9336,2679,9340,2672,9342,2670,9389,2622,9418,2588,9432,2574,9446,2560,9452,2555,9452,2550,9448,2546,9396,2546,9382,2541e" filled="t" fillcolor="#50535C" stroked="f">
                <v:path arrowok="t"/>
                <v:fill/>
              </v:shape>
              <v:shape style="position:absolute;left:9253;top:2540;width:200;height:149" coordorigin="9253,2540" coordsize="200,149" path="m9333,2681l9318,2681,9329,2682,9333,2681e" filled="t" fillcolor="#50535C" stroked="f">
                <v:path arrowok="t"/>
                <v:fill/>
              </v:shape>
              <v:shape style="position:absolute;left:9253;top:2540;width:200;height:149" coordorigin="9253,2540" coordsize="200,149" path="m9336,2679l9298,2679,9313,2681,9333,2681,9335,2681,9336,2679e" filled="t" fillcolor="#50535C" stroked="f">
                <v:path arrowok="t"/>
                <v:fill/>
              </v:shape>
              <v:shape style="position:absolute;left:9253;top:2540;width:200;height:149" coordorigin="9253,2540" coordsize="200,149" path="m9440,2540l9421,2542,9396,2546,9448,2546,9443,2542,9440,2540e" filled="t" fillcolor="#50535C" stroked="f">
                <v:path arrowok="t"/>
                <v:fill/>
              </v:shape>
            </v:group>
            <v:group style="position:absolute;left:9398;top:2542;width:198;height:147" coordorigin="9398,2542" coordsize="198,147">
              <v:shape style="position:absolute;left:9398;top:2542;width:198;height:147" coordorigin="9398,2542" coordsize="198,147" path="m9528,2542l9527,2542,9517,2552,9499,2572,9485,2586,9471,2600,9462,2609,9453,2617,9442,2630,9440,2634,9430,2644,9402,2675,9400,2676,9398,2680,9398,2683,9401,2688,9408,2689,9414,2687,9415,2685,9423,2683,9446,2680,9475,2680,9476,2680,9480,2676,9505,2650,9523,2633,9535,2620,9565,2587,9578,2572,9593,2558,9596,2555,9596,2549,9590,2546,9548,2546,9538,2546,9528,2542e" filled="t" fillcolor="#50535C" stroked="f">
                <v:path arrowok="t"/>
                <v:fill/>
              </v:shape>
              <v:shape style="position:absolute;left:9398;top:2542;width:198;height:147" coordorigin="9398,2542" coordsize="198,147" path="m9475,2680l9446,2680,9465,2681,9471,2683,9475,2680e" filled="t" fillcolor="#50535C" stroked="f">
                <v:path arrowok="t"/>
                <v:fill/>
              </v:shape>
              <v:shape style="position:absolute;left:9398;top:2542;width:198;height:147" coordorigin="9398,2542" coordsize="198,147" path="m9566,2543l9548,2546,9590,2546,9588,2544,9586,2544,9573,2544,9566,2543e" filled="t" fillcolor="#50535C" stroked="f">
                <v:path arrowok="t"/>
                <v:fill/>
              </v:shape>
              <v:shape style="position:absolute;left:9398;top:2542;width:198;height:147" coordorigin="9398,2542" coordsize="198,147" path="m9584,2542l9573,2544,9586,2544,9584,2542e" filled="t" fillcolor="#50535C" stroked="f">
                <v:path arrowok="t"/>
                <v:fill/>
              </v:shape>
            </v:group>
            <v:group style="position:absolute;left:9544;top:2542;width:199;height:149" coordorigin="9544,2542" coordsize="199,149">
              <v:shape style="position:absolute;left:9544;top:2542;width:199;height:149" coordorigin="9544,2542" coordsize="199,149" path="m9672,2542l9668,2546,9664,2549,9643,2572,9598,2620,9583,2637,9553,2670,9550,2673,9545,2678,9544,2683,9548,2689,9556,2692,9564,2685,9579,2684,9586,2683,9597,2681,9614,2681,9623,2681,9624,2680,9629,2673,9633,2667,9643,2656,9671,2627,9677,2621,9682,2614,9695,2601,9702,2593,9719,2577,9727,2566,9738,2559,9740,2557,9741,2555,9743,2553,9741,2548,9740,2548,9691,2548,9682,2548,9672,2542e" filled="t" fillcolor="#50535C" stroked="f">
                <v:path arrowok="t"/>
                <v:fill/>
              </v:shape>
              <v:shape style="position:absolute;left:9544;top:2542;width:199;height:149" coordorigin="9544,2542" coordsize="199,149" path="m9624,2680e" filled="t" fillcolor="#50535C" stroked="f">
                <v:path arrowok="t"/>
                <v:fill/>
              </v:shape>
              <v:shape style="position:absolute;left:9544;top:2542;width:199;height:149" coordorigin="9544,2542" coordsize="199,149" path="m9704,2544l9691,2548,9740,2548,9739,2547,9722,2547,9717,2545,9708,2545,9704,2544e" filled="t" fillcolor="#50535C" stroked="f">
                <v:path arrowok="t"/>
                <v:fill/>
              </v:shape>
              <v:shape style="position:absolute;left:9544;top:2542;width:199;height:149" coordorigin="9544,2542" coordsize="199,149" path="m9728,2542l9722,2547,9739,2547,9738,2545,9731,2543,9728,2542e" filled="t" fillcolor="#50535C" stroked="f">
                <v:path arrowok="t"/>
                <v:fill/>
              </v:shape>
              <v:shape style="position:absolute;left:9544;top:2542;width:199;height:149" coordorigin="9544,2542" coordsize="199,149" path="m9717,2545l9708,2545,9717,2545,9717,2545e" filled="t" fillcolor="#50535C" stroked="f">
                <v:path arrowok="t"/>
                <v:fill/>
              </v:shape>
            </v:group>
            <v:group style="position:absolute;left:10541;top:2542;width:194;height:144" coordorigin="10541,2542" coordsize="194,144">
              <v:shape style="position:absolute;left:10541;top:2542;width:194;height:144" coordorigin="10541,2542" coordsize="194,144" path="m10614,2684l10599,2684,10610,2687,10612,2685,10614,2684e" filled="t" fillcolor="#50535C" stroked="f">
                <v:path arrowok="t"/>
                <v:fill/>
              </v:shape>
              <v:shape style="position:absolute;left:10541;top:2542;width:194;height:144" coordorigin="10541,2542" coordsize="194,144" path="m10587,2685l10560,2685,10564,2686,10570,2686,10574,2686,10587,2685e" filled="t" fillcolor="#50535C" stroked="f">
                <v:path arrowok="t"/>
                <v:fill/>
              </v:shape>
              <v:shape style="position:absolute;left:10541;top:2542;width:194;height:144" coordorigin="10541,2542" coordsize="194,144" path="m10671,2542l10668,2544,10659,2554,10653,2560,10601,2616,10554,2662,10543,2672,10542,2673,10541,2675,10545,2682,10550,2685,10560,2685,10587,2685,10599,2684,10614,2684,10622,2674,10670,2626,10679,2616,10692,2601,10706,2587,10721,2573,10737,2560,10736,2548,10735,2546,10705,2546,10701,2545,10682,2545,10679,2545,10671,2542e" filled="t" fillcolor="#50535C" stroked="f">
                <v:path arrowok="t"/>
                <v:fill/>
              </v:shape>
              <v:shape style="position:absolute;left:10541;top:2542;width:194;height:144" coordorigin="10541,2542" coordsize="194,144" path="m10717,2543l10705,2546,10735,2546,10733,2544,10720,2543,10717,2543e" filled="t" fillcolor="#50535C" stroked="f">
                <v:path arrowok="t"/>
                <v:fill/>
              </v:shape>
              <v:shape style="position:absolute;left:10541;top:2542;width:194;height:144" coordorigin="10541,2542" coordsize="194,144" path="m10695,2544l10682,2545,10701,2545,10695,2544e" filled="t" fillcolor="#50535C" stroked="f">
                <v:path arrowok="t"/>
                <v:fill/>
              </v:shape>
            </v:group>
            <v:group style="position:absolute;left:8814;top:2546;width:206;height:144" coordorigin="8814,2546" coordsize="206,144">
              <v:shape style="position:absolute;left:8814;top:2546;width:206;height:144" coordorigin="8814,2546" coordsize="206,144" path="m8947,2546l8943,2549,8937,2551,8929,2562,8924,2568,8895,2597,8882,2612,8875,2621,8868,2630,8856,2638,8854,2641,8849,2646,8845,2650,8834,2662,8826,2670,8814,2683,8816,2688,8827,2690,8834,2690,8848,2689,8856,2687,8872,2684,8880,2683,8910,2683,8914,2678,8918,2673,8924,2666,8935,2653,8952,2635,8965,2620,9008,2570,9012,2566,9021,2556,9020,2552,8963,2552,8955,2551,8953,2548,8949,2546,8948,2546,8947,2546e" filled="t" fillcolor="#50535C" stroked="f">
                <v:path arrowok="t"/>
                <v:fill/>
              </v:shape>
              <v:shape style="position:absolute;left:8814;top:2546;width:206;height:144" coordorigin="8814,2546" coordsize="206,144" path="m8910,2683l8880,2683,8893,2688,8899,2688,8907,2686,8909,2684,8910,2683e" filled="t" fillcolor="#50535C" stroked="f">
                <v:path arrowok="t"/>
                <v:fill/>
              </v:shape>
              <v:shape style="position:absolute;left:8814;top:2546;width:206;height:144" coordorigin="8814,2546" coordsize="206,144" path="m9004,2547l8996,2549,8993,2549,8978,2551,8968,2551,8963,2552,9020,2552,9019,2551,9008,2548,9004,2547e" filled="t" fillcolor="#50535C" stroked="f">
                <v:path arrowok="t"/>
                <v:fill/>
              </v:shape>
              <v:shape style="position:absolute;left:8814;top:2546;width:206;height:144" coordorigin="8814,2546" coordsize="206,144" path="m8949,2546l8948,2546,8949,2546e" filled="t" fillcolor="#50535C" stroked="f">
                <v:path arrowok="t"/>
                <v:fill/>
              </v:shape>
            </v:group>
            <v:group style="position:absolute;left:8964;top:2543;width:203;height:153" coordorigin="8964,2543" coordsize="203,153">
              <v:shape style="position:absolute;left:8964;top:2543;width:203;height:153" coordorigin="8964,2543" coordsize="203,153" path="m9098,2544l9094,2546,9086,2554,9071,2567,9040,2596,9039,2598,9007,2634,8992,2651,8980,2667,8967,2682,8964,2684,8964,2687,8967,2695,8971,2697,8978,2695,8980,2694,8982,2694,9002,2691,9022,2690,9024,2690,9040,2690,9044,2683,9047,2681,9055,2671,9062,2665,9075,2651,9080,2644,9088,2637,9101,2623,9115,2607,9127,2591,9140,2576,9146,2570,9153,2564,9167,2554,9166,2548,9161,2546,9139,2546,9138,2546,9121,2546,9115,2545,9109,2545,9098,2544e" filled="t" fillcolor="#50535C" stroked="f">
                <v:path arrowok="t"/>
                <v:fill/>
              </v:shape>
              <v:shape style="position:absolute;left:8964;top:2543;width:203;height:153" coordorigin="8964,2543" coordsize="203,153" path="m9040,2690l9024,2690,9027,2691,9037,2693,9038,2693,9040,2690e" filled="t" fillcolor="#50535C" stroked="f">
                <v:path arrowok="t"/>
                <v:fill/>
              </v:shape>
              <v:shape style="position:absolute;left:8964;top:2543;width:203;height:153" coordorigin="8964,2543" coordsize="203,153" path="m9153,2543l9145,2546,9139,2546,9161,2546,9156,2544,9153,2543e" filled="t" fillcolor="#50535C" stroked="f">
                <v:path arrowok="t"/>
                <v:fill/>
              </v:shape>
              <v:shape style="position:absolute;left:8964;top:2543;width:203;height:153" coordorigin="8964,2543" coordsize="203,153" path="m9129,2545l9125,2545,9121,2545,9121,2546,9138,2546,9129,2545e" filled="t" fillcolor="#50535C" stroked="f">
                <v:path arrowok="t"/>
                <v:fill/>
              </v:shape>
            </v:group>
            <v:group style="position:absolute;left:9106;top:2544;width:190;height:146" coordorigin="9106,2544" coordsize="190,146">
              <v:shape style="position:absolute;left:9106;top:2544;width:190;height:146" coordorigin="9106,2544" coordsize="190,146" path="m9232,2546l9229,2548,9127,2655,9119,2664,9111,2672,9110,2673,9106,2678,9108,2684,9117,2688,9121,2690,9135,2687,9145,2686,9162,2684,9168,2683,9185,2683,9190,2677,9193,2671,9202,2662,9215,2648,9229,2632,9241,2620,9258,2601,9270,2585,9296,2554,9294,2552,9294,2551,9248,2551,9232,2546e" filled="t" fillcolor="#50535C" stroked="f">
                <v:path arrowok="t"/>
                <v:fill/>
              </v:shape>
              <v:shape style="position:absolute;left:9106;top:2544;width:190;height:146" coordorigin="9106,2544" coordsize="190,146" path="m9185,2683l9168,2683,9179,2688,9183,2686,9185,2683e" filled="t" fillcolor="#50535C" stroked="f">
                <v:path arrowok="t"/>
                <v:fill/>
              </v:shape>
              <v:shape style="position:absolute;left:9106;top:2544;width:190;height:146" coordorigin="9106,2544" coordsize="190,146" path="m9279,2544l9260,2549,9248,2551,9294,2551,9293,2548,9285,2546,9279,2544e" filled="t" fillcolor="#50535C" stroked="f">
                <v:path arrowok="t"/>
                <v:fill/>
              </v:shape>
            </v:group>
            <v:group style="position:absolute;left:8679;top:2547;width:196;height:143" coordorigin="8679,2547" coordsize="196,143">
              <v:shape style="position:absolute;left:8679;top:2547;width:196;height:143" coordorigin="8679,2547" coordsize="196,143" path="m8810,2547l8807,2550,8805,2552,8747,2610,8719,2639,8705,2653,8698,2660,8692,2669,8679,2678,8680,2684,8692,2689,8699,2690,8709,2687,8712,2686,8723,2684,8730,2681,8756,2681,8759,2679,8760,2677,8779,2654,8794,2637,8807,2625,8825,2607,8875,2554,8872,2553,8871,2551,8851,2551,8845,2550,8829,2549,8820,2548,8810,2547e" filled="t" fillcolor="#50535C" stroked="f">
                <v:path arrowok="t"/>
                <v:fill/>
              </v:shape>
              <v:shape style="position:absolute;left:8679;top:2547;width:196;height:143" coordorigin="8679,2547" coordsize="196,143" path="m8756,2681l8730,2681,8746,2689,8751,2685,8756,2681e" filled="t" fillcolor="#50535C" stroked="f">
                <v:path arrowok="t"/>
                <v:fill/>
              </v:shape>
              <v:shape style="position:absolute;left:8679;top:2547;width:196;height:143" coordorigin="8679,2547" coordsize="196,143" path="m8862,2549l8851,2551,8871,2551,8871,2551,8865,2550,8862,2549e" filled="t" fillcolor="#50535C" stroked="f">
                <v:path arrowok="t"/>
                <v:fill/>
              </v:shape>
            </v:group>
            <v:group style="position:absolute;left:10700;top:2537;width:211;height:150" coordorigin="10700,2537" coordsize="211,150">
              <v:shape style="position:absolute;left:10700;top:2537;width:211;height:150" coordorigin="10700,2537" coordsize="211,150" path="m10840,2537l10831,2546,10823,2554,10808,2571,10766,2611,10752,2626,10745,2633,10737,2640,10726,2648,10724,2650,10713,2660,10707,2667,10704,2670,10700,2676,10700,2680,10705,2685,10709,2687,10716,2683,10719,2682,10764,2681,10780,2681,10793,2668,10823,2639,10825,2636,10830,2633,10842,2622,10856,2608,10888,2576,10902,2562,10908,2556,10911,2551,10905,2543,10864,2543,10857,2543,10849,2543,10840,2537e" filled="t" fillcolor="#50535C" stroked="f">
                <v:path arrowok="t"/>
                <v:fill/>
              </v:shape>
              <v:shape style="position:absolute;left:10700;top:2537;width:211;height:150" coordorigin="10700,2537" coordsize="211,150" path="m10780,2681l10764,2681,10765,2681,10774,2685,10779,2682,10780,2681e" filled="t" fillcolor="#50535C" stroked="f">
                <v:path arrowok="t"/>
                <v:fill/>
              </v:shape>
              <v:shape style="position:absolute;left:10700;top:2537;width:211;height:150" coordorigin="10700,2537" coordsize="211,150" path="m10892,2539l10881,2542,10864,2543,10905,2543,10898,2540,10892,2539e" filled="t" fillcolor="#50535C" stroked="f">
                <v:path arrowok="t"/>
                <v:fill/>
              </v:shape>
            </v:group>
            <v:group style="position:absolute;left:10847;top:2539;width:204;height:146" coordorigin="10847,2539" coordsize="204,146">
              <v:shape style="position:absolute;left:10847;top:2539;width:204;height:146" coordorigin="10847,2539" coordsize="204,146" path="m10983,2539l10981,2540,10977,2544,10948,2573,10934,2587,10918,2604,10903,2618,10889,2632,10880,2641,10871,2651,10857,2662,10854,2666,10847,2672,10847,2676,10852,2683,10855,2685,10865,2684,10872,2684,10888,2681,10907,2681,10911,2679,10912,2679,10925,2679,10927,2678,10932,2671,10933,2670,10941,2663,10949,2656,10959,2645,10984,2618,11001,2601,11015,2586,11030,2573,11046,2560,11051,2557,11051,2550,11044,2544,11043,2543,10992,2543,10983,2539e" filled="t" fillcolor="#50535C" stroked="f">
                <v:path arrowok="t"/>
                <v:fill/>
              </v:shape>
              <v:shape style="position:absolute;left:10847;top:2539;width:204;height:146" coordorigin="10847,2539" coordsize="204,146" path="m10872,2684l10865,2684,10871,2684,10872,2684e" filled="t" fillcolor="#50535C" stroked="f">
                <v:path arrowok="t"/>
                <v:fill/>
              </v:shape>
              <v:shape style="position:absolute;left:10847;top:2539;width:204;height:146" coordorigin="10847,2539" coordsize="204,146" path="m10907,2681l10888,2681,10900,2683,10907,2681e" filled="t" fillcolor="#50535C" stroked="f">
                <v:path arrowok="t"/>
                <v:fill/>
              </v:shape>
              <v:shape style="position:absolute;left:10847;top:2539;width:204;height:146" coordorigin="10847,2539" coordsize="204,146" path="m10925,2679l10912,2679,10921,2682,10925,2679e" filled="t" fillcolor="#50535C" stroked="f">
                <v:path arrowok="t"/>
                <v:fill/>
              </v:shape>
              <v:shape style="position:absolute;left:10847;top:2539;width:204;height:146" coordorigin="10847,2539" coordsize="204,146" path="m11040,2541l11028,2541,11017,2542,10999,2542,10992,2543,11043,2543,11042,2543,11042,2542,11017,2542,11042,2542,11040,2541e" filled="t" fillcolor="#50535C" stroked="f">
                <v:path arrowok="t"/>
                <v:fill/>
              </v:shape>
            </v:group>
            <v:group style="position:absolute;left:10989;top:2542;width:194;height:144" coordorigin="10989,2542" coordsize="194,144">
              <v:shape style="position:absolute;left:10989;top:2542;width:194;height:144" coordorigin="10989,2542" coordsize="194,144" path="m11062,2683l11047,2683,11058,2686,11060,2685,11062,2683e" filled="t" fillcolor="#50535C" stroked="f">
                <v:path arrowok="t"/>
                <v:fill/>
              </v:shape>
              <v:shape style="position:absolute;left:10989;top:2542;width:194;height:144" coordorigin="10989,2542" coordsize="194,144" path="m11035,2684l11008,2684,11012,2685,11018,2685,11022,2686,11035,2684e" filled="t" fillcolor="#50535C" stroked="f">
                <v:path arrowok="t"/>
                <v:fill/>
              </v:shape>
              <v:shape style="position:absolute;left:10989;top:2542;width:194;height:144" coordorigin="10989,2542" coordsize="194,144" path="m11119,2542l11116,2544,11107,2553,11101,2559,11049,2615,11002,2661,10991,2671,10990,2673,10989,2674,10992,2681,10997,2685,11008,2684,11035,2684,11047,2683,11062,2683,11070,2674,11118,2625,11127,2615,11140,2600,11154,2586,11169,2573,11184,2560,11184,2548,11183,2546,11153,2546,11148,2545,11130,2545,11127,2545,11119,2542e" filled="t" fillcolor="#50535C" stroked="f">
                <v:path arrowok="t"/>
                <v:fill/>
              </v:shape>
              <v:shape style="position:absolute;left:10989;top:2542;width:194;height:144" coordorigin="10989,2542" coordsize="194,144" path="m11165,2542l11153,2546,11183,2546,11181,2544,11168,2543,11165,2542e" filled="t" fillcolor="#50535C" stroked="f">
                <v:path arrowok="t"/>
                <v:fill/>
              </v:shape>
              <v:shape style="position:absolute;left:10989;top:2542;width:194;height:144" coordorigin="10989,2542" coordsize="194,144" path="m11143,2544l11130,2545,11148,2545,11143,2544e" filled="t" fillcolor="#50535C" stroked="f">
                <v:path arrowok="t"/>
                <v:fill/>
              </v:shape>
            </v:group>
            <v:group style="position:absolute;left:11111;top:2538;width:162;height:154" coordorigin="11111,2538" coordsize="162,154">
              <v:shape style="position:absolute;left:11111;top:2538;width:162;height:154" coordorigin="11111,2538" coordsize="162,154" path="m11263,2538l11204,2587,11181,2612,11173,2619,11158,2633,11144,2647,11127,2666,11122,2670,11114,2676,11111,2679,11111,2683,11111,2683,11113,2688,11116,2692,11123,2692,11126,2689,11130,2687,11143,2685,11150,2684,11162,2684,11169,2680,11190,2680,11207,2663,11226,2645,11253,2616,11258,2611,11263,2606,11272,2597,11273,2592,11264,2585,11264,2581,11267,2574,11267,2571,11269,2561,11269,2553,11266,2541,11263,2538e" filled="t" fillcolor="#50535C" stroked="f">
                <v:path arrowok="t"/>
                <v:fill/>
              </v:shape>
              <v:shape style="position:absolute;left:11111;top:2538;width:162;height:154" coordorigin="11111,2538" coordsize="162,154" path="m11162,2684l11150,2684,11157,2684,11162,2684,11162,2684e" filled="t" fillcolor="#50535C" stroked="f">
                <v:path arrowok="t"/>
                <v:fill/>
              </v:shape>
              <v:shape style="position:absolute;left:11111;top:2538;width:162;height:154" coordorigin="11111,2538" coordsize="162,154" path="m11190,2680l11169,2680,11174,2680,11183,2683,11187,2683,11190,2680e" filled="t" fillcolor="#50535C" stroked="f">
                <v:path arrowok="t"/>
                <v:fill/>
              </v:shape>
            </v:group>
            <v:group style="position:absolute;left:11223;top:2643;width:37;height:47" coordorigin="11223,2643" coordsize="37,47">
              <v:shape style="position:absolute;left:11223;top:2643;width:37;height:47" coordorigin="11223,2643" coordsize="37,47" path="m11260,2685l11241,2685,11244,2686,11251,2689,11255,2689,11260,2685e" filled="t" fillcolor="#50535C" stroked="f">
                <v:path arrowok="t"/>
                <v:fill/>
              </v:shape>
              <v:shape style="position:absolute;left:11223;top:2643;width:37;height:47" coordorigin="11223,2643" coordsize="37,47" path="m11256,2643l11253,2646,11250,2649,11246,2653,11238,2662,11232,2667,11223,2676,11224,2681,11229,2683,11232,2685,11235,2685,11241,2685,11260,2685,11262,2684,11264,2682,11266,2672,11264,2661,11263,2649,11261,2643,11256,2643e" filled="t" fillcolor="#50535C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166.890503pt;margin-top:555.236389pt;width:352.423pt;height:20.201pt;mso-position-horizontal-relative:page;mso-position-vertical-relative:page;z-index:-5311" coordorigin="3338,11105" coordsize="7048,404">
            <v:group style="position:absolute;left:3345;top:11502;width:7034;height:2" coordorigin="3345,11502" coordsize="7034,2">
              <v:shape style="position:absolute;left:3345;top:11502;width:7034;height:2" coordorigin="3345,11502" coordsize="7034,0" path="m3345,11502l10379,11502e" filled="f" stroked="t" strokeweight=".709pt" strokecolor="#96969C">
                <v:path arrowok="t"/>
              </v:shape>
            </v:group>
            <v:group style="position:absolute;left:5623;top:11112;width:2;height:390" coordorigin="5623,11112" coordsize="2,390">
              <v:shape style="position:absolute;left:5623;top:11112;width:2;height:390" coordorigin="5623,11112" coordsize="0,390" path="m5623,11502l5623,11112e" filled="f" stroked="t" strokeweight=".709pt" strokecolor="#96969C">
                <v:path arrowok="t"/>
              </v:shape>
            </v:group>
            <v:group style="position:absolute;left:8791;top:11112;width:2;height:390" coordorigin="8791,11112" coordsize="2,390">
              <v:shape style="position:absolute;left:8791;top:11112;width:2;height:390" coordorigin="8791,11112" coordsize="0,390" path="m8791,11502l8791,11112e" filled="f" stroked="t" strokeweight=".709pt" strokecolor="#96969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66.890503pt;margin-top:653.102600pt;width:352.423pt;height:20.201pt;mso-position-horizontal-relative:page;mso-position-vertical-relative:page;z-index:-5310" coordorigin="3338,13062" coordsize="7048,404">
            <v:group style="position:absolute;left:5623;top:13069;width:2;height:390" coordorigin="5623,13069" coordsize="2,390">
              <v:shape style="position:absolute;left:5623;top:13069;width:2;height:390" coordorigin="5623,13069" coordsize="0,390" path="m5623,13459l5623,13069e" filled="f" stroked="t" strokeweight=".709pt" strokecolor="#96969C">
                <v:path arrowok="t"/>
              </v:shape>
            </v:group>
            <v:group style="position:absolute;left:3345;top:13452;width:7034;height:2" coordorigin="3345,13452" coordsize="7034,2">
              <v:shape style="position:absolute;left:3345;top:13452;width:7034;height:2" coordorigin="3345,13452" coordsize="7034,0" path="m3345,13452l10379,13452e" filled="f" stroked="t" strokeweight=".709pt" strokecolor="#96969C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7.042603pt;margin-top:52.72126pt;width:107.484011pt;height:34pt;mso-position-horizontal-relative:page;mso-position-vertical-relative:page;z-index:-5309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22" w:after="0" w:line="240" w:lineRule="auto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#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455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2" w:after="0" w:line="240" w:lineRule="auto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6.899506pt;margin-top:52.72126pt;width:88.904405pt;height:46pt;mso-position-horizontal-relative:page;mso-position-vertical-relative:page;z-index:-5308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9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8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8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22" w:after="0" w:line="240" w:lineRule="auto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5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(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20)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  <w:p>
                  <w:pPr>
                    <w:spacing w:before="22" w:after="0" w:line="264" w:lineRule="auto"/>
                    <w:ind w:left="20" w:right="-33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 </w:t>
                  </w:r>
                  <w:hyperlink r:id="rId47"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</w:rPr>
                      <w:t>h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</w:rPr>
                      <w:t>@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</w:rPr>
                      <w:t>e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</w:rPr>
                      <w:t>n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5"/>
                        <w:w w:val="100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2"/>
                        <w:w w:val="100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0"/>
                        <w:w w:val="100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4"/>
                        <w:w w:val="100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1"/>
                        <w:w w:val="100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</w:rPr>
                      <w:t>om</w:t>
                    </w:r>
                    <w:r>
                      <w:rPr>
                        <w:rFonts w:ascii="Open Sans Light" w:hAnsi="Open Sans Light" w:cs="Open Sans Light" w:eastAsia="Open Sans Light"/>
                        <w:sz w:val="16"/>
                        <w:szCs w:val="16"/>
                        <w:color w:val="50535C"/>
                        <w:spacing w:val="3"/>
                        <w:w w:val="100"/>
                      </w:rPr>
                      <w:t> </w:t>
                    </w:r>
                  </w:hyperlink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</w:rPr>
                    <w:t>w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</w:rPr>
                    <w:t>om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5.185501pt;margin-top:59.832157pt;width:90.717999pt;height:26pt;mso-position-horizontal-relative:page;mso-position-vertical-relative:page;z-index:-5307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left="20" w:right="-92"/>
                    <w:jc w:val="left"/>
                    <w:rPr>
                      <w:rFonts w:ascii="Open Sans Light" w:hAnsi="Open Sans Light" w:cs="Open Sans Light" w:eastAsia="Open Sans Light"/>
                      <w:sz w:val="48"/>
                      <w:szCs w:val="48"/>
                    </w:rPr>
                  </w:pPr>
                  <w:rPr/>
                  <w:r>
                    <w:rPr>
                      <w:rFonts w:ascii="Open Sans Semibold" w:hAnsi="Open Sans Semibold" w:cs="Open Sans Semibold" w:eastAsia="Open Sans Semibold"/>
                      <w:sz w:val="48"/>
                      <w:szCs w:val="48"/>
                      <w:color w:val="50535C"/>
                      <w:spacing w:val="-36"/>
                      <w:w w:val="100"/>
                      <w:position w:val="2"/>
                    </w:rPr>
                    <w:t>your</w:t>
                  </w:r>
                  <w:r>
                    <w:rPr>
                      <w:rFonts w:ascii="Open Sans Light" w:hAnsi="Open Sans Light" w:cs="Open Sans Light" w:eastAsia="Open Sans Light"/>
                      <w:sz w:val="48"/>
                      <w:szCs w:val="48"/>
                      <w:color w:val="50535C"/>
                      <w:spacing w:val="-36"/>
                      <w:w w:val="100"/>
                      <w:position w:val="2"/>
                    </w:rPr>
                    <w:t>logo.</w:t>
                  </w:r>
                  <w:r>
                    <w:rPr>
                      <w:rFonts w:ascii="Open Sans Light" w:hAnsi="Open Sans Light" w:cs="Open Sans Light" w:eastAsia="Open Sans Light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6.245102pt;margin-top:183.15152pt;width:123.249568pt;height:12pt;mso-position-horizontal-relative:page;mso-position-vertical-relative:page;z-index:-5306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5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8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J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2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9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5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1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6.245102pt;margin-top:208.721268pt;width:349.084135pt;height:70pt;mso-position-horizontal-relative:page;mso-position-vertical-relative:page;z-index:-530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Re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-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hil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219.15152pt;width:68.789347pt;height:24pt;mso-position-horizontal-relative:page;mso-position-vertical-relative:page;z-index:-5304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b/>
                      <w:bCs/>
                      <w:position w:val="1"/>
                    </w:rPr>
                    <w:t>C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9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P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L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20" w:right="-2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16"/>
                      <w:w w:val="99"/>
                      <w:b/>
                      <w:bCs/>
                      <w:position w:val="1"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M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.852301pt;margin-top:255.15152pt;width:12.000001pt;height:12pt;mso-position-horizontal-relative:page;mso-position-vertical-relative:page;z-index:-5303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20" w:right="-50"/>
                    <w:jc w:val="left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—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6.245102pt;margin-top:292.721252pt;width:351.299566pt;height:50.00010pt;mso-position-horizontal-relative:page;mso-position-vertical-relative:page;z-index:-5302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9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?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6.245102pt;margin-top:352.721375pt;width:353.719379pt;height:80pt;mso-position-horizontal-relative:page;mso-position-vertical-relative:page;z-index:-5301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8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9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fe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ani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h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7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7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00" w:lineRule="exact"/>
                    <w:ind w:left="20" w:right="-20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vo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q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6.244995pt;margin-top:484.721252pt;width:88.196473pt;height:10pt;mso-position-horizontal-relative:page;mso-position-vertical-relative:page;z-index:-5300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15"/>
                      <w:b/>
                      <w:bCs/>
                      <w:position w:val="1"/>
                    </w:rPr>
                    <w:t>CL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G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8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6.244095pt;margin-top:580.721252pt;width:95.472804pt;height:10pt;mso-position-horizontal-relative:page;mso-position-vertical-relative:page;z-index:-5299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/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6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l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/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9.251312pt;margin-top:580.721252pt;width:69.391691pt;height:10pt;mso-position-horizontal-relative:page;mso-position-vertical-relative:page;z-index:-5298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Si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4"/>
                      <w:w w:val="100"/>
                      <w:position w:val="1"/>
                    </w:rPr>
                    <w:t>g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li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9.069489pt;margin-top:580.721252pt;width:19.246314pt;height:10pt;mso-position-horizontal-relative:page;mso-position-vertical-relative:page;z-index:-5297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1"/>
                      <w:w w:val="100"/>
                      <w:position w:val="1"/>
                    </w:rPr>
                    <w:t>te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6.244095pt;margin-top:676.721252pt;width:60.578628pt;height:10pt;mso-position-horizontal-relative:page;mso-position-vertical-relative:page;z-index:-5296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9.251312pt;margin-top:676.721252pt;width:68.861766pt;height:10pt;mso-position-horizontal-relative:page;mso-position-vertical-relative:page;z-index:-5295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 Light" w:hAnsi="Open Sans Light" w:cs="Open Sans Light" w:eastAsia="Open Sans Light"/>
                      <w:sz w:val="16"/>
                      <w:szCs w:val="16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y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2"/>
                      <w:w w:val="100"/>
                      <w:position w:val="1"/>
                    </w:rPr>
                    <w:t>d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3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5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6.244995pt;margin-top:748.721252pt;width:167.652457pt;height:10pt;mso-position-horizontal-relative:page;mso-position-vertical-relative:page;z-index:-5294" type="#_x0000_t202" filled="f" stroked="f">
            <v:textbox inset="0,0,0,0">
              <w:txbxContent>
                <w:p>
                  <w:pPr>
                    <w:spacing w:before="0" w:after="0" w:line="192" w:lineRule="exact"/>
                    <w:ind w:left="20" w:right="-44"/>
                    <w:jc w:val="left"/>
                    <w:rPr>
                      <w:rFonts w:ascii="Open Sans" w:hAnsi="Open Sans" w:cs="Open Sans" w:eastAsia="Open Sans"/>
                      <w:sz w:val="16"/>
                      <w:szCs w:val="16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b/>
                      <w:bCs/>
                      <w:position w:val="1"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5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K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Y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30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F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O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B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N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7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5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W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I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T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H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U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-24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16"/>
                      <w:szCs w:val="1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7.244995pt;margin-top:653.457092pt;width:113.8849pt;height:19.137pt;mso-position-horizontal-relative:page;mso-position-vertical-relative:page;z-index:-5293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1.129913pt;margin-top:653.457092pt;width:237.8291pt;height:19.137pt;mso-position-horizontal-relative:page;mso-position-vertical-relative:page;z-index:-529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7.244995pt;margin-top:555.590942pt;width:113.8849pt;height:19.491500pt;mso-position-horizontal-relative:page;mso-position-vertical-relative:page;z-index:-5291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1.129913pt;margin-top:555.590942pt;width:158.4004pt;height:19.491500pt;mso-position-horizontal-relative:page;mso-position-vertical-relative:page;z-index:-5290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9.530304pt;margin-top:555.590942pt;width:79.428700pt;height:19.491500pt;mso-position-horizontal-relative:page;mso-position-vertical-relative:page;z-index:-5289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left="40"/>
                    <w:jc w:val="left"/>
                    <w:rPr>
                      <w:sz w:val="20"/>
                      <w:szCs w:val="20"/>
                    </w:rPr>
                  </w:pPr>
                  <w:rPr/>
                  <w:r>
                    <w:rPr>
                      <w:sz w:val="20"/>
                      <w:szCs w:val="20"/>
                    </w:rPr>
                  </w:r>
                </w:p>
              </w:txbxContent>
            </v:textbox>
          </v:shape>
        </w:pict>
      </w:r>
    </w:p>
    <w:p>
      <w:pPr>
        <w:spacing w:after="0"/>
        <w:sectPr>
          <w:pgSz w:w="11920" w:h="16840"/>
          <w:pgMar w:top="1560" w:bottom="280" w:left="1680" w:right="1680"/>
        </w:sectPr>
      </w:pPr>
      <w:rPr/>
    </w:p>
    <w:p>
      <w:pPr>
        <w:rPr>
          <w:sz w:val="0"/>
          <w:szCs w:val="0"/>
        </w:rPr>
      </w:pPr>
      <w:rPr/>
      <w:r>
        <w:rPr/>
        <w:pict>
          <v:group style="position:absolute;margin-left:0pt;margin-top:146.902008pt;width:595.276001pt;height:324.150pt;mso-position-horizontal-relative:page;mso-position-vertical-relative:page;z-index:-5288" coordorigin="0,2938" coordsize="11906,6483">
            <v:group style="position:absolute;left:0;top:2948;width:11906;height:6463" coordorigin="0,2948" coordsize="11906,6463">
              <v:shape style="position:absolute;left:0;top:2948;width:11906;height:6463" coordorigin="0,2948" coordsize="11906,6463" path="m0,9411l11906,9411,11906,2948,0,2948,0,9411e" filled="t" fillcolor="#FDB913" stroked="f">
                <v:path arrowok="t"/>
                <v:fill/>
              </v:shape>
            </v:group>
            <v:group style="position:absolute;left:4154;top:4450;width:3598;height:3458" coordorigin="4154,4450" coordsize="3598,3458">
              <v:shape style="position:absolute;left:4154;top:4450;width:3598;height:3458" coordorigin="4154,4450" coordsize="3598,3458" path="m5953,4450l5503,5736,4154,5771,5225,6601,4841,7909,5953,7135,6837,7135,6680,6601,7752,5771,6402,5736,5953,4450e" filled="t" fillcolor="#F8971D" stroked="f">
                <v:path arrowok="t"/>
                <v:fill/>
              </v:shape>
              <v:shape style="position:absolute;left:4154;top:4450;width:3598;height:3458" coordorigin="4154,4450" coordsize="3598,3458" path="m6837,7135l5953,7135,7064,7909,6837,7135e" filled="t" fillcolor="#F8971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244.323593pt;margin-top:634.960815pt;width:27.72pt;height:26.646pt;mso-position-horizontal-relative:page;mso-position-vertical-relative:page;z-index:-5287" coordorigin="4886,12699" coordsize="554,533">
            <v:shape style="position:absolute;left:4886;top:12699;width:554;height:533" coordorigin="4886,12699" coordsize="554,533" path="m5164,12699l5094,12897,4886,12903,5052,13031,4992,13232,5164,13113,5300,13113,5276,13031,5441,12903,5233,12897,5164,12699e" filled="t" fillcolor="#FDB913" stroked="f">
              <v:path arrowok="t"/>
              <v:fill/>
            </v:shape>
            <v:shape style="position:absolute;left:4886;top:12699;width:554;height:533" coordorigin="4886,12699" coordsize="554,533" path="m5300,13113l5164,13113,5335,13232,5300,13113e" filled="t" fillcolor="#FDB913" stroked="f">
              <v:path arrowok="t"/>
              <v:fill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8.793213pt;margin-top:640.329590pt;width:68.870174pt;height:17pt;mso-position-horizontal-relative:page;mso-position-vertical-relative:page;z-index:-5286" type="#_x0000_t202" filled="f" stroked="f">
            <v:textbox inset="0,0,0,0">
              <w:txbxContent>
                <w:p>
                  <w:pPr>
                    <w:spacing w:before="0" w:after="0" w:line="340" w:lineRule="exact"/>
                    <w:ind w:left="20" w:right="-65"/>
                    <w:jc w:val="left"/>
                    <w:rPr>
                      <w:rFonts w:ascii="Open Sans Light" w:hAnsi="Open Sans Light" w:cs="Open Sans Light" w:eastAsia="Open Sans Light"/>
                      <w:sz w:val="30"/>
                      <w:szCs w:val="3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30"/>
                      <w:szCs w:val="30"/>
                      <w:color w:val="50535C"/>
                      <w:spacing w:val="0"/>
                      <w:w w:val="100"/>
                      <w:b/>
                      <w:bCs/>
                      <w:position w:val="2"/>
                    </w:rPr>
                    <w:t>your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50535C"/>
                      <w:spacing w:val="0"/>
                      <w:w w:val="100"/>
                      <w:position w:val="2"/>
                    </w:rPr>
                    <w:t>logo.</w:t>
                  </w:r>
                  <w:r>
                    <w:rPr>
                      <w:rFonts w:ascii="Open Sans Light" w:hAnsi="Open Sans Light" w:cs="Open Sans Light" w:eastAsia="Open Sans Light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1.577103pt;margin-top:687.15155pt;width:132.119014pt;height:36pt;mso-position-horizontal-relative:page;mso-position-vertical-relative:page;z-index:-5285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743" w:right="723"/>
                    <w:jc w:val="center"/>
                    <w:rPr>
                      <w:rFonts w:ascii="Open Sans" w:hAnsi="Open Sans" w:cs="Open Sans" w:eastAsia="Open Sans"/>
                      <w:sz w:val="20"/>
                      <w:szCs w:val="20"/>
                    </w:rPr>
                  </w:pPr>
                  <w:rPr/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w w:val="99"/>
                      <w:b/>
                      <w:bCs/>
                      <w:position w:val="1"/>
                    </w:rPr>
                    <w:t>A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D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6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R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E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3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99"/>
                      <w:b/>
                      <w:bCs/>
                      <w:position w:val="1"/>
                    </w:rPr>
                    <w:t>S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-32"/>
                      <w:w w:val="100"/>
                      <w:b/>
                      <w:bCs/>
                      <w:position w:val="1"/>
                    </w:rPr>
                    <w:t> 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50535C"/>
                      <w:spacing w:val="0"/>
                      <w:w w:val="100"/>
                      <w:b/>
                      <w:bCs/>
                      <w:position w:val="1"/>
                    </w:rPr>
                    <w:t>.</w:t>
                  </w:r>
                  <w:r>
                    <w:rPr>
                      <w:rFonts w:ascii="Open Sans" w:hAnsi="Open Sans" w:cs="Open Sans" w:eastAsia="Open Sans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8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6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5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u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V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6"/>
                      <w:w w:val="99"/>
                      <w:position w:val="1"/>
                    </w:rPr>
                    <w:t>#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99"/>
                      <w:position w:val="1"/>
                    </w:rPr>
                    <w:t>4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99"/>
                      <w:position w:val="1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179" w:right="159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F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r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i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s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o,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8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0"/>
                      <w:w w:val="99"/>
                      <w:position w:val="1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99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5"/>
                      <w:w w:val="99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99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1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3.311905pt;margin-top:735.15155pt;width:108.64413pt;height:36pt;mso-position-horizontal-relative:page;mso-position-vertical-relative:page;z-index:-5284" type="#_x0000_t202" filled="f" stroked="f">
            <v:textbox inset="0,0,0,0">
              <w:txbxContent>
                <w:p>
                  <w:pPr>
                    <w:spacing w:before="0" w:after="0" w:line="236" w:lineRule="exact"/>
                    <w:ind w:left="334" w:right="313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(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20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)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5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7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89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6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99"/>
                      <w:position w:val="1"/>
                    </w:rPr>
                    <w:t>9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0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  <w:p>
                  <w:pPr>
                    <w:spacing w:before="0" w:after="0" w:line="240" w:lineRule="exact"/>
                    <w:ind w:left="-15" w:right="-35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100"/>
                      <w:position w:val="1"/>
                    </w:rPr>
                    <w:t>E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2"/>
                      <w:w w:val="100"/>
                      <w:position w:val="1"/>
                    </w:rPr>
                    <w:t> </w:t>
                  </w:r>
                  <w:hyperlink r:id="rId48"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99"/>
                        <w:position w:val="1"/>
                      </w:rPr>
                      <w:t>he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0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100"/>
                        <w:position w:val="1"/>
                      </w:rPr>
                      <w:t>l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3"/>
                        <w:w w:val="100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100"/>
                        <w:position w:val="1"/>
                      </w:rPr>
                      <w:t>@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2"/>
                        <w:w w:val="100"/>
                        <w:position w:val="1"/>
                      </w:rPr>
                      <w:t>p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99"/>
                        <w:position w:val="1"/>
                      </w:rPr>
                      <w:t>en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4"/>
                        <w:w w:val="99"/>
                        <w:position w:val="1"/>
                      </w:rPr>
                      <w:t>t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99"/>
                        <w:position w:val="1"/>
                      </w:rPr>
                      <w:t>a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2"/>
                        <w:w w:val="100"/>
                        <w:position w:val="1"/>
                      </w:rPr>
                      <w:t>b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-3"/>
                        <w:w w:val="99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3"/>
                        <w:w w:val="100"/>
                        <w:position w:val="1"/>
                      </w:rPr>
                      <w:t>x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-1"/>
                        <w:w w:val="99"/>
                        <w:position w:val="1"/>
                      </w:rPr>
                      <w:t>.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-1"/>
                        <w:w w:val="100"/>
                        <w:position w:val="1"/>
                      </w:rPr>
                      <w:t>c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1"/>
                        <w:w w:val="99"/>
                        <w:position w:val="1"/>
                      </w:rPr>
                      <w:t>o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50535C"/>
                        <w:spacing w:val="0"/>
                        <w:w w:val="99"/>
                        <w:position w:val="1"/>
                      </w:rPr>
                      <w:t>m</w:t>
                    </w:r>
                    <w:r>
                      <w:rPr>
                        <w:rFonts w:ascii="Open Sans Light" w:hAnsi="Open Sans Light" w:cs="Open Sans Light" w:eastAsia="Open Sans Light"/>
                        <w:sz w:val="20"/>
                        <w:szCs w:val="20"/>
                        <w:color w:val="000000"/>
                        <w:spacing w:val="0"/>
                        <w:w w:val="100"/>
                        <w:position w:val="0"/>
                      </w:rPr>
                    </w:r>
                  </w:hyperlink>
                </w:p>
                <w:p>
                  <w:pPr>
                    <w:spacing w:before="0" w:after="0" w:line="240" w:lineRule="exact"/>
                    <w:ind w:left="280" w:right="260"/>
                    <w:jc w:val="center"/>
                    <w:rPr>
                      <w:rFonts w:ascii="Open Sans Light" w:hAnsi="Open Sans Light" w:cs="Open Sans Light" w:eastAsia="Open Sans Light"/>
                      <w:sz w:val="20"/>
                      <w:szCs w:val="20"/>
                    </w:rPr>
                  </w:pPr>
                  <w:rPr/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4"/>
                      <w:w w:val="100"/>
                      <w:position w:val="1"/>
                    </w:rPr>
                    <w:t>w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100"/>
                      <w:position w:val="1"/>
                    </w:rPr>
                    <w:t> 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p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en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4"/>
                      <w:w w:val="99"/>
                      <w:position w:val="1"/>
                    </w:rPr>
                    <w:t>t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a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2"/>
                      <w:w w:val="100"/>
                      <w:position w:val="1"/>
                    </w:rPr>
                    <w:t>b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3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3"/>
                      <w:w w:val="100"/>
                      <w:position w:val="1"/>
                    </w:rPr>
                    <w:t>x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99"/>
                      <w:position w:val="1"/>
                    </w:rPr>
                    <w:t>.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-1"/>
                      <w:w w:val="100"/>
                      <w:position w:val="1"/>
                    </w:rPr>
                    <w:t>c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1"/>
                      <w:w w:val="99"/>
                      <w:position w:val="1"/>
                    </w:rPr>
                    <w:t>o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50535C"/>
                      <w:spacing w:val="0"/>
                      <w:w w:val="99"/>
                      <w:position w:val="1"/>
                    </w:rPr>
                    <w:t>m</w:t>
                  </w:r>
                  <w:r>
                    <w:rPr>
                      <w:rFonts w:ascii="Open Sans Light" w:hAnsi="Open Sans Light" w:cs="Open Sans Light" w:eastAsia="Open Sans Light"/>
                      <w:sz w:val="20"/>
                      <w:szCs w:val="2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</w:p>
    <w:sectPr>
      <w:pgSz w:w="11920" w:h="16840"/>
      <w:pgMar w:top="156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Open Sans">
    <w:altName w:val="Open Sans"/>
    <w:charset w:val="0"/>
    <w:family w:val="swiss"/>
    <w:pitch w:val="variable"/>
  </w:font>
  <w:font w:name="Open Sans Light">
    <w:altName w:val="Open Sans Light"/>
    <w:charset w:val="0"/>
    <w:family w:val="swiss"/>
    <w:pitch w:val="variable"/>
  </w:font>
  <w:font w:name="Montserrat Light">
    <w:altName w:val="Montserrat Light"/>
    <w:charset w:val="0"/>
    <w:family w:val="modern"/>
    <w:pitch w:val="variable"/>
  </w:font>
  <w:font w:name="Minion Pro">
    <w:altName w:val="Minion Pro"/>
    <w:charset w:val="0"/>
    <w:family w:val="roman"/>
    <w:pitch w:val="variable"/>
  </w:font>
  <w:font w:name="Montserrat">
    <w:altName w:val="Montserrat"/>
    <w:charset w:val="0"/>
    <w:family w:val="auto"/>
    <w:pitch w:val="variable"/>
  </w:font>
  <w:font w:name="Open Sans Semibold">
    <w:altName w:val="Open Sans Semibold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hyperlink" Target="mailto:hello@pentabox.com" TargetMode="External"/><Relationship Id="rId9" Type="http://schemas.openxmlformats.org/officeDocument/2006/relationships/hyperlink" Target="mailto:hello@birdtalk.com" TargetMode="External"/><Relationship Id="rId10" Type="http://schemas.openxmlformats.org/officeDocument/2006/relationships/image" Target="media/image4.png"/><Relationship Id="rId11" Type="http://schemas.openxmlformats.org/officeDocument/2006/relationships/hyperlink" Target="mailto:hello@pentabox.com" TargetMode="External"/><Relationship Id="rId12" Type="http://schemas.openxmlformats.org/officeDocument/2006/relationships/hyperlink" Target="http://www.pentabox.com/" TargetMode="External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hyperlink" Target="mailto:hello@pentabox.com" TargetMode="External"/><Relationship Id="rId17" Type="http://schemas.openxmlformats.org/officeDocument/2006/relationships/hyperlink" Target="http://www.pentabox.com/" TargetMode="External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jp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hyperlink" Target="mailto:hello@pentabox.com" TargetMode="External"/><Relationship Id="rId26" Type="http://schemas.openxmlformats.org/officeDocument/2006/relationships/hyperlink" Target="http://www.pentabox.com/" TargetMode="External"/><Relationship Id="rId27" Type="http://schemas.openxmlformats.org/officeDocument/2006/relationships/image" Target="media/image15.png"/><Relationship Id="rId28" Type="http://schemas.openxmlformats.org/officeDocument/2006/relationships/hyperlink" Target="mailto:hello@pentabox.com" TargetMode="External"/><Relationship Id="rId29" Type="http://schemas.openxmlformats.org/officeDocument/2006/relationships/hyperlink" Target="http://www.pentabox.com/" TargetMode="External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hyperlink" Target="mailto:hello@pentabox.com" TargetMode="External"/><Relationship Id="rId35" Type="http://schemas.openxmlformats.org/officeDocument/2006/relationships/hyperlink" Target="http://www.pentabox.com/" TargetMode="External"/><Relationship Id="rId36" Type="http://schemas.openxmlformats.org/officeDocument/2006/relationships/hyperlink" Target="http://WWW.PENTABOX.COM/" TargetMode="External"/><Relationship Id="rId37" Type="http://schemas.openxmlformats.org/officeDocument/2006/relationships/hyperlink" Target="mailto:hello@pentabox.com" TargetMode="External"/><Relationship Id="rId38" Type="http://schemas.openxmlformats.org/officeDocument/2006/relationships/hyperlink" Target="http://www.pentabox.com/" TargetMode="External"/><Relationship Id="rId39" Type="http://schemas.openxmlformats.org/officeDocument/2006/relationships/hyperlink" Target="mailto:hello@pentabox.com" TargetMode="External"/><Relationship Id="rId40" Type="http://schemas.openxmlformats.org/officeDocument/2006/relationships/hyperlink" Target="http://www.pentabox.com/" TargetMode="External"/><Relationship Id="rId41" Type="http://schemas.openxmlformats.org/officeDocument/2006/relationships/image" Target="media/image20.png"/><Relationship Id="rId42" Type="http://schemas.openxmlformats.org/officeDocument/2006/relationships/hyperlink" Target="mailto:hello@pentabox.com" TargetMode="External"/><Relationship Id="rId43" Type="http://schemas.openxmlformats.org/officeDocument/2006/relationships/hyperlink" Target="http://www.pentabox.com/" TargetMode="External"/><Relationship Id="rId44" Type="http://schemas.openxmlformats.org/officeDocument/2006/relationships/hyperlink" Target="mailto:hello@pentabox.com" TargetMode="External"/><Relationship Id="rId45" Type="http://schemas.openxmlformats.org/officeDocument/2006/relationships/hyperlink" Target="http://www.pentabox.com/" TargetMode="External"/><Relationship Id="rId46" Type="http://schemas.openxmlformats.org/officeDocument/2006/relationships/hyperlink" Target="mailto:hello@pentabox.com" TargetMode="External"/><Relationship Id="rId47" Type="http://schemas.openxmlformats.org/officeDocument/2006/relationships/hyperlink" Target="mailto:hello@pentabox.com" TargetMode="External"/><Relationship Id="rId48" Type="http://schemas.openxmlformats.org/officeDocument/2006/relationships/hyperlink" Target="mailto:hello@pentabox.com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2015-01-03T00:16:09Z</dcterms:created>
  <dcterms:modified xsi:type="dcterms:W3CDTF">2015-01-03T00:16:09Z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2015-01-03T00:00:00Z</vt:filetime>
  </property>
  <property fmtid="{D5CDD505-2E9C-101B-9397-08002B2CF9AE}" pid="3" name="LastSaved">
    <vt:filetime>2015-01-02T00:00:00Z</vt:filetime>
  </property>
</Properties>
</file>