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g" ContentType="image/jp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0"/>
          <w:szCs w:val="0"/>
        </w:rPr>
      </w:pPr>
      <w:rPr/>
      <w:r>
        <w:rPr/>
        <w:pict>
          <v:group style="position:absolute;margin-left:0pt;margin-top:150.774994pt;width:612pt;height:641.225pt;mso-position-horizontal-relative:page;mso-position-vertical-relative:page;z-index:-5934" coordorigin="0,3015" coordsize="12240,12825">
            <v:group style="position:absolute;left:0;top:3025;width:12240;height:5887" coordorigin="0,3025" coordsize="12240,5887">
              <v:shape style="position:absolute;left:0;top:3025;width:12240;height:5887" coordorigin="0,3025" coordsize="12240,5887" path="m0,8912l12240,8912,12240,3025,0,3025,0,8912e" filled="t" fillcolor="#FDB913" stroked="f">
                <v:path arrowok="t"/>
                <v:fill/>
              </v:shape>
            </v:group>
            <v:group style="position:absolute;left:1554;top:5126;width:3316;height:6639" coordorigin="1554,5126" coordsize="3316,6639">
              <v:shape style="position:absolute;left:1554;top:5126;width:3316;height:6639" coordorigin="1554,5126" coordsize="3316,6639" path="m4353,5173l2127,5173,2085,5175,2003,5188,1926,5214,1855,5251,1791,5298,1735,5354,1688,5418,1651,5489,1625,5566,1612,5648,1610,5690,1610,5752,1588,5752,1568,5759,1556,5776,1554,6049,1561,6069,1579,6081,1610,6083,1610,6537,1588,6537,1568,6544,1555,6562,1554,6747,1561,6768,1579,6780,1610,6781,1610,7061,1588,7061,1568,7068,1556,7086,1554,7271,1561,7292,1579,7304,1610,7305,1610,11248,1617,11332,1637,11411,1668,11485,1710,11553,1762,11613,1822,11665,1890,11707,1964,11739,2043,11758,2127,11765,4353,11765,4437,11758,4516,11739,4590,11707,4658,11665,4718,11613,4770,11553,4812,11485,4843,11411,4863,11332,4870,11248,4870,5690,4863,5606,4843,5527,4812,5453,4770,5385,4718,5325,4658,5273,4590,5231,4516,5200,4437,5180,4395,5175,4353,5173e" filled="t" fillcolor="#231F20" stroked="f">
                <v:path arrowok="t"/>
                <v:fill/>
              </v:shape>
              <v:shape style="position:absolute;left:1554;top:5126;width:3316;height:6639" coordorigin="1554,5126" coordsize="3316,6639" path="m3711,5126l3690,5133,3678,5151,3676,5173,4269,5173,4269,5160,4262,5139,4245,5127,3711,5126e" filled="t" fillcolor="#231F20" stroked="f">
                <v:path arrowok="t"/>
                <v:fill/>
              </v:shape>
            </v:group>
            <v:group style="position:absolute;left:1763;top:6199;width:2910;height:2713" coordorigin="1763,6199" coordsize="2910,2713">
              <v:shape style="position:absolute;left:1763;top:6199;width:2910;height:2713" coordorigin="1763,6199" coordsize="2910,2713" path="m1763,8912l4673,8912,4673,6199,1763,6199,1763,8912xe" filled="t" fillcolor="#FFFFFF" stroked="f">
                <v:path arrowok="t"/>
                <v:fill/>
              </v:shape>
              <v:shape style="position:absolute;left:1763;top:6199;width:2910;height:4365" type="#_x0000_t75">
                <v:imagedata r:id="rId5" o:title=""/>
              </v:shape>
            </v:group>
            <v:group style="position:absolute;left:2898;top:10826;width:640;height:640" coordorigin="2898,10826" coordsize="640,640">
              <v:shape style="position:absolute;left:2898;top:10826;width:640;height:640" coordorigin="2898,10826" coordsize="640,640" path="m3218,10826l3141,10836,3071,10862,3010,10903,2960,10957,2923,11022,2902,11095,2898,11147,2899,11173,2914,11248,2946,11315,2992,11373,3050,11419,3117,11450,3192,11466,3218,11467,3245,11466,3319,11450,3387,11419,3445,11373,3490,11315,3522,11248,3537,11173,3538,11147,3537,11120,3522,11045,3490,10978,3445,10920,3387,10874,3319,10843,3245,10827,3218,10826e" filled="t" fillcolor="#FFFFFF" stroked="f">
                <v:path arrowok="t"/>
                <v:fill/>
              </v:shape>
            </v:group>
            <v:group style="position:absolute;left:2680;top:5684;width:105;height:108" coordorigin="2680,5684" coordsize="105,108">
              <v:shape style="position:absolute;left:2680;top:5684;width:105;height:108" coordorigin="2680,5684" coordsize="105,108" path="m2734,5684l2684,5722,2680,5747,2687,5765,2700,5780,2721,5789,2747,5792,2764,5784,2776,5769,2784,5748,2785,5720,2774,5701,2756,5689,2734,5684e" filled="t" fillcolor="#96969C" stroked="f">
                <v:path arrowok="t"/>
                <v:fill/>
              </v:shape>
            </v:group>
            <v:group style="position:absolute;left:2917;top:5682;width:603;height:113" coordorigin="2917,5682" coordsize="603,113">
              <v:shape style="position:absolute;left:2917;top:5682;width:603;height:113" coordorigin="2917,5682" coordsize="603,113" path="m3455,5682l2981,5682,2969,5683,2948,5690,2931,5704,2920,5722,2917,5745,2923,5765,2938,5781,2957,5791,2981,5795,3467,5794,3488,5787,3505,5774,3516,5755,3520,5732,3513,5713,3499,5697,3479,5686,3455,5682e" filled="t" fillcolor="#96969C" stroked="f">
                <v:path arrowok="t"/>
                <v:fill/>
              </v:shape>
            </v:group>
            <v:group style="position:absolute;left:7370;top:5126;width:3316;height:6639" coordorigin="7370,5126" coordsize="3316,6639">
              <v:shape style="position:absolute;left:7370;top:5126;width:3316;height:6639" coordorigin="7370,5126" coordsize="3316,6639" path="m10169,5173l7943,5173,7901,5175,7819,5188,7742,5214,7671,5251,7607,5298,7551,5354,7504,5418,7467,5489,7441,5566,7428,5648,7426,5690,7426,5752,7404,5752,7384,5759,7372,5776,7370,6049,7377,6069,7395,6081,7426,6083,7426,6537,7404,6537,7384,6544,7372,6562,7370,6747,7377,6768,7395,6780,7426,6781,7426,7061,7404,7061,7384,7068,7372,7086,7370,7271,7377,7292,7395,7304,7426,7305,7426,11248,7433,11332,7453,11411,7484,11485,7526,11553,7578,11613,7638,11665,7706,11707,7780,11739,7859,11758,7943,11765,10169,11765,10253,11758,10332,11739,10406,11707,10474,11665,10534,11613,10586,11553,10628,11485,10659,11411,10679,11332,10686,11248,10686,5690,10679,5606,10659,5527,10628,5453,10586,5385,10534,5325,10474,5273,10406,5231,10332,5200,10253,5180,10211,5175,10169,5173e" filled="t" fillcolor="#231F20" stroked="f">
                <v:path arrowok="t"/>
                <v:fill/>
              </v:shape>
              <v:shape style="position:absolute;left:7370;top:5126;width:3316;height:6639" coordorigin="7370,5126" coordsize="3316,6639" path="m9527,5126l9506,5133,9494,5151,9492,5173,10085,5173,10085,5160,10078,5139,10061,5127,9527,5126e" filled="t" fillcolor="#231F20" stroked="f">
                <v:path arrowok="t"/>
                <v:fill/>
              </v:shape>
            </v:group>
            <v:group style="position:absolute;left:7579;top:6199;width:2910;height:2713" coordorigin="7579,6199" coordsize="2910,2713">
              <v:shape style="position:absolute;left:7579;top:6199;width:2910;height:2713" coordorigin="7579,6199" coordsize="2910,2713" path="m7579,8912l10489,8912,10489,6199,7579,6199,7579,8912xe" filled="t" fillcolor="#FFFFFF" stroked="f">
                <v:path arrowok="t"/>
                <v:fill/>
              </v:shape>
              <v:shape style="position:absolute;left:7579;top:6199;width:2910;height:4365" type="#_x0000_t75">
                <v:imagedata r:id="rId6" o:title=""/>
              </v:shape>
            </v:group>
            <v:group style="position:absolute;left:8714;top:10826;width:640;height:640" coordorigin="8714,10826" coordsize="640,640">
              <v:shape style="position:absolute;left:8714;top:10826;width:640;height:640" coordorigin="8714,10826" coordsize="640,640" path="m9034,10826l8957,10836,8887,10862,8826,10903,8776,10957,8739,11022,8718,11095,8714,11147,8715,11173,8730,11248,8762,11315,8808,11373,8866,11419,8933,11450,9008,11466,9034,11467,9061,11466,9135,11450,9203,11419,9261,11373,9306,11315,9338,11248,9353,11173,9354,11147,9353,11120,9338,11045,9306,10978,9261,10920,9203,10874,9135,10843,9061,10827,9034,10826e" filled="t" fillcolor="#FFFFFF" stroked="f">
                <v:path arrowok="t"/>
                <v:fill/>
              </v:shape>
            </v:group>
            <v:group style="position:absolute;left:8496;top:5684;width:105;height:108" coordorigin="8496,5684" coordsize="105,108">
              <v:shape style="position:absolute;left:8496;top:5684;width:105;height:108" coordorigin="8496,5684" coordsize="105,108" path="m8550,5684l8500,5722,8496,5747,8503,5765,8517,5780,8537,5789,8563,5792,8580,5784,8592,5769,8600,5748,8601,5720,8590,5701,8572,5689,8550,5684e" filled="t" fillcolor="#96969C" stroked="f">
                <v:path arrowok="t"/>
                <v:fill/>
              </v:shape>
            </v:group>
            <v:group style="position:absolute;left:8733;top:5682;width:603;height:113" coordorigin="8733,5682" coordsize="603,113">
              <v:shape style="position:absolute;left:8733;top:5682;width:603;height:113" coordorigin="8733,5682" coordsize="603,113" path="m9271,5682l8797,5682,8785,5683,8764,5690,8747,5704,8736,5722,8733,5745,8739,5765,8754,5781,8773,5791,8797,5795,9284,5794,9304,5787,9321,5774,9332,5755,9336,5732,9329,5713,9315,5697,9295,5686,9271,5682e" filled="t" fillcolor="#96969C" stroked="f">
                <v:path arrowok="t"/>
                <v:fill/>
              </v:shape>
            </v:group>
            <v:group style="position:absolute;left:4105;top:3696;width:4029;height:8069" coordorigin="4105,3696" coordsize="4029,8069">
              <v:shape style="position:absolute;left:4105;top:3696;width:4029;height:8069" coordorigin="4105,3696" coordsize="4029,8069" path="m7507,3754l4802,3754,4750,3756,4651,3772,4557,3803,4471,3848,4393,3905,4325,3974,4268,4051,4223,4138,4192,4231,4176,4331,4173,4382,4173,4457,4147,4457,4125,4463,4110,4478,4105,4818,4111,4839,4127,4854,4173,4859,4173,5412,4147,5412,4125,5418,4110,5433,4105,5666,4111,5688,4127,5703,4173,5708,4173,6048,4147,6048,4125,6054,4110,6070,4105,6303,4111,6324,4127,6339,4173,6345,4173,11137,4182,11239,4205,11335,4244,11425,4295,11508,4358,11581,4431,11644,4513,11695,4603,11733,4700,11757,4802,11765,7507,11765,7608,11757,7705,11733,7795,11695,7877,11644,7951,11581,8013,11508,8065,11425,8103,11335,8126,11239,8135,11137,8135,4382,8126,4280,8103,4184,8065,4094,8013,4011,7951,3938,7877,3875,7795,3824,7705,3786,7608,3762,7558,3756,7507,3754e" filled="t" fillcolor="#231F20" stroked="f">
                <v:path arrowok="t"/>
                <v:fill/>
              </v:shape>
              <v:shape style="position:absolute;left:4105;top:3696;width:4029;height:8069" coordorigin="4105,3696" coordsize="4029,8069" path="m6726,3696l6705,3702,6690,3718,6684,3754,7405,3754,7405,3738,7399,3717,7384,3702,6726,3696e" filled="t" fillcolor="#231F20" stroked="f">
                <v:path arrowok="t"/>
                <v:fill/>
              </v:shape>
            </v:group>
            <v:group style="position:absolute;left:4359;top:5001;width:3537;height:3911" coordorigin="4359,5001" coordsize="3537,3911">
              <v:shape style="position:absolute;left:4359;top:5001;width:3537;height:3911" coordorigin="4359,5001" coordsize="3537,3911" path="m4359,8912l7896,8912,7896,5001,4359,5001,4359,8912xe" filled="t" fillcolor="#FFFFFF" stroked="f">
                <v:path arrowok="t"/>
                <v:fill/>
              </v:shape>
              <v:shape style="position:absolute;left:4359;top:5001;width:3537;height:5305" type="#_x0000_t75">
                <v:imagedata r:id="rId7" o:title=""/>
              </v:shape>
            </v:group>
            <v:group style="position:absolute;left:5739;top:10624;width:778;height:778" coordorigin="5739,10624" coordsize="778,778">
              <v:shape style="position:absolute;left:5739;top:10624;width:778;height:778" coordorigin="5739,10624" coordsize="778,778" path="m6128,10624l6065,10629,6005,10644,5949,10668,5874,10718,5814,10784,5769,10862,5750,10920,5740,10981,5739,11013,5740,11045,5750,11107,5769,11165,5797,11218,5853,11288,5923,11344,5976,11372,6034,11391,6096,11401,6128,11402,6160,11401,6221,11391,6279,11372,6333,11344,6403,11288,6458,11218,6486,11165,6505,11107,6515,11045,6517,11013,6515,10981,6505,10920,6486,10862,6458,10808,6403,10738,6333,10683,6279,10655,6221,10636,6160,10626,6128,10624e" filled="t" fillcolor="#FFFFFF" stroked="f">
                <v:path arrowok="t"/>
                <v:fill/>
              </v:shape>
            </v:group>
            <v:group style="position:absolute;left:5476;top:4375;width:128;height:132" coordorigin="5476,4375" coordsize="128,132">
              <v:shape style="position:absolute;left:5476;top:4375;width:128;height:132" coordorigin="5476,4375" coordsize="128,132" path="m5539,4375l5484,4411,5476,4461,5486,4480,5501,4494,5522,4504,5546,4507,5565,4502,5581,4491,5594,4475,5602,4453,5604,4426,5595,4405,5581,4389,5562,4379,5539,4375e" filled="t" fillcolor="#96969C" stroked="f">
                <v:path arrowok="t"/>
                <v:fill/>
              </v:shape>
            </v:group>
            <v:group style="position:absolute;left:5761;top:4373;width:734;height:137" coordorigin="5761,4373" coordsize="734,137">
              <v:shape style="position:absolute;left:5761;top:4373;width:734;height:137" coordorigin="5761,4373" coordsize="734,137" path="m6416,4373l5839,4373,5830,4373,5774,4404,5761,4446,5766,4466,5778,4484,5794,4498,5815,4507,5839,4510,6425,4509,6481,4478,6494,4436,6489,4416,6477,4399,6460,4385,6440,4376,6416,4373e" filled="t" fillcolor="#96969C" stroked="f">
                <v:path arrowok="t"/>
                <v:fill/>
              </v:shape>
            </v:group>
            <v:group style="position:absolute;left:0;top:8912;width:12240;height:6928" coordorigin="0,8912" coordsize="12240,6928">
              <v:shape style="position:absolute;left:0;top:8912;width:12240;height:6928" coordorigin="0,8912" coordsize="12240,6928" path="m0,15840l12240,15840,12240,8912,0,8912,0,15840e" filled="t" fillcolor="#FFFFFF" stroked="f">
                <v:path arrowok="t"/>
                <v:fill/>
              </v:shape>
            </v:group>
            <v:group style="position:absolute;left:6100;top:11853;width:2;height:1428" coordorigin="6100,11853" coordsize="2,1428">
              <v:shape style="position:absolute;left:6100;top:11853;width:2;height:1428" coordorigin="6100,11853" coordsize="0,1428" path="m6100,11853l6100,13281e" filled="f" stroked="t" strokeweight=".709pt" strokecolor="#50535C">
                <v:path arrowok="t"/>
              </v:shape>
            </v:group>
            <v:group style="position:absolute;left:1553;top:13915;width:9133;height:2" coordorigin="1553,13915" coordsize="9133,2">
              <v:shape style="position:absolute;left:1553;top:13915;width:9133;height:2" coordorigin="1553,13915" coordsize="9133,0" path="m1553,13915l10687,13915e" filled="f" stroked="t" strokeweight=".5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25.761292pt;margin-top:44.578602pt;width:35.326pt;height:33.597pt;mso-position-horizontal-relative:page;mso-position-vertical-relative:page;z-index:-5933" coordorigin="10515,892" coordsize="707,672">
            <v:shape style="position:absolute;left:10515;top:892;width:707;height:672" coordorigin="10515,892" coordsize="707,672" path="m10868,892l10780,1141,10515,1148,10726,1309,10650,1564,10868,1413,11042,1413,11011,1309,11222,1148,10957,1141,10868,892e" filled="t" fillcolor="#FDB913" stroked="f">
              <v:path arrowok="t"/>
              <v:fill/>
            </v:shape>
            <v:shape style="position:absolute;left:10515;top:892;width:707;height:672" coordorigin="10515,892" coordsize="707,672" path="m11042,1413l10868,1413,11087,1564,11042,1413e" filled="t" fillcolor="#FDB913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710197pt;margin-top:51.15131pt;width:132.119014pt;height:24pt;mso-position-horizontal-relative:page;mso-position-vertical-relative:page;z-index:-593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4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0"/>
                      <w:w w:val="100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710197pt;margin-top:87.151306pt;width:108.64413pt;height:36pt;mso-position-horizontal-relative:page;mso-position-vertical-relative:page;z-index:-5931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20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)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89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hyperlink r:id="rId8"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he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0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2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en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4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2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-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3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-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-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8.989197pt;margin-top:90.766167pt;width:68.870074pt;height:17pt;mso-position-horizontal-relative:page;mso-position-vertical-relative:page;z-index:-5930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left="20" w:right="-65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your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logo.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669296pt;margin-top:474.905365pt;width:76.952004pt;height:38pt;mso-position-horizontal-relative:page;mso-position-vertical-relative:page;z-index:-5929" type="#_x0000_t202" filled="f" stroked="f">
            <v:textbox inset="0,0,0,0">
              <w:txbxContent>
                <w:p>
                  <w:pPr>
                    <w:spacing w:before="0" w:after="0" w:line="746" w:lineRule="exact"/>
                    <w:ind w:left="20" w:right="-128"/>
                    <w:jc w:val="left"/>
                    <w:rPr>
                      <w:rFonts w:ascii="Montserrat Light" w:hAnsi="Montserrat Light" w:cs="Montserrat Light" w:eastAsia="Montserrat Light"/>
                      <w:sz w:val="72"/>
                      <w:szCs w:val="72"/>
                    </w:rPr>
                  </w:pPr>
                  <w:rPr/>
                  <w:r>
                    <w:rPr>
                      <w:rFonts w:ascii="Montserrat Light" w:hAnsi="Montserrat Light" w:cs="Montserrat Light" w:eastAsia="Montserrat Light"/>
                      <w:sz w:val="72"/>
                      <w:szCs w:val="72"/>
                      <w:color w:val="50535C"/>
                      <w:spacing w:val="-71"/>
                      <w:w w:val="100"/>
                      <w:position w:val="-1"/>
                    </w:rPr>
                    <w:t>W</w:t>
                  </w:r>
                  <w:r>
                    <w:rPr>
                      <w:rFonts w:ascii="Montserrat Light" w:hAnsi="Montserrat Light" w:cs="Montserrat Light" w:eastAsia="Montserrat Light"/>
                      <w:sz w:val="72"/>
                      <w:szCs w:val="72"/>
                      <w:color w:val="50535C"/>
                      <w:spacing w:val="-36"/>
                      <w:w w:val="100"/>
                      <w:position w:val="-1"/>
                    </w:rPr>
                    <w:t>eb</w:t>
                  </w:r>
                  <w:r>
                    <w:rPr>
                      <w:rFonts w:ascii="Montserrat Light" w:hAnsi="Montserrat Light" w:cs="Montserrat Light" w:eastAsia="Montserrat Light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9.685303pt;margin-top:474.905365pt;width:113.204006pt;height:38pt;mso-position-horizontal-relative:page;mso-position-vertical-relative:page;z-index:-5928" type="#_x0000_t202" filled="f" stroked="f">
            <v:textbox inset="0,0,0,0">
              <w:txbxContent>
                <w:p>
                  <w:pPr>
                    <w:spacing w:before="0" w:after="0" w:line="746" w:lineRule="exact"/>
                    <w:ind w:left="20" w:right="-128"/>
                    <w:jc w:val="left"/>
                    <w:rPr>
                      <w:rFonts w:ascii="Montserrat Light" w:hAnsi="Montserrat Light" w:cs="Montserrat Light" w:eastAsia="Montserrat Light"/>
                      <w:sz w:val="72"/>
                      <w:szCs w:val="72"/>
                    </w:rPr>
                  </w:pPr>
                  <w:rPr/>
                  <w:r>
                    <w:rPr>
                      <w:rFonts w:ascii="Montserrat Light" w:hAnsi="Montserrat Light" w:cs="Montserrat Light" w:eastAsia="Montserrat Light"/>
                      <w:sz w:val="72"/>
                      <w:szCs w:val="72"/>
                      <w:color w:val="50535C"/>
                      <w:spacing w:val="-36"/>
                      <w:w w:val="100"/>
                      <w:position w:val="-1"/>
                    </w:rPr>
                    <w:t>Design</w:t>
                  </w:r>
                  <w:r>
                    <w:rPr>
                      <w:rFonts w:ascii="Montserrat Light" w:hAnsi="Montserrat Light" w:cs="Montserrat Light" w:eastAsia="Montserrat Light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8.953308pt;margin-top:474.905365pt;width:146.360008pt;height:38pt;mso-position-horizontal-relative:page;mso-position-vertical-relative:page;z-index:-5927" type="#_x0000_t202" filled="f" stroked="f">
            <v:textbox inset="0,0,0,0">
              <w:txbxContent>
                <w:p>
                  <w:pPr>
                    <w:spacing w:before="0" w:after="0" w:line="746" w:lineRule="exact"/>
                    <w:ind w:left="20" w:right="-128"/>
                    <w:jc w:val="left"/>
                    <w:rPr>
                      <w:rFonts w:ascii="Montserrat Light" w:hAnsi="Montserrat Light" w:cs="Montserrat Light" w:eastAsia="Montserrat Light"/>
                      <w:sz w:val="72"/>
                      <w:szCs w:val="72"/>
                    </w:rPr>
                  </w:pPr>
                  <w:rPr/>
                  <w:r>
                    <w:rPr>
                      <w:rFonts w:ascii="Montserrat Light" w:hAnsi="Montserrat Light" w:cs="Montserrat Light" w:eastAsia="Montserrat Light"/>
                      <w:sz w:val="72"/>
                      <w:szCs w:val="72"/>
                      <w:color w:val="50535C"/>
                      <w:spacing w:val="-36"/>
                      <w:w w:val="100"/>
                      <w:position w:val="-1"/>
                    </w:rPr>
                    <w:t>Proposal.</w:t>
                  </w:r>
                  <w:r>
                    <w:rPr>
                      <w:rFonts w:ascii="Montserrat Light" w:hAnsi="Montserrat Light" w:cs="Montserrat Light" w:eastAsia="Montserrat Light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669296pt;margin-top:519.151306pt;width:111.401013pt;height:12pt;mso-position-horizontal-relative:page;mso-position-vertical-relative:page;z-index:-592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3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89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2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4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669296pt;margin-top:567.151306pt;width:171.08013pt;height:96pt;mso-position-horizontal-relative:page;mso-position-vertical-relative:page;z-index:-592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: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40" w:lineRule="auto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</w:rPr>
                    <w:t>John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</w:rPr>
                    <w:t>Sableng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8" w:after="0" w:line="170" w:lineRule="exact"/>
                    <w:jc w:val="left"/>
                    <w:rPr>
                      <w:sz w:val="17"/>
                      <w:szCs w:val="17"/>
                    </w:rPr>
                  </w:pPr>
                  <w:rPr/>
                  <w:r>
                    <w:rPr>
                      <w:sz w:val="17"/>
                      <w:szCs w:val="17"/>
                    </w:rPr>
                  </w:r>
                </w:p>
                <w:p>
                  <w:pPr>
                    <w:spacing w:before="0" w:after="0" w:line="240" w:lineRule="auto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b/>
                      <w:bCs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ami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b/>
                      <w:bCs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co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b/>
                      <w:bCs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3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0"/>
                      <w:w w:val="100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20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)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89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hyperlink r:id="rId9"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he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0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@b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0"/>
                        <w:w w:val="100"/>
                        <w:position w:val="1"/>
                      </w:rPr>
                      <w:t>i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-1"/>
                        <w:w w:val="100"/>
                        <w:position w:val="1"/>
                      </w:rPr>
                      <w:t>r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3"/>
                        <w:w w:val="100"/>
                        <w:position w:val="1"/>
                      </w:rPr>
                      <w:t>d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4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0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6"/>
                        <w:w w:val="100"/>
                        <w:position w:val="1"/>
                      </w:rPr>
                      <w:t>k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-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-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6.053497pt;margin-top:603.151306pt;width:76.439933pt;height:24pt;mso-position-horizontal-relative:page;mso-position-vertical-relative:page;z-index:-592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: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6"/>
                      <w:w w:val="100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9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4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5"/>
                      <w:w w:val="100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3"/>
                      <w:w w:val="100"/>
                      <w:b/>
                      <w:bCs/>
                      <w:position w:val="1"/>
                    </w:rPr>
                    <w:t>7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4"/>
                      <w:w w:val="100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4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6.053497pt;margin-top:639.151306pt;width:80.046934pt;height:24pt;mso-position-horizontal-relative:page;mso-position-vertical-relative:page;z-index:-592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: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9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6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b/>
                      <w:bCs/>
                      <w:position w:val="1"/>
                    </w:rPr>
                    <w:t>3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5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669296pt;margin-top:700.721069pt;width:445.791383pt;height:42.0pt;mso-position-horizontal-relative:page;mso-position-vertical-relative:page;z-index:-592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at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Co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ntia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7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33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7.669296pt;margin-top:684.75pt;width:456.661pt;height:12pt;mso-position-horizontal-relative:page;mso-position-vertical-relative:page;z-index:-592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type w:val="continuous"/>
          <w:pgSz w:w="12240" w:h="15840"/>
          <w:pgMar w:top="1480" w:bottom="280" w:left="1720" w:right="1720"/>
        </w:sectPr>
      </w:pPr>
      <w:rPr/>
    </w:p>
    <w:p>
      <w:pPr>
        <w:rPr>
          <w:sz w:val="0"/>
          <w:szCs w:val="0"/>
        </w:rPr>
      </w:pPr>
      <w:rPr/>
      <w:r>
        <w:rPr/>
        <w:pict>
          <v:shape style="position:absolute;margin-left:30.851999pt;margin-top:125.844002pt;width:550.296pt;height:428.801459pt;mso-position-horizontal-relative:page;mso-position-vertical-relative:page;z-index:-5920" type="#_x0000_t75">
            <v:imagedata r:id="rId10" o:title=""/>
          </v:shape>
        </w:pict>
      </w:r>
      <w:r>
        <w:rPr/>
        <w:pict>
          <v:group style="position:absolute;margin-left:30.852301pt;margin-top:741.259888pt;width:550.295pt;height:.1pt;mso-position-horizontal-relative:page;mso-position-vertical-relative:page;z-index:-5919" coordorigin="617,14825" coordsize="11006,2">
            <v:shape style="position:absolute;left:617;top:14825;width:11006;height:2" coordorigin="617,14825" coordsize="11006,0" path="m617,14825l11623,14825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8522pt;margin-top:45.043098pt;width:12.508pt;height:12.023pt;mso-position-horizontal-relative:page;mso-position-vertical-relative:page;z-index:-5918" coordorigin="617,901" coordsize="250,240">
            <v:shape style="position:absolute;left:617;top:901;width:250;height:240" coordorigin="617,901" coordsize="250,240" path="m742,901l711,990,617,993,692,1050,665,1141,742,1088,804,1088,793,1050,867,993,773,990,742,901e" filled="t" fillcolor="#50535C" stroked="f">
              <v:path arrowok="t"/>
              <v:fill/>
            </v:shape>
            <v:shape style="position:absolute;left:617;top:901;width:250;height:240" coordorigin="617,901" coordsize="250,240" path="m804,1088l742,1088,819,1141,804,1088e" filled="t" fillcolor="#50535C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0.4121pt;margin-top:89.142899pt;width:551.3071pt;height:8.982pt;mso-position-horizontal-relative:page;mso-position-vertical-relative:page;z-index:-5917" coordorigin="608,1783" coordsize="11026,180">
            <v:group style="position:absolute;left:618;top:1798;width:84;height:81" coordorigin="618,1798" coordsize="84,81">
              <v:shape style="position:absolute;left:618;top:1798;width:84;height:81" coordorigin="618,1798" coordsize="84,81" path="m650,1798l621,1823,621,1836,621,1842,618,1854,621,1860,620,1869,622,1872,627,1878,675,1841,685,1828,697,1818,699,1812,703,1806,699,1801,686,1801,670,1799,650,1798e" filled="t" fillcolor="#50535C" stroked="f">
                <v:path arrowok="t"/>
                <v:fill/>
              </v:shape>
              <v:shape style="position:absolute;left:618;top:1798;width:84;height:81" coordorigin="618,1798" coordsize="84,81" path="m698,1798l689,1800,686,1801,699,1801,698,1798e" filled="t" fillcolor="#50535C" stroked="f">
                <v:path arrowok="t"/>
                <v:fill/>
              </v:shape>
            </v:group>
            <v:group style="position:absolute;left:763;top:1802;width:206;height:144" coordorigin="763,1802" coordsize="206,144">
              <v:shape style="position:absolute;left:763;top:1802;width:206;height:144" coordorigin="763,1802" coordsize="206,144" path="m896,1802l892,1805,887,1807,878,1818,873,1824,844,1852,831,1868,824,1877,817,1886,805,1894,803,1896,798,1902,795,1906,783,1918,775,1926,763,1939,765,1944,777,1946,783,1946,797,1945,805,1943,821,1940,829,1939,859,1939,864,1934,867,1929,873,1921,884,1908,901,1891,914,1876,957,1826,961,1822,970,1812,969,1808,912,1808,904,1807,902,1804,899,1802,898,1802,896,1802e" filled="t" fillcolor="#50535C" stroked="f">
                <v:path arrowok="t"/>
                <v:fill/>
              </v:shape>
              <v:shape style="position:absolute;left:763;top:1802;width:206;height:144" coordorigin="763,1802" coordsize="206,144" path="m859,1939l829,1939,842,1944,848,1944,856,1941,858,1940,859,1939e" filled="t" fillcolor="#50535C" stroked="f">
                <v:path arrowok="t"/>
                <v:fill/>
              </v:shape>
              <v:shape style="position:absolute;left:763;top:1802;width:206;height:144" coordorigin="763,1802" coordsize="206,144" path="m953,1803l945,1805,942,1805,927,1807,917,1807,912,1808,969,1808,968,1807,958,1804,953,1803e" filled="t" fillcolor="#50535C" stroked="f">
                <v:path arrowok="t"/>
                <v:fill/>
              </v:shape>
              <v:shape style="position:absolute;left:763;top:1802;width:206;height:144" coordorigin="763,1802" coordsize="206,144" path="m898,1802l898,1802,899,1802e" filled="t" fillcolor="#50535C" stroked="f">
                <v:path arrowok="t"/>
                <v:fill/>
              </v:shape>
            </v:group>
            <v:group style="position:absolute;left:913;top:1799;width:203;height:153" coordorigin="913,1799" coordsize="203,153">
              <v:shape style="position:absolute;left:913;top:1799;width:203;height:153" coordorigin="913,1799" coordsize="203,153" path="m1047,1800l1043,1802,1035,1809,1021,1823,989,1852,988,1854,956,1890,941,1907,929,1923,916,1938,913,1940,913,1942,916,1951,920,1952,927,1951,929,1950,931,1950,951,1947,971,1946,974,1946,989,1946,994,1939,996,1936,1005,1927,1011,1921,1024,1907,1029,1900,1037,1893,1051,1879,1064,1863,1076,1847,1089,1832,1095,1826,1102,1820,1116,1810,1115,1803,1110,1802,1088,1802,1087,1802,1070,1802,1064,1801,1058,1801,1047,1800e" filled="t" fillcolor="#50535C" stroked="f">
                <v:path arrowok="t"/>
                <v:fill/>
              </v:shape>
              <v:shape style="position:absolute;left:913;top:1799;width:203;height:153" coordorigin="913,1799" coordsize="203,153" path="m989,1946l974,1946,976,1947,987,1949,987,1949,989,1946e" filled="t" fillcolor="#50535C" stroked="f">
                <v:path arrowok="t"/>
                <v:fill/>
              </v:shape>
              <v:shape style="position:absolute;left:913;top:1799;width:203;height:153" coordorigin="913,1799" coordsize="203,153" path="m1102,1799l1094,1802,1088,1802,1110,1802,1105,1799,1102,1799e" filled="t" fillcolor="#50535C" stroked="f">
                <v:path arrowok="t"/>
                <v:fill/>
              </v:shape>
              <v:shape style="position:absolute;left:913;top:1799;width:203;height:153" coordorigin="913,1799" coordsize="203,153" path="m1078,1801l1074,1801,1070,1801,1070,1802,1087,1802,1078,1801e" filled="t" fillcolor="#50535C" stroked="f">
                <v:path arrowok="t"/>
                <v:fill/>
              </v:shape>
            </v:group>
            <v:group style="position:absolute;left:1628;top:1797;width:208;height:154" coordorigin="1628,1797" coordsize="208,154">
              <v:shape style="position:absolute;left:1628;top:1797;width:208;height:154" coordorigin="1628,1797" coordsize="208,154" path="m1766,1797l1763,1799,1760,1802,1752,1810,1741,1822,1727,1837,1708,1855,1680,1883,1674,1888,1670,1895,1655,1909,1642,1924,1628,1938,1628,1941,1632,1950,1635,1951,1645,1946,1647,1945,1656,1944,1663,1944,1681,1941,1717,1941,1722,1936,1726,1933,1734,1924,1774,1879,1788,1863,1801,1848,1814,1833,1829,1820,1836,1814,1835,1810,1830,1805,1775,1805,1772,1803,1769,1799,1767,1798,1766,1797e" filled="t" fillcolor="#50535C" stroked="f">
                <v:path arrowok="t"/>
                <v:fill/>
              </v:shape>
              <v:shape style="position:absolute;left:1628;top:1797;width:208;height:154" coordorigin="1628,1797" coordsize="208,154" path="m1717,1941l1681,1941,1693,1942,1710,1945,1715,1944,1717,1941e" filled="t" fillcolor="#50535C" stroked="f">
                <v:path arrowok="t"/>
                <v:fill/>
              </v:shape>
              <v:shape style="position:absolute;left:1628;top:1797;width:208;height:154" coordorigin="1628,1797" coordsize="208,154" path="m1663,1944l1656,1944,1662,1944,1663,1944e" filled="t" fillcolor="#50535C" stroked="f">
                <v:path arrowok="t"/>
                <v:fill/>
              </v:shape>
              <v:shape style="position:absolute;left:1628;top:1797;width:208;height:154" coordorigin="1628,1797" coordsize="208,154" path="m1804,1801l1792,1802,1785,1804,1775,1805,1830,1805,1830,1804,1810,1804,1804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19,1801l1810,1804,1830,1804,1827,1802,1824,1802,1819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27,1801l1824,1802,1827,1802e" filled="t" fillcolor="#50535C" stroked="f">
                <v:path arrowok="t"/>
                <v:fill/>
              </v:shape>
            </v:group>
            <v:group style="position:absolute;left:2055;top:1795;width:210;height:152" coordorigin="2055,1795" coordsize="210,152">
              <v:shape style="position:absolute;left:2055;top:1795;width:210;height:152" coordorigin="2055,1795" coordsize="210,152" path="m2194,1795l2191,1796,2169,1818,2152,1837,2139,1851,2125,1865,2109,1882,2095,1896,2081,1909,2066,1923,2064,1926,2061,1928,2055,1933,2055,1936,2059,1944,2063,1946,2074,1944,2099,1944,2104,1942,2110,1941,2132,1941,2132,1941,2142,1931,2156,1916,2171,1903,2173,1901,2175,1899,2184,1889,2192,1880,2202,1870,2216,1856,2261,1813,2263,1811,2265,1809,2263,1801,2209,1801,2203,1800,2194,1795e" filled="t" fillcolor="#50535C" stroked="f">
                <v:path arrowok="t"/>
                <v:fill/>
              </v:shape>
              <v:shape style="position:absolute;left:2055;top:1795;width:210;height:152" coordorigin="2055,1795" coordsize="210,152" path="m2099,1944l2074,1944,2078,1945,2088,1945,2094,1946,2099,1944e" filled="t" fillcolor="#50535C" stroked="f">
                <v:path arrowok="t"/>
                <v:fill/>
              </v:shape>
              <v:shape style="position:absolute;left:2055;top:1795;width:210;height:152" coordorigin="2055,1795" coordsize="210,152" path="m2132,1941l2110,1941,2120,1941,2123,1944,2128,1945,2130,1943,2132,1941e" filled="t" fillcolor="#50535C" stroked="f">
                <v:path arrowok="t"/>
                <v:fill/>
              </v:shape>
              <v:shape style="position:absolute;left:2055;top:1795;width:210;height:152" coordorigin="2055,1795" coordsize="210,152" path="m2217,1799l2216,1799,2209,1801,2263,1801,2263,1801,2229,1801,2217,1799e" filled="t" fillcolor="#50535C" stroked="f">
                <v:path arrowok="t"/>
                <v:fill/>
              </v:shape>
              <v:shape style="position:absolute;left:2055;top:1795;width:210;height:152" coordorigin="2055,1795" coordsize="210,152" path="m2260,1797l2240,1798,2229,1801,2263,1801,2262,1797,2260,1797e" filled="t" fillcolor="#50535C" stroked="f">
                <v:path arrowok="t"/>
                <v:fill/>
              </v:shape>
            </v:group>
            <v:group style="position:absolute;left:2201;top:1793;width:211;height:150" coordorigin="2201,1793" coordsize="211,150">
              <v:shape style="position:absolute;left:2201;top:1793;width:211;height:150" coordorigin="2201,1793" coordsize="211,150" path="m2342,1793l2333,1802,2324,1810,2309,1827,2267,1868,2253,1882,2246,1889,2239,1897,2227,1904,2225,1907,2215,1917,2208,1923,2206,1926,2201,1932,2202,1936,2207,1942,2211,1943,2217,1939,2220,1938,2265,1937,2281,1937,2294,1924,2325,1895,2326,1893,2331,1889,2343,1878,2357,1864,2389,1832,2403,1818,2409,1812,2412,1807,2406,1799,2365,1799,2358,1799,2351,1799,2342,1793e" filled="t" fillcolor="#50535C" stroked="f">
                <v:path arrowok="t"/>
                <v:fill/>
              </v:shape>
              <v:shape style="position:absolute;left:2201;top:1793;width:211;height:150" coordorigin="2201,1793" coordsize="211,150" path="m2281,1937l2265,1937,2267,1938,2275,1942,2280,1938,2281,1937e" filled="t" fillcolor="#50535C" stroked="f">
                <v:path arrowok="t"/>
                <v:fill/>
              </v:shape>
              <v:shape style="position:absolute;left:2201;top:1793;width:211;height:150" coordorigin="2201,1793" coordsize="211,150" path="m2393,1795l2382,1799,2365,1799,2406,1799,2400,1796,2393,1795e" filled="t" fillcolor="#50535C" stroked="f">
                <v:path arrowok="t"/>
                <v:fill/>
              </v:shape>
            </v:group>
            <v:group style="position:absolute;left:1916;top:1796;width:200;height:151" coordorigin="1916,1796" coordsize="200,151">
              <v:shape style="position:absolute;left:1916;top:1796;width:200;height:151" coordorigin="1916,1796" coordsize="200,151" path="m1967,1945l1947,1945,1957,1947,1962,1947,1967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1946,1945l1932,1945,1941,1946,1946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2054,1796l2046,1798,2042,1802,2034,1812,2029,1817,2023,1824,1997,1850,1983,1865,1969,1880,1955,1897,1940,1912,1926,1925,1924,1927,1922,1929,1916,1937,1918,1944,1918,1944,1929,1946,1932,1945,1946,1945,1947,1945,1967,1945,1973,1944,1980,1942,1994,1942,1994,1942,1997,1940,1999,1929,2015,1914,2060,1869,2093,1831,2100,1824,2110,1817,2111,1816,2117,1808,2116,1803,2062,1803,2061,1802,2058,1802,2054,1796e" filled="t" fillcolor="#50535C" stroked="f">
                <v:path arrowok="t"/>
                <v:fill/>
              </v:shape>
              <v:shape style="position:absolute;left:1916;top:1796;width:200;height:151" coordorigin="1916,1796" coordsize="200,151" path="m1994,1942l1980,1942,1989,1944,1991,1944,1994,1942e" filled="t" fillcolor="#50535C" stroked="f">
                <v:path arrowok="t"/>
                <v:fill/>
              </v:shape>
              <v:shape style="position:absolute;left:1916;top:1796;width:200;height:151" coordorigin="1916,1796" coordsize="200,151" path="m2102,1796l2074,1799,2062,1803,2116,1803,2114,1797,2102,1796e" filled="t" fillcolor="#50535C" stroked="f">
                <v:path arrowok="t"/>
                <v:fill/>
              </v:shape>
            </v:group>
            <v:group style="position:absolute;left:2348;top:1795;width:204;height:146" coordorigin="2348,1795" coordsize="204,146">
              <v:shape style="position:absolute;left:2348;top:1795;width:204;height:146" coordorigin="2348,1795" coordsize="204,146" path="m2485,1795l2482,1796,2478,1800,2449,1829,2435,1844,2419,1860,2404,1874,2390,1888,2381,1898,2372,1907,2358,1919,2355,1922,2348,1929,2348,1932,2353,1939,2356,1941,2366,1940,2374,1940,2389,1937,2408,1937,2412,1936,2413,1935,2426,1935,2428,1934,2433,1927,2434,1927,2442,1919,2450,1912,2460,1901,2485,1874,2502,1857,2517,1843,2531,1829,2547,1817,2552,1813,2552,1807,2546,1800,2545,1800,2493,1800,2485,1795e" filled="t" fillcolor="#50535C" stroked="f">
                <v:path arrowok="t"/>
                <v:fill/>
              </v:shape>
              <v:shape style="position:absolute;left:2348;top:1795;width:204;height:146" coordorigin="2348,1795" coordsize="204,146" path="m2374,1940l2366,1940,2372,1941,2374,1940e" filled="t" fillcolor="#50535C" stroked="f">
                <v:path arrowok="t"/>
                <v:fill/>
              </v:shape>
              <v:shape style="position:absolute;left:2348;top:1795;width:204;height:146" coordorigin="2348,1795" coordsize="204,146" path="m2408,1937l2389,1937,2401,1939,2408,1937e" filled="t" fillcolor="#50535C" stroked="f">
                <v:path arrowok="t"/>
                <v:fill/>
              </v:shape>
              <v:shape style="position:absolute;left:2348;top:1795;width:204;height:146" coordorigin="2348,1795" coordsize="204,146" path="m2426,1935l2413,1935,2422,1938,2426,1935e" filled="t" fillcolor="#50535C" stroked="f">
                <v:path arrowok="t"/>
                <v:fill/>
              </v:shape>
              <v:shape style="position:absolute;left:2348;top:1795;width:204;height:146" coordorigin="2348,1795" coordsize="204,146" path="m2541,1797l2529,1798,2518,1798,2500,1798,2493,1800,2545,1800,2543,1799,2543,1798,2518,1798,2543,1798,2541,1797e" filled="t" fillcolor="#50535C" stroked="f">
                <v:path arrowok="t"/>
                <v:fill/>
              </v:shape>
            </v:group>
            <v:group style="position:absolute;left:1774;top:1796;width:202;height:151" coordorigin="1774,1796" coordsize="202,151">
              <v:shape style="position:absolute;left:1774;top:1796;width:202;height:151" coordorigin="1774,1796" coordsize="202,151" path="m1908,1796l1908,1796,1898,1804,1896,1808,1892,1813,1838,1870,1827,1883,1807,1902,1776,1931,1775,1934,1774,1939,1775,1942,1781,1945,1785,1947,1788,1944,1790,1942,1792,1940,1833,1937,1840,1937,1845,1937,1857,1937,1861,1934,1868,1924,1872,1918,1899,1890,1913,1875,1929,1859,1942,1844,1957,1830,1972,1817,1973,1816,1974,1815,1976,1812,1976,1810,1975,1805,1925,1805,1920,1804,1908,1796e" filled="t" fillcolor="#50535C" stroked="f">
                <v:path arrowok="t"/>
                <v:fill/>
              </v:shape>
              <v:shape style="position:absolute;left:1774;top:1796;width:202;height:151" coordorigin="1774,1796" coordsize="202,151" path="m1840,1937l1833,1937,1833,1938,1840,1937e" filled="t" fillcolor="#50535C" stroked="f">
                <v:path arrowok="t"/>
                <v:fill/>
              </v:shape>
              <v:shape style="position:absolute;left:1774;top:1796;width:202;height:151" coordorigin="1774,1796" coordsize="202,151" path="m1969,1798l1952,1802,1941,1803,1925,1805,1975,1805,1974,1801,1969,1798e" filled="t" fillcolor="#50535C" stroked="f">
                <v:path arrowok="t"/>
                <v:fill/>
              </v:shape>
            </v:group>
            <v:group style="position:absolute;left:1202;top:1795;width:200;height:149" coordorigin="1202,1795" coordsize="200,149">
              <v:shape style="position:absolute;left:1202;top:1795;width:200;height:149" coordorigin="1202,1795" coordsize="200,149" path="m1332,1797l1328,1798,1324,1803,1323,1804,1278,1853,1267,1865,1249,1884,1215,1919,1208,1926,1202,1935,1209,1943,1218,1944,1237,1938,1247,1935,1285,1935,1289,1928,1291,1926,1338,1878,1367,1844,1381,1829,1396,1816,1402,1811,1401,1806,1397,1802,1345,1802,1332,179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2,1937l1267,1937,1278,1938,1282,193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5,1935l1247,1935,1263,1937,1282,1937,1284,1937,1285,1935e" filled="t" fillcolor="#50535C" stroked="f">
                <v:path arrowok="t"/>
                <v:fill/>
              </v:shape>
              <v:shape style="position:absolute;left:1202;top:1795;width:200;height:149" coordorigin="1202,1795" coordsize="200,149" path="m1389,1795l1370,1798,1345,1802,1397,1802,1392,1797,1389,1795e" filled="t" fillcolor="#50535C" stroked="f">
                <v:path arrowok="t"/>
                <v:fill/>
              </v:shape>
            </v:group>
            <v:group style="position:absolute;left:1347;top:1798;width:198;height:147" coordorigin="1347,1798" coordsize="198,147">
              <v:shape style="position:absolute;left:1347;top:1798;width:198;height:147" coordorigin="1347,1798" coordsize="198,147" path="m1477,1798l1476,1798,1466,1808,1448,1828,1435,1842,1420,1856,1411,1865,1402,1873,1391,1886,1389,1889,1380,1899,1351,1931,1349,1932,1347,1936,1348,1939,1351,1944,1357,1945,1363,1942,1364,1941,1372,1939,1395,1936,1424,1936,1425,1936,1429,1932,1454,1906,1472,1889,1484,1876,1514,1843,1527,1828,1542,1814,1546,1811,1545,1805,1539,1802,1497,1802,1487,1801,1477,1798e" filled="t" fillcolor="#50535C" stroked="f">
                <v:path arrowok="t"/>
                <v:fill/>
              </v:shape>
              <v:shape style="position:absolute;left:1347;top:1798;width:198;height:147" coordorigin="1347,1798" coordsize="198,147" path="m1424,1936l1395,1936,1414,1937,1420,1939,1424,1936e" filled="t" fillcolor="#50535C" stroked="f">
                <v:path arrowok="t"/>
                <v:fill/>
              </v:shape>
              <v:shape style="position:absolute;left:1347;top:1798;width:198;height:147" coordorigin="1347,1798" coordsize="198,147" path="m1515,1799l1497,1802,1539,1802,1537,1800,1535,1799,1522,1799,1515,1799e" filled="t" fillcolor="#50535C" stroked="f">
                <v:path arrowok="t"/>
                <v:fill/>
              </v:shape>
              <v:shape style="position:absolute;left:1347;top:1798;width:198;height:147" coordorigin="1347,1798" coordsize="198,147" path="m1533,1798l1522,1799,1535,1799,1533,1798e" filled="t" fillcolor="#50535C" stroked="f">
                <v:path arrowok="t"/>
                <v:fill/>
              </v:shape>
            </v:group>
            <v:group style="position:absolute;left:1493;top:1798;width:199;height:149" coordorigin="1493,1798" coordsize="199,149">
              <v:shape style="position:absolute;left:1493;top:1798;width:199;height:149" coordorigin="1493,1798" coordsize="199,149" path="m1621,1798l1617,1802,1613,1805,1592,1828,1547,1876,1532,1892,1503,1925,1499,1928,1494,1934,1493,1939,1497,1945,1505,1948,1513,1941,1529,1939,1535,1939,1546,1937,1563,1937,1572,1937,1573,1936,1578,1929,1582,1923,1592,1912,1620,1883,1626,1877,1631,1870,1644,1856,1651,1849,1668,1832,1676,1822,1687,1815,1689,1813,1690,1811,1692,1809,1690,1804,1689,1804,1640,1804,1631,1803,1621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573,1936e" filled="t" fillcolor="#50535C" stroked="f">
                <v:path arrowok="t"/>
                <v:fill/>
              </v:shape>
              <v:shape style="position:absolute;left:1493;top:1798;width:199;height:149" coordorigin="1493,1798" coordsize="199,149" path="m1653,1800l1640,1804,1689,1804,1689,1803,1671,1803,1667,1801,1657,1801,1653,1800e" filled="t" fillcolor="#50535C" stroked="f">
                <v:path arrowok="t"/>
                <v:fill/>
              </v:shape>
              <v:shape style="position:absolute;left:1493;top:1798;width:199;height:149" coordorigin="1493,1798" coordsize="199,149" path="m1677,1798l1671,1803,1689,1803,1687,1801,1680,1799,1677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666,1801l1657,1801,1667,1801,1666,1801e" filled="t" fillcolor="#50535C" stroked="f">
                <v:path arrowok="t"/>
                <v:fill/>
              </v:shape>
            </v:group>
            <v:group style="position:absolute;left:2490;top:1798;width:194;height:144" coordorigin="2490,1798" coordsize="194,144">
              <v:shape style="position:absolute;left:2490;top:1798;width:194;height:144" coordorigin="2490,1798" coordsize="194,144" path="m2563,1940l2548,1940,2559,1942,2561,1941,2563,1940e" filled="t" fillcolor="#50535C" stroked="f">
                <v:path arrowok="t"/>
                <v:fill/>
              </v:shape>
              <v:shape style="position:absolute;left:2490;top:1798;width:194;height:144" coordorigin="2490,1798" coordsize="194,144" path="m2536,1941l2510,1941,2513,1941,2520,1942,2523,1942,2536,1941e" filled="t" fillcolor="#50535C" stroked="f">
                <v:path arrowok="t"/>
                <v:fill/>
              </v:shape>
              <v:shape style="position:absolute;left:2490;top:1798;width:194;height:144" coordorigin="2490,1798" coordsize="194,144" path="m2620,1798l2617,1800,2608,1810,2602,1816,2550,1872,2503,1918,2492,1928,2491,1929,2490,1931,2494,1938,2499,1941,2510,1941,2536,1941,2548,1940,2563,1940,2571,1930,2619,1881,2628,1871,2641,1857,2655,1843,2670,1829,2686,1816,2686,1804,2684,1802,2655,1802,2650,1801,2632,1801,2628,1801,2620,1798e" filled="t" fillcolor="#50535C" stroked="f">
                <v:path arrowok="t"/>
                <v:fill/>
              </v:shape>
              <v:shape style="position:absolute;left:2490;top:1798;width:194;height:144" coordorigin="2490,1798" coordsize="194,144" path="m2667,1799l2655,1802,2684,1802,2682,1800,2669,1799,2667,1799e" filled="t" fillcolor="#50535C" stroked="f">
                <v:path arrowok="t"/>
                <v:fill/>
              </v:shape>
              <v:shape style="position:absolute;left:2490;top:1798;width:194;height:144" coordorigin="2490,1798" coordsize="194,144" path="m2645,1800l2632,1801,2650,1801,2645,1800e" filled="t" fillcolor="#50535C" stroked="f">
                <v:path arrowok="t"/>
                <v:fill/>
              </v:shape>
            </v:group>
            <v:group style="position:absolute;left:1056;top:1800;width:190;height:146" coordorigin="1056,1800" coordsize="190,146">
              <v:shape style="position:absolute;left:1056;top:1800;width:190;height:146" coordorigin="1056,1800" coordsize="190,146" path="m1181,1802l1178,1804,1076,1911,1068,1920,1060,1928,1059,1929,1056,1934,1057,1940,1066,1944,1070,1945,1084,1943,1094,1942,1111,1939,1117,1939,1134,1939,1139,1932,1142,1926,1151,1918,1164,1904,1178,1888,1190,1876,1207,1857,1220,1841,1245,1810,1243,1808,1243,1807,1197,1807,1181,1802e" filled="t" fillcolor="#50535C" stroked="f">
                <v:path arrowok="t"/>
                <v:fill/>
              </v:shape>
              <v:shape style="position:absolute;left:1056;top:1800;width:190;height:146" coordorigin="1056,1800" coordsize="190,146" path="m1134,1939l1117,1939,1128,1944,1132,1942,1134,1939e" filled="t" fillcolor="#50535C" stroked="f">
                <v:path arrowok="t"/>
                <v:fill/>
              </v:shape>
              <v:shape style="position:absolute;left:1056;top:1800;width:190;height:146" coordorigin="1056,1800" coordsize="190,146" path="m1228,1800l1210,1804,1197,1807,1243,1807,1242,1804,1234,1802,1228,1800e" filled="t" fillcolor="#50535C" stroked="f">
                <v:path arrowok="t"/>
                <v:fill/>
              </v:shape>
            </v:group>
            <v:group style="position:absolute;left:628;top:1803;width:196;height:143" coordorigin="628,1803" coordsize="196,143">
              <v:shape style="position:absolute;left:628;top:1803;width:196;height:143" coordorigin="628,1803" coordsize="196,143" path="m759,1803l757,1805,754,1808,696,1866,669,1894,655,1909,647,1916,641,1925,628,1934,629,1940,641,1945,648,1946,658,1943,661,1942,672,1940,679,1937,705,1937,708,1935,709,1933,729,1910,744,1893,756,1881,774,1863,824,1810,822,1809,821,1807,800,1807,794,1806,778,1805,769,1804,759,1803e" filled="t" fillcolor="#50535C" stroked="f">
                <v:path arrowok="t"/>
                <v:fill/>
              </v:shape>
              <v:shape style="position:absolute;left:628;top:1803;width:196;height:143" coordorigin="628,1803" coordsize="196,143" path="m705,1937l679,1937,695,1945,700,1941,705,1937e" filled="t" fillcolor="#50535C" stroked="f">
                <v:path arrowok="t"/>
                <v:fill/>
              </v:shape>
              <v:shape style="position:absolute;left:628;top:1803;width:196;height:143" coordorigin="628,1803" coordsize="196,143" path="m811,1805l800,1807,821,1807,820,1806,815,1805,811,1805e" filled="t" fillcolor="#50535C" stroked="f">
                <v:path arrowok="t"/>
                <v:fill/>
              </v:shape>
            </v:group>
            <v:group style="position:absolute;left:5651;top:1797;width:208;height:154" coordorigin="5651,1797" coordsize="208,154">
              <v:shape style="position:absolute;left:5651;top:1797;width:208;height:154" coordorigin="5651,1797" coordsize="208,154" path="m5789,1797l5786,1799,5783,1802,5776,1810,5765,1822,5751,1837,5732,1855,5703,1883,5697,1888,5693,1895,5679,1909,5665,1924,5651,1938,5651,1941,5655,1950,5659,1951,5668,1946,5671,1945,5679,1944,5687,1944,5704,1941,5740,1941,5745,1936,5749,1933,5757,1924,5797,1879,5811,1863,5824,1848,5837,1833,5852,1820,5859,1814,5858,1810,5853,1805,5799,1805,5795,1803,5792,1799,5790,1798,5789,1797e" filled="t" fillcolor="#50535C" stroked="f">
                <v:path arrowok="t"/>
                <v:fill/>
              </v:shape>
              <v:shape style="position:absolute;left:5651;top:1797;width:208;height:154" coordorigin="5651,1797" coordsize="208,154" path="m5740,1941l5704,1941,5716,1942,5734,1945,5738,1944,5740,1941e" filled="t" fillcolor="#50535C" stroked="f">
                <v:path arrowok="t"/>
                <v:fill/>
              </v:shape>
              <v:shape style="position:absolute;left:5651;top:1797;width:208;height:154" coordorigin="5651,1797" coordsize="208,154" path="m5687,1944l5679,1944,5686,1944,5687,1944e" filled="t" fillcolor="#50535C" stroked="f">
                <v:path arrowok="t"/>
                <v:fill/>
              </v:shape>
              <v:shape style="position:absolute;left:5651;top:1797;width:208;height:154" coordorigin="5651,1797" coordsize="208,154" path="m5827,1801l5815,1802,5809,1804,5799,1805,5853,1805,5853,1804,5833,1804,5827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43,1801l5833,1804,5853,1804,5850,1802,5847,1802,5843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50,1801l5847,1802,5850,1802e" filled="t" fillcolor="#50535C" stroked="f">
                <v:path arrowok="t"/>
                <v:fill/>
              </v:shape>
            </v:group>
            <v:group style="position:absolute;left:6078;top:1795;width:210;height:152" coordorigin="6078,1795" coordsize="210,152">
              <v:shape style="position:absolute;left:6078;top:1795;width:210;height:152" coordorigin="6078,1795" coordsize="210,152" path="m6217,1795l6214,1796,6193,1818,6175,1837,6162,1851,6149,1865,6133,1882,6118,1896,6104,1909,6089,1923,6087,1926,6084,1928,6078,1933,6078,1936,6083,1944,6087,1946,6097,1944,6122,1944,6128,1942,6134,1941,6155,1941,6156,1941,6166,1931,6180,1916,6195,1903,6196,1901,6198,1899,6208,1889,6215,1880,6225,1870,6239,1856,6285,1813,6286,1811,6288,1809,6286,1801,6232,1801,6227,1800,6217,1795e" filled="t" fillcolor="#50535C" stroked="f">
                <v:path arrowok="t"/>
                <v:fill/>
              </v:shape>
              <v:shape style="position:absolute;left:6078;top:1795;width:210;height:152" coordorigin="6078,1795" coordsize="210,152" path="m6122,1944l6097,1944,6101,1945,6112,1945,6117,1946,6122,1944e" filled="t" fillcolor="#50535C" stroked="f">
                <v:path arrowok="t"/>
                <v:fill/>
              </v:shape>
              <v:shape style="position:absolute;left:6078;top:1795;width:210;height:152" coordorigin="6078,1795" coordsize="210,152" path="m6155,1941l6134,1941,6143,1941,6147,1944,6151,1945,6153,1943,6155,1941e" filled="t" fillcolor="#50535C" stroked="f">
                <v:path arrowok="t"/>
                <v:fill/>
              </v:shape>
              <v:shape style="position:absolute;left:6078;top:1795;width:210;height:152" coordorigin="6078,1795" coordsize="210,152" path="m6240,1799l6239,1799,6232,1801,6286,1801,6286,1801,6252,1801,6240,1799e" filled="t" fillcolor="#50535C" stroked="f">
                <v:path arrowok="t"/>
                <v:fill/>
              </v:shape>
              <v:shape style="position:absolute;left:6078;top:1795;width:210;height:152" coordorigin="6078,1795" coordsize="210,152" path="m6284,1797l6263,1798,6252,1801,6286,1801,6285,1797,6284,1797e" filled="t" fillcolor="#50535C" stroked="f">
                <v:path arrowok="t"/>
                <v:fill/>
              </v:shape>
            </v:group>
            <v:group style="position:absolute;left:6225;top:1793;width:211;height:150" coordorigin="6225,1793" coordsize="211,150">
              <v:shape style="position:absolute;left:6225;top:1793;width:211;height:150" coordorigin="6225,1793" coordsize="211,150" path="m6365,1793l6356,1802,6347,1810,6332,1827,6291,1868,6276,1882,6269,1889,6262,1897,6251,1904,6248,1907,6238,1917,6232,1923,6229,1926,6225,1932,6225,1936,6230,1942,6234,1943,6241,1939,6244,1938,6288,1937,6304,1937,6317,1924,6348,1895,6349,1893,6355,1889,6367,1878,6380,1864,6412,1832,6427,1818,6432,1812,6435,1807,6429,1799,6388,1799,6381,1799,6374,1799,6365,1793e" filled="t" fillcolor="#50535C" stroked="f">
                <v:path arrowok="t"/>
                <v:fill/>
              </v:shape>
              <v:shape style="position:absolute;left:6225;top:1793;width:211;height:150" coordorigin="6225,1793" coordsize="211,150" path="m6304,1937l6288,1937,6290,1938,6298,1942,6303,1938,6304,1937e" filled="t" fillcolor="#50535C" stroked="f">
                <v:path arrowok="t"/>
                <v:fill/>
              </v:shape>
              <v:shape style="position:absolute;left:6225;top:1793;width:211;height:150" coordorigin="6225,1793" coordsize="211,150" path="m6417,1795l6405,1799,6388,1799,6429,1799,6423,1796,6417,1795e" filled="t" fillcolor="#50535C" stroked="f">
                <v:path arrowok="t"/>
                <v:fill/>
              </v:shape>
            </v:group>
            <v:group style="position:absolute;left:5939;top:1796;width:200;height:151" coordorigin="5939,1796" coordsize="200,151">
              <v:shape style="position:absolute;left:5939;top:1796;width:200;height:151" coordorigin="5939,1796" coordsize="200,151" path="m5991,1945l5970,1945,5981,1947,5985,1947,5991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5969,1945l5955,1945,5965,1946,5969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6077,1796l6069,1798,6065,1802,6057,1812,6053,1817,6046,1824,6020,1850,6006,1865,5992,1880,5978,1897,5964,1912,5949,1925,5947,1927,5945,1929,5939,1937,5941,1944,5942,1944,5952,1946,5955,1945,5969,1945,5970,1945,5991,1945,5997,1944,6003,1942,6017,1942,6018,1942,6020,1940,6022,1929,6038,1914,6083,1869,6117,1831,6124,1824,6133,1817,6135,1816,6141,1808,6139,1803,6085,1803,6084,1802,6081,1802,6077,1796e" filled="t" fillcolor="#50535C" stroked="f">
                <v:path arrowok="t"/>
                <v:fill/>
              </v:shape>
              <v:shape style="position:absolute;left:5939;top:1796;width:200;height:151" coordorigin="5939,1796" coordsize="200,151" path="m6017,1942l6003,1942,6012,1944,6014,1944,6017,1942e" filled="t" fillcolor="#50535C" stroked="f">
                <v:path arrowok="t"/>
                <v:fill/>
              </v:shape>
              <v:shape style="position:absolute;left:5939;top:1796;width:200;height:151" coordorigin="5939,1796" coordsize="200,151" path="m6125,1796l6097,1799,6085,1803,6139,1803,6138,1797,6125,1796e" filled="t" fillcolor="#50535C" stroked="f">
                <v:path arrowok="t"/>
                <v:fill/>
              </v:shape>
            </v:group>
            <v:group style="position:absolute;left:6371;top:1795;width:204;height:146" coordorigin="6371,1795" coordsize="204,146">
              <v:shape style="position:absolute;left:6371;top:1795;width:204;height:146" coordorigin="6371,1795" coordsize="204,146" path="m6508,1795l6505,1796,6501,1800,6473,1829,6458,1844,6442,1860,6428,1874,6414,1888,6404,1898,6396,1907,6382,1919,6378,1922,6371,1929,6371,1932,6376,1939,6379,1941,6389,1940,6397,1940,6412,1937,6432,1937,6435,1936,6437,1935,6449,1935,6451,1934,6457,1927,6457,1927,6465,1919,6473,1912,6484,1901,6508,1874,6526,1857,6540,1843,6555,1829,6570,1817,6575,1813,6576,1807,6569,1800,6568,1800,6516,1800,6508,1795e" filled="t" fillcolor="#50535C" stroked="f">
                <v:path arrowok="t"/>
                <v:fill/>
              </v:shape>
              <v:shape style="position:absolute;left:6371;top:1795;width:204;height:146" coordorigin="6371,1795" coordsize="204,146" path="m6397,1940l6389,1940,6395,1941,6397,1940e" filled="t" fillcolor="#50535C" stroked="f">
                <v:path arrowok="t"/>
                <v:fill/>
              </v:shape>
              <v:shape style="position:absolute;left:6371;top:1795;width:204;height:146" coordorigin="6371,1795" coordsize="204,146" path="m6432,1937l6412,1937,6424,1939,6432,1937e" filled="t" fillcolor="#50535C" stroked="f">
                <v:path arrowok="t"/>
                <v:fill/>
              </v:shape>
              <v:shape style="position:absolute;left:6371;top:1795;width:204;height:146" coordorigin="6371,1795" coordsize="204,146" path="m6449,1935l6437,1935,6445,1938,6449,1935e" filled="t" fillcolor="#50535C" stroked="f">
                <v:path arrowok="t"/>
                <v:fill/>
              </v:shape>
              <v:shape style="position:absolute;left:6371;top:1795;width:204;height:146" coordorigin="6371,1795" coordsize="204,146" path="m6565,1797l6552,1798,6541,1798,6523,1798,6516,1800,6568,1800,6567,1799,6566,1798,6541,1798,6566,1798,6565,1797e" filled="t" fillcolor="#50535C" stroked="f">
                <v:path arrowok="t"/>
                <v:fill/>
              </v:shape>
            </v:group>
            <v:group style="position:absolute;left:5797;top:1796;width:202;height:151" coordorigin="5797,1796" coordsize="202,151">
              <v:shape style="position:absolute;left:5797;top:1796;width:202;height:151" coordorigin="5797,1796" coordsize="202,151" path="m5931,1796l5931,1796,5922,1804,5919,1808,5915,1813,5862,1870,5850,1883,5831,1902,5800,1931,5798,1934,5797,1939,5798,1942,5804,1945,5808,1947,5811,1944,5813,1942,5815,1940,5857,1937,5863,1937,5868,1937,5880,1937,5884,1934,5891,1924,5895,1918,5922,1890,5936,1875,5952,1859,5966,1844,5980,1830,5995,1817,5996,1816,5998,1815,5999,1812,5999,1810,5998,1805,5948,1805,5943,1804,5931,1796e" filled="t" fillcolor="#50535C" stroked="f">
                <v:path arrowok="t"/>
                <v:fill/>
              </v:shape>
              <v:shape style="position:absolute;left:5797;top:1796;width:202;height:151" coordorigin="5797,1796" coordsize="202,151" path="m5863,1937l5857,1937,5857,1938,5863,1937e" filled="t" fillcolor="#50535C" stroked="f">
                <v:path arrowok="t"/>
                <v:fill/>
              </v:shape>
              <v:shape style="position:absolute;left:5797;top:1796;width:202;height:151" coordorigin="5797,1796" coordsize="202,151" path="m5992,1798l5975,1802,5964,1803,5948,1805,5998,1805,5997,1801,5992,1798e" filled="t" fillcolor="#50535C" stroked="f">
                <v:path arrowok="t"/>
                <v:fill/>
              </v:shape>
            </v:group>
            <v:group style="position:absolute;left:5225;top:1795;width:200;height:149" coordorigin="5225,1795" coordsize="200,149">
              <v:shape style="position:absolute;left:5225;top:1795;width:200;height:149" coordorigin="5225,1795" coordsize="200,149" path="m5355,1797l5352,1798,5348,1803,5346,1804,5302,1853,5290,1865,5272,1884,5238,1919,5231,1926,5225,1935,5233,1943,5242,1944,5260,1938,5270,1935,5308,1935,5312,1928,5314,1926,5361,1878,5390,1844,5404,1829,5419,1816,5425,1811,5425,1806,5420,1802,5368,1802,5355,179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5,1937l5290,1937,5301,1938,5305,193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8,1935l5270,1935,5286,1937,5305,1937,5307,1937,5308,1935e" filled="t" fillcolor="#50535C" stroked="f">
                <v:path arrowok="t"/>
                <v:fill/>
              </v:shape>
              <v:shape style="position:absolute;left:5225;top:1795;width:200;height:149" coordorigin="5225,1795" coordsize="200,149" path="m5412,1795l5394,1798,5368,1802,5420,1802,5416,1797,5412,1795e" filled="t" fillcolor="#50535C" stroked="f">
                <v:path arrowok="t"/>
                <v:fill/>
              </v:shape>
            </v:group>
            <v:group style="position:absolute;left:5371;top:1798;width:198;height:147" coordorigin="5371,1798" coordsize="198,147">
              <v:shape style="position:absolute;left:5371;top:1798;width:198;height:147" coordorigin="5371,1798" coordsize="198,147" path="m5501,1798l5500,1798,5489,1808,5472,1828,5458,1842,5444,1856,5435,1865,5425,1873,5414,1886,5412,1889,5403,1899,5374,1931,5372,1932,5371,1936,5371,1939,5374,1944,5381,1945,5386,1942,5387,1941,5395,1939,5419,1936,5448,1936,5448,1936,5453,1932,5477,1906,5495,1889,5507,1876,5537,1843,5551,1828,5565,1814,5569,1811,5568,1805,5563,1802,5521,1802,5511,1801,5501,1798e" filled="t" fillcolor="#50535C" stroked="f">
                <v:path arrowok="t"/>
                <v:fill/>
              </v:shape>
              <v:shape style="position:absolute;left:5371;top:1798;width:198;height:147" coordorigin="5371,1798" coordsize="198,147" path="m5448,1936l5419,1936,5437,1937,5444,1939,5448,1936e" filled="t" fillcolor="#50535C" stroked="f">
                <v:path arrowok="t"/>
                <v:fill/>
              </v:shape>
              <v:shape style="position:absolute;left:5371;top:1798;width:198;height:147" coordorigin="5371,1798" coordsize="198,147" path="m5538,1799l5521,1802,5563,1802,5560,1800,5559,1799,5545,1799,5538,1799e" filled="t" fillcolor="#50535C" stroked="f">
                <v:path arrowok="t"/>
                <v:fill/>
              </v:shape>
              <v:shape style="position:absolute;left:5371;top:1798;width:198;height:147" coordorigin="5371,1798" coordsize="198,147" path="m5556,1798l5545,1799,5559,1799,5556,1798e" filled="t" fillcolor="#50535C" stroked="f">
                <v:path arrowok="t"/>
                <v:fill/>
              </v:shape>
            </v:group>
            <v:group style="position:absolute;left:5516;top:1798;width:199;height:149" coordorigin="5516,1798" coordsize="199,149">
              <v:shape style="position:absolute;left:5516;top:1798;width:199;height:149" coordorigin="5516,1798" coordsize="199,149" path="m5644,1798l5640,1802,5637,1805,5615,1828,5571,1876,5555,1892,5526,1925,5522,1928,5517,1934,5516,1939,5521,1945,5528,1948,5536,1941,5552,1939,5559,1939,5569,1937,5586,1937,5595,1937,5597,1936,5602,1929,5606,1923,5616,1912,5643,1883,5649,1877,5654,1870,5667,1856,5674,1849,5691,1832,5699,1822,5711,1815,5712,1813,5714,1811,5715,1809,5713,1804,5713,1804,5663,1804,5654,1803,5644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597,1936e" filled="t" fillcolor="#50535C" stroked="f">
                <v:path arrowok="t"/>
                <v:fill/>
              </v:shape>
              <v:shape style="position:absolute;left:5516;top:1798;width:199;height:149" coordorigin="5516,1798" coordsize="199,149" path="m5676,1800l5663,1804,5713,1804,5712,1803,5695,1803,5690,1801,5680,1801,5676,1800e" filled="t" fillcolor="#50535C" stroked="f">
                <v:path arrowok="t"/>
                <v:fill/>
              </v:shape>
              <v:shape style="position:absolute;left:5516;top:1798;width:199;height:149" coordorigin="5516,1798" coordsize="199,149" path="m5701,1798l5695,1803,5712,1803,5710,1801,5703,1799,5701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689,1801l5680,1801,5690,1801,5689,1801e" filled="t" fillcolor="#50535C" stroked="f">
                <v:path arrowok="t"/>
                <v:fill/>
              </v:shape>
            </v:group>
            <v:group style="position:absolute;left:6514;top:1798;width:194;height:144" coordorigin="6514,1798" coordsize="194,144">
              <v:shape style="position:absolute;left:6514;top:1798;width:194;height:144" coordorigin="6514,1798" coordsize="194,144" path="m6586,1940l6571,1940,6582,1942,6584,1941,6586,1940e" filled="t" fillcolor="#50535C" stroked="f">
                <v:path arrowok="t"/>
                <v:fill/>
              </v:shape>
              <v:shape style="position:absolute;left:6514;top:1798;width:194;height:144" coordorigin="6514,1798" coordsize="194,144" path="m6560,1941l6533,1941,6536,1941,6543,1942,6546,1942,6560,1941e" filled="t" fillcolor="#50535C" stroked="f">
                <v:path arrowok="t"/>
                <v:fill/>
              </v:shape>
              <v:shape style="position:absolute;left:6514;top:1798;width:194;height:144" coordorigin="6514,1798" coordsize="194,144" path="m6643,1798l6640,1800,6631,1810,6625,1816,6574,1872,6526,1918,6515,1928,6515,1929,6514,1931,6517,1938,6522,1941,6533,1941,6560,1941,6571,1940,6586,1940,6595,1930,6643,1881,6651,1871,6665,1857,6679,1843,6693,1829,6709,1816,6709,1804,6707,1802,6678,1802,6673,1801,6655,1801,6651,1801,6643,1798e" filled="t" fillcolor="#50535C" stroked="f">
                <v:path arrowok="t"/>
                <v:fill/>
              </v:shape>
              <v:shape style="position:absolute;left:6514;top:1798;width:194;height:144" coordorigin="6514,1798" coordsize="194,144" path="m6690,1799l6678,1802,6707,1802,6705,1800,6692,1799,6690,1799e" filled="t" fillcolor="#50535C" stroked="f">
                <v:path arrowok="t"/>
                <v:fill/>
              </v:shape>
              <v:shape style="position:absolute;left:6514;top:1798;width:194;height:144" coordorigin="6514,1798" coordsize="194,144" path="m6668,1800l6655,1801,6673,1801,6668,1800e" filled="t" fillcolor="#50535C" stroked="f">
                <v:path arrowok="t"/>
                <v:fill/>
              </v:shape>
            </v:group>
            <v:group style="position:absolute;left:4787;top:1802;width:206;height:144" coordorigin="4787,1802" coordsize="206,144">
              <v:shape style="position:absolute;left:4787;top:1802;width:206;height:144" coordorigin="4787,1802" coordsize="206,144" path="m4919,1802l4915,1805,4910,1807,4902,1818,4896,1824,4867,1852,4854,1868,4847,1877,4840,1886,4828,1894,4826,1896,4821,1902,4818,1906,4807,1918,4799,1926,4787,1939,4788,1944,4800,1946,4806,1946,4820,1945,4828,1943,4845,1940,4852,1939,4882,1939,4887,1934,4890,1929,4897,1921,4908,1908,4924,1891,4937,1876,4980,1826,4984,1822,4993,1812,4992,1808,4935,1808,4928,1807,4925,1804,4922,1802,4921,1802,4919,1802e" filled="t" fillcolor="#50535C" stroked="f">
                <v:path arrowok="t"/>
                <v:fill/>
              </v:shape>
              <v:shape style="position:absolute;left:4787;top:1802;width:206;height:144" coordorigin="4787,1802" coordsize="206,144" path="m4882,1939l4852,1939,4866,1944,4871,1944,4879,1941,4881,1940,4882,1939e" filled="t" fillcolor="#50535C" stroked="f">
                <v:path arrowok="t"/>
                <v:fill/>
              </v:shape>
              <v:shape style="position:absolute;left:4787;top:1802;width:206;height:144" coordorigin="4787,1802" coordsize="206,144" path="m4977,1803l4969,1805,4965,1805,4950,1807,4940,1807,4935,1808,4992,1808,4992,1807,4981,1804,4977,1803e" filled="t" fillcolor="#50535C" stroked="f">
                <v:path arrowok="t"/>
                <v:fill/>
              </v:shape>
              <v:shape style="position:absolute;left:4787;top:1802;width:206;height:144" coordorigin="4787,1802" coordsize="206,144" path="m4922,1802l4921,1802,4922,1802e" filled="t" fillcolor="#50535C" stroked="f">
                <v:path arrowok="t"/>
                <v:fill/>
              </v:shape>
            </v:group>
            <v:group style="position:absolute;left:4937;top:1799;width:202;height:153" coordorigin="4937,1799" coordsize="202,153">
              <v:shape style="position:absolute;left:4937;top:1799;width:203;height:153" coordorigin="4937,1799" coordsize="203,153" path="m5070,1800l5067,1802,5058,1809,5044,1823,5013,1852,5011,1854,4979,1890,4965,1907,4953,1923,4939,1938,4937,1940,4937,1942,4940,1951,4943,1952,4950,1951,4952,1950,4955,1950,4974,1947,4994,1946,4997,1946,5013,1946,5017,1939,5019,1936,5028,1927,5034,1921,5047,1907,5052,1900,5060,1893,5074,1879,5087,1863,5099,1847,5112,1832,5118,1826,5125,1820,5139,1810,5138,1803,5134,1802,5112,1802,5111,1802,5093,1802,5087,1801,5081,1801,5070,1800e" filled="t" fillcolor="#50535C" stroked="f">
                <v:path arrowok="t"/>
                <v:fill/>
              </v:shape>
              <v:shape style="position:absolute;left:4937;top:1799;width:203;height:153" coordorigin="4937,1799" coordsize="203,153" path="m5013,1946l4997,1946,5000,1947,5010,1949,5010,1949,5013,1946e" filled="t" fillcolor="#50535C" stroked="f">
                <v:path arrowok="t"/>
                <v:fill/>
              </v:shape>
              <v:shape style="position:absolute;left:4937;top:1799;width:203;height:153" coordorigin="4937,1799" coordsize="203,153" path="m5125,1799l5117,1802,5112,1802,5134,1802,5128,1799,5125,1799e" filled="t" fillcolor="#50535C" stroked="f">
                <v:path arrowok="t"/>
                <v:fill/>
              </v:shape>
              <v:shape style="position:absolute;left:4937;top:1799;width:203;height:153" coordorigin="4937,1799" coordsize="203,153" path="m5101,1801l5097,1801,5093,1801,5093,1802,5111,1802,5101,1801e" filled="t" fillcolor="#50535C" stroked="f">
                <v:path arrowok="t"/>
                <v:fill/>
              </v:shape>
            </v:group>
            <v:group style="position:absolute;left:5079;top:1800;width:190;height:146" coordorigin="5079,1800" coordsize="190,146">
              <v:shape style="position:absolute;left:5079;top:1800;width:190;height:146" coordorigin="5079,1800" coordsize="190,146" path="m5204,1802l5201,1804,5099,1911,5092,1920,5083,1928,5083,1929,5079,1934,5080,1940,5089,1944,5093,1945,5107,1943,5118,1942,5134,1939,5141,1939,5158,1939,5162,1932,5166,1926,5174,1918,5187,1904,5202,1888,5213,1876,5230,1857,5243,1841,5268,1810,5267,1808,5266,1807,5221,1807,5204,1802e" filled="t" fillcolor="#50535C" stroked="f">
                <v:path arrowok="t"/>
                <v:fill/>
              </v:shape>
              <v:shape style="position:absolute;left:5079;top:1800;width:190;height:146" coordorigin="5079,1800" coordsize="190,146" path="m5158,1939l5141,1939,5151,1944,5155,1942,5158,1939e" filled="t" fillcolor="#50535C" stroked="f">
                <v:path arrowok="t"/>
                <v:fill/>
              </v:shape>
              <v:shape style="position:absolute;left:5079;top:1800;width:190;height:146" coordorigin="5079,1800" coordsize="190,146" path="m5252,1800l5233,1804,5221,1807,5266,1807,5266,1804,5257,1802,5252,1800e" filled="t" fillcolor="#50535C" stroked="f">
                <v:path arrowok="t"/>
                <v:fill/>
              </v:shape>
            </v:group>
            <v:group style="position:absolute;left:4651;top:1803;width:196;height:143" coordorigin="4651,1803" coordsize="196,143">
              <v:shape style="position:absolute;left:4651;top:1803;width:196;height:143" coordorigin="4651,1803" coordsize="196,143" path="m4783,1803l4780,1805,4777,1808,4719,1866,4692,1894,4678,1909,4670,1916,4664,1925,4651,1934,4653,1940,4664,1945,4671,1946,4681,1943,4685,1942,4695,1940,4703,1937,4729,1937,4731,1935,4732,1933,4752,1910,4767,1893,4779,1881,4797,1863,4847,1810,4845,1809,4844,1807,4824,1807,4817,1806,4801,1805,4792,1804,4783,1803e" filled="t" fillcolor="#50535C" stroked="f">
                <v:path arrowok="t"/>
                <v:fill/>
              </v:shape>
              <v:shape style="position:absolute;left:4651;top:1803;width:196;height:143" coordorigin="4651,1803" coordsize="196,143" path="m4729,1937l4703,1937,4718,1945,4724,1941,4729,1937e" filled="t" fillcolor="#50535C" stroked="f">
                <v:path arrowok="t"/>
                <v:fill/>
              </v:shape>
              <v:shape style="position:absolute;left:4651;top:1803;width:196;height:143" coordorigin="4651,1803" coordsize="196,143" path="m4834,1805l4824,1807,4844,1807,4843,1806,4838,1805,4834,1805e" filled="t" fillcolor="#50535C" stroked="f">
                <v:path arrowok="t"/>
                <v:fill/>
              </v:shape>
            </v:group>
            <v:group style="position:absolute;left:3646;top:1797;width:208;height:154" coordorigin="3646,1797" coordsize="208,154">
              <v:shape style="position:absolute;left:3646;top:1797;width:208;height:154" coordorigin="3646,1797" coordsize="208,154" path="m3783,1797l3780,1799,3778,1802,3770,1810,3759,1822,3745,1837,3726,1855,3698,1883,3692,1888,3687,1895,3673,1909,3659,1924,3646,1938,3646,1941,3650,1950,3653,1951,3663,1946,3665,1945,3674,1944,3681,1944,3699,1941,3735,1941,3740,1936,3743,1933,3752,1924,3792,1879,3805,1863,3819,1848,3832,1833,3847,1820,3854,1814,3853,1810,3848,1805,3793,1805,3790,1803,3786,1799,3785,1798,3783,1797e" filled="t" fillcolor="#50535C" stroked="f">
                <v:path arrowok="t"/>
                <v:fill/>
              </v:shape>
              <v:shape style="position:absolute;left:3646;top:1797;width:208;height:154" coordorigin="3646,1797" coordsize="208,154" path="m3735,1941l3699,1941,3711,1942,3728,1945,3733,1944,3735,1941e" filled="t" fillcolor="#50535C" stroked="f">
                <v:path arrowok="t"/>
                <v:fill/>
              </v:shape>
              <v:shape style="position:absolute;left:3646;top:1797;width:208;height:154" coordorigin="3646,1797" coordsize="208,154" path="m3681,1944l3674,1944,3680,1944,3681,1944e" filled="t" fillcolor="#50535C" stroked="f">
                <v:path arrowok="t"/>
                <v:fill/>
              </v:shape>
              <v:shape style="position:absolute;left:3646;top:1797;width:208;height:154" coordorigin="3646,1797" coordsize="208,154" path="m3822,1801l3809,1802,3803,1804,3793,1805,3848,1805,3847,1804,3827,1804,3822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37,1801l3827,1804,3847,1804,3845,1802,3841,1802,3837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45,1801l3841,1802,3845,1802e" filled="t" fillcolor="#50535C" stroked="f">
                <v:path arrowok="t"/>
                <v:fill/>
              </v:shape>
            </v:group>
            <v:group style="position:absolute;left:4073;top:1795;width:210;height:152" coordorigin="4073,1795" coordsize="210,152">
              <v:shape style="position:absolute;left:4073;top:1795;width:210;height:152" coordorigin="4073,1795" coordsize="210,152" path="m4212,1795l4209,1796,4187,1818,4169,1837,4157,1851,4143,1865,4127,1882,4113,1896,4098,1909,4084,1923,4081,1926,4078,1928,4073,1933,4073,1936,4077,1944,4081,1946,4091,1944,4117,1944,4122,1942,4128,1941,4150,1941,4150,1941,4160,1931,4174,1916,4189,1903,4191,1901,4192,1899,4202,1889,4210,1880,4220,1870,4234,1856,4279,1813,4281,1811,4282,1809,4280,1801,4227,1801,4221,1800,4212,1795e" filled="t" fillcolor="#50535C" stroked="f">
                <v:path arrowok="t"/>
                <v:fill/>
              </v:shape>
              <v:shape style="position:absolute;left:4073;top:1795;width:210;height:152" coordorigin="4073,1795" coordsize="210,152" path="m4117,1944l4091,1944,4096,1945,4106,1945,4112,1946,4117,1944e" filled="t" fillcolor="#50535C" stroked="f">
                <v:path arrowok="t"/>
                <v:fill/>
              </v:shape>
              <v:shape style="position:absolute;left:4073;top:1795;width:210;height:152" coordorigin="4073,1795" coordsize="210,152" path="m4150,1941l4128,1941,4137,1941,4141,1944,4145,1945,4148,1943,4150,1941e" filled="t" fillcolor="#50535C" stroked="f">
                <v:path arrowok="t"/>
                <v:fill/>
              </v:shape>
              <v:shape style="position:absolute;left:4073;top:1795;width:210;height:152" coordorigin="4073,1795" coordsize="210,152" path="m4235,1799l4233,1799,4227,1801,4280,1801,4280,1801,4247,1801,4235,1799e" filled="t" fillcolor="#50535C" stroked="f">
                <v:path arrowok="t"/>
                <v:fill/>
              </v:shape>
              <v:shape style="position:absolute;left:4073;top:1795;width:210;height:152" coordorigin="4073,1795" coordsize="210,152" path="m4278,1797l4257,1798,4247,1801,4280,1801,4279,1797,4278,1797e" filled="t" fillcolor="#50535C" stroked="f">
                <v:path arrowok="t"/>
                <v:fill/>
              </v:shape>
            </v:group>
            <v:group style="position:absolute;left:4219;top:1793;width:211;height:150" coordorigin="4219,1793" coordsize="211,150">
              <v:shape style="position:absolute;left:4219;top:1793;width:211;height:150" coordorigin="4219,1793" coordsize="211,150" path="m4359,1793l4350,1802,4342,1810,4327,1827,4285,1868,4271,1882,4264,1889,4256,1897,4245,1904,4243,1907,4232,1917,4226,1923,4224,1926,4219,1932,4219,1936,4224,1942,4228,1943,4235,1939,4238,1938,4283,1937,4299,1937,4312,1924,4342,1895,4344,1893,4349,1889,4361,1878,4375,1864,4407,1832,4421,1818,4427,1812,4430,1807,4424,1799,4383,1799,4376,1799,4369,1799,4359,1793e" filled="t" fillcolor="#50535C" stroked="f">
                <v:path arrowok="t"/>
                <v:fill/>
              </v:shape>
              <v:shape style="position:absolute;left:4219;top:1793;width:211;height:150" coordorigin="4219,1793" coordsize="211,150" path="m4299,1937l4283,1937,4284,1938,4293,1942,4298,1938,4299,1937e" filled="t" fillcolor="#50535C" stroked="f">
                <v:path arrowok="t"/>
                <v:fill/>
              </v:shape>
              <v:shape style="position:absolute;left:4219;top:1793;width:211;height:150" coordorigin="4219,1793" coordsize="211,150" path="m4411,1795l4400,1799,4383,1799,4424,1799,4417,1796,4411,1795e" filled="t" fillcolor="#50535C" stroked="f">
                <v:path arrowok="t"/>
                <v:fill/>
              </v:shape>
            </v:group>
            <v:group style="position:absolute;left:3933;top:1796;width:200;height:151" coordorigin="3933,1796" coordsize="200,151">
              <v:shape style="position:absolute;left:3933;top:1796;width:200;height:151" coordorigin="3933,1796" coordsize="200,151" path="m3985,1945l3965,1945,3975,1947,3980,1947,3985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3964,1945l3950,1945,3959,1946,3964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4071,1796l4064,1798,4060,1802,4052,1812,4047,1817,4041,1824,4014,1850,4001,1865,3987,1880,3972,1897,3958,1912,3944,1925,3942,1927,3939,1929,3933,1937,3936,1944,3936,1944,3946,1946,3950,1945,3964,1945,3965,1945,3985,1945,3991,1944,3997,1942,4011,1942,4012,1942,4015,1940,4017,1929,4033,1914,4078,1869,4111,1831,4118,1824,4128,1817,4129,1816,4135,1808,4134,1803,4080,1803,4078,1802,4076,1802,4071,1796e" filled="t" fillcolor="#50535C" stroked="f">
                <v:path arrowok="t"/>
                <v:fill/>
              </v:shape>
              <v:shape style="position:absolute;left:3933;top:1796;width:200;height:151" coordorigin="3933,1796" coordsize="200,151" path="m4011,1942l3997,1942,4006,1944,4009,1944,4011,1942e" filled="t" fillcolor="#50535C" stroked="f">
                <v:path arrowok="t"/>
                <v:fill/>
              </v:shape>
              <v:shape style="position:absolute;left:3933;top:1796;width:200;height:151" coordorigin="3933,1796" coordsize="200,151" path="m4119,1796l4092,1799,4080,1803,4134,1803,4132,1797,4119,1796e" filled="t" fillcolor="#50535C" stroked="f">
                <v:path arrowok="t"/>
                <v:fill/>
              </v:shape>
            </v:group>
            <v:group style="position:absolute;left:4366;top:1795;width:204;height:146" coordorigin="4366,1795" coordsize="204,146">
              <v:shape style="position:absolute;left:4366;top:1795;width:204;height:146" coordorigin="4366,1795" coordsize="204,146" path="m4502,1795l4500,1796,4496,1800,4467,1829,4453,1844,4437,1860,4422,1874,4408,1888,4399,1898,4390,1907,4376,1919,4373,1922,4366,1929,4366,1932,4371,1939,4374,1941,4384,1940,4392,1940,4407,1937,4426,1937,4430,1936,4431,1935,4444,1935,4446,1934,4451,1927,4452,1927,4460,1919,4468,1912,4478,1901,4503,1874,4520,1857,4534,1843,4549,1829,4565,1817,4570,1813,4570,1807,4563,1800,4562,1800,4511,1800,4502,1795e" filled="t" fillcolor="#50535C" stroked="f">
                <v:path arrowok="t"/>
                <v:fill/>
              </v:shape>
              <v:shape style="position:absolute;left:4366;top:1795;width:204;height:146" coordorigin="4366,1795" coordsize="204,146" path="m4392,1940l4384,1940,4390,1941,4392,1940e" filled="t" fillcolor="#50535C" stroked="f">
                <v:path arrowok="t"/>
                <v:fill/>
              </v:shape>
              <v:shape style="position:absolute;left:4366;top:1795;width:204;height:146" coordorigin="4366,1795" coordsize="204,146" path="m4426,1937l4407,1937,4419,1939,4426,1937e" filled="t" fillcolor="#50535C" stroked="f">
                <v:path arrowok="t"/>
                <v:fill/>
              </v:shape>
              <v:shape style="position:absolute;left:4366;top:1795;width:204;height:146" coordorigin="4366,1795" coordsize="204,146" path="m4444,1935l4431,1935,4440,1938,4444,1935e" filled="t" fillcolor="#50535C" stroked="f">
                <v:path arrowok="t"/>
                <v:fill/>
              </v:shape>
              <v:shape style="position:absolute;left:4366;top:1795;width:204;height:146" coordorigin="4366,1795" coordsize="204,146" path="m4559,1797l4547,1798,4536,1798,4518,1798,4511,1800,4562,1800,4561,1799,4561,1798,4536,1798,4561,1798,4559,1797e" filled="t" fillcolor="#50535C" stroked="f">
                <v:path arrowok="t"/>
                <v:fill/>
              </v:shape>
            </v:group>
            <v:group style="position:absolute;left:3791;top:1796;width:202;height:151" coordorigin="3791,1796" coordsize="202,151">
              <v:shape style="position:absolute;left:3791;top:1796;width:202;height:151" coordorigin="3791,1796" coordsize="202,151" path="m3926,1796l3926,1796,3916,1804,3914,1808,3909,1813,3856,1870,3844,1883,3825,1902,3794,1931,3793,1934,3791,1939,3792,1942,3799,1945,3802,1947,3806,1944,3808,1942,3810,1940,3851,1937,3858,1937,3863,1937,3875,1937,3878,1934,3885,1924,3890,1918,3917,1890,3931,1875,3946,1859,3960,1844,3974,1830,3990,1817,3991,1816,3992,1815,3993,1812,3994,1810,3993,1805,3943,1805,3938,1804,3926,1796e" filled="t" fillcolor="#50535C" stroked="f">
                <v:path arrowok="t"/>
                <v:fill/>
              </v:shape>
              <v:shape style="position:absolute;left:3791;top:1796;width:202;height:151" coordorigin="3791,1796" coordsize="202,151" path="m3858,1937l3851,1937,3851,1938,3858,1937e" filled="t" fillcolor="#50535C" stroked="f">
                <v:path arrowok="t"/>
                <v:fill/>
              </v:shape>
              <v:shape style="position:absolute;left:3791;top:1796;width:202;height:151" coordorigin="3791,1796" coordsize="202,151" path="m3987,1798l3969,1802,3959,1803,3943,1805,3993,1805,3992,1801,3987,1798e" filled="t" fillcolor="#50535C" stroked="f">
                <v:path arrowok="t"/>
                <v:fill/>
              </v:shape>
            </v:group>
            <v:group style="position:absolute;left:3220;top:1795;width:200;height:149" coordorigin="3220,1795" coordsize="200,149">
              <v:shape style="position:absolute;left:3220;top:1795;width:200;height:149" coordorigin="3220,1795" coordsize="200,149" path="m3349,1797l3346,1798,3342,1803,3341,1804,3296,1853,3284,1865,3267,1884,3232,1919,3225,1926,3220,1935,3227,1943,3236,1944,3255,1938,3265,1935,3303,1935,3306,1928,3308,1926,3356,1878,3385,1844,3399,1829,3413,1816,3419,1811,3419,1806,3415,1802,3363,1802,3349,1797e" filled="t" fillcolor="#50535C" stroked="f">
                <v:path arrowok="t"/>
                <v:fill/>
              </v:shape>
              <v:shape style="position:absolute;left:3220;top:1795;width:200;height:149" coordorigin="3220,1795" coordsize="200,149" path="m3299,1937l3285,1937,3296,1938,3299,1937e" filled="t" fillcolor="#50535C" stroked="f">
                <v:path arrowok="t"/>
                <v:fill/>
              </v:shape>
              <v:shape style="position:absolute;left:3220;top:1795;width:200;height:149" coordorigin="3220,1795" coordsize="200,149" path="m3303,1935l3265,1935,3280,1937,3299,1937,3302,1937,3303,1935e" filled="t" fillcolor="#50535C" stroked="f">
                <v:path arrowok="t"/>
                <v:fill/>
              </v:shape>
              <v:shape style="position:absolute;left:3220;top:1795;width:200;height:149" coordorigin="3220,1795" coordsize="200,149" path="m3406,1795l3388,1798,3363,1802,3415,1802,3410,1797,3406,1795e" filled="t" fillcolor="#50535C" stroked="f">
                <v:path arrowok="t"/>
                <v:fill/>
              </v:shape>
            </v:group>
            <v:group style="position:absolute;left:3365;top:1798;width:198;height:147" coordorigin="3365,1798" coordsize="198,147">
              <v:shape style="position:absolute;left:3365;top:1798;width:198;height:147" coordorigin="3365,1798" coordsize="198,147" path="m3495,1798l3494,1798,3484,1808,3466,1828,3452,1842,3438,1856,3429,1865,3420,1873,3409,1886,3407,1889,3397,1899,3369,1931,3367,1932,3365,1936,3365,1939,3368,1944,3375,1945,3380,1942,3382,1941,3390,1939,3413,1936,3442,1936,3442,1936,3447,1932,3472,1906,3490,1889,3502,1876,3532,1843,3545,1828,3559,1814,3563,1811,3563,1805,3557,1802,3515,1802,3505,1801,3495,1798e" filled="t" fillcolor="#50535C" stroked="f">
                <v:path arrowok="t"/>
                <v:fill/>
              </v:shape>
              <v:shape style="position:absolute;left:3365;top:1798;width:198;height:147" coordorigin="3365,1798" coordsize="198,147" path="m3442,1936l3413,1936,3432,1937,3438,1939,3442,1936e" filled="t" fillcolor="#50535C" stroked="f">
                <v:path arrowok="t"/>
                <v:fill/>
              </v:shape>
              <v:shape style="position:absolute;left:3365;top:1798;width:198;height:147" coordorigin="3365,1798" coordsize="198,147" path="m3533,1799l3515,1802,3557,1802,3555,1800,3553,1799,3540,1799,3533,1799e" filled="t" fillcolor="#50535C" stroked="f">
                <v:path arrowok="t"/>
                <v:fill/>
              </v:shape>
              <v:shape style="position:absolute;left:3365;top:1798;width:198;height:147" coordorigin="3365,1798" coordsize="198,147" path="m3551,1798l3540,1799,3553,1799,3551,1798e" filled="t" fillcolor="#50535C" stroked="f">
                <v:path arrowok="t"/>
                <v:fill/>
              </v:shape>
            </v:group>
            <v:group style="position:absolute;left:3511;top:1798;width:199;height:149" coordorigin="3511,1798" coordsize="199,149">
              <v:shape style="position:absolute;left:3511;top:1798;width:199;height:149" coordorigin="3511,1798" coordsize="199,149" path="m3639,1798l3635,1802,3631,1805,3609,1828,3565,1876,3550,1892,3520,1925,3517,1928,3511,1934,3511,1939,3515,1945,3523,1948,3530,1941,3546,1939,3553,1939,3564,1937,3581,1937,3590,1937,3591,1936,3596,1929,3600,1923,3610,1912,3638,1883,3644,1877,3649,1870,3662,1856,3669,1849,3686,1832,3694,1822,3705,1815,3707,1813,3708,1811,3710,1809,3708,1804,3707,1804,3658,1804,3649,1803,3639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591,1936e" filled="t" fillcolor="#50535C" stroked="f">
                <v:path arrowok="t"/>
                <v:fill/>
              </v:shape>
              <v:shape style="position:absolute;left:3511;top:1798;width:199;height:149" coordorigin="3511,1798" coordsize="199,149" path="m3671,1800l3658,1804,3707,1804,3706,1803,3689,1803,3684,1801,3675,1801,3671,1800e" filled="t" fillcolor="#50535C" stroked="f">
                <v:path arrowok="t"/>
                <v:fill/>
              </v:shape>
              <v:shape style="position:absolute;left:3511;top:1798;width:199;height:149" coordorigin="3511,1798" coordsize="199,149" path="m3695,1798l3689,1803,3706,1803,3704,1801,3698,1799,3695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684,1801l3675,1801,3684,1801,3684,1801e" filled="t" fillcolor="#50535C" stroked="f">
                <v:path arrowok="t"/>
                <v:fill/>
              </v:shape>
            </v:group>
            <v:group style="position:absolute;left:4508;top:1798;width:194;height:144" coordorigin="4508,1798" coordsize="194,144">
              <v:shape style="position:absolute;left:4508;top:1798;width:194;height:144" coordorigin="4508,1798" coordsize="194,144" path="m4581,1940l4566,1940,4577,1942,4579,1941,4581,1940e" filled="t" fillcolor="#50535C" stroked="f">
                <v:path arrowok="t"/>
                <v:fill/>
              </v:shape>
              <v:shape style="position:absolute;left:4508;top:1798;width:194;height:144" coordorigin="4508,1798" coordsize="194,144" path="m4554,1941l4527,1941,4531,1941,4537,1942,4541,1942,4554,1941e" filled="t" fillcolor="#50535C" stroked="f">
                <v:path arrowok="t"/>
                <v:fill/>
              </v:shape>
              <v:shape style="position:absolute;left:4508;top:1798;width:194;height:144" coordorigin="4508,1798" coordsize="194,144" path="m4638,1798l4635,1800,4626,1810,4620,1816,4568,1872,4521,1918,4510,1928,4509,1929,4508,1931,4512,1938,4516,1941,4527,1941,4554,1941,4566,1940,4581,1940,4589,1930,4637,1881,4646,1871,4659,1857,4673,1843,4688,1829,4703,1816,4703,1804,4702,1802,4672,1802,4667,1801,4649,1801,4646,1801,4638,1798e" filled="t" fillcolor="#50535C" stroked="f">
                <v:path arrowok="t"/>
                <v:fill/>
              </v:shape>
              <v:shape style="position:absolute;left:4508;top:1798;width:194;height:144" coordorigin="4508,1798" coordsize="194,144" path="m4684,1799l4672,1802,4702,1802,4700,1800,4687,1799,4684,1799e" filled="t" fillcolor="#50535C" stroked="f">
                <v:path arrowok="t"/>
                <v:fill/>
              </v:shape>
              <v:shape style="position:absolute;left:4508;top:1798;width:194;height:144" coordorigin="4508,1798" coordsize="194,144" path="m4662,1800l4649,1801,4667,1801,4662,1800e" filled="t" fillcolor="#50535C" stroked="f">
                <v:path arrowok="t"/>
                <v:fill/>
              </v:shape>
            </v:group>
            <v:group style="position:absolute;left:2781;top:1802;width:206;height:144" coordorigin="2781,1802" coordsize="206,144">
              <v:shape style="position:absolute;left:2781;top:1802;width:206;height:144" coordorigin="2781,1802" coordsize="206,144" path="m2914,1802l2910,1805,2904,1807,2896,1818,2891,1824,2862,1852,2849,1868,2842,1877,2835,1886,2822,1894,2821,1896,2816,1902,2812,1906,2801,1918,2793,1926,2781,1939,2783,1944,2794,1946,2800,1946,2815,1945,2823,1943,2839,1940,2847,1939,2877,1939,2881,1934,2885,1929,2891,1921,2902,1908,2918,1891,2932,1876,2975,1826,2979,1822,2988,1812,2986,1808,2930,1808,2922,1807,2920,1804,2916,1802,2915,1802,2914,1802e" filled="t" fillcolor="#50535C" stroked="f">
                <v:path arrowok="t"/>
                <v:fill/>
              </v:shape>
              <v:shape style="position:absolute;left:2781;top:1802;width:206;height:144" coordorigin="2781,1802" coordsize="206,144" path="m2877,1939l2847,1939,2860,1944,2866,1944,2874,1941,2876,1940,2877,1939e" filled="t" fillcolor="#50535C" stroked="f">
                <v:path arrowok="t"/>
                <v:fill/>
              </v:shape>
              <v:shape style="position:absolute;left:2781;top:1802;width:206;height:144" coordorigin="2781,1802" coordsize="206,144" path="m2971,1803l2963,1805,2960,1805,2945,1807,2935,1807,2930,1808,2986,1808,2986,1807,2975,1804,2971,1803e" filled="t" fillcolor="#50535C" stroked="f">
                <v:path arrowok="t"/>
                <v:fill/>
              </v:shape>
              <v:shape style="position:absolute;left:2781;top:1802;width:206;height:144" coordorigin="2781,1802" coordsize="206,144" path="m2916,1802l2915,1802,2916,1802e" filled="t" fillcolor="#50535C" stroked="f">
                <v:path arrowok="t"/>
                <v:fill/>
              </v:shape>
            </v:group>
            <v:group style="position:absolute;left:2931;top:1799;width:203;height:153" coordorigin="2931,1799" coordsize="203,153">
              <v:shape style="position:absolute;left:2931;top:1799;width:203;height:153" coordorigin="2931,1799" coordsize="203,153" path="m3065,1800l3061,1802,3053,1809,3038,1823,3007,1852,3006,1854,2974,1890,2959,1907,2947,1923,2934,1938,2931,1940,2931,1942,2934,1951,2938,1952,2945,1951,2947,1950,2949,1950,2969,1947,2989,1946,2991,1946,3007,1946,3011,1939,3014,1936,3022,1927,3029,1921,3041,1907,3047,1900,3055,1893,3068,1879,3082,1863,3094,1847,3107,1832,3113,1826,3120,1820,3134,1810,3132,1803,3128,1802,3106,1802,3105,1802,3088,1802,3082,1801,3076,1801,3065,1800e" filled="t" fillcolor="#50535C" stroked="f">
                <v:path arrowok="t"/>
                <v:fill/>
              </v:shape>
              <v:shape style="position:absolute;left:2931;top:1799;width:203;height:153" coordorigin="2931,1799" coordsize="203,153" path="m3007,1946l2991,1946,2994,1947,3004,1949,3005,1949,3007,1946e" filled="t" fillcolor="#50535C" stroked="f">
                <v:path arrowok="t"/>
                <v:fill/>
              </v:shape>
              <v:shape style="position:absolute;left:2931;top:1799;width:203;height:153" coordorigin="2931,1799" coordsize="203,153" path="m3120,1799l3112,1802,3106,1802,3128,1802,3123,1799,3120,1799e" filled="t" fillcolor="#50535C" stroked="f">
                <v:path arrowok="t"/>
                <v:fill/>
              </v:shape>
              <v:shape style="position:absolute;left:2931;top:1799;width:203;height:153" coordorigin="2931,1799" coordsize="203,153" path="m3096,1801l3092,1801,3088,1801,3088,1802,3105,1802,3096,1801e" filled="t" fillcolor="#50535C" stroked="f">
                <v:path arrowok="t"/>
                <v:fill/>
              </v:shape>
            </v:group>
            <v:group style="position:absolute;left:3073;top:1800;width:190;height:146" coordorigin="3073,1800" coordsize="190,146">
              <v:shape style="position:absolute;left:3073;top:1800;width:190;height:146" coordorigin="3073,1800" coordsize="190,146" path="m3199,1802l3196,1804,3094,1911,3086,1920,3078,1928,3077,1929,3073,1934,3075,1940,3084,1944,3087,1945,3102,1943,3112,1942,3129,1939,3135,1939,3152,1939,3157,1932,3160,1926,3169,1918,3181,1904,3196,1888,3208,1876,3225,1857,3237,1841,3263,1810,3261,1808,3261,1807,3215,1807,3199,1802e" filled="t" fillcolor="#50535C" stroked="f">
                <v:path arrowok="t"/>
                <v:fill/>
              </v:shape>
              <v:shape style="position:absolute;left:3073;top:1800;width:190;height:146" coordorigin="3073,1800" coordsize="190,146" path="m3152,1939l3135,1939,3146,1944,3150,1942,3152,1939e" filled="t" fillcolor="#50535C" stroked="f">
                <v:path arrowok="t"/>
                <v:fill/>
              </v:shape>
              <v:shape style="position:absolute;left:3073;top:1800;width:190;height:146" coordorigin="3073,1800" coordsize="190,146" path="m3246,1800l3227,1804,3215,1807,3261,1807,3260,1804,3252,1802,3246,1800e" filled="t" fillcolor="#50535C" stroked="f">
                <v:path arrowok="t"/>
                <v:fill/>
              </v:shape>
            </v:group>
            <v:group style="position:absolute;left:2646;top:1803;width:196;height:143" coordorigin="2646,1803" coordsize="196,143">
              <v:shape style="position:absolute;left:2646;top:1803;width:196;height:143" coordorigin="2646,1803" coordsize="196,143" path="m2777,1803l2774,1805,2771,1808,2714,1866,2686,1894,2672,1909,2665,1916,2659,1925,2646,1934,2647,1940,2659,1945,2665,1946,2676,1943,2679,1942,2690,1940,2697,1937,2723,1937,2726,1935,2727,1933,2746,1910,2761,1893,2773,1881,2791,1863,2841,1810,2839,1809,2838,1807,2818,1807,2812,1806,2796,1805,2786,1804,2777,1803e" filled="t" fillcolor="#50535C" stroked="f">
                <v:path arrowok="t"/>
                <v:fill/>
              </v:shape>
              <v:shape style="position:absolute;left:2646;top:1803;width:196;height:143" coordorigin="2646,1803" coordsize="196,143" path="m2723,1937l2697,1937,2712,1945,2718,1941,2723,1937e" filled="t" fillcolor="#50535C" stroked="f">
                <v:path arrowok="t"/>
                <v:fill/>
              </v:shape>
              <v:shape style="position:absolute;left:2646;top:1803;width:196;height:143" coordorigin="2646,1803" coordsize="196,143" path="m2828,1805l2818,1807,2838,1807,2838,1806,2832,1805,2828,1805e" filled="t" fillcolor="#50535C" stroked="f">
                <v:path arrowok="t"/>
                <v:fill/>
              </v:shape>
            </v:group>
            <v:group style="position:absolute;left:7669;top:1797;width:208;height:154" coordorigin="7669,1797" coordsize="208,154">
              <v:shape style="position:absolute;left:7669;top:1797;width:208;height:154" coordorigin="7669,1797" coordsize="208,154" path="m7807,1797l7804,1799,7801,1802,7793,1810,7782,1822,7768,1837,7749,1855,7721,1883,7715,1888,7711,1895,7696,1909,7683,1924,7669,1938,7669,1941,7673,1950,7676,1951,7686,1946,7688,1945,7697,1944,7704,1944,7722,1941,7758,1941,7763,1936,7767,1933,7775,1924,7815,1879,7829,1863,7842,1848,7855,1833,7870,1820,7877,1814,7876,1810,7871,1805,7816,1805,7813,1803,7810,1799,7808,1798,7807,1797e" filled="t" fillcolor="#50535C" stroked="f">
                <v:path arrowok="t"/>
                <v:fill/>
              </v:shape>
              <v:shape style="position:absolute;left:7669;top:1797;width:208;height:154" coordorigin="7669,1797" coordsize="208,154" path="m7758,1941l7722,1941,7734,1942,7751,1945,7756,1944,7758,1941e" filled="t" fillcolor="#50535C" stroked="f">
                <v:path arrowok="t"/>
                <v:fill/>
              </v:shape>
              <v:shape style="position:absolute;left:7669;top:1797;width:208;height:154" coordorigin="7669,1797" coordsize="208,154" path="m7704,1944l7697,1944,7703,1944,7704,1944e" filled="t" fillcolor="#50535C" stroked="f">
                <v:path arrowok="t"/>
                <v:fill/>
              </v:shape>
              <v:shape style="position:absolute;left:7669;top:1797;width:208;height:154" coordorigin="7669,1797" coordsize="208,154" path="m7845,1801l7833,1802,7826,1804,7816,1805,7871,1805,7871,1804,7851,1804,7845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0,1801l7851,1804,7871,1804,7868,1802,7865,1802,7860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8,1801l7865,1802,7868,1802e" filled="t" fillcolor="#50535C" stroked="f">
                <v:path arrowok="t"/>
                <v:fill/>
              </v:shape>
            </v:group>
            <v:group style="position:absolute;left:8096;top:1795;width:210;height:152" coordorigin="8096,1795" coordsize="210,152">
              <v:shape style="position:absolute;left:8096;top:1795;width:210;height:152" coordorigin="8096,1795" coordsize="210,152" path="m8235,1795l8232,1796,8210,1818,8193,1837,8180,1851,8166,1865,8150,1882,8136,1896,8122,1909,8107,1923,8105,1926,8102,1928,8096,1933,8096,1936,8100,1944,8104,1946,8115,1944,8140,1944,8146,1942,8151,1941,8173,1941,8173,1941,8184,1931,8197,1916,8212,1903,8214,1901,8216,1899,8225,1889,8233,1880,8243,1870,8257,1856,8302,1813,8304,1811,8306,1809,8304,1801,8250,1801,8245,1800,8235,1795e" filled="t" fillcolor="#50535C" stroked="f">
                <v:path arrowok="t"/>
                <v:fill/>
              </v:shape>
              <v:shape style="position:absolute;left:8096;top:1795;width:210;height:152" coordorigin="8096,1795" coordsize="210,152" path="m8140,1944l8115,1944,8119,1945,8129,1945,8135,1946,8140,1944e" filled="t" fillcolor="#50535C" stroked="f">
                <v:path arrowok="t"/>
                <v:fill/>
              </v:shape>
              <v:shape style="position:absolute;left:8096;top:1795;width:210;height:152" coordorigin="8096,1795" coordsize="210,152" path="m8173,1941l8151,1941,8161,1941,8164,1944,8169,1945,8171,1943,8173,1941e" filled="t" fillcolor="#50535C" stroked="f">
                <v:path arrowok="t"/>
                <v:fill/>
              </v:shape>
              <v:shape style="position:absolute;left:8096;top:1795;width:210;height:152" coordorigin="8096,1795" coordsize="210,152" path="m8258,1799l8257,1799,8250,1801,8304,1801,8304,1801,8270,1801,8258,1799e" filled="t" fillcolor="#50535C" stroked="f">
                <v:path arrowok="t"/>
                <v:fill/>
              </v:shape>
              <v:shape style="position:absolute;left:8096;top:1795;width:210;height:152" coordorigin="8096,1795" coordsize="210,152" path="m8301,1797l8281,1798,8270,1801,8304,1801,8303,1797,8301,1797e" filled="t" fillcolor="#50535C" stroked="f">
                <v:path arrowok="t"/>
                <v:fill/>
              </v:shape>
            </v:group>
            <v:group style="position:absolute;left:8242;top:1793;width:211;height:150" coordorigin="8242,1793" coordsize="211,150">
              <v:shape style="position:absolute;left:8242;top:1793;width:211;height:150" coordorigin="8242,1793" coordsize="211,150" path="m8383,1793l8374,1802,8365,1810,8350,1827,8308,1868,8294,1882,8287,1889,8280,1897,8268,1904,8266,1907,8256,1917,8249,1923,8247,1926,8242,1932,8243,1936,8248,1942,8252,1943,8259,1939,8261,1938,8306,1937,8322,1937,8335,1924,8366,1895,8367,1893,8372,1889,8385,1878,8398,1864,8430,1832,8444,1818,8450,1812,8453,1807,8447,1799,8406,1799,8399,1799,8392,1799,8383,1793e" filled="t" fillcolor="#50535C" stroked="f">
                <v:path arrowok="t"/>
                <v:fill/>
              </v:shape>
              <v:shape style="position:absolute;left:8242;top:1793;width:211;height:150" coordorigin="8242,1793" coordsize="211,150" path="m8322,1937l8306,1937,8308,1938,8316,1942,8321,1938,8322,1937e" filled="t" fillcolor="#50535C" stroked="f">
                <v:path arrowok="t"/>
                <v:fill/>
              </v:shape>
              <v:shape style="position:absolute;left:8242;top:1793;width:211;height:150" coordorigin="8242,1793" coordsize="211,150" path="m8434,1795l8423,1799,8406,1799,8447,1799,8441,1796,8434,1795e" filled="t" fillcolor="#50535C" stroked="f">
                <v:path arrowok="t"/>
                <v:fill/>
              </v:shape>
            </v:group>
            <v:group style="position:absolute;left:7957;top:1796;width:200;height:151" coordorigin="7957,1796" coordsize="200,151">
              <v:shape style="position:absolute;left:7957;top:1796;width:200;height:151" coordorigin="7957,1796" coordsize="200,151" path="m8008,1945l7988,1945,7998,1947,8003,1947,8008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7987,1945l7973,1945,7982,1946,7987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8095,1796l8087,1798,8083,1802,8075,1812,8070,1817,8064,1824,8038,1850,8024,1865,8010,1880,7996,1897,7981,1912,7967,1925,7965,1927,7963,1929,7957,1937,7959,1944,7959,1944,7970,1946,7973,1945,7987,1945,7988,1945,8008,1945,8014,1944,8021,1942,8035,1942,8035,1942,8038,1940,8040,1929,8056,1914,8101,1869,8134,1831,8141,1824,8151,1817,8152,1816,8158,1808,8157,1803,8103,1803,8102,1802,8099,1802,8095,1796e" filled="t" fillcolor="#50535C" stroked="f">
                <v:path arrowok="t"/>
                <v:fill/>
              </v:shape>
              <v:shape style="position:absolute;left:7957;top:1796;width:200;height:151" coordorigin="7957,1796" coordsize="200,151" path="m8035,1942l8021,1942,8030,1944,8032,1944,8035,1942e" filled="t" fillcolor="#50535C" stroked="f">
                <v:path arrowok="t"/>
                <v:fill/>
              </v:shape>
              <v:shape style="position:absolute;left:7957;top:1796;width:200;height:151" coordorigin="7957,1796" coordsize="200,151" path="m8143,1796l8115,1799,8103,1803,8157,1803,8155,1797,8143,1796e" filled="t" fillcolor="#50535C" stroked="f">
                <v:path arrowok="t"/>
                <v:fill/>
              </v:shape>
            </v:group>
            <v:group style="position:absolute;left:8389;top:1795;width:204;height:146" coordorigin="8389,1795" coordsize="204,146">
              <v:shape style="position:absolute;left:8389;top:1795;width:204;height:146" coordorigin="8389,1795" coordsize="204,146" path="m8526,1795l8523,1796,8519,1800,8491,1829,8476,1844,8460,1860,8446,1874,8431,1888,8422,1898,8414,1907,8399,1919,8396,1922,8389,1929,8389,1932,8394,1939,8397,1941,8407,1940,8415,1940,8430,1937,8449,1937,8453,1936,8454,1935,8467,1935,8469,1934,8474,1927,8475,1927,8483,1919,8491,1912,8501,1901,8526,1874,8543,1857,8558,1843,8572,1829,8588,1817,8593,1813,8593,1807,8587,1800,8586,1800,8534,1800,8526,1795e" filled="t" fillcolor="#50535C" stroked="f">
                <v:path arrowok="t"/>
                <v:fill/>
              </v:shape>
              <v:shape style="position:absolute;left:8389;top:1795;width:204;height:146" coordorigin="8389,1795" coordsize="204,146" path="m8415,1940l8407,1940,8413,1941,8415,1940e" filled="t" fillcolor="#50535C" stroked="f">
                <v:path arrowok="t"/>
                <v:fill/>
              </v:shape>
              <v:shape style="position:absolute;left:8389;top:1795;width:204;height:146" coordorigin="8389,1795" coordsize="204,146" path="m8449,1937l8430,1937,8442,1939,8449,1937e" filled="t" fillcolor="#50535C" stroked="f">
                <v:path arrowok="t"/>
                <v:fill/>
              </v:shape>
              <v:shape style="position:absolute;left:8389;top:1795;width:204;height:146" coordorigin="8389,1795" coordsize="204,146" path="m8467,1935l8454,1935,8463,1938,8467,1935e" filled="t" fillcolor="#50535C" stroked="f">
                <v:path arrowok="t"/>
                <v:fill/>
              </v:shape>
              <v:shape style="position:absolute;left:8389;top:1795;width:204;height:146" coordorigin="8389,1795" coordsize="204,146" path="m8582,1797l8570,1798,8559,1798,8541,1798,8534,1800,8586,1800,8585,1799,8584,1798,8559,1798,8584,1798,8582,1797e" filled="t" fillcolor="#50535C" stroked="f">
                <v:path arrowok="t"/>
                <v:fill/>
              </v:shape>
            </v:group>
            <v:group style="position:absolute;left:7815;top:1796;width:202;height:151" coordorigin="7815,1796" coordsize="202,151">
              <v:shape style="position:absolute;left:7815;top:1796;width:202;height:151" coordorigin="7815,1796" coordsize="202,151" path="m7949,1796l7949,1796,7939,1804,7937,1808,7933,1813,7879,1870,7868,1883,7848,1902,7817,1931,7816,1934,7815,1939,7816,1942,7822,1945,7826,1947,7829,1944,7831,1942,7833,1940,7874,1937,7881,1937,7886,1937,7898,1937,7902,1934,7909,1924,7913,1918,7940,1890,7954,1875,7970,1859,7983,1844,7998,1830,8013,1817,8014,1816,8015,1815,8017,1812,8017,1810,8016,1805,7966,1805,7961,1804,7949,1796e" filled="t" fillcolor="#50535C" stroked="f">
                <v:path arrowok="t"/>
                <v:fill/>
              </v:shape>
              <v:shape style="position:absolute;left:7815;top:1796;width:202;height:151" coordorigin="7815,1796" coordsize="202,151" path="m7881,1937l7874,1937,7874,1938,7881,1937e" filled="t" fillcolor="#50535C" stroked="f">
                <v:path arrowok="t"/>
                <v:fill/>
              </v:shape>
              <v:shape style="position:absolute;left:7815;top:1796;width:202;height:151" coordorigin="7815,1796" coordsize="202,151" path="m8010,1798l7993,1802,7982,1803,7966,1805,8016,1805,8015,1801,8010,1798e" filled="t" fillcolor="#50535C" stroked="f">
                <v:path arrowok="t"/>
                <v:fill/>
              </v:shape>
            </v:group>
            <v:group style="position:absolute;left:7243;top:1795;width:200;height:149" coordorigin="7243,1795" coordsize="200,149">
              <v:shape style="position:absolute;left:7243;top:1795;width:200;height:149" coordorigin="7243,1795" coordsize="200,149" path="m7373,1797l7369,1798,7365,1803,7364,1804,7319,1853,7308,1865,7290,1884,7256,1919,7249,1926,7243,1935,7250,1943,7259,1944,7278,1938,7288,1935,7326,1935,7330,1928,7332,1926,7379,1878,7408,1844,7422,1829,7437,1816,7443,1811,7442,1806,7438,1802,7386,1802,7373,179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3,1937l7308,1937,7319,1938,7323,193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6,1935l7288,1935,7304,1937,7323,1937,7325,1937,7326,1935e" filled="t" fillcolor="#50535C" stroked="f">
                <v:path arrowok="t"/>
                <v:fill/>
              </v:shape>
              <v:shape style="position:absolute;left:7243;top:1795;width:200;height:149" coordorigin="7243,1795" coordsize="200,149" path="m7430,1795l7411,1798,7386,1802,7438,1802,7433,1797,7430,1795e" filled="t" fillcolor="#50535C" stroked="f">
                <v:path arrowok="t"/>
                <v:fill/>
              </v:shape>
            </v:group>
            <v:group style="position:absolute;left:7388;top:1798;width:198;height:147" coordorigin="7388,1798" coordsize="198,147">
              <v:shape style="position:absolute;left:7388;top:1798;width:198;height:147" coordorigin="7388,1798" coordsize="198,147" path="m7518,1798l7517,1798,7507,1808,7489,1828,7476,1842,7461,1856,7452,1865,7443,1873,7432,1886,7430,1889,7421,1899,7392,1931,7390,1932,7388,1936,7389,1939,7392,1944,7399,1945,7404,1942,7405,1941,7413,1939,7436,1936,7466,1936,7466,1936,7470,1932,7495,1906,7513,1889,7525,1876,7555,1843,7568,1828,7583,1814,7587,1811,7586,1805,7580,1802,7539,1802,7528,1801,7518,1798e" filled="t" fillcolor="#50535C" stroked="f">
                <v:path arrowok="t"/>
                <v:fill/>
              </v:shape>
              <v:shape style="position:absolute;left:7388;top:1798;width:198;height:147" coordorigin="7388,1798" coordsize="198,147" path="m7466,1936l7436,1936,7455,1937,7462,1939,7466,1936e" filled="t" fillcolor="#50535C" stroked="f">
                <v:path arrowok="t"/>
                <v:fill/>
              </v:shape>
              <v:shape style="position:absolute;left:7388;top:1798;width:198;height:147" coordorigin="7388,1798" coordsize="198,147" path="m7556,1799l7539,1802,7580,1802,7578,1800,7577,1799,7563,1799,7556,1799e" filled="t" fillcolor="#50535C" stroked="f">
                <v:path arrowok="t"/>
                <v:fill/>
              </v:shape>
              <v:shape style="position:absolute;left:7388;top:1798;width:198;height:147" coordorigin="7388,1798" coordsize="198,147" path="m7574,1798l7563,1799,7577,1799,7574,1798e" filled="t" fillcolor="#50535C" stroked="f">
                <v:path arrowok="t"/>
                <v:fill/>
              </v:shape>
            </v:group>
            <v:group style="position:absolute;left:7534;top:1798;width:199;height:149" coordorigin="7534,1798" coordsize="199,149">
              <v:shape style="position:absolute;left:7534;top:1798;width:199;height:149" coordorigin="7534,1798" coordsize="199,149" path="m7662,1798l7658,1802,7654,1805,7633,1828,7588,1876,7573,1892,7544,1925,7540,1928,7535,1934,7534,1939,7539,1945,7546,1948,7554,1941,7570,1939,7576,1939,7587,1937,7604,1937,7613,1937,7614,1936,7620,1929,7623,1923,7634,1912,7661,1883,7667,1877,7672,1870,7685,1856,7692,1849,7709,1832,7717,1822,7728,1815,7730,1813,7731,1811,7733,1809,7731,1804,7730,1804,7681,1804,7672,1803,7662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614,1936e" filled="t" fillcolor="#50535C" stroked="f">
                <v:path arrowok="t"/>
                <v:fill/>
              </v:shape>
              <v:shape style="position:absolute;left:7534;top:1798;width:199;height:149" coordorigin="7534,1798" coordsize="199,149" path="m7694,1800l7681,1804,7730,1804,7730,1803,7712,1803,7708,1801,7698,1801,7694,1800e" filled="t" fillcolor="#50535C" stroked="f">
                <v:path arrowok="t"/>
                <v:fill/>
              </v:shape>
              <v:shape style="position:absolute;left:7534;top:1798;width:199;height:149" coordorigin="7534,1798" coordsize="199,149" path="m7718,1798l7712,1803,7730,1803,7728,1801,7721,1799,7718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707,1801l7698,1801,7708,1801,7707,1801e" filled="t" fillcolor="#50535C" stroked="f">
                <v:path arrowok="t"/>
                <v:fill/>
              </v:shape>
            </v:group>
            <v:group style="position:absolute;left:8531;top:1798;width:194;height:144" coordorigin="8531,1798" coordsize="194,144">
              <v:shape style="position:absolute;left:8531;top:1798;width:194;height:144" coordorigin="8531,1798" coordsize="194,144" path="m8604,1940l8589,1940,8600,1942,8602,1941,8604,1940e" filled="t" fillcolor="#50535C" stroked="f">
                <v:path arrowok="t"/>
                <v:fill/>
              </v:shape>
              <v:shape style="position:absolute;left:8531;top:1798;width:194;height:144" coordorigin="8531,1798" coordsize="194,144" path="m8577,1941l8551,1941,8554,1941,8561,1942,8564,1942,8577,1941e" filled="t" fillcolor="#50535C" stroked="f">
                <v:path arrowok="t"/>
                <v:fill/>
              </v:shape>
              <v:shape style="position:absolute;left:8531;top:1798;width:194;height:144" coordorigin="8531,1798" coordsize="194,144" path="m8661,1798l8658,1800,8649,1810,8643,1816,8591,1872,8544,1918,8533,1928,8532,1929,8531,1931,8535,1938,8540,1941,8551,1941,8577,1941,8589,1940,8604,1940,8612,1930,8660,1881,8669,1871,8682,1857,8696,1843,8711,1829,8727,1816,8727,1804,8725,1802,8696,1802,8691,1801,8673,1801,8669,1801,8661,1798e" filled="t" fillcolor="#50535C" stroked="f">
                <v:path arrowok="t"/>
                <v:fill/>
              </v:shape>
              <v:shape style="position:absolute;left:8531;top:1798;width:194;height:144" coordorigin="8531,1798" coordsize="194,144" path="m8708,1799l8696,1802,8725,1802,8723,1800,8710,1799,8708,1799e" filled="t" fillcolor="#50535C" stroked="f">
                <v:path arrowok="t"/>
                <v:fill/>
              </v:shape>
              <v:shape style="position:absolute;left:8531;top:1798;width:194;height:144" coordorigin="8531,1798" coordsize="194,144" path="m8686,1800l8673,1801,8691,1801,8686,1800e" filled="t" fillcolor="#50535C" stroked="f">
                <v:path arrowok="t"/>
                <v:fill/>
              </v:shape>
            </v:group>
            <v:group style="position:absolute;left:6804;top:1802;width:206;height:144" coordorigin="6804,1802" coordsize="206,144">
              <v:shape style="position:absolute;left:6804;top:1802;width:206;height:144" coordorigin="6804,1802" coordsize="206,144" path="m6937,1802l6933,1805,6928,1807,6920,1818,6914,1824,6885,1852,6872,1868,6865,1877,6858,1886,6846,1894,6844,1896,6839,1902,6836,1906,6824,1918,6816,1926,6804,1939,6806,1944,6818,1946,6824,1946,6838,1945,6846,1943,6862,1940,6870,1939,6900,1939,6905,1934,6908,1929,6914,1921,6925,1908,6942,1891,6955,1876,6998,1826,7002,1822,7011,1812,7010,1808,6953,1808,6945,1807,6943,1804,6940,1802,6939,1802,6937,1802e" filled="t" fillcolor="#50535C" stroked="f">
                <v:path arrowok="t"/>
                <v:fill/>
              </v:shape>
              <v:shape style="position:absolute;left:6804;top:1802;width:206;height:144" coordorigin="6804,1802" coordsize="206,144" path="m6900,1939l6870,1939,6883,1944,6889,1944,6897,1941,6899,1940,6900,1939e" filled="t" fillcolor="#50535C" stroked="f">
                <v:path arrowok="t"/>
                <v:fill/>
              </v:shape>
              <v:shape style="position:absolute;left:6804;top:1802;width:206;height:144" coordorigin="6804,1802" coordsize="206,144" path="m6994,1803l6986,1805,6983,1805,6968,1807,6958,1807,6953,1808,7010,1808,7010,1807,6999,1804,6994,1803e" filled="t" fillcolor="#50535C" stroked="f">
                <v:path arrowok="t"/>
                <v:fill/>
              </v:shape>
              <v:shape style="position:absolute;left:6804;top:1802;width:206;height:144" coordorigin="6804,1802" coordsize="206,144" path="m6940,1802l6939,1802,6940,1802e" filled="t" fillcolor="#50535C" stroked="f">
                <v:path arrowok="t"/>
                <v:fill/>
              </v:shape>
            </v:group>
            <v:group style="position:absolute;left:6954;top:1799;width:203;height:153" coordorigin="6954,1799" coordsize="203,153">
              <v:shape style="position:absolute;left:6954;top:1799;width:203;height:153" coordorigin="6954,1799" coordsize="203,153" path="m7088,1800l7084,1802,7076,1809,7062,1823,7031,1852,7029,1854,6997,1890,6982,1907,6970,1923,6957,1938,6955,1940,6954,1942,6957,1951,6961,1952,6968,1951,6970,1950,6972,1950,6992,1947,7012,1946,7015,1946,7030,1946,7035,1939,7037,1936,7046,1927,7052,1921,7065,1907,7070,1900,7078,1893,7092,1879,7105,1863,7117,1847,7130,1832,7136,1826,7143,1820,7157,1810,7156,1803,7151,1802,7129,1802,7129,1802,7111,1802,7105,1801,7099,1801,7088,1800e" filled="t" fillcolor="#50535C" stroked="f">
                <v:path arrowok="t"/>
                <v:fill/>
              </v:shape>
              <v:shape style="position:absolute;left:6954;top:1799;width:203;height:153" coordorigin="6954,1799" coordsize="203,153" path="m7030,1946l7015,1946,7017,1947,7028,1949,7028,1949,7030,1946e" filled="t" fillcolor="#50535C" stroked="f">
                <v:path arrowok="t"/>
                <v:fill/>
              </v:shape>
              <v:shape style="position:absolute;left:6954;top:1799;width:203;height:153" coordorigin="6954,1799" coordsize="203,153" path="m7143,1799l7135,1802,7129,1802,7151,1802,7146,1799,7143,1799e" filled="t" fillcolor="#50535C" stroked="f">
                <v:path arrowok="t"/>
                <v:fill/>
              </v:shape>
              <v:shape style="position:absolute;left:6954;top:1799;width:203;height:153" coordorigin="6954,1799" coordsize="203,153" path="m7119,1801l7115,1801,7111,1801,7111,1802,7129,1802,7119,1801e" filled="t" fillcolor="#50535C" stroked="f">
                <v:path arrowok="t"/>
                <v:fill/>
              </v:shape>
            </v:group>
            <v:group style="position:absolute;left:7097;top:1800;width:190;height:146" coordorigin="7097,1800" coordsize="190,146">
              <v:shape style="position:absolute;left:7097;top:1800;width:190;height:146" coordorigin="7097,1800" coordsize="190,146" path="m7222,1802l7219,1804,7117,1911,7109,1920,7101,1928,7101,1929,7097,1934,7098,1940,7107,1944,7111,1945,7125,1943,7135,1942,7152,1939,7158,1939,7175,1939,7180,1932,7183,1926,7192,1918,7205,1904,7219,1888,7231,1876,7248,1857,7261,1841,7286,1810,7285,1808,7284,1807,7238,1807,7222,1802e" filled="t" fillcolor="#50535C" stroked="f">
                <v:path arrowok="t"/>
                <v:fill/>
              </v:shape>
              <v:shape style="position:absolute;left:7097;top:1800;width:190;height:146" coordorigin="7097,1800" coordsize="190,146" path="m7175,1939l7158,1939,7169,1944,7173,1942,7175,1939e" filled="t" fillcolor="#50535C" stroked="f">
                <v:path arrowok="t"/>
                <v:fill/>
              </v:shape>
              <v:shape style="position:absolute;left:7097;top:1800;width:190;height:146" coordorigin="7097,1800" coordsize="190,146" path="m7269,1800l7251,1804,7238,1807,7284,1807,7283,1804,7275,1802,7269,1800e" filled="t" fillcolor="#50535C" stroked="f">
                <v:path arrowok="t"/>
                <v:fill/>
              </v:shape>
            </v:group>
            <v:group style="position:absolute;left:6669;top:1803;width:196;height:143" coordorigin="6669,1803" coordsize="196,143">
              <v:shape style="position:absolute;left:6669;top:1803;width:196;height:143" coordorigin="6669,1803" coordsize="196,143" path="m6800,1803l6798,1805,6795,1808,6737,1866,6710,1894,6696,1909,6688,1916,6682,1925,6669,1934,6670,1940,6682,1945,6689,1946,6699,1943,6702,1942,6713,1940,6721,1937,6746,1937,6749,1935,6750,1933,6770,1910,6785,1893,6797,1881,6815,1863,6865,1810,6863,1809,6862,1807,6841,1807,6835,1806,6819,1805,6810,1804,6800,1803e" filled="t" fillcolor="#50535C" stroked="f">
                <v:path arrowok="t"/>
                <v:fill/>
              </v:shape>
              <v:shape style="position:absolute;left:6669;top:1803;width:196;height:143" coordorigin="6669,1803" coordsize="196,143" path="m6746,1937l6721,1937,6736,1945,6741,1941,6746,1937e" filled="t" fillcolor="#50535C" stroked="f">
                <v:path arrowok="t"/>
                <v:fill/>
              </v:shape>
              <v:shape style="position:absolute;left:6669;top:1803;width:196;height:143" coordorigin="6669,1803" coordsize="196,143" path="m6852,1805l6841,1807,6862,1807,6861,1806,6856,1805,6852,1805e" filled="t" fillcolor="#50535C" stroked="f">
                <v:path arrowok="t"/>
                <v:fill/>
              </v:shape>
            </v:group>
            <v:group style="position:absolute;left:9681;top:1797;width:208;height:154" coordorigin="9681,1797" coordsize="208,154">
              <v:shape style="position:absolute;left:9681;top:1797;width:208;height:154" coordorigin="9681,1797" coordsize="208,154" path="m9819,1797l9816,1799,9813,1802,9806,1810,9795,1822,9780,1837,9761,1855,9733,1883,9727,1888,9723,1895,9708,1909,9695,1924,9681,1938,9681,1941,9685,1950,9689,1951,9698,1946,9700,1945,9709,1944,9716,1944,9734,1941,9770,1941,9775,1936,9779,1933,9787,1924,9827,1879,9841,1863,9854,1848,9867,1833,9882,1820,9889,1814,9888,1810,9883,1805,9828,1805,9825,1803,9822,1799,9820,1798,9819,1797e" filled="t" fillcolor="#50535C" stroked="f">
                <v:path arrowok="t"/>
                <v:fill/>
              </v:shape>
              <v:shape style="position:absolute;left:9681;top:1797;width:208;height:154" coordorigin="9681,1797" coordsize="208,154" path="m9770,1941l9734,1941,9746,1942,9763,1945,9768,1944,9770,1941e" filled="t" fillcolor="#50535C" stroked="f">
                <v:path arrowok="t"/>
                <v:fill/>
              </v:shape>
              <v:shape style="position:absolute;left:9681;top:1797;width:208;height:154" coordorigin="9681,1797" coordsize="208,154" path="m9716,1944l9709,1944,9715,1944,9716,1944e" filled="t" fillcolor="#50535C" stroked="f">
                <v:path arrowok="t"/>
                <v:fill/>
              </v:shape>
              <v:shape style="position:absolute;left:9681;top:1797;width:208;height:154" coordorigin="9681,1797" coordsize="208,154" path="m9857,1801l9845,1802,9838,1804,9828,1805,9883,1805,9883,1804,9863,1804,9857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73,1801l9863,1804,9883,1804,9880,1802,9877,1802,9873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80,1801l9877,1802,9880,1802e" filled="t" fillcolor="#50535C" stroked="f">
                <v:path arrowok="t"/>
                <v:fill/>
              </v:shape>
            </v:group>
            <v:group style="position:absolute;left:10108;top:1795;width:210;height:152" coordorigin="10108,1795" coordsize="210,152">
              <v:shape style="position:absolute;left:10108;top:1795;width:210;height:152" coordorigin="10108,1795" coordsize="210,152" path="m10247,1795l10244,1796,10222,1818,10205,1837,10192,1851,10178,1865,10162,1882,10148,1896,10134,1909,10119,1923,10117,1926,10114,1928,10108,1933,10108,1936,10112,1944,10117,1946,10127,1944,10152,1944,10158,1942,10163,1941,10185,1941,10185,1941,10196,1931,10209,1916,10224,1903,10226,1901,10228,1899,10238,1889,10245,1880,10255,1870,10269,1856,10315,1813,10316,1811,10318,1809,10316,1801,10262,1801,10257,1800,10247,1795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52,1944l10127,1944,10131,1945,10141,1945,10147,1946,10152,1944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85,1941l10163,1941,10173,1941,10176,1944,10181,1945,10183,1943,10185,1941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270,1799l10269,1799,10262,1801,10316,1801,10316,1801,10282,1801,10270,1799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314,1797l10293,1798,10282,1801,10316,1801,10315,1797,10314,1797e" filled="t" fillcolor="#50535C" stroked="f">
                <v:path arrowok="t"/>
                <v:fill/>
              </v:shape>
            </v:group>
            <v:group style="position:absolute;left:10254;top:1793;width:211;height:150" coordorigin="10254,1793" coordsize="211,150">
              <v:shape style="position:absolute;left:10254;top:1793;width:211;height:150" coordorigin="10254,1793" coordsize="211,150" path="m10395,1793l10386,1802,10377,1810,10362,1827,10320,1868,10306,1882,10299,1889,10292,1897,10280,1904,10278,1907,10268,1917,10261,1923,10259,1926,10254,1932,10255,1936,10260,1942,10264,1943,10271,1939,10273,1938,10318,1937,10334,1937,10347,1924,10378,1895,10379,1893,10384,1889,10397,1878,10410,1864,10442,1832,10456,1818,10462,1812,10465,1807,10459,1799,10418,1799,10411,1799,10404,1799,10395,1793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334,1937l10318,1937,10320,1938,10328,1942,10333,1938,10334,1937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446,1795l10435,1799,10418,1799,10459,1799,10453,1796,10446,1795e" filled="t" fillcolor="#50535C" stroked="f">
                <v:path arrowok="t"/>
                <v:fill/>
              </v:shape>
            </v:group>
            <v:group style="position:absolute;left:9969;top:1796;width:200;height:151" coordorigin="9969,1796" coordsize="200,151">
              <v:shape style="position:absolute;left:9969;top:1796;width:200;height:151" coordorigin="9969,1796" coordsize="200,151" path="m10020,1945l10000,1945,10010,1947,10015,1947,10020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9999,1945l9985,1945,9994,1946,9999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10107,1796l10099,1798,10095,1802,10087,1812,10082,1817,10076,1824,10050,1850,10036,1865,10022,1880,10008,1897,9993,1912,9979,1925,9977,1927,9975,1929,9969,1937,9971,1944,9971,1944,9982,1946,9985,1945,9999,1945,10000,1945,10020,1945,10026,1944,10033,1942,10047,1942,10048,1942,10050,1940,10052,1929,10068,1914,10113,1869,10146,1831,10154,1824,10163,1817,10164,1816,10170,1808,10169,1803,10115,1803,10114,1802,10111,1802,10107,1796e" filled="t" fillcolor="#50535C" stroked="f">
                <v:path arrowok="t"/>
                <v:fill/>
              </v:shape>
              <v:shape style="position:absolute;left:9969;top:1796;width:200;height:151" coordorigin="9969,1796" coordsize="200,151" path="m10047,1942l10033,1942,10042,1944,10044,1944,10047,1942e" filled="t" fillcolor="#50535C" stroked="f">
                <v:path arrowok="t"/>
                <v:fill/>
              </v:shape>
              <v:shape style="position:absolute;left:9969;top:1796;width:200;height:151" coordorigin="9969,1796" coordsize="200,151" path="m10155,1796l10127,1799,10115,1803,10169,1803,10168,1797,10155,1796e" filled="t" fillcolor="#50535C" stroked="f">
                <v:path arrowok="t"/>
                <v:fill/>
              </v:shape>
            </v:group>
            <v:group style="position:absolute;left:10401;top:1795;width:204;height:146" coordorigin="10401,1795" coordsize="204,146">
              <v:shape style="position:absolute;left:10401;top:1795;width:204;height:146" coordorigin="10401,1795" coordsize="204,146" path="m10538,1795l10535,1796,10531,1800,10503,1829,10488,1844,10472,1860,10458,1874,10443,1888,10434,1898,10426,1907,10411,1919,10408,1922,10401,1929,10401,1932,10406,1939,10409,1941,10419,1940,10427,1940,10442,1937,10462,1937,10465,1936,10466,1935,10479,1935,10481,1934,10486,1927,10487,1927,10495,1919,10503,1912,10514,1901,10538,1874,10556,1857,10570,1843,10584,1829,10600,1817,10605,1813,10606,1807,10599,1800,10598,1800,10546,1800,10538,179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27,1940l10419,1940,10425,1941,10427,1940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62,1937l10442,1937,10454,1939,10462,1937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79,1935l10466,1935,10475,1938,10479,193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594,1797l10582,1798,10571,1798,10553,1798,10546,1800,10598,1800,10597,1799,10596,1798,10571,1798,10596,1798,10594,1797e" filled="t" fillcolor="#50535C" stroked="f">
                <v:path arrowok="t"/>
                <v:fill/>
              </v:shape>
            </v:group>
            <v:group style="position:absolute;left:9827;top:1796;width:202;height:151" coordorigin="9827,1796" coordsize="202,151">
              <v:shape style="position:absolute;left:9827;top:1796;width:202;height:151" coordorigin="9827,1796" coordsize="202,151" path="m9961,1796l9961,1796,9951,1804,9949,1808,9945,1813,9892,1870,9880,1883,9860,1902,9829,1931,9828,1934,9827,1939,9828,1942,9834,1945,9838,1947,9841,1944,9843,1942,9845,1940,9886,1937,9893,1937,9898,1937,9910,1937,9914,1934,9921,1924,9925,1918,9952,1890,9966,1875,9982,1859,9996,1844,10010,1830,10025,1817,10026,1816,10027,1815,10029,1812,10029,1810,10028,1805,9978,1805,9973,1804,9961,1796e" filled="t" fillcolor="#50535C" stroked="f">
                <v:path arrowok="t"/>
                <v:fill/>
              </v:shape>
              <v:shape style="position:absolute;left:9827;top:1796;width:202;height:151" coordorigin="9827,1796" coordsize="202,151" path="m9893,1937l9886,1937,9886,1938,9893,1937e" filled="t" fillcolor="#50535C" stroked="f">
                <v:path arrowok="t"/>
                <v:fill/>
              </v:shape>
              <v:shape style="position:absolute;left:9827;top:1796;width:202;height:151" coordorigin="9827,1796" coordsize="202,151" path="m10022,1798l10005,1802,9994,1803,9978,1805,10028,1805,10027,1801,10022,1798e" filled="t" fillcolor="#50535C" stroked="f">
                <v:path arrowok="t"/>
                <v:fill/>
              </v:shape>
            </v:group>
            <v:group style="position:absolute;left:9255;top:1795;width:200;height:149" coordorigin="9255,1795" coordsize="200,149">
              <v:shape style="position:absolute;left:9255;top:1795;width:200;height:149" coordorigin="9255,1795" coordsize="200,149" path="m9385,1797l9381,1798,9377,1803,9376,1804,9331,1853,9320,1865,9302,1884,9268,1919,9261,1926,9255,1935,9262,1943,9271,1944,9290,1938,9300,1935,9338,1935,9342,1928,9344,1926,9391,1878,9420,1844,9434,1829,9449,1816,9455,1811,9454,1806,9450,1802,9398,1802,9385,179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5,1937l9320,1937,9331,1938,9335,193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8,1935l9300,1935,9316,1937,9335,1937,9337,1937,9338,1935e" filled="t" fillcolor="#50535C" stroked="f">
                <v:path arrowok="t"/>
                <v:fill/>
              </v:shape>
              <v:shape style="position:absolute;left:9255;top:1795;width:200;height:149" coordorigin="9255,1795" coordsize="200,149" path="m9442,1795l9424,1798,9398,1802,9450,1802,9445,1797,9442,1795e" filled="t" fillcolor="#50535C" stroked="f">
                <v:path arrowok="t"/>
                <v:fill/>
              </v:shape>
            </v:group>
            <v:group style="position:absolute;left:9400;top:1798;width:198;height:147" coordorigin="9400,1798" coordsize="198,147">
              <v:shape style="position:absolute;left:9400;top:1798;width:198;height:147" coordorigin="9400,1798" coordsize="198,147" path="m9530,1798l9530,1798,9519,1808,9501,1828,9488,1842,9473,1856,9464,1865,9455,1873,9444,1886,9442,1889,9433,1899,9404,1931,9402,1932,9400,1936,9401,1939,9404,1944,9411,1945,9416,1942,9417,1941,9425,1939,9448,1936,9478,1936,9478,1936,9482,1932,9507,1906,9525,1889,9537,1876,9567,1843,9580,1828,9595,1814,9599,1811,9598,1805,9593,1802,9551,1802,9540,1801,9530,1798e" filled="t" fillcolor="#50535C" stroked="f">
                <v:path arrowok="t"/>
                <v:fill/>
              </v:shape>
              <v:shape style="position:absolute;left:9400;top:1798;width:198;height:147" coordorigin="9400,1798" coordsize="198,147" path="m9478,1936l9448,1936,9467,1937,9474,1939,9478,1936e" filled="t" fillcolor="#50535C" stroked="f">
                <v:path arrowok="t"/>
                <v:fill/>
              </v:shape>
              <v:shape style="position:absolute;left:9400;top:1798;width:198;height:147" coordorigin="9400,1798" coordsize="198,147" path="m9568,1799l9551,1802,9593,1802,9590,1800,9589,1799,9575,1799,9568,1799e" filled="t" fillcolor="#50535C" stroked="f">
                <v:path arrowok="t"/>
                <v:fill/>
              </v:shape>
              <v:shape style="position:absolute;left:9400;top:1798;width:198;height:147" coordorigin="9400,1798" coordsize="198,147" path="m9586,1798l9575,1799,9589,1799,9586,1798e" filled="t" fillcolor="#50535C" stroked="f">
                <v:path arrowok="t"/>
                <v:fill/>
              </v:shape>
            </v:group>
            <v:group style="position:absolute;left:9546;top:1798;width:199;height:149" coordorigin="9546,1798" coordsize="199,149">
              <v:shape style="position:absolute;left:9546;top:1798;width:199;height:149" coordorigin="9546,1798" coordsize="199,149" path="m9674,1798l9670,1802,9666,1805,9645,1828,9600,1876,9585,1892,9556,1925,9552,1928,9547,1934,9546,1939,9551,1945,9558,1948,9566,1941,9582,1939,9588,1939,9599,1937,9616,1937,9625,1937,9626,1936,9632,1929,9635,1923,9646,1912,9673,1883,9679,1877,9684,1870,9697,1856,9704,1849,9721,1832,9729,1822,9740,1815,9742,1813,9743,1811,9745,1809,9743,1804,9742,1804,9693,1804,9684,1803,9674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626,1936e" filled="t" fillcolor="#50535C" stroked="f">
                <v:path arrowok="t"/>
                <v:fill/>
              </v:shape>
              <v:shape style="position:absolute;left:9546;top:1798;width:199;height:149" coordorigin="9546,1798" coordsize="199,149" path="m9706,1800l9693,1804,9742,1804,9742,1803,9724,1803,9720,1801,9710,1801,9706,1800e" filled="t" fillcolor="#50535C" stroked="f">
                <v:path arrowok="t"/>
                <v:fill/>
              </v:shape>
              <v:shape style="position:absolute;left:9546;top:1798;width:199;height:149" coordorigin="9546,1798" coordsize="199,149" path="m9730,1798l9724,1803,9742,1803,9740,1801,9733,1799,9730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719,1801l9710,1801,9720,1801,9719,1801e" filled="t" fillcolor="#50535C" stroked="f">
                <v:path arrowok="t"/>
                <v:fill/>
              </v:shape>
            </v:group>
            <v:group style="position:absolute;left:10543;top:1798;width:194;height:144" coordorigin="10543,1798" coordsize="194,144">
              <v:shape style="position:absolute;left:10543;top:1798;width:194;height:144" coordorigin="10543,1798" coordsize="194,144" path="m10616,1940l10601,1940,10612,1942,10614,1941,10616,1940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590,1941l10563,1941,10566,1941,10573,1942,10576,1942,10590,1941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73,1798l10670,1800,10661,1810,10655,1816,10603,1872,10556,1918,10545,1928,10544,1929,10543,1931,10547,1938,10552,1941,10563,1941,10590,1941,10601,1940,10616,1940,10625,1930,10672,1881,10681,1871,10694,1857,10709,1843,10723,1829,10739,1816,10739,1804,10737,1802,10708,1802,10703,1801,10685,1801,10681,1801,10673,1798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720,1799l10708,1802,10737,1802,10735,1800,10722,1799,10720,1799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98,1800l10685,1801,10703,1801,10698,1800e" filled="t" fillcolor="#50535C" stroked="f">
                <v:path arrowok="t"/>
                <v:fill/>
              </v:shape>
            </v:group>
            <v:group style="position:absolute;left:8816;top:1802;width:206;height:144" coordorigin="8816,1802" coordsize="206,144">
              <v:shape style="position:absolute;left:8816;top:1802;width:206;height:144" coordorigin="8816,1802" coordsize="206,144" path="m8949,1802l8945,1805,8940,1807,8932,1818,8926,1824,8897,1852,8884,1868,8877,1877,8870,1886,8858,1894,8856,1896,8851,1902,8848,1906,8836,1918,8828,1926,8816,1939,8818,1944,8830,1946,8836,1946,8850,1945,8858,1943,8874,1940,8882,1939,8912,1939,8917,1934,8920,1929,8926,1921,8937,1908,8954,1891,8967,1876,9010,1826,9014,1822,9023,1812,9022,1808,8965,1808,8957,1807,8955,1804,8952,1802,8951,1802,8949,1802e" filled="t" fillcolor="#50535C" stroked="f">
                <v:path arrowok="t"/>
                <v:fill/>
              </v:shape>
              <v:shape style="position:absolute;left:8816;top:1802;width:206;height:144" coordorigin="8816,1802" coordsize="206,144" path="m8912,1939l8882,1939,8895,1944,8901,1944,8909,1941,8911,1940,8912,1939e" filled="t" fillcolor="#50535C" stroked="f">
                <v:path arrowok="t"/>
                <v:fill/>
              </v:shape>
              <v:shape style="position:absolute;left:8816;top:1802;width:206;height:144" coordorigin="8816,1802" coordsize="206,144" path="m9006,1803l8999,1805,8995,1805,8980,1807,8970,1807,8965,1808,9022,1808,9022,1807,9011,1804,9006,1803e" filled="t" fillcolor="#50535C" stroked="f">
                <v:path arrowok="t"/>
                <v:fill/>
              </v:shape>
              <v:shape style="position:absolute;left:8816;top:1802;width:206;height:144" coordorigin="8816,1802" coordsize="206,144" path="m8952,1802l8951,1802,8952,1802e" filled="t" fillcolor="#50535C" stroked="f">
                <v:path arrowok="t"/>
                <v:fill/>
              </v:shape>
            </v:group>
            <v:group style="position:absolute;left:8966;top:1799;width:203;height:153" coordorigin="8966,1799" coordsize="203,153">
              <v:shape style="position:absolute;left:8966;top:1799;width:203;height:153" coordorigin="8966,1799" coordsize="203,153" path="m9100,1800l9096,1802,9088,1809,9074,1823,9043,1852,9041,1854,9009,1890,8995,1907,8982,1923,8969,1938,8967,1940,8966,1942,8969,1951,8973,1952,8980,1951,8982,1950,8984,1950,9004,1947,9024,1946,9027,1946,9042,1946,9047,1939,9049,1936,9058,1927,9064,1921,9077,1907,9082,1900,9090,1893,9104,1879,9117,1863,9129,1847,9142,1832,9148,1826,9155,1820,9169,1810,9168,1803,9164,1802,9141,1802,9141,1802,9123,1802,9117,1801,9111,1801,9100,1800e" filled="t" fillcolor="#50535C" stroked="f">
                <v:path arrowok="t"/>
                <v:fill/>
              </v:shape>
              <v:shape style="position:absolute;left:8966;top:1799;width:203;height:153" coordorigin="8966,1799" coordsize="203,153" path="m9042,1946l9027,1946,9029,1947,9040,1949,9040,1949,9042,1946e" filled="t" fillcolor="#50535C" stroked="f">
                <v:path arrowok="t"/>
                <v:fill/>
              </v:shape>
              <v:shape style="position:absolute;left:8966;top:1799;width:203;height:153" coordorigin="8966,1799" coordsize="203,153" path="m9155,1799l9147,1802,9141,1802,9164,1802,9158,1799,9155,1799e" filled="t" fillcolor="#50535C" stroked="f">
                <v:path arrowok="t"/>
                <v:fill/>
              </v:shape>
              <v:shape style="position:absolute;left:8966;top:1799;width:203;height:153" coordorigin="8966,1799" coordsize="203,153" path="m9131,1801l9127,1801,9123,1801,9123,1802,9141,1802,9131,1801e" filled="t" fillcolor="#50535C" stroked="f">
                <v:path arrowok="t"/>
                <v:fill/>
              </v:shape>
            </v:group>
            <v:group style="position:absolute;left:9109;top:1800;width:190;height:146" coordorigin="9109,1800" coordsize="190,146">
              <v:shape style="position:absolute;left:9109;top:1800;width:190;height:146" coordorigin="9109,1800" coordsize="190,146" path="m9234,1802l9231,1804,9129,1911,9121,1920,9113,1928,9113,1929,9109,1934,9110,1940,9119,1944,9123,1945,9137,1943,9148,1942,9164,1939,9170,1939,9187,1939,9192,1932,9195,1926,9204,1918,9217,1904,9231,1888,9243,1876,9260,1857,9273,1841,9298,1810,9297,1808,9296,1807,9250,1807,9234,1802e" filled="t" fillcolor="#50535C" stroked="f">
                <v:path arrowok="t"/>
                <v:fill/>
              </v:shape>
              <v:shape style="position:absolute;left:9109;top:1800;width:190;height:146" coordorigin="9109,1800" coordsize="190,146" path="m9187,1939l9170,1939,9181,1944,9185,1942,9187,1939e" filled="t" fillcolor="#50535C" stroked="f">
                <v:path arrowok="t"/>
                <v:fill/>
              </v:shape>
              <v:shape style="position:absolute;left:9109;top:1800;width:190;height:146" coordorigin="9109,1800" coordsize="190,146" path="m9281,1800l9263,1804,9250,1807,9296,1807,9295,1804,9287,1802,9281,1800e" filled="t" fillcolor="#50535C" stroked="f">
                <v:path arrowok="t"/>
                <v:fill/>
              </v:shape>
            </v:group>
            <v:group style="position:absolute;left:8681;top:1803;width:196;height:143" coordorigin="8681,1803" coordsize="196,143">
              <v:shape style="position:absolute;left:8681;top:1803;width:196;height:143" coordorigin="8681,1803" coordsize="196,143" path="m8812,1803l8810,1805,8807,1808,8749,1866,8722,1894,8708,1909,8700,1916,8694,1925,8681,1934,8682,1940,8694,1945,8701,1946,8711,1943,8714,1942,8725,1940,8733,1937,8758,1937,8761,1935,8762,1933,8782,1910,8797,1893,8809,1881,8827,1863,8877,1810,8875,1809,8874,1807,8854,1807,8847,1806,8831,1805,8822,1804,8812,1803e" filled="t" fillcolor="#50535C" stroked="f">
                <v:path arrowok="t"/>
                <v:fill/>
              </v:shape>
              <v:shape style="position:absolute;left:8681;top:1803;width:196;height:143" coordorigin="8681,1803" coordsize="196,143" path="m8758,1937l8733,1937,8748,1945,8754,1941,8758,1937e" filled="t" fillcolor="#50535C" stroked="f">
                <v:path arrowok="t"/>
                <v:fill/>
              </v:shape>
              <v:shape style="position:absolute;left:8681;top:1803;width:196;height:143" coordorigin="8681,1803" coordsize="196,143" path="m8864,1805l8854,1807,8874,1807,8873,1806,8868,1805,8864,1805e" filled="t" fillcolor="#50535C" stroked="f">
                <v:path arrowok="t"/>
                <v:fill/>
              </v:shape>
            </v:group>
            <v:group style="position:absolute;left:10708;top:1798;width:194;height:144" coordorigin="10708,1798" coordsize="194,144">
              <v:shape style="position:absolute;left:10708;top:1798;width:194;height:144" coordorigin="10708,1798" coordsize="194,144" path="m10781,1940l10766,1940,10777,1942,10779,1941,10781,1940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754,1941l10727,1941,10731,1941,10737,1942,10741,1942,10754,1941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38,1798l10835,1800,10826,1810,10820,1816,10768,1872,10721,1918,10710,1928,10709,1929,10708,1931,10712,1938,10716,1941,10727,1941,10754,1941,10766,1940,10781,1940,10789,1930,10837,1881,10846,1871,10859,1857,10873,1843,10888,1829,10903,1816,10903,1804,10902,1802,10872,1802,10867,1801,10849,1801,10846,1801,10838,1798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84,1799l10872,1802,10902,1802,10900,1800,10887,1799,10884,1799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62,1800l10849,1801,10867,1801,10862,1800e" filled="t" fillcolor="#50535C" stroked="f">
                <v:path arrowok="t"/>
                <v:fill/>
              </v:shape>
            </v:group>
            <v:group style="position:absolute;left:11052;top:1793;width:211;height:150" coordorigin="11052,1793" coordsize="211,150">
              <v:shape style="position:absolute;left:11052;top:1793;width:211;height:150" coordorigin="11052,1793" coordsize="211,150" path="m11192,1793l11183,1802,11174,1810,11160,1827,11118,1867,11104,1881,11096,1889,11089,1896,11078,1904,11076,1906,11065,1916,11059,1923,11056,1925,11052,1932,11052,1936,11057,1941,11061,1942,11068,1939,11071,1938,11115,1937,11131,1937,11145,1924,11175,1894,11176,1892,11182,1889,11194,1878,11208,1864,11240,1831,11254,1817,11259,1812,11262,1807,11257,1799,11215,1799,11208,1799,11201,1799,11192,1793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131,1937l11115,1937,11117,1937,11126,1941,11131,1938,11131,1937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244,1795l11232,1798,11215,1799,11257,1799,11250,1795,11244,1795e" filled="t" fillcolor="#50535C" stroked="f">
                <v:path arrowok="t"/>
                <v:fill/>
              </v:shape>
            </v:group>
            <v:group style="position:absolute;left:11198;top:1795;width:204;height:146" coordorigin="11198,1795" coordsize="204,146">
              <v:shape style="position:absolute;left:11198;top:1795;width:204;height:146" coordorigin="11198,1795" coordsize="204,146" path="m11335,1795l11332,1796,11329,1800,11300,1829,11286,1843,11269,1860,11255,1873,11241,1888,11232,1897,11223,1907,11209,1918,11205,1922,11199,1928,11198,1932,11203,1939,11206,1941,11216,1940,11224,1940,11240,1936,11259,1936,11263,1935,11264,1935,11276,1935,11278,1934,11284,1927,11284,1926,11293,1919,11300,1912,11311,1901,11336,1874,11353,1856,11367,1842,11382,1829,11397,1816,11403,1813,11403,1806,11396,1800,11395,1799,11344,1799,11335,179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24,1940l11216,1940,11222,1940,11224,1940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59,1936l11240,1936,11251,1939,11259,1936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76,1935l11264,1935,11272,1937,11276,193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392,1797l11379,1797,11368,1798,11350,1798,11344,1799,11395,1799,11394,1798,11393,1798,11368,1798,11393,1798,11392,1797e" filled="t" fillcolor="#50535C" stroked="f">
                <v:path arrowok="t"/>
                <v:fill/>
              </v:shape>
            </v:group>
            <v:group style="position:absolute;left:11341;top:1798;width:194;height:144" coordorigin="11341,1798" coordsize="194,144">
              <v:shape style="position:absolute;left:11341;top:1798;width:194;height:144" coordorigin="11341,1798" coordsize="194,144" path="m11413,1939l11399,1939,11409,1942,11411,1940,11413,1939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387,1940l11360,1940,11363,1941,11370,1941,11374,1942,11387,1940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71,1798l11467,1800,11458,1809,11453,1815,11401,1871,11353,1917,11342,1927,11342,1929,11341,1930,11344,1937,11349,1941,11360,1940,11387,1940,11399,1939,11413,1939,11422,1930,11470,1881,11478,1871,11492,1856,11506,1842,11521,1829,11536,1816,11536,1803,11535,1802,11505,1802,11500,1801,11482,1801,11479,1801,11471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517,1798l11505,1802,11535,1802,11533,1799,11520,1799,11517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95,1800l11482,1801,11500,1801,11495,1800e" filled="t" fillcolor="#50535C" stroked="f">
                <v:path arrowok="t"/>
                <v:fill/>
              </v:shape>
            </v:group>
            <v:group style="position:absolute;left:11463;top:1794;width:162;height:154" coordorigin="11463,1794" coordsize="162,154">
              <v:shape style="position:absolute;left:11463;top:1794;width:162;height:154" coordorigin="11463,1794" coordsize="162,154" path="m11615,1794l11556,1843,11533,1868,11525,1875,11510,1888,11496,1903,11479,1922,11474,1926,11466,1932,11463,1935,11463,1939,11463,1939,11464,1944,11468,1948,11474,1948,11478,1945,11482,1943,11495,1941,11502,1939,11514,1939,11521,1936,11542,1936,11559,1919,11577,1901,11605,1872,11610,1867,11615,1862,11623,1853,11624,1848,11616,1841,11616,1837,11618,1829,11619,1827,11621,1817,11621,1809,11618,1796,11615,1794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14,1939l11502,1939,11509,1940,11514,1940,11514,1939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42,1936l11521,1936,11526,1936,11535,1939,11539,1939,11542,1936e" filled="t" fillcolor="#50535C" stroked="f">
                <v:path arrowok="t"/>
                <v:fill/>
              </v:shape>
            </v:group>
            <v:group style="position:absolute;left:11575;top:1898;width:37;height:47" coordorigin="11575,1898" coordsize="37,47">
              <v:shape style="position:absolute;left:11575;top:1898;width:37;height:47" coordorigin="11575,1898" coordsize="37,47" path="m11612,1941l11593,1941,11596,1941,11603,1945,11607,1945,11612,1941e" filled="t" fillcolor="#50535C" stroked="f">
                <v:path arrowok="t"/>
                <v:fill/>
              </v:shape>
              <v:shape style="position:absolute;left:11575;top:1898;width:37;height:47" coordorigin="11575,1898" coordsize="37,47" path="m11608,1898l11605,1901,11602,1905,11598,1909,11590,1918,11584,1922,11575,1932,11576,1936,11581,1939,11583,1940,11586,1941,11593,1941,11612,1941,11613,1940,11615,1938,11617,1928,11616,1917,11615,1905,11612,1899,11608,1898e" filled="t" fillcolor="#50535C" stroked="f">
                <v:path arrowok="t"/>
                <v:fill/>
              </v:shape>
            </v:group>
            <v:group style="position:absolute;left:10881;top:1798;width:194;height:144" coordorigin="10881,1798" coordsize="194,144">
              <v:shape style="position:absolute;left:10881;top:1798;width:194;height:144" coordorigin="10881,1798" coordsize="194,144" path="m10954,1940l10939,1940,10950,1942,10952,1941,10954,1940e" filled="t" fillcolor="#50535C" stroked="f">
                <v:path arrowok="t"/>
                <v:fill/>
              </v:shape>
              <v:shape style="position:absolute;left:10881;top:1798;width:194;height:144" coordorigin="10881,1798" coordsize="194,144" path="m10927,1941l10900,1941,10904,1941,10910,1942,10914,1942,10927,1941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11,1798l11008,1800,10999,1810,10993,1816,10941,1872,10894,1918,10883,1928,10882,1929,10881,1931,10884,1938,10889,1941,10900,1941,10927,1941,10939,1940,10954,1940,10962,1930,11010,1881,11019,1871,11032,1857,11046,1843,11061,1829,11076,1816,11076,1804,11075,1802,11045,1802,11040,1801,11022,1801,11019,1801,11011,1798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57,1799l11045,1802,11075,1802,11073,1800,11060,1799,11057,1799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35,1800l11022,1801,11040,1801,11035,1800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247501pt;margin-top:46.836246pt;width:34.397102pt;height:10pt;mso-position-horizontal-relative:page;mso-position-vertical-relative:page;z-index:-591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yo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134003pt;margin-top:568.676758pt;width:137.014616pt;height:30.413868pt;mso-position-horizontal-relative:page;mso-position-vertical-relative:page;z-index:-5915" type="#_x0000_t202" filled="f" stroked="f">
            <v:textbox inset="0,0,0,0">
              <w:txbxContent>
                <w:p>
                  <w:pPr>
                    <w:spacing w:before="0" w:after="0" w:line="192" w:lineRule="exact"/>
                    <w:jc w:val="righ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cri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tio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6" w:after="0" w:line="222" w:lineRule="auto"/>
                    <w:ind w:left="1860" w:firstLine="-1872"/>
                    <w:jc w:val="right"/>
                    <w:rPr>
                      <w:rFonts w:ascii="Minion Pro" w:hAnsi="Minion Pro" w:cs="Minion Pro" w:eastAsia="Minion Pro"/>
                      <w:sz w:val="16"/>
                      <w:szCs w:val="16"/>
                    </w:rPr>
                  </w:pPr>
                  <w:rPr/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7"/>
                      <w:w w:val="100"/>
                    </w:rPr>
                    <w:t>A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6"/>
                      <w:w w:val="100"/>
                    </w:rPr>
                    <w:t>x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5"/>
                      <w:w w:val="100"/>
                    </w:rPr>
                    <w:t>i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5"/>
                      <w:w w:val="100"/>
                    </w:rPr>
                    <w:t>a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4"/>
                      <w:w w:val="100"/>
                    </w:rPr>
                    <w:t>m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5"/>
                      <w:w w:val="100"/>
                    </w:rPr>
                    <w:t>i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-1"/>
                      <w:w w:val="100"/>
                    </w:rPr>
                    <w:t>n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f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4"/>
                      <w:w w:val="100"/>
                    </w:rPr>
                    <w:t>c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t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4"/>
                      <w:w w:val="100"/>
                    </w:rPr>
                    <w:t>c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1"/>
                      <w:w w:val="100"/>
                    </w:rPr>
                    <w:t>q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1"/>
                      <w:w w:val="100"/>
                    </w:rPr>
                    <w:t>u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c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4"/>
                      <w:w w:val="100"/>
                    </w:rPr>
                    <w:t>m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4"/>
                      <w:w w:val="100"/>
                    </w:rPr>
                    <w:t>n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5"/>
                      <w:w w:val="100"/>
                    </w:rPr>
                    <w:t>i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f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624.263245pt;width:304.874485pt;height:17pt;mso-position-horizontal-relative:page;mso-position-vertical-relative:page;z-index:-5914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left="20" w:right="-65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“Passion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is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the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key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essential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force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that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100"/>
                      <w:u w:val="single" w:color="231F20"/>
                      <w:position w:val="2"/>
                    </w:rPr>
                    <w:t>drives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100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spacing w:val="-2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spacing w:val="-2"/>
                      <w:w w:val="99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642.263245pt;width:347.194485pt;height:17pt;mso-position-horizontal-relative:page;mso-position-vertical-relative:page;z-index:-5913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left="20" w:right="-65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our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success.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100"/>
                      <w:u w:val="single" w:color="231F20"/>
                      <w:position w:val="2"/>
                    </w:rPr>
                    <w:t>it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100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determines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everything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that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we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think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spacing w:val="-1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spacing w:val="-1"/>
                      <w:w w:val="99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660.263245pt;width:57.440003pt;height:17pt;mso-position-horizontal-relative:page;mso-position-vertical-relative:page;z-index:-5912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left="20" w:right="-65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spacing w:val="0"/>
                      <w:w w:val="100"/>
                      <w:u w:val="single" w:color="231F20"/>
                      <w:position w:val="2"/>
                    </w:rPr>
                    <w:t>and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spacing w:val="-6"/>
                      <w:w w:val="100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spacing w:val="0"/>
                      <w:w w:val="100"/>
                      <w:u w:val="single" w:color="231F20"/>
                      <w:position w:val="2"/>
                    </w:rPr>
                    <w:t>do!”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spacing w:val="0"/>
                      <w:w w:val="10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00.721069pt;width:143.69288pt;height:10pt;mso-position-horizontal-relative:page;mso-position-vertical-relative:page;z-index:-591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49.30127pt;width:6.566407pt;height:10pt;mso-position-horizontal-relative:page;mso-position-vertical-relative:page;z-index:-591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30.259888pt;width:550.295pt;height:12pt;mso-position-horizontal-relative:page;mso-position-vertical-relative:page;z-index:-590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1480" w:bottom="280" w:left="1720" w:right="172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348.3461pt;margin-top:45.330299pt;width:11.622pt;height:11.622pt;mso-position-horizontal-relative:page;mso-position-vertical-relative:page;z-index:-5908" coordorigin="6967,907" coordsize="232,232">
            <v:group style="position:absolute;left:6977;top:959;width:213;height:170" coordorigin="6977,959" coordsize="213,170">
              <v:shape style="position:absolute;left:6977;top:959;width:213;height:170" coordorigin="6977,959" coordsize="213,170" path="m7189,959l7189,1129,6977,1129,6977,959e" filled="f" stroked="t" strokeweight=".992pt" strokecolor="#50535C">
                <v:path arrowok="t"/>
              </v:shape>
            </v:group>
            <v:group style="position:absolute;left:6998;top:1023;width:43;height:71" coordorigin="6998,1023" coordsize="43,71">
              <v:shape style="position:absolute;left:6998;top:1023;width:43;height:71" coordorigin="6998,1023" coordsize="43,71" path="m6998,1094l7041,1023e" filled="f" stroked="t" strokeweight=".992pt" strokecolor="#50535C">
                <v:path arrowok="t"/>
              </v:shape>
            </v:group>
            <v:group style="position:absolute;left:6998;top:1002;width:170;height:43" coordorigin="6998,1002" coordsize="170,43">
              <v:shape style="position:absolute;left:6998;top:1002;width:170;height:43" coordorigin="6998,1002" coordsize="170,43" path="m7168,1002l7083,1044,6998,1002e" filled="f" stroked="t" strokeweight=".992pt" strokecolor="#50535C">
                <v:path arrowok="t"/>
              </v:shape>
            </v:group>
            <v:group style="position:absolute;left:7126;top:1023;width:43;height:71" coordorigin="7126,1023" coordsize="43,71">
              <v:shape style="position:absolute;left:7126;top:1023;width:43;height:71" coordorigin="7126,1023" coordsize="43,71" path="m7168,1094l7126,1023e" filled="f" stroked="t" strokeweight=".992pt" strokecolor="#50535C">
                <v:path arrowok="t"/>
              </v:shape>
            </v:group>
            <v:group style="position:absolute;left:7005;top:917;width:156;height:71" coordorigin="7005,917" coordsize="156,71">
              <v:shape style="position:absolute;left:7005;top:917;width:156;height:71" coordorigin="7005,917" coordsize="156,71" path="m7161,987l7161,917,7005,917,7005,987e" filled="f" stroked="t" strokeweight=".992pt" strokecolor="#50535C">
                <v:path arrowok="t"/>
              </v:shape>
            </v:group>
            <v:group style="position:absolute;left:7026;top:945;width:50;height:2" coordorigin="7026,945" coordsize="50,2">
              <v:shape style="position:absolute;left:7026;top:945;width:50;height:2" coordorigin="7026,945" coordsize="50,0" path="m7026,945l7076,945e" filled="f" stroked="t" strokeweight=".992pt" strokecolor="#50535C">
                <v:path arrowok="t"/>
              </v:shape>
            </v:group>
            <v:group style="position:absolute;left:7026;top:973;width:99;height:2" coordorigin="7026,973" coordsize="99,2">
              <v:shape style="position:absolute;left:7026;top:973;width:99;height:2" coordorigin="7026,973" coordsize="99,0" path="m7026,973l7126,973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0.077698pt;margin-top:43.921768pt;width:9.651pt;height:14.438914pt;mso-position-horizontal-relative:page;mso-position-vertical-relative:page;z-index:-5907" coordorigin="9802,878" coordsize="193,289">
            <v:group style="position:absolute;left:9812;top:888;width:173;height:90" coordorigin="9812,888" coordsize="173,90">
              <v:shape style="position:absolute;left:9812;top:888;width:173;height:90" coordorigin="9812,888" coordsize="173,90" path="m9985,978l9961,916,9903,888,9880,891,9859,899,9841,911,9827,927,9817,947,9812,968e" filled="f" stroked="t" strokeweight=".992pt" strokecolor="#50535C">
                <v:path arrowok="t"/>
              </v:shape>
            </v:group>
            <v:group style="position:absolute;left:9811;top:996;width:173;height:161" coordorigin="9811,996" coordsize="173,161">
              <v:shape style="position:absolute;left:9811;top:996;width:173;height:161" coordorigin="9811,996" coordsize="173,161" path="m9811,996l9811,1068,9814,1091,9851,1143,9893,1157,9916,1155,9969,1118,9984,1078,9985,996e" filled="f" stroked="t" strokeweight=".992pt" strokecolor="#50535C">
                <v:path arrowok="t"/>
              </v:shape>
            </v:group>
            <v:group style="position:absolute;left:9898;top:933;width:2;height:72" coordorigin="9898,933" coordsize="2,72">
              <v:shape style="position:absolute;left:9898;top:933;width:2;height:72" coordorigin="9898,933" coordsize="0,72" path="m9898,1005l9898,933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43.374496pt;margin-top:45.134201pt;width:11.704509pt;height:11.906895pt;mso-position-horizontal-relative:page;mso-position-vertical-relative:page;z-index:-5906" coordorigin="4867,903" coordsize="234,238">
            <v:group style="position:absolute;left:4877;top:941;width:192;height:190" coordorigin="4877,941" coordsize="192,190">
              <v:shape style="position:absolute;left:4877;top:941;width:192;height:190" coordorigin="4877,941" coordsize="192,190" path="m5069,1115l5055,1123,5040,1129,5023,1131,5005,1130,4932,1095,4891,1040,4877,986,4879,969,4883,954,4890,941e" filled="f" stroked="t" strokeweight=".992pt" strokecolor="#50535C">
                <v:path arrowok="t"/>
              </v:shape>
            </v:group>
            <v:group style="position:absolute;left:4907;top:913;width:185;height:186" coordorigin="4907,913" coordsize="185,186">
              <v:shape style="position:absolute;left:4907;top:913;width:185;height:186" coordorigin="4907,913" coordsize="185,186" path="m4907,913l4966,972,4951,987,4941,1003,4979,1065,4996,1066,5011,1060,5033,1039,5092,1098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41.273987pt;width:550.295pt;height:.1pt;mso-position-horizontal-relative:page;mso-position-vertical-relative:page;z-index:-5905" coordorigin="617,14825" coordsize="11006,2">
            <v:shape style="position:absolute;left:617;top:14825;width:11006;height:2" coordorigin="617,14825" coordsize="11006,0" path="m617,14825l11623,14825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4121pt;margin-top:89.142899pt;width:551.3071pt;height:8.982pt;mso-position-horizontal-relative:page;mso-position-vertical-relative:page;z-index:-5904" coordorigin="608,1783" coordsize="11026,180">
            <v:group style="position:absolute;left:618;top:1798;width:84;height:81" coordorigin="618,1798" coordsize="84,81">
              <v:shape style="position:absolute;left:618;top:1798;width:84;height:81" coordorigin="618,1798" coordsize="84,81" path="m650,1798l621,1823,621,1836,621,1842,618,1854,621,1860,620,1869,622,1872,627,1878,675,1841,685,1828,697,1818,699,1812,703,1806,699,1801,686,1801,670,1799,650,1798e" filled="t" fillcolor="#50535C" stroked="f">
                <v:path arrowok="t"/>
                <v:fill/>
              </v:shape>
              <v:shape style="position:absolute;left:618;top:1798;width:84;height:81" coordorigin="618,1798" coordsize="84,81" path="m698,1798l689,1800,686,1801,699,1801,698,1798e" filled="t" fillcolor="#50535C" stroked="f">
                <v:path arrowok="t"/>
                <v:fill/>
              </v:shape>
            </v:group>
            <v:group style="position:absolute;left:763;top:1802;width:206;height:144" coordorigin="763,1802" coordsize="206,144">
              <v:shape style="position:absolute;left:763;top:1802;width:206;height:144" coordorigin="763,1802" coordsize="206,144" path="m896,1802l892,1805,887,1807,878,1818,873,1824,844,1852,831,1868,824,1877,817,1886,805,1894,803,1896,798,1902,795,1906,783,1918,775,1926,763,1939,765,1944,777,1946,783,1946,797,1945,805,1943,821,1940,829,1939,859,1939,864,1934,867,1929,873,1921,884,1908,901,1891,914,1876,957,1826,961,1822,970,1812,969,1808,912,1808,904,1807,902,1804,899,1802,898,1802,896,1802e" filled="t" fillcolor="#50535C" stroked="f">
                <v:path arrowok="t"/>
                <v:fill/>
              </v:shape>
              <v:shape style="position:absolute;left:763;top:1802;width:206;height:144" coordorigin="763,1802" coordsize="206,144" path="m859,1939l829,1939,842,1944,848,1944,856,1941,858,1940,859,1939e" filled="t" fillcolor="#50535C" stroked="f">
                <v:path arrowok="t"/>
                <v:fill/>
              </v:shape>
              <v:shape style="position:absolute;left:763;top:1802;width:206;height:144" coordorigin="763,1802" coordsize="206,144" path="m953,1803l945,1805,942,1805,927,1807,917,1807,912,1808,969,1808,968,1807,958,1804,953,1803e" filled="t" fillcolor="#50535C" stroked="f">
                <v:path arrowok="t"/>
                <v:fill/>
              </v:shape>
              <v:shape style="position:absolute;left:763;top:1802;width:206;height:144" coordorigin="763,1802" coordsize="206,144" path="m898,1802l898,1802,899,1802e" filled="t" fillcolor="#50535C" stroked="f">
                <v:path arrowok="t"/>
                <v:fill/>
              </v:shape>
            </v:group>
            <v:group style="position:absolute;left:913;top:1799;width:203;height:153" coordorigin="913,1799" coordsize="203,153">
              <v:shape style="position:absolute;left:913;top:1799;width:203;height:153" coordorigin="913,1799" coordsize="203,153" path="m1047,1800l1043,1802,1035,1809,1021,1823,989,1852,988,1854,956,1890,941,1907,929,1923,916,1938,913,1940,913,1942,916,1951,920,1952,927,1951,929,1950,931,1950,951,1947,971,1946,974,1946,989,1946,994,1939,996,1936,1005,1927,1011,1921,1024,1907,1029,1900,1037,1893,1051,1879,1064,1863,1076,1847,1089,1832,1095,1826,1102,1820,1116,1810,1115,1803,1110,1802,1088,1802,1087,1802,1070,1802,1064,1801,1058,1801,1047,1800e" filled="t" fillcolor="#50535C" stroked="f">
                <v:path arrowok="t"/>
                <v:fill/>
              </v:shape>
              <v:shape style="position:absolute;left:913;top:1799;width:203;height:153" coordorigin="913,1799" coordsize="203,153" path="m989,1946l974,1946,976,1947,987,1949,987,1949,989,1946e" filled="t" fillcolor="#50535C" stroked="f">
                <v:path arrowok="t"/>
                <v:fill/>
              </v:shape>
              <v:shape style="position:absolute;left:913;top:1799;width:203;height:153" coordorigin="913,1799" coordsize="203,153" path="m1102,1799l1094,1802,1088,1802,1110,1802,1105,1799,1102,1799e" filled="t" fillcolor="#50535C" stroked="f">
                <v:path arrowok="t"/>
                <v:fill/>
              </v:shape>
              <v:shape style="position:absolute;left:913;top:1799;width:203;height:153" coordorigin="913,1799" coordsize="203,153" path="m1078,1801l1074,1801,1070,1801,1070,1802,1087,1802,1078,1801e" filled="t" fillcolor="#50535C" stroked="f">
                <v:path arrowok="t"/>
                <v:fill/>
              </v:shape>
            </v:group>
            <v:group style="position:absolute;left:1628;top:1797;width:208;height:154" coordorigin="1628,1797" coordsize="208,154">
              <v:shape style="position:absolute;left:1628;top:1797;width:208;height:154" coordorigin="1628,1797" coordsize="208,154" path="m1766,1797l1763,1799,1760,1802,1752,1810,1741,1822,1727,1837,1708,1855,1680,1883,1674,1888,1670,1895,1655,1909,1642,1924,1628,1938,1628,1941,1632,1950,1635,1951,1645,1946,1647,1945,1656,1944,1663,1944,1681,1941,1717,1941,1722,1936,1726,1933,1734,1924,1774,1879,1788,1863,1801,1848,1814,1833,1829,1820,1836,1814,1835,1810,1830,1805,1775,1805,1772,1803,1769,1799,1767,1798,1766,1797e" filled="t" fillcolor="#50535C" stroked="f">
                <v:path arrowok="t"/>
                <v:fill/>
              </v:shape>
              <v:shape style="position:absolute;left:1628;top:1797;width:208;height:154" coordorigin="1628,1797" coordsize="208,154" path="m1717,1941l1681,1941,1693,1942,1710,1945,1715,1944,1717,1941e" filled="t" fillcolor="#50535C" stroked="f">
                <v:path arrowok="t"/>
                <v:fill/>
              </v:shape>
              <v:shape style="position:absolute;left:1628;top:1797;width:208;height:154" coordorigin="1628,1797" coordsize="208,154" path="m1663,1944l1656,1944,1662,1944,1663,1944e" filled="t" fillcolor="#50535C" stroked="f">
                <v:path arrowok="t"/>
                <v:fill/>
              </v:shape>
              <v:shape style="position:absolute;left:1628;top:1797;width:208;height:154" coordorigin="1628,1797" coordsize="208,154" path="m1804,1801l1792,1802,1785,1804,1775,1805,1830,1805,1830,1804,1810,1804,1804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19,1801l1810,1804,1830,1804,1827,1802,1824,1802,1819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27,1801l1824,1802,1827,1802e" filled="t" fillcolor="#50535C" stroked="f">
                <v:path arrowok="t"/>
                <v:fill/>
              </v:shape>
            </v:group>
            <v:group style="position:absolute;left:2055;top:1795;width:210;height:152" coordorigin="2055,1795" coordsize="210,152">
              <v:shape style="position:absolute;left:2055;top:1795;width:210;height:152" coordorigin="2055,1795" coordsize="210,152" path="m2194,1795l2191,1796,2169,1818,2152,1837,2139,1851,2125,1865,2109,1882,2095,1896,2081,1909,2066,1923,2064,1926,2061,1928,2055,1933,2055,1936,2059,1944,2063,1946,2074,1944,2099,1944,2104,1942,2110,1941,2132,1941,2132,1941,2142,1931,2156,1916,2171,1903,2173,1901,2175,1899,2184,1889,2192,1880,2202,1870,2216,1856,2261,1813,2263,1811,2265,1809,2263,1801,2209,1801,2203,1800,2194,1795e" filled="t" fillcolor="#50535C" stroked="f">
                <v:path arrowok="t"/>
                <v:fill/>
              </v:shape>
              <v:shape style="position:absolute;left:2055;top:1795;width:210;height:152" coordorigin="2055,1795" coordsize="210,152" path="m2099,1944l2074,1944,2078,1945,2088,1945,2094,1946,2099,1944e" filled="t" fillcolor="#50535C" stroked="f">
                <v:path arrowok="t"/>
                <v:fill/>
              </v:shape>
              <v:shape style="position:absolute;left:2055;top:1795;width:210;height:152" coordorigin="2055,1795" coordsize="210,152" path="m2132,1941l2110,1941,2120,1941,2123,1944,2128,1945,2130,1943,2132,1941e" filled="t" fillcolor="#50535C" stroked="f">
                <v:path arrowok="t"/>
                <v:fill/>
              </v:shape>
              <v:shape style="position:absolute;left:2055;top:1795;width:210;height:152" coordorigin="2055,1795" coordsize="210,152" path="m2217,1799l2216,1799,2209,1801,2263,1801,2263,1801,2229,1801,2217,1799e" filled="t" fillcolor="#50535C" stroked="f">
                <v:path arrowok="t"/>
                <v:fill/>
              </v:shape>
              <v:shape style="position:absolute;left:2055;top:1795;width:210;height:152" coordorigin="2055,1795" coordsize="210,152" path="m2260,1797l2240,1798,2229,1801,2263,1801,2262,1797,2260,1797e" filled="t" fillcolor="#50535C" stroked="f">
                <v:path arrowok="t"/>
                <v:fill/>
              </v:shape>
            </v:group>
            <v:group style="position:absolute;left:2201;top:1793;width:211;height:150" coordorigin="2201,1793" coordsize="211,150">
              <v:shape style="position:absolute;left:2201;top:1793;width:211;height:150" coordorigin="2201,1793" coordsize="211,150" path="m2342,1793l2333,1802,2324,1810,2309,1827,2267,1868,2253,1882,2246,1889,2239,1897,2227,1904,2225,1907,2215,1917,2208,1923,2206,1926,2201,1932,2202,1936,2207,1942,2211,1943,2217,1939,2220,1938,2265,1937,2281,1937,2294,1924,2325,1895,2326,1893,2331,1889,2343,1878,2357,1864,2389,1832,2403,1818,2409,1812,2412,1807,2406,1799,2365,1799,2358,1799,2351,1799,2342,1793e" filled="t" fillcolor="#50535C" stroked="f">
                <v:path arrowok="t"/>
                <v:fill/>
              </v:shape>
              <v:shape style="position:absolute;left:2201;top:1793;width:211;height:150" coordorigin="2201,1793" coordsize="211,150" path="m2281,1937l2265,1937,2267,1938,2275,1942,2280,1938,2281,1937e" filled="t" fillcolor="#50535C" stroked="f">
                <v:path arrowok="t"/>
                <v:fill/>
              </v:shape>
              <v:shape style="position:absolute;left:2201;top:1793;width:211;height:150" coordorigin="2201,1793" coordsize="211,150" path="m2393,1795l2382,1799,2365,1799,2406,1799,2400,1796,2393,1795e" filled="t" fillcolor="#50535C" stroked="f">
                <v:path arrowok="t"/>
                <v:fill/>
              </v:shape>
            </v:group>
            <v:group style="position:absolute;left:1916;top:1796;width:200;height:151" coordorigin="1916,1796" coordsize="200,151">
              <v:shape style="position:absolute;left:1916;top:1796;width:200;height:151" coordorigin="1916,1796" coordsize="200,151" path="m1967,1945l1947,1945,1957,1947,1962,1947,1967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1946,1945l1932,1945,1941,1946,1946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2054,1796l2046,1798,2042,1802,2034,1812,2029,1817,2023,1824,1997,1850,1983,1865,1969,1880,1955,1897,1940,1912,1926,1925,1924,1927,1922,1929,1916,1937,1918,1944,1918,1944,1929,1946,1932,1945,1946,1945,1947,1945,1967,1945,1973,1944,1980,1942,1994,1942,1994,1942,1997,1940,1999,1929,2015,1914,2060,1869,2093,1831,2100,1824,2110,1817,2111,1816,2117,1808,2116,1803,2062,1803,2061,1802,2058,1802,2054,1796e" filled="t" fillcolor="#50535C" stroked="f">
                <v:path arrowok="t"/>
                <v:fill/>
              </v:shape>
              <v:shape style="position:absolute;left:1916;top:1796;width:200;height:151" coordorigin="1916,1796" coordsize="200,151" path="m1994,1942l1980,1942,1989,1944,1991,1944,1994,1942e" filled="t" fillcolor="#50535C" stroked="f">
                <v:path arrowok="t"/>
                <v:fill/>
              </v:shape>
              <v:shape style="position:absolute;left:1916;top:1796;width:200;height:151" coordorigin="1916,1796" coordsize="200,151" path="m2102,1796l2074,1799,2062,1803,2116,1803,2114,1797,2102,1796e" filled="t" fillcolor="#50535C" stroked="f">
                <v:path arrowok="t"/>
                <v:fill/>
              </v:shape>
            </v:group>
            <v:group style="position:absolute;left:2348;top:1795;width:204;height:146" coordorigin="2348,1795" coordsize="204,146">
              <v:shape style="position:absolute;left:2348;top:1795;width:204;height:146" coordorigin="2348,1795" coordsize="204,146" path="m2485,1795l2482,1796,2478,1800,2449,1829,2435,1844,2419,1860,2404,1874,2390,1888,2381,1898,2372,1907,2358,1919,2355,1922,2348,1929,2348,1932,2353,1939,2356,1941,2366,1940,2374,1940,2389,1937,2408,1937,2412,1936,2413,1935,2426,1935,2428,1934,2433,1927,2434,1927,2442,1919,2450,1912,2460,1901,2485,1874,2502,1857,2517,1843,2531,1829,2547,1817,2552,1813,2552,1807,2546,1800,2545,1800,2493,1800,2485,1795e" filled="t" fillcolor="#50535C" stroked="f">
                <v:path arrowok="t"/>
                <v:fill/>
              </v:shape>
              <v:shape style="position:absolute;left:2348;top:1795;width:204;height:146" coordorigin="2348,1795" coordsize="204,146" path="m2374,1940l2366,1940,2372,1941,2374,1940e" filled="t" fillcolor="#50535C" stroked="f">
                <v:path arrowok="t"/>
                <v:fill/>
              </v:shape>
              <v:shape style="position:absolute;left:2348;top:1795;width:204;height:146" coordorigin="2348,1795" coordsize="204,146" path="m2408,1937l2389,1937,2401,1939,2408,1937e" filled="t" fillcolor="#50535C" stroked="f">
                <v:path arrowok="t"/>
                <v:fill/>
              </v:shape>
              <v:shape style="position:absolute;left:2348;top:1795;width:204;height:146" coordorigin="2348,1795" coordsize="204,146" path="m2426,1935l2413,1935,2422,1938,2426,1935e" filled="t" fillcolor="#50535C" stroked="f">
                <v:path arrowok="t"/>
                <v:fill/>
              </v:shape>
              <v:shape style="position:absolute;left:2348;top:1795;width:204;height:146" coordorigin="2348,1795" coordsize="204,146" path="m2541,1797l2529,1798,2518,1798,2500,1798,2493,1800,2545,1800,2543,1799,2543,1798,2518,1798,2543,1798,2541,1797e" filled="t" fillcolor="#50535C" stroked="f">
                <v:path arrowok="t"/>
                <v:fill/>
              </v:shape>
            </v:group>
            <v:group style="position:absolute;left:1774;top:1796;width:202;height:151" coordorigin="1774,1796" coordsize="202,151">
              <v:shape style="position:absolute;left:1774;top:1796;width:202;height:151" coordorigin="1774,1796" coordsize="202,151" path="m1908,1796l1908,1796,1898,1804,1896,1808,1892,1813,1838,1870,1827,1883,1807,1902,1776,1931,1775,1934,1774,1939,1775,1942,1781,1945,1785,1947,1788,1944,1790,1942,1792,1940,1833,1937,1840,1937,1845,1937,1857,1937,1861,1934,1868,1924,1872,1918,1899,1890,1913,1875,1929,1859,1942,1844,1957,1830,1972,1817,1973,1816,1974,1815,1976,1812,1976,1810,1975,1805,1925,1805,1920,1804,1908,1796e" filled="t" fillcolor="#50535C" stroked="f">
                <v:path arrowok="t"/>
                <v:fill/>
              </v:shape>
              <v:shape style="position:absolute;left:1774;top:1796;width:202;height:151" coordorigin="1774,1796" coordsize="202,151" path="m1840,1937l1833,1937,1833,1938,1840,1937e" filled="t" fillcolor="#50535C" stroked="f">
                <v:path arrowok="t"/>
                <v:fill/>
              </v:shape>
              <v:shape style="position:absolute;left:1774;top:1796;width:202;height:151" coordorigin="1774,1796" coordsize="202,151" path="m1969,1798l1952,1802,1941,1803,1925,1805,1975,1805,1974,1801,1969,1798e" filled="t" fillcolor="#50535C" stroked="f">
                <v:path arrowok="t"/>
                <v:fill/>
              </v:shape>
            </v:group>
            <v:group style="position:absolute;left:1202;top:1795;width:200;height:149" coordorigin="1202,1795" coordsize="200,149">
              <v:shape style="position:absolute;left:1202;top:1795;width:200;height:149" coordorigin="1202,1795" coordsize="200,149" path="m1332,1797l1328,1798,1324,1803,1323,1804,1278,1853,1267,1865,1249,1884,1215,1919,1208,1926,1202,1935,1209,1943,1218,1944,1237,1938,1247,1935,1285,1935,1289,1928,1291,1926,1338,1878,1367,1844,1381,1829,1396,1816,1402,1811,1401,1806,1397,1802,1345,1802,1332,179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2,1937l1267,1937,1278,1938,1282,193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5,1935l1247,1935,1263,1937,1282,1937,1284,1937,1285,1935e" filled="t" fillcolor="#50535C" stroked="f">
                <v:path arrowok="t"/>
                <v:fill/>
              </v:shape>
              <v:shape style="position:absolute;left:1202;top:1795;width:200;height:149" coordorigin="1202,1795" coordsize="200,149" path="m1389,1795l1370,1798,1345,1802,1397,1802,1392,1797,1389,1795e" filled="t" fillcolor="#50535C" stroked="f">
                <v:path arrowok="t"/>
                <v:fill/>
              </v:shape>
            </v:group>
            <v:group style="position:absolute;left:1347;top:1798;width:198;height:147" coordorigin="1347,1798" coordsize="198,147">
              <v:shape style="position:absolute;left:1347;top:1798;width:198;height:147" coordorigin="1347,1798" coordsize="198,147" path="m1477,1798l1476,1798,1466,1808,1448,1828,1435,1842,1420,1856,1411,1865,1402,1873,1391,1886,1389,1889,1380,1899,1351,1931,1349,1932,1347,1936,1348,1939,1351,1944,1357,1945,1363,1942,1364,1941,1372,1939,1395,1936,1424,1936,1425,1936,1429,1932,1454,1906,1472,1889,1484,1876,1514,1843,1527,1828,1542,1814,1546,1811,1545,1805,1539,1802,1497,1802,1487,1801,1477,1798e" filled="t" fillcolor="#50535C" stroked="f">
                <v:path arrowok="t"/>
                <v:fill/>
              </v:shape>
              <v:shape style="position:absolute;left:1347;top:1798;width:198;height:147" coordorigin="1347,1798" coordsize="198,147" path="m1424,1936l1395,1936,1414,1937,1420,1939,1424,1936e" filled="t" fillcolor="#50535C" stroked="f">
                <v:path arrowok="t"/>
                <v:fill/>
              </v:shape>
              <v:shape style="position:absolute;left:1347;top:1798;width:198;height:147" coordorigin="1347,1798" coordsize="198,147" path="m1515,1799l1497,1802,1539,1802,1537,1800,1535,1799,1522,1799,1515,1799e" filled="t" fillcolor="#50535C" stroked="f">
                <v:path arrowok="t"/>
                <v:fill/>
              </v:shape>
              <v:shape style="position:absolute;left:1347;top:1798;width:198;height:147" coordorigin="1347,1798" coordsize="198,147" path="m1533,1798l1522,1799,1535,1799,1533,1798e" filled="t" fillcolor="#50535C" stroked="f">
                <v:path arrowok="t"/>
                <v:fill/>
              </v:shape>
            </v:group>
            <v:group style="position:absolute;left:1493;top:1798;width:199;height:149" coordorigin="1493,1798" coordsize="199,149">
              <v:shape style="position:absolute;left:1493;top:1798;width:199;height:149" coordorigin="1493,1798" coordsize="199,149" path="m1621,1798l1617,1802,1613,1805,1592,1828,1547,1876,1532,1892,1503,1925,1499,1928,1494,1934,1493,1939,1497,1945,1505,1948,1513,1941,1529,1939,1535,1939,1546,1937,1563,1937,1572,1937,1573,1936,1578,1929,1582,1923,1592,1912,1620,1883,1626,1877,1631,1870,1644,1856,1651,1849,1668,1832,1676,1822,1687,1815,1689,1813,1690,1811,1692,1809,1690,1804,1689,1804,1640,1804,1631,1803,1621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573,1936e" filled="t" fillcolor="#50535C" stroked="f">
                <v:path arrowok="t"/>
                <v:fill/>
              </v:shape>
              <v:shape style="position:absolute;left:1493;top:1798;width:199;height:149" coordorigin="1493,1798" coordsize="199,149" path="m1653,1800l1640,1804,1689,1804,1689,1803,1671,1803,1667,1801,1657,1801,1653,1800e" filled="t" fillcolor="#50535C" stroked="f">
                <v:path arrowok="t"/>
                <v:fill/>
              </v:shape>
              <v:shape style="position:absolute;left:1493;top:1798;width:199;height:149" coordorigin="1493,1798" coordsize="199,149" path="m1677,1798l1671,1803,1689,1803,1687,1801,1680,1799,1677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666,1801l1657,1801,1667,1801,1666,1801e" filled="t" fillcolor="#50535C" stroked="f">
                <v:path arrowok="t"/>
                <v:fill/>
              </v:shape>
            </v:group>
            <v:group style="position:absolute;left:2490;top:1798;width:194;height:144" coordorigin="2490,1798" coordsize="194,144">
              <v:shape style="position:absolute;left:2490;top:1798;width:194;height:144" coordorigin="2490,1798" coordsize="194,144" path="m2563,1940l2548,1940,2559,1942,2561,1941,2563,1940e" filled="t" fillcolor="#50535C" stroked="f">
                <v:path arrowok="t"/>
                <v:fill/>
              </v:shape>
              <v:shape style="position:absolute;left:2490;top:1798;width:194;height:144" coordorigin="2490,1798" coordsize="194,144" path="m2536,1941l2510,1941,2513,1941,2520,1942,2523,1942,2536,1941e" filled="t" fillcolor="#50535C" stroked="f">
                <v:path arrowok="t"/>
                <v:fill/>
              </v:shape>
              <v:shape style="position:absolute;left:2490;top:1798;width:194;height:144" coordorigin="2490,1798" coordsize="194,144" path="m2620,1798l2617,1800,2608,1810,2602,1816,2550,1872,2503,1918,2492,1928,2491,1929,2490,1931,2494,1938,2499,1941,2510,1941,2536,1941,2548,1940,2563,1940,2571,1930,2619,1881,2628,1871,2641,1857,2655,1843,2670,1829,2686,1816,2686,1804,2684,1802,2655,1802,2650,1801,2632,1801,2628,1801,2620,1798e" filled="t" fillcolor="#50535C" stroked="f">
                <v:path arrowok="t"/>
                <v:fill/>
              </v:shape>
              <v:shape style="position:absolute;left:2490;top:1798;width:194;height:144" coordorigin="2490,1798" coordsize="194,144" path="m2667,1799l2655,1802,2684,1802,2682,1800,2669,1799,2667,1799e" filled="t" fillcolor="#50535C" stroked="f">
                <v:path arrowok="t"/>
                <v:fill/>
              </v:shape>
              <v:shape style="position:absolute;left:2490;top:1798;width:194;height:144" coordorigin="2490,1798" coordsize="194,144" path="m2645,1800l2632,1801,2650,1801,2645,1800e" filled="t" fillcolor="#50535C" stroked="f">
                <v:path arrowok="t"/>
                <v:fill/>
              </v:shape>
            </v:group>
            <v:group style="position:absolute;left:1056;top:1800;width:190;height:146" coordorigin="1056,1800" coordsize="190,146">
              <v:shape style="position:absolute;left:1056;top:1800;width:190;height:146" coordorigin="1056,1800" coordsize="190,146" path="m1181,1802l1178,1804,1076,1911,1068,1920,1060,1928,1059,1929,1056,1934,1057,1940,1066,1944,1070,1945,1084,1943,1094,1942,1111,1939,1117,1939,1134,1939,1139,1932,1142,1926,1151,1918,1164,1904,1178,1888,1190,1876,1207,1857,1220,1841,1245,1810,1243,1808,1243,1807,1197,1807,1181,1802e" filled="t" fillcolor="#50535C" stroked="f">
                <v:path arrowok="t"/>
                <v:fill/>
              </v:shape>
              <v:shape style="position:absolute;left:1056;top:1800;width:190;height:146" coordorigin="1056,1800" coordsize="190,146" path="m1134,1939l1117,1939,1128,1944,1132,1942,1134,1939e" filled="t" fillcolor="#50535C" stroked="f">
                <v:path arrowok="t"/>
                <v:fill/>
              </v:shape>
              <v:shape style="position:absolute;left:1056;top:1800;width:190;height:146" coordorigin="1056,1800" coordsize="190,146" path="m1228,1800l1210,1804,1197,1807,1243,1807,1242,1804,1234,1802,1228,1800e" filled="t" fillcolor="#50535C" stroked="f">
                <v:path arrowok="t"/>
                <v:fill/>
              </v:shape>
            </v:group>
            <v:group style="position:absolute;left:628;top:1803;width:196;height:143" coordorigin="628,1803" coordsize="196,143">
              <v:shape style="position:absolute;left:628;top:1803;width:196;height:143" coordorigin="628,1803" coordsize="196,143" path="m759,1803l757,1805,754,1808,696,1866,669,1894,655,1909,647,1916,641,1925,628,1934,629,1940,641,1945,648,1946,658,1943,661,1942,672,1940,679,1937,705,1937,708,1935,709,1933,729,1910,744,1893,756,1881,774,1863,824,1810,822,1809,821,1807,800,1807,794,1806,778,1805,769,1804,759,1803e" filled="t" fillcolor="#50535C" stroked="f">
                <v:path arrowok="t"/>
                <v:fill/>
              </v:shape>
              <v:shape style="position:absolute;left:628;top:1803;width:196;height:143" coordorigin="628,1803" coordsize="196,143" path="m705,1937l679,1937,695,1945,700,1941,705,1937e" filled="t" fillcolor="#50535C" stroked="f">
                <v:path arrowok="t"/>
                <v:fill/>
              </v:shape>
              <v:shape style="position:absolute;left:628;top:1803;width:196;height:143" coordorigin="628,1803" coordsize="196,143" path="m811,1805l800,1807,821,1807,820,1806,815,1805,811,1805e" filled="t" fillcolor="#50535C" stroked="f">
                <v:path arrowok="t"/>
                <v:fill/>
              </v:shape>
            </v:group>
            <v:group style="position:absolute;left:5651;top:1797;width:208;height:154" coordorigin="5651,1797" coordsize="208,154">
              <v:shape style="position:absolute;left:5651;top:1797;width:208;height:154" coordorigin="5651,1797" coordsize="208,154" path="m5789,1797l5786,1799,5783,1802,5776,1810,5765,1822,5751,1837,5732,1855,5703,1883,5697,1888,5693,1895,5679,1909,5665,1924,5651,1938,5651,1941,5655,1950,5659,1951,5668,1946,5671,1945,5679,1944,5687,1944,5704,1941,5740,1941,5745,1936,5749,1933,5757,1924,5797,1879,5811,1863,5824,1848,5837,1833,5852,1820,5859,1814,5858,1810,5853,1805,5799,1805,5795,1803,5792,1799,5790,1798,5789,1797e" filled="t" fillcolor="#50535C" stroked="f">
                <v:path arrowok="t"/>
                <v:fill/>
              </v:shape>
              <v:shape style="position:absolute;left:5651;top:1797;width:208;height:154" coordorigin="5651,1797" coordsize="208,154" path="m5740,1941l5704,1941,5716,1942,5734,1945,5738,1944,5740,1941e" filled="t" fillcolor="#50535C" stroked="f">
                <v:path arrowok="t"/>
                <v:fill/>
              </v:shape>
              <v:shape style="position:absolute;left:5651;top:1797;width:208;height:154" coordorigin="5651,1797" coordsize="208,154" path="m5687,1944l5679,1944,5686,1944,5687,1944e" filled="t" fillcolor="#50535C" stroked="f">
                <v:path arrowok="t"/>
                <v:fill/>
              </v:shape>
              <v:shape style="position:absolute;left:5651;top:1797;width:208;height:154" coordorigin="5651,1797" coordsize="208,154" path="m5827,1801l5815,1802,5809,1804,5799,1805,5853,1805,5853,1804,5833,1804,5827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43,1801l5833,1804,5853,1804,5850,1802,5847,1802,5843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50,1801l5847,1802,5850,1802e" filled="t" fillcolor="#50535C" stroked="f">
                <v:path arrowok="t"/>
                <v:fill/>
              </v:shape>
            </v:group>
            <v:group style="position:absolute;left:6078;top:1795;width:210;height:152" coordorigin="6078,1795" coordsize="210,152">
              <v:shape style="position:absolute;left:6078;top:1795;width:210;height:152" coordorigin="6078,1795" coordsize="210,152" path="m6217,1795l6214,1796,6193,1818,6175,1837,6162,1851,6149,1865,6133,1882,6118,1896,6104,1909,6089,1923,6087,1926,6084,1928,6078,1933,6078,1936,6083,1944,6087,1946,6097,1944,6122,1944,6128,1942,6134,1941,6155,1941,6156,1941,6166,1931,6180,1916,6195,1903,6196,1901,6198,1899,6208,1889,6215,1880,6225,1870,6239,1856,6285,1813,6286,1811,6288,1809,6286,1801,6232,1801,6227,1800,6217,1795e" filled="t" fillcolor="#50535C" stroked="f">
                <v:path arrowok="t"/>
                <v:fill/>
              </v:shape>
              <v:shape style="position:absolute;left:6078;top:1795;width:210;height:152" coordorigin="6078,1795" coordsize="210,152" path="m6122,1944l6097,1944,6101,1945,6112,1945,6117,1946,6122,1944e" filled="t" fillcolor="#50535C" stroked="f">
                <v:path arrowok="t"/>
                <v:fill/>
              </v:shape>
              <v:shape style="position:absolute;left:6078;top:1795;width:210;height:152" coordorigin="6078,1795" coordsize="210,152" path="m6155,1941l6134,1941,6143,1941,6147,1944,6151,1945,6153,1943,6155,1941e" filled="t" fillcolor="#50535C" stroked="f">
                <v:path arrowok="t"/>
                <v:fill/>
              </v:shape>
              <v:shape style="position:absolute;left:6078;top:1795;width:210;height:152" coordorigin="6078,1795" coordsize="210,152" path="m6240,1799l6239,1799,6232,1801,6286,1801,6286,1801,6252,1801,6240,1799e" filled="t" fillcolor="#50535C" stroked="f">
                <v:path arrowok="t"/>
                <v:fill/>
              </v:shape>
              <v:shape style="position:absolute;left:6078;top:1795;width:210;height:152" coordorigin="6078,1795" coordsize="210,152" path="m6284,1797l6263,1798,6252,1801,6286,1801,6285,1797,6284,1797e" filled="t" fillcolor="#50535C" stroked="f">
                <v:path arrowok="t"/>
                <v:fill/>
              </v:shape>
            </v:group>
            <v:group style="position:absolute;left:6225;top:1793;width:211;height:150" coordorigin="6225,1793" coordsize="211,150">
              <v:shape style="position:absolute;left:6225;top:1793;width:211;height:150" coordorigin="6225,1793" coordsize="211,150" path="m6365,1793l6356,1802,6347,1810,6332,1827,6291,1868,6276,1882,6269,1889,6262,1897,6251,1904,6248,1907,6238,1917,6232,1923,6229,1926,6225,1932,6225,1936,6230,1942,6234,1943,6241,1939,6244,1938,6288,1937,6304,1937,6317,1924,6348,1895,6349,1893,6355,1889,6367,1878,6380,1864,6412,1832,6427,1818,6432,1812,6435,1807,6429,1799,6388,1799,6381,1799,6374,1799,6365,1793e" filled="t" fillcolor="#50535C" stroked="f">
                <v:path arrowok="t"/>
                <v:fill/>
              </v:shape>
              <v:shape style="position:absolute;left:6225;top:1793;width:211;height:150" coordorigin="6225,1793" coordsize="211,150" path="m6304,1937l6288,1937,6290,1938,6298,1942,6303,1938,6304,1937e" filled="t" fillcolor="#50535C" stroked="f">
                <v:path arrowok="t"/>
                <v:fill/>
              </v:shape>
              <v:shape style="position:absolute;left:6225;top:1793;width:211;height:150" coordorigin="6225,1793" coordsize="211,150" path="m6417,1795l6405,1799,6388,1799,6429,1799,6423,1796,6417,1795e" filled="t" fillcolor="#50535C" stroked="f">
                <v:path arrowok="t"/>
                <v:fill/>
              </v:shape>
            </v:group>
            <v:group style="position:absolute;left:5939;top:1796;width:200;height:151" coordorigin="5939,1796" coordsize="200,151">
              <v:shape style="position:absolute;left:5939;top:1796;width:200;height:151" coordorigin="5939,1796" coordsize="200,151" path="m5991,1945l5970,1945,5981,1947,5985,1947,5991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5969,1945l5955,1945,5965,1946,5969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6077,1796l6069,1798,6065,1802,6057,1812,6053,1817,6046,1824,6020,1850,6006,1865,5992,1880,5978,1897,5964,1912,5949,1925,5947,1927,5945,1929,5939,1937,5941,1944,5942,1944,5952,1946,5955,1945,5969,1945,5970,1945,5991,1945,5997,1944,6003,1942,6017,1942,6018,1942,6020,1940,6022,1929,6038,1914,6083,1869,6117,1831,6124,1824,6133,1817,6135,1816,6141,1808,6139,1803,6085,1803,6084,1802,6081,1802,6077,1796e" filled="t" fillcolor="#50535C" stroked="f">
                <v:path arrowok="t"/>
                <v:fill/>
              </v:shape>
              <v:shape style="position:absolute;left:5939;top:1796;width:200;height:151" coordorigin="5939,1796" coordsize="200,151" path="m6017,1942l6003,1942,6012,1944,6014,1944,6017,1942e" filled="t" fillcolor="#50535C" stroked="f">
                <v:path arrowok="t"/>
                <v:fill/>
              </v:shape>
              <v:shape style="position:absolute;left:5939;top:1796;width:200;height:151" coordorigin="5939,1796" coordsize="200,151" path="m6125,1796l6097,1799,6085,1803,6139,1803,6138,1797,6125,1796e" filled="t" fillcolor="#50535C" stroked="f">
                <v:path arrowok="t"/>
                <v:fill/>
              </v:shape>
            </v:group>
            <v:group style="position:absolute;left:6371;top:1795;width:204;height:146" coordorigin="6371,1795" coordsize="204,146">
              <v:shape style="position:absolute;left:6371;top:1795;width:204;height:146" coordorigin="6371,1795" coordsize="204,146" path="m6508,1795l6505,1796,6501,1800,6473,1829,6458,1844,6442,1860,6428,1874,6414,1888,6404,1898,6396,1907,6382,1919,6378,1922,6371,1929,6371,1932,6376,1939,6379,1941,6389,1940,6397,1940,6412,1937,6432,1937,6435,1936,6437,1935,6449,1935,6451,1934,6457,1927,6457,1927,6465,1919,6473,1912,6484,1901,6508,1874,6526,1857,6540,1843,6555,1829,6570,1817,6575,1813,6576,1807,6569,1800,6568,1800,6516,1800,6508,1795e" filled="t" fillcolor="#50535C" stroked="f">
                <v:path arrowok="t"/>
                <v:fill/>
              </v:shape>
              <v:shape style="position:absolute;left:6371;top:1795;width:204;height:146" coordorigin="6371,1795" coordsize="204,146" path="m6397,1940l6389,1940,6395,1941,6397,1940e" filled="t" fillcolor="#50535C" stroked="f">
                <v:path arrowok="t"/>
                <v:fill/>
              </v:shape>
              <v:shape style="position:absolute;left:6371;top:1795;width:204;height:146" coordorigin="6371,1795" coordsize="204,146" path="m6432,1937l6412,1937,6424,1939,6432,1937e" filled="t" fillcolor="#50535C" stroked="f">
                <v:path arrowok="t"/>
                <v:fill/>
              </v:shape>
              <v:shape style="position:absolute;left:6371;top:1795;width:204;height:146" coordorigin="6371,1795" coordsize="204,146" path="m6449,1935l6437,1935,6445,1938,6449,1935e" filled="t" fillcolor="#50535C" stroked="f">
                <v:path arrowok="t"/>
                <v:fill/>
              </v:shape>
              <v:shape style="position:absolute;left:6371;top:1795;width:204;height:146" coordorigin="6371,1795" coordsize="204,146" path="m6565,1797l6552,1798,6541,1798,6523,1798,6516,1800,6568,1800,6567,1799,6566,1798,6541,1798,6566,1798,6565,1797e" filled="t" fillcolor="#50535C" stroked="f">
                <v:path arrowok="t"/>
                <v:fill/>
              </v:shape>
            </v:group>
            <v:group style="position:absolute;left:5797;top:1796;width:202;height:151" coordorigin="5797,1796" coordsize="202,151">
              <v:shape style="position:absolute;left:5797;top:1796;width:202;height:151" coordorigin="5797,1796" coordsize="202,151" path="m5931,1796l5931,1796,5922,1804,5919,1808,5915,1813,5862,1870,5850,1883,5831,1902,5800,1931,5798,1934,5797,1939,5798,1942,5804,1945,5808,1947,5811,1944,5813,1942,5815,1940,5857,1937,5863,1937,5868,1937,5880,1937,5884,1934,5891,1924,5895,1918,5922,1890,5936,1875,5952,1859,5966,1844,5980,1830,5995,1817,5996,1816,5998,1815,5999,1812,5999,1810,5998,1805,5948,1805,5943,1804,5931,1796e" filled="t" fillcolor="#50535C" stroked="f">
                <v:path arrowok="t"/>
                <v:fill/>
              </v:shape>
              <v:shape style="position:absolute;left:5797;top:1796;width:202;height:151" coordorigin="5797,1796" coordsize="202,151" path="m5863,1937l5857,1937,5857,1938,5863,1937e" filled="t" fillcolor="#50535C" stroked="f">
                <v:path arrowok="t"/>
                <v:fill/>
              </v:shape>
              <v:shape style="position:absolute;left:5797;top:1796;width:202;height:151" coordorigin="5797,1796" coordsize="202,151" path="m5992,1798l5975,1802,5964,1803,5948,1805,5998,1805,5997,1801,5992,1798e" filled="t" fillcolor="#50535C" stroked="f">
                <v:path arrowok="t"/>
                <v:fill/>
              </v:shape>
            </v:group>
            <v:group style="position:absolute;left:5225;top:1795;width:200;height:149" coordorigin="5225,1795" coordsize="200,149">
              <v:shape style="position:absolute;left:5225;top:1795;width:200;height:149" coordorigin="5225,1795" coordsize="200,149" path="m5355,1797l5352,1798,5348,1803,5346,1804,5302,1853,5290,1865,5272,1884,5238,1919,5231,1926,5225,1935,5233,1943,5242,1944,5260,1938,5270,1935,5308,1935,5312,1928,5314,1926,5361,1878,5390,1844,5404,1829,5419,1816,5425,1811,5425,1806,5420,1802,5368,1802,5355,179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5,1937l5290,1937,5301,1938,5305,193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8,1935l5270,1935,5286,1937,5305,1937,5307,1937,5308,1935e" filled="t" fillcolor="#50535C" stroked="f">
                <v:path arrowok="t"/>
                <v:fill/>
              </v:shape>
              <v:shape style="position:absolute;left:5225;top:1795;width:200;height:149" coordorigin="5225,1795" coordsize="200,149" path="m5412,1795l5394,1798,5368,1802,5420,1802,5416,1797,5412,1795e" filled="t" fillcolor="#50535C" stroked="f">
                <v:path arrowok="t"/>
                <v:fill/>
              </v:shape>
            </v:group>
            <v:group style="position:absolute;left:5371;top:1798;width:198;height:147" coordorigin="5371,1798" coordsize="198,147">
              <v:shape style="position:absolute;left:5371;top:1798;width:198;height:147" coordorigin="5371,1798" coordsize="198,147" path="m5501,1798l5500,1798,5489,1808,5472,1828,5458,1842,5444,1856,5435,1865,5425,1873,5414,1886,5412,1889,5403,1899,5374,1931,5372,1932,5371,1936,5371,1939,5374,1944,5381,1945,5386,1942,5387,1941,5395,1939,5419,1936,5448,1936,5448,1936,5453,1932,5477,1906,5495,1889,5507,1876,5537,1843,5551,1828,5565,1814,5569,1811,5568,1805,5563,1802,5521,1802,5511,1801,5501,1798e" filled="t" fillcolor="#50535C" stroked="f">
                <v:path arrowok="t"/>
                <v:fill/>
              </v:shape>
              <v:shape style="position:absolute;left:5371;top:1798;width:198;height:147" coordorigin="5371,1798" coordsize="198,147" path="m5448,1936l5419,1936,5437,1937,5444,1939,5448,1936e" filled="t" fillcolor="#50535C" stroked="f">
                <v:path arrowok="t"/>
                <v:fill/>
              </v:shape>
              <v:shape style="position:absolute;left:5371;top:1798;width:198;height:147" coordorigin="5371,1798" coordsize="198,147" path="m5538,1799l5521,1802,5563,1802,5560,1800,5559,1799,5545,1799,5538,1799e" filled="t" fillcolor="#50535C" stroked="f">
                <v:path arrowok="t"/>
                <v:fill/>
              </v:shape>
              <v:shape style="position:absolute;left:5371;top:1798;width:198;height:147" coordorigin="5371,1798" coordsize="198,147" path="m5556,1798l5545,1799,5559,1799,5556,1798e" filled="t" fillcolor="#50535C" stroked="f">
                <v:path arrowok="t"/>
                <v:fill/>
              </v:shape>
            </v:group>
            <v:group style="position:absolute;left:5516;top:1798;width:199;height:149" coordorigin="5516,1798" coordsize="199,149">
              <v:shape style="position:absolute;left:5516;top:1798;width:199;height:149" coordorigin="5516,1798" coordsize="199,149" path="m5644,1798l5640,1802,5637,1805,5615,1828,5571,1876,5555,1892,5526,1925,5522,1928,5517,1934,5516,1939,5521,1945,5528,1948,5536,1941,5552,1939,5559,1939,5569,1937,5586,1937,5595,1937,5597,1936,5602,1929,5606,1923,5616,1912,5643,1883,5649,1877,5654,1870,5667,1856,5674,1849,5691,1832,5699,1822,5711,1815,5712,1813,5714,1811,5715,1809,5713,1804,5713,1804,5663,1804,5654,1803,5644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597,1936e" filled="t" fillcolor="#50535C" stroked="f">
                <v:path arrowok="t"/>
                <v:fill/>
              </v:shape>
              <v:shape style="position:absolute;left:5516;top:1798;width:199;height:149" coordorigin="5516,1798" coordsize="199,149" path="m5676,1800l5663,1804,5713,1804,5712,1803,5695,1803,5690,1801,5680,1801,5676,1800e" filled="t" fillcolor="#50535C" stroked="f">
                <v:path arrowok="t"/>
                <v:fill/>
              </v:shape>
              <v:shape style="position:absolute;left:5516;top:1798;width:199;height:149" coordorigin="5516,1798" coordsize="199,149" path="m5701,1798l5695,1803,5712,1803,5710,1801,5703,1799,5701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689,1801l5680,1801,5690,1801,5689,1801e" filled="t" fillcolor="#50535C" stroked="f">
                <v:path arrowok="t"/>
                <v:fill/>
              </v:shape>
            </v:group>
            <v:group style="position:absolute;left:6514;top:1798;width:194;height:144" coordorigin="6514,1798" coordsize="194,144">
              <v:shape style="position:absolute;left:6514;top:1798;width:194;height:144" coordorigin="6514,1798" coordsize="194,144" path="m6586,1940l6571,1940,6582,1942,6584,1941,6586,1940e" filled="t" fillcolor="#50535C" stroked="f">
                <v:path arrowok="t"/>
                <v:fill/>
              </v:shape>
              <v:shape style="position:absolute;left:6514;top:1798;width:194;height:144" coordorigin="6514,1798" coordsize="194,144" path="m6560,1941l6533,1941,6536,1941,6543,1942,6546,1942,6560,1941e" filled="t" fillcolor="#50535C" stroked="f">
                <v:path arrowok="t"/>
                <v:fill/>
              </v:shape>
              <v:shape style="position:absolute;left:6514;top:1798;width:194;height:144" coordorigin="6514,1798" coordsize="194,144" path="m6643,1798l6640,1800,6631,1810,6625,1816,6574,1872,6526,1918,6515,1928,6515,1929,6514,1931,6517,1938,6522,1941,6533,1941,6560,1941,6571,1940,6586,1940,6595,1930,6643,1881,6651,1871,6665,1857,6679,1843,6693,1829,6709,1816,6709,1804,6707,1802,6678,1802,6673,1801,6655,1801,6651,1801,6643,1798e" filled="t" fillcolor="#50535C" stroked="f">
                <v:path arrowok="t"/>
                <v:fill/>
              </v:shape>
              <v:shape style="position:absolute;left:6514;top:1798;width:194;height:144" coordorigin="6514,1798" coordsize="194,144" path="m6690,1799l6678,1802,6707,1802,6705,1800,6692,1799,6690,1799e" filled="t" fillcolor="#50535C" stroked="f">
                <v:path arrowok="t"/>
                <v:fill/>
              </v:shape>
              <v:shape style="position:absolute;left:6514;top:1798;width:194;height:144" coordorigin="6514,1798" coordsize="194,144" path="m6668,1800l6655,1801,6673,1801,6668,1800e" filled="t" fillcolor="#50535C" stroked="f">
                <v:path arrowok="t"/>
                <v:fill/>
              </v:shape>
            </v:group>
            <v:group style="position:absolute;left:4787;top:1802;width:206;height:144" coordorigin="4787,1802" coordsize="206,144">
              <v:shape style="position:absolute;left:4787;top:1802;width:206;height:144" coordorigin="4787,1802" coordsize="206,144" path="m4919,1802l4915,1805,4910,1807,4902,1818,4896,1824,4867,1852,4854,1868,4847,1877,4840,1886,4828,1894,4826,1896,4821,1902,4818,1906,4807,1918,4799,1926,4787,1939,4788,1944,4800,1946,4806,1946,4820,1945,4828,1943,4845,1940,4852,1939,4882,1939,4887,1934,4890,1929,4897,1921,4908,1908,4924,1891,4937,1876,4980,1826,4984,1822,4993,1812,4992,1808,4935,1808,4928,1807,4925,1804,4922,1802,4921,1802,4919,1802e" filled="t" fillcolor="#50535C" stroked="f">
                <v:path arrowok="t"/>
                <v:fill/>
              </v:shape>
              <v:shape style="position:absolute;left:4787;top:1802;width:206;height:144" coordorigin="4787,1802" coordsize="206,144" path="m4882,1939l4852,1939,4866,1944,4871,1944,4879,1941,4881,1940,4882,1939e" filled="t" fillcolor="#50535C" stroked="f">
                <v:path arrowok="t"/>
                <v:fill/>
              </v:shape>
              <v:shape style="position:absolute;left:4787;top:1802;width:206;height:144" coordorigin="4787,1802" coordsize="206,144" path="m4977,1803l4969,1805,4965,1805,4950,1807,4940,1807,4935,1808,4992,1808,4992,1807,4981,1804,4977,1803e" filled="t" fillcolor="#50535C" stroked="f">
                <v:path arrowok="t"/>
                <v:fill/>
              </v:shape>
              <v:shape style="position:absolute;left:4787;top:1802;width:206;height:144" coordorigin="4787,1802" coordsize="206,144" path="m4922,1802l4921,1802,4922,1802e" filled="t" fillcolor="#50535C" stroked="f">
                <v:path arrowok="t"/>
                <v:fill/>
              </v:shape>
            </v:group>
            <v:group style="position:absolute;left:4937;top:1799;width:202;height:153" coordorigin="4937,1799" coordsize="202,153">
              <v:shape style="position:absolute;left:4937;top:1799;width:203;height:153" coordorigin="4937,1799" coordsize="203,153" path="m5070,1800l5067,1802,5058,1809,5044,1823,5013,1852,5011,1854,4979,1890,4965,1907,4953,1923,4939,1938,4937,1940,4937,1942,4940,1951,4943,1952,4950,1951,4952,1950,4955,1950,4974,1947,4994,1946,4997,1946,5013,1946,5017,1939,5019,1936,5028,1927,5034,1921,5047,1907,5052,1900,5060,1893,5074,1879,5087,1863,5099,1847,5112,1832,5118,1826,5125,1820,5139,1810,5138,1803,5134,1802,5112,1802,5111,1802,5093,1802,5087,1801,5081,1801,5070,1800e" filled="t" fillcolor="#50535C" stroked="f">
                <v:path arrowok="t"/>
                <v:fill/>
              </v:shape>
              <v:shape style="position:absolute;left:4937;top:1799;width:203;height:153" coordorigin="4937,1799" coordsize="203,153" path="m5013,1946l4997,1946,5000,1947,5010,1949,5010,1949,5013,1946e" filled="t" fillcolor="#50535C" stroked="f">
                <v:path arrowok="t"/>
                <v:fill/>
              </v:shape>
              <v:shape style="position:absolute;left:4937;top:1799;width:203;height:153" coordorigin="4937,1799" coordsize="203,153" path="m5125,1799l5117,1802,5112,1802,5134,1802,5128,1799,5125,1799e" filled="t" fillcolor="#50535C" stroked="f">
                <v:path arrowok="t"/>
                <v:fill/>
              </v:shape>
              <v:shape style="position:absolute;left:4937;top:1799;width:203;height:153" coordorigin="4937,1799" coordsize="203,153" path="m5101,1801l5097,1801,5093,1801,5093,1802,5111,1802,5101,1801e" filled="t" fillcolor="#50535C" stroked="f">
                <v:path arrowok="t"/>
                <v:fill/>
              </v:shape>
            </v:group>
            <v:group style="position:absolute;left:5079;top:1800;width:190;height:146" coordorigin="5079,1800" coordsize="190,146">
              <v:shape style="position:absolute;left:5079;top:1800;width:190;height:146" coordorigin="5079,1800" coordsize="190,146" path="m5204,1802l5201,1804,5099,1911,5092,1920,5083,1928,5083,1929,5079,1934,5080,1940,5089,1944,5093,1945,5107,1943,5118,1942,5134,1939,5141,1939,5158,1939,5162,1932,5166,1926,5174,1918,5187,1904,5202,1888,5213,1876,5230,1857,5243,1841,5268,1810,5267,1808,5266,1807,5221,1807,5204,1802e" filled="t" fillcolor="#50535C" stroked="f">
                <v:path arrowok="t"/>
                <v:fill/>
              </v:shape>
              <v:shape style="position:absolute;left:5079;top:1800;width:190;height:146" coordorigin="5079,1800" coordsize="190,146" path="m5158,1939l5141,1939,5151,1944,5155,1942,5158,1939e" filled="t" fillcolor="#50535C" stroked="f">
                <v:path arrowok="t"/>
                <v:fill/>
              </v:shape>
              <v:shape style="position:absolute;left:5079;top:1800;width:190;height:146" coordorigin="5079,1800" coordsize="190,146" path="m5252,1800l5233,1804,5221,1807,5266,1807,5266,1804,5257,1802,5252,1800e" filled="t" fillcolor="#50535C" stroked="f">
                <v:path arrowok="t"/>
                <v:fill/>
              </v:shape>
            </v:group>
            <v:group style="position:absolute;left:4651;top:1803;width:196;height:143" coordorigin="4651,1803" coordsize="196,143">
              <v:shape style="position:absolute;left:4651;top:1803;width:196;height:143" coordorigin="4651,1803" coordsize="196,143" path="m4783,1803l4780,1805,4777,1808,4719,1866,4692,1894,4678,1909,4670,1916,4664,1925,4651,1934,4653,1940,4664,1945,4671,1946,4681,1943,4685,1942,4695,1940,4703,1937,4729,1937,4731,1935,4732,1933,4752,1910,4767,1893,4779,1881,4797,1863,4847,1810,4845,1809,4844,1807,4824,1807,4817,1806,4801,1805,4792,1804,4783,1803e" filled="t" fillcolor="#50535C" stroked="f">
                <v:path arrowok="t"/>
                <v:fill/>
              </v:shape>
              <v:shape style="position:absolute;left:4651;top:1803;width:196;height:143" coordorigin="4651,1803" coordsize="196,143" path="m4729,1937l4703,1937,4718,1945,4724,1941,4729,1937e" filled="t" fillcolor="#50535C" stroked="f">
                <v:path arrowok="t"/>
                <v:fill/>
              </v:shape>
              <v:shape style="position:absolute;left:4651;top:1803;width:196;height:143" coordorigin="4651,1803" coordsize="196,143" path="m4834,1805l4824,1807,4844,1807,4843,1806,4838,1805,4834,1805e" filled="t" fillcolor="#50535C" stroked="f">
                <v:path arrowok="t"/>
                <v:fill/>
              </v:shape>
            </v:group>
            <v:group style="position:absolute;left:3646;top:1797;width:208;height:154" coordorigin="3646,1797" coordsize="208,154">
              <v:shape style="position:absolute;left:3646;top:1797;width:208;height:154" coordorigin="3646,1797" coordsize="208,154" path="m3783,1797l3780,1799,3778,1802,3770,1810,3759,1822,3745,1837,3726,1855,3698,1883,3692,1888,3687,1895,3673,1909,3659,1924,3646,1938,3646,1941,3650,1950,3653,1951,3663,1946,3665,1945,3674,1944,3681,1944,3699,1941,3735,1941,3740,1936,3743,1933,3752,1924,3792,1879,3805,1863,3819,1848,3832,1833,3847,1820,3854,1814,3853,1810,3848,1805,3793,1805,3790,1803,3786,1799,3785,1798,3783,1797e" filled="t" fillcolor="#50535C" stroked="f">
                <v:path arrowok="t"/>
                <v:fill/>
              </v:shape>
              <v:shape style="position:absolute;left:3646;top:1797;width:208;height:154" coordorigin="3646,1797" coordsize="208,154" path="m3735,1941l3699,1941,3711,1942,3728,1945,3733,1944,3735,1941e" filled="t" fillcolor="#50535C" stroked="f">
                <v:path arrowok="t"/>
                <v:fill/>
              </v:shape>
              <v:shape style="position:absolute;left:3646;top:1797;width:208;height:154" coordorigin="3646,1797" coordsize="208,154" path="m3681,1944l3674,1944,3680,1944,3681,1944e" filled="t" fillcolor="#50535C" stroked="f">
                <v:path arrowok="t"/>
                <v:fill/>
              </v:shape>
              <v:shape style="position:absolute;left:3646;top:1797;width:208;height:154" coordorigin="3646,1797" coordsize="208,154" path="m3822,1801l3809,1802,3803,1804,3793,1805,3848,1805,3847,1804,3827,1804,3822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37,1801l3827,1804,3847,1804,3845,1802,3841,1802,3837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45,1801l3841,1802,3845,1802e" filled="t" fillcolor="#50535C" stroked="f">
                <v:path arrowok="t"/>
                <v:fill/>
              </v:shape>
            </v:group>
            <v:group style="position:absolute;left:4073;top:1795;width:210;height:152" coordorigin="4073,1795" coordsize="210,152">
              <v:shape style="position:absolute;left:4073;top:1795;width:210;height:152" coordorigin="4073,1795" coordsize="210,152" path="m4212,1795l4209,1796,4187,1818,4169,1837,4157,1851,4143,1865,4127,1882,4113,1896,4098,1909,4084,1923,4081,1926,4078,1928,4073,1933,4073,1936,4077,1944,4081,1946,4091,1944,4117,1944,4122,1942,4128,1941,4150,1941,4150,1941,4160,1931,4174,1916,4189,1903,4191,1901,4192,1899,4202,1889,4210,1880,4220,1870,4234,1856,4279,1813,4281,1811,4282,1809,4280,1801,4227,1801,4221,1800,4212,1795e" filled="t" fillcolor="#50535C" stroked="f">
                <v:path arrowok="t"/>
                <v:fill/>
              </v:shape>
              <v:shape style="position:absolute;left:4073;top:1795;width:210;height:152" coordorigin="4073,1795" coordsize="210,152" path="m4117,1944l4091,1944,4096,1945,4106,1945,4112,1946,4117,1944e" filled="t" fillcolor="#50535C" stroked="f">
                <v:path arrowok="t"/>
                <v:fill/>
              </v:shape>
              <v:shape style="position:absolute;left:4073;top:1795;width:210;height:152" coordorigin="4073,1795" coordsize="210,152" path="m4150,1941l4128,1941,4137,1941,4141,1944,4145,1945,4148,1943,4150,1941e" filled="t" fillcolor="#50535C" stroked="f">
                <v:path arrowok="t"/>
                <v:fill/>
              </v:shape>
              <v:shape style="position:absolute;left:4073;top:1795;width:210;height:152" coordorigin="4073,1795" coordsize="210,152" path="m4235,1799l4233,1799,4227,1801,4280,1801,4280,1801,4247,1801,4235,1799e" filled="t" fillcolor="#50535C" stroked="f">
                <v:path arrowok="t"/>
                <v:fill/>
              </v:shape>
              <v:shape style="position:absolute;left:4073;top:1795;width:210;height:152" coordorigin="4073,1795" coordsize="210,152" path="m4278,1797l4257,1798,4247,1801,4280,1801,4279,1797,4278,1797e" filled="t" fillcolor="#50535C" stroked="f">
                <v:path arrowok="t"/>
                <v:fill/>
              </v:shape>
            </v:group>
            <v:group style="position:absolute;left:4219;top:1793;width:211;height:150" coordorigin="4219,1793" coordsize="211,150">
              <v:shape style="position:absolute;left:4219;top:1793;width:211;height:150" coordorigin="4219,1793" coordsize="211,150" path="m4359,1793l4350,1802,4342,1810,4327,1827,4285,1868,4271,1882,4264,1889,4256,1897,4245,1904,4243,1907,4232,1917,4226,1923,4224,1926,4219,1932,4219,1936,4224,1942,4228,1943,4235,1939,4238,1938,4283,1937,4299,1937,4312,1924,4342,1895,4344,1893,4349,1889,4361,1878,4375,1864,4407,1832,4421,1818,4427,1812,4430,1807,4424,1799,4383,1799,4376,1799,4369,1799,4359,1793e" filled="t" fillcolor="#50535C" stroked="f">
                <v:path arrowok="t"/>
                <v:fill/>
              </v:shape>
              <v:shape style="position:absolute;left:4219;top:1793;width:211;height:150" coordorigin="4219,1793" coordsize="211,150" path="m4299,1937l4283,1937,4284,1938,4293,1942,4298,1938,4299,1937e" filled="t" fillcolor="#50535C" stroked="f">
                <v:path arrowok="t"/>
                <v:fill/>
              </v:shape>
              <v:shape style="position:absolute;left:4219;top:1793;width:211;height:150" coordorigin="4219,1793" coordsize="211,150" path="m4411,1795l4400,1799,4383,1799,4424,1799,4417,1796,4411,1795e" filled="t" fillcolor="#50535C" stroked="f">
                <v:path arrowok="t"/>
                <v:fill/>
              </v:shape>
            </v:group>
            <v:group style="position:absolute;left:3933;top:1796;width:200;height:151" coordorigin="3933,1796" coordsize="200,151">
              <v:shape style="position:absolute;left:3933;top:1796;width:200;height:151" coordorigin="3933,1796" coordsize="200,151" path="m3985,1945l3965,1945,3975,1947,3980,1947,3985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3964,1945l3950,1945,3959,1946,3964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4071,1796l4064,1798,4060,1802,4052,1812,4047,1817,4041,1824,4014,1850,4001,1865,3987,1880,3972,1897,3958,1912,3944,1925,3942,1927,3939,1929,3933,1937,3936,1944,3936,1944,3946,1946,3950,1945,3964,1945,3965,1945,3985,1945,3991,1944,3997,1942,4011,1942,4012,1942,4015,1940,4017,1929,4033,1914,4078,1869,4111,1831,4118,1824,4128,1817,4129,1816,4135,1808,4134,1803,4080,1803,4078,1802,4076,1802,4071,1796e" filled="t" fillcolor="#50535C" stroked="f">
                <v:path arrowok="t"/>
                <v:fill/>
              </v:shape>
              <v:shape style="position:absolute;left:3933;top:1796;width:200;height:151" coordorigin="3933,1796" coordsize="200,151" path="m4011,1942l3997,1942,4006,1944,4009,1944,4011,1942e" filled="t" fillcolor="#50535C" stroked="f">
                <v:path arrowok="t"/>
                <v:fill/>
              </v:shape>
              <v:shape style="position:absolute;left:3933;top:1796;width:200;height:151" coordorigin="3933,1796" coordsize="200,151" path="m4119,1796l4092,1799,4080,1803,4134,1803,4132,1797,4119,1796e" filled="t" fillcolor="#50535C" stroked="f">
                <v:path arrowok="t"/>
                <v:fill/>
              </v:shape>
            </v:group>
            <v:group style="position:absolute;left:4366;top:1795;width:204;height:146" coordorigin="4366,1795" coordsize="204,146">
              <v:shape style="position:absolute;left:4366;top:1795;width:204;height:146" coordorigin="4366,1795" coordsize="204,146" path="m4502,1795l4500,1796,4496,1800,4467,1829,4453,1844,4437,1860,4422,1874,4408,1888,4399,1898,4390,1907,4376,1919,4373,1922,4366,1929,4366,1932,4371,1939,4374,1941,4384,1940,4392,1940,4407,1937,4426,1937,4430,1936,4431,1935,4444,1935,4446,1934,4451,1927,4452,1927,4460,1919,4468,1912,4478,1901,4503,1874,4520,1857,4534,1843,4549,1829,4565,1817,4570,1813,4570,1807,4563,1800,4562,1800,4511,1800,4502,1795e" filled="t" fillcolor="#50535C" stroked="f">
                <v:path arrowok="t"/>
                <v:fill/>
              </v:shape>
              <v:shape style="position:absolute;left:4366;top:1795;width:204;height:146" coordorigin="4366,1795" coordsize="204,146" path="m4392,1940l4384,1940,4390,1941,4392,1940e" filled="t" fillcolor="#50535C" stroked="f">
                <v:path arrowok="t"/>
                <v:fill/>
              </v:shape>
              <v:shape style="position:absolute;left:4366;top:1795;width:204;height:146" coordorigin="4366,1795" coordsize="204,146" path="m4426,1937l4407,1937,4419,1939,4426,1937e" filled="t" fillcolor="#50535C" stroked="f">
                <v:path arrowok="t"/>
                <v:fill/>
              </v:shape>
              <v:shape style="position:absolute;left:4366;top:1795;width:204;height:146" coordorigin="4366,1795" coordsize="204,146" path="m4444,1935l4431,1935,4440,1938,4444,1935e" filled="t" fillcolor="#50535C" stroked="f">
                <v:path arrowok="t"/>
                <v:fill/>
              </v:shape>
              <v:shape style="position:absolute;left:4366;top:1795;width:204;height:146" coordorigin="4366,1795" coordsize="204,146" path="m4559,1797l4547,1798,4536,1798,4518,1798,4511,1800,4562,1800,4561,1799,4561,1798,4536,1798,4561,1798,4559,1797e" filled="t" fillcolor="#50535C" stroked="f">
                <v:path arrowok="t"/>
                <v:fill/>
              </v:shape>
            </v:group>
            <v:group style="position:absolute;left:3791;top:1796;width:202;height:151" coordorigin="3791,1796" coordsize="202,151">
              <v:shape style="position:absolute;left:3791;top:1796;width:202;height:151" coordorigin="3791,1796" coordsize="202,151" path="m3926,1796l3926,1796,3916,1804,3914,1808,3909,1813,3856,1870,3844,1883,3825,1902,3794,1931,3793,1934,3791,1939,3792,1942,3799,1945,3802,1947,3806,1944,3808,1942,3810,1940,3851,1937,3858,1937,3863,1937,3875,1937,3878,1934,3885,1924,3890,1918,3917,1890,3931,1875,3946,1859,3960,1844,3974,1830,3990,1817,3991,1816,3992,1815,3993,1812,3994,1810,3993,1805,3943,1805,3938,1804,3926,1796e" filled="t" fillcolor="#50535C" stroked="f">
                <v:path arrowok="t"/>
                <v:fill/>
              </v:shape>
              <v:shape style="position:absolute;left:3791;top:1796;width:202;height:151" coordorigin="3791,1796" coordsize="202,151" path="m3858,1937l3851,1937,3851,1938,3858,1937e" filled="t" fillcolor="#50535C" stroked="f">
                <v:path arrowok="t"/>
                <v:fill/>
              </v:shape>
              <v:shape style="position:absolute;left:3791;top:1796;width:202;height:151" coordorigin="3791,1796" coordsize="202,151" path="m3987,1798l3969,1802,3959,1803,3943,1805,3993,1805,3992,1801,3987,1798e" filled="t" fillcolor="#50535C" stroked="f">
                <v:path arrowok="t"/>
                <v:fill/>
              </v:shape>
            </v:group>
            <v:group style="position:absolute;left:3220;top:1795;width:200;height:149" coordorigin="3220,1795" coordsize="200,149">
              <v:shape style="position:absolute;left:3220;top:1795;width:200;height:149" coordorigin="3220,1795" coordsize="200,149" path="m3349,1797l3346,1798,3342,1803,3341,1804,3296,1853,3284,1865,3267,1884,3232,1919,3225,1926,3220,1935,3227,1943,3236,1944,3255,1938,3265,1935,3303,1935,3306,1928,3308,1926,3356,1878,3385,1844,3399,1829,3413,1816,3419,1811,3419,1806,3415,1802,3363,1802,3349,1797e" filled="t" fillcolor="#50535C" stroked="f">
                <v:path arrowok="t"/>
                <v:fill/>
              </v:shape>
              <v:shape style="position:absolute;left:3220;top:1795;width:200;height:149" coordorigin="3220,1795" coordsize="200,149" path="m3299,1937l3285,1937,3296,1938,3299,1937e" filled="t" fillcolor="#50535C" stroked="f">
                <v:path arrowok="t"/>
                <v:fill/>
              </v:shape>
              <v:shape style="position:absolute;left:3220;top:1795;width:200;height:149" coordorigin="3220,1795" coordsize="200,149" path="m3303,1935l3265,1935,3280,1937,3299,1937,3302,1937,3303,1935e" filled="t" fillcolor="#50535C" stroked="f">
                <v:path arrowok="t"/>
                <v:fill/>
              </v:shape>
              <v:shape style="position:absolute;left:3220;top:1795;width:200;height:149" coordorigin="3220,1795" coordsize="200,149" path="m3406,1795l3388,1798,3363,1802,3415,1802,3410,1797,3406,1795e" filled="t" fillcolor="#50535C" stroked="f">
                <v:path arrowok="t"/>
                <v:fill/>
              </v:shape>
            </v:group>
            <v:group style="position:absolute;left:3365;top:1798;width:198;height:147" coordorigin="3365,1798" coordsize="198,147">
              <v:shape style="position:absolute;left:3365;top:1798;width:198;height:147" coordorigin="3365,1798" coordsize="198,147" path="m3495,1798l3494,1798,3484,1808,3466,1828,3452,1842,3438,1856,3429,1865,3420,1873,3409,1886,3407,1889,3397,1899,3369,1931,3367,1932,3365,1936,3365,1939,3368,1944,3375,1945,3380,1942,3382,1941,3390,1939,3413,1936,3442,1936,3442,1936,3447,1932,3472,1906,3490,1889,3502,1876,3532,1843,3545,1828,3559,1814,3563,1811,3563,1805,3557,1802,3515,1802,3505,1801,3495,1798e" filled="t" fillcolor="#50535C" stroked="f">
                <v:path arrowok="t"/>
                <v:fill/>
              </v:shape>
              <v:shape style="position:absolute;left:3365;top:1798;width:198;height:147" coordorigin="3365,1798" coordsize="198,147" path="m3442,1936l3413,1936,3432,1937,3438,1939,3442,1936e" filled="t" fillcolor="#50535C" stroked="f">
                <v:path arrowok="t"/>
                <v:fill/>
              </v:shape>
              <v:shape style="position:absolute;left:3365;top:1798;width:198;height:147" coordorigin="3365,1798" coordsize="198,147" path="m3533,1799l3515,1802,3557,1802,3555,1800,3553,1799,3540,1799,3533,1799e" filled="t" fillcolor="#50535C" stroked="f">
                <v:path arrowok="t"/>
                <v:fill/>
              </v:shape>
              <v:shape style="position:absolute;left:3365;top:1798;width:198;height:147" coordorigin="3365,1798" coordsize="198,147" path="m3551,1798l3540,1799,3553,1799,3551,1798e" filled="t" fillcolor="#50535C" stroked="f">
                <v:path arrowok="t"/>
                <v:fill/>
              </v:shape>
            </v:group>
            <v:group style="position:absolute;left:3511;top:1798;width:199;height:149" coordorigin="3511,1798" coordsize="199,149">
              <v:shape style="position:absolute;left:3511;top:1798;width:199;height:149" coordorigin="3511,1798" coordsize="199,149" path="m3639,1798l3635,1802,3631,1805,3609,1828,3565,1876,3550,1892,3520,1925,3517,1928,3511,1934,3511,1939,3515,1945,3523,1948,3530,1941,3546,1939,3553,1939,3564,1937,3581,1937,3590,1937,3591,1936,3596,1929,3600,1923,3610,1912,3638,1883,3644,1877,3649,1870,3662,1856,3669,1849,3686,1832,3694,1822,3705,1815,3707,1813,3708,1811,3710,1809,3708,1804,3707,1804,3658,1804,3649,1803,3639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591,1936e" filled="t" fillcolor="#50535C" stroked="f">
                <v:path arrowok="t"/>
                <v:fill/>
              </v:shape>
              <v:shape style="position:absolute;left:3511;top:1798;width:199;height:149" coordorigin="3511,1798" coordsize="199,149" path="m3671,1800l3658,1804,3707,1804,3706,1803,3689,1803,3684,1801,3675,1801,3671,1800e" filled="t" fillcolor="#50535C" stroked="f">
                <v:path arrowok="t"/>
                <v:fill/>
              </v:shape>
              <v:shape style="position:absolute;left:3511;top:1798;width:199;height:149" coordorigin="3511,1798" coordsize="199,149" path="m3695,1798l3689,1803,3706,1803,3704,1801,3698,1799,3695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684,1801l3675,1801,3684,1801,3684,1801e" filled="t" fillcolor="#50535C" stroked="f">
                <v:path arrowok="t"/>
                <v:fill/>
              </v:shape>
            </v:group>
            <v:group style="position:absolute;left:4508;top:1798;width:194;height:144" coordorigin="4508,1798" coordsize="194,144">
              <v:shape style="position:absolute;left:4508;top:1798;width:194;height:144" coordorigin="4508,1798" coordsize="194,144" path="m4581,1940l4566,1940,4577,1942,4579,1941,4581,1940e" filled="t" fillcolor="#50535C" stroked="f">
                <v:path arrowok="t"/>
                <v:fill/>
              </v:shape>
              <v:shape style="position:absolute;left:4508;top:1798;width:194;height:144" coordorigin="4508,1798" coordsize="194,144" path="m4554,1941l4527,1941,4531,1941,4537,1942,4541,1942,4554,1941e" filled="t" fillcolor="#50535C" stroked="f">
                <v:path arrowok="t"/>
                <v:fill/>
              </v:shape>
              <v:shape style="position:absolute;left:4508;top:1798;width:194;height:144" coordorigin="4508,1798" coordsize="194,144" path="m4638,1798l4635,1800,4626,1810,4620,1816,4568,1872,4521,1918,4510,1928,4509,1929,4508,1931,4512,1938,4516,1941,4527,1941,4554,1941,4566,1940,4581,1940,4589,1930,4637,1881,4646,1871,4659,1857,4673,1843,4688,1829,4703,1816,4703,1804,4702,1802,4672,1802,4667,1801,4649,1801,4646,1801,4638,1798e" filled="t" fillcolor="#50535C" stroked="f">
                <v:path arrowok="t"/>
                <v:fill/>
              </v:shape>
              <v:shape style="position:absolute;left:4508;top:1798;width:194;height:144" coordorigin="4508,1798" coordsize="194,144" path="m4684,1799l4672,1802,4702,1802,4700,1800,4687,1799,4684,1799e" filled="t" fillcolor="#50535C" stroked="f">
                <v:path arrowok="t"/>
                <v:fill/>
              </v:shape>
              <v:shape style="position:absolute;left:4508;top:1798;width:194;height:144" coordorigin="4508,1798" coordsize="194,144" path="m4662,1800l4649,1801,4667,1801,4662,1800e" filled="t" fillcolor="#50535C" stroked="f">
                <v:path arrowok="t"/>
                <v:fill/>
              </v:shape>
            </v:group>
            <v:group style="position:absolute;left:2781;top:1802;width:206;height:144" coordorigin="2781,1802" coordsize="206,144">
              <v:shape style="position:absolute;left:2781;top:1802;width:206;height:144" coordorigin="2781,1802" coordsize="206,144" path="m2914,1802l2910,1805,2904,1807,2896,1818,2891,1824,2862,1852,2849,1868,2842,1877,2835,1886,2822,1894,2821,1896,2816,1902,2812,1906,2801,1918,2793,1926,2781,1939,2783,1944,2794,1946,2800,1946,2815,1945,2823,1943,2839,1940,2847,1939,2877,1939,2881,1934,2885,1929,2891,1921,2902,1908,2918,1891,2932,1876,2975,1826,2979,1822,2988,1812,2986,1808,2930,1808,2922,1807,2920,1804,2916,1802,2915,1802,2914,1802e" filled="t" fillcolor="#50535C" stroked="f">
                <v:path arrowok="t"/>
                <v:fill/>
              </v:shape>
              <v:shape style="position:absolute;left:2781;top:1802;width:206;height:144" coordorigin="2781,1802" coordsize="206,144" path="m2877,1939l2847,1939,2860,1944,2866,1944,2874,1941,2876,1940,2877,1939e" filled="t" fillcolor="#50535C" stroked="f">
                <v:path arrowok="t"/>
                <v:fill/>
              </v:shape>
              <v:shape style="position:absolute;left:2781;top:1802;width:206;height:144" coordorigin="2781,1802" coordsize="206,144" path="m2971,1803l2963,1805,2960,1805,2945,1807,2935,1807,2930,1808,2986,1808,2986,1807,2975,1804,2971,1803e" filled="t" fillcolor="#50535C" stroked="f">
                <v:path arrowok="t"/>
                <v:fill/>
              </v:shape>
              <v:shape style="position:absolute;left:2781;top:1802;width:206;height:144" coordorigin="2781,1802" coordsize="206,144" path="m2916,1802l2915,1802,2916,1802e" filled="t" fillcolor="#50535C" stroked="f">
                <v:path arrowok="t"/>
                <v:fill/>
              </v:shape>
            </v:group>
            <v:group style="position:absolute;left:2931;top:1799;width:203;height:153" coordorigin="2931,1799" coordsize="203,153">
              <v:shape style="position:absolute;left:2931;top:1799;width:203;height:153" coordorigin="2931,1799" coordsize="203,153" path="m3065,1800l3061,1802,3053,1809,3038,1823,3007,1852,3006,1854,2974,1890,2959,1907,2947,1923,2934,1938,2931,1940,2931,1942,2934,1951,2938,1952,2945,1951,2947,1950,2949,1950,2969,1947,2989,1946,2991,1946,3007,1946,3011,1939,3014,1936,3022,1927,3029,1921,3041,1907,3047,1900,3055,1893,3068,1879,3082,1863,3094,1847,3107,1832,3113,1826,3120,1820,3134,1810,3132,1803,3128,1802,3106,1802,3105,1802,3088,1802,3082,1801,3076,1801,3065,1800e" filled="t" fillcolor="#50535C" stroked="f">
                <v:path arrowok="t"/>
                <v:fill/>
              </v:shape>
              <v:shape style="position:absolute;left:2931;top:1799;width:203;height:153" coordorigin="2931,1799" coordsize="203,153" path="m3007,1946l2991,1946,2994,1947,3004,1949,3005,1949,3007,1946e" filled="t" fillcolor="#50535C" stroked="f">
                <v:path arrowok="t"/>
                <v:fill/>
              </v:shape>
              <v:shape style="position:absolute;left:2931;top:1799;width:203;height:153" coordorigin="2931,1799" coordsize="203,153" path="m3120,1799l3112,1802,3106,1802,3128,1802,3123,1799,3120,1799e" filled="t" fillcolor="#50535C" stroked="f">
                <v:path arrowok="t"/>
                <v:fill/>
              </v:shape>
              <v:shape style="position:absolute;left:2931;top:1799;width:203;height:153" coordorigin="2931,1799" coordsize="203,153" path="m3096,1801l3092,1801,3088,1801,3088,1802,3105,1802,3096,1801e" filled="t" fillcolor="#50535C" stroked="f">
                <v:path arrowok="t"/>
                <v:fill/>
              </v:shape>
            </v:group>
            <v:group style="position:absolute;left:3073;top:1800;width:190;height:146" coordorigin="3073,1800" coordsize="190,146">
              <v:shape style="position:absolute;left:3073;top:1800;width:190;height:146" coordorigin="3073,1800" coordsize="190,146" path="m3199,1802l3196,1804,3094,1911,3086,1920,3078,1928,3077,1929,3073,1934,3075,1940,3084,1944,3087,1945,3102,1943,3112,1942,3129,1939,3135,1939,3152,1939,3157,1932,3160,1926,3169,1918,3181,1904,3196,1888,3208,1876,3225,1857,3237,1841,3263,1810,3261,1808,3261,1807,3215,1807,3199,1802e" filled="t" fillcolor="#50535C" stroked="f">
                <v:path arrowok="t"/>
                <v:fill/>
              </v:shape>
              <v:shape style="position:absolute;left:3073;top:1800;width:190;height:146" coordorigin="3073,1800" coordsize="190,146" path="m3152,1939l3135,1939,3146,1944,3150,1942,3152,1939e" filled="t" fillcolor="#50535C" stroked="f">
                <v:path arrowok="t"/>
                <v:fill/>
              </v:shape>
              <v:shape style="position:absolute;left:3073;top:1800;width:190;height:146" coordorigin="3073,1800" coordsize="190,146" path="m3246,1800l3227,1804,3215,1807,3261,1807,3260,1804,3252,1802,3246,1800e" filled="t" fillcolor="#50535C" stroked="f">
                <v:path arrowok="t"/>
                <v:fill/>
              </v:shape>
            </v:group>
            <v:group style="position:absolute;left:2646;top:1803;width:196;height:143" coordorigin="2646,1803" coordsize="196,143">
              <v:shape style="position:absolute;left:2646;top:1803;width:196;height:143" coordorigin="2646,1803" coordsize="196,143" path="m2777,1803l2774,1805,2771,1808,2714,1866,2686,1894,2672,1909,2665,1916,2659,1925,2646,1934,2647,1940,2659,1945,2665,1946,2676,1943,2679,1942,2690,1940,2697,1937,2723,1937,2726,1935,2727,1933,2746,1910,2761,1893,2773,1881,2791,1863,2841,1810,2839,1809,2838,1807,2818,1807,2812,1806,2796,1805,2786,1804,2777,1803e" filled="t" fillcolor="#50535C" stroked="f">
                <v:path arrowok="t"/>
                <v:fill/>
              </v:shape>
              <v:shape style="position:absolute;left:2646;top:1803;width:196;height:143" coordorigin="2646,1803" coordsize="196,143" path="m2723,1937l2697,1937,2712,1945,2718,1941,2723,1937e" filled="t" fillcolor="#50535C" stroked="f">
                <v:path arrowok="t"/>
                <v:fill/>
              </v:shape>
              <v:shape style="position:absolute;left:2646;top:1803;width:196;height:143" coordorigin="2646,1803" coordsize="196,143" path="m2828,1805l2818,1807,2838,1807,2838,1806,2832,1805,2828,1805e" filled="t" fillcolor="#50535C" stroked="f">
                <v:path arrowok="t"/>
                <v:fill/>
              </v:shape>
            </v:group>
            <v:group style="position:absolute;left:7669;top:1797;width:208;height:154" coordorigin="7669,1797" coordsize="208,154">
              <v:shape style="position:absolute;left:7669;top:1797;width:208;height:154" coordorigin="7669,1797" coordsize="208,154" path="m7807,1797l7804,1799,7801,1802,7793,1810,7782,1822,7768,1837,7749,1855,7721,1883,7715,1888,7711,1895,7696,1909,7683,1924,7669,1938,7669,1941,7673,1950,7676,1951,7686,1946,7688,1945,7697,1944,7704,1944,7722,1941,7758,1941,7763,1936,7767,1933,7775,1924,7815,1879,7829,1863,7842,1848,7855,1833,7870,1820,7877,1814,7876,1810,7871,1805,7816,1805,7813,1803,7810,1799,7808,1798,7807,1797e" filled="t" fillcolor="#50535C" stroked="f">
                <v:path arrowok="t"/>
                <v:fill/>
              </v:shape>
              <v:shape style="position:absolute;left:7669;top:1797;width:208;height:154" coordorigin="7669,1797" coordsize="208,154" path="m7758,1941l7722,1941,7734,1942,7751,1945,7756,1944,7758,1941e" filled="t" fillcolor="#50535C" stroked="f">
                <v:path arrowok="t"/>
                <v:fill/>
              </v:shape>
              <v:shape style="position:absolute;left:7669;top:1797;width:208;height:154" coordorigin="7669,1797" coordsize="208,154" path="m7704,1944l7697,1944,7703,1944,7704,1944e" filled="t" fillcolor="#50535C" stroked="f">
                <v:path arrowok="t"/>
                <v:fill/>
              </v:shape>
              <v:shape style="position:absolute;left:7669;top:1797;width:208;height:154" coordorigin="7669,1797" coordsize="208,154" path="m7845,1801l7833,1802,7826,1804,7816,1805,7871,1805,7871,1804,7851,1804,7845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0,1801l7851,1804,7871,1804,7868,1802,7865,1802,7860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8,1801l7865,1802,7868,1802e" filled="t" fillcolor="#50535C" stroked="f">
                <v:path arrowok="t"/>
                <v:fill/>
              </v:shape>
            </v:group>
            <v:group style="position:absolute;left:8096;top:1795;width:210;height:152" coordorigin="8096,1795" coordsize="210,152">
              <v:shape style="position:absolute;left:8096;top:1795;width:210;height:152" coordorigin="8096,1795" coordsize="210,152" path="m8235,1795l8232,1796,8210,1818,8193,1837,8180,1851,8166,1865,8150,1882,8136,1896,8122,1909,8107,1923,8105,1926,8102,1928,8096,1933,8096,1936,8100,1944,8104,1946,8115,1944,8140,1944,8146,1942,8151,1941,8173,1941,8173,1941,8184,1931,8197,1916,8212,1903,8214,1901,8216,1899,8225,1889,8233,1880,8243,1870,8257,1856,8302,1813,8304,1811,8306,1809,8304,1801,8250,1801,8245,1800,8235,1795e" filled="t" fillcolor="#50535C" stroked="f">
                <v:path arrowok="t"/>
                <v:fill/>
              </v:shape>
              <v:shape style="position:absolute;left:8096;top:1795;width:210;height:152" coordorigin="8096,1795" coordsize="210,152" path="m8140,1944l8115,1944,8119,1945,8129,1945,8135,1946,8140,1944e" filled="t" fillcolor="#50535C" stroked="f">
                <v:path arrowok="t"/>
                <v:fill/>
              </v:shape>
              <v:shape style="position:absolute;left:8096;top:1795;width:210;height:152" coordorigin="8096,1795" coordsize="210,152" path="m8173,1941l8151,1941,8161,1941,8164,1944,8169,1945,8171,1943,8173,1941e" filled="t" fillcolor="#50535C" stroked="f">
                <v:path arrowok="t"/>
                <v:fill/>
              </v:shape>
              <v:shape style="position:absolute;left:8096;top:1795;width:210;height:152" coordorigin="8096,1795" coordsize="210,152" path="m8258,1799l8257,1799,8250,1801,8304,1801,8304,1801,8270,1801,8258,1799e" filled="t" fillcolor="#50535C" stroked="f">
                <v:path arrowok="t"/>
                <v:fill/>
              </v:shape>
              <v:shape style="position:absolute;left:8096;top:1795;width:210;height:152" coordorigin="8096,1795" coordsize="210,152" path="m8301,1797l8281,1798,8270,1801,8304,1801,8303,1797,8301,1797e" filled="t" fillcolor="#50535C" stroked="f">
                <v:path arrowok="t"/>
                <v:fill/>
              </v:shape>
            </v:group>
            <v:group style="position:absolute;left:8242;top:1793;width:211;height:150" coordorigin="8242,1793" coordsize="211,150">
              <v:shape style="position:absolute;left:8242;top:1793;width:211;height:150" coordorigin="8242,1793" coordsize="211,150" path="m8383,1793l8374,1802,8365,1810,8350,1827,8308,1868,8294,1882,8287,1889,8280,1897,8268,1904,8266,1907,8256,1917,8249,1923,8247,1926,8242,1932,8243,1936,8248,1942,8252,1943,8259,1939,8261,1938,8306,1937,8322,1937,8335,1924,8366,1895,8367,1893,8372,1889,8385,1878,8398,1864,8430,1832,8444,1818,8450,1812,8453,1807,8447,1799,8406,1799,8399,1799,8392,1799,8383,1793e" filled="t" fillcolor="#50535C" stroked="f">
                <v:path arrowok="t"/>
                <v:fill/>
              </v:shape>
              <v:shape style="position:absolute;left:8242;top:1793;width:211;height:150" coordorigin="8242,1793" coordsize="211,150" path="m8322,1937l8306,1937,8308,1938,8316,1942,8321,1938,8322,1937e" filled="t" fillcolor="#50535C" stroked="f">
                <v:path arrowok="t"/>
                <v:fill/>
              </v:shape>
              <v:shape style="position:absolute;left:8242;top:1793;width:211;height:150" coordorigin="8242,1793" coordsize="211,150" path="m8434,1795l8423,1799,8406,1799,8447,1799,8441,1796,8434,1795e" filled="t" fillcolor="#50535C" stroked="f">
                <v:path arrowok="t"/>
                <v:fill/>
              </v:shape>
            </v:group>
            <v:group style="position:absolute;left:7957;top:1796;width:200;height:151" coordorigin="7957,1796" coordsize="200,151">
              <v:shape style="position:absolute;left:7957;top:1796;width:200;height:151" coordorigin="7957,1796" coordsize="200,151" path="m8008,1945l7988,1945,7998,1947,8003,1947,8008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7987,1945l7973,1945,7982,1946,7987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8095,1796l8087,1798,8083,1802,8075,1812,8070,1817,8064,1824,8038,1850,8024,1865,8010,1880,7996,1897,7981,1912,7967,1925,7965,1927,7963,1929,7957,1937,7959,1944,7959,1944,7970,1946,7973,1945,7987,1945,7988,1945,8008,1945,8014,1944,8021,1942,8035,1942,8035,1942,8038,1940,8040,1929,8056,1914,8101,1869,8134,1831,8141,1824,8151,1817,8152,1816,8158,1808,8157,1803,8103,1803,8102,1802,8099,1802,8095,1796e" filled="t" fillcolor="#50535C" stroked="f">
                <v:path arrowok="t"/>
                <v:fill/>
              </v:shape>
              <v:shape style="position:absolute;left:7957;top:1796;width:200;height:151" coordorigin="7957,1796" coordsize="200,151" path="m8035,1942l8021,1942,8030,1944,8032,1944,8035,1942e" filled="t" fillcolor="#50535C" stroked="f">
                <v:path arrowok="t"/>
                <v:fill/>
              </v:shape>
              <v:shape style="position:absolute;left:7957;top:1796;width:200;height:151" coordorigin="7957,1796" coordsize="200,151" path="m8143,1796l8115,1799,8103,1803,8157,1803,8155,1797,8143,1796e" filled="t" fillcolor="#50535C" stroked="f">
                <v:path arrowok="t"/>
                <v:fill/>
              </v:shape>
            </v:group>
            <v:group style="position:absolute;left:8389;top:1795;width:204;height:146" coordorigin="8389,1795" coordsize="204,146">
              <v:shape style="position:absolute;left:8389;top:1795;width:204;height:146" coordorigin="8389,1795" coordsize="204,146" path="m8526,1795l8523,1796,8519,1800,8491,1829,8476,1844,8460,1860,8446,1874,8431,1888,8422,1898,8414,1907,8399,1919,8396,1922,8389,1929,8389,1932,8394,1939,8397,1941,8407,1940,8415,1940,8430,1937,8449,1937,8453,1936,8454,1935,8467,1935,8469,1934,8474,1927,8475,1927,8483,1919,8491,1912,8501,1901,8526,1874,8543,1857,8558,1843,8572,1829,8588,1817,8593,1813,8593,1807,8587,1800,8586,1800,8534,1800,8526,1795e" filled="t" fillcolor="#50535C" stroked="f">
                <v:path arrowok="t"/>
                <v:fill/>
              </v:shape>
              <v:shape style="position:absolute;left:8389;top:1795;width:204;height:146" coordorigin="8389,1795" coordsize="204,146" path="m8415,1940l8407,1940,8413,1941,8415,1940e" filled="t" fillcolor="#50535C" stroked="f">
                <v:path arrowok="t"/>
                <v:fill/>
              </v:shape>
              <v:shape style="position:absolute;left:8389;top:1795;width:204;height:146" coordorigin="8389,1795" coordsize="204,146" path="m8449,1937l8430,1937,8442,1939,8449,1937e" filled="t" fillcolor="#50535C" stroked="f">
                <v:path arrowok="t"/>
                <v:fill/>
              </v:shape>
              <v:shape style="position:absolute;left:8389;top:1795;width:204;height:146" coordorigin="8389,1795" coordsize="204,146" path="m8467,1935l8454,1935,8463,1938,8467,1935e" filled="t" fillcolor="#50535C" stroked="f">
                <v:path arrowok="t"/>
                <v:fill/>
              </v:shape>
              <v:shape style="position:absolute;left:8389;top:1795;width:204;height:146" coordorigin="8389,1795" coordsize="204,146" path="m8582,1797l8570,1798,8559,1798,8541,1798,8534,1800,8586,1800,8585,1799,8584,1798,8559,1798,8584,1798,8582,1797e" filled="t" fillcolor="#50535C" stroked="f">
                <v:path arrowok="t"/>
                <v:fill/>
              </v:shape>
            </v:group>
            <v:group style="position:absolute;left:7815;top:1796;width:202;height:151" coordorigin="7815,1796" coordsize="202,151">
              <v:shape style="position:absolute;left:7815;top:1796;width:202;height:151" coordorigin="7815,1796" coordsize="202,151" path="m7949,1796l7949,1796,7939,1804,7937,1808,7933,1813,7879,1870,7868,1883,7848,1902,7817,1931,7816,1934,7815,1939,7816,1942,7822,1945,7826,1947,7829,1944,7831,1942,7833,1940,7874,1937,7881,1937,7886,1937,7898,1937,7902,1934,7909,1924,7913,1918,7940,1890,7954,1875,7970,1859,7983,1844,7998,1830,8013,1817,8014,1816,8015,1815,8017,1812,8017,1810,8016,1805,7966,1805,7961,1804,7949,1796e" filled="t" fillcolor="#50535C" stroked="f">
                <v:path arrowok="t"/>
                <v:fill/>
              </v:shape>
              <v:shape style="position:absolute;left:7815;top:1796;width:202;height:151" coordorigin="7815,1796" coordsize="202,151" path="m7881,1937l7874,1937,7874,1938,7881,1937e" filled="t" fillcolor="#50535C" stroked="f">
                <v:path arrowok="t"/>
                <v:fill/>
              </v:shape>
              <v:shape style="position:absolute;left:7815;top:1796;width:202;height:151" coordorigin="7815,1796" coordsize="202,151" path="m8010,1798l7993,1802,7982,1803,7966,1805,8016,1805,8015,1801,8010,1798e" filled="t" fillcolor="#50535C" stroked="f">
                <v:path arrowok="t"/>
                <v:fill/>
              </v:shape>
            </v:group>
            <v:group style="position:absolute;left:7243;top:1795;width:200;height:149" coordorigin="7243,1795" coordsize="200,149">
              <v:shape style="position:absolute;left:7243;top:1795;width:200;height:149" coordorigin="7243,1795" coordsize="200,149" path="m7373,1797l7369,1798,7365,1803,7364,1804,7319,1853,7308,1865,7290,1884,7256,1919,7249,1926,7243,1935,7250,1943,7259,1944,7278,1938,7288,1935,7326,1935,7330,1928,7332,1926,7379,1878,7408,1844,7422,1829,7437,1816,7443,1811,7442,1806,7438,1802,7386,1802,7373,179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3,1937l7308,1937,7319,1938,7323,193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6,1935l7288,1935,7304,1937,7323,1937,7325,1937,7326,1935e" filled="t" fillcolor="#50535C" stroked="f">
                <v:path arrowok="t"/>
                <v:fill/>
              </v:shape>
              <v:shape style="position:absolute;left:7243;top:1795;width:200;height:149" coordorigin="7243,1795" coordsize="200,149" path="m7430,1795l7411,1798,7386,1802,7438,1802,7433,1797,7430,1795e" filled="t" fillcolor="#50535C" stroked="f">
                <v:path arrowok="t"/>
                <v:fill/>
              </v:shape>
            </v:group>
            <v:group style="position:absolute;left:7388;top:1798;width:198;height:147" coordorigin="7388,1798" coordsize="198,147">
              <v:shape style="position:absolute;left:7388;top:1798;width:198;height:147" coordorigin="7388,1798" coordsize="198,147" path="m7518,1798l7517,1798,7507,1808,7489,1828,7476,1842,7461,1856,7452,1865,7443,1873,7432,1886,7430,1889,7421,1899,7392,1931,7390,1932,7388,1936,7389,1939,7392,1944,7399,1945,7404,1942,7405,1941,7413,1939,7436,1936,7466,1936,7466,1936,7470,1932,7495,1906,7513,1889,7525,1876,7555,1843,7568,1828,7583,1814,7587,1811,7586,1805,7580,1802,7539,1802,7528,1801,7518,1798e" filled="t" fillcolor="#50535C" stroked="f">
                <v:path arrowok="t"/>
                <v:fill/>
              </v:shape>
              <v:shape style="position:absolute;left:7388;top:1798;width:198;height:147" coordorigin="7388,1798" coordsize="198,147" path="m7466,1936l7436,1936,7455,1937,7462,1939,7466,1936e" filled="t" fillcolor="#50535C" stroked="f">
                <v:path arrowok="t"/>
                <v:fill/>
              </v:shape>
              <v:shape style="position:absolute;left:7388;top:1798;width:198;height:147" coordorigin="7388,1798" coordsize="198,147" path="m7556,1799l7539,1802,7580,1802,7578,1800,7577,1799,7563,1799,7556,1799e" filled="t" fillcolor="#50535C" stroked="f">
                <v:path arrowok="t"/>
                <v:fill/>
              </v:shape>
              <v:shape style="position:absolute;left:7388;top:1798;width:198;height:147" coordorigin="7388,1798" coordsize="198,147" path="m7574,1798l7563,1799,7577,1799,7574,1798e" filled="t" fillcolor="#50535C" stroked="f">
                <v:path arrowok="t"/>
                <v:fill/>
              </v:shape>
            </v:group>
            <v:group style="position:absolute;left:7534;top:1798;width:199;height:149" coordorigin="7534,1798" coordsize="199,149">
              <v:shape style="position:absolute;left:7534;top:1798;width:199;height:149" coordorigin="7534,1798" coordsize="199,149" path="m7662,1798l7658,1802,7654,1805,7633,1828,7588,1876,7573,1892,7544,1925,7540,1928,7535,1934,7534,1939,7539,1945,7546,1948,7554,1941,7570,1939,7576,1939,7587,1937,7604,1937,7613,1937,7614,1936,7620,1929,7623,1923,7634,1912,7661,1883,7667,1877,7672,1870,7685,1856,7692,1849,7709,1832,7717,1822,7728,1815,7730,1813,7731,1811,7733,1809,7731,1804,7730,1804,7681,1804,7672,1803,7662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614,1936e" filled="t" fillcolor="#50535C" stroked="f">
                <v:path arrowok="t"/>
                <v:fill/>
              </v:shape>
              <v:shape style="position:absolute;left:7534;top:1798;width:199;height:149" coordorigin="7534,1798" coordsize="199,149" path="m7694,1800l7681,1804,7730,1804,7730,1803,7712,1803,7708,1801,7698,1801,7694,1800e" filled="t" fillcolor="#50535C" stroked="f">
                <v:path arrowok="t"/>
                <v:fill/>
              </v:shape>
              <v:shape style="position:absolute;left:7534;top:1798;width:199;height:149" coordorigin="7534,1798" coordsize="199,149" path="m7718,1798l7712,1803,7730,1803,7728,1801,7721,1799,7718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707,1801l7698,1801,7708,1801,7707,1801e" filled="t" fillcolor="#50535C" stroked="f">
                <v:path arrowok="t"/>
                <v:fill/>
              </v:shape>
            </v:group>
            <v:group style="position:absolute;left:8531;top:1798;width:194;height:144" coordorigin="8531,1798" coordsize="194,144">
              <v:shape style="position:absolute;left:8531;top:1798;width:194;height:144" coordorigin="8531,1798" coordsize="194,144" path="m8604,1940l8589,1940,8600,1942,8602,1941,8604,1940e" filled="t" fillcolor="#50535C" stroked="f">
                <v:path arrowok="t"/>
                <v:fill/>
              </v:shape>
              <v:shape style="position:absolute;left:8531;top:1798;width:194;height:144" coordorigin="8531,1798" coordsize="194,144" path="m8577,1941l8551,1941,8554,1941,8561,1942,8564,1942,8577,1941e" filled="t" fillcolor="#50535C" stroked="f">
                <v:path arrowok="t"/>
                <v:fill/>
              </v:shape>
              <v:shape style="position:absolute;left:8531;top:1798;width:194;height:144" coordorigin="8531,1798" coordsize="194,144" path="m8661,1798l8658,1800,8649,1810,8643,1816,8591,1872,8544,1918,8533,1928,8532,1929,8531,1931,8535,1938,8540,1941,8551,1941,8577,1941,8589,1940,8604,1940,8612,1930,8660,1881,8669,1871,8682,1857,8696,1843,8711,1829,8727,1816,8727,1804,8725,1802,8696,1802,8691,1801,8673,1801,8669,1801,8661,1798e" filled="t" fillcolor="#50535C" stroked="f">
                <v:path arrowok="t"/>
                <v:fill/>
              </v:shape>
              <v:shape style="position:absolute;left:8531;top:1798;width:194;height:144" coordorigin="8531,1798" coordsize="194,144" path="m8708,1799l8696,1802,8725,1802,8723,1800,8710,1799,8708,1799e" filled="t" fillcolor="#50535C" stroked="f">
                <v:path arrowok="t"/>
                <v:fill/>
              </v:shape>
              <v:shape style="position:absolute;left:8531;top:1798;width:194;height:144" coordorigin="8531,1798" coordsize="194,144" path="m8686,1800l8673,1801,8691,1801,8686,1800e" filled="t" fillcolor="#50535C" stroked="f">
                <v:path arrowok="t"/>
                <v:fill/>
              </v:shape>
            </v:group>
            <v:group style="position:absolute;left:6804;top:1802;width:206;height:144" coordorigin="6804,1802" coordsize="206,144">
              <v:shape style="position:absolute;left:6804;top:1802;width:206;height:144" coordorigin="6804,1802" coordsize="206,144" path="m6937,1802l6933,1805,6928,1807,6920,1818,6914,1824,6885,1852,6872,1868,6865,1877,6858,1886,6846,1894,6844,1896,6839,1902,6836,1906,6824,1918,6816,1926,6804,1939,6806,1944,6818,1946,6824,1946,6838,1945,6846,1943,6862,1940,6870,1939,6900,1939,6905,1934,6908,1929,6914,1921,6925,1908,6942,1891,6955,1876,6998,1826,7002,1822,7011,1812,7010,1808,6953,1808,6945,1807,6943,1804,6940,1802,6939,1802,6937,1802e" filled="t" fillcolor="#50535C" stroked="f">
                <v:path arrowok="t"/>
                <v:fill/>
              </v:shape>
              <v:shape style="position:absolute;left:6804;top:1802;width:206;height:144" coordorigin="6804,1802" coordsize="206,144" path="m6900,1939l6870,1939,6883,1944,6889,1944,6897,1941,6899,1940,6900,1939e" filled="t" fillcolor="#50535C" stroked="f">
                <v:path arrowok="t"/>
                <v:fill/>
              </v:shape>
              <v:shape style="position:absolute;left:6804;top:1802;width:206;height:144" coordorigin="6804,1802" coordsize="206,144" path="m6994,1803l6986,1805,6983,1805,6968,1807,6958,1807,6953,1808,7010,1808,7010,1807,6999,1804,6994,1803e" filled="t" fillcolor="#50535C" stroked="f">
                <v:path arrowok="t"/>
                <v:fill/>
              </v:shape>
              <v:shape style="position:absolute;left:6804;top:1802;width:206;height:144" coordorigin="6804,1802" coordsize="206,144" path="m6940,1802l6939,1802,6940,1802e" filled="t" fillcolor="#50535C" stroked="f">
                <v:path arrowok="t"/>
                <v:fill/>
              </v:shape>
            </v:group>
            <v:group style="position:absolute;left:6954;top:1799;width:203;height:153" coordorigin="6954,1799" coordsize="203,153">
              <v:shape style="position:absolute;left:6954;top:1799;width:203;height:153" coordorigin="6954,1799" coordsize="203,153" path="m7088,1800l7084,1802,7076,1809,7062,1823,7031,1852,7029,1854,6997,1890,6982,1907,6970,1923,6957,1938,6955,1940,6954,1942,6957,1951,6961,1952,6968,1951,6970,1950,6972,1950,6992,1947,7012,1946,7015,1946,7030,1946,7035,1939,7037,1936,7046,1927,7052,1921,7065,1907,7070,1900,7078,1893,7092,1879,7105,1863,7117,1847,7130,1832,7136,1826,7143,1820,7157,1810,7156,1803,7151,1802,7129,1802,7129,1802,7111,1802,7105,1801,7099,1801,7088,1800e" filled="t" fillcolor="#50535C" stroked="f">
                <v:path arrowok="t"/>
                <v:fill/>
              </v:shape>
              <v:shape style="position:absolute;left:6954;top:1799;width:203;height:153" coordorigin="6954,1799" coordsize="203,153" path="m7030,1946l7015,1946,7017,1947,7028,1949,7028,1949,7030,1946e" filled="t" fillcolor="#50535C" stroked="f">
                <v:path arrowok="t"/>
                <v:fill/>
              </v:shape>
              <v:shape style="position:absolute;left:6954;top:1799;width:203;height:153" coordorigin="6954,1799" coordsize="203,153" path="m7143,1799l7135,1802,7129,1802,7151,1802,7146,1799,7143,1799e" filled="t" fillcolor="#50535C" stroked="f">
                <v:path arrowok="t"/>
                <v:fill/>
              </v:shape>
              <v:shape style="position:absolute;left:6954;top:1799;width:203;height:153" coordorigin="6954,1799" coordsize="203,153" path="m7119,1801l7115,1801,7111,1801,7111,1802,7129,1802,7119,1801e" filled="t" fillcolor="#50535C" stroked="f">
                <v:path arrowok="t"/>
                <v:fill/>
              </v:shape>
            </v:group>
            <v:group style="position:absolute;left:7097;top:1800;width:190;height:146" coordorigin="7097,1800" coordsize="190,146">
              <v:shape style="position:absolute;left:7097;top:1800;width:190;height:146" coordorigin="7097,1800" coordsize="190,146" path="m7222,1802l7219,1804,7117,1911,7109,1920,7101,1928,7101,1929,7097,1934,7098,1940,7107,1944,7111,1945,7125,1943,7135,1942,7152,1939,7158,1939,7175,1939,7180,1932,7183,1926,7192,1918,7205,1904,7219,1888,7231,1876,7248,1857,7261,1841,7286,1810,7285,1808,7284,1807,7238,1807,7222,1802e" filled="t" fillcolor="#50535C" stroked="f">
                <v:path arrowok="t"/>
                <v:fill/>
              </v:shape>
              <v:shape style="position:absolute;left:7097;top:1800;width:190;height:146" coordorigin="7097,1800" coordsize="190,146" path="m7175,1939l7158,1939,7169,1944,7173,1942,7175,1939e" filled="t" fillcolor="#50535C" stroked="f">
                <v:path arrowok="t"/>
                <v:fill/>
              </v:shape>
              <v:shape style="position:absolute;left:7097;top:1800;width:190;height:146" coordorigin="7097,1800" coordsize="190,146" path="m7269,1800l7251,1804,7238,1807,7284,1807,7283,1804,7275,1802,7269,1800e" filled="t" fillcolor="#50535C" stroked="f">
                <v:path arrowok="t"/>
                <v:fill/>
              </v:shape>
            </v:group>
            <v:group style="position:absolute;left:6669;top:1803;width:196;height:143" coordorigin="6669,1803" coordsize="196,143">
              <v:shape style="position:absolute;left:6669;top:1803;width:196;height:143" coordorigin="6669,1803" coordsize="196,143" path="m6800,1803l6798,1805,6795,1808,6737,1866,6710,1894,6696,1909,6688,1916,6682,1925,6669,1934,6670,1940,6682,1945,6689,1946,6699,1943,6702,1942,6713,1940,6721,1937,6746,1937,6749,1935,6750,1933,6770,1910,6785,1893,6797,1881,6815,1863,6865,1810,6863,1809,6862,1807,6841,1807,6835,1806,6819,1805,6810,1804,6800,1803e" filled="t" fillcolor="#50535C" stroked="f">
                <v:path arrowok="t"/>
                <v:fill/>
              </v:shape>
              <v:shape style="position:absolute;left:6669;top:1803;width:196;height:143" coordorigin="6669,1803" coordsize="196,143" path="m6746,1937l6721,1937,6736,1945,6741,1941,6746,1937e" filled="t" fillcolor="#50535C" stroked="f">
                <v:path arrowok="t"/>
                <v:fill/>
              </v:shape>
              <v:shape style="position:absolute;left:6669;top:1803;width:196;height:143" coordorigin="6669,1803" coordsize="196,143" path="m6852,1805l6841,1807,6862,1807,6861,1806,6856,1805,6852,1805e" filled="t" fillcolor="#50535C" stroked="f">
                <v:path arrowok="t"/>
                <v:fill/>
              </v:shape>
            </v:group>
            <v:group style="position:absolute;left:9681;top:1797;width:208;height:154" coordorigin="9681,1797" coordsize="208,154">
              <v:shape style="position:absolute;left:9681;top:1797;width:208;height:154" coordorigin="9681,1797" coordsize="208,154" path="m9819,1797l9816,1799,9813,1802,9806,1810,9795,1822,9780,1837,9761,1855,9733,1883,9727,1888,9723,1895,9708,1909,9695,1924,9681,1938,9681,1941,9685,1950,9689,1951,9698,1946,9700,1945,9709,1944,9716,1944,9734,1941,9770,1941,9775,1936,9779,1933,9787,1924,9827,1879,9841,1863,9854,1848,9867,1833,9882,1820,9889,1814,9888,1810,9883,1805,9828,1805,9825,1803,9822,1799,9820,1798,9819,1797e" filled="t" fillcolor="#50535C" stroked="f">
                <v:path arrowok="t"/>
                <v:fill/>
              </v:shape>
              <v:shape style="position:absolute;left:9681;top:1797;width:208;height:154" coordorigin="9681,1797" coordsize="208,154" path="m9770,1941l9734,1941,9746,1942,9763,1945,9768,1944,9770,1941e" filled="t" fillcolor="#50535C" stroked="f">
                <v:path arrowok="t"/>
                <v:fill/>
              </v:shape>
              <v:shape style="position:absolute;left:9681;top:1797;width:208;height:154" coordorigin="9681,1797" coordsize="208,154" path="m9716,1944l9709,1944,9715,1944,9716,1944e" filled="t" fillcolor="#50535C" stroked="f">
                <v:path arrowok="t"/>
                <v:fill/>
              </v:shape>
              <v:shape style="position:absolute;left:9681;top:1797;width:208;height:154" coordorigin="9681,1797" coordsize="208,154" path="m9857,1801l9845,1802,9838,1804,9828,1805,9883,1805,9883,1804,9863,1804,9857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73,1801l9863,1804,9883,1804,9880,1802,9877,1802,9873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80,1801l9877,1802,9880,1802e" filled="t" fillcolor="#50535C" stroked="f">
                <v:path arrowok="t"/>
                <v:fill/>
              </v:shape>
            </v:group>
            <v:group style="position:absolute;left:10108;top:1795;width:210;height:152" coordorigin="10108,1795" coordsize="210,152">
              <v:shape style="position:absolute;left:10108;top:1795;width:210;height:152" coordorigin="10108,1795" coordsize="210,152" path="m10247,1795l10244,1796,10222,1818,10205,1837,10192,1851,10178,1865,10162,1882,10148,1896,10134,1909,10119,1923,10117,1926,10114,1928,10108,1933,10108,1936,10112,1944,10117,1946,10127,1944,10152,1944,10158,1942,10163,1941,10185,1941,10185,1941,10196,1931,10209,1916,10224,1903,10226,1901,10228,1899,10238,1889,10245,1880,10255,1870,10269,1856,10315,1813,10316,1811,10318,1809,10316,1801,10262,1801,10257,1800,10247,1795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52,1944l10127,1944,10131,1945,10141,1945,10147,1946,10152,1944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85,1941l10163,1941,10173,1941,10176,1944,10181,1945,10183,1943,10185,1941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270,1799l10269,1799,10262,1801,10316,1801,10316,1801,10282,1801,10270,1799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314,1797l10293,1798,10282,1801,10316,1801,10315,1797,10314,1797e" filled="t" fillcolor="#50535C" stroked="f">
                <v:path arrowok="t"/>
                <v:fill/>
              </v:shape>
            </v:group>
            <v:group style="position:absolute;left:10254;top:1793;width:211;height:150" coordorigin="10254,1793" coordsize="211,150">
              <v:shape style="position:absolute;left:10254;top:1793;width:211;height:150" coordorigin="10254,1793" coordsize="211,150" path="m10395,1793l10386,1802,10377,1810,10362,1827,10320,1868,10306,1882,10299,1889,10292,1897,10280,1904,10278,1907,10268,1917,10261,1923,10259,1926,10254,1932,10255,1936,10260,1942,10264,1943,10271,1939,10273,1938,10318,1937,10334,1937,10347,1924,10378,1895,10379,1893,10384,1889,10397,1878,10410,1864,10442,1832,10456,1818,10462,1812,10465,1807,10459,1799,10418,1799,10411,1799,10404,1799,10395,1793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334,1937l10318,1937,10320,1938,10328,1942,10333,1938,10334,1937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446,1795l10435,1799,10418,1799,10459,1799,10453,1796,10446,1795e" filled="t" fillcolor="#50535C" stroked="f">
                <v:path arrowok="t"/>
                <v:fill/>
              </v:shape>
            </v:group>
            <v:group style="position:absolute;left:9969;top:1796;width:200;height:151" coordorigin="9969,1796" coordsize="200,151">
              <v:shape style="position:absolute;left:9969;top:1796;width:200;height:151" coordorigin="9969,1796" coordsize="200,151" path="m10020,1945l10000,1945,10010,1947,10015,1947,10020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9999,1945l9985,1945,9994,1946,9999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10107,1796l10099,1798,10095,1802,10087,1812,10082,1817,10076,1824,10050,1850,10036,1865,10022,1880,10008,1897,9993,1912,9979,1925,9977,1927,9975,1929,9969,1937,9971,1944,9971,1944,9982,1946,9985,1945,9999,1945,10000,1945,10020,1945,10026,1944,10033,1942,10047,1942,10048,1942,10050,1940,10052,1929,10068,1914,10113,1869,10146,1831,10154,1824,10163,1817,10164,1816,10170,1808,10169,1803,10115,1803,10114,1802,10111,1802,10107,1796e" filled="t" fillcolor="#50535C" stroked="f">
                <v:path arrowok="t"/>
                <v:fill/>
              </v:shape>
              <v:shape style="position:absolute;left:9969;top:1796;width:200;height:151" coordorigin="9969,1796" coordsize="200,151" path="m10047,1942l10033,1942,10042,1944,10044,1944,10047,1942e" filled="t" fillcolor="#50535C" stroked="f">
                <v:path arrowok="t"/>
                <v:fill/>
              </v:shape>
              <v:shape style="position:absolute;left:9969;top:1796;width:200;height:151" coordorigin="9969,1796" coordsize="200,151" path="m10155,1796l10127,1799,10115,1803,10169,1803,10168,1797,10155,1796e" filled="t" fillcolor="#50535C" stroked="f">
                <v:path arrowok="t"/>
                <v:fill/>
              </v:shape>
            </v:group>
            <v:group style="position:absolute;left:10401;top:1795;width:204;height:146" coordorigin="10401,1795" coordsize="204,146">
              <v:shape style="position:absolute;left:10401;top:1795;width:204;height:146" coordorigin="10401,1795" coordsize="204,146" path="m10538,1795l10535,1796,10531,1800,10503,1829,10488,1844,10472,1860,10458,1874,10443,1888,10434,1898,10426,1907,10411,1919,10408,1922,10401,1929,10401,1932,10406,1939,10409,1941,10419,1940,10427,1940,10442,1937,10462,1937,10465,1936,10466,1935,10479,1935,10481,1934,10486,1927,10487,1927,10495,1919,10503,1912,10514,1901,10538,1874,10556,1857,10570,1843,10584,1829,10600,1817,10605,1813,10606,1807,10599,1800,10598,1800,10546,1800,10538,179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27,1940l10419,1940,10425,1941,10427,1940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62,1937l10442,1937,10454,1939,10462,1937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79,1935l10466,1935,10475,1938,10479,193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594,1797l10582,1798,10571,1798,10553,1798,10546,1800,10598,1800,10597,1799,10596,1798,10571,1798,10596,1798,10594,1797e" filled="t" fillcolor="#50535C" stroked="f">
                <v:path arrowok="t"/>
                <v:fill/>
              </v:shape>
            </v:group>
            <v:group style="position:absolute;left:9827;top:1796;width:202;height:151" coordorigin="9827,1796" coordsize="202,151">
              <v:shape style="position:absolute;left:9827;top:1796;width:202;height:151" coordorigin="9827,1796" coordsize="202,151" path="m9961,1796l9961,1796,9951,1804,9949,1808,9945,1813,9892,1870,9880,1883,9860,1902,9829,1931,9828,1934,9827,1939,9828,1942,9834,1945,9838,1947,9841,1944,9843,1942,9845,1940,9886,1937,9893,1937,9898,1937,9910,1937,9914,1934,9921,1924,9925,1918,9952,1890,9966,1875,9982,1859,9996,1844,10010,1830,10025,1817,10026,1816,10027,1815,10029,1812,10029,1810,10028,1805,9978,1805,9973,1804,9961,1796e" filled="t" fillcolor="#50535C" stroked="f">
                <v:path arrowok="t"/>
                <v:fill/>
              </v:shape>
              <v:shape style="position:absolute;left:9827;top:1796;width:202;height:151" coordorigin="9827,1796" coordsize="202,151" path="m9893,1937l9886,1937,9886,1938,9893,1937e" filled="t" fillcolor="#50535C" stroked="f">
                <v:path arrowok="t"/>
                <v:fill/>
              </v:shape>
              <v:shape style="position:absolute;left:9827;top:1796;width:202;height:151" coordorigin="9827,1796" coordsize="202,151" path="m10022,1798l10005,1802,9994,1803,9978,1805,10028,1805,10027,1801,10022,1798e" filled="t" fillcolor="#50535C" stroked="f">
                <v:path arrowok="t"/>
                <v:fill/>
              </v:shape>
            </v:group>
            <v:group style="position:absolute;left:9255;top:1795;width:200;height:149" coordorigin="9255,1795" coordsize="200,149">
              <v:shape style="position:absolute;left:9255;top:1795;width:200;height:149" coordorigin="9255,1795" coordsize="200,149" path="m9385,1797l9381,1798,9377,1803,9376,1804,9331,1853,9320,1865,9302,1884,9268,1919,9261,1926,9255,1935,9262,1943,9271,1944,9290,1938,9300,1935,9338,1935,9342,1928,9344,1926,9391,1878,9420,1844,9434,1829,9449,1816,9455,1811,9454,1806,9450,1802,9398,1802,9385,179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5,1937l9320,1937,9331,1938,9335,193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8,1935l9300,1935,9316,1937,9335,1937,9337,1937,9338,1935e" filled="t" fillcolor="#50535C" stroked="f">
                <v:path arrowok="t"/>
                <v:fill/>
              </v:shape>
              <v:shape style="position:absolute;left:9255;top:1795;width:200;height:149" coordorigin="9255,1795" coordsize="200,149" path="m9442,1795l9424,1798,9398,1802,9450,1802,9445,1797,9442,1795e" filled="t" fillcolor="#50535C" stroked="f">
                <v:path arrowok="t"/>
                <v:fill/>
              </v:shape>
            </v:group>
            <v:group style="position:absolute;left:9400;top:1798;width:198;height:147" coordorigin="9400,1798" coordsize="198,147">
              <v:shape style="position:absolute;left:9400;top:1798;width:198;height:147" coordorigin="9400,1798" coordsize="198,147" path="m9530,1798l9530,1798,9519,1808,9501,1828,9488,1842,9473,1856,9464,1865,9455,1873,9444,1886,9442,1889,9433,1899,9404,1931,9402,1932,9400,1936,9401,1939,9404,1944,9411,1945,9416,1942,9417,1941,9425,1939,9448,1936,9478,1936,9478,1936,9482,1932,9507,1906,9525,1889,9537,1876,9567,1843,9580,1828,9595,1814,9599,1811,9598,1805,9593,1802,9551,1802,9540,1801,9530,1798e" filled="t" fillcolor="#50535C" stroked="f">
                <v:path arrowok="t"/>
                <v:fill/>
              </v:shape>
              <v:shape style="position:absolute;left:9400;top:1798;width:198;height:147" coordorigin="9400,1798" coordsize="198,147" path="m9478,1936l9448,1936,9467,1937,9474,1939,9478,1936e" filled="t" fillcolor="#50535C" stroked="f">
                <v:path arrowok="t"/>
                <v:fill/>
              </v:shape>
              <v:shape style="position:absolute;left:9400;top:1798;width:198;height:147" coordorigin="9400,1798" coordsize="198,147" path="m9568,1799l9551,1802,9593,1802,9590,1800,9589,1799,9575,1799,9568,1799e" filled="t" fillcolor="#50535C" stroked="f">
                <v:path arrowok="t"/>
                <v:fill/>
              </v:shape>
              <v:shape style="position:absolute;left:9400;top:1798;width:198;height:147" coordorigin="9400,1798" coordsize="198,147" path="m9586,1798l9575,1799,9589,1799,9586,1798e" filled="t" fillcolor="#50535C" stroked="f">
                <v:path arrowok="t"/>
                <v:fill/>
              </v:shape>
            </v:group>
            <v:group style="position:absolute;left:9546;top:1798;width:199;height:149" coordorigin="9546,1798" coordsize="199,149">
              <v:shape style="position:absolute;left:9546;top:1798;width:199;height:149" coordorigin="9546,1798" coordsize="199,149" path="m9674,1798l9670,1802,9666,1805,9645,1828,9600,1876,9585,1892,9556,1925,9552,1928,9547,1934,9546,1939,9551,1945,9558,1948,9566,1941,9582,1939,9588,1939,9599,1937,9616,1937,9625,1937,9626,1936,9632,1929,9635,1923,9646,1912,9673,1883,9679,1877,9684,1870,9697,1856,9704,1849,9721,1832,9729,1822,9740,1815,9742,1813,9743,1811,9745,1809,9743,1804,9742,1804,9693,1804,9684,1803,9674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626,1936e" filled="t" fillcolor="#50535C" stroked="f">
                <v:path arrowok="t"/>
                <v:fill/>
              </v:shape>
              <v:shape style="position:absolute;left:9546;top:1798;width:199;height:149" coordorigin="9546,1798" coordsize="199,149" path="m9706,1800l9693,1804,9742,1804,9742,1803,9724,1803,9720,1801,9710,1801,9706,1800e" filled="t" fillcolor="#50535C" stroked="f">
                <v:path arrowok="t"/>
                <v:fill/>
              </v:shape>
              <v:shape style="position:absolute;left:9546;top:1798;width:199;height:149" coordorigin="9546,1798" coordsize="199,149" path="m9730,1798l9724,1803,9742,1803,9740,1801,9733,1799,9730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719,1801l9710,1801,9720,1801,9719,1801e" filled="t" fillcolor="#50535C" stroked="f">
                <v:path arrowok="t"/>
                <v:fill/>
              </v:shape>
            </v:group>
            <v:group style="position:absolute;left:10543;top:1798;width:194;height:144" coordorigin="10543,1798" coordsize="194,144">
              <v:shape style="position:absolute;left:10543;top:1798;width:194;height:144" coordorigin="10543,1798" coordsize="194,144" path="m10616,1940l10601,1940,10612,1942,10614,1941,10616,1940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590,1941l10563,1941,10566,1941,10573,1942,10576,1942,10590,1941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73,1798l10670,1800,10661,1810,10655,1816,10603,1872,10556,1918,10545,1928,10544,1929,10543,1931,10547,1938,10552,1941,10563,1941,10590,1941,10601,1940,10616,1940,10625,1930,10672,1881,10681,1871,10694,1857,10709,1843,10723,1829,10739,1816,10739,1804,10737,1802,10708,1802,10703,1801,10685,1801,10681,1801,10673,1798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720,1799l10708,1802,10737,1802,10735,1800,10722,1799,10720,1799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98,1800l10685,1801,10703,1801,10698,1800e" filled="t" fillcolor="#50535C" stroked="f">
                <v:path arrowok="t"/>
                <v:fill/>
              </v:shape>
            </v:group>
            <v:group style="position:absolute;left:8816;top:1802;width:206;height:144" coordorigin="8816,1802" coordsize="206,144">
              <v:shape style="position:absolute;left:8816;top:1802;width:206;height:144" coordorigin="8816,1802" coordsize="206,144" path="m8949,1802l8945,1805,8940,1807,8932,1818,8926,1824,8897,1852,8884,1868,8877,1877,8870,1886,8858,1894,8856,1896,8851,1902,8848,1906,8836,1918,8828,1926,8816,1939,8818,1944,8830,1946,8836,1946,8850,1945,8858,1943,8874,1940,8882,1939,8912,1939,8917,1934,8920,1929,8926,1921,8937,1908,8954,1891,8967,1876,9010,1826,9014,1822,9023,1812,9022,1808,8965,1808,8957,1807,8955,1804,8952,1802,8951,1802,8949,1802e" filled="t" fillcolor="#50535C" stroked="f">
                <v:path arrowok="t"/>
                <v:fill/>
              </v:shape>
              <v:shape style="position:absolute;left:8816;top:1802;width:206;height:144" coordorigin="8816,1802" coordsize="206,144" path="m8912,1939l8882,1939,8895,1944,8901,1944,8909,1941,8911,1940,8912,1939e" filled="t" fillcolor="#50535C" stroked="f">
                <v:path arrowok="t"/>
                <v:fill/>
              </v:shape>
              <v:shape style="position:absolute;left:8816;top:1802;width:206;height:144" coordorigin="8816,1802" coordsize="206,144" path="m9006,1803l8999,1805,8995,1805,8980,1807,8970,1807,8965,1808,9022,1808,9022,1807,9011,1804,9006,1803e" filled="t" fillcolor="#50535C" stroked="f">
                <v:path arrowok="t"/>
                <v:fill/>
              </v:shape>
              <v:shape style="position:absolute;left:8816;top:1802;width:206;height:144" coordorigin="8816,1802" coordsize="206,144" path="m8952,1802l8951,1802,8952,1802e" filled="t" fillcolor="#50535C" stroked="f">
                <v:path arrowok="t"/>
                <v:fill/>
              </v:shape>
            </v:group>
            <v:group style="position:absolute;left:8966;top:1799;width:203;height:153" coordorigin="8966,1799" coordsize="203,153">
              <v:shape style="position:absolute;left:8966;top:1799;width:203;height:153" coordorigin="8966,1799" coordsize="203,153" path="m9100,1800l9096,1802,9088,1809,9074,1823,9043,1852,9041,1854,9009,1890,8995,1907,8982,1923,8969,1938,8967,1940,8966,1942,8969,1951,8973,1952,8980,1951,8982,1950,8984,1950,9004,1947,9024,1946,9027,1946,9042,1946,9047,1939,9049,1936,9058,1927,9064,1921,9077,1907,9082,1900,9090,1893,9104,1879,9117,1863,9129,1847,9142,1832,9148,1826,9155,1820,9169,1810,9168,1803,9164,1802,9141,1802,9141,1802,9123,1802,9117,1801,9111,1801,9100,1800e" filled="t" fillcolor="#50535C" stroked="f">
                <v:path arrowok="t"/>
                <v:fill/>
              </v:shape>
              <v:shape style="position:absolute;left:8966;top:1799;width:203;height:153" coordorigin="8966,1799" coordsize="203,153" path="m9042,1946l9027,1946,9029,1947,9040,1949,9040,1949,9042,1946e" filled="t" fillcolor="#50535C" stroked="f">
                <v:path arrowok="t"/>
                <v:fill/>
              </v:shape>
              <v:shape style="position:absolute;left:8966;top:1799;width:203;height:153" coordorigin="8966,1799" coordsize="203,153" path="m9155,1799l9147,1802,9141,1802,9164,1802,9158,1799,9155,1799e" filled="t" fillcolor="#50535C" stroked="f">
                <v:path arrowok="t"/>
                <v:fill/>
              </v:shape>
              <v:shape style="position:absolute;left:8966;top:1799;width:203;height:153" coordorigin="8966,1799" coordsize="203,153" path="m9131,1801l9127,1801,9123,1801,9123,1802,9141,1802,9131,1801e" filled="t" fillcolor="#50535C" stroked="f">
                <v:path arrowok="t"/>
                <v:fill/>
              </v:shape>
            </v:group>
            <v:group style="position:absolute;left:9109;top:1800;width:190;height:146" coordorigin="9109,1800" coordsize="190,146">
              <v:shape style="position:absolute;left:9109;top:1800;width:190;height:146" coordorigin="9109,1800" coordsize="190,146" path="m9234,1802l9231,1804,9129,1911,9121,1920,9113,1928,9113,1929,9109,1934,9110,1940,9119,1944,9123,1945,9137,1943,9148,1942,9164,1939,9170,1939,9187,1939,9192,1932,9195,1926,9204,1918,9217,1904,9231,1888,9243,1876,9260,1857,9273,1841,9298,1810,9297,1808,9296,1807,9250,1807,9234,1802e" filled="t" fillcolor="#50535C" stroked="f">
                <v:path arrowok="t"/>
                <v:fill/>
              </v:shape>
              <v:shape style="position:absolute;left:9109;top:1800;width:190;height:146" coordorigin="9109,1800" coordsize="190,146" path="m9187,1939l9170,1939,9181,1944,9185,1942,9187,1939e" filled="t" fillcolor="#50535C" stroked="f">
                <v:path arrowok="t"/>
                <v:fill/>
              </v:shape>
              <v:shape style="position:absolute;left:9109;top:1800;width:190;height:146" coordorigin="9109,1800" coordsize="190,146" path="m9281,1800l9263,1804,9250,1807,9296,1807,9295,1804,9287,1802,9281,1800e" filled="t" fillcolor="#50535C" stroked="f">
                <v:path arrowok="t"/>
                <v:fill/>
              </v:shape>
            </v:group>
            <v:group style="position:absolute;left:8681;top:1803;width:196;height:143" coordorigin="8681,1803" coordsize="196,143">
              <v:shape style="position:absolute;left:8681;top:1803;width:196;height:143" coordorigin="8681,1803" coordsize="196,143" path="m8812,1803l8810,1805,8807,1808,8749,1866,8722,1894,8708,1909,8700,1916,8694,1925,8681,1934,8682,1940,8694,1945,8701,1946,8711,1943,8714,1942,8725,1940,8733,1937,8758,1937,8761,1935,8762,1933,8782,1910,8797,1893,8809,1881,8827,1863,8877,1810,8875,1809,8874,1807,8854,1807,8847,1806,8831,1805,8822,1804,8812,1803e" filled="t" fillcolor="#50535C" stroked="f">
                <v:path arrowok="t"/>
                <v:fill/>
              </v:shape>
              <v:shape style="position:absolute;left:8681;top:1803;width:196;height:143" coordorigin="8681,1803" coordsize="196,143" path="m8758,1937l8733,1937,8748,1945,8754,1941,8758,1937e" filled="t" fillcolor="#50535C" stroked="f">
                <v:path arrowok="t"/>
                <v:fill/>
              </v:shape>
              <v:shape style="position:absolute;left:8681;top:1803;width:196;height:143" coordorigin="8681,1803" coordsize="196,143" path="m8864,1805l8854,1807,8874,1807,8873,1806,8868,1805,8864,1805e" filled="t" fillcolor="#50535C" stroked="f">
                <v:path arrowok="t"/>
                <v:fill/>
              </v:shape>
            </v:group>
            <v:group style="position:absolute;left:10708;top:1798;width:194;height:144" coordorigin="10708,1798" coordsize="194,144">
              <v:shape style="position:absolute;left:10708;top:1798;width:194;height:144" coordorigin="10708,1798" coordsize="194,144" path="m10781,1940l10766,1940,10777,1942,10779,1941,10781,1940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754,1941l10727,1941,10731,1941,10737,1942,10741,1942,10754,1941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38,1798l10835,1800,10826,1810,10820,1816,10768,1872,10721,1918,10710,1928,10709,1929,10708,1931,10712,1938,10716,1941,10727,1941,10754,1941,10766,1940,10781,1940,10789,1930,10837,1881,10846,1871,10859,1857,10873,1843,10888,1829,10903,1816,10903,1804,10902,1802,10872,1802,10867,1801,10849,1801,10846,1801,10838,1798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84,1799l10872,1802,10902,1802,10900,1800,10887,1799,10884,1799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62,1800l10849,1801,10867,1801,10862,1800e" filled="t" fillcolor="#50535C" stroked="f">
                <v:path arrowok="t"/>
                <v:fill/>
              </v:shape>
            </v:group>
            <v:group style="position:absolute;left:11052;top:1793;width:211;height:150" coordorigin="11052,1793" coordsize="211,150">
              <v:shape style="position:absolute;left:11052;top:1793;width:211;height:150" coordorigin="11052,1793" coordsize="211,150" path="m11192,1793l11183,1802,11174,1810,11160,1827,11118,1867,11104,1881,11096,1889,11089,1896,11078,1904,11076,1906,11065,1916,11059,1923,11056,1925,11052,1932,11052,1936,11057,1941,11061,1942,11068,1939,11071,1938,11115,1937,11131,1937,11145,1924,11175,1894,11176,1892,11182,1889,11194,1878,11208,1864,11240,1831,11254,1817,11259,1812,11262,1807,11257,1799,11215,1799,11208,1799,11201,1799,11192,1793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131,1937l11115,1937,11117,1937,11126,1941,11131,1938,11131,1937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244,1795l11232,1798,11215,1799,11257,1799,11250,1795,11244,1795e" filled="t" fillcolor="#50535C" stroked="f">
                <v:path arrowok="t"/>
                <v:fill/>
              </v:shape>
            </v:group>
            <v:group style="position:absolute;left:11198;top:1795;width:204;height:146" coordorigin="11198,1795" coordsize="204,146">
              <v:shape style="position:absolute;left:11198;top:1795;width:204;height:146" coordorigin="11198,1795" coordsize="204,146" path="m11335,1795l11332,1796,11329,1800,11300,1829,11286,1843,11269,1860,11255,1873,11241,1888,11232,1897,11223,1907,11209,1918,11205,1922,11199,1928,11198,1932,11203,1939,11206,1941,11216,1940,11224,1940,11240,1936,11259,1936,11263,1935,11264,1935,11276,1935,11278,1934,11284,1927,11284,1926,11293,1919,11300,1912,11311,1901,11336,1874,11353,1856,11367,1842,11382,1829,11397,1816,11403,1813,11403,1806,11396,1800,11395,1799,11344,1799,11335,179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24,1940l11216,1940,11222,1940,11224,1940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59,1936l11240,1936,11251,1939,11259,1936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76,1935l11264,1935,11272,1937,11276,193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392,1797l11379,1797,11368,1798,11350,1798,11344,1799,11395,1799,11394,1798,11393,1798,11368,1798,11393,1798,11392,1797e" filled="t" fillcolor="#50535C" stroked="f">
                <v:path arrowok="t"/>
                <v:fill/>
              </v:shape>
            </v:group>
            <v:group style="position:absolute;left:11341;top:1798;width:194;height:144" coordorigin="11341,1798" coordsize="194,144">
              <v:shape style="position:absolute;left:11341;top:1798;width:194;height:144" coordorigin="11341,1798" coordsize="194,144" path="m11413,1939l11399,1939,11409,1942,11411,1940,11413,1939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387,1940l11360,1940,11363,1941,11370,1941,11374,1942,11387,1940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71,1798l11467,1800,11458,1809,11453,1815,11401,1871,11353,1917,11342,1927,11342,1929,11341,1930,11344,1937,11349,1941,11360,1940,11387,1940,11399,1939,11413,1939,11422,1930,11470,1881,11478,1871,11492,1856,11506,1842,11521,1829,11536,1816,11536,1803,11535,1802,11505,1802,11500,1801,11482,1801,11479,1801,11471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517,1798l11505,1802,11535,1802,11533,1799,11520,1799,11517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95,1800l11482,1801,11500,1801,11495,1800e" filled="t" fillcolor="#50535C" stroked="f">
                <v:path arrowok="t"/>
                <v:fill/>
              </v:shape>
            </v:group>
            <v:group style="position:absolute;left:11463;top:1794;width:162;height:154" coordorigin="11463,1794" coordsize="162,154">
              <v:shape style="position:absolute;left:11463;top:1794;width:162;height:154" coordorigin="11463,1794" coordsize="162,154" path="m11615,1794l11556,1843,11533,1868,11525,1875,11510,1888,11496,1903,11479,1922,11474,1926,11466,1932,11463,1935,11463,1939,11463,1939,11464,1944,11468,1948,11474,1948,11478,1945,11482,1943,11495,1941,11502,1939,11514,1939,11521,1936,11542,1936,11559,1919,11577,1901,11605,1872,11610,1867,11615,1862,11623,1853,11624,1848,11616,1841,11616,1837,11618,1829,11619,1827,11621,1817,11621,1809,11618,1796,11615,1794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14,1939l11502,1939,11509,1940,11514,1940,11514,1939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42,1936l11521,1936,11526,1936,11535,1939,11539,1939,11542,1936e" filled="t" fillcolor="#50535C" stroked="f">
                <v:path arrowok="t"/>
                <v:fill/>
              </v:shape>
            </v:group>
            <v:group style="position:absolute;left:11575;top:1898;width:37;height:47" coordorigin="11575,1898" coordsize="37,47">
              <v:shape style="position:absolute;left:11575;top:1898;width:37;height:47" coordorigin="11575,1898" coordsize="37,47" path="m11612,1941l11593,1941,11596,1941,11603,1945,11607,1945,11612,1941e" filled="t" fillcolor="#50535C" stroked="f">
                <v:path arrowok="t"/>
                <v:fill/>
              </v:shape>
              <v:shape style="position:absolute;left:11575;top:1898;width:37;height:47" coordorigin="11575,1898" coordsize="37,47" path="m11608,1898l11605,1901,11602,1905,11598,1909,11590,1918,11584,1922,11575,1932,11576,1936,11581,1939,11583,1940,11586,1941,11593,1941,11612,1941,11613,1940,11615,1938,11617,1928,11616,1917,11615,1905,11612,1899,11608,1898e" filled="t" fillcolor="#50535C" stroked="f">
                <v:path arrowok="t"/>
                <v:fill/>
              </v:shape>
            </v:group>
            <v:group style="position:absolute;left:10881;top:1798;width:194;height:144" coordorigin="10881,1798" coordsize="194,144">
              <v:shape style="position:absolute;left:10881;top:1798;width:194;height:144" coordorigin="10881,1798" coordsize="194,144" path="m10954,1940l10939,1940,10950,1942,10952,1941,10954,1940e" filled="t" fillcolor="#50535C" stroked="f">
                <v:path arrowok="t"/>
                <v:fill/>
              </v:shape>
              <v:shape style="position:absolute;left:10881;top:1798;width:194;height:144" coordorigin="10881,1798" coordsize="194,144" path="m10927,1941l10900,1941,10904,1941,10910,1942,10914,1942,10927,1941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11,1798l11008,1800,10999,1810,10993,1816,10941,1872,10894,1918,10883,1928,10882,1929,10881,1931,10884,1938,10889,1941,10900,1941,10927,1941,10939,1940,10954,1940,10962,1930,11010,1881,11019,1871,11032,1857,11046,1843,11061,1829,11076,1816,11076,1804,11075,1802,11045,1802,11040,1801,11022,1801,11019,1801,11011,1798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57,1799l11045,1802,11075,1802,11073,1800,11060,1799,11057,1799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35,1800l11022,1801,11040,1801,11035,1800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70.925903pt;margin-top:209.461807pt;width:363.8642pt;height:149.546pt;mso-position-horizontal-relative:page;mso-position-vertical-relative:page;z-index:-5903" coordorigin="3419,4189" coordsize="7277,2991">
            <v:group style="position:absolute;left:3429;top:4463;width:2444;height:2444" coordorigin="3429,4463" coordsize="2444,2444">
              <v:shape style="position:absolute;left:3429;top:4463;width:2444;height:2444" coordorigin="3429,4463" coordsize="2444,2444" path="m4650,4463l4550,4467,4452,4479,4357,4498,4264,4525,4175,4559,4089,4599,4007,4646,3929,4699,3855,4757,3786,4821,3723,4889,3664,4963,3612,5041,3565,5123,3525,5209,3491,5298,3464,5391,3445,5486,3433,5584,3429,5685,3433,5785,3445,5883,3464,5978,3491,6071,3525,6160,3565,6246,3612,6328,3664,6406,3723,6480,3786,6549,3855,6612,3929,6671,4007,6724,4089,6770,4175,6811,4264,6844,4357,6871,4452,6891,4550,6903,4650,6907,4751,6903,4849,6891,4944,6871,5037,6844,5126,6811,5212,6770,5294,6724,5372,6671,5446,6612,5514,6549,5578,6480,5637,6406,5689,6328,5736,6246,5776,6160,5810,6071,5837,5978,5856,5883,5868,5785,5872,5685,5868,5584,5856,5486,5837,5391,5810,5298,5776,5209,5736,5123,5689,5041,5637,4963,5578,4889,5514,4821,5446,4757,5372,4699,5294,4646,5212,4599,5126,4559,5037,4525,4944,4498,4849,4479,4751,4467,4650,4463e" filled="t" fillcolor="#50535C" stroked="f">
                <v:path arrowok="t"/>
                <v:fill/>
              </v:shape>
            </v:group>
            <v:group style="position:absolute;left:8242;top:4463;width:2444;height:2444" coordorigin="8242,4463" coordsize="2444,2444">
              <v:shape style="position:absolute;left:8242;top:4463;width:2444;height:2444" coordorigin="8242,4463" coordsize="2444,2444" path="m9464,4463l9364,4467,9266,4479,9170,4498,9078,4525,8988,4559,8902,4599,8820,4646,8742,4699,8669,4757,8600,4821,8536,4889,8478,4963,8425,5041,8378,5123,8338,5209,8304,5298,8277,5391,8258,5486,8246,5584,8242,5685,8246,5785,8258,5883,8277,5978,8304,6071,8338,6160,8378,6246,8425,6328,8478,6406,8536,6480,8600,6549,8669,6612,8742,6671,8820,6724,8902,6770,8988,6811,9078,6844,9170,6871,9266,6891,9364,6903,9464,6907,9564,6903,9662,6891,9758,6871,9850,6844,9940,6811,10025,6770,10108,6724,10186,6671,10259,6612,10328,6549,10392,6480,10450,6406,10503,6328,10549,6246,10590,6160,10624,6071,10650,5978,10670,5883,10682,5785,10686,5685,10682,5584,10670,5486,10650,5391,10624,5298,10590,5209,10549,5123,10503,5041,10450,4963,10392,4889,10328,4821,10259,4757,10186,4699,10108,4646,10025,4599,9940,4559,9850,4525,9758,4498,9662,4479,9564,4467,9464,4463e" filled="t" fillcolor="#50535C" stroked="f">
                <v:path arrowok="t"/>
                <v:fill/>
              </v:shape>
            </v:group>
            <v:group style="position:absolute;left:5567;top:4199;width:2971;height:2971" coordorigin="5567,4199" coordsize="2971,2971">
              <v:shape style="position:absolute;left:5567;top:4199;width:2971;height:2971" coordorigin="5567,4199" coordsize="2971,2971" path="m7053,4199l6931,4204,6812,4219,6696,4242,6583,4275,6474,4316,6370,4365,6270,4422,6175,4486,6086,4557,6002,4634,5925,4718,5854,4807,5790,4902,5733,5002,5684,5106,5643,5215,5610,5328,5587,5444,5572,5563,5567,5685,5572,5807,5587,5926,5610,6042,5643,6154,5684,6263,5733,6367,5790,6467,5854,6562,5925,6651,6002,6735,6086,6813,6175,6884,6270,6948,6370,7004,6474,7053,6583,7094,6696,7127,6812,7151,6931,7165,7053,7170,7175,7165,7294,7151,7410,7127,7522,7094,7631,7053,7735,7004,7835,6948,7930,6884,8019,6813,8103,6735,8181,6651,8252,6562,8316,6467,8372,6367,8421,6263,8462,6154,8495,6042,8519,5926,8533,5807,8538,5685,8533,5563,8519,5444,8495,5328,8462,5215,8421,5106,8372,5002,8316,4902,8252,4807,8181,4718,8103,4634,8019,4557,7930,4486,7835,4422,7735,4365,7631,4316,7522,4275,7410,4242,7294,4219,7175,4204,7053,4199e" filled="t" fillcolor="#FDB913" stroked="f">
                <v:path arrowok="t"/>
                <v:fill/>
              </v:shape>
            </v:group>
            <v:group style="position:absolute;left:9193;top:4900;width:116;height:115" coordorigin="9193,4900" coordsize="116,115">
              <v:shape style="position:absolute;left:9193;top:4900;width:116;height:115" coordorigin="9193,4900" coordsize="116,115" path="m9309,4957l9305,4979,9293,4997,9275,5010,9253,5015,9230,5011,9212,4999,9199,4982,9193,4961,9197,4938,9208,4919,9225,4906,9246,4900,9270,4903,9289,4914,9302,4930,9309,4951,9309,4957xe" filled="f" stroked="t" strokeweight="2.126pt" strokecolor="#FFFFFF">
                <v:path arrowok="t"/>
              </v:shape>
            </v:group>
            <v:group style="position:absolute;left:9116;top:5054;width:77;height:231" coordorigin="9116,5054" coordsize="77,231">
              <v:shape style="position:absolute;left:9116;top:5054;width:77;height:231" coordorigin="9116,5054" coordsize="77,231" path="m9116,5285l9126,5111,9193,5054e" filled="f" stroked="t" strokeweight="2.126pt" strokecolor="#FFFFFF">
                <v:path arrowok="t"/>
              </v:shape>
            </v:group>
            <v:group style="position:absolute;left:9309;top:5054;width:77;height:231" coordorigin="9309,5054" coordsize="77,231">
              <v:shape style="position:absolute;left:9309;top:5054;width:77;height:231" coordorigin="9309,5054" coordsize="77,231" path="m9309,5054l9377,5111,9386,5285e" filled="f" stroked="t" strokeweight="2.126pt" strokecolor="#FFFFFF">
                <v:path arrowok="t"/>
              </v:shape>
            </v:group>
            <v:group style="position:absolute;left:9193;top:5169;width:116;height:309" coordorigin="9193,5169" coordsize="116,309">
              <v:shape style="position:absolute;left:9193;top:5169;width:116;height:309" coordorigin="9193,5169" coordsize="116,309" path="m9309,5169l9309,5285,9290,5478,9212,5478,9193,5285,9193,5169e" filled="f" stroked="t" strokeweight="2.126pt" strokecolor="#FFFFFF">
                <v:path arrowok="t"/>
              </v:shape>
            </v:group>
            <v:group style="position:absolute;left:9603;top:4900;width:116;height:115" coordorigin="9603,4900" coordsize="116,115">
              <v:shape style="position:absolute;left:9603;top:4900;width:116;height:115" coordorigin="9603,4900" coordsize="116,115" path="m9719,4957l9715,4979,9703,4997,9685,5010,9663,5015,9640,5011,9622,4999,9609,4982,9603,4961,9607,4938,9618,4919,9635,4906,9656,4900,9680,4903,9699,4914,9712,4930,9719,4951,9719,4957xe" filled="f" stroked="t" strokeweight="2.126pt" strokecolor="#FFFFFF">
                <v:path arrowok="t"/>
              </v:shape>
            </v:group>
            <v:group style="position:absolute;left:9526;top:5054;width:77;height:231" coordorigin="9526,5054" coordsize="77,231">
              <v:shape style="position:absolute;left:9526;top:5054;width:77;height:231" coordorigin="9526,5054" coordsize="77,231" path="m9526,5285l9535,5111,9603,5054e" filled="f" stroked="t" strokeweight="2.126pt" strokecolor="#FFFFFF">
                <v:path arrowok="t"/>
              </v:shape>
            </v:group>
            <v:group style="position:absolute;left:9719;top:5054;width:77;height:231" coordorigin="9719,5054" coordsize="77,231">
              <v:shape style="position:absolute;left:9719;top:5054;width:77;height:231" coordorigin="9719,5054" coordsize="77,231" path="m9719,5054l9787,5111,9796,5285e" filled="f" stroked="t" strokeweight="2.126pt" strokecolor="#FFFFFF">
                <v:path arrowok="t"/>
              </v:shape>
            </v:group>
            <v:group style="position:absolute;left:9564;top:5169;width:193;height:174" coordorigin="9564,5169" coordsize="193,174">
              <v:shape style="position:absolute;left:9564;top:5169;width:193;height:174" coordorigin="9564,5169" coordsize="193,174" path="m9603,5169l9564,5343,9758,5343,9719,5169e" filled="f" stroked="t" strokeweight="2.126pt" strokecolor="#FFFFFF">
                <v:path arrowok="t"/>
              </v:shape>
            </v:group>
            <v:group style="position:absolute;left:9615;top:5400;width:92;height:78" coordorigin="9615,5400" coordsize="92,78">
              <v:shape style="position:absolute;left:9615;top:5400;width:92;height:78" coordorigin="9615,5400" coordsize="92,78" path="m9707,5400l9700,5478,9622,5478,9615,5401e" filled="f" stroked="t" strokeweight="2.126pt" strokecolor="#FFFFFF">
                <v:path arrowok="t"/>
              </v:shape>
            </v:group>
            <v:group style="position:absolute;left:4549;top:4948;width:170;height:438" coordorigin="4549,4948" coordsize="170,438">
              <v:shape style="position:absolute;left:4549;top:4948;width:170;height:438" coordorigin="4549,4948" coordsize="170,438" path="m4719,4948l4719,5386,4549,5386,4549,4948e" filled="f" stroked="t" strokeweight="2.126pt" strokecolor="#FFFFFF">
                <v:path arrowok="t"/>
              </v:shape>
            </v:group>
            <v:group style="position:absolute;left:4783;top:5031;width:106;height:271" coordorigin="4783,5031" coordsize="106,271">
              <v:shape style="position:absolute;left:4783;top:5031;width:106;height:271" coordorigin="4783,5031" coordsize="106,271" path="m4784,5031l4889,5199,4889,5302,4783,5302e" filled="f" stroked="t" strokeweight="2.126pt" strokecolor="#FFFFFF">
                <v:path arrowok="t"/>
              </v:shape>
            </v:group>
            <v:group style="position:absolute;left:4379;top:5031;width:106;height:271" coordorigin="4379,5031" coordsize="106,271">
              <v:shape style="position:absolute;left:4379;top:5031;width:106;height:271" coordorigin="4379,5031" coordsize="106,271" path="m4485,5031l4379,5199,4379,5302,4485,5302e" filled="f" stroked="t" strokeweight="2.126pt" strokecolor="#FFFFFF">
                <v:path arrowok="t"/>
              </v:shape>
            </v:group>
            <v:group style="position:absolute;left:4634;top:5031;width:2;height:292" coordorigin="4634,5031" coordsize="2,292">
              <v:shape style="position:absolute;left:4634;top:5031;width:2;height:292" coordorigin="4634,5031" coordsize="0,292" path="m4634,5323l4634,5031e" filled="f" stroked="t" strokeweight="2.126pt" strokecolor="#FFFFFF">
                <v:path arrowok="t"/>
              </v:shape>
            </v:group>
            <v:group style="position:absolute;left:4549;top:4781;width:170;height:104" coordorigin="4549,4781" coordsize="170,104">
              <v:shape style="position:absolute;left:4549;top:4781;width:170;height:104" coordorigin="4549,4781" coordsize="170,104" path="m4549,4885l4634,4781,4719,4885e" filled="f" stroked="t" strokeweight="2.126pt" strokecolor="#FFFFFF">
                <v:path arrowok="t"/>
              </v:shape>
            </v:group>
            <v:group style="position:absolute;left:6933;top:4901;width:201;height:196" coordorigin="6933,4901" coordsize="201,196">
              <v:shape style="position:absolute;left:6933;top:4901;width:201;height:196" coordorigin="6933,4901" coordsize="201,196" path="m6933,5097l6967,5097,7034,5015,7034,4949,7039,4927,7052,4910,7072,4901,7099,4904,7118,4914,7130,4929,7135,4948e" filled="f" stroked="t" strokeweight="2.126pt" strokecolor="#231F20">
                <v:path arrowok="t"/>
              </v:shape>
            </v:group>
            <v:group style="position:absolute;left:6933;top:4949;width:386;height:445" coordorigin="6933,4949" coordsize="386,445">
              <v:shape style="position:absolute;left:6933;top:4949;width:386;height:445" coordorigin="6933,4949" coordsize="386,445" path="m7135,4949l7135,5097,7135,5098,7319,5130,7253,5394,7084,5394,6967,5361,6933,5361e" filled="f" stroked="t" strokeweight="2.126pt" strokecolor="#231F20">
                <v:path arrowok="t"/>
              </v:shape>
            </v:group>
            <v:group style="position:absolute;left:6816;top:5097;width:67;height:264" coordorigin="6816,5097" coordsize="67,264">
              <v:shape style="position:absolute;left:6816;top:5097;width:67;height:264" coordorigin="6816,5097" coordsize="67,264" path="m6883,5361l6816,5361,6816,5097,6883,5097,6883,5361xe" filled="f" stroked="t" strokeweight="2.126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99.884705pt;margin-top:617.652893pt;width:22.011pt;height:23.253745pt;mso-position-horizontal-relative:page;mso-position-vertical-relative:page;z-index:-5902" coordorigin="3998,12353" coordsize="440,465">
            <v:group style="position:absolute;left:4019;top:12374;width:398;height:423" coordorigin="4019,12374" coordsize="398,423">
              <v:shape style="position:absolute;left:4019;top:12374;width:398;height:423" coordorigin="4019,12374" coordsize="398,423" path="m4019,12374l4019,12598,4020,12621,4039,12685,4077,12738,4129,12776,4193,12795,4216,12797,4240,12796,4304,12777,4357,12739,4396,12687,4415,12624,4417,12374,4019,12374xe" filled="f" stroked="t" strokeweight="2.126pt" strokecolor="#50535C">
                <v:path arrowok="t"/>
              </v:shape>
            </v:group>
            <v:group style="position:absolute;left:4118;top:12474;width:99;height:224" coordorigin="4118,12474" coordsize="99,224">
              <v:shape style="position:absolute;left:4118;top:12474;width:99;height:224" coordorigin="4118,12474" coordsize="99,224" path="m4218,12697l4156,12676,4121,12621,4118,12599,4118,12474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98.641693pt;margin-top:642.509888pt;width:24.497pt;height:14.554pt;mso-position-horizontal-relative:page;mso-position-vertical-relative:page;z-index:-5901" coordorigin="3973,12850" coordsize="490,291">
            <v:group style="position:absolute;left:4218;top:12934;width:2;height:186" coordorigin="4218,12934" coordsize="2,186">
              <v:shape style="position:absolute;left:4218;top:12934;width:2;height:186" coordorigin="4218,12934" coordsize="0,186" path="m4218,12934l4218,13120e" filled="f" stroked="t" strokeweight="2.126pt" strokecolor="#50535C">
                <v:path arrowok="t"/>
              </v:shape>
            </v:group>
            <v:group style="position:absolute;left:3994;top:13120;width:447;height:2" coordorigin="3994,13120" coordsize="447,2">
              <v:shape style="position:absolute;left:3994;top:13120;width:447;height:2" coordorigin="3994,13120" coordsize="447,0" path="m3994,13120l4442,13120e" filled="f" stroked="t" strokeweight="2.126pt" strokecolor="#50535C">
                <v:path arrowok="t"/>
              </v:shape>
            </v:group>
            <v:group style="position:absolute;left:4143;top:12871;width:148;height:74" coordorigin="4143,12871" coordsize="148,74">
              <v:shape style="position:absolute;left:4143;top:12871;width:148;height:74" coordorigin="4143,12871" coordsize="148,74" path="m4143,12871l4171,12929,4211,12946,4236,12943,4257,12934,4273,12920,4285,12903,4292,12883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4.561707pt;margin-top:621.201904pt;width:4.971pt;height:7.456872pt;mso-position-horizontal-relative:page;mso-position-vertical-relative:page;z-index:-5900" coordorigin="4491,12424" coordsize="99,149">
            <v:shape style="position:absolute;left:4491;top:12424;width:99;height:149" coordorigin="4491,12424" coordsize="99,149" path="m4491,12424l4591,12424,4591,12474,4569,12536,4515,12570,4492,12573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192.247696pt;margin-top:621.201904pt;width:4.971pt;height:7.456872pt;mso-position-horizontal-relative:page;mso-position-vertical-relative:page;z-index:-5899" coordorigin="3845,12424" coordsize="99,149">
            <v:shape style="position:absolute;left:3845;top:12424;width:99;height:149" coordorigin="3845,12424" coordsize="99,149" path="m3944,12424l3845,12424,3845,12474,3867,12536,3921,12570,3944,12573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292.012085pt;margin-top:637.596252pt;width:19.645913pt;height:19.45816pt;mso-position-horizontal-relative:page;mso-position-vertical-relative:page;z-index:-5898" coordorigin="5840,12752" coordsize="393,389">
            <v:group style="position:absolute;left:5862;top:12773;width:350;height:347" coordorigin="5862,12773" coordsize="350,347">
              <v:shape style="position:absolute;left:5862;top:12773;width:350;height:347" coordorigin="5862,12773" coordsize="350,347" path="m6212,12946l6199,13012,6163,13066,6110,13104,6045,13120,6020,13118,5955,13099,5903,13059,5871,13004,5862,12961,5863,12936,5882,12869,5921,12817,5974,12783,6016,12773,6042,12774,6111,12792,6165,12829,6199,12881,6212,12943,6212,12946xe" filled="f" stroked="t" strokeweight="2.126pt" strokecolor="#50535C">
                <v:path arrowok="t"/>
              </v:shape>
            </v:group>
            <v:group style="position:absolute;left:5961;top:12872;width:68;height:74" coordorigin="5961,12872" coordsize="68,74">
              <v:shape style="position:absolute;left:5961;top:12872;width:68;height:74" coordorigin="5961,12872" coordsize="68,74" path="m5961,12946l5965,12924,5974,12904,5989,12888,6008,12877,6030,12872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88.218994pt;margin-top:617.653076pt;width:27.2pt;height:17.04pt;mso-position-horizontal-relative:page;mso-position-vertical-relative:page;z-index:-5897" coordorigin="5764,12353" coordsize="544,341">
            <v:group style="position:absolute;left:5786;top:12374;width:501;height:298" coordorigin="5786,12374" coordsize="501,298">
              <v:shape style="position:absolute;left:5786;top:12374;width:501;height:298" coordorigin="5786,12374" coordsize="501,298" path="m6061,12673l6287,12598,6262,12474,6262,12374,5811,12374,5811,12474,5786,12598,6011,12673e" filled="f" stroked="t" strokeweight="2.126pt" strokecolor="#50535C">
                <v:path arrowok="t"/>
              </v:shape>
            </v:group>
            <v:group style="position:absolute;left:5961;top:12449;width:2;height:99" coordorigin="5961,12449" coordsize="2,99">
              <v:shape style="position:absolute;left:5961;top:12449;width:2;height:99" coordorigin="5961,12449" coordsize="0,99" path="m5961,12449l5961,12548e" filled="f" stroked="t" strokeweight="2.126pt" strokecolor="#50535C">
                <v:path arrowok="t"/>
              </v:shape>
            </v:group>
            <v:group style="position:absolute;left:6112;top:12449;width:2;height:99" coordorigin="6112,12449" coordsize="2,99">
              <v:shape style="position:absolute;left:6112;top:12449;width:2;height:99" coordorigin="6112,12449" coordsize="0,99" path="m6112,12449l6112,12548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73.042297pt;margin-top:624.884277pt;width:39.411pt;height:29.307pt;mso-position-horizontal-relative:page;mso-position-vertical-relative:page;z-index:-5896" coordorigin="7461,12498" coordsize="788,586">
            <v:group style="position:absolute;left:7731;top:12519;width:249;height:395" coordorigin="7731,12519" coordsize="249,395">
              <v:shape style="position:absolute;left:7731;top:12519;width:249;height:395" coordorigin="7731,12519" coordsize="249,395" path="m7731,12914l7731,12519,7979,12519,7979,12914e" filled="f" stroked="t" strokeweight="2.126pt" strokecolor="#50535C">
                <v:path arrowok="t"/>
              </v:shape>
            </v:group>
            <v:group style="position:absolute;left:7482;top:12667;width:746;height:395" coordorigin="7482,12667" coordsize="746,395">
              <v:shape style="position:absolute;left:7482;top:12667;width:746;height:395" coordorigin="7482,12667" coordsize="746,395" path="m7656,12667l7482,12667,7482,13063,8228,13063,8228,12766,8054,12766e" filled="f" stroked="t" strokeweight="2.126pt" strokecolor="#50535C">
                <v:path arrowok="t"/>
              </v:shape>
            </v:group>
            <v:group style="position:absolute;left:8079;top:12593;width:2;height:99" coordorigin="8079,12593" coordsize="2,99">
              <v:shape style="position:absolute;left:8079;top:12593;width:2;height:99" coordorigin="8079,12593" coordsize="0,99" path="m8079,12593l8079,12692e" filled="f" stroked="t" strokeweight="2.126pt" strokecolor="#50535C">
                <v:path arrowok="t"/>
              </v:shape>
            </v:group>
            <v:group style="position:absolute;left:8153;top:12593;width:2;height:99" coordorigin="8153,12593" coordsize="2,99">
              <v:shape style="position:absolute;left:8153;top:12593;width:2;height:99" coordorigin="8153,12593" coordsize="0,99" path="m8153,12593l8153,12692e" filled="f" stroked="t" strokeweight="2.126pt" strokecolor="#50535C">
                <v:path arrowok="t"/>
              </v:shape>
            </v:group>
            <v:group style="position:absolute;left:8228;top:12593;width:2;height:99" coordorigin="8228,12593" coordsize="2,99">
              <v:shape style="position:absolute;left:8228;top:12593;width:2;height:99" coordorigin="8228,12593" coordsize="0,99" path="m8228,12593l8228,12692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92.747314pt;margin-top:617.298279pt;width:.1pt;height:4.942pt;mso-position-horizontal-relative:page;mso-position-vertical-relative:page;z-index:-5895" coordorigin="7855,12346" coordsize="2,99">
            <v:shape style="position:absolute;left:7855;top:12346;width:2;height:99" coordorigin="7855,12346" coordsize="0,99" path="m7855,12346l7855,12445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376.590302pt;margin-top:624.711304pt;width:.1pt;height:4.942pt;mso-position-horizontal-relative:page;mso-position-vertical-relative:page;z-index:-5894" coordorigin="7532,12494" coordsize="2,99">
            <v:shape style="position:absolute;left:7532;top:12494;width:2;height:99" coordorigin="7532,12494" coordsize="0,99" path="m7532,12494l7532,12593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381.562286pt;margin-top:624.711304pt;width:.1pt;height:4.942pt;mso-position-horizontal-relative:page;mso-position-vertical-relative:page;z-index:-5893" coordorigin="7631,12494" coordsize="2,99">
            <v:shape style="position:absolute;left:7631;top:12494;width:2;height:99" coordorigin="7631,12494" coordsize="0,99" path="m7631,12494l7631,12593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464.033386pt;margin-top:650.213989pt;width:39.285pt;height:.1pt;mso-position-horizontal-relative:page;mso-position-vertical-relative:page;z-index:-5892" coordorigin="9281,13004" coordsize="786,2">
            <v:shape style="position:absolute;left:9281;top:13004;width:786;height:2" coordorigin="9281,13004" coordsize="786,0" path="m10066,13004l9281,13004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464.198395pt;margin-top:619.046997pt;width:38.955pt;height:27.213pt;mso-position-horizontal-relative:page;mso-position-vertical-relative:page;z-index:-5891" coordorigin="9284,12381" coordsize="779,544">
            <v:group style="position:absolute;left:9457;top:12402;width:438;height:375" coordorigin="9457,12402" coordsize="438,375">
              <v:shape style="position:absolute;left:9457;top:12402;width:438;height:375" coordorigin="9457,12402" coordsize="438,375" path="m9894,12777l9674,12402,9457,12777e" filled="f" stroked="t" strokeweight="2.126pt" strokecolor="#50535C">
                <v:path arrowok="t"/>
              </v:shape>
            </v:group>
            <v:group style="position:absolute;left:9305;top:12477;width:737;height:426" coordorigin="9305,12477" coordsize="737,426">
              <v:shape style="position:absolute;left:9305;top:12477;width:737;height:426" coordorigin="9305,12477" coordsize="737,426" path="m9872,12603l10042,12477,10042,12904,9305,12904,9305,12477,9475,12603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56.354706pt;margin-top:620.976318pt;width:.1pt;height:84.094pt;mso-position-horizontal-relative:page;mso-position-vertical-relative:page;z-index:-5890" coordorigin="5127,12420" coordsize="2,1682">
            <v:shape style="position:absolute;left:5127;top:12420;width:2;height:1682" coordorigin="5127,12420" coordsize="0,1682" path="m5127,12420l5127,14101e" filled="f" stroked="t" strokeweight=".709pt" strokecolor="#96969C">
              <v:path arrowok="t"/>
            </v:shape>
          </v:group>
          <w10:wrap type="none"/>
        </w:pict>
      </w:r>
      <w:r>
        <w:rPr/>
        <w:pict>
          <v:group style="position:absolute;margin-left:346.646301pt;margin-top:620.976318pt;width:.1pt;height:84.094pt;mso-position-horizontal-relative:page;mso-position-vertical-relative:page;z-index:-5889" coordorigin="6933,12420" coordsize="2,1682">
            <v:shape style="position:absolute;left:6933;top:12420;width:2;height:1682" coordorigin="6933,12420" coordsize="0,1682" path="m6933,12420l6933,14101e" filled="f" stroked="t" strokeweight=".709pt" strokecolor="#96969C">
              <v:path arrowok="t"/>
            </v:shape>
          </v:group>
          <w10:wrap type="none"/>
        </w:pict>
      </w:r>
      <w:r>
        <w:rPr/>
        <w:pict>
          <v:group style="position:absolute;margin-left:438.2117pt;margin-top:620.976318pt;width:.1pt;height:84.094pt;mso-position-horizontal-relative:page;mso-position-vertical-relative:page;z-index:-5888" coordorigin="8764,12420" coordsize="2,1682">
            <v:shape style="position:absolute;left:8764;top:12420;width:2;height:1682" coordorigin="8764,12420" coordsize="0,1682" path="m8764,12420l8764,14101e" filled="f" stroked="t" strokeweight=".709pt" strokecolor="#96969C">
              <v:path arrowok="t"/>
            </v:shape>
          </v:group>
          <w10:wrap type="none"/>
        </w:pict>
      </w:r>
      <w:r>
        <w:rPr/>
        <w:pict>
          <v:group style="position:absolute;margin-left:30.789301pt;margin-top:124.497803pt;width:32.1260pt;height:28.113005pt;mso-position-horizontal-relative:page;mso-position-vertical-relative:page;z-index:-5887" coordorigin="616,2490" coordsize="643,562">
            <v:group style="position:absolute;left:777;top:2631;width:120;height:200" coordorigin="777,2631" coordsize="120,200">
              <v:shape style="position:absolute;left:777;top:2631;width:120;height:200" coordorigin="777,2631" coordsize="120,200" path="m817,2831l897,2831,897,2631,777,2631e" filled="f" stroked="t" strokeweight="2.126pt" strokecolor="#50535C">
                <v:path arrowok="t"/>
              </v:shape>
            </v:group>
            <v:group style="position:absolute;left:897;top:2511;width:340;height:440" coordorigin="897,2511" coordsize="340,440">
              <v:shape style="position:absolute;left:897;top:2511;width:340;height:440" coordorigin="897,2511" coordsize="340,440" path="m897,2631l1237,2511,1237,2951,897,2831e" filled="f" stroked="t" strokeweight="2.126pt" strokecolor="#50535C">
                <v:path arrowok="t"/>
              </v:shape>
            </v:group>
            <v:group style="position:absolute;left:977;top:2658;width:180;height:2" coordorigin="977,2658" coordsize="180,2">
              <v:shape style="position:absolute;left:977;top:2658;width:180;height:2" coordorigin="977,2658" coordsize="180,0" path="m977,2658l1157,2658e" filled="f" stroked="t" strokeweight="3.323pt" strokecolor="#50535C">
                <v:path arrowok="t"/>
              </v:shape>
            </v:group>
            <v:group style="position:absolute;left:637;top:2631;width:80;height:200" coordorigin="637,2631" coordsize="80,200">
              <v:shape style="position:absolute;left:637;top:2631;width:80;height:200" coordorigin="637,2631" coordsize="80,200" path="m637,2831l717,2831,717,2631,637,2631,637,2831xe" filled="f" stroked="t" strokeweight="2.126pt" strokecolor="#50535C">
                <v:path arrowok="t"/>
              </v:shape>
            </v:group>
            <v:group style="position:absolute;left:717;top:2891;width:180;height:140" coordorigin="717,2891" coordsize="180,140">
              <v:shape style="position:absolute;left:717;top:2891;width:180;height:140" coordorigin="717,2891" coordsize="180,140" path="m897,2911l837,2911,837,2971,833,2993,821,3012,804,3025,783,3031,759,3027,739,3017,725,3001,718,2981,717,2891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1.131805pt;margin-top:46.922848pt;width:60.218409pt;height:10pt;mso-position-horizontal-relative:page;mso-position-vertical-relative:page;z-index:-588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8.973602pt;margin-top:46.922848pt;width:88.904405pt;height:10pt;mso-position-horizontal-relative:page;mso-position-vertical-relative:page;z-index:-588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hyperlink r:id="rId11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907013pt;margin-top:46.922848pt;width:75.242504pt;height:10pt;mso-position-horizontal-relative:page;mso-position-vertical-relative:page;z-index:-588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hyperlink r:id="rId12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-1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0009pt;margin-top:123.151306pt;width:364.097775pt;height:36pt;mso-position-horizontal-relative:page;mso-position-vertical-relative:page;z-index:-588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ull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171.151215pt;width:58.490815pt;height:36pt;mso-position-horizontal-relative:page;mso-position-vertical-relative:page;z-index:-588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2.750702pt;margin-top:286.156555pt;width:79.644434pt;height:40.994768pt;mso-position-horizontal-relative:page;mso-position-vertical-relative:page;z-index:-5881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245" w:right="263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36"/>
                      <w:w w:val="99"/>
                      <w:b/>
                      <w:bCs/>
                      <w:position w:val="3"/>
                    </w:rPr>
                    <w:t>1739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5" w:after="0" w:line="240" w:lineRule="auto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9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99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5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99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</w:rPr>
                    <w:t>ed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6.528595pt;margin-top:286.156555pt;width:73.967003pt;height:40.994768pt;mso-position-horizontal-relative:page;mso-position-vertical-relative:page;z-index:-5880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309" w:right="325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231F20"/>
                      <w:spacing w:val="-36"/>
                      <w:w w:val="99"/>
                      <w:b/>
                      <w:bCs/>
                      <w:position w:val="3"/>
                    </w:rPr>
                    <w:t>542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5" w:after="0" w:line="240" w:lineRule="auto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2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1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1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1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7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4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2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1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0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1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3.366486pt;margin-top:286.156555pt;width:80.342004pt;height:40.994768pt;mso-position-horizontal-relative:page;mso-position-vertical-relative:page;z-index:-5879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372" w:right="388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36"/>
                      <w:w w:val="99"/>
                      <w:b/>
                      <w:bCs/>
                      <w:position w:val="3"/>
                    </w:rPr>
                    <w:t>176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5" w:after="0" w:line="240" w:lineRule="auto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of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4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4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26102pt;margin-top:399.151306pt;width:104.236614pt;height:12pt;mso-position-horizontal-relative:page;mso-position-vertical-relative:page;z-index:-587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26102pt;margin-top:424.721039pt;width:350.825041pt;height:50pt;mso-position-horizontal-relative:page;mso-position-vertical-relative:page;z-index:-587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26102pt;margin-top:484.721039pt;width:362.523098pt;height:40pt;mso-position-horizontal-relative:page;mso-position-vertical-relative:page;z-index:-587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26102pt;margin-top:544.721069pt;width:348.284816pt;height:30pt;mso-position-horizontal-relative:page;mso-position-vertical-relative:page;z-index:-587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7.107697pt;margin-top:675.801453pt;width:67.695853pt;height:30pt;mso-position-horizontal-relative:page;mso-position-vertical-relative:page;z-index:-587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1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ra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24" w:right="30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8.036194pt;margin-top:675.801453pt;width:67.695853pt;height:30pt;mso-position-horizontal-relative:page;mso-position-vertical-relative:page;z-index:-587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1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ra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24" w:right="30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8.964691pt;margin-top:675.801453pt;width:67.695853pt;height:30pt;mso-position-horizontal-relative:page;mso-position-vertical-relative:page;z-index:-587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1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ra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24" w:right="30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9.893188pt;margin-top:675.801453pt;width:67.695853pt;height:30pt;mso-position-horizontal-relative:page;mso-position-vertical-relative:page;z-index:-587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1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ra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24" w:right="30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5.581177pt;margin-top:749.31543pt;width:6.566407pt;height:10pt;mso-position-horizontal-relative:page;mso-position-vertical-relative:page;z-index:-587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3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9.704697pt;margin-top:646.679871pt;width:11.186pt;height:9.321pt;mso-position-horizontal-relative:page;mso-position-vertical-relative:page;z-index:-5869" type="#_x0000_t202" filled="f" stroked="f">
            <v:textbox inset="0,0,0,0">
              <w:txbxContent>
                <w:p>
                  <w:pPr>
                    <w:spacing w:before="6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0.890701pt;margin-top:646.679871pt;width:11.185pt;height:9.321pt;mso-position-horizontal-relative:page;mso-position-vertical-relative:page;z-index:-5868" type="#_x0000_t202" filled="f" stroked="f">
            <v:textbox inset="0,0,0,0">
              <w:txbxContent>
                <w:p>
                  <w:pPr>
                    <w:spacing w:before="6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4.105286pt;margin-top:633.360291pt;width:8.699pt;height:19.768pt;mso-position-horizontal-relative:page;mso-position-vertical-relative:page;z-index:-586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2.690308pt;margin-top:638.302307pt;width:8.7pt;height:14.826pt;mso-position-horizontal-relative:page;mso-position-vertical-relative:page;z-index:-586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6.533295pt;margin-top:625.947327pt;width:12.428pt;height:19.768pt;mso-position-horizontal-relative:page;mso-position-vertical-relative:page;z-index:-586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7.462097pt;margin-top:247.3965pt;width:8.504pt;height:21.89pt;mso-position-horizontal-relative:page;mso-position-vertical-relative:page;z-index:-586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0.781311pt;margin-top:254.858398pt;width:3.358pt;height:13.194pt;mso-position-horizontal-relative:page;mso-position-vertical-relative:page;z-index:-586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852301pt;margin-top:132.517807pt;width:4pt;height:9.043pt;mso-position-horizontal-relative:page;mso-position-vertical-relative:page;z-index:-5862" type="#_x0000_t202" filled="f" stroked="f">
            <v:textbox inset="0,0,0,0">
              <w:txbxContent>
                <w:p>
                  <w:pPr>
                    <w:spacing w:before="1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.852299pt;margin-top:132.517807pt;width:9pt;height:9.043pt;mso-position-horizontal-relative:page;mso-position-vertical-relative:page;z-index:-5861" type="#_x0000_t202" filled="f" stroked="f">
            <v:textbox inset="0,0,0,0">
              <w:txbxContent>
                <w:p>
                  <w:pPr>
                    <w:spacing w:before="1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852299pt;margin-top:132.517807pt;width:13pt;height:9.043pt;mso-position-horizontal-relative:page;mso-position-vertical-relative:page;z-index:-5860" type="#_x0000_t202" filled="f" stroked="f">
            <v:textbox inset="0,0,0,0">
              <w:txbxContent>
                <w:p>
                  <w:pPr>
                    <w:spacing w:before="1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8.842102pt;margin-top:47.243801pt;width:10.63pt;height:9.2125pt;mso-position-horizontal-relative:page;mso-position-vertical-relative:page;z-index:-5859" type="#_x0000_t202" filled="f" stroked="f">
            <v:textbox inset="0,0,0,0">
              <w:txbxContent>
                <w:p>
                  <w:pPr>
                    <w:spacing w:before="4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30.273987pt;width:550.295pt;height:12pt;mso-position-horizontal-relative:page;mso-position-vertical-relative:page;z-index:-585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820" w:bottom="280" w:left="520" w:right="172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170.925995pt;margin-top:209.404999pt;width:129.574000pt;height:109.047pt;mso-position-horizontal-relative:page;mso-position-vertical-relative:page;z-index:-5857" coordorigin="3419,4188" coordsize="2591,2181">
            <v:group style="position:absolute;left:3429;top:4198;width:2571;height:2161" coordorigin="3429,4198" coordsize="2571,2161">
              <v:shape style="position:absolute;left:3429;top:4198;width:2571;height:2161" coordorigin="3429,4198" coordsize="2571,2161" path="m3429,6359l6000,6359,6000,4198,3429,4198,3429,6359e" filled="t" fillcolor="#50535C" stroked="f">
                <v:path arrowok="t"/>
                <v:fill/>
              </v:shape>
              <v:shape style="position:absolute;left:3429;top:4198;width:2571;height:2161" type="#_x0000_t75">
                <v:imagedata r:id="rId13" o:title=""/>
              </v:shape>
            </v:group>
            <w10:wrap type="none"/>
          </v:group>
        </w:pict>
      </w:r>
      <w:r>
        <w:rPr/>
        <w:pict>
          <v:group style="position:absolute;margin-left:311.5pt;margin-top:209.404999pt;width:129.574000pt;height:109.047pt;mso-position-horizontal-relative:page;mso-position-vertical-relative:page;z-index:-5856" coordorigin="6230,4188" coordsize="2591,2181">
            <v:group style="position:absolute;left:6240;top:4198;width:2571;height:2161" coordorigin="6240,4198" coordsize="2571,2161">
              <v:shape style="position:absolute;left:6240;top:4198;width:2571;height:2161" coordorigin="6240,4198" coordsize="2571,2161" path="m6240,6359l8811,6359,8811,4198,6240,4198,6240,6359e" filled="t" fillcolor="#50535C" stroked="f">
                <v:path arrowok="t"/>
                <v:fill/>
              </v:shape>
              <v:shape style="position:absolute;left:6240;top:4198;width:2571;height:2161" type="#_x0000_t75">
                <v:imagedata r:id="rId14" o:title=""/>
              </v:shape>
            </v:group>
            <w10:wrap type="none"/>
          </v:group>
        </w:pict>
      </w:r>
      <w:r>
        <w:rPr/>
        <w:pict>
          <v:group style="position:absolute;margin-left:452.074005pt;margin-top:209.404999pt;width:129.574000pt;height:109.047pt;mso-position-horizontal-relative:page;mso-position-vertical-relative:page;z-index:-5855" coordorigin="9041,4188" coordsize="2591,2181">
            <v:group style="position:absolute;left:9051;top:4198;width:2571;height:2161" coordorigin="9051,4198" coordsize="2571,2161">
              <v:shape style="position:absolute;left:9051;top:4198;width:2571;height:2161" coordorigin="9051,4198" coordsize="2571,2161" path="m9051,6359l11623,6359,11623,4198,9051,4198,9051,6359e" filled="t" fillcolor="#50535C" stroked="f">
                <v:path arrowok="t"/>
                <v:fill/>
              </v:shape>
              <v:shape style="position:absolute;left:9051;top:4198;width:2571;height:2161" type="#_x0000_t75">
                <v:imagedata r:id="rId15" o:title=""/>
              </v:shape>
            </v:group>
            <w10:wrap type="none"/>
          </v:group>
        </w:pict>
      </w:r>
      <w:r>
        <w:rPr/>
        <w:pict>
          <v:group style="position:absolute;margin-left:30.852301pt;margin-top:741.259888pt;width:550.295pt;height:.1pt;mso-position-horizontal-relative:page;mso-position-vertical-relative:page;z-index:-5854" coordorigin="617,14825" coordsize="11006,2">
            <v:shape style="position:absolute;left:617;top:14825;width:11006;height:2" coordorigin="617,14825" coordsize="11006,0" path="m617,14825l11623,14825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8522pt;margin-top:45.043098pt;width:12.508pt;height:12.023pt;mso-position-horizontal-relative:page;mso-position-vertical-relative:page;z-index:-5853" coordorigin="617,901" coordsize="250,240">
            <v:shape style="position:absolute;left:617;top:901;width:250;height:240" coordorigin="617,901" coordsize="250,240" path="m742,901l711,990,617,993,692,1050,665,1141,742,1088,804,1088,793,1050,867,993,773,990,742,901e" filled="t" fillcolor="#50535C" stroked="f">
              <v:path arrowok="t"/>
              <v:fill/>
            </v:shape>
            <v:shape style="position:absolute;left:617;top:901;width:250;height:240" coordorigin="617,901" coordsize="250,240" path="m804,1088l742,1088,819,1141,804,1088e" filled="t" fillcolor="#50535C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0.4121pt;margin-top:89.142899pt;width:551.3071pt;height:8.982pt;mso-position-horizontal-relative:page;mso-position-vertical-relative:page;z-index:-5852" coordorigin="608,1783" coordsize="11026,180">
            <v:group style="position:absolute;left:618;top:1798;width:84;height:81" coordorigin="618,1798" coordsize="84,81">
              <v:shape style="position:absolute;left:618;top:1798;width:84;height:81" coordorigin="618,1798" coordsize="84,81" path="m650,1798l621,1823,621,1836,621,1842,618,1854,621,1860,620,1869,622,1872,627,1878,675,1841,685,1828,697,1818,699,1812,703,1806,699,1801,686,1801,670,1799,650,1798e" filled="t" fillcolor="#50535C" stroked="f">
                <v:path arrowok="t"/>
                <v:fill/>
              </v:shape>
              <v:shape style="position:absolute;left:618;top:1798;width:84;height:81" coordorigin="618,1798" coordsize="84,81" path="m698,1798l689,1800,686,1801,699,1801,698,1798e" filled="t" fillcolor="#50535C" stroked="f">
                <v:path arrowok="t"/>
                <v:fill/>
              </v:shape>
            </v:group>
            <v:group style="position:absolute;left:763;top:1802;width:206;height:144" coordorigin="763,1802" coordsize="206,144">
              <v:shape style="position:absolute;left:763;top:1802;width:206;height:144" coordorigin="763,1802" coordsize="206,144" path="m896,1802l892,1805,887,1807,878,1818,873,1824,844,1852,831,1868,824,1877,817,1886,805,1894,803,1896,798,1902,795,1906,783,1918,775,1926,763,1939,765,1944,777,1946,783,1946,797,1945,805,1943,821,1940,829,1939,859,1939,864,1934,867,1929,873,1921,884,1908,901,1891,914,1876,957,1826,961,1822,970,1812,969,1808,912,1808,904,1807,902,1804,899,1802,898,1802,896,1802e" filled="t" fillcolor="#50535C" stroked="f">
                <v:path arrowok="t"/>
                <v:fill/>
              </v:shape>
              <v:shape style="position:absolute;left:763;top:1802;width:206;height:144" coordorigin="763,1802" coordsize="206,144" path="m859,1939l829,1939,842,1944,848,1944,856,1941,858,1940,859,1939e" filled="t" fillcolor="#50535C" stroked="f">
                <v:path arrowok="t"/>
                <v:fill/>
              </v:shape>
              <v:shape style="position:absolute;left:763;top:1802;width:206;height:144" coordorigin="763,1802" coordsize="206,144" path="m953,1803l945,1805,942,1805,927,1807,917,1807,912,1808,969,1808,968,1807,958,1804,953,1803e" filled="t" fillcolor="#50535C" stroked="f">
                <v:path arrowok="t"/>
                <v:fill/>
              </v:shape>
              <v:shape style="position:absolute;left:763;top:1802;width:206;height:144" coordorigin="763,1802" coordsize="206,144" path="m898,1802l898,1802,899,1802e" filled="t" fillcolor="#50535C" stroked="f">
                <v:path arrowok="t"/>
                <v:fill/>
              </v:shape>
            </v:group>
            <v:group style="position:absolute;left:913;top:1799;width:203;height:153" coordorigin="913,1799" coordsize="203,153">
              <v:shape style="position:absolute;left:913;top:1799;width:203;height:153" coordorigin="913,1799" coordsize="203,153" path="m1047,1800l1043,1802,1035,1809,1021,1823,989,1852,988,1854,956,1890,941,1907,929,1923,916,1938,913,1940,913,1942,916,1951,920,1952,927,1951,929,1950,931,1950,951,1947,971,1946,974,1946,989,1946,994,1939,996,1936,1005,1927,1011,1921,1024,1907,1029,1900,1037,1893,1051,1879,1064,1863,1076,1847,1089,1832,1095,1826,1102,1820,1116,1810,1115,1803,1110,1802,1088,1802,1087,1802,1070,1802,1064,1801,1058,1801,1047,1800e" filled="t" fillcolor="#50535C" stroked="f">
                <v:path arrowok="t"/>
                <v:fill/>
              </v:shape>
              <v:shape style="position:absolute;left:913;top:1799;width:203;height:153" coordorigin="913,1799" coordsize="203,153" path="m989,1946l974,1946,976,1947,987,1949,987,1949,989,1946e" filled="t" fillcolor="#50535C" stroked="f">
                <v:path arrowok="t"/>
                <v:fill/>
              </v:shape>
              <v:shape style="position:absolute;left:913;top:1799;width:203;height:153" coordorigin="913,1799" coordsize="203,153" path="m1102,1799l1094,1802,1088,1802,1110,1802,1105,1799,1102,1799e" filled="t" fillcolor="#50535C" stroked="f">
                <v:path arrowok="t"/>
                <v:fill/>
              </v:shape>
              <v:shape style="position:absolute;left:913;top:1799;width:203;height:153" coordorigin="913,1799" coordsize="203,153" path="m1078,1801l1074,1801,1070,1801,1070,1802,1087,1802,1078,1801e" filled="t" fillcolor="#50535C" stroked="f">
                <v:path arrowok="t"/>
                <v:fill/>
              </v:shape>
            </v:group>
            <v:group style="position:absolute;left:1628;top:1797;width:208;height:154" coordorigin="1628,1797" coordsize="208,154">
              <v:shape style="position:absolute;left:1628;top:1797;width:208;height:154" coordorigin="1628,1797" coordsize="208,154" path="m1766,1797l1763,1799,1760,1802,1752,1810,1741,1822,1727,1837,1708,1855,1680,1883,1674,1888,1670,1895,1655,1909,1642,1924,1628,1938,1628,1941,1632,1950,1635,1951,1645,1946,1647,1945,1656,1944,1663,1944,1681,1941,1717,1941,1722,1936,1726,1933,1734,1924,1774,1879,1788,1863,1801,1848,1814,1833,1829,1820,1836,1814,1835,1810,1830,1805,1775,1805,1772,1803,1769,1799,1767,1798,1766,1797e" filled="t" fillcolor="#50535C" stroked="f">
                <v:path arrowok="t"/>
                <v:fill/>
              </v:shape>
              <v:shape style="position:absolute;left:1628;top:1797;width:208;height:154" coordorigin="1628,1797" coordsize="208,154" path="m1717,1941l1681,1941,1693,1942,1710,1945,1715,1944,1717,1941e" filled="t" fillcolor="#50535C" stroked="f">
                <v:path arrowok="t"/>
                <v:fill/>
              </v:shape>
              <v:shape style="position:absolute;left:1628;top:1797;width:208;height:154" coordorigin="1628,1797" coordsize="208,154" path="m1663,1944l1656,1944,1662,1944,1663,1944e" filled="t" fillcolor="#50535C" stroked="f">
                <v:path arrowok="t"/>
                <v:fill/>
              </v:shape>
              <v:shape style="position:absolute;left:1628;top:1797;width:208;height:154" coordorigin="1628,1797" coordsize="208,154" path="m1804,1801l1792,1802,1785,1804,1775,1805,1830,1805,1830,1804,1810,1804,1804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19,1801l1810,1804,1830,1804,1827,1802,1824,1802,1819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27,1801l1824,1802,1827,1802e" filled="t" fillcolor="#50535C" stroked="f">
                <v:path arrowok="t"/>
                <v:fill/>
              </v:shape>
            </v:group>
            <v:group style="position:absolute;left:2055;top:1795;width:210;height:152" coordorigin="2055,1795" coordsize="210,152">
              <v:shape style="position:absolute;left:2055;top:1795;width:210;height:152" coordorigin="2055,1795" coordsize="210,152" path="m2194,1795l2191,1796,2169,1818,2152,1837,2139,1851,2125,1865,2109,1882,2095,1896,2081,1909,2066,1923,2064,1926,2061,1928,2055,1933,2055,1936,2059,1944,2063,1946,2074,1944,2099,1944,2104,1942,2110,1941,2132,1941,2132,1941,2142,1931,2156,1916,2171,1903,2173,1901,2175,1899,2184,1889,2192,1880,2202,1870,2216,1856,2261,1813,2263,1811,2265,1809,2263,1801,2209,1801,2203,1800,2194,1795e" filled="t" fillcolor="#50535C" stroked="f">
                <v:path arrowok="t"/>
                <v:fill/>
              </v:shape>
              <v:shape style="position:absolute;left:2055;top:1795;width:210;height:152" coordorigin="2055,1795" coordsize="210,152" path="m2099,1944l2074,1944,2078,1945,2088,1945,2094,1946,2099,1944e" filled="t" fillcolor="#50535C" stroked="f">
                <v:path arrowok="t"/>
                <v:fill/>
              </v:shape>
              <v:shape style="position:absolute;left:2055;top:1795;width:210;height:152" coordorigin="2055,1795" coordsize="210,152" path="m2132,1941l2110,1941,2120,1941,2123,1944,2128,1945,2130,1943,2132,1941e" filled="t" fillcolor="#50535C" stroked="f">
                <v:path arrowok="t"/>
                <v:fill/>
              </v:shape>
              <v:shape style="position:absolute;left:2055;top:1795;width:210;height:152" coordorigin="2055,1795" coordsize="210,152" path="m2217,1799l2216,1799,2209,1801,2263,1801,2263,1801,2229,1801,2217,1799e" filled="t" fillcolor="#50535C" stroked="f">
                <v:path arrowok="t"/>
                <v:fill/>
              </v:shape>
              <v:shape style="position:absolute;left:2055;top:1795;width:210;height:152" coordorigin="2055,1795" coordsize="210,152" path="m2260,1797l2240,1798,2229,1801,2263,1801,2262,1797,2260,1797e" filled="t" fillcolor="#50535C" stroked="f">
                <v:path arrowok="t"/>
                <v:fill/>
              </v:shape>
            </v:group>
            <v:group style="position:absolute;left:2201;top:1793;width:211;height:150" coordorigin="2201,1793" coordsize="211,150">
              <v:shape style="position:absolute;left:2201;top:1793;width:211;height:150" coordorigin="2201,1793" coordsize="211,150" path="m2342,1793l2333,1802,2324,1810,2309,1827,2267,1868,2253,1882,2246,1889,2239,1897,2227,1904,2225,1907,2215,1917,2208,1923,2206,1926,2201,1932,2202,1936,2207,1942,2211,1943,2217,1939,2220,1938,2265,1937,2281,1937,2294,1924,2325,1895,2326,1893,2331,1889,2343,1878,2357,1864,2389,1832,2403,1818,2409,1812,2412,1807,2406,1799,2365,1799,2358,1799,2351,1799,2342,1793e" filled="t" fillcolor="#50535C" stroked="f">
                <v:path arrowok="t"/>
                <v:fill/>
              </v:shape>
              <v:shape style="position:absolute;left:2201;top:1793;width:211;height:150" coordorigin="2201,1793" coordsize="211,150" path="m2281,1937l2265,1937,2267,1938,2275,1942,2280,1938,2281,1937e" filled="t" fillcolor="#50535C" stroked="f">
                <v:path arrowok="t"/>
                <v:fill/>
              </v:shape>
              <v:shape style="position:absolute;left:2201;top:1793;width:211;height:150" coordorigin="2201,1793" coordsize="211,150" path="m2393,1795l2382,1799,2365,1799,2406,1799,2400,1796,2393,1795e" filled="t" fillcolor="#50535C" stroked="f">
                <v:path arrowok="t"/>
                <v:fill/>
              </v:shape>
            </v:group>
            <v:group style="position:absolute;left:1916;top:1796;width:200;height:151" coordorigin="1916,1796" coordsize="200,151">
              <v:shape style="position:absolute;left:1916;top:1796;width:200;height:151" coordorigin="1916,1796" coordsize="200,151" path="m1967,1945l1947,1945,1957,1947,1962,1947,1967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1946,1945l1932,1945,1941,1946,1946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2054,1796l2046,1798,2042,1802,2034,1812,2029,1817,2023,1824,1997,1850,1983,1865,1969,1880,1955,1897,1940,1912,1926,1925,1924,1927,1922,1929,1916,1937,1918,1944,1918,1944,1929,1946,1932,1945,1946,1945,1947,1945,1967,1945,1973,1944,1980,1942,1994,1942,1994,1942,1997,1940,1999,1929,2015,1914,2060,1869,2093,1831,2100,1824,2110,1817,2111,1816,2117,1808,2116,1803,2062,1803,2061,1802,2058,1802,2054,1796e" filled="t" fillcolor="#50535C" stroked="f">
                <v:path arrowok="t"/>
                <v:fill/>
              </v:shape>
              <v:shape style="position:absolute;left:1916;top:1796;width:200;height:151" coordorigin="1916,1796" coordsize="200,151" path="m1994,1942l1980,1942,1989,1944,1991,1944,1994,1942e" filled="t" fillcolor="#50535C" stroked="f">
                <v:path arrowok="t"/>
                <v:fill/>
              </v:shape>
              <v:shape style="position:absolute;left:1916;top:1796;width:200;height:151" coordorigin="1916,1796" coordsize="200,151" path="m2102,1796l2074,1799,2062,1803,2116,1803,2114,1797,2102,1796e" filled="t" fillcolor="#50535C" stroked="f">
                <v:path arrowok="t"/>
                <v:fill/>
              </v:shape>
            </v:group>
            <v:group style="position:absolute;left:2348;top:1795;width:204;height:146" coordorigin="2348,1795" coordsize="204,146">
              <v:shape style="position:absolute;left:2348;top:1795;width:204;height:146" coordorigin="2348,1795" coordsize="204,146" path="m2485,1795l2482,1796,2478,1800,2449,1829,2435,1844,2419,1860,2404,1874,2390,1888,2381,1898,2372,1907,2358,1919,2355,1922,2348,1929,2348,1932,2353,1939,2356,1941,2366,1940,2374,1940,2389,1937,2408,1937,2412,1936,2413,1935,2426,1935,2428,1934,2433,1927,2434,1927,2442,1919,2450,1912,2460,1901,2485,1874,2502,1857,2517,1843,2531,1829,2547,1817,2552,1813,2552,1807,2546,1800,2545,1800,2493,1800,2485,1795e" filled="t" fillcolor="#50535C" stroked="f">
                <v:path arrowok="t"/>
                <v:fill/>
              </v:shape>
              <v:shape style="position:absolute;left:2348;top:1795;width:204;height:146" coordorigin="2348,1795" coordsize="204,146" path="m2374,1940l2366,1940,2372,1941,2374,1940e" filled="t" fillcolor="#50535C" stroked="f">
                <v:path arrowok="t"/>
                <v:fill/>
              </v:shape>
              <v:shape style="position:absolute;left:2348;top:1795;width:204;height:146" coordorigin="2348,1795" coordsize="204,146" path="m2408,1937l2389,1937,2401,1939,2408,1937e" filled="t" fillcolor="#50535C" stroked="f">
                <v:path arrowok="t"/>
                <v:fill/>
              </v:shape>
              <v:shape style="position:absolute;left:2348;top:1795;width:204;height:146" coordorigin="2348,1795" coordsize="204,146" path="m2426,1935l2413,1935,2422,1938,2426,1935e" filled="t" fillcolor="#50535C" stroked="f">
                <v:path arrowok="t"/>
                <v:fill/>
              </v:shape>
              <v:shape style="position:absolute;left:2348;top:1795;width:204;height:146" coordorigin="2348,1795" coordsize="204,146" path="m2541,1797l2529,1798,2518,1798,2500,1798,2493,1800,2545,1800,2543,1799,2543,1798,2518,1798,2543,1798,2541,1797e" filled="t" fillcolor="#50535C" stroked="f">
                <v:path arrowok="t"/>
                <v:fill/>
              </v:shape>
            </v:group>
            <v:group style="position:absolute;left:1774;top:1796;width:202;height:151" coordorigin="1774,1796" coordsize="202,151">
              <v:shape style="position:absolute;left:1774;top:1796;width:202;height:151" coordorigin="1774,1796" coordsize="202,151" path="m1908,1796l1908,1796,1898,1804,1896,1808,1892,1813,1838,1870,1827,1883,1807,1902,1776,1931,1775,1934,1774,1939,1775,1942,1781,1945,1785,1947,1788,1944,1790,1942,1792,1940,1833,1937,1840,1937,1845,1937,1857,1937,1861,1934,1868,1924,1872,1918,1899,1890,1913,1875,1929,1859,1942,1844,1957,1830,1972,1817,1973,1816,1974,1815,1976,1812,1976,1810,1975,1805,1925,1805,1920,1804,1908,1796e" filled="t" fillcolor="#50535C" stroked="f">
                <v:path arrowok="t"/>
                <v:fill/>
              </v:shape>
              <v:shape style="position:absolute;left:1774;top:1796;width:202;height:151" coordorigin="1774,1796" coordsize="202,151" path="m1840,1937l1833,1937,1833,1938,1840,1937e" filled="t" fillcolor="#50535C" stroked="f">
                <v:path arrowok="t"/>
                <v:fill/>
              </v:shape>
              <v:shape style="position:absolute;left:1774;top:1796;width:202;height:151" coordorigin="1774,1796" coordsize="202,151" path="m1969,1798l1952,1802,1941,1803,1925,1805,1975,1805,1974,1801,1969,1798e" filled="t" fillcolor="#50535C" stroked="f">
                <v:path arrowok="t"/>
                <v:fill/>
              </v:shape>
            </v:group>
            <v:group style="position:absolute;left:1202;top:1795;width:200;height:149" coordorigin="1202,1795" coordsize="200,149">
              <v:shape style="position:absolute;left:1202;top:1795;width:200;height:149" coordorigin="1202,1795" coordsize="200,149" path="m1332,1797l1328,1798,1324,1803,1323,1804,1278,1853,1267,1865,1249,1884,1215,1919,1208,1926,1202,1935,1209,1943,1218,1944,1237,1938,1247,1935,1285,1935,1289,1928,1291,1926,1338,1878,1367,1844,1381,1829,1396,1816,1402,1811,1401,1806,1397,1802,1345,1802,1332,179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2,1937l1267,1937,1278,1938,1282,193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5,1935l1247,1935,1263,1937,1282,1937,1284,1937,1285,1935e" filled="t" fillcolor="#50535C" stroked="f">
                <v:path arrowok="t"/>
                <v:fill/>
              </v:shape>
              <v:shape style="position:absolute;left:1202;top:1795;width:200;height:149" coordorigin="1202,1795" coordsize="200,149" path="m1389,1795l1370,1798,1345,1802,1397,1802,1392,1797,1389,1795e" filled="t" fillcolor="#50535C" stroked="f">
                <v:path arrowok="t"/>
                <v:fill/>
              </v:shape>
            </v:group>
            <v:group style="position:absolute;left:1347;top:1798;width:198;height:147" coordorigin="1347,1798" coordsize="198,147">
              <v:shape style="position:absolute;left:1347;top:1798;width:198;height:147" coordorigin="1347,1798" coordsize="198,147" path="m1477,1798l1476,1798,1466,1808,1448,1828,1435,1842,1420,1856,1411,1865,1402,1873,1391,1886,1389,1889,1380,1899,1351,1931,1349,1932,1347,1936,1348,1939,1351,1944,1357,1945,1363,1942,1364,1941,1372,1939,1395,1936,1424,1936,1425,1936,1429,1932,1454,1906,1472,1889,1484,1876,1514,1843,1527,1828,1542,1814,1546,1811,1545,1805,1539,1802,1497,1802,1487,1801,1477,1798e" filled="t" fillcolor="#50535C" stroked="f">
                <v:path arrowok="t"/>
                <v:fill/>
              </v:shape>
              <v:shape style="position:absolute;left:1347;top:1798;width:198;height:147" coordorigin="1347,1798" coordsize="198,147" path="m1424,1936l1395,1936,1414,1937,1420,1939,1424,1936e" filled="t" fillcolor="#50535C" stroked="f">
                <v:path arrowok="t"/>
                <v:fill/>
              </v:shape>
              <v:shape style="position:absolute;left:1347;top:1798;width:198;height:147" coordorigin="1347,1798" coordsize="198,147" path="m1515,1799l1497,1802,1539,1802,1537,1800,1535,1799,1522,1799,1515,1799e" filled="t" fillcolor="#50535C" stroked="f">
                <v:path arrowok="t"/>
                <v:fill/>
              </v:shape>
              <v:shape style="position:absolute;left:1347;top:1798;width:198;height:147" coordorigin="1347,1798" coordsize="198,147" path="m1533,1798l1522,1799,1535,1799,1533,1798e" filled="t" fillcolor="#50535C" stroked="f">
                <v:path arrowok="t"/>
                <v:fill/>
              </v:shape>
            </v:group>
            <v:group style="position:absolute;left:1493;top:1798;width:199;height:149" coordorigin="1493,1798" coordsize="199,149">
              <v:shape style="position:absolute;left:1493;top:1798;width:199;height:149" coordorigin="1493,1798" coordsize="199,149" path="m1621,1798l1617,1802,1613,1805,1592,1828,1547,1876,1532,1892,1503,1925,1499,1928,1494,1934,1493,1939,1497,1945,1505,1948,1513,1941,1529,1939,1535,1939,1546,1937,1563,1937,1572,1937,1573,1936,1578,1929,1582,1923,1592,1912,1620,1883,1626,1877,1631,1870,1644,1856,1651,1849,1668,1832,1676,1822,1687,1815,1689,1813,1690,1811,1692,1809,1690,1804,1689,1804,1640,1804,1631,1803,1621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573,1936e" filled="t" fillcolor="#50535C" stroked="f">
                <v:path arrowok="t"/>
                <v:fill/>
              </v:shape>
              <v:shape style="position:absolute;left:1493;top:1798;width:199;height:149" coordorigin="1493,1798" coordsize="199,149" path="m1653,1800l1640,1804,1689,1804,1689,1803,1671,1803,1667,1801,1657,1801,1653,1800e" filled="t" fillcolor="#50535C" stroked="f">
                <v:path arrowok="t"/>
                <v:fill/>
              </v:shape>
              <v:shape style="position:absolute;left:1493;top:1798;width:199;height:149" coordorigin="1493,1798" coordsize="199,149" path="m1677,1798l1671,1803,1689,1803,1687,1801,1680,1799,1677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666,1801l1657,1801,1667,1801,1666,1801e" filled="t" fillcolor="#50535C" stroked="f">
                <v:path arrowok="t"/>
                <v:fill/>
              </v:shape>
            </v:group>
            <v:group style="position:absolute;left:2490;top:1798;width:194;height:144" coordorigin="2490,1798" coordsize="194,144">
              <v:shape style="position:absolute;left:2490;top:1798;width:194;height:144" coordorigin="2490,1798" coordsize="194,144" path="m2563,1940l2548,1940,2559,1942,2561,1941,2563,1940e" filled="t" fillcolor="#50535C" stroked="f">
                <v:path arrowok="t"/>
                <v:fill/>
              </v:shape>
              <v:shape style="position:absolute;left:2490;top:1798;width:194;height:144" coordorigin="2490,1798" coordsize="194,144" path="m2536,1941l2510,1941,2513,1941,2520,1942,2523,1942,2536,1941e" filled="t" fillcolor="#50535C" stroked="f">
                <v:path arrowok="t"/>
                <v:fill/>
              </v:shape>
              <v:shape style="position:absolute;left:2490;top:1798;width:194;height:144" coordorigin="2490,1798" coordsize="194,144" path="m2620,1798l2617,1800,2608,1810,2602,1816,2550,1872,2503,1918,2492,1928,2491,1929,2490,1931,2494,1938,2499,1941,2510,1941,2536,1941,2548,1940,2563,1940,2571,1930,2619,1881,2628,1871,2641,1857,2655,1843,2670,1829,2686,1816,2686,1804,2684,1802,2655,1802,2650,1801,2632,1801,2628,1801,2620,1798e" filled="t" fillcolor="#50535C" stroked="f">
                <v:path arrowok="t"/>
                <v:fill/>
              </v:shape>
              <v:shape style="position:absolute;left:2490;top:1798;width:194;height:144" coordorigin="2490,1798" coordsize="194,144" path="m2667,1799l2655,1802,2684,1802,2682,1800,2669,1799,2667,1799e" filled="t" fillcolor="#50535C" stroked="f">
                <v:path arrowok="t"/>
                <v:fill/>
              </v:shape>
              <v:shape style="position:absolute;left:2490;top:1798;width:194;height:144" coordorigin="2490,1798" coordsize="194,144" path="m2645,1800l2632,1801,2650,1801,2645,1800e" filled="t" fillcolor="#50535C" stroked="f">
                <v:path arrowok="t"/>
                <v:fill/>
              </v:shape>
            </v:group>
            <v:group style="position:absolute;left:1056;top:1800;width:190;height:146" coordorigin="1056,1800" coordsize="190,146">
              <v:shape style="position:absolute;left:1056;top:1800;width:190;height:146" coordorigin="1056,1800" coordsize="190,146" path="m1181,1802l1178,1804,1076,1911,1068,1920,1060,1928,1059,1929,1056,1934,1057,1940,1066,1944,1070,1945,1084,1943,1094,1942,1111,1939,1117,1939,1134,1939,1139,1932,1142,1926,1151,1918,1164,1904,1178,1888,1190,1876,1207,1857,1220,1841,1245,1810,1243,1808,1243,1807,1197,1807,1181,1802e" filled="t" fillcolor="#50535C" stroked="f">
                <v:path arrowok="t"/>
                <v:fill/>
              </v:shape>
              <v:shape style="position:absolute;left:1056;top:1800;width:190;height:146" coordorigin="1056,1800" coordsize="190,146" path="m1134,1939l1117,1939,1128,1944,1132,1942,1134,1939e" filled="t" fillcolor="#50535C" stroked="f">
                <v:path arrowok="t"/>
                <v:fill/>
              </v:shape>
              <v:shape style="position:absolute;left:1056;top:1800;width:190;height:146" coordorigin="1056,1800" coordsize="190,146" path="m1228,1800l1210,1804,1197,1807,1243,1807,1242,1804,1234,1802,1228,1800e" filled="t" fillcolor="#50535C" stroked="f">
                <v:path arrowok="t"/>
                <v:fill/>
              </v:shape>
            </v:group>
            <v:group style="position:absolute;left:628;top:1803;width:196;height:143" coordorigin="628,1803" coordsize="196,143">
              <v:shape style="position:absolute;left:628;top:1803;width:196;height:143" coordorigin="628,1803" coordsize="196,143" path="m759,1803l757,1805,754,1808,696,1866,669,1894,655,1909,647,1916,641,1925,628,1934,629,1940,641,1945,648,1946,658,1943,661,1942,672,1940,679,1937,705,1937,708,1935,709,1933,729,1910,744,1893,756,1881,774,1863,824,1810,822,1809,821,1807,800,1807,794,1806,778,1805,769,1804,759,1803e" filled="t" fillcolor="#50535C" stroked="f">
                <v:path arrowok="t"/>
                <v:fill/>
              </v:shape>
              <v:shape style="position:absolute;left:628;top:1803;width:196;height:143" coordorigin="628,1803" coordsize="196,143" path="m705,1937l679,1937,695,1945,700,1941,705,1937e" filled="t" fillcolor="#50535C" stroked="f">
                <v:path arrowok="t"/>
                <v:fill/>
              </v:shape>
              <v:shape style="position:absolute;left:628;top:1803;width:196;height:143" coordorigin="628,1803" coordsize="196,143" path="m811,1805l800,1807,821,1807,820,1806,815,1805,811,1805e" filled="t" fillcolor="#50535C" stroked="f">
                <v:path arrowok="t"/>
                <v:fill/>
              </v:shape>
            </v:group>
            <v:group style="position:absolute;left:5651;top:1797;width:208;height:154" coordorigin="5651,1797" coordsize="208,154">
              <v:shape style="position:absolute;left:5651;top:1797;width:208;height:154" coordorigin="5651,1797" coordsize="208,154" path="m5789,1797l5786,1799,5783,1802,5776,1810,5765,1822,5751,1837,5732,1855,5703,1883,5697,1888,5693,1895,5679,1909,5665,1924,5651,1938,5651,1941,5655,1950,5659,1951,5668,1946,5671,1945,5679,1944,5687,1944,5704,1941,5740,1941,5745,1936,5749,1933,5757,1924,5797,1879,5811,1863,5824,1848,5837,1833,5852,1820,5859,1814,5858,1810,5853,1805,5799,1805,5795,1803,5792,1799,5790,1798,5789,1797e" filled="t" fillcolor="#50535C" stroked="f">
                <v:path arrowok="t"/>
                <v:fill/>
              </v:shape>
              <v:shape style="position:absolute;left:5651;top:1797;width:208;height:154" coordorigin="5651,1797" coordsize="208,154" path="m5740,1941l5704,1941,5716,1942,5734,1945,5738,1944,5740,1941e" filled="t" fillcolor="#50535C" stroked="f">
                <v:path arrowok="t"/>
                <v:fill/>
              </v:shape>
              <v:shape style="position:absolute;left:5651;top:1797;width:208;height:154" coordorigin="5651,1797" coordsize="208,154" path="m5687,1944l5679,1944,5686,1944,5687,1944e" filled="t" fillcolor="#50535C" stroked="f">
                <v:path arrowok="t"/>
                <v:fill/>
              </v:shape>
              <v:shape style="position:absolute;left:5651;top:1797;width:208;height:154" coordorigin="5651,1797" coordsize="208,154" path="m5827,1801l5815,1802,5809,1804,5799,1805,5853,1805,5853,1804,5833,1804,5827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43,1801l5833,1804,5853,1804,5850,1802,5847,1802,5843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50,1801l5847,1802,5850,1802e" filled="t" fillcolor="#50535C" stroked="f">
                <v:path arrowok="t"/>
                <v:fill/>
              </v:shape>
            </v:group>
            <v:group style="position:absolute;left:6078;top:1795;width:210;height:152" coordorigin="6078,1795" coordsize="210,152">
              <v:shape style="position:absolute;left:6078;top:1795;width:210;height:152" coordorigin="6078,1795" coordsize="210,152" path="m6217,1795l6214,1796,6193,1818,6175,1837,6162,1851,6149,1865,6133,1882,6118,1896,6104,1909,6089,1923,6087,1926,6084,1928,6078,1933,6078,1936,6083,1944,6087,1946,6097,1944,6122,1944,6128,1942,6134,1941,6155,1941,6156,1941,6166,1931,6180,1916,6195,1903,6196,1901,6198,1899,6208,1889,6215,1880,6225,1870,6239,1856,6285,1813,6286,1811,6288,1809,6286,1801,6232,1801,6227,1800,6217,1795e" filled="t" fillcolor="#50535C" stroked="f">
                <v:path arrowok="t"/>
                <v:fill/>
              </v:shape>
              <v:shape style="position:absolute;left:6078;top:1795;width:210;height:152" coordorigin="6078,1795" coordsize="210,152" path="m6122,1944l6097,1944,6101,1945,6112,1945,6117,1946,6122,1944e" filled="t" fillcolor="#50535C" stroked="f">
                <v:path arrowok="t"/>
                <v:fill/>
              </v:shape>
              <v:shape style="position:absolute;left:6078;top:1795;width:210;height:152" coordorigin="6078,1795" coordsize="210,152" path="m6155,1941l6134,1941,6143,1941,6147,1944,6151,1945,6153,1943,6155,1941e" filled="t" fillcolor="#50535C" stroked="f">
                <v:path arrowok="t"/>
                <v:fill/>
              </v:shape>
              <v:shape style="position:absolute;left:6078;top:1795;width:210;height:152" coordorigin="6078,1795" coordsize="210,152" path="m6240,1799l6239,1799,6232,1801,6286,1801,6286,1801,6252,1801,6240,1799e" filled="t" fillcolor="#50535C" stroked="f">
                <v:path arrowok="t"/>
                <v:fill/>
              </v:shape>
              <v:shape style="position:absolute;left:6078;top:1795;width:210;height:152" coordorigin="6078,1795" coordsize="210,152" path="m6284,1797l6263,1798,6252,1801,6286,1801,6285,1797,6284,1797e" filled="t" fillcolor="#50535C" stroked="f">
                <v:path arrowok="t"/>
                <v:fill/>
              </v:shape>
            </v:group>
            <v:group style="position:absolute;left:6225;top:1793;width:211;height:150" coordorigin="6225,1793" coordsize="211,150">
              <v:shape style="position:absolute;left:6225;top:1793;width:211;height:150" coordorigin="6225,1793" coordsize="211,150" path="m6365,1793l6356,1802,6347,1810,6332,1827,6291,1868,6276,1882,6269,1889,6262,1897,6251,1904,6248,1907,6238,1917,6232,1923,6229,1926,6225,1932,6225,1936,6230,1942,6234,1943,6241,1939,6244,1938,6288,1937,6304,1937,6317,1924,6348,1895,6349,1893,6355,1889,6367,1878,6380,1864,6412,1832,6427,1818,6432,1812,6435,1807,6429,1799,6388,1799,6381,1799,6374,1799,6365,1793e" filled="t" fillcolor="#50535C" stroked="f">
                <v:path arrowok="t"/>
                <v:fill/>
              </v:shape>
              <v:shape style="position:absolute;left:6225;top:1793;width:211;height:150" coordorigin="6225,1793" coordsize="211,150" path="m6304,1937l6288,1937,6290,1938,6298,1942,6303,1938,6304,1937e" filled="t" fillcolor="#50535C" stroked="f">
                <v:path arrowok="t"/>
                <v:fill/>
              </v:shape>
              <v:shape style="position:absolute;left:6225;top:1793;width:211;height:150" coordorigin="6225,1793" coordsize="211,150" path="m6417,1795l6405,1799,6388,1799,6429,1799,6423,1796,6417,1795e" filled="t" fillcolor="#50535C" stroked="f">
                <v:path arrowok="t"/>
                <v:fill/>
              </v:shape>
            </v:group>
            <v:group style="position:absolute;left:5939;top:1796;width:200;height:151" coordorigin="5939,1796" coordsize="200,151">
              <v:shape style="position:absolute;left:5939;top:1796;width:200;height:151" coordorigin="5939,1796" coordsize="200,151" path="m5991,1945l5970,1945,5981,1947,5985,1947,5991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5969,1945l5955,1945,5965,1946,5969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6077,1796l6069,1798,6065,1802,6057,1812,6053,1817,6046,1824,6020,1850,6006,1865,5992,1880,5978,1897,5964,1912,5949,1925,5947,1927,5945,1929,5939,1937,5941,1944,5942,1944,5952,1946,5955,1945,5969,1945,5970,1945,5991,1945,5997,1944,6003,1942,6017,1942,6018,1942,6020,1940,6022,1929,6038,1914,6083,1869,6117,1831,6124,1824,6133,1817,6135,1816,6141,1808,6139,1803,6085,1803,6084,1802,6081,1802,6077,1796e" filled="t" fillcolor="#50535C" stroked="f">
                <v:path arrowok="t"/>
                <v:fill/>
              </v:shape>
              <v:shape style="position:absolute;left:5939;top:1796;width:200;height:151" coordorigin="5939,1796" coordsize="200,151" path="m6017,1942l6003,1942,6012,1944,6014,1944,6017,1942e" filled="t" fillcolor="#50535C" stroked="f">
                <v:path arrowok="t"/>
                <v:fill/>
              </v:shape>
              <v:shape style="position:absolute;left:5939;top:1796;width:200;height:151" coordorigin="5939,1796" coordsize="200,151" path="m6125,1796l6097,1799,6085,1803,6139,1803,6138,1797,6125,1796e" filled="t" fillcolor="#50535C" stroked="f">
                <v:path arrowok="t"/>
                <v:fill/>
              </v:shape>
            </v:group>
            <v:group style="position:absolute;left:6371;top:1795;width:204;height:146" coordorigin="6371,1795" coordsize="204,146">
              <v:shape style="position:absolute;left:6371;top:1795;width:204;height:146" coordorigin="6371,1795" coordsize="204,146" path="m6508,1795l6505,1796,6501,1800,6473,1829,6458,1844,6442,1860,6428,1874,6414,1888,6404,1898,6396,1907,6382,1919,6378,1922,6371,1929,6371,1932,6376,1939,6379,1941,6389,1940,6397,1940,6412,1937,6432,1937,6435,1936,6437,1935,6449,1935,6451,1934,6457,1927,6457,1927,6465,1919,6473,1912,6484,1901,6508,1874,6526,1857,6540,1843,6555,1829,6570,1817,6575,1813,6576,1807,6569,1800,6568,1800,6516,1800,6508,1795e" filled="t" fillcolor="#50535C" stroked="f">
                <v:path arrowok="t"/>
                <v:fill/>
              </v:shape>
              <v:shape style="position:absolute;left:6371;top:1795;width:204;height:146" coordorigin="6371,1795" coordsize="204,146" path="m6397,1940l6389,1940,6395,1941,6397,1940e" filled="t" fillcolor="#50535C" stroked="f">
                <v:path arrowok="t"/>
                <v:fill/>
              </v:shape>
              <v:shape style="position:absolute;left:6371;top:1795;width:204;height:146" coordorigin="6371,1795" coordsize="204,146" path="m6432,1937l6412,1937,6424,1939,6432,1937e" filled="t" fillcolor="#50535C" stroked="f">
                <v:path arrowok="t"/>
                <v:fill/>
              </v:shape>
              <v:shape style="position:absolute;left:6371;top:1795;width:204;height:146" coordorigin="6371,1795" coordsize="204,146" path="m6449,1935l6437,1935,6445,1938,6449,1935e" filled="t" fillcolor="#50535C" stroked="f">
                <v:path arrowok="t"/>
                <v:fill/>
              </v:shape>
              <v:shape style="position:absolute;left:6371;top:1795;width:204;height:146" coordorigin="6371,1795" coordsize="204,146" path="m6565,1797l6552,1798,6541,1798,6523,1798,6516,1800,6568,1800,6567,1799,6566,1798,6541,1798,6566,1798,6565,1797e" filled="t" fillcolor="#50535C" stroked="f">
                <v:path arrowok="t"/>
                <v:fill/>
              </v:shape>
            </v:group>
            <v:group style="position:absolute;left:5797;top:1796;width:202;height:151" coordorigin="5797,1796" coordsize="202,151">
              <v:shape style="position:absolute;left:5797;top:1796;width:202;height:151" coordorigin="5797,1796" coordsize="202,151" path="m5931,1796l5931,1796,5922,1804,5919,1808,5915,1813,5862,1870,5850,1883,5831,1902,5800,1931,5798,1934,5797,1939,5798,1942,5804,1945,5808,1947,5811,1944,5813,1942,5815,1940,5857,1937,5863,1937,5868,1937,5880,1937,5884,1934,5891,1924,5895,1918,5922,1890,5936,1875,5952,1859,5966,1844,5980,1830,5995,1817,5996,1816,5998,1815,5999,1812,5999,1810,5998,1805,5948,1805,5943,1804,5931,1796e" filled="t" fillcolor="#50535C" stroked="f">
                <v:path arrowok="t"/>
                <v:fill/>
              </v:shape>
              <v:shape style="position:absolute;left:5797;top:1796;width:202;height:151" coordorigin="5797,1796" coordsize="202,151" path="m5863,1937l5857,1937,5857,1938,5863,1937e" filled="t" fillcolor="#50535C" stroked="f">
                <v:path arrowok="t"/>
                <v:fill/>
              </v:shape>
              <v:shape style="position:absolute;left:5797;top:1796;width:202;height:151" coordorigin="5797,1796" coordsize="202,151" path="m5992,1798l5975,1802,5964,1803,5948,1805,5998,1805,5997,1801,5992,1798e" filled="t" fillcolor="#50535C" stroked="f">
                <v:path arrowok="t"/>
                <v:fill/>
              </v:shape>
            </v:group>
            <v:group style="position:absolute;left:5225;top:1795;width:200;height:149" coordorigin="5225,1795" coordsize="200,149">
              <v:shape style="position:absolute;left:5225;top:1795;width:200;height:149" coordorigin="5225,1795" coordsize="200,149" path="m5355,1797l5352,1798,5348,1803,5346,1804,5302,1853,5290,1865,5272,1884,5238,1919,5231,1926,5225,1935,5233,1943,5242,1944,5260,1938,5270,1935,5308,1935,5312,1928,5314,1926,5361,1878,5390,1844,5404,1829,5419,1816,5425,1811,5425,1806,5420,1802,5368,1802,5355,179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5,1937l5290,1937,5301,1938,5305,193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8,1935l5270,1935,5286,1937,5305,1937,5307,1937,5308,1935e" filled="t" fillcolor="#50535C" stroked="f">
                <v:path arrowok="t"/>
                <v:fill/>
              </v:shape>
              <v:shape style="position:absolute;left:5225;top:1795;width:200;height:149" coordorigin="5225,1795" coordsize="200,149" path="m5412,1795l5394,1798,5368,1802,5420,1802,5416,1797,5412,1795e" filled="t" fillcolor="#50535C" stroked="f">
                <v:path arrowok="t"/>
                <v:fill/>
              </v:shape>
            </v:group>
            <v:group style="position:absolute;left:5371;top:1798;width:198;height:147" coordorigin="5371,1798" coordsize="198,147">
              <v:shape style="position:absolute;left:5371;top:1798;width:198;height:147" coordorigin="5371,1798" coordsize="198,147" path="m5501,1798l5500,1798,5489,1808,5472,1828,5458,1842,5444,1856,5435,1865,5425,1873,5414,1886,5412,1889,5403,1899,5374,1931,5372,1932,5371,1936,5371,1939,5374,1944,5381,1945,5386,1942,5387,1941,5395,1939,5419,1936,5448,1936,5448,1936,5453,1932,5477,1906,5495,1889,5507,1876,5537,1843,5551,1828,5565,1814,5569,1811,5568,1805,5563,1802,5521,1802,5511,1801,5501,1798e" filled="t" fillcolor="#50535C" stroked="f">
                <v:path arrowok="t"/>
                <v:fill/>
              </v:shape>
              <v:shape style="position:absolute;left:5371;top:1798;width:198;height:147" coordorigin="5371,1798" coordsize="198,147" path="m5448,1936l5419,1936,5437,1937,5444,1939,5448,1936e" filled="t" fillcolor="#50535C" stroked="f">
                <v:path arrowok="t"/>
                <v:fill/>
              </v:shape>
              <v:shape style="position:absolute;left:5371;top:1798;width:198;height:147" coordorigin="5371,1798" coordsize="198,147" path="m5538,1799l5521,1802,5563,1802,5560,1800,5559,1799,5545,1799,5538,1799e" filled="t" fillcolor="#50535C" stroked="f">
                <v:path arrowok="t"/>
                <v:fill/>
              </v:shape>
              <v:shape style="position:absolute;left:5371;top:1798;width:198;height:147" coordorigin="5371,1798" coordsize="198,147" path="m5556,1798l5545,1799,5559,1799,5556,1798e" filled="t" fillcolor="#50535C" stroked="f">
                <v:path arrowok="t"/>
                <v:fill/>
              </v:shape>
            </v:group>
            <v:group style="position:absolute;left:5516;top:1798;width:199;height:149" coordorigin="5516,1798" coordsize="199,149">
              <v:shape style="position:absolute;left:5516;top:1798;width:199;height:149" coordorigin="5516,1798" coordsize="199,149" path="m5644,1798l5640,1802,5637,1805,5615,1828,5571,1876,5555,1892,5526,1925,5522,1928,5517,1934,5516,1939,5521,1945,5528,1948,5536,1941,5552,1939,5559,1939,5569,1937,5586,1937,5595,1937,5597,1936,5602,1929,5606,1923,5616,1912,5643,1883,5649,1877,5654,1870,5667,1856,5674,1849,5691,1832,5699,1822,5711,1815,5712,1813,5714,1811,5715,1809,5713,1804,5713,1804,5663,1804,5654,1803,5644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597,1936e" filled="t" fillcolor="#50535C" stroked="f">
                <v:path arrowok="t"/>
                <v:fill/>
              </v:shape>
              <v:shape style="position:absolute;left:5516;top:1798;width:199;height:149" coordorigin="5516,1798" coordsize="199,149" path="m5676,1800l5663,1804,5713,1804,5712,1803,5695,1803,5690,1801,5680,1801,5676,1800e" filled="t" fillcolor="#50535C" stroked="f">
                <v:path arrowok="t"/>
                <v:fill/>
              </v:shape>
              <v:shape style="position:absolute;left:5516;top:1798;width:199;height:149" coordorigin="5516,1798" coordsize="199,149" path="m5701,1798l5695,1803,5712,1803,5710,1801,5703,1799,5701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689,1801l5680,1801,5690,1801,5689,1801e" filled="t" fillcolor="#50535C" stroked="f">
                <v:path arrowok="t"/>
                <v:fill/>
              </v:shape>
            </v:group>
            <v:group style="position:absolute;left:6514;top:1798;width:194;height:144" coordorigin="6514,1798" coordsize="194,144">
              <v:shape style="position:absolute;left:6514;top:1798;width:194;height:144" coordorigin="6514,1798" coordsize="194,144" path="m6586,1940l6571,1940,6582,1942,6584,1941,6586,1940e" filled="t" fillcolor="#50535C" stroked="f">
                <v:path arrowok="t"/>
                <v:fill/>
              </v:shape>
              <v:shape style="position:absolute;left:6514;top:1798;width:194;height:144" coordorigin="6514,1798" coordsize="194,144" path="m6560,1941l6533,1941,6536,1941,6543,1942,6546,1942,6560,1941e" filled="t" fillcolor="#50535C" stroked="f">
                <v:path arrowok="t"/>
                <v:fill/>
              </v:shape>
              <v:shape style="position:absolute;left:6514;top:1798;width:194;height:144" coordorigin="6514,1798" coordsize="194,144" path="m6643,1798l6640,1800,6631,1810,6625,1816,6574,1872,6526,1918,6515,1928,6515,1929,6514,1931,6517,1938,6522,1941,6533,1941,6560,1941,6571,1940,6586,1940,6595,1930,6643,1881,6651,1871,6665,1857,6679,1843,6693,1829,6709,1816,6709,1804,6707,1802,6678,1802,6673,1801,6655,1801,6651,1801,6643,1798e" filled="t" fillcolor="#50535C" stroked="f">
                <v:path arrowok="t"/>
                <v:fill/>
              </v:shape>
              <v:shape style="position:absolute;left:6514;top:1798;width:194;height:144" coordorigin="6514,1798" coordsize="194,144" path="m6690,1799l6678,1802,6707,1802,6705,1800,6692,1799,6690,1799e" filled="t" fillcolor="#50535C" stroked="f">
                <v:path arrowok="t"/>
                <v:fill/>
              </v:shape>
              <v:shape style="position:absolute;left:6514;top:1798;width:194;height:144" coordorigin="6514,1798" coordsize="194,144" path="m6668,1800l6655,1801,6673,1801,6668,1800e" filled="t" fillcolor="#50535C" stroked="f">
                <v:path arrowok="t"/>
                <v:fill/>
              </v:shape>
            </v:group>
            <v:group style="position:absolute;left:4787;top:1802;width:206;height:144" coordorigin="4787,1802" coordsize="206,144">
              <v:shape style="position:absolute;left:4787;top:1802;width:206;height:144" coordorigin="4787,1802" coordsize="206,144" path="m4919,1802l4915,1805,4910,1807,4902,1818,4896,1824,4867,1852,4854,1868,4847,1877,4840,1886,4828,1894,4826,1896,4821,1902,4818,1906,4807,1918,4799,1926,4787,1939,4788,1944,4800,1946,4806,1946,4820,1945,4828,1943,4845,1940,4852,1939,4882,1939,4887,1934,4890,1929,4897,1921,4908,1908,4924,1891,4937,1876,4980,1826,4984,1822,4993,1812,4992,1808,4935,1808,4928,1807,4925,1804,4922,1802,4921,1802,4919,1802e" filled="t" fillcolor="#50535C" stroked="f">
                <v:path arrowok="t"/>
                <v:fill/>
              </v:shape>
              <v:shape style="position:absolute;left:4787;top:1802;width:206;height:144" coordorigin="4787,1802" coordsize="206,144" path="m4882,1939l4852,1939,4866,1944,4871,1944,4879,1941,4881,1940,4882,1939e" filled="t" fillcolor="#50535C" stroked="f">
                <v:path arrowok="t"/>
                <v:fill/>
              </v:shape>
              <v:shape style="position:absolute;left:4787;top:1802;width:206;height:144" coordorigin="4787,1802" coordsize="206,144" path="m4977,1803l4969,1805,4965,1805,4950,1807,4940,1807,4935,1808,4992,1808,4992,1807,4981,1804,4977,1803e" filled="t" fillcolor="#50535C" stroked="f">
                <v:path arrowok="t"/>
                <v:fill/>
              </v:shape>
              <v:shape style="position:absolute;left:4787;top:1802;width:206;height:144" coordorigin="4787,1802" coordsize="206,144" path="m4922,1802l4921,1802,4922,1802e" filled="t" fillcolor="#50535C" stroked="f">
                <v:path arrowok="t"/>
                <v:fill/>
              </v:shape>
            </v:group>
            <v:group style="position:absolute;left:4937;top:1799;width:202;height:153" coordorigin="4937,1799" coordsize="202,153">
              <v:shape style="position:absolute;left:4937;top:1799;width:203;height:153" coordorigin="4937,1799" coordsize="203,153" path="m5070,1800l5067,1802,5058,1809,5044,1823,5013,1852,5011,1854,4979,1890,4965,1907,4953,1923,4939,1938,4937,1940,4937,1942,4940,1951,4943,1952,4950,1951,4952,1950,4955,1950,4974,1947,4994,1946,4997,1946,5013,1946,5017,1939,5019,1936,5028,1927,5034,1921,5047,1907,5052,1900,5060,1893,5074,1879,5087,1863,5099,1847,5112,1832,5118,1826,5125,1820,5139,1810,5138,1803,5134,1802,5112,1802,5111,1802,5093,1802,5087,1801,5081,1801,5070,1800e" filled="t" fillcolor="#50535C" stroked="f">
                <v:path arrowok="t"/>
                <v:fill/>
              </v:shape>
              <v:shape style="position:absolute;left:4937;top:1799;width:203;height:153" coordorigin="4937,1799" coordsize="203,153" path="m5013,1946l4997,1946,5000,1947,5010,1949,5010,1949,5013,1946e" filled="t" fillcolor="#50535C" stroked="f">
                <v:path arrowok="t"/>
                <v:fill/>
              </v:shape>
              <v:shape style="position:absolute;left:4937;top:1799;width:203;height:153" coordorigin="4937,1799" coordsize="203,153" path="m5125,1799l5117,1802,5112,1802,5134,1802,5128,1799,5125,1799e" filled="t" fillcolor="#50535C" stroked="f">
                <v:path arrowok="t"/>
                <v:fill/>
              </v:shape>
              <v:shape style="position:absolute;left:4937;top:1799;width:203;height:153" coordorigin="4937,1799" coordsize="203,153" path="m5101,1801l5097,1801,5093,1801,5093,1802,5111,1802,5101,1801e" filled="t" fillcolor="#50535C" stroked="f">
                <v:path arrowok="t"/>
                <v:fill/>
              </v:shape>
            </v:group>
            <v:group style="position:absolute;left:5079;top:1800;width:190;height:146" coordorigin="5079,1800" coordsize="190,146">
              <v:shape style="position:absolute;left:5079;top:1800;width:190;height:146" coordorigin="5079,1800" coordsize="190,146" path="m5204,1802l5201,1804,5099,1911,5092,1920,5083,1928,5083,1929,5079,1934,5080,1940,5089,1944,5093,1945,5107,1943,5118,1942,5134,1939,5141,1939,5158,1939,5162,1932,5166,1926,5174,1918,5187,1904,5202,1888,5213,1876,5230,1857,5243,1841,5268,1810,5267,1808,5266,1807,5221,1807,5204,1802e" filled="t" fillcolor="#50535C" stroked="f">
                <v:path arrowok="t"/>
                <v:fill/>
              </v:shape>
              <v:shape style="position:absolute;left:5079;top:1800;width:190;height:146" coordorigin="5079,1800" coordsize="190,146" path="m5158,1939l5141,1939,5151,1944,5155,1942,5158,1939e" filled="t" fillcolor="#50535C" stroked="f">
                <v:path arrowok="t"/>
                <v:fill/>
              </v:shape>
              <v:shape style="position:absolute;left:5079;top:1800;width:190;height:146" coordorigin="5079,1800" coordsize="190,146" path="m5252,1800l5233,1804,5221,1807,5266,1807,5266,1804,5257,1802,5252,1800e" filled="t" fillcolor="#50535C" stroked="f">
                <v:path arrowok="t"/>
                <v:fill/>
              </v:shape>
            </v:group>
            <v:group style="position:absolute;left:4651;top:1803;width:196;height:143" coordorigin="4651,1803" coordsize="196,143">
              <v:shape style="position:absolute;left:4651;top:1803;width:196;height:143" coordorigin="4651,1803" coordsize="196,143" path="m4783,1803l4780,1805,4777,1808,4719,1866,4692,1894,4678,1909,4670,1916,4664,1925,4651,1934,4653,1940,4664,1945,4671,1946,4681,1943,4685,1942,4695,1940,4703,1937,4729,1937,4731,1935,4732,1933,4752,1910,4767,1893,4779,1881,4797,1863,4847,1810,4845,1809,4844,1807,4824,1807,4817,1806,4801,1805,4792,1804,4783,1803e" filled="t" fillcolor="#50535C" stroked="f">
                <v:path arrowok="t"/>
                <v:fill/>
              </v:shape>
              <v:shape style="position:absolute;left:4651;top:1803;width:196;height:143" coordorigin="4651,1803" coordsize="196,143" path="m4729,1937l4703,1937,4718,1945,4724,1941,4729,1937e" filled="t" fillcolor="#50535C" stroked="f">
                <v:path arrowok="t"/>
                <v:fill/>
              </v:shape>
              <v:shape style="position:absolute;left:4651;top:1803;width:196;height:143" coordorigin="4651,1803" coordsize="196,143" path="m4834,1805l4824,1807,4844,1807,4843,1806,4838,1805,4834,1805e" filled="t" fillcolor="#50535C" stroked="f">
                <v:path arrowok="t"/>
                <v:fill/>
              </v:shape>
            </v:group>
            <v:group style="position:absolute;left:3646;top:1797;width:208;height:154" coordorigin="3646,1797" coordsize="208,154">
              <v:shape style="position:absolute;left:3646;top:1797;width:208;height:154" coordorigin="3646,1797" coordsize="208,154" path="m3783,1797l3780,1799,3778,1802,3770,1810,3759,1822,3745,1837,3726,1855,3698,1883,3692,1888,3687,1895,3673,1909,3659,1924,3646,1938,3646,1941,3650,1950,3653,1951,3663,1946,3665,1945,3674,1944,3681,1944,3699,1941,3735,1941,3740,1936,3743,1933,3752,1924,3792,1879,3805,1863,3819,1848,3832,1833,3847,1820,3854,1814,3853,1810,3848,1805,3793,1805,3790,1803,3786,1799,3785,1798,3783,1797e" filled="t" fillcolor="#50535C" stroked="f">
                <v:path arrowok="t"/>
                <v:fill/>
              </v:shape>
              <v:shape style="position:absolute;left:3646;top:1797;width:208;height:154" coordorigin="3646,1797" coordsize="208,154" path="m3735,1941l3699,1941,3711,1942,3728,1945,3733,1944,3735,1941e" filled="t" fillcolor="#50535C" stroked="f">
                <v:path arrowok="t"/>
                <v:fill/>
              </v:shape>
              <v:shape style="position:absolute;left:3646;top:1797;width:208;height:154" coordorigin="3646,1797" coordsize="208,154" path="m3681,1944l3674,1944,3680,1944,3681,1944e" filled="t" fillcolor="#50535C" stroked="f">
                <v:path arrowok="t"/>
                <v:fill/>
              </v:shape>
              <v:shape style="position:absolute;left:3646;top:1797;width:208;height:154" coordorigin="3646,1797" coordsize="208,154" path="m3822,1801l3809,1802,3803,1804,3793,1805,3848,1805,3847,1804,3827,1804,3822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37,1801l3827,1804,3847,1804,3845,1802,3841,1802,3837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45,1801l3841,1802,3845,1802e" filled="t" fillcolor="#50535C" stroked="f">
                <v:path arrowok="t"/>
                <v:fill/>
              </v:shape>
            </v:group>
            <v:group style="position:absolute;left:4073;top:1795;width:210;height:152" coordorigin="4073,1795" coordsize="210,152">
              <v:shape style="position:absolute;left:4073;top:1795;width:210;height:152" coordorigin="4073,1795" coordsize="210,152" path="m4212,1795l4209,1796,4187,1818,4169,1837,4157,1851,4143,1865,4127,1882,4113,1896,4098,1909,4084,1923,4081,1926,4078,1928,4073,1933,4073,1936,4077,1944,4081,1946,4091,1944,4117,1944,4122,1942,4128,1941,4150,1941,4150,1941,4160,1931,4174,1916,4189,1903,4191,1901,4192,1899,4202,1889,4210,1880,4220,1870,4234,1856,4279,1813,4281,1811,4282,1809,4280,1801,4227,1801,4221,1800,4212,1795e" filled="t" fillcolor="#50535C" stroked="f">
                <v:path arrowok="t"/>
                <v:fill/>
              </v:shape>
              <v:shape style="position:absolute;left:4073;top:1795;width:210;height:152" coordorigin="4073,1795" coordsize="210,152" path="m4117,1944l4091,1944,4096,1945,4106,1945,4112,1946,4117,1944e" filled="t" fillcolor="#50535C" stroked="f">
                <v:path arrowok="t"/>
                <v:fill/>
              </v:shape>
              <v:shape style="position:absolute;left:4073;top:1795;width:210;height:152" coordorigin="4073,1795" coordsize="210,152" path="m4150,1941l4128,1941,4137,1941,4141,1944,4145,1945,4148,1943,4150,1941e" filled="t" fillcolor="#50535C" stroked="f">
                <v:path arrowok="t"/>
                <v:fill/>
              </v:shape>
              <v:shape style="position:absolute;left:4073;top:1795;width:210;height:152" coordorigin="4073,1795" coordsize="210,152" path="m4235,1799l4233,1799,4227,1801,4280,1801,4280,1801,4247,1801,4235,1799e" filled="t" fillcolor="#50535C" stroked="f">
                <v:path arrowok="t"/>
                <v:fill/>
              </v:shape>
              <v:shape style="position:absolute;left:4073;top:1795;width:210;height:152" coordorigin="4073,1795" coordsize="210,152" path="m4278,1797l4257,1798,4247,1801,4280,1801,4279,1797,4278,1797e" filled="t" fillcolor="#50535C" stroked="f">
                <v:path arrowok="t"/>
                <v:fill/>
              </v:shape>
            </v:group>
            <v:group style="position:absolute;left:4219;top:1793;width:211;height:150" coordorigin="4219,1793" coordsize="211,150">
              <v:shape style="position:absolute;left:4219;top:1793;width:211;height:150" coordorigin="4219,1793" coordsize="211,150" path="m4359,1793l4350,1802,4342,1810,4327,1827,4285,1868,4271,1882,4264,1889,4256,1897,4245,1904,4243,1907,4232,1917,4226,1923,4224,1926,4219,1932,4219,1936,4224,1942,4228,1943,4235,1939,4238,1938,4283,1937,4299,1937,4312,1924,4342,1895,4344,1893,4349,1889,4361,1878,4375,1864,4407,1832,4421,1818,4427,1812,4430,1807,4424,1799,4383,1799,4376,1799,4369,1799,4359,1793e" filled="t" fillcolor="#50535C" stroked="f">
                <v:path arrowok="t"/>
                <v:fill/>
              </v:shape>
              <v:shape style="position:absolute;left:4219;top:1793;width:211;height:150" coordorigin="4219,1793" coordsize="211,150" path="m4299,1937l4283,1937,4284,1938,4293,1942,4298,1938,4299,1937e" filled="t" fillcolor="#50535C" stroked="f">
                <v:path arrowok="t"/>
                <v:fill/>
              </v:shape>
              <v:shape style="position:absolute;left:4219;top:1793;width:211;height:150" coordorigin="4219,1793" coordsize="211,150" path="m4411,1795l4400,1799,4383,1799,4424,1799,4417,1796,4411,1795e" filled="t" fillcolor="#50535C" stroked="f">
                <v:path arrowok="t"/>
                <v:fill/>
              </v:shape>
            </v:group>
            <v:group style="position:absolute;left:3933;top:1796;width:200;height:151" coordorigin="3933,1796" coordsize="200,151">
              <v:shape style="position:absolute;left:3933;top:1796;width:200;height:151" coordorigin="3933,1796" coordsize="200,151" path="m3985,1945l3965,1945,3975,1947,3980,1947,3985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3964,1945l3950,1945,3959,1946,3964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4071,1796l4064,1798,4060,1802,4052,1812,4047,1817,4041,1824,4014,1850,4001,1865,3987,1880,3972,1897,3958,1912,3944,1925,3942,1927,3939,1929,3933,1937,3936,1944,3936,1944,3946,1946,3950,1945,3964,1945,3965,1945,3985,1945,3991,1944,3997,1942,4011,1942,4012,1942,4015,1940,4017,1929,4033,1914,4078,1869,4111,1831,4118,1824,4128,1817,4129,1816,4135,1808,4134,1803,4080,1803,4078,1802,4076,1802,4071,1796e" filled="t" fillcolor="#50535C" stroked="f">
                <v:path arrowok="t"/>
                <v:fill/>
              </v:shape>
              <v:shape style="position:absolute;left:3933;top:1796;width:200;height:151" coordorigin="3933,1796" coordsize="200,151" path="m4011,1942l3997,1942,4006,1944,4009,1944,4011,1942e" filled="t" fillcolor="#50535C" stroked="f">
                <v:path arrowok="t"/>
                <v:fill/>
              </v:shape>
              <v:shape style="position:absolute;left:3933;top:1796;width:200;height:151" coordorigin="3933,1796" coordsize="200,151" path="m4119,1796l4092,1799,4080,1803,4134,1803,4132,1797,4119,1796e" filled="t" fillcolor="#50535C" stroked="f">
                <v:path arrowok="t"/>
                <v:fill/>
              </v:shape>
            </v:group>
            <v:group style="position:absolute;left:4366;top:1795;width:204;height:146" coordorigin="4366,1795" coordsize="204,146">
              <v:shape style="position:absolute;left:4366;top:1795;width:204;height:146" coordorigin="4366,1795" coordsize="204,146" path="m4502,1795l4500,1796,4496,1800,4467,1829,4453,1844,4437,1860,4422,1874,4408,1888,4399,1898,4390,1907,4376,1919,4373,1922,4366,1929,4366,1932,4371,1939,4374,1941,4384,1940,4392,1940,4407,1937,4426,1937,4430,1936,4431,1935,4444,1935,4446,1934,4451,1927,4452,1927,4460,1919,4468,1912,4478,1901,4503,1874,4520,1857,4534,1843,4549,1829,4565,1817,4570,1813,4570,1807,4563,1800,4562,1800,4511,1800,4502,1795e" filled="t" fillcolor="#50535C" stroked="f">
                <v:path arrowok="t"/>
                <v:fill/>
              </v:shape>
              <v:shape style="position:absolute;left:4366;top:1795;width:204;height:146" coordorigin="4366,1795" coordsize="204,146" path="m4392,1940l4384,1940,4390,1941,4392,1940e" filled="t" fillcolor="#50535C" stroked="f">
                <v:path arrowok="t"/>
                <v:fill/>
              </v:shape>
              <v:shape style="position:absolute;left:4366;top:1795;width:204;height:146" coordorigin="4366,1795" coordsize="204,146" path="m4426,1937l4407,1937,4419,1939,4426,1937e" filled="t" fillcolor="#50535C" stroked="f">
                <v:path arrowok="t"/>
                <v:fill/>
              </v:shape>
              <v:shape style="position:absolute;left:4366;top:1795;width:204;height:146" coordorigin="4366,1795" coordsize="204,146" path="m4444,1935l4431,1935,4440,1938,4444,1935e" filled="t" fillcolor="#50535C" stroked="f">
                <v:path arrowok="t"/>
                <v:fill/>
              </v:shape>
              <v:shape style="position:absolute;left:4366;top:1795;width:204;height:146" coordorigin="4366,1795" coordsize="204,146" path="m4559,1797l4547,1798,4536,1798,4518,1798,4511,1800,4562,1800,4561,1799,4561,1798,4536,1798,4561,1798,4559,1797e" filled="t" fillcolor="#50535C" stroked="f">
                <v:path arrowok="t"/>
                <v:fill/>
              </v:shape>
            </v:group>
            <v:group style="position:absolute;left:3791;top:1796;width:202;height:151" coordorigin="3791,1796" coordsize="202,151">
              <v:shape style="position:absolute;left:3791;top:1796;width:202;height:151" coordorigin="3791,1796" coordsize="202,151" path="m3926,1796l3926,1796,3916,1804,3914,1808,3909,1813,3856,1870,3844,1883,3825,1902,3794,1931,3793,1934,3791,1939,3792,1942,3799,1945,3802,1947,3806,1944,3808,1942,3810,1940,3851,1937,3858,1937,3863,1937,3875,1937,3878,1934,3885,1924,3890,1918,3917,1890,3931,1875,3946,1859,3960,1844,3974,1830,3990,1817,3991,1816,3992,1815,3993,1812,3994,1810,3993,1805,3943,1805,3938,1804,3926,1796e" filled="t" fillcolor="#50535C" stroked="f">
                <v:path arrowok="t"/>
                <v:fill/>
              </v:shape>
              <v:shape style="position:absolute;left:3791;top:1796;width:202;height:151" coordorigin="3791,1796" coordsize="202,151" path="m3858,1937l3851,1937,3851,1938,3858,1937e" filled="t" fillcolor="#50535C" stroked="f">
                <v:path arrowok="t"/>
                <v:fill/>
              </v:shape>
              <v:shape style="position:absolute;left:3791;top:1796;width:202;height:151" coordorigin="3791,1796" coordsize="202,151" path="m3987,1798l3969,1802,3959,1803,3943,1805,3993,1805,3992,1801,3987,1798e" filled="t" fillcolor="#50535C" stroked="f">
                <v:path arrowok="t"/>
                <v:fill/>
              </v:shape>
            </v:group>
            <v:group style="position:absolute;left:3220;top:1795;width:200;height:149" coordorigin="3220,1795" coordsize="200,149">
              <v:shape style="position:absolute;left:3220;top:1795;width:200;height:149" coordorigin="3220,1795" coordsize="200,149" path="m3349,1797l3346,1798,3342,1803,3341,1804,3296,1853,3284,1865,3267,1884,3232,1919,3225,1926,3220,1935,3227,1943,3236,1944,3255,1938,3265,1935,3303,1935,3306,1928,3308,1926,3356,1878,3385,1844,3399,1829,3413,1816,3419,1811,3419,1806,3415,1802,3363,1802,3349,1797e" filled="t" fillcolor="#50535C" stroked="f">
                <v:path arrowok="t"/>
                <v:fill/>
              </v:shape>
              <v:shape style="position:absolute;left:3220;top:1795;width:200;height:149" coordorigin="3220,1795" coordsize="200,149" path="m3299,1937l3285,1937,3296,1938,3299,1937e" filled="t" fillcolor="#50535C" stroked="f">
                <v:path arrowok="t"/>
                <v:fill/>
              </v:shape>
              <v:shape style="position:absolute;left:3220;top:1795;width:200;height:149" coordorigin="3220,1795" coordsize="200,149" path="m3303,1935l3265,1935,3280,1937,3299,1937,3302,1937,3303,1935e" filled="t" fillcolor="#50535C" stroked="f">
                <v:path arrowok="t"/>
                <v:fill/>
              </v:shape>
              <v:shape style="position:absolute;left:3220;top:1795;width:200;height:149" coordorigin="3220,1795" coordsize="200,149" path="m3406,1795l3388,1798,3363,1802,3415,1802,3410,1797,3406,1795e" filled="t" fillcolor="#50535C" stroked="f">
                <v:path arrowok="t"/>
                <v:fill/>
              </v:shape>
            </v:group>
            <v:group style="position:absolute;left:3365;top:1798;width:198;height:147" coordorigin="3365,1798" coordsize="198,147">
              <v:shape style="position:absolute;left:3365;top:1798;width:198;height:147" coordorigin="3365,1798" coordsize="198,147" path="m3495,1798l3494,1798,3484,1808,3466,1828,3452,1842,3438,1856,3429,1865,3420,1873,3409,1886,3407,1889,3397,1899,3369,1931,3367,1932,3365,1936,3365,1939,3368,1944,3375,1945,3380,1942,3382,1941,3390,1939,3413,1936,3442,1936,3442,1936,3447,1932,3472,1906,3490,1889,3502,1876,3532,1843,3545,1828,3559,1814,3563,1811,3563,1805,3557,1802,3515,1802,3505,1801,3495,1798e" filled="t" fillcolor="#50535C" stroked="f">
                <v:path arrowok="t"/>
                <v:fill/>
              </v:shape>
              <v:shape style="position:absolute;left:3365;top:1798;width:198;height:147" coordorigin="3365,1798" coordsize="198,147" path="m3442,1936l3413,1936,3432,1937,3438,1939,3442,1936e" filled="t" fillcolor="#50535C" stroked="f">
                <v:path arrowok="t"/>
                <v:fill/>
              </v:shape>
              <v:shape style="position:absolute;left:3365;top:1798;width:198;height:147" coordorigin="3365,1798" coordsize="198,147" path="m3533,1799l3515,1802,3557,1802,3555,1800,3553,1799,3540,1799,3533,1799e" filled="t" fillcolor="#50535C" stroked="f">
                <v:path arrowok="t"/>
                <v:fill/>
              </v:shape>
              <v:shape style="position:absolute;left:3365;top:1798;width:198;height:147" coordorigin="3365,1798" coordsize="198,147" path="m3551,1798l3540,1799,3553,1799,3551,1798e" filled="t" fillcolor="#50535C" stroked="f">
                <v:path arrowok="t"/>
                <v:fill/>
              </v:shape>
            </v:group>
            <v:group style="position:absolute;left:3511;top:1798;width:199;height:149" coordorigin="3511,1798" coordsize="199,149">
              <v:shape style="position:absolute;left:3511;top:1798;width:199;height:149" coordorigin="3511,1798" coordsize="199,149" path="m3639,1798l3635,1802,3631,1805,3609,1828,3565,1876,3550,1892,3520,1925,3517,1928,3511,1934,3511,1939,3515,1945,3523,1948,3530,1941,3546,1939,3553,1939,3564,1937,3581,1937,3590,1937,3591,1936,3596,1929,3600,1923,3610,1912,3638,1883,3644,1877,3649,1870,3662,1856,3669,1849,3686,1832,3694,1822,3705,1815,3707,1813,3708,1811,3710,1809,3708,1804,3707,1804,3658,1804,3649,1803,3639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591,1936e" filled="t" fillcolor="#50535C" stroked="f">
                <v:path arrowok="t"/>
                <v:fill/>
              </v:shape>
              <v:shape style="position:absolute;left:3511;top:1798;width:199;height:149" coordorigin="3511,1798" coordsize="199,149" path="m3671,1800l3658,1804,3707,1804,3706,1803,3689,1803,3684,1801,3675,1801,3671,1800e" filled="t" fillcolor="#50535C" stroked="f">
                <v:path arrowok="t"/>
                <v:fill/>
              </v:shape>
              <v:shape style="position:absolute;left:3511;top:1798;width:199;height:149" coordorigin="3511,1798" coordsize="199,149" path="m3695,1798l3689,1803,3706,1803,3704,1801,3698,1799,3695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684,1801l3675,1801,3684,1801,3684,1801e" filled="t" fillcolor="#50535C" stroked="f">
                <v:path arrowok="t"/>
                <v:fill/>
              </v:shape>
            </v:group>
            <v:group style="position:absolute;left:4508;top:1798;width:194;height:144" coordorigin="4508,1798" coordsize="194,144">
              <v:shape style="position:absolute;left:4508;top:1798;width:194;height:144" coordorigin="4508,1798" coordsize="194,144" path="m4581,1940l4566,1940,4577,1942,4579,1941,4581,1940e" filled="t" fillcolor="#50535C" stroked="f">
                <v:path arrowok="t"/>
                <v:fill/>
              </v:shape>
              <v:shape style="position:absolute;left:4508;top:1798;width:194;height:144" coordorigin="4508,1798" coordsize="194,144" path="m4554,1941l4527,1941,4531,1941,4537,1942,4541,1942,4554,1941e" filled="t" fillcolor="#50535C" stroked="f">
                <v:path arrowok="t"/>
                <v:fill/>
              </v:shape>
              <v:shape style="position:absolute;left:4508;top:1798;width:194;height:144" coordorigin="4508,1798" coordsize="194,144" path="m4638,1798l4635,1800,4626,1810,4620,1816,4568,1872,4521,1918,4510,1928,4509,1929,4508,1931,4512,1938,4516,1941,4527,1941,4554,1941,4566,1940,4581,1940,4589,1930,4637,1881,4646,1871,4659,1857,4673,1843,4688,1829,4703,1816,4703,1804,4702,1802,4672,1802,4667,1801,4649,1801,4646,1801,4638,1798e" filled="t" fillcolor="#50535C" stroked="f">
                <v:path arrowok="t"/>
                <v:fill/>
              </v:shape>
              <v:shape style="position:absolute;left:4508;top:1798;width:194;height:144" coordorigin="4508,1798" coordsize="194,144" path="m4684,1799l4672,1802,4702,1802,4700,1800,4687,1799,4684,1799e" filled="t" fillcolor="#50535C" stroked="f">
                <v:path arrowok="t"/>
                <v:fill/>
              </v:shape>
              <v:shape style="position:absolute;left:4508;top:1798;width:194;height:144" coordorigin="4508,1798" coordsize="194,144" path="m4662,1800l4649,1801,4667,1801,4662,1800e" filled="t" fillcolor="#50535C" stroked="f">
                <v:path arrowok="t"/>
                <v:fill/>
              </v:shape>
            </v:group>
            <v:group style="position:absolute;left:2781;top:1802;width:206;height:144" coordorigin="2781,1802" coordsize="206,144">
              <v:shape style="position:absolute;left:2781;top:1802;width:206;height:144" coordorigin="2781,1802" coordsize="206,144" path="m2914,1802l2910,1805,2904,1807,2896,1818,2891,1824,2862,1852,2849,1868,2842,1877,2835,1886,2822,1894,2821,1896,2816,1902,2812,1906,2801,1918,2793,1926,2781,1939,2783,1944,2794,1946,2800,1946,2815,1945,2823,1943,2839,1940,2847,1939,2877,1939,2881,1934,2885,1929,2891,1921,2902,1908,2918,1891,2932,1876,2975,1826,2979,1822,2988,1812,2986,1808,2930,1808,2922,1807,2920,1804,2916,1802,2915,1802,2914,1802e" filled="t" fillcolor="#50535C" stroked="f">
                <v:path arrowok="t"/>
                <v:fill/>
              </v:shape>
              <v:shape style="position:absolute;left:2781;top:1802;width:206;height:144" coordorigin="2781,1802" coordsize="206,144" path="m2877,1939l2847,1939,2860,1944,2866,1944,2874,1941,2876,1940,2877,1939e" filled="t" fillcolor="#50535C" stroked="f">
                <v:path arrowok="t"/>
                <v:fill/>
              </v:shape>
              <v:shape style="position:absolute;left:2781;top:1802;width:206;height:144" coordorigin="2781,1802" coordsize="206,144" path="m2971,1803l2963,1805,2960,1805,2945,1807,2935,1807,2930,1808,2986,1808,2986,1807,2975,1804,2971,1803e" filled="t" fillcolor="#50535C" stroked="f">
                <v:path arrowok="t"/>
                <v:fill/>
              </v:shape>
              <v:shape style="position:absolute;left:2781;top:1802;width:206;height:144" coordorigin="2781,1802" coordsize="206,144" path="m2916,1802l2915,1802,2916,1802e" filled="t" fillcolor="#50535C" stroked="f">
                <v:path arrowok="t"/>
                <v:fill/>
              </v:shape>
            </v:group>
            <v:group style="position:absolute;left:2931;top:1799;width:203;height:153" coordorigin="2931,1799" coordsize="203,153">
              <v:shape style="position:absolute;left:2931;top:1799;width:203;height:153" coordorigin="2931,1799" coordsize="203,153" path="m3065,1800l3061,1802,3053,1809,3038,1823,3007,1852,3006,1854,2974,1890,2959,1907,2947,1923,2934,1938,2931,1940,2931,1942,2934,1951,2938,1952,2945,1951,2947,1950,2949,1950,2969,1947,2989,1946,2991,1946,3007,1946,3011,1939,3014,1936,3022,1927,3029,1921,3041,1907,3047,1900,3055,1893,3068,1879,3082,1863,3094,1847,3107,1832,3113,1826,3120,1820,3134,1810,3132,1803,3128,1802,3106,1802,3105,1802,3088,1802,3082,1801,3076,1801,3065,1800e" filled="t" fillcolor="#50535C" stroked="f">
                <v:path arrowok="t"/>
                <v:fill/>
              </v:shape>
              <v:shape style="position:absolute;left:2931;top:1799;width:203;height:153" coordorigin="2931,1799" coordsize="203,153" path="m3007,1946l2991,1946,2994,1947,3004,1949,3005,1949,3007,1946e" filled="t" fillcolor="#50535C" stroked="f">
                <v:path arrowok="t"/>
                <v:fill/>
              </v:shape>
              <v:shape style="position:absolute;left:2931;top:1799;width:203;height:153" coordorigin="2931,1799" coordsize="203,153" path="m3120,1799l3112,1802,3106,1802,3128,1802,3123,1799,3120,1799e" filled="t" fillcolor="#50535C" stroked="f">
                <v:path arrowok="t"/>
                <v:fill/>
              </v:shape>
              <v:shape style="position:absolute;left:2931;top:1799;width:203;height:153" coordorigin="2931,1799" coordsize="203,153" path="m3096,1801l3092,1801,3088,1801,3088,1802,3105,1802,3096,1801e" filled="t" fillcolor="#50535C" stroked="f">
                <v:path arrowok="t"/>
                <v:fill/>
              </v:shape>
            </v:group>
            <v:group style="position:absolute;left:3073;top:1800;width:190;height:146" coordorigin="3073,1800" coordsize="190,146">
              <v:shape style="position:absolute;left:3073;top:1800;width:190;height:146" coordorigin="3073,1800" coordsize="190,146" path="m3199,1802l3196,1804,3094,1911,3086,1920,3078,1928,3077,1929,3073,1934,3075,1940,3084,1944,3087,1945,3102,1943,3112,1942,3129,1939,3135,1939,3152,1939,3157,1932,3160,1926,3169,1918,3181,1904,3196,1888,3208,1876,3225,1857,3237,1841,3263,1810,3261,1808,3261,1807,3215,1807,3199,1802e" filled="t" fillcolor="#50535C" stroked="f">
                <v:path arrowok="t"/>
                <v:fill/>
              </v:shape>
              <v:shape style="position:absolute;left:3073;top:1800;width:190;height:146" coordorigin="3073,1800" coordsize="190,146" path="m3152,1939l3135,1939,3146,1944,3150,1942,3152,1939e" filled="t" fillcolor="#50535C" stroked="f">
                <v:path arrowok="t"/>
                <v:fill/>
              </v:shape>
              <v:shape style="position:absolute;left:3073;top:1800;width:190;height:146" coordorigin="3073,1800" coordsize="190,146" path="m3246,1800l3227,1804,3215,1807,3261,1807,3260,1804,3252,1802,3246,1800e" filled="t" fillcolor="#50535C" stroked="f">
                <v:path arrowok="t"/>
                <v:fill/>
              </v:shape>
            </v:group>
            <v:group style="position:absolute;left:2646;top:1803;width:196;height:143" coordorigin="2646,1803" coordsize="196,143">
              <v:shape style="position:absolute;left:2646;top:1803;width:196;height:143" coordorigin="2646,1803" coordsize="196,143" path="m2777,1803l2774,1805,2771,1808,2714,1866,2686,1894,2672,1909,2665,1916,2659,1925,2646,1934,2647,1940,2659,1945,2665,1946,2676,1943,2679,1942,2690,1940,2697,1937,2723,1937,2726,1935,2727,1933,2746,1910,2761,1893,2773,1881,2791,1863,2841,1810,2839,1809,2838,1807,2818,1807,2812,1806,2796,1805,2786,1804,2777,1803e" filled="t" fillcolor="#50535C" stroked="f">
                <v:path arrowok="t"/>
                <v:fill/>
              </v:shape>
              <v:shape style="position:absolute;left:2646;top:1803;width:196;height:143" coordorigin="2646,1803" coordsize="196,143" path="m2723,1937l2697,1937,2712,1945,2718,1941,2723,1937e" filled="t" fillcolor="#50535C" stroked="f">
                <v:path arrowok="t"/>
                <v:fill/>
              </v:shape>
              <v:shape style="position:absolute;left:2646;top:1803;width:196;height:143" coordorigin="2646,1803" coordsize="196,143" path="m2828,1805l2818,1807,2838,1807,2838,1806,2832,1805,2828,1805e" filled="t" fillcolor="#50535C" stroked="f">
                <v:path arrowok="t"/>
                <v:fill/>
              </v:shape>
            </v:group>
            <v:group style="position:absolute;left:7669;top:1797;width:208;height:154" coordorigin="7669,1797" coordsize="208,154">
              <v:shape style="position:absolute;left:7669;top:1797;width:208;height:154" coordorigin="7669,1797" coordsize="208,154" path="m7807,1797l7804,1799,7801,1802,7793,1810,7782,1822,7768,1837,7749,1855,7721,1883,7715,1888,7711,1895,7696,1909,7683,1924,7669,1938,7669,1941,7673,1950,7676,1951,7686,1946,7688,1945,7697,1944,7704,1944,7722,1941,7758,1941,7763,1936,7767,1933,7775,1924,7815,1879,7829,1863,7842,1848,7855,1833,7870,1820,7877,1814,7876,1810,7871,1805,7816,1805,7813,1803,7810,1799,7808,1798,7807,1797e" filled="t" fillcolor="#50535C" stroked="f">
                <v:path arrowok="t"/>
                <v:fill/>
              </v:shape>
              <v:shape style="position:absolute;left:7669;top:1797;width:208;height:154" coordorigin="7669,1797" coordsize="208,154" path="m7758,1941l7722,1941,7734,1942,7751,1945,7756,1944,7758,1941e" filled="t" fillcolor="#50535C" stroked="f">
                <v:path arrowok="t"/>
                <v:fill/>
              </v:shape>
              <v:shape style="position:absolute;left:7669;top:1797;width:208;height:154" coordorigin="7669,1797" coordsize="208,154" path="m7704,1944l7697,1944,7703,1944,7704,1944e" filled="t" fillcolor="#50535C" stroked="f">
                <v:path arrowok="t"/>
                <v:fill/>
              </v:shape>
              <v:shape style="position:absolute;left:7669;top:1797;width:208;height:154" coordorigin="7669,1797" coordsize="208,154" path="m7845,1801l7833,1802,7826,1804,7816,1805,7871,1805,7871,1804,7851,1804,7845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0,1801l7851,1804,7871,1804,7868,1802,7865,1802,7860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8,1801l7865,1802,7868,1802e" filled="t" fillcolor="#50535C" stroked="f">
                <v:path arrowok="t"/>
                <v:fill/>
              </v:shape>
            </v:group>
            <v:group style="position:absolute;left:8096;top:1795;width:210;height:152" coordorigin="8096,1795" coordsize="210,152">
              <v:shape style="position:absolute;left:8096;top:1795;width:210;height:152" coordorigin="8096,1795" coordsize="210,152" path="m8235,1795l8232,1796,8210,1818,8193,1837,8180,1851,8166,1865,8150,1882,8136,1896,8122,1909,8107,1923,8105,1926,8102,1928,8096,1933,8096,1936,8100,1944,8104,1946,8115,1944,8140,1944,8146,1942,8151,1941,8173,1941,8173,1941,8184,1931,8197,1916,8212,1903,8214,1901,8216,1899,8225,1889,8233,1880,8243,1870,8257,1856,8302,1813,8304,1811,8306,1809,8304,1801,8250,1801,8245,1800,8235,1795e" filled="t" fillcolor="#50535C" stroked="f">
                <v:path arrowok="t"/>
                <v:fill/>
              </v:shape>
              <v:shape style="position:absolute;left:8096;top:1795;width:210;height:152" coordorigin="8096,1795" coordsize="210,152" path="m8140,1944l8115,1944,8119,1945,8129,1945,8135,1946,8140,1944e" filled="t" fillcolor="#50535C" stroked="f">
                <v:path arrowok="t"/>
                <v:fill/>
              </v:shape>
              <v:shape style="position:absolute;left:8096;top:1795;width:210;height:152" coordorigin="8096,1795" coordsize="210,152" path="m8173,1941l8151,1941,8161,1941,8164,1944,8169,1945,8171,1943,8173,1941e" filled="t" fillcolor="#50535C" stroked="f">
                <v:path arrowok="t"/>
                <v:fill/>
              </v:shape>
              <v:shape style="position:absolute;left:8096;top:1795;width:210;height:152" coordorigin="8096,1795" coordsize="210,152" path="m8258,1799l8257,1799,8250,1801,8304,1801,8304,1801,8270,1801,8258,1799e" filled="t" fillcolor="#50535C" stroked="f">
                <v:path arrowok="t"/>
                <v:fill/>
              </v:shape>
              <v:shape style="position:absolute;left:8096;top:1795;width:210;height:152" coordorigin="8096,1795" coordsize="210,152" path="m8301,1797l8281,1798,8270,1801,8304,1801,8303,1797,8301,1797e" filled="t" fillcolor="#50535C" stroked="f">
                <v:path arrowok="t"/>
                <v:fill/>
              </v:shape>
            </v:group>
            <v:group style="position:absolute;left:8242;top:1793;width:211;height:150" coordorigin="8242,1793" coordsize="211,150">
              <v:shape style="position:absolute;left:8242;top:1793;width:211;height:150" coordorigin="8242,1793" coordsize="211,150" path="m8383,1793l8374,1802,8365,1810,8350,1827,8308,1868,8294,1882,8287,1889,8280,1897,8268,1904,8266,1907,8256,1917,8249,1923,8247,1926,8242,1932,8243,1936,8248,1942,8252,1943,8259,1939,8261,1938,8306,1937,8322,1937,8335,1924,8366,1895,8367,1893,8372,1889,8385,1878,8398,1864,8430,1832,8444,1818,8450,1812,8453,1807,8447,1799,8406,1799,8399,1799,8392,1799,8383,1793e" filled="t" fillcolor="#50535C" stroked="f">
                <v:path arrowok="t"/>
                <v:fill/>
              </v:shape>
              <v:shape style="position:absolute;left:8242;top:1793;width:211;height:150" coordorigin="8242,1793" coordsize="211,150" path="m8322,1937l8306,1937,8308,1938,8316,1942,8321,1938,8322,1937e" filled="t" fillcolor="#50535C" stroked="f">
                <v:path arrowok="t"/>
                <v:fill/>
              </v:shape>
              <v:shape style="position:absolute;left:8242;top:1793;width:211;height:150" coordorigin="8242,1793" coordsize="211,150" path="m8434,1795l8423,1799,8406,1799,8447,1799,8441,1796,8434,1795e" filled="t" fillcolor="#50535C" stroked="f">
                <v:path arrowok="t"/>
                <v:fill/>
              </v:shape>
            </v:group>
            <v:group style="position:absolute;left:7957;top:1796;width:200;height:151" coordorigin="7957,1796" coordsize="200,151">
              <v:shape style="position:absolute;left:7957;top:1796;width:200;height:151" coordorigin="7957,1796" coordsize="200,151" path="m8008,1945l7988,1945,7998,1947,8003,1947,8008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7987,1945l7973,1945,7982,1946,7987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8095,1796l8087,1798,8083,1802,8075,1812,8070,1817,8064,1824,8038,1850,8024,1865,8010,1880,7996,1897,7981,1912,7967,1925,7965,1927,7963,1929,7957,1937,7959,1944,7959,1944,7970,1946,7973,1945,7987,1945,7988,1945,8008,1945,8014,1944,8021,1942,8035,1942,8035,1942,8038,1940,8040,1929,8056,1914,8101,1869,8134,1831,8141,1824,8151,1817,8152,1816,8158,1808,8157,1803,8103,1803,8102,1802,8099,1802,8095,1796e" filled="t" fillcolor="#50535C" stroked="f">
                <v:path arrowok="t"/>
                <v:fill/>
              </v:shape>
              <v:shape style="position:absolute;left:7957;top:1796;width:200;height:151" coordorigin="7957,1796" coordsize="200,151" path="m8035,1942l8021,1942,8030,1944,8032,1944,8035,1942e" filled="t" fillcolor="#50535C" stroked="f">
                <v:path arrowok="t"/>
                <v:fill/>
              </v:shape>
              <v:shape style="position:absolute;left:7957;top:1796;width:200;height:151" coordorigin="7957,1796" coordsize="200,151" path="m8143,1796l8115,1799,8103,1803,8157,1803,8155,1797,8143,1796e" filled="t" fillcolor="#50535C" stroked="f">
                <v:path arrowok="t"/>
                <v:fill/>
              </v:shape>
            </v:group>
            <v:group style="position:absolute;left:8389;top:1795;width:204;height:146" coordorigin="8389,1795" coordsize="204,146">
              <v:shape style="position:absolute;left:8389;top:1795;width:204;height:146" coordorigin="8389,1795" coordsize="204,146" path="m8526,1795l8523,1796,8519,1800,8491,1829,8476,1844,8460,1860,8446,1874,8431,1888,8422,1898,8414,1907,8399,1919,8396,1922,8389,1929,8389,1932,8394,1939,8397,1941,8407,1940,8415,1940,8430,1937,8449,1937,8453,1936,8454,1935,8467,1935,8469,1934,8474,1927,8475,1927,8483,1919,8491,1912,8501,1901,8526,1874,8543,1857,8558,1843,8572,1829,8588,1817,8593,1813,8593,1807,8587,1800,8586,1800,8534,1800,8526,1795e" filled="t" fillcolor="#50535C" stroked="f">
                <v:path arrowok="t"/>
                <v:fill/>
              </v:shape>
              <v:shape style="position:absolute;left:8389;top:1795;width:204;height:146" coordorigin="8389,1795" coordsize="204,146" path="m8415,1940l8407,1940,8413,1941,8415,1940e" filled="t" fillcolor="#50535C" stroked="f">
                <v:path arrowok="t"/>
                <v:fill/>
              </v:shape>
              <v:shape style="position:absolute;left:8389;top:1795;width:204;height:146" coordorigin="8389,1795" coordsize="204,146" path="m8449,1937l8430,1937,8442,1939,8449,1937e" filled="t" fillcolor="#50535C" stroked="f">
                <v:path arrowok="t"/>
                <v:fill/>
              </v:shape>
              <v:shape style="position:absolute;left:8389;top:1795;width:204;height:146" coordorigin="8389,1795" coordsize="204,146" path="m8467,1935l8454,1935,8463,1938,8467,1935e" filled="t" fillcolor="#50535C" stroked="f">
                <v:path arrowok="t"/>
                <v:fill/>
              </v:shape>
              <v:shape style="position:absolute;left:8389;top:1795;width:204;height:146" coordorigin="8389,1795" coordsize="204,146" path="m8582,1797l8570,1798,8559,1798,8541,1798,8534,1800,8586,1800,8585,1799,8584,1798,8559,1798,8584,1798,8582,1797e" filled="t" fillcolor="#50535C" stroked="f">
                <v:path arrowok="t"/>
                <v:fill/>
              </v:shape>
            </v:group>
            <v:group style="position:absolute;left:7815;top:1796;width:202;height:151" coordorigin="7815,1796" coordsize="202,151">
              <v:shape style="position:absolute;left:7815;top:1796;width:202;height:151" coordorigin="7815,1796" coordsize="202,151" path="m7949,1796l7949,1796,7939,1804,7937,1808,7933,1813,7879,1870,7868,1883,7848,1902,7817,1931,7816,1934,7815,1939,7816,1942,7822,1945,7826,1947,7829,1944,7831,1942,7833,1940,7874,1937,7881,1937,7886,1937,7898,1937,7902,1934,7909,1924,7913,1918,7940,1890,7954,1875,7970,1859,7983,1844,7998,1830,8013,1817,8014,1816,8015,1815,8017,1812,8017,1810,8016,1805,7966,1805,7961,1804,7949,1796e" filled="t" fillcolor="#50535C" stroked="f">
                <v:path arrowok="t"/>
                <v:fill/>
              </v:shape>
              <v:shape style="position:absolute;left:7815;top:1796;width:202;height:151" coordorigin="7815,1796" coordsize="202,151" path="m7881,1937l7874,1937,7874,1938,7881,1937e" filled="t" fillcolor="#50535C" stroked="f">
                <v:path arrowok="t"/>
                <v:fill/>
              </v:shape>
              <v:shape style="position:absolute;left:7815;top:1796;width:202;height:151" coordorigin="7815,1796" coordsize="202,151" path="m8010,1798l7993,1802,7982,1803,7966,1805,8016,1805,8015,1801,8010,1798e" filled="t" fillcolor="#50535C" stroked="f">
                <v:path arrowok="t"/>
                <v:fill/>
              </v:shape>
            </v:group>
            <v:group style="position:absolute;left:7243;top:1795;width:200;height:149" coordorigin="7243,1795" coordsize="200,149">
              <v:shape style="position:absolute;left:7243;top:1795;width:200;height:149" coordorigin="7243,1795" coordsize="200,149" path="m7373,1797l7369,1798,7365,1803,7364,1804,7319,1853,7308,1865,7290,1884,7256,1919,7249,1926,7243,1935,7250,1943,7259,1944,7278,1938,7288,1935,7326,1935,7330,1928,7332,1926,7379,1878,7408,1844,7422,1829,7437,1816,7443,1811,7442,1806,7438,1802,7386,1802,7373,179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3,1937l7308,1937,7319,1938,7323,193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6,1935l7288,1935,7304,1937,7323,1937,7325,1937,7326,1935e" filled="t" fillcolor="#50535C" stroked="f">
                <v:path arrowok="t"/>
                <v:fill/>
              </v:shape>
              <v:shape style="position:absolute;left:7243;top:1795;width:200;height:149" coordorigin="7243,1795" coordsize="200,149" path="m7430,1795l7411,1798,7386,1802,7438,1802,7433,1797,7430,1795e" filled="t" fillcolor="#50535C" stroked="f">
                <v:path arrowok="t"/>
                <v:fill/>
              </v:shape>
            </v:group>
            <v:group style="position:absolute;left:7388;top:1798;width:198;height:147" coordorigin="7388,1798" coordsize="198,147">
              <v:shape style="position:absolute;left:7388;top:1798;width:198;height:147" coordorigin="7388,1798" coordsize="198,147" path="m7518,1798l7517,1798,7507,1808,7489,1828,7476,1842,7461,1856,7452,1865,7443,1873,7432,1886,7430,1889,7421,1899,7392,1931,7390,1932,7388,1936,7389,1939,7392,1944,7399,1945,7404,1942,7405,1941,7413,1939,7436,1936,7466,1936,7466,1936,7470,1932,7495,1906,7513,1889,7525,1876,7555,1843,7568,1828,7583,1814,7587,1811,7586,1805,7580,1802,7539,1802,7528,1801,7518,1798e" filled="t" fillcolor="#50535C" stroked="f">
                <v:path arrowok="t"/>
                <v:fill/>
              </v:shape>
              <v:shape style="position:absolute;left:7388;top:1798;width:198;height:147" coordorigin="7388,1798" coordsize="198,147" path="m7466,1936l7436,1936,7455,1937,7462,1939,7466,1936e" filled="t" fillcolor="#50535C" stroked="f">
                <v:path arrowok="t"/>
                <v:fill/>
              </v:shape>
              <v:shape style="position:absolute;left:7388;top:1798;width:198;height:147" coordorigin="7388,1798" coordsize="198,147" path="m7556,1799l7539,1802,7580,1802,7578,1800,7577,1799,7563,1799,7556,1799e" filled="t" fillcolor="#50535C" stroked="f">
                <v:path arrowok="t"/>
                <v:fill/>
              </v:shape>
              <v:shape style="position:absolute;left:7388;top:1798;width:198;height:147" coordorigin="7388,1798" coordsize="198,147" path="m7574,1798l7563,1799,7577,1799,7574,1798e" filled="t" fillcolor="#50535C" stroked="f">
                <v:path arrowok="t"/>
                <v:fill/>
              </v:shape>
            </v:group>
            <v:group style="position:absolute;left:7534;top:1798;width:199;height:149" coordorigin="7534,1798" coordsize="199,149">
              <v:shape style="position:absolute;left:7534;top:1798;width:199;height:149" coordorigin="7534,1798" coordsize="199,149" path="m7662,1798l7658,1802,7654,1805,7633,1828,7588,1876,7573,1892,7544,1925,7540,1928,7535,1934,7534,1939,7539,1945,7546,1948,7554,1941,7570,1939,7576,1939,7587,1937,7604,1937,7613,1937,7614,1936,7620,1929,7623,1923,7634,1912,7661,1883,7667,1877,7672,1870,7685,1856,7692,1849,7709,1832,7717,1822,7728,1815,7730,1813,7731,1811,7733,1809,7731,1804,7730,1804,7681,1804,7672,1803,7662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614,1936e" filled="t" fillcolor="#50535C" stroked="f">
                <v:path arrowok="t"/>
                <v:fill/>
              </v:shape>
              <v:shape style="position:absolute;left:7534;top:1798;width:199;height:149" coordorigin="7534,1798" coordsize="199,149" path="m7694,1800l7681,1804,7730,1804,7730,1803,7712,1803,7708,1801,7698,1801,7694,1800e" filled="t" fillcolor="#50535C" stroked="f">
                <v:path arrowok="t"/>
                <v:fill/>
              </v:shape>
              <v:shape style="position:absolute;left:7534;top:1798;width:199;height:149" coordorigin="7534,1798" coordsize="199,149" path="m7718,1798l7712,1803,7730,1803,7728,1801,7721,1799,7718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707,1801l7698,1801,7708,1801,7707,1801e" filled="t" fillcolor="#50535C" stroked="f">
                <v:path arrowok="t"/>
                <v:fill/>
              </v:shape>
            </v:group>
            <v:group style="position:absolute;left:8531;top:1798;width:194;height:144" coordorigin="8531,1798" coordsize="194,144">
              <v:shape style="position:absolute;left:8531;top:1798;width:194;height:144" coordorigin="8531,1798" coordsize="194,144" path="m8604,1940l8589,1940,8600,1942,8602,1941,8604,1940e" filled="t" fillcolor="#50535C" stroked="f">
                <v:path arrowok="t"/>
                <v:fill/>
              </v:shape>
              <v:shape style="position:absolute;left:8531;top:1798;width:194;height:144" coordorigin="8531,1798" coordsize="194,144" path="m8577,1941l8551,1941,8554,1941,8561,1942,8564,1942,8577,1941e" filled="t" fillcolor="#50535C" stroked="f">
                <v:path arrowok="t"/>
                <v:fill/>
              </v:shape>
              <v:shape style="position:absolute;left:8531;top:1798;width:194;height:144" coordorigin="8531,1798" coordsize="194,144" path="m8661,1798l8658,1800,8649,1810,8643,1816,8591,1872,8544,1918,8533,1928,8532,1929,8531,1931,8535,1938,8540,1941,8551,1941,8577,1941,8589,1940,8604,1940,8612,1930,8660,1881,8669,1871,8682,1857,8696,1843,8711,1829,8727,1816,8727,1804,8725,1802,8696,1802,8691,1801,8673,1801,8669,1801,8661,1798e" filled="t" fillcolor="#50535C" stroked="f">
                <v:path arrowok="t"/>
                <v:fill/>
              </v:shape>
              <v:shape style="position:absolute;left:8531;top:1798;width:194;height:144" coordorigin="8531,1798" coordsize="194,144" path="m8708,1799l8696,1802,8725,1802,8723,1800,8710,1799,8708,1799e" filled="t" fillcolor="#50535C" stroked="f">
                <v:path arrowok="t"/>
                <v:fill/>
              </v:shape>
              <v:shape style="position:absolute;left:8531;top:1798;width:194;height:144" coordorigin="8531,1798" coordsize="194,144" path="m8686,1800l8673,1801,8691,1801,8686,1800e" filled="t" fillcolor="#50535C" stroked="f">
                <v:path arrowok="t"/>
                <v:fill/>
              </v:shape>
            </v:group>
            <v:group style="position:absolute;left:6804;top:1802;width:206;height:144" coordorigin="6804,1802" coordsize="206,144">
              <v:shape style="position:absolute;left:6804;top:1802;width:206;height:144" coordorigin="6804,1802" coordsize="206,144" path="m6937,1802l6933,1805,6928,1807,6920,1818,6914,1824,6885,1852,6872,1868,6865,1877,6858,1886,6846,1894,6844,1896,6839,1902,6836,1906,6824,1918,6816,1926,6804,1939,6806,1944,6818,1946,6824,1946,6838,1945,6846,1943,6862,1940,6870,1939,6900,1939,6905,1934,6908,1929,6914,1921,6925,1908,6942,1891,6955,1876,6998,1826,7002,1822,7011,1812,7010,1808,6953,1808,6945,1807,6943,1804,6940,1802,6939,1802,6937,1802e" filled="t" fillcolor="#50535C" stroked="f">
                <v:path arrowok="t"/>
                <v:fill/>
              </v:shape>
              <v:shape style="position:absolute;left:6804;top:1802;width:206;height:144" coordorigin="6804,1802" coordsize="206,144" path="m6900,1939l6870,1939,6883,1944,6889,1944,6897,1941,6899,1940,6900,1939e" filled="t" fillcolor="#50535C" stroked="f">
                <v:path arrowok="t"/>
                <v:fill/>
              </v:shape>
              <v:shape style="position:absolute;left:6804;top:1802;width:206;height:144" coordorigin="6804,1802" coordsize="206,144" path="m6994,1803l6986,1805,6983,1805,6968,1807,6958,1807,6953,1808,7010,1808,7010,1807,6999,1804,6994,1803e" filled="t" fillcolor="#50535C" stroked="f">
                <v:path arrowok="t"/>
                <v:fill/>
              </v:shape>
              <v:shape style="position:absolute;left:6804;top:1802;width:206;height:144" coordorigin="6804,1802" coordsize="206,144" path="m6940,1802l6939,1802,6940,1802e" filled="t" fillcolor="#50535C" stroked="f">
                <v:path arrowok="t"/>
                <v:fill/>
              </v:shape>
            </v:group>
            <v:group style="position:absolute;left:6954;top:1799;width:203;height:153" coordorigin="6954,1799" coordsize="203,153">
              <v:shape style="position:absolute;left:6954;top:1799;width:203;height:153" coordorigin="6954,1799" coordsize="203,153" path="m7088,1800l7084,1802,7076,1809,7062,1823,7031,1852,7029,1854,6997,1890,6982,1907,6970,1923,6957,1938,6955,1940,6954,1942,6957,1951,6961,1952,6968,1951,6970,1950,6972,1950,6992,1947,7012,1946,7015,1946,7030,1946,7035,1939,7037,1936,7046,1927,7052,1921,7065,1907,7070,1900,7078,1893,7092,1879,7105,1863,7117,1847,7130,1832,7136,1826,7143,1820,7157,1810,7156,1803,7151,1802,7129,1802,7129,1802,7111,1802,7105,1801,7099,1801,7088,1800e" filled="t" fillcolor="#50535C" stroked="f">
                <v:path arrowok="t"/>
                <v:fill/>
              </v:shape>
              <v:shape style="position:absolute;left:6954;top:1799;width:203;height:153" coordorigin="6954,1799" coordsize="203,153" path="m7030,1946l7015,1946,7017,1947,7028,1949,7028,1949,7030,1946e" filled="t" fillcolor="#50535C" stroked="f">
                <v:path arrowok="t"/>
                <v:fill/>
              </v:shape>
              <v:shape style="position:absolute;left:6954;top:1799;width:203;height:153" coordorigin="6954,1799" coordsize="203,153" path="m7143,1799l7135,1802,7129,1802,7151,1802,7146,1799,7143,1799e" filled="t" fillcolor="#50535C" stroked="f">
                <v:path arrowok="t"/>
                <v:fill/>
              </v:shape>
              <v:shape style="position:absolute;left:6954;top:1799;width:203;height:153" coordorigin="6954,1799" coordsize="203,153" path="m7119,1801l7115,1801,7111,1801,7111,1802,7129,1802,7119,1801e" filled="t" fillcolor="#50535C" stroked="f">
                <v:path arrowok="t"/>
                <v:fill/>
              </v:shape>
            </v:group>
            <v:group style="position:absolute;left:7097;top:1800;width:190;height:146" coordorigin="7097,1800" coordsize="190,146">
              <v:shape style="position:absolute;left:7097;top:1800;width:190;height:146" coordorigin="7097,1800" coordsize="190,146" path="m7222,1802l7219,1804,7117,1911,7109,1920,7101,1928,7101,1929,7097,1934,7098,1940,7107,1944,7111,1945,7125,1943,7135,1942,7152,1939,7158,1939,7175,1939,7180,1932,7183,1926,7192,1918,7205,1904,7219,1888,7231,1876,7248,1857,7261,1841,7286,1810,7285,1808,7284,1807,7238,1807,7222,1802e" filled="t" fillcolor="#50535C" stroked="f">
                <v:path arrowok="t"/>
                <v:fill/>
              </v:shape>
              <v:shape style="position:absolute;left:7097;top:1800;width:190;height:146" coordorigin="7097,1800" coordsize="190,146" path="m7175,1939l7158,1939,7169,1944,7173,1942,7175,1939e" filled="t" fillcolor="#50535C" stroked="f">
                <v:path arrowok="t"/>
                <v:fill/>
              </v:shape>
              <v:shape style="position:absolute;left:7097;top:1800;width:190;height:146" coordorigin="7097,1800" coordsize="190,146" path="m7269,1800l7251,1804,7238,1807,7284,1807,7283,1804,7275,1802,7269,1800e" filled="t" fillcolor="#50535C" stroked="f">
                <v:path arrowok="t"/>
                <v:fill/>
              </v:shape>
            </v:group>
            <v:group style="position:absolute;left:6669;top:1803;width:196;height:143" coordorigin="6669,1803" coordsize="196,143">
              <v:shape style="position:absolute;left:6669;top:1803;width:196;height:143" coordorigin="6669,1803" coordsize="196,143" path="m6800,1803l6798,1805,6795,1808,6737,1866,6710,1894,6696,1909,6688,1916,6682,1925,6669,1934,6670,1940,6682,1945,6689,1946,6699,1943,6702,1942,6713,1940,6721,1937,6746,1937,6749,1935,6750,1933,6770,1910,6785,1893,6797,1881,6815,1863,6865,1810,6863,1809,6862,1807,6841,1807,6835,1806,6819,1805,6810,1804,6800,1803e" filled="t" fillcolor="#50535C" stroked="f">
                <v:path arrowok="t"/>
                <v:fill/>
              </v:shape>
              <v:shape style="position:absolute;left:6669;top:1803;width:196;height:143" coordorigin="6669,1803" coordsize="196,143" path="m6746,1937l6721,1937,6736,1945,6741,1941,6746,1937e" filled="t" fillcolor="#50535C" stroked="f">
                <v:path arrowok="t"/>
                <v:fill/>
              </v:shape>
              <v:shape style="position:absolute;left:6669;top:1803;width:196;height:143" coordorigin="6669,1803" coordsize="196,143" path="m6852,1805l6841,1807,6862,1807,6861,1806,6856,1805,6852,1805e" filled="t" fillcolor="#50535C" stroked="f">
                <v:path arrowok="t"/>
                <v:fill/>
              </v:shape>
            </v:group>
            <v:group style="position:absolute;left:9681;top:1797;width:208;height:154" coordorigin="9681,1797" coordsize="208,154">
              <v:shape style="position:absolute;left:9681;top:1797;width:208;height:154" coordorigin="9681,1797" coordsize="208,154" path="m9819,1797l9816,1799,9813,1802,9806,1810,9795,1822,9780,1837,9761,1855,9733,1883,9727,1888,9723,1895,9708,1909,9695,1924,9681,1938,9681,1941,9685,1950,9689,1951,9698,1946,9700,1945,9709,1944,9716,1944,9734,1941,9770,1941,9775,1936,9779,1933,9787,1924,9827,1879,9841,1863,9854,1848,9867,1833,9882,1820,9889,1814,9888,1810,9883,1805,9828,1805,9825,1803,9822,1799,9820,1798,9819,1797e" filled="t" fillcolor="#50535C" stroked="f">
                <v:path arrowok="t"/>
                <v:fill/>
              </v:shape>
              <v:shape style="position:absolute;left:9681;top:1797;width:208;height:154" coordorigin="9681,1797" coordsize="208,154" path="m9770,1941l9734,1941,9746,1942,9763,1945,9768,1944,9770,1941e" filled="t" fillcolor="#50535C" stroked="f">
                <v:path arrowok="t"/>
                <v:fill/>
              </v:shape>
              <v:shape style="position:absolute;left:9681;top:1797;width:208;height:154" coordorigin="9681,1797" coordsize="208,154" path="m9716,1944l9709,1944,9715,1944,9716,1944e" filled="t" fillcolor="#50535C" stroked="f">
                <v:path arrowok="t"/>
                <v:fill/>
              </v:shape>
              <v:shape style="position:absolute;left:9681;top:1797;width:208;height:154" coordorigin="9681,1797" coordsize="208,154" path="m9857,1801l9845,1802,9838,1804,9828,1805,9883,1805,9883,1804,9863,1804,9857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73,1801l9863,1804,9883,1804,9880,1802,9877,1802,9873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80,1801l9877,1802,9880,1802e" filled="t" fillcolor="#50535C" stroked="f">
                <v:path arrowok="t"/>
                <v:fill/>
              </v:shape>
            </v:group>
            <v:group style="position:absolute;left:10108;top:1795;width:210;height:152" coordorigin="10108,1795" coordsize="210,152">
              <v:shape style="position:absolute;left:10108;top:1795;width:210;height:152" coordorigin="10108,1795" coordsize="210,152" path="m10247,1795l10244,1796,10222,1818,10205,1837,10192,1851,10178,1865,10162,1882,10148,1896,10134,1909,10119,1923,10117,1926,10114,1928,10108,1933,10108,1936,10112,1944,10117,1946,10127,1944,10152,1944,10158,1942,10163,1941,10185,1941,10185,1941,10196,1931,10209,1916,10224,1903,10226,1901,10228,1899,10238,1889,10245,1880,10255,1870,10269,1856,10315,1813,10316,1811,10318,1809,10316,1801,10262,1801,10257,1800,10247,1795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52,1944l10127,1944,10131,1945,10141,1945,10147,1946,10152,1944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85,1941l10163,1941,10173,1941,10176,1944,10181,1945,10183,1943,10185,1941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270,1799l10269,1799,10262,1801,10316,1801,10316,1801,10282,1801,10270,1799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314,1797l10293,1798,10282,1801,10316,1801,10315,1797,10314,1797e" filled="t" fillcolor="#50535C" stroked="f">
                <v:path arrowok="t"/>
                <v:fill/>
              </v:shape>
            </v:group>
            <v:group style="position:absolute;left:10254;top:1793;width:211;height:150" coordorigin="10254,1793" coordsize="211,150">
              <v:shape style="position:absolute;left:10254;top:1793;width:211;height:150" coordorigin="10254,1793" coordsize="211,150" path="m10395,1793l10386,1802,10377,1810,10362,1827,10320,1868,10306,1882,10299,1889,10292,1897,10280,1904,10278,1907,10268,1917,10261,1923,10259,1926,10254,1932,10255,1936,10260,1942,10264,1943,10271,1939,10273,1938,10318,1937,10334,1937,10347,1924,10378,1895,10379,1893,10384,1889,10397,1878,10410,1864,10442,1832,10456,1818,10462,1812,10465,1807,10459,1799,10418,1799,10411,1799,10404,1799,10395,1793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334,1937l10318,1937,10320,1938,10328,1942,10333,1938,10334,1937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446,1795l10435,1799,10418,1799,10459,1799,10453,1796,10446,1795e" filled="t" fillcolor="#50535C" stroked="f">
                <v:path arrowok="t"/>
                <v:fill/>
              </v:shape>
            </v:group>
            <v:group style="position:absolute;left:9969;top:1796;width:200;height:151" coordorigin="9969,1796" coordsize="200,151">
              <v:shape style="position:absolute;left:9969;top:1796;width:200;height:151" coordorigin="9969,1796" coordsize="200,151" path="m10020,1945l10000,1945,10010,1947,10015,1947,10020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9999,1945l9985,1945,9994,1946,9999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10107,1796l10099,1798,10095,1802,10087,1812,10082,1817,10076,1824,10050,1850,10036,1865,10022,1880,10008,1897,9993,1912,9979,1925,9977,1927,9975,1929,9969,1937,9971,1944,9971,1944,9982,1946,9985,1945,9999,1945,10000,1945,10020,1945,10026,1944,10033,1942,10047,1942,10048,1942,10050,1940,10052,1929,10068,1914,10113,1869,10146,1831,10154,1824,10163,1817,10164,1816,10170,1808,10169,1803,10115,1803,10114,1802,10111,1802,10107,1796e" filled="t" fillcolor="#50535C" stroked="f">
                <v:path arrowok="t"/>
                <v:fill/>
              </v:shape>
              <v:shape style="position:absolute;left:9969;top:1796;width:200;height:151" coordorigin="9969,1796" coordsize="200,151" path="m10047,1942l10033,1942,10042,1944,10044,1944,10047,1942e" filled="t" fillcolor="#50535C" stroked="f">
                <v:path arrowok="t"/>
                <v:fill/>
              </v:shape>
              <v:shape style="position:absolute;left:9969;top:1796;width:200;height:151" coordorigin="9969,1796" coordsize="200,151" path="m10155,1796l10127,1799,10115,1803,10169,1803,10168,1797,10155,1796e" filled="t" fillcolor="#50535C" stroked="f">
                <v:path arrowok="t"/>
                <v:fill/>
              </v:shape>
            </v:group>
            <v:group style="position:absolute;left:10401;top:1795;width:204;height:146" coordorigin="10401,1795" coordsize="204,146">
              <v:shape style="position:absolute;left:10401;top:1795;width:204;height:146" coordorigin="10401,1795" coordsize="204,146" path="m10538,1795l10535,1796,10531,1800,10503,1829,10488,1844,10472,1860,10458,1874,10443,1888,10434,1898,10426,1907,10411,1919,10408,1922,10401,1929,10401,1932,10406,1939,10409,1941,10419,1940,10427,1940,10442,1937,10462,1937,10465,1936,10466,1935,10479,1935,10481,1934,10486,1927,10487,1927,10495,1919,10503,1912,10514,1901,10538,1874,10556,1857,10570,1843,10584,1829,10600,1817,10605,1813,10606,1807,10599,1800,10598,1800,10546,1800,10538,179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27,1940l10419,1940,10425,1941,10427,1940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62,1937l10442,1937,10454,1939,10462,1937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79,1935l10466,1935,10475,1938,10479,193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594,1797l10582,1798,10571,1798,10553,1798,10546,1800,10598,1800,10597,1799,10596,1798,10571,1798,10596,1798,10594,1797e" filled="t" fillcolor="#50535C" stroked="f">
                <v:path arrowok="t"/>
                <v:fill/>
              </v:shape>
            </v:group>
            <v:group style="position:absolute;left:9827;top:1796;width:202;height:151" coordorigin="9827,1796" coordsize="202,151">
              <v:shape style="position:absolute;left:9827;top:1796;width:202;height:151" coordorigin="9827,1796" coordsize="202,151" path="m9961,1796l9961,1796,9951,1804,9949,1808,9945,1813,9892,1870,9880,1883,9860,1902,9829,1931,9828,1934,9827,1939,9828,1942,9834,1945,9838,1947,9841,1944,9843,1942,9845,1940,9886,1937,9893,1937,9898,1937,9910,1937,9914,1934,9921,1924,9925,1918,9952,1890,9966,1875,9982,1859,9996,1844,10010,1830,10025,1817,10026,1816,10027,1815,10029,1812,10029,1810,10028,1805,9978,1805,9973,1804,9961,1796e" filled="t" fillcolor="#50535C" stroked="f">
                <v:path arrowok="t"/>
                <v:fill/>
              </v:shape>
              <v:shape style="position:absolute;left:9827;top:1796;width:202;height:151" coordorigin="9827,1796" coordsize="202,151" path="m9893,1937l9886,1937,9886,1938,9893,1937e" filled="t" fillcolor="#50535C" stroked="f">
                <v:path arrowok="t"/>
                <v:fill/>
              </v:shape>
              <v:shape style="position:absolute;left:9827;top:1796;width:202;height:151" coordorigin="9827,1796" coordsize="202,151" path="m10022,1798l10005,1802,9994,1803,9978,1805,10028,1805,10027,1801,10022,1798e" filled="t" fillcolor="#50535C" stroked="f">
                <v:path arrowok="t"/>
                <v:fill/>
              </v:shape>
            </v:group>
            <v:group style="position:absolute;left:9255;top:1795;width:200;height:149" coordorigin="9255,1795" coordsize="200,149">
              <v:shape style="position:absolute;left:9255;top:1795;width:200;height:149" coordorigin="9255,1795" coordsize="200,149" path="m9385,1797l9381,1798,9377,1803,9376,1804,9331,1853,9320,1865,9302,1884,9268,1919,9261,1926,9255,1935,9262,1943,9271,1944,9290,1938,9300,1935,9338,1935,9342,1928,9344,1926,9391,1878,9420,1844,9434,1829,9449,1816,9455,1811,9454,1806,9450,1802,9398,1802,9385,179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5,1937l9320,1937,9331,1938,9335,193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8,1935l9300,1935,9316,1937,9335,1937,9337,1937,9338,1935e" filled="t" fillcolor="#50535C" stroked="f">
                <v:path arrowok="t"/>
                <v:fill/>
              </v:shape>
              <v:shape style="position:absolute;left:9255;top:1795;width:200;height:149" coordorigin="9255,1795" coordsize="200,149" path="m9442,1795l9424,1798,9398,1802,9450,1802,9445,1797,9442,1795e" filled="t" fillcolor="#50535C" stroked="f">
                <v:path arrowok="t"/>
                <v:fill/>
              </v:shape>
            </v:group>
            <v:group style="position:absolute;left:9400;top:1798;width:198;height:147" coordorigin="9400,1798" coordsize="198,147">
              <v:shape style="position:absolute;left:9400;top:1798;width:198;height:147" coordorigin="9400,1798" coordsize="198,147" path="m9530,1798l9530,1798,9519,1808,9501,1828,9488,1842,9473,1856,9464,1865,9455,1873,9444,1886,9442,1889,9433,1899,9404,1931,9402,1932,9400,1936,9401,1939,9404,1944,9411,1945,9416,1942,9417,1941,9425,1939,9448,1936,9478,1936,9478,1936,9482,1932,9507,1906,9525,1889,9537,1876,9567,1843,9580,1828,9595,1814,9599,1811,9598,1805,9593,1802,9551,1802,9540,1801,9530,1798e" filled="t" fillcolor="#50535C" stroked="f">
                <v:path arrowok="t"/>
                <v:fill/>
              </v:shape>
              <v:shape style="position:absolute;left:9400;top:1798;width:198;height:147" coordorigin="9400,1798" coordsize="198,147" path="m9478,1936l9448,1936,9467,1937,9474,1939,9478,1936e" filled="t" fillcolor="#50535C" stroked="f">
                <v:path arrowok="t"/>
                <v:fill/>
              </v:shape>
              <v:shape style="position:absolute;left:9400;top:1798;width:198;height:147" coordorigin="9400,1798" coordsize="198,147" path="m9568,1799l9551,1802,9593,1802,9590,1800,9589,1799,9575,1799,9568,1799e" filled="t" fillcolor="#50535C" stroked="f">
                <v:path arrowok="t"/>
                <v:fill/>
              </v:shape>
              <v:shape style="position:absolute;left:9400;top:1798;width:198;height:147" coordorigin="9400,1798" coordsize="198,147" path="m9586,1798l9575,1799,9589,1799,9586,1798e" filled="t" fillcolor="#50535C" stroked="f">
                <v:path arrowok="t"/>
                <v:fill/>
              </v:shape>
            </v:group>
            <v:group style="position:absolute;left:9546;top:1798;width:199;height:149" coordorigin="9546,1798" coordsize="199,149">
              <v:shape style="position:absolute;left:9546;top:1798;width:199;height:149" coordorigin="9546,1798" coordsize="199,149" path="m9674,1798l9670,1802,9666,1805,9645,1828,9600,1876,9585,1892,9556,1925,9552,1928,9547,1934,9546,1939,9551,1945,9558,1948,9566,1941,9582,1939,9588,1939,9599,1937,9616,1937,9625,1937,9626,1936,9632,1929,9635,1923,9646,1912,9673,1883,9679,1877,9684,1870,9697,1856,9704,1849,9721,1832,9729,1822,9740,1815,9742,1813,9743,1811,9745,1809,9743,1804,9742,1804,9693,1804,9684,1803,9674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626,1936e" filled="t" fillcolor="#50535C" stroked="f">
                <v:path arrowok="t"/>
                <v:fill/>
              </v:shape>
              <v:shape style="position:absolute;left:9546;top:1798;width:199;height:149" coordorigin="9546,1798" coordsize="199,149" path="m9706,1800l9693,1804,9742,1804,9742,1803,9724,1803,9720,1801,9710,1801,9706,1800e" filled="t" fillcolor="#50535C" stroked="f">
                <v:path arrowok="t"/>
                <v:fill/>
              </v:shape>
              <v:shape style="position:absolute;left:9546;top:1798;width:199;height:149" coordorigin="9546,1798" coordsize="199,149" path="m9730,1798l9724,1803,9742,1803,9740,1801,9733,1799,9730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719,1801l9710,1801,9720,1801,9719,1801e" filled="t" fillcolor="#50535C" stroked="f">
                <v:path arrowok="t"/>
                <v:fill/>
              </v:shape>
            </v:group>
            <v:group style="position:absolute;left:10543;top:1798;width:194;height:144" coordorigin="10543,1798" coordsize="194,144">
              <v:shape style="position:absolute;left:10543;top:1798;width:194;height:144" coordorigin="10543,1798" coordsize="194,144" path="m10616,1940l10601,1940,10612,1942,10614,1941,10616,1940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590,1941l10563,1941,10566,1941,10573,1942,10576,1942,10590,1941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73,1798l10670,1800,10661,1810,10655,1816,10603,1872,10556,1918,10545,1928,10544,1929,10543,1931,10547,1938,10552,1941,10563,1941,10590,1941,10601,1940,10616,1940,10625,1930,10672,1881,10681,1871,10694,1857,10709,1843,10723,1829,10739,1816,10739,1804,10737,1802,10708,1802,10703,1801,10685,1801,10681,1801,10673,1798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720,1799l10708,1802,10737,1802,10735,1800,10722,1799,10720,1799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98,1800l10685,1801,10703,1801,10698,1800e" filled="t" fillcolor="#50535C" stroked="f">
                <v:path arrowok="t"/>
                <v:fill/>
              </v:shape>
            </v:group>
            <v:group style="position:absolute;left:8816;top:1802;width:206;height:144" coordorigin="8816,1802" coordsize="206,144">
              <v:shape style="position:absolute;left:8816;top:1802;width:206;height:144" coordorigin="8816,1802" coordsize="206,144" path="m8949,1802l8945,1805,8940,1807,8932,1818,8926,1824,8897,1852,8884,1868,8877,1877,8870,1886,8858,1894,8856,1896,8851,1902,8848,1906,8836,1918,8828,1926,8816,1939,8818,1944,8830,1946,8836,1946,8850,1945,8858,1943,8874,1940,8882,1939,8912,1939,8917,1934,8920,1929,8926,1921,8937,1908,8954,1891,8967,1876,9010,1826,9014,1822,9023,1812,9022,1808,8965,1808,8957,1807,8955,1804,8952,1802,8951,1802,8949,1802e" filled="t" fillcolor="#50535C" stroked="f">
                <v:path arrowok="t"/>
                <v:fill/>
              </v:shape>
              <v:shape style="position:absolute;left:8816;top:1802;width:206;height:144" coordorigin="8816,1802" coordsize="206,144" path="m8912,1939l8882,1939,8895,1944,8901,1944,8909,1941,8911,1940,8912,1939e" filled="t" fillcolor="#50535C" stroked="f">
                <v:path arrowok="t"/>
                <v:fill/>
              </v:shape>
              <v:shape style="position:absolute;left:8816;top:1802;width:206;height:144" coordorigin="8816,1802" coordsize="206,144" path="m9006,1803l8999,1805,8995,1805,8980,1807,8970,1807,8965,1808,9022,1808,9022,1807,9011,1804,9006,1803e" filled="t" fillcolor="#50535C" stroked="f">
                <v:path arrowok="t"/>
                <v:fill/>
              </v:shape>
              <v:shape style="position:absolute;left:8816;top:1802;width:206;height:144" coordorigin="8816,1802" coordsize="206,144" path="m8952,1802l8951,1802,8952,1802e" filled="t" fillcolor="#50535C" stroked="f">
                <v:path arrowok="t"/>
                <v:fill/>
              </v:shape>
            </v:group>
            <v:group style="position:absolute;left:8966;top:1799;width:203;height:153" coordorigin="8966,1799" coordsize="203,153">
              <v:shape style="position:absolute;left:8966;top:1799;width:203;height:153" coordorigin="8966,1799" coordsize="203,153" path="m9100,1800l9096,1802,9088,1809,9074,1823,9043,1852,9041,1854,9009,1890,8995,1907,8982,1923,8969,1938,8967,1940,8966,1942,8969,1951,8973,1952,8980,1951,8982,1950,8984,1950,9004,1947,9024,1946,9027,1946,9042,1946,9047,1939,9049,1936,9058,1927,9064,1921,9077,1907,9082,1900,9090,1893,9104,1879,9117,1863,9129,1847,9142,1832,9148,1826,9155,1820,9169,1810,9168,1803,9164,1802,9141,1802,9141,1802,9123,1802,9117,1801,9111,1801,9100,1800e" filled="t" fillcolor="#50535C" stroked="f">
                <v:path arrowok="t"/>
                <v:fill/>
              </v:shape>
              <v:shape style="position:absolute;left:8966;top:1799;width:203;height:153" coordorigin="8966,1799" coordsize="203,153" path="m9042,1946l9027,1946,9029,1947,9040,1949,9040,1949,9042,1946e" filled="t" fillcolor="#50535C" stroked="f">
                <v:path arrowok="t"/>
                <v:fill/>
              </v:shape>
              <v:shape style="position:absolute;left:8966;top:1799;width:203;height:153" coordorigin="8966,1799" coordsize="203,153" path="m9155,1799l9147,1802,9141,1802,9164,1802,9158,1799,9155,1799e" filled="t" fillcolor="#50535C" stroked="f">
                <v:path arrowok="t"/>
                <v:fill/>
              </v:shape>
              <v:shape style="position:absolute;left:8966;top:1799;width:203;height:153" coordorigin="8966,1799" coordsize="203,153" path="m9131,1801l9127,1801,9123,1801,9123,1802,9141,1802,9131,1801e" filled="t" fillcolor="#50535C" stroked="f">
                <v:path arrowok="t"/>
                <v:fill/>
              </v:shape>
            </v:group>
            <v:group style="position:absolute;left:9109;top:1800;width:190;height:146" coordorigin="9109,1800" coordsize="190,146">
              <v:shape style="position:absolute;left:9109;top:1800;width:190;height:146" coordorigin="9109,1800" coordsize="190,146" path="m9234,1802l9231,1804,9129,1911,9121,1920,9113,1928,9113,1929,9109,1934,9110,1940,9119,1944,9123,1945,9137,1943,9148,1942,9164,1939,9170,1939,9187,1939,9192,1932,9195,1926,9204,1918,9217,1904,9231,1888,9243,1876,9260,1857,9273,1841,9298,1810,9297,1808,9296,1807,9250,1807,9234,1802e" filled="t" fillcolor="#50535C" stroked="f">
                <v:path arrowok="t"/>
                <v:fill/>
              </v:shape>
              <v:shape style="position:absolute;left:9109;top:1800;width:190;height:146" coordorigin="9109,1800" coordsize="190,146" path="m9187,1939l9170,1939,9181,1944,9185,1942,9187,1939e" filled="t" fillcolor="#50535C" stroked="f">
                <v:path arrowok="t"/>
                <v:fill/>
              </v:shape>
              <v:shape style="position:absolute;left:9109;top:1800;width:190;height:146" coordorigin="9109,1800" coordsize="190,146" path="m9281,1800l9263,1804,9250,1807,9296,1807,9295,1804,9287,1802,9281,1800e" filled="t" fillcolor="#50535C" stroked="f">
                <v:path arrowok="t"/>
                <v:fill/>
              </v:shape>
            </v:group>
            <v:group style="position:absolute;left:8681;top:1803;width:196;height:143" coordorigin="8681,1803" coordsize="196,143">
              <v:shape style="position:absolute;left:8681;top:1803;width:196;height:143" coordorigin="8681,1803" coordsize="196,143" path="m8812,1803l8810,1805,8807,1808,8749,1866,8722,1894,8708,1909,8700,1916,8694,1925,8681,1934,8682,1940,8694,1945,8701,1946,8711,1943,8714,1942,8725,1940,8733,1937,8758,1937,8761,1935,8762,1933,8782,1910,8797,1893,8809,1881,8827,1863,8877,1810,8875,1809,8874,1807,8854,1807,8847,1806,8831,1805,8822,1804,8812,1803e" filled="t" fillcolor="#50535C" stroked="f">
                <v:path arrowok="t"/>
                <v:fill/>
              </v:shape>
              <v:shape style="position:absolute;left:8681;top:1803;width:196;height:143" coordorigin="8681,1803" coordsize="196,143" path="m8758,1937l8733,1937,8748,1945,8754,1941,8758,1937e" filled="t" fillcolor="#50535C" stroked="f">
                <v:path arrowok="t"/>
                <v:fill/>
              </v:shape>
              <v:shape style="position:absolute;left:8681;top:1803;width:196;height:143" coordorigin="8681,1803" coordsize="196,143" path="m8864,1805l8854,1807,8874,1807,8873,1806,8868,1805,8864,1805e" filled="t" fillcolor="#50535C" stroked="f">
                <v:path arrowok="t"/>
                <v:fill/>
              </v:shape>
            </v:group>
            <v:group style="position:absolute;left:10708;top:1798;width:194;height:144" coordorigin="10708,1798" coordsize="194,144">
              <v:shape style="position:absolute;left:10708;top:1798;width:194;height:144" coordorigin="10708,1798" coordsize="194,144" path="m10781,1940l10766,1940,10777,1942,10779,1941,10781,1940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754,1941l10727,1941,10731,1941,10737,1942,10741,1942,10754,1941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38,1798l10835,1800,10826,1810,10820,1816,10768,1872,10721,1918,10710,1928,10709,1929,10708,1931,10712,1938,10716,1941,10727,1941,10754,1941,10766,1940,10781,1940,10789,1930,10837,1881,10846,1871,10859,1857,10873,1843,10888,1829,10903,1816,10903,1804,10902,1802,10872,1802,10867,1801,10849,1801,10846,1801,10838,1798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84,1799l10872,1802,10902,1802,10900,1800,10887,1799,10884,1799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62,1800l10849,1801,10867,1801,10862,1800e" filled="t" fillcolor="#50535C" stroked="f">
                <v:path arrowok="t"/>
                <v:fill/>
              </v:shape>
            </v:group>
            <v:group style="position:absolute;left:11052;top:1793;width:211;height:150" coordorigin="11052,1793" coordsize="211,150">
              <v:shape style="position:absolute;left:11052;top:1793;width:211;height:150" coordorigin="11052,1793" coordsize="211,150" path="m11192,1793l11183,1802,11174,1810,11160,1827,11118,1867,11104,1881,11096,1889,11089,1896,11078,1904,11076,1906,11065,1916,11059,1923,11056,1925,11052,1932,11052,1936,11057,1941,11061,1942,11068,1939,11071,1938,11115,1937,11131,1937,11145,1924,11175,1894,11176,1892,11182,1889,11194,1878,11208,1864,11240,1831,11254,1817,11259,1812,11262,1807,11257,1799,11215,1799,11208,1799,11201,1799,11192,1793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131,1937l11115,1937,11117,1937,11126,1941,11131,1938,11131,1937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244,1795l11232,1798,11215,1799,11257,1799,11250,1795,11244,1795e" filled="t" fillcolor="#50535C" stroked="f">
                <v:path arrowok="t"/>
                <v:fill/>
              </v:shape>
            </v:group>
            <v:group style="position:absolute;left:11198;top:1795;width:204;height:146" coordorigin="11198,1795" coordsize="204,146">
              <v:shape style="position:absolute;left:11198;top:1795;width:204;height:146" coordorigin="11198,1795" coordsize="204,146" path="m11335,1795l11332,1796,11329,1800,11300,1829,11286,1843,11269,1860,11255,1873,11241,1888,11232,1897,11223,1907,11209,1918,11205,1922,11199,1928,11198,1932,11203,1939,11206,1941,11216,1940,11224,1940,11240,1936,11259,1936,11263,1935,11264,1935,11276,1935,11278,1934,11284,1927,11284,1926,11293,1919,11300,1912,11311,1901,11336,1874,11353,1856,11367,1842,11382,1829,11397,1816,11403,1813,11403,1806,11396,1800,11395,1799,11344,1799,11335,179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24,1940l11216,1940,11222,1940,11224,1940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59,1936l11240,1936,11251,1939,11259,1936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76,1935l11264,1935,11272,1937,11276,193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392,1797l11379,1797,11368,1798,11350,1798,11344,1799,11395,1799,11394,1798,11393,1798,11368,1798,11393,1798,11392,1797e" filled="t" fillcolor="#50535C" stroked="f">
                <v:path arrowok="t"/>
                <v:fill/>
              </v:shape>
            </v:group>
            <v:group style="position:absolute;left:11341;top:1798;width:194;height:144" coordorigin="11341,1798" coordsize="194,144">
              <v:shape style="position:absolute;left:11341;top:1798;width:194;height:144" coordorigin="11341,1798" coordsize="194,144" path="m11413,1939l11399,1939,11409,1942,11411,1940,11413,1939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387,1940l11360,1940,11363,1941,11370,1941,11374,1942,11387,1940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71,1798l11467,1800,11458,1809,11453,1815,11401,1871,11353,1917,11342,1927,11342,1929,11341,1930,11344,1937,11349,1941,11360,1940,11387,1940,11399,1939,11413,1939,11422,1930,11470,1881,11478,1871,11492,1856,11506,1842,11521,1829,11536,1816,11536,1803,11535,1802,11505,1802,11500,1801,11482,1801,11479,1801,11471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517,1798l11505,1802,11535,1802,11533,1799,11520,1799,11517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95,1800l11482,1801,11500,1801,11495,1800e" filled="t" fillcolor="#50535C" stroked="f">
                <v:path arrowok="t"/>
                <v:fill/>
              </v:shape>
            </v:group>
            <v:group style="position:absolute;left:11463;top:1794;width:162;height:154" coordorigin="11463,1794" coordsize="162,154">
              <v:shape style="position:absolute;left:11463;top:1794;width:162;height:154" coordorigin="11463,1794" coordsize="162,154" path="m11615,1794l11556,1843,11533,1868,11525,1875,11510,1888,11496,1903,11479,1922,11474,1926,11466,1932,11463,1935,11463,1939,11463,1939,11464,1944,11468,1948,11474,1948,11478,1945,11482,1943,11495,1941,11502,1939,11514,1939,11521,1936,11542,1936,11559,1919,11577,1901,11605,1872,11610,1867,11615,1862,11623,1853,11624,1848,11616,1841,11616,1837,11618,1829,11619,1827,11621,1817,11621,1809,11618,1796,11615,1794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14,1939l11502,1939,11509,1940,11514,1940,11514,1939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42,1936l11521,1936,11526,1936,11535,1939,11539,1939,11542,1936e" filled="t" fillcolor="#50535C" stroked="f">
                <v:path arrowok="t"/>
                <v:fill/>
              </v:shape>
            </v:group>
            <v:group style="position:absolute;left:11575;top:1898;width:37;height:47" coordorigin="11575,1898" coordsize="37,47">
              <v:shape style="position:absolute;left:11575;top:1898;width:37;height:47" coordorigin="11575,1898" coordsize="37,47" path="m11612,1941l11593,1941,11596,1941,11603,1945,11607,1945,11612,1941e" filled="t" fillcolor="#50535C" stroked="f">
                <v:path arrowok="t"/>
                <v:fill/>
              </v:shape>
              <v:shape style="position:absolute;left:11575;top:1898;width:37;height:47" coordorigin="11575,1898" coordsize="37,47" path="m11608,1898l11605,1901,11602,1905,11598,1909,11590,1918,11584,1922,11575,1932,11576,1936,11581,1939,11583,1940,11586,1941,11593,1941,11612,1941,11613,1940,11615,1938,11617,1928,11616,1917,11615,1905,11612,1899,11608,1898e" filled="t" fillcolor="#50535C" stroked="f">
                <v:path arrowok="t"/>
                <v:fill/>
              </v:shape>
            </v:group>
            <v:group style="position:absolute;left:10881;top:1798;width:194;height:144" coordorigin="10881,1798" coordsize="194,144">
              <v:shape style="position:absolute;left:10881;top:1798;width:194;height:144" coordorigin="10881,1798" coordsize="194,144" path="m10954,1940l10939,1940,10950,1942,10952,1941,10954,1940e" filled="t" fillcolor="#50535C" stroked="f">
                <v:path arrowok="t"/>
                <v:fill/>
              </v:shape>
              <v:shape style="position:absolute;left:10881;top:1798;width:194;height:144" coordorigin="10881,1798" coordsize="194,144" path="m10927,1941l10900,1941,10904,1941,10910,1942,10914,1942,10927,1941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11,1798l11008,1800,10999,1810,10993,1816,10941,1872,10894,1918,10883,1928,10882,1929,10881,1931,10884,1938,10889,1941,10900,1941,10927,1941,10939,1940,10954,1940,10962,1930,11010,1881,11019,1871,11032,1857,11046,1843,11061,1829,11076,1816,11076,1804,11075,1802,11045,1802,11040,1801,11022,1801,11019,1801,11011,1798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57,1799l11045,1802,11075,1802,11073,1800,11060,1799,11057,1799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35,1800l11022,1801,11040,1801,11035,1800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71.426102pt;margin-top:352.25pt;width:128.574000pt;height:.1pt;mso-position-horizontal-relative:page;mso-position-vertical-relative:page;z-index:-5851" coordorigin="3429,7045" coordsize="2571,2">
            <v:shape style="position:absolute;left:3429;top:7045;width:2571;height:2" coordorigin="3429,7045" coordsize="2571,0" path="m3429,7045l6000,7045e" filled="f" stroked="t" strokeweight=".5pt" strokecolor="#50535C">
              <v:path arrowok="t"/>
            </v:shape>
          </v:group>
          <w10:wrap type="none"/>
        </w:pict>
      </w:r>
      <w:r>
        <w:rPr/>
        <w:pict>
          <v:group style="position:absolute;margin-left:312pt;margin-top:352.25pt;width:128.574000pt;height:.1pt;mso-position-horizontal-relative:page;mso-position-vertical-relative:page;z-index:-5850" coordorigin="6240,7045" coordsize="2571,2">
            <v:shape style="position:absolute;left:6240;top:7045;width:2571;height:2" coordorigin="6240,7045" coordsize="2571,0" path="m6240,7045l8811,7045e" filled="f" stroked="t" strokeweight=".5pt" strokecolor="#50535C">
              <v:path arrowok="t"/>
            </v:shape>
          </v:group>
          <w10:wrap type="none"/>
        </w:pict>
      </w:r>
      <w:r>
        <w:rPr/>
        <w:pict>
          <v:group style="position:absolute;margin-left:452.573792pt;margin-top:352.25pt;width:128.506pt;height:.1pt;mso-position-horizontal-relative:page;mso-position-vertical-relative:page;z-index:-5849" coordorigin="9051,7045" coordsize="2570,2">
            <v:shape style="position:absolute;left:9051;top:7045;width:2570;height:2" coordorigin="9051,7045" coordsize="2570,0" path="m9051,7045l11622,7045e" filled="f" stroked="t" strokeweight=".5pt" strokecolor="#50535C">
              <v:path arrowok="t"/>
            </v:shape>
          </v:group>
          <w10:wrap type="none"/>
        </w:pict>
      </w:r>
      <w:r>
        <w:rPr/>
        <w:pict>
          <v:group style="position:absolute;margin-left:50.728714pt;margin-top:124.194489pt;width:26.947333pt;height:17.942385pt;mso-position-horizontal-relative:page;mso-position-vertical-relative:page;z-index:-5848" coordorigin="1015,2484" coordsize="539,359">
            <v:group style="position:absolute;left:1035;top:2504;width:319;height:319" coordorigin="1035,2504" coordsize="319,319">
              <v:shape style="position:absolute;left:1035;top:2504;width:319;height:319" coordorigin="1035,2504" coordsize="319,319" path="m1354,2663l1340,2729,1302,2781,1246,2814,1201,2823,1177,2821,1113,2799,1065,2756,1038,2698,1035,2676,1036,2651,1057,2585,1098,2536,1155,2508,1176,2504,1202,2505,1270,2525,1319,2565,1348,2620,1354,2663xe" filled="f" stroked="t" strokeweight="2pt" strokecolor="#50535C">
                <v:path arrowok="t"/>
              </v:shape>
            </v:group>
            <v:group style="position:absolute;left:1414;top:2583;width:119;height:238" coordorigin="1414,2583" coordsize="119,238">
              <v:shape style="position:absolute;left:1414;top:2583;width:119;height:238" coordorigin="1414,2583" coordsize="119,238" path="m1414,2583l1478,2601,1521,2649,1534,2692,1532,2717,1505,2779,1455,2816,1434,2821e" filled="f" stroked="t" strokeweight="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.702099pt;margin-top:144.119995pt;width:32pt;height:12.025pt;mso-position-horizontal-relative:page;mso-position-vertical-relative:page;z-index:-5847" coordorigin="954,2882" coordsize="640,240">
            <v:group style="position:absolute;left:1474;top:2902;width:100;height:160" coordorigin="1474,2902" coordsize="100,160">
              <v:shape style="position:absolute;left:1474;top:2902;width:100;height:160" coordorigin="1474,2902" coordsize="100,160" path="m1474,2902l1554,2923,1574,3063,1474,3063e" filled="f" stroked="t" strokeweight="2pt" strokecolor="#50535C">
                <v:path arrowok="t"/>
              </v:shape>
            </v:group>
            <v:group style="position:absolute;left:974;top:2903;width:440;height:200" coordorigin="974,2903" coordsize="440,200">
              <v:shape style="position:absolute;left:974;top:2903;width:440;height:200" coordorigin="974,2903" coordsize="440,200" path="m1311,2903l1394,2930,1414,3103,974,3103,995,2930,1077,2903e" filled="f" stroked="t" strokeweight="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.852301pt;margin-top:623.747375pt;width:34pt;height:34pt;mso-position-horizontal-relative:page;mso-position-vertical-relative:page;z-index:-5846" coordorigin="597,12475" coordsize="680,680">
            <v:group style="position:absolute;left:617;top:13115;width:640;height:2" coordorigin="617,13115" coordsize="640,2">
              <v:shape style="position:absolute;left:617;top:13115;width:640;height:2" coordorigin="617,13115" coordsize="640,0" path="m1257,13115l617,13115e" filled="f" stroked="t" strokeweight="2pt" strokecolor="#50535C">
                <v:path arrowok="t"/>
              </v:shape>
            </v:group>
            <v:group style="position:absolute;left:637;top:12495;width:2;height:640" coordorigin="637,12495" coordsize="2,640">
              <v:shape style="position:absolute;left:637;top:12495;width:2;height:640" coordorigin="637,12495" coordsize="0,640" path="m637,13135l637,12495e" filled="f" stroked="t" strokeweight="2pt" strokecolor="#50535C">
                <v:path arrowok="t"/>
              </v:shape>
            </v:group>
            <v:group style="position:absolute;left:757;top:13075;width:40;height:2" coordorigin="757,13075" coordsize="40,2">
              <v:shape style="position:absolute;left:757;top:13075;width:40;height:2" coordorigin="757,13075" coordsize="40,0" path="m757,13075l797,13075e" filled="f" stroked="t" strokeweight="2pt" strokecolor="#50535C">
                <v:path arrowok="t"/>
              </v:shape>
            </v:group>
            <v:group style="position:absolute;left:837;top:13075;width:40;height:2" coordorigin="837,13075" coordsize="40,2">
              <v:shape style="position:absolute;left:837;top:13075;width:40;height:2" coordorigin="837,13075" coordsize="40,0" path="m837,13075l877,13075e" filled="f" stroked="t" strokeweight="2pt" strokecolor="#50535C">
                <v:path arrowok="t"/>
              </v:shape>
            </v:group>
            <v:group style="position:absolute;left:917;top:13075;width:40;height:2" coordorigin="917,13075" coordsize="40,2">
              <v:shape style="position:absolute;left:917;top:13075;width:40;height:2" coordorigin="917,13075" coordsize="40,0" path="m917,13075l957,13075e" filled="f" stroked="t" strokeweight="2pt" strokecolor="#50535C">
                <v:path arrowok="t"/>
              </v:shape>
            </v:group>
            <v:group style="position:absolute;left:997;top:13075;width:40;height:2" coordorigin="997,13075" coordsize="40,2">
              <v:shape style="position:absolute;left:997;top:13075;width:40;height:2" coordorigin="997,13075" coordsize="40,0" path="m997,13075l1037,13075e" filled="f" stroked="t" strokeweight="2pt" strokecolor="#50535C">
                <v:path arrowok="t"/>
              </v:shape>
            </v:group>
            <v:group style="position:absolute;left:1077;top:13075;width:40;height:2" coordorigin="1077,13075" coordsize="40,2">
              <v:shape style="position:absolute;left:1077;top:13075;width:40;height:2" coordorigin="1077,13075" coordsize="40,0" path="m1077,13075l1117,13075e" filled="f" stroked="t" strokeweight="2pt" strokecolor="#50535C">
                <v:path arrowok="t"/>
              </v:shape>
            </v:group>
            <v:group style="position:absolute;left:1157;top:13075;width:40;height:2" coordorigin="1157,13075" coordsize="40,2">
              <v:shape style="position:absolute;left:1157;top:13075;width:40;height:2" coordorigin="1157,13075" coordsize="40,0" path="m1157,13075l1197,13075e" filled="f" stroked="t" strokeweight="2pt" strokecolor="#50535C">
                <v:path arrowok="t"/>
              </v:shape>
            </v:group>
            <v:group style="position:absolute;left:657;top:12995;width:40;height:2" coordorigin="657,12995" coordsize="40,2">
              <v:shape style="position:absolute;left:657;top:12995;width:40;height:2" coordorigin="657,12995" coordsize="40,0" path="m697,12995l657,12995e" filled="f" stroked="t" strokeweight="2pt" strokecolor="#50535C">
                <v:path arrowok="t"/>
              </v:shape>
            </v:group>
            <v:group style="position:absolute;left:657;top:12915;width:40;height:2" coordorigin="657,12915" coordsize="40,2">
              <v:shape style="position:absolute;left:657;top:12915;width:40;height:2" coordorigin="657,12915" coordsize="40,0" path="m697,12915l657,12915e" filled="f" stroked="t" strokeweight="2pt" strokecolor="#50535C">
                <v:path arrowok="t"/>
              </v:shape>
            </v:group>
            <v:group style="position:absolute;left:657;top:12835;width:40;height:2" coordorigin="657,12835" coordsize="40,2">
              <v:shape style="position:absolute;left:657;top:12835;width:40;height:2" coordorigin="657,12835" coordsize="40,0" path="m697,12835l657,12835e" filled="f" stroked="t" strokeweight="2pt" strokecolor="#50535C">
                <v:path arrowok="t"/>
              </v:shape>
            </v:group>
            <v:group style="position:absolute;left:657;top:12755;width:40;height:2" coordorigin="657,12755" coordsize="40,2">
              <v:shape style="position:absolute;left:657;top:12755;width:40;height:2" coordorigin="657,12755" coordsize="40,0" path="m697,12755l657,12755e" filled="f" stroked="t" strokeweight="2pt" strokecolor="#50535C">
                <v:path arrowok="t"/>
              </v:shape>
            </v:group>
            <v:group style="position:absolute;left:657;top:12675;width:40;height:2" coordorigin="657,12675" coordsize="40,2">
              <v:shape style="position:absolute;left:657;top:12675;width:40;height:2" coordorigin="657,12675" coordsize="40,0" path="m697,12675l657,12675e" filled="f" stroked="t" strokeweight="2pt" strokecolor="#50535C">
                <v:path arrowok="t"/>
              </v:shape>
            </v:group>
            <v:group style="position:absolute;left:657;top:12595;width:40;height:2" coordorigin="657,12595" coordsize="40,2">
              <v:shape style="position:absolute;left:657;top:12595;width:40;height:2" coordorigin="657,12595" coordsize="40,0" path="m697,12595l657,12595e" filled="f" stroked="t" strokeweight="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8.852299pt;margin-top:637.747375pt;width:4pt;height:12pt;mso-position-horizontal-relative:page;mso-position-vertical-relative:page;z-index:-5845" coordorigin="777,12755" coordsize="80,240">
            <v:shape style="position:absolute;left:777;top:12755;width:80;height:240" coordorigin="777,12755" coordsize="80,240" path="m857,12995l777,12995,777,12755,857,12755,857,12995xe" filled="f" stroked="t" strokeweight="2pt" strokecolor="#50535C">
              <v:path arrowok="t"/>
            </v:shape>
          </v:group>
          <w10:wrap type="none"/>
        </w:pict>
      </w:r>
      <w:r>
        <w:rPr/>
        <w:pict>
          <v:group style="position:absolute;margin-left:46.852299pt;margin-top:629.747375pt;width:4pt;height:20pt;mso-position-horizontal-relative:page;mso-position-vertical-relative:page;z-index:-5844" coordorigin="937,12595" coordsize="80,400">
            <v:shape style="position:absolute;left:937;top:12595;width:80;height:400" coordorigin="937,12595" coordsize="80,400" path="m1017,12995l937,12995,937,12595,1017,12595,1017,12995xe" filled="f" stroked="t" strokeweight="2pt" strokecolor="#50535C">
              <v:path arrowok="t"/>
            </v:shape>
          </v:group>
          <w10:wrap type="none"/>
        </w:pict>
      </w:r>
      <w:r>
        <w:rPr/>
        <w:pict>
          <v:group style="position:absolute;margin-left:54.852299pt;margin-top:633.747375pt;width:4pt;height:16pt;mso-position-horizontal-relative:page;mso-position-vertical-relative:page;z-index:-5843" coordorigin="1097,12675" coordsize="80,320">
            <v:shape style="position:absolute;left:1097;top:12675;width:80;height:320" coordorigin="1097,12675" coordsize="80,320" path="m1177,12995l1097,12995,1097,12675,1177,12675,1177,12995xe" filled="f" stroked="t" strokeweight="2pt" strokecolor="#50535C">
              <v:path arrowok="t"/>
            </v:shape>
          </v:group>
          <w10:wrap type="none"/>
        </w:pict>
      </w:r>
      <w:r>
        <w:rPr/>
        <w:pict>
          <v:group style="position:absolute;margin-left:523.610779pt;margin-top:625.717407pt;width:15.649pt;height:31.047411pt;mso-position-horizontal-relative:page;mso-position-vertical-relative:page;z-index:-5842" coordorigin="10472,12514" coordsize="313,621">
            <v:group style="position:absolute;left:10571;top:12536;width:116;height:115" coordorigin="10571,12536" coordsize="116,115">
              <v:shape style="position:absolute;left:10571;top:12536;width:116;height:115" coordorigin="10571,12536" coordsize="116,115" path="m10687,12593l10682,12615,10670,12633,10653,12646,10631,12651,10608,12647,10589,12635,10577,12618,10571,12597,10575,12574,10586,12555,10603,12542,10623,12536,10647,12539,10667,12550,10680,12566,10686,12587,10687,12593xe" filled="f" stroked="t" strokeweight="2.126pt" strokecolor="#50535C">
                <v:path arrowok="t"/>
              </v:shape>
            </v:group>
            <v:group style="position:absolute;left:10493;top:12690;width:77;height:231" coordorigin="10493,12690" coordsize="77,231">
              <v:shape style="position:absolute;left:10493;top:12690;width:77;height:231" coordorigin="10493,12690" coordsize="77,231" path="m10493,12921l10503,12748,10571,12690e" filled="f" stroked="t" strokeweight="2.126pt" strokecolor="#50535C">
                <v:path arrowok="t"/>
              </v:shape>
            </v:group>
            <v:group style="position:absolute;left:10687;top:12690;width:77;height:231" coordorigin="10687,12690" coordsize="77,231">
              <v:shape style="position:absolute;left:10687;top:12690;width:77;height:231" coordorigin="10687,12690" coordsize="77,231" path="m10687,12690l10754,12748,10764,12921e" filled="f" stroked="t" strokeweight="2.126pt" strokecolor="#50535C">
                <v:path arrowok="t"/>
              </v:shape>
            </v:group>
            <v:group style="position:absolute;left:10571;top:12805;width:116;height:309" coordorigin="10571,12805" coordsize="116,309">
              <v:shape style="position:absolute;left:10571;top:12805;width:116;height:309" coordorigin="10571,12805" coordsize="116,309" path="m10687,12805l10687,12921,10667,13114,10590,13114,10571,12921,10571,12805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44.107788pt;margin-top:625.717407pt;width:15.649pt;height:31.047411pt;mso-position-horizontal-relative:page;mso-position-vertical-relative:page;z-index:-5841" coordorigin="10882,12514" coordsize="313,621">
            <v:group style="position:absolute;left:10981;top:12536;width:116;height:115" coordorigin="10981,12536" coordsize="116,115">
              <v:shape style="position:absolute;left:10981;top:12536;width:116;height:115" coordorigin="10981,12536" coordsize="116,115" path="m11097,12593l11092,12615,11080,12633,11063,12646,11041,12651,11018,12647,10999,12635,10986,12618,10981,12597,10985,12574,10996,12555,11013,12542,11033,12536,11057,12539,11077,12550,11090,12566,11096,12587,11097,12593xe" filled="f" stroked="t" strokeweight="2.126pt" strokecolor="#50535C">
                <v:path arrowok="t"/>
              </v:shape>
            </v:group>
            <v:group style="position:absolute;left:10903;top:12690;width:77;height:231" coordorigin="10903,12690" coordsize="77,231">
              <v:shape style="position:absolute;left:10903;top:12690;width:77;height:231" coordorigin="10903,12690" coordsize="77,231" path="m10903,12921l10913,12748,10981,12690e" filled="f" stroked="t" strokeweight="2.126pt" strokecolor="#50535C">
                <v:path arrowok="t"/>
              </v:shape>
            </v:group>
            <v:group style="position:absolute;left:11097;top:12690;width:77;height:231" coordorigin="11097,12690" coordsize="77,231">
              <v:shape style="position:absolute;left:11097;top:12690;width:77;height:231" coordorigin="11097,12690" coordsize="77,231" path="m11097,12690l11164,12748,11174,12921e" filled="f" stroked="t" strokeweight="2.126pt" strokecolor="#50535C">
                <v:path arrowok="t"/>
              </v:shape>
            </v:group>
            <v:group style="position:absolute;left:10942;top:12805;width:193;height:174" coordorigin="10942,12805" coordsize="193,174">
              <v:shape style="position:absolute;left:10942;top:12805;width:193;height:174" coordorigin="10942,12805" coordsize="193,174" path="m10981,12805l10942,12979,11135,12979,11097,12805e" filled="f" stroked="t" strokeweight="2.126pt" strokecolor="#50535C">
                <v:path arrowok="t"/>
              </v:shape>
            </v:group>
            <v:group style="position:absolute;left:10993;top:13036;width:92;height:78" coordorigin="10993,13036" coordsize="92,78">
              <v:shape style="position:absolute;left:10993;top:13036;width:92;height:78" coordorigin="10993,13036" coordsize="92,78" path="m11085,13036l11077,13114,11000,13114,10993,13037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95.371002pt;margin-top:644.739014pt;width:32.1260pt;height:13.126pt;mso-position-horizontal-relative:page;mso-position-vertical-relative:page;z-index:-5840" coordorigin="3907,12895" coordsize="643,263">
            <v:group style="position:absolute;left:3929;top:12916;width:600;height:220" coordorigin="3929,12916" coordsize="600,220">
              <v:shape style="position:absolute;left:3929;top:12916;width:600;height:220" coordorigin="3929,12916" coordsize="600,220" path="m4529,13136l3929,13136,3929,12916,4529,12916,4529,13136xe" filled="f" stroked="t" strokeweight="2.126pt" strokecolor="#50535C">
                <v:path arrowok="t"/>
              </v:shape>
            </v:group>
            <v:group style="position:absolute;left:4189;top:12936;width:78;height:36" coordorigin="4189,12936" coordsize="78,36">
              <v:shape style="position:absolute;left:4189;top:12936;width:78;height:36" coordorigin="4189,12936" coordsize="78,36" path="m4189,12936l4195,12957,4211,12972,4239,12971,4257,12962,4267,12947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95.371002pt;margin-top:627.809265pt;width:32.1260pt;height:16.055741pt;mso-position-horizontal-relative:page;mso-position-vertical-relative:page;z-index:-5839" coordorigin="3907,12556" coordsize="643,321">
            <v:group style="position:absolute;left:4089;top:12577;width:280;height:99" coordorigin="4089,12577" coordsize="280,99">
              <v:shape style="position:absolute;left:4089;top:12577;width:280;height:99" coordorigin="4089,12577" coordsize="280,99" path="m4369,12676l4309,12676,4309,12656,4305,12634,4296,12614,4283,12597,4265,12585,4244,12577,4217,12580,4162,12613,4149,12676,4089,12676e" filled="f" stroked="t" strokeweight="2.126pt" strokecolor="#50535C">
                <v:path arrowok="t"/>
              </v:shape>
            </v:group>
            <v:group style="position:absolute;left:3929;top:12756;width:600;height:100" coordorigin="3929,12756" coordsize="600,100">
              <v:shape style="position:absolute;left:3929;top:12756;width:600;height:100" coordorigin="3929,12756" coordsize="600,100" path="m3929,12856l3929,12756,4529,12756,4529,12856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15.652008pt;margin-top:627.383179pt;width:20.126pt;height:23.271pt;mso-position-horizontal-relative:page;mso-position-vertical-relative:page;z-index:-5838" coordorigin="8313,12548" coordsize="403,465">
            <v:group style="position:absolute;left:8575;top:12720;width:119;height:118" coordorigin="8575,12720" coordsize="119,118">
              <v:shape style="position:absolute;left:8575;top:12720;width:119;height:118" coordorigin="8575,12720" coordsize="119,118" path="m8694,12779l8690,12801,8679,12819,8661,12833,8640,12839,8616,12835,8596,12824,8582,12809,8575,12789,8578,12763,8588,12743,8603,12728,8621,12720,8648,12723,8668,12732,8684,12746,8692,12763,8694,12779xe" filled="f" stroked="t" strokeweight="2.126pt" strokecolor="#50535C">
                <v:path arrowok="t"/>
              </v:shape>
            </v:group>
            <v:group style="position:absolute;left:8454;top:12651;width:59;height:281" coordorigin="8454,12651" coordsize="59,281">
              <v:shape style="position:absolute;left:8454;top:12651;width:59;height:281" coordorigin="8454,12651" coordsize="59,281" path="m8513,12932l8469,12866,8454,12792,8455,12773,8476,12699,8497,12666,8511,12651e" filled="f" stroked="t" strokeweight="2.126pt" strokecolor="#50535C">
                <v:path arrowok="t"/>
              </v:shape>
            </v:group>
            <v:group style="position:absolute;left:8334;top:12569;width:88;height:423" coordorigin="8334,12569" coordsize="88,423">
              <v:shape style="position:absolute;left:8334;top:12569;width:88;height:423" coordorigin="8334,12569" coordsize="88,423" path="m8422,12992l8377,12935,8348,12871,8335,12803,8334,12780,8335,12757,8348,12690,8377,12626,8405,12587,8422,12569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36.723999pt;margin-top:627.87323pt;width:11.054pt;height:23.269pt;mso-position-horizontal-relative:page;mso-position-vertical-relative:page;z-index:-5837" coordorigin="8734,12557" coordsize="221,465">
            <v:group style="position:absolute;left:8756;top:12639;width:59;height:281" coordorigin="8756,12639" coordsize="59,281">
              <v:shape style="position:absolute;left:8756;top:12639;width:59;height:281" coordorigin="8756,12639" coordsize="59,281" path="m8756,12639l8799,12704,8814,12779,8814,12798,8793,12871,8771,12904,8758,12920e" filled="f" stroked="t" strokeweight="2.126pt" strokecolor="#50535C">
                <v:path arrowok="t"/>
              </v:shape>
            </v:group>
            <v:group style="position:absolute;left:8847;top:12579;width:88;height:423" coordorigin="8847,12579" coordsize="88,423">
              <v:shape style="position:absolute;left:8847;top:12579;width:88;height:423" coordorigin="8847,12579" coordsize="88,423" path="m8847,12579l8891,12636,8920,12699,8933,12767,8934,12790,8933,12813,8920,12881,8891,12945,8863,12984,8847,13002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27.652008pt;margin-top:644.646179pt;width:8.1260pt;height:14.113005pt;mso-position-horizontal-relative:page;mso-position-vertical-relative:page;z-index:-5836" coordorigin="8553,12893" coordsize="163,282">
            <v:group style="position:absolute;left:8574;top:12914;width:120;height:100" coordorigin="8574,12914" coordsize="120,100">
              <v:shape style="position:absolute;left:8574;top:12914;width:120;height:100" coordorigin="8574,12914" coordsize="120,100" path="m8574,13014l8574,12974,8579,12952,8590,12933,8607,12920,8629,12914,8653,12918,8672,12928,8686,12944,8693,12964,8694,13014e" filled="f" stroked="t" strokeweight="2.126pt" strokecolor="#50535C">
                <v:path arrowok="t"/>
              </v:shape>
            </v:group>
            <v:group style="position:absolute;left:8574;top:13073;width:120;height:81" coordorigin="8574,13073" coordsize="120,81">
              <v:shape style="position:absolute;left:8574;top:13073;width:120;height:80" coordorigin="8574,13073" coordsize="120,80" path="m8694,13154l8574,13154,8574,13073,8694,13073,8694,13154x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9.177094pt;margin-top:627.575195pt;width:11.989pt;height:11.765pt;mso-position-horizontal-relative:page;mso-position-vertical-relative:page;z-index:-5835" coordorigin="6184,12552" coordsize="240,235">
            <v:group style="position:absolute;left:6205;top:12573;width:82;height:82" coordorigin="6205,12573" coordsize="82,82">
              <v:shape style="position:absolute;left:6205;top:12573;width:82;height:82" coordorigin="6205,12573" coordsize="82,82" path="m6205,12629l6219,12643,6236,12653,6255,12655,6272,12647,6284,12629,6287,12611,6281,12594,6261,12573,6205,12629xe" filled="f" stroked="t" strokeweight="2.126pt" strokecolor="#50535C">
                <v:path arrowok="t"/>
              </v:shape>
            </v:group>
            <v:group style="position:absolute;left:6276;top:12643;width:127;height:122" coordorigin="6276,12643" coordsize="127,122">
              <v:shape style="position:absolute;left:6276;top:12643;width:127;height:122" coordorigin="6276,12643" coordsize="127,122" path="m6402,12766l6276,12643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8.305573pt;margin-top:626.696228pt;width:32.119526pt;height:32.070798pt;mso-position-horizontal-relative:page;mso-position-vertical-relative:page;z-index:-5834" coordorigin="6166,12534" coordsize="642,641">
            <v:group style="position:absolute;left:6593;top:12956;width:109;height:109" coordorigin="6593,12956" coordsize="109,109">
              <v:shape style="position:absolute;left:6593;top:12956;width:109;height:109" coordorigin="6593,12956" coordsize="109,109" path="m6702,13066l6593,12956e" filled="f" stroked="t" strokeweight="2.126pt" strokecolor="#50535C">
                <v:path arrowok="t"/>
              </v:shape>
            </v:group>
            <v:group style="position:absolute;left:6524;top:12887;width:258;height:257" coordorigin="6524,12887" coordsize="258,257">
              <v:shape style="position:absolute;left:6524;top:12887;width:258;height:257" coordorigin="6524,12887" coordsize="258,257" path="m6637,12887l6759,13009,6771,13025,6779,13042,6782,13061,6781,13080,6730,13139,6693,13144,6675,13141,6659,13133,6524,13001e" filled="f" stroked="t" strokeweight="2.126pt" strokecolor="#50535C">
                <v:path arrowok="t"/>
              </v:shape>
            </v:group>
            <v:group style="position:absolute;left:6519;top:12583;width:240;height:241" coordorigin="6519,12583" coordsize="240,241">
              <v:shape style="position:absolute;left:6519;top:12583;width:240;height:241" coordorigin="6519,12583" coordsize="240,241" path="m6759,12753l6707,12803,6635,12825,6616,12823,6548,12782,6522,12728,6519,12709,6519,12691,6522,12673,6528,12656,6537,12640,6548,12625,6589,12583e" filled="f" stroked="t" strokeweight="2.126pt" strokecolor="#50535C">
                <v:path arrowok="t"/>
              </v:shape>
            </v:group>
            <v:group style="position:absolute;left:6589;top:12555;width:198;height:198" coordorigin="6589,12555" coordsize="198,198">
              <v:shape style="position:absolute;left:6589;top:12555;width:198;height:198" coordorigin="6589,12555" coordsize="198,198" path="m6787,12753l6731,12697,6702,12725,6686,12736,6668,12742,6649,12741,6631,12735,6615,12717,6605,12698,6601,12680,6603,12664,6611,12648,6646,12612,6589,12555e" filled="f" stroked="t" strokeweight="2.126pt" strokecolor="#50535C">
                <v:path arrowok="t"/>
              </v:shape>
            </v:group>
            <v:group style="position:absolute;left:6445;top:12807;width:79;height:78" coordorigin="6445,12807" coordsize="79,78">
              <v:shape style="position:absolute;left:6445;top:12807;width:79;height:78" coordorigin="6445,12807" coordsize="79,78" path="m6524,12885l6445,12807e" filled="f" stroked="t" strokeweight="2.126pt" strokecolor="#50535C">
                <v:path arrowok="t"/>
              </v:shape>
            </v:group>
            <v:group style="position:absolute;left:6248;top:13075;width:40;height:2" coordorigin="6248,13075" coordsize="40,2">
              <v:shape style="position:absolute;left:6248;top:13075;width:40;height:2" coordorigin="6248,13075" coordsize="40,0" path="m6248,13075l6288,13075e" filled="f" stroked="t" strokeweight="2.126pt" strokecolor="#50535C">
                <v:path arrowok="t"/>
              </v:shape>
            </v:group>
            <v:group style="position:absolute;left:6187;top:12868;width:287;height:286" coordorigin="6187,12868" coordsize="287,286">
              <v:shape style="position:absolute;left:6187;top:12868;width:287;height:286" coordorigin="6187,12868" coordsize="287,286" path="m6418,12868l6211,13019,6198,13034,6191,13052,6187,13071,6189,13090,6240,13149,6277,13154,6294,13150,6311,13142,6474,12925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68.897888pt;margin-top:627.890381pt;width:.1pt;height:84.094pt;mso-position-horizontal-relative:page;mso-position-vertical-relative:page;z-index:-5833" coordorigin="5378,12558" coordsize="2,1682">
            <v:shape style="position:absolute;left:5378;top:12558;width:2;height:1682" coordorigin="5378,12558" coordsize="0,1682" path="m5378,12558l5378,14240e" filled="f" stroked="t" strokeweight=".709pt" strokecolor="#96969C">
              <v:path arrowok="t"/>
            </v:shape>
          </v:group>
          <w10:wrap type="none"/>
        </w:pict>
      </w:r>
      <w:r>
        <w:rPr/>
        <w:pict>
          <v:group style="position:absolute;margin-left:377.397888pt;margin-top:627.890381pt;width:.1pt;height:84.094pt;mso-position-horizontal-relative:page;mso-position-vertical-relative:page;z-index:-5832" coordorigin="7548,12558" coordsize="2,1682">
            <v:shape style="position:absolute;left:7548;top:12558;width:2;height:1682" coordorigin="7548,12558" coordsize="0,1682" path="m7548,12558l7548,14240e" filled="f" stroked="t" strokeweight=".709pt" strokecolor="#96969C">
              <v:path arrowok="t"/>
            </v:shape>
          </v:group>
          <w10:wrap type="none"/>
        </w:pict>
      </w:r>
      <w:r>
        <w:rPr/>
        <w:pict>
          <v:group style="position:absolute;margin-left:487.201385pt;margin-top:627.890381pt;width:.1pt;height:84.094pt;mso-position-horizontal-relative:page;mso-position-vertical-relative:page;z-index:-5831" coordorigin="9744,12558" coordsize="2,1682">
            <v:shape style="position:absolute;left:9744;top:12558;width:2;height:1682" coordorigin="9744,12558" coordsize="0,1682" path="m9744,12558l9744,14240e" filled="f" stroked="t" strokeweight=".709pt" strokecolor="#96969C">
              <v:path arrowok="t"/>
            </v:shape>
          </v:group>
          <w10:wrap type="none"/>
        </w:pict>
      </w:r>
      <w:r>
        <w:rPr/>
        <w:pict>
          <v:group style="position:absolute;margin-left:171.072296pt;margin-top:494.247406pt;width:129.281200pt;height:15.3367pt;mso-position-horizontal-relative:page;mso-position-vertical-relative:page;z-index:-5830" coordorigin="3421,9885" coordsize="2586,307">
            <v:group style="position:absolute;left:3429;top:10061;width:1819;height:123" coordorigin="3429,10061" coordsize="1819,123">
              <v:shape style="position:absolute;left:3429;top:10061;width:1819;height:123" coordorigin="3429,10061" coordsize="1819,123" path="m5247,10061l3469,10061,3439,10063,3430,10075,3429,10145,3430,10174,3443,10184,5247,10185,5247,10061e" filled="t" fillcolor="#D3D8D6" stroked="f">
                <v:path arrowok="t"/>
                <v:fill/>
              </v:shape>
            </v:group>
            <v:group style="position:absolute;left:5007;top:10061;width:993;height:123" coordorigin="5007,10061" coordsize="993,123">
              <v:shape style="position:absolute;left:5007;top:10061;width:993;height:123" coordorigin="5007,10061" coordsize="993,123" path="m5007,10061l5007,10185,5960,10185,5989,10183,5999,10170,6000,10101,5998,10072,5986,10062,5007,10061e" filled="t" fillcolor="#FDB913" stroked="f">
                <v:path arrowok="t"/>
                <v:fill/>
              </v:shape>
            </v:group>
            <v:group style="position:absolute;left:5012;top:9890;width:2;height:295" coordorigin="5012,9890" coordsize="2,295">
              <v:shape style="position:absolute;left:5012;top:9890;width:2;height:295" coordorigin="5012,9890" coordsize="0,295" path="m5012,9890l5012,10185e" filled="f" stroked="t" strokeweight=".5pt" strokecolor="#50535C">
                <v:path arrowok="t"/>
              </v:shape>
            </v:group>
            <v:group style="position:absolute;left:5014;top:9890;width:111;height:104" coordorigin="5014,9890" coordsize="111,104">
              <v:shape style="position:absolute;left:5014;top:9890;width:111;height:104" coordorigin="5014,9890" coordsize="111,104" path="m5014,9890l5014,9994,5125,9942,5014,9890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11.645508pt;margin-top:494.247406pt;width:129.2822pt;height:15.3367pt;mso-position-horizontal-relative:page;mso-position-vertical-relative:page;z-index:-5829" coordorigin="6233,9885" coordsize="2586,307">
            <v:group style="position:absolute;left:6240;top:10061;width:1819;height:123" coordorigin="6240,10061" coordsize="1819,123">
              <v:shape style="position:absolute;left:6240;top:10061;width:1819;height:123" coordorigin="6240,10061" coordsize="1819,123" path="m8059,10061l6280,10061,6251,10063,6241,10075,6240,10145,6242,10174,6254,10184,8059,10185,8059,10061e" filled="t" fillcolor="#D3D8D6" stroked="f">
                <v:path arrowok="t"/>
                <v:fill/>
              </v:shape>
            </v:group>
            <v:group style="position:absolute;left:7819;top:10061;width:993;height:123" coordorigin="7819,10061" coordsize="993,123">
              <v:shape style="position:absolute;left:7819;top:10061;width:993;height:123" coordorigin="7819,10061" coordsize="993,123" path="m7819,10061l7819,10185,8771,10185,8801,10183,8810,10170,8811,10101,8810,10072,8797,10062,7819,10061e" filled="t" fillcolor="#FDB913" stroked="f">
                <v:path arrowok="t"/>
                <v:fill/>
              </v:shape>
            </v:group>
            <v:group style="position:absolute;left:7824;top:9890;width:2;height:295" coordorigin="7824,9890" coordsize="2,295">
              <v:shape style="position:absolute;left:7824;top:9890;width:2;height:295" coordorigin="7824,9890" coordsize="0,295" path="m7824,9890l7824,10185e" filled="f" stroked="t" strokeweight=".5pt" strokecolor="#50535C">
                <v:path arrowok="t"/>
              </v:shape>
            </v:group>
            <v:group style="position:absolute;left:7825;top:9890;width:111;height:104" coordorigin="7825,9890" coordsize="111,104">
              <v:shape style="position:absolute;left:7825;top:9890;width:111;height:104" coordorigin="7825,9890" coordsize="111,104" path="m7825,9890l7825,9994,7937,9942,7825,9890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52.219696pt;margin-top:494.247406pt;width:129.2823pt;height:15.3367pt;mso-position-horizontal-relative:page;mso-position-vertical-relative:page;z-index:-5828" coordorigin="9044,9885" coordsize="2586,307">
            <v:group style="position:absolute;left:9051;top:10061;width:1819;height:123" coordorigin="9051,10061" coordsize="1819,123">
              <v:shape style="position:absolute;left:9051;top:10061;width:1819;height:123" coordorigin="9051,10061" coordsize="1819,123" path="m10870,10061l9091,10061,9062,10063,9052,10075,9051,10145,9053,10174,9066,10184,10870,10185,10870,10061e" filled="t" fillcolor="#D3D8D6" stroked="f">
                <v:path arrowok="t"/>
                <v:fill/>
              </v:shape>
            </v:group>
            <v:group style="position:absolute;left:10630;top:10061;width:993;height:123" coordorigin="10630,10061" coordsize="993,123">
              <v:shape style="position:absolute;left:10630;top:10061;width:993;height:123" coordorigin="10630,10061" coordsize="993,123" path="m10630,10061l10630,10185,11583,10185,11612,10183,11622,10170,11623,10101,11621,10072,11609,10062,10630,10061e" filled="t" fillcolor="#FDB913" stroked="f">
                <v:path arrowok="t"/>
                <v:fill/>
              </v:shape>
            </v:group>
            <v:group style="position:absolute;left:10635;top:9890;width:2;height:295" coordorigin="10635,9890" coordsize="2,295">
              <v:shape style="position:absolute;left:10635;top:9890;width:2;height:295" coordorigin="10635,9890" coordsize="0,295" path="m10635,9890l10635,10185e" filled="f" stroked="t" strokeweight=".5pt" strokecolor="#50535C">
                <v:path arrowok="t"/>
              </v:shape>
            </v:group>
            <v:group style="position:absolute;left:10637;top:9890;width:111;height:104" coordorigin="10637,9890" coordsize="111,104">
              <v:shape style="position:absolute;left:10637;top:9890;width:111;height:104" coordorigin="10637,9890" coordsize="111,104" path="m10637,9890l10637,9994,10748,9942,10637,9890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71.072296pt;margin-top:538.158203pt;width:129.281200pt;height:15.3366pt;mso-position-horizontal-relative:page;mso-position-vertical-relative:page;z-index:-5827" coordorigin="3421,10763" coordsize="2586,307">
            <v:group style="position:absolute;left:3429;top:10939;width:1819;height:123" coordorigin="3429,10939" coordsize="1819,123">
              <v:shape style="position:absolute;left:3429;top:10939;width:1819;height:123" coordorigin="3429,10939" coordsize="1819,123" path="m5247,10939l3469,10939,3439,10941,3430,10954,3429,11023,3430,11052,3443,11062,5247,11063,5247,10939e" filled="t" fillcolor="#D3D8D6" stroked="f">
                <v:path arrowok="t"/>
                <v:fill/>
              </v:shape>
            </v:group>
            <v:group style="position:absolute;left:4799;top:10939;width:1201;height:123" coordorigin="4799,10939" coordsize="1201,123">
              <v:shape style="position:absolute;left:4799;top:10939;width:1201;height:123" coordorigin="4799,10939" coordsize="1201,123" path="m4799,10939l4799,11063,5960,11063,5989,11061,5999,11049,6000,10979,5998,10950,5986,10940,4799,10939e" filled="t" fillcolor="#FDB913" stroked="f">
                <v:path arrowok="t"/>
                <v:fill/>
              </v:shape>
            </v:group>
            <v:group style="position:absolute;left:4804;top:10768;width:2;height:295" coordorigin="4804,10768" coordsize="2,295">
              <v:shape style="position:absolute;left:4804;top:10768;width:2;height:295" coordorigin="4804,10768" coordsize="0,295" path="m4804,10768l4804,11063e" filled="f" stroked="t" strokeweight=".5pt" strokecolor="#50535C">
                <v:path arrowok="t"/>
              </v:shape>
            </v:group>
            <v:group style="position:absolute;left:4806;top:10768;width:111;height:104" coordorigin="4806,10768" coordsize="111,104">
              <v:shape style="position:absolute;left:4806;top:10768;width:111;height:104" coordorigin="4806,10768" coordsize="111,104" path="m4806,10768l4806,10872,4917,10820,4806,10768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11.645508pt;margin-top:538.158203pt;width:129.2822pt;height:15.3366pt;mso-position-horizontal-relative:page;mso-position-vertical-relative:page;z-index:-5826" coordorigin="6233,10763" coordsize="2586,307">
            <v:group style="position:absolute;left:6240;top:10939;width:1819;height:123" coordorigin="6240,10939" coordsize="1819,123">
              <v:shape style="position:absolute;left:6240;top:10939;width:1819;height:123" coordorigin="6240,10939" coordsize="1819,123" path="m8059,10939l6280,10939,6251,10941,6241,10954,6240,11023,6242,11052,6254,11062,8059,11063,8059,10939e" filled="t" fillcolor="#D3D8D6" stroked="f">
                <v:path arrowok="t"/>
                <v:fill/>
              </v:shape>
            </v:group>
            <v:group style="position:absolute;left:7611;top:10939;width:1201;height:123" coordorigin="7611,10939" coordsize="1201,123">
              <v:shape style="position:absolute;left:7611;top:10939;width:1201;height:123" coordorigin="7611,10939" coordsize="1201,123" path="m7611,10939l7611,11063,8771,11063,8801,11061,8810,11049,8811,10979,8810,10950,8797,10940,7611,10939e" filled="t" fillcolor="#FDB913" stroked="f">
                <v:path arrowok="t"/>
                <v:fill/>
              </v:shape>
            </v:group>
            <v:group style="position:absolute;left:7616;top:10768;width:2;height:295" coordorigin="7616,10768" coordsize="2,295">
              <v:shape style="position:absolute;left:7616;top:10768;width:2;height:295" coordorigin="7616,10768" coordsize="0,295" path="m7616,10768l7616,11063e" filled="f" stroked="t" strokeweight=".5pt" strokecolor="#50535C">
                <v:path arrowok="t"/>
              </v:shape>
            </v:group>
            <v:group style="position:absolute;left:7617;top:10768;width:111;height:104" coordorigin="7617,10768" coordsize="111,104">
              <v:shape style="position:absolute;left:7617;top:10768;width:111;height:104" coordorigin="7617,10768" coordsize="111,104" path="m7617,10768l7617,10872,7729,10820,7617,10768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52.219696pt;margin-top:538.158203pt;width:129.2823pt;height:15.3366pt;mso-position-horizontal-relative:page;mso-position-vertical-relative:page;z-index:-5825" coordorigin="9044,10763" coordsize="2586,307">
            <v:group style="position:absolute;left:9051;top:10939;width:1819;height:123" coordorigin="9051,10939" coordsize="1819,123">
              <v:shape style="position:absolute;left:9051;top:10939;width:1819;height:123" coordorigin="9051,10939" coordsize="1819,123" path="m10870,10939l9091,10939,9062,10941,9052,10954,9051,11023,9053,11052,9066,11062,10870,11063,10870,10939e" filled="t" fillcolor="#D3D8D6" stroked="f">
                <v:path arrowok="t"/>
                <v:fill/>
              </v:shape>
            </v:group>
            <v:group style="position:absolute;left:10422;top:10939;width:1201;height:123" coordorigin="10422,10939" coordsize="1201,123">
              <v:shape style="position:absolute;left:10422;top:10939;width:1201;height:123" coordorigin="10422,10939" coordsize="1201,123" path="m10422,10939l10422,11063,11583,11063,11612,11061,11622,11049,11623,10979,11621,10950,11609,10940,10422,10939e" filled="t" fillcolor="#FDB913" stroked="f">
                <v:path arrowok="t"/>
                <v:fill/>
              </v:shape>
            </v:group>
            <v:group style="position:absolute;left:10427;top:10768;width:2;height:295" coordorigin="10427,10768" coordsize="2,295">
              <v:shape style="position:absolute;left:10427;top:10768;width:2;height:295" coordorigin="10427,10768" coordsize="0,295" path="m10427,10768l10427,11063e" filled="f" stroked="t" strokeweight=".5pt" strokecolor="#50535C">
                <v:path arrowok="t"/>
              </v:shape>
            </v:group>
            <v:group style="position:absolute;left:10429;top:10768;width:111;height:104" coordorigin="10429,10768" coordsize="111,104">
              <v:shape style="position:absolute;left:10429;top:10768;width:111;height:104" coordorigin="10429,10768" coordsize="111,104" path="m10429,10768l10429,10872,10540,10820,10429,10768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71.072296pt;margin-top:516.202698pt;width:129.281200pt;height:15.3367pt;mso-position-horizontal-relative:page;mso-position-vertical-relative:page;z-index:-5824" coordorigin="3421,10324" coordsize="2586,307">
            <v:group style="position:absolute;left:3429;top:10500;width:1819;height:123" coordorigin="3429,10500" coordsize="1819,123">
              <v:shape style="position:absolute;left:3429;top:10500;width:1819;height:123" coordorigin="3429,10500" coordsize="1819,123" path="m5247,10500l3469,10500,3439,10502,3430,10514,3429,10584,3430,10613,3443,10623,5247,10624,5247,10500e" filled="t" fillcolor="#D3D8D6" stroked="f">
                <v:path arrowok="t"/>
                <v:fill/>
              </v:shape>
            </v:group>
            <v:group style="position:absolute;left:4559;top:10500;width:1441;height:123" coordorigin="4559,10500" coordsize="1441,123">
              <v:shape style="position:absolute;left:4559;top:10500;width:1441;height:123" coordorigin="4559,10500" coordsize="1441,123" path="m4559,10500l4559,10624,5960,10624,5989,10622,5999,10610,6000,10540,5998,10511,5986,10501,4559,10500e" filled="t" fillcolor="#FDB913" stroked="f">
                <v:path arrowok="t"/>
                <v:fill/>
              </v:shape>
            </v:group>
            <v:group style="position:absolute;left:4559;top:10329;width:2;height:295" coordorigin="4559,10329" coordsize="2,295">
              <v:shape style="position:absolute;left:4559;top:10329;width:2;height:295" coordorigin="4559,10329" coordsize="0,295" path="m4559,10329l4559,10624e" filled="f" stroked="t" strokeweight=".5pt" strokecolor="#50535C">
                <v:path arrowok="t"/>
              </v:shape>
            </v:group>
            <v:group style="position:absolute;left:4561;top:10329;width:111;height:104" coordorigin="4561,10329" coordsize="111,104">
              <v:shape style="position:absolute;left:4561;top:10329;width:111;height:104" coordorigin="4561,10329" coordsize="111,104" path="m4561,10329l4561,10433,4672,10381,4561,10329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11.645508pt;margin-top:516.202698pt;width:129.2822pt;height:15.3367pt;mso-position-horizontal-relative:page;mso-position-vertical-relative:page;z-index:-5823" coordorigin="6233,10324" coordsize="2586,307">
            <v:group style="position:absolute;left:6240;top:10500;width:1819;height:123" coordorigin="6240,10500" coordsize="1819,123">
              <v:shape style="position:absolute;left:6240;top:10500;width:1819;height:123" coordorigin="6240,10500" coordsize="1819,123" path="m8059,10500l6280,10500,6251,10502,6241,10514,6240,10584,6242,10613,6254,10623,8059,10624,8059,10500e" filled="t" fillcolor="#D3D8D6" stroked="f">
                <v:path arrowok="t"/>
                <v:fill/>
              </v:shape>
            </v:group>
            <v:group style="position:absolute;left:7370;top:10500;width:1441;height:123" coordorigin="7370,10500" coordsize="1441,123">
              <v:shape style="position:absolute;left:7370;top:10500;width:1441;height:123" coordorigin="7370,10500" coordsize="1441,123" path="m7370,10500l7370,10624,8771,10624,8801,10622,8810,10610,8811,10540,8810,10511,8797,10501,7370,10500e" filled="t" fillcolor="#FDB913" stroked="f">
                <v:path arrowok="t"/>
                <v:fill/>
              </v:shape>
            </v:group>
            <v:group style="position:absolute;left:7371;top:10329;width:2;height:295" coordorigin="7371,10329" coordsize="2,295">
              <v:shape style="position:absolute;left:7371;top:10329;width:2;height:295" coordorigin="7371,10329" coordsize="0,295" path="m7371,10329l7371,10624e" filled="f" stroked="t" strokeweight=".5pt" strokecolor="#50535C">
                <v:path arrowok="t"/>
              </v:shape>
            </v:group>
            <v:group style="position:absolute;left:7373;top:10329;width:111;height:104" coordorigin="7373,10329" coordsize="111,104">
              <v:shape style="position:absolute;left:7373;top:10329;width:111;height:104" coordorigin="7373,10329" coordsize="111,104" path="m7373,10329l7373,10433,7484,10381,7373,10329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52.219696pt;margin-top:516.202698pt;width:129.2823pt;height:15.3367pt;mso-position-horizontal-relative:page;mso-position-vertical-relative:page;z-index:-5822" coordorigin="9044,10324" coordsize="2586,307">
            <v:group style="position:absolute;left:9051;top:10500;width:1819;height:123" coordorigin="9051,10500" coordsize="1819,123">
              <v:shape style="position:absolute;left:9051;top:10500;width:1819;height:123" coordorigin="9051,10500" coordsize="1819,123" path="m10870,10500l9091,10500,9062,10502,9052,10514,9051,10584,9053,10613,9066,10623,10870,10624,10870,10500e" filled="t" fillcolor="#D3D8D6" stroked="f">
                <v:path arrowok="t"/>
                <v:fill/>
              </v:shape>
            </v:group>
            <v:group style="position:absolute;left:10182;top:10500;width:1441;height:123" coordorigin="10182,10500" coordsize="1441,123">
              <v:shape style="position:absolute;left:10182;top:10500;width:1441;height:123" coordorigin="10182,10500" coordsize="1441,123" path="m10182,10500l10182,10624,11583,10624,11612,10622,11622,10610,11623,10540,11621,10511,11609,10501,10182,10500e" filled="t" fillcolor="#FDB913" stroked="f">
                <v:path arrowok="t"/>
                <v:fill/>
              </v:shape>
            </v:group>
            <v:group style="position:absolute;left:10182;top:10329;width:2;height:295" coordorigin="10182,10329" coordsize="2,295">
              <v:shape style="position:absolute;left:10182;top:10329;width:2;height:295" coordorigin="10182,10329" coordsize="0,295" path="m10182,10329l10182,10624e" filled="f" stroked="t" strokeweight=".5pt" strokecolor="#50535C">
                <v:path arrowok="t"/>
              </v:shape>
            </v:group>
            <v:group style="position:absolute;left:10184;top:10329;width:111;height:104" coordorigin="10184,10329" coordsize="111,104">
              <v:shape style="position:absolute;left:10184;top:10329;width:111;height:104" coordorigin="10184,10329" coordsize="111,104" path="m10184,10329l10184,10433,10295,10381,10184,10329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71.072296pt;margin-top:560.113525pt;width:129.281200pt;height:15.3366pt;mso-position-horizontal-relative:page;mso-position-vertical-relative:page;z-index:-5821" coordorigin="3421,11202" coordsize="2586,307">
            <v:group style="position:absolute;left:3429;top:11378;width:2068;height:123" coordorigin="3429,11378" coordsize="2068,123">
              <v:shape style="position:absolute;left:3429;top:11378;width:2068;height:123" coordorigin="3429,11378" coordsize="2068,123" path="m5497,11378l3469,11378,3439,11380,3430,11393,3429,11462,3430,11491,3443,11501,5497,11502,5497,11378e" filled="t" fillcolor="#D3D8D6" stroked="f">
                <v:path arrowok="t"/>
                <v:fill/>
              </v:shape>
            </v:group>
            <v:group style="position:absolute;left:5299;top:11378;width:701;height:123" coordorigin="5299,11378" coordsize="701,123">
              <v:shape style="position:absolute;left:5299;top:11378;width:701;height:123" coordorigin="5299,11378" coordsize="701,123" path="m5299,11378l5299,11502,5960,11502,5989,11500,5999,11488,6000,11418,5998,11389,5986,11379,5299,11378e" filled="t" fillcolor="#FDB913" stroked="f">
                <v:path arrowok="t"/>
                <v:fill/>
              </v:shape>
            </v:group>
            <v:group style="position:absolute;left:5304;top:11207;width:2;height:295" coordorigin="5304,11207" coordsize="2,295">
              <v:shape style="position:absolute;left:5304;top:11207;width:2;height:295" coordorigin="5304,11207" coordsize="0,295" path="m5304,11207l5304,11502e" filled="f" stroked="t" strokeweight=".5pt" strokecolor="#50535C">
                <v:path arrowok="t"/>
              </v:shape>
            </v:group>
            <v:group style="position:absolute;left:5306;top:11207;width:111;height:104" coordorigin="5306,11207" coordsize="111,104">
              <v:shape style="position:absolute;left:5306;top:11207;width:111;height:104" coordorigin="5306,11207" coordsize="111,104" path="m5306,11207l5306,11311,5417,11259,5306,11207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11.645508pt;margin-top:560.113525pt;width:129.2822pt;height:15.3366pt;mso-position-horizontal-relative:page;mso-position-vertical-relative:page;z-index:-5820" coordorigin="6233,11202" coordsize="2586,307">
            <v:group style="position:absolute;left:6240;top:11378;width:2068;height:123" coordorigin="6240,11378" coordsize="2068,123">
              <v:shape style="position:absolute;left:6240;top:11378;width:2068;height:123" coordorigin="6240,11378" coordsize="2068,123" path="m8308,11378l6280,11378,6251,11380,6241,11393,6240,11462,6242,11491,6254,11501,8308,11502,8308,11378e" filled="t" fillcolor="#D3D8D6" stroked="f">
                <v:path arrowok="t"/>
                <v:fill/>
              </v:shape>
            </v:group>
            <v:group style="position:absolute;left:8111;top:11378;width:701;height:123" coordorigin="8111,11378" coordsize="701,123">
              <v:shape style="position:absolute;left:8111;top:11378;width:701;height:123" coordorigin="8111,11378" coordsize="701,123" path="m8111,11378l8111,11502,8771,11502,8801,11500,8810,11488,8811,11418,8810,11389,8797,11379,8111,11378e" filled="t" fillcolor="#FDB913" stroked="f">
                <v:path arrowok="t"/>
                <v:fill/>
              </v:shape>
            </v:group>
            <v:group style="position:absolute;left:8116;top:11207;width:2;height:295" coordorigin="8116,11207" coordsize="2,295">
              <v:shape style="position:absolute;left:8116;top:11207;width:2;height:295" coordorigin="8116,11207" coordsize="0,295" path="m8116,11207l8116,11502e" filled="f" stroked="t" strokeweight=".5pt" strokecolor="#50535C">
                <v:path arrowok="t"/>
              </v:shape>
            </v:group>
            <v:group style="position:absolute;left:8117;top:11207;width:111;height:104" coordorigin="8117,11207" coordsize="111,104">
              <v:shape style="position:absolute;left:8117;top:11207;width:111;height:104" coordorigin="8117,11207" coordsize="111,104" path="m8117,11207l8117,11311,8229,11259,8117,11207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52.219696pt;margin-top:560.113525pt;width:129.2823pt;height:15.3366pt;mso-position-horizontal-relative:page;mso-position-vertical-relative:page;z-index:-5819" coordorigin="9044,11202" coordsize="2586,307">
            <v:group style="position:absolute;left:9051;top:11378;width:2068;height:123" coordorigin="9051,11378" coordsize="2068,123">
              <v:shape style="position:absolute;left:9051;top:11378;width:2068;height:123" coordorigin="9051,11378" coordsize="2068,123" path="m11119,11378l9091,11378,9062,11380,9052,11393,9051,11462,9053,11491,9066,11501,11119,11502,11119,11378e" filled="t" fillcolor="#D3D8D6" stroked="f">
                <v:path arrowok="t"/>
                <v:fill/>
              </v:shape>
            </v:group>
            <v:group style="position:absolute;left:10922;top:11378;width:701;height:123" coordorigin="10922,11378" coordsize="701,123">
              <v:shape style="position:absolute;left:10922;top:11378;width:701;height:123" coordorigin="10922,11378" coordsize="701,123" path="m10922,11378l10922,11502,11583,11502,11612,11500,11622,11488,11623,11418,11621,11389,11609,11379,10922,11378e" filled="t" fillcolor="#FDB913" stroked="f">
                <v:path arrowok="t"/>
                <v:fill/>
              </v:shape>
            </v:group>
            <v:group style="position:absolute;left:10927;top:11207;width:2;height:295" coordorigin="10927,11207" coordsize="2,295">
              <v:shape style="position:absolute;left:10927;top:11207;width:2;height:295" coordorigin="10927,11207" coordsize="0,295" path="m10927,11207l10927,11502e" filled="f" stroked="t" strokeweight=".5pt" strokecolor="#50535C">
                <v:path arrowok="t"/>
              </v:shape>
            </v:group>
            <v:group style="position:absolute;left:10929;top:11207;width:111;height:104" coordorigin="10929,11207" coordsize="111,104">
              <v:shape style="position:absolute;left:10929;top:11207;width:111;height:104" coordorigin="10929,11207" coordsize="111,104" path="m10929,11207l10929,11311,11040,11259,10929,11207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247501pt;margin-top:46.836246pt;width:34.397102pt;height:10pt;mso-position-horizontal-relative:page;mso-position-vertical-relative:page;z-index:-581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yo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60007pt;margin-top:123.151207pt;width:410.638371pt;height:60pt;mso-position-horizontal-relative:page;mso-position-vertical-relative:page;z-index:-581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?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707699pt;margin-top:171.151306pt;width:86.439418pt;height:24pt;mso-position-horizontal-relative:page;mso-position-vertical-relative:page;z-index:-581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707699pt;margin-top:207.151306pt;width:12.000001pt;height:12pt;mso-position-horizontal-relative:page;mso-position-vertical-relative:page;z-index:-581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26102pt;margin-top:328.721039pt;width:73.633272pt;height:20pt;mso-position-horizontal-relative:page;mso-position-vertical-relative:page;z-index:-581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pt;margin-top:328.721039pt;width:77.307535pt;height:20pt;mso-position-horizontal-relative:page;mso-position-vertical-relative:page;z-index:-581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9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5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573792pt;margin-top:328.721039pt;width:69.337603pt;height:20pt;mso-position-horizontal-relative:page;mso-position-vertical-relative:page;z-index:-581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26102pt;margin-top:376.721039pt;width:126.7686pt;height:90pt;mso-position-horizontal-relative:page;mso-position-vertical-relative:page;z-index:-581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ons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llup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nim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pt;margin-top:376.721039pt;width:125.267693pt;height:90pt;mso-position-horizontal-relative:page;mso-position-vertical-relative:page;z-index:-581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lup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simin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mnien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573914pt;margin-top:376.721039pt;width:130.034706pt;height:80pt;mso-position-horizontal-relative:page;mso-position-vertical-relative:page;z-index:-580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77997pt;margin-top:493.374176pt;width:13.453248pt;height:8.25pt;mso-position-horizontal-relative:page;mso-position-vertical-relative:page;z-index:-5808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.051910pt;margin-top:493.374176pt;width:13.453248pt;height:8.25pt;mso-position-horizontal-relative:page;mso-position-vertical-relative:page;z-index:-5807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625793pt;margin-top:493.374176pt;width:13.453248pt;height:8.25pt;mso-position-horizontal-relative:page;mso-position-vertical-relative:page;z-index:-5806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77997pt;margin-top:515.329590pt;width:13.453248pt;height:8.25pt;mso-position-horizontal-relative:page;mso-position-vertical-relative:page;z-index:-5805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.051910pt;margin-top:515.329590pt;width:13.453248pt;height:8.25pt;mso-position-horizontal-relative:page;mso-position-vertical-relative:page;z-index:-5804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625793pt;margin-top:515.329590pt;width:13.453248pt;height:8.25pt;mso-position-horizontal-relative:page;mso-position-vertical-relative:page;z-index:-5803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77997pt;margin-top:537.284851pt;width:13.453248pt;height:8.25pt;mso-position-horizontal-relative:page;mso-position-vertical-relative:page;z-index:-5802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.051910pt;margin-top:537.284851pt;width:13.453248pt;height:8.25pt;mso-position-horizontal-relative:page;mso-position-vertical-relative:page;z-index:-5801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625793pt;margin-top:537.284851pt;width:13.453248pt;height:8.25pt;mso-position-horizontal-relative:page;mso-position-vertical-relative:page;z-index:-5800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77997pt;margin-top:559.240295pt;width:13.453248pt;height:8.25pt;mso-position-horizontal-relative:page;mso-position-vertical-relative:page;z-index:-5799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.051910pt;margin-top:559.240295pt;width:13.453248pt;height:8.25pt;mso-position-horizontal-relative:page;mso-position-vertical-relative:page;z-index:-5798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625793pt;margin-top:559.240295pt;width:13.453248pt;height:8.25pt;mso-position-horizontal-relative:page;mso-position-vertical-relative:page;z-index:-5797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8.931pt;margin-top:668.222961pt;width:65.006628pt;height:46.120706pt;mso-position-horizontal-relative:page;mso-position-vertical-relative:page;z-index:-5796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338" w:right="354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23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0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40" w:lineRule="auto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0.441895pt;margin-top:668.222961pt;width:63.271553pt;height:46.120706pt;mso-position-horizontal-relative:page;mso-position-vertical-relative:page;z-index:-5795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321" w:right="337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53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0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40" w:lineRule="auto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lop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8.175507pt;margin-top:668.222961pt;width:49.086402pt;height:46.120706pt;mso-position-horizontal-relative:page;mso-position-vertical-relative:page;z-index:-5794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179" w:right="195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14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0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40" w:lineRule="auto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1.763428pt;margin-top:668.222961pt;width:39.839202pt;height:46.120706pt;mso-position-horizontal-relative:page;mso-position-vertical-relative:page;z-index:-5793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86" w:right="102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98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0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40" w:lineRule="auto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9832pt;margin-top:675.151306pt;width:64.093886pt;height:24pt;mso-position-horizontal-relative:page;mso-position-vertical-relative:page;z-index:-579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99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9832pt;margin-top:711.151306pt;width:12.000001pt;height:12pt;mso-position-horizontal-relative:page;mso-position-vertical-relative:page;z-index:-5791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49.30127pt;width:6.566407pt;height:10pt;mso-position-horizontal-relative:page;mso-position-vertical-relative:page;z-index:-579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4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714996pt;margin-top:653.671204pt;width:6pt;height:4.0250pt;mso-position-horizontal-relative:page;mso-position-vertical-relative:page;z-index:-5789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852301pt;margin-top:624.747375pt;width:31pt;height:31pt;mso-position-horizontal-relative:page;mso-position-vertical-relative:page;z-index:-578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6.434006pt;margin-top:637.802002pt;width:30pt;height:8pt;mso-position-horizontal-relative:page;mso-position-vertical-relative:page;z-index:-5787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6.434006pt;margin-top:645.802002pt;width:30pt;height:11pt;mso-position-horizontal-relative:page;mso-position-vertical-relative:page;z-index:-578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852299pt;margin-top:629.747375pt;width:8pt;height:8pt;mso-position-horizontal-relative:page;mso-position-vertical-relative:page;z-index:-5785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852299pt;margin-top:629.747375pt;width:4pt;height:20pt;mso-position-horizontal-relative:page;mso-position-vertical-relative:page;z-index:-578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852299pt;margin-top:629.747375pt;width:8pt;height:4pt;mso-position-horizontal-relative:page;mso-position-vertical-relative:page;z-index:-5783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852299pt;margin-top:633.747375pt;width:4pt;height:16pt;mso-position-horizontal-relative:page;mso-position-vertical-relative:page;z-index:-578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852299pt;margin-top:633.747375pt;width:4pt;height:16pt;mso-position-horizontal-relative:page;mso-position-vertical-relative:page;z-index:-578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852299pt;margin-top:637.747375pt;width:4pt;height:12pt;mso-position-horizontal-relative:page;mso-position-vertical-relative:page;z-index:-578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852299pt;margin-top:637.747375pt;width:4pt;height:12pt;mso-position-horizontal-relative:page;mso-position-vertical-relative:page;z-index:-577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1.426102pt;margin-top:341.25pt;width:128.574000pt;height:12pt;mso-position-horizontal-relative:page;mso-position-vertical-relative:page;z-index:-577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2pt;margin-top:341.25pt;width:128.574000pt;height:12pt;mso-position-horizontal-relative:page;mso-position-vertical-relative:page;z-index:-577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2.573792pt;margin-top:341.25pt;width:128.506pt;height:12pt;mso-position-horizontal-relative:page;mso-position-vertical-relative:page;z-index:-577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30.259888pt;width:550.295pt;height:12pt;mso-position-horizontal-relative:page;mso-position-vertical-relative:page;z-index:-577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1480" w:bottom="280" w:left="1720" w:right="172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63.879002pt;margin-top:295.959015pt;width:149.393pt;height:131.772pt;mso-position-horizontal-relative:page;mso-position-vertical-relative:page;z-index:-5774" coordorigin="1278,5919" coordsize="2988,2635">
            <v:group style="position:absolute;left:1288;top:5929;width:2968;height:2615" coordorigin="1288,5929" coordsize="2968,2615">
              <v:shape style="position:absolute;left:1288;top:5929;width:2968;height:2615" coordorigin="1288,5929" coordsize="2968,2615" path="m1288,8545l4255,8545,4255,5929,1288,5929,1288,8545e" filled="t" fillcolor="#E7E9E7" stroked="f">
                <v:path arrowok="t"/>
                <v:fill/>
              </v:shape>
            </v:group>
            <v:group style="position:absolute;left:2472;top:6480;width:600;height:300" coordorigin="2472,6480" coordsize="600,300">
              <v:shape style="position:absolute;left:2472;top:6480;width:600;height:300" coordorigin="2472,6480" coordsize="600,300" path="m2472,6480l2472,6780,3072,6780,3072,6480e" filled="f" stroked="t" strokeweight="2.126pt" strokecolor="#50535C">
                <v:path arrowok="t"/>
              </v:shape>
            </v:group>
            <v:group style="position:absolute;left:2472;top:6300;width:600;height:120" coordorigin="2472,6300" coordsize="600,120">
              <v:shape style="position:absolute;left:2472;top:6300;width:600;height:120" coordorigin="2472,6300" coordsize="600,120" path="m2472,6420l3072,6420,3072,6300,2472,6300,2472,6420xe" filled="f" stroked="t" strokeweight="2.126pt" strokecolor="#50535C">
                <v:path arrowok="t"/>
              </v:shape>
            </v:group>
            <v:group style="position:absolute;left:2532;top:6360;width:40;height:2" coordorigin="2532,6360" coordsize="40,2">
              <v:shape style="position:absolute;left:2532;top:6360;width:40;height:2" coordorigin="2532,6360" coordsize="40,0" path="m2532,6360l2572,6360e" filled="f" stroked="t" strokeweight="2.126pt" strokecolor="#50535C">
                <v:path arrowok="t"/>
              </v:shape>
            </v:group>
            <v:group style="position:absolute;left:2592;top:6360;width:40;height:2" coordorigin="2592,6360" coordsize="40,2">
              <v:shape style="position:absolute;left:2592;top:6360;width:40;height:2" coordorigin="2592,6360" coordsize="40,0" path="m2592,6360l2632,6360e" filled="f" stroked="t" strokeweight="2.126pt" strokecolor="#50535C">
                <v:path arrowok="t"/>
              </v:shape>
            </v:group>
            <v:group style="position:absolute;left:2652;top:6360;width:40;height:2" coordorigin="2652,6360" coordsize="40,2">
              <v:shape style="position:absolute;left:2652;top:6360;width:40;height:2" coordorigin="2652,6360" coordsize="40,0" path="m2652,6360l2692,6360e" filled="f" stroked="t" strokeweight="2.126pt" strokecolor="#50535C">
                <v:path arrowok="t"/>
              </v:shape>
            </v:group>
            <v:group style="position:absolute;left:2552;top:6500;width:120;height:200" coordorigin="2552,6500" coordsize="120,200">
              <v:shape style="position:absolute;left:2552;top:6500;width:120;height:200" coordorigin="2552,6500" coordsize="120,200" path="m2552,6500l2672,6500,2672,6700,2552,6700,2552,6500xe" filled="f" stroked="t" strokeweight="2.126pt" strokecolor="#50535C">
                <v:path arrowok="t"/>
              </v:shape>
            </v:group>
            <v:group style="position:absolute;left:2752;top:6500;width:240;height:200" coordorigin="2752,6500" coordsize="240,200">
              <v:shape style="position:absolute;left:2752;top:6500;width:240;height:200" coordorigin="2752,6500" coordsize="240,200" path="m2992,6500l2752,6500,2752,6700,2992,6700,2992,6500x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3.003998pt;margin-top:295.959015pt;width:149.393pt;height:131.772pt;mso-position-horizontal-relative:page;mso-position-vertical-relative:page;z-index:-5773" coordorigin="4460,5919" coordsize="2988,2635">
            <v:group style="position:absolute;left:4470;top:5929;width:2968;height:2615" coordorigin="4470,5929" coordsize="2968,2615">
              <v:shape style="position:absolute;left:4470;top:5929;width:2968;height:2615" coordorigin="4470,5929" coordsize="2968,2615" path="m4470,8545l7438,8545,7438,5929,4470,5929,4470,8545e" filled="t" fillcolor="#FDB913" stroked="f">
                <v:path arrowok="t"/>
                <v:fill/>
              </v:shape>
            </v:group>
            <v:group style="position:absolute;left:5874;top:6462;width:160;height:156" coordorigin="5874,6462" coordsize="160,156">
              <v:shape style="position:absolute;left:5874;top:6462;width:160;height:156" coordorigin="5874,6462" coordsize="160,156" path="m6034,6540l6007,6599,5969,6619,5942,6616,5887,6583,5874,6545,5877,6521,5885,6500,5898,6483,5915,6470,5935,6462,5962,6464,6019,6495,6034,6540xe" filled="f" stroked="t" strokeweight="2.126pt" strokecolor="#231F20">
                <v:path arrowok="t"/>
              </v:shape>
            </v:group>
            <v:group style="position:absolute;left:5665;top:6240;width:578;height:600" coordorigin="5665,6240" coordsize="578,600">
              <v:shape style="position:absolute;left:5665;top:6240;width:578;height:600" coordorigin="5665,6240" coordsize="578,600" path="m5891,6300l5887,6329,5868,6335,5850,6343,5832,6353,5816,6365,5714,6347,5665,6430,5733,6498,5730,6518,5729,6538,5729,6559,5732,6578,5674,6647,5722,6731,5807,6708,5823,6720,5840,6731,5857,6740,5876,6748,5910,6840,6006,6840,6032,6744,6050,6735,6067,6725,6084,6713,6183,6733,6232,6649,6164,6582,6167,6562,6168,6542,6169,6530,6168,6519,6166,6509,6243,6433,6195,6349,6095,6376,6079,6363,6063,6352,6045,6342,6007,6240,5891,6240e" filled="f" stroked="t" strokeweight="2.126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82.128998pt;margin-top:295.959015pt;width:149.393pt;height:131.772pt;mso-position-horizontal-relative:page;mso-position-vertical-relative:page;z-index:-5772" coordorigin="7643,5919" coordsize="2988,2635">
            <v:group style="position:absolute;left:7653;top:5929;width:2968;height:2615" coordorigin="7653,5929" coordsize="2968,2615">
              <v:shape style="position:absolute;left:7653;top:5929;width:2968;height:2615" coordorigin="7653,5929" coordsize="2968,2615" path="m7653,8545l10620,8545,10620,5929,7653,5929,7653,8545e" filled="t" fillcolor="#E7E9E7" stroked="f">
                <v:path arrowok="t"/>
                <v:fill/>
              </v:shape>
            </v:group>
            <v:group style="position:absolute;left:8956;top:6240;width:360;height:120" coordorigin="8956,6240" coordsize="360,120">
              <v:shape style="position:absolute;left:8956;top:6240;width:360;height:120" coordorigin="8956,6240" coordsize="360,120" path="m8956,6360l9316,6360,9316,6240,8956,6240,8956,6360xe" filled="f" stroked="t" strokeweight="2.126pt" strokecolor="#50535C">
                <v:path arrowok="t"/>
              </v:shape>
            </v:group>
            <v:group style="position:absolute;left:8956;top:6419;width:360;height:421" coordorigin="8956,6419" coordsize="360,421">
              <v:shape style="position:absolute;left:8956;top:6419;width:360;height:421" coordorigin="8956,6419" coordsize="360,421" path="m9316,6419l9316,6840,8956,6840,8956,6419e" filled="f" stroked="t" strokeweight="2.126pt" strokecolor="#50535C">
                <v:path arrowok="t"/>
              </v:shape>
            </v:group>
            <v:group style="position:absolute;left:9116;top:6760;width:40;height:2" coordorigin="9116,6760" coordsize="40,2">
              <v:shape style="position:absolute;left:9116;top:6760;width:40;height:2" coordorigin="9116,6760" coordsize="40,0" path="m9116,6760l9156,6760e" filled="f" stroked="t" strokeweight="2.126pt" strokecolor="#50535C">
                <v:path arrowok="t"/>
              </v:shape>
            </v:group>
            <v:group style="position:absolute;left:9096;top:6300;width:80;height:2" coordorigin="9096,6300" coordsize="80,2">
              <v:shape style="position:absolute;left:9096;top:6300;width:80;height:2" coordorigin="9096,6300" coordsize="80,0" path="m9096,6300l9176,6300e" filled="f" stroked="t" strokeweight="2.126pt" strokecolor="#50535C">
                <v:path arrowok="t"/>
              </v:shape>
            </v:group>
            <v:group style="position:absolute;left:8956;top:6680;width:360;height:2" coordorigin="8956,6680" coordsize="360,2">
              <v:shape style="position:absolute;left:8956;top:6680;width:360;height:2" coordorigin="8956,6680" coordsize="360,0" path="m8956,6680l9316,6680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63.879002pt;margin-top:436.873993pt;width:149.393pt;height:131.772pt;mso-position-horizontal-relative:page;mso-position-vertical-relative:page;z-index:-5771" coordorigin="1278,8737" coordsize="2988,2635">
            <v:group style="position:absolute;left:1288;top:8747;width:2968;height:2615" coordorigin="1288,8747" coordsize="2968,2615">
              <v:shape style="position:absolute;left:1288;top:8747;width:2968;height:2615" coordorigin="1288,8747" coordsize="2968,2615" path="m1288,11363l4255,11363,4255,8747,1288,8747,1288,11363e" filled="t" fillcolor="#FDB913" stroked="f">
                <v:path arrowok="t"/>
                <v:fill/>
              </v:shape>
            </v:group>
            <v:group style="position:absolute;left:2472;top:9247;width:600;height:480" coordorigin="2472,9247" coordsize="600,480">
              <v:shape style="position:absolute;left:2472;top:9247;width:600;height:480" coordorigin="2472,9247" coordsize="600,480" path="m3072,9247l3072,9727,2472,9727,2472,9247e" filled="f" stroked="t" strokeweight="2.126pt" strokecolor="#231F20">
                <v:path arrowok="t"/>
              </v:shape>
            </v:group>
            <v:group style="position:absolute;left:2532;top:9427;width:120;height:200" coordorigin="2532,9427" coordsize="120,200">
              <v:shape style="position:absolute;left:2532;top:9427;width:120;height:200" coordorigin="2532,9427" coordsize="120,200" path="m2532,9627l2652,9427e" filled="f" stroked="t" strokeweight="2.126pt" strokecolor="#231F20">
                <v:path arrowok="t"/>
              </v:shape>
            </v:group>
            <v:group style="position:absolute;left:2532;top:9367;width:480;height:120" coordorigin="2532,9367" coordsize="480,120">
              <v:shape style="position:absolute;left:2532;top:9367;width:480;height:120" coordorigin="2532,9367" coordsize="480,120" path="m3012,9367l2772,9487,2532,9367e" filled="f" stroked="t" strokeweight="2.126pt" strokecolor="#231F20">
                <v:path arrowok="t"/>
              </v:shape>
            </v:group>
            <v:group style="position:absolute;left:2892;top:9427;width:120;height:200" coordorigin="2892,9427" coordsize="120,200">
              <v:shape style="position:absolute;left:2892;top:9427;width:120;height:200" coordorigin="2892,9427" coordsize="120,200" path="m3012,9627l2892,9427e" filled="f" stroked="t" strokeweight="2.126pt" strokecolor="#231F20">
                <v:path arrowok="t"/>
              </v:shape>
            </v:group>
            <v:group style="position:absolute;left:2552;top:9127;width:440;height:200" coordorigin="2552,9127" coordsize="440,200">
              <v:shape style="position:absolute;left:2552;top:9127;width:440;height:200" coordorigin="2552,9127" coordsize="440,200" path="m2992,9327l2992,9127,2552,9127,2552,9327e" filled="f" stroked="t" strokeweight="2.126pt" strokecolor="#231F20">
                <v:path arrowok="t"/>
              </v:shape>
            </v:group>
            <v:group style="position:absolute;left:2612;top:9207;width:140;height:2" coordorigin="2612,9207" coordsize="140,2">
              <v:shape style="position:absolute;left:2612;top:9207;width:140;height:2" coordorigin="2612,9207" coordsize="140,0" path="m2612,9207l2752,9207e" filled="f" stroked="t" strokeweight="2.126pt" strokecolor="#231F20">
                <v:path arrowok="t"/>
              </v:shape>
            </v:group>
            <v:group style="position:absolute;left:2612;top:9287;width:280;height:2" coordorigin="2612,9287" coordsize="280,2">
              <v:shape style="position:absolute;left:2612;top:9287;width:280;height:2" coordorigin="2612,9287" coordsize="280,0" path="m2612,9287l2892,9287e" filled="f" stroked="t" strokeweight="2.126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3.003998pt;margin-top:436.873993pt;width:149.393pt;height:131.772pt;mso-position-horizontal-relative:page;mso-position-vertical-relative:page;z-index:-5770" coordorigin="4460,8737" coordsize="2988,2635">
            <v:group style="position:absolute;left:4470;top:8747;width:2968;height:2615" coordorigin="4470,8747" coordsize="2968,2615">
              <v:shape style="position:absolute;left:4470;top:8747;width:2968;height:2615" coordorigin="4470,8747" coordsize="2968,2615" path="m4470,11363l7438,11363,7438,8747,4470,8747,4470,11363e" filled="t" fillcolor="#E7E9E7" stroked="f">
                <v:path arrowok="t"/>
                <v:fill/>
              </v:shape>
            </v:group>
            <v:group style="position:absolute;left:5634;top:9727;width:640;height:2" coordorigin="5634,9727" coordsize="640,2">
              <v:shape style="position:absolute;left:5634;top:9727;width:640;height:2" coordorigin="5634,9727" coordsize="640,0" path="m6274,9727l5634,9727e" filled="f" stroked="t" strokeweight="2.126pt" strokecolor="#50535C">
                <v:path arrowok="t"/>
              </v:shape>
            </v:group>
            <v:group style="position:absolute;left:5654;top:9107;width:2;height:640" coordorigin="5654,9107" coordsize="2,640">
              <v:shape style="position:absolute;left:5654;top:9107;width:2;height:640" coordorigin="5654,9107" coordsize="0,640" path="m5654,9747l5654,9107e" filled="f" stroked="t" strokeweight="2.126pt" strokecolor="#50535C">
                <v:path arrowok="t"/>
              </v:shape>
            </v:group>
            <v:group style="position:absolute;left:5773;top:9687;width:43;height:2" coordorigin="5773,9687" coordsize="43,2">
              <v:shape style="position:absolute;left:5773;top:9687;width:43;height:2" coordorigin="5773,9687" coordsize="43,0" path="m5773,9687l5815,9687e" filled="f" stroked="t" strokeweight="2pt" strokecolor="#50535C">
                <v:path arrowok="t"/>
              </v:shape>
            </v:group>
            <v:group style="position:absolute;left:5853;top:9687;width:43;height:2" coordorigin="5853,9687" coordsize="43,2">
              <v:shape style="position:absolute;left:5853;top:9687;width:43;height:2" coordorigin="5853,9687" coordsize="43,0" path="m5853,9687l5895,9687e" filled="f" stroked="t" strokeweight="2pt" strokecolor="#50535C">
                <v:path arrowok="t"/>
              </v:shape>
            </v:group>
            <v:group style="position:absolute;left:5933;top:9687;width:43;height:2" coordorigin="5933,9687" coordsize="43,2">
              <v:shape style="position:absolute;left:5933;top:9687;width:43;height:2" coordorigin="5933,9687" coordsize="43,0" path="m5933,9687l5975,9687e" filled="f" stroked="t" strokeweight="2pt" strokecolor="#50535C">
                <v:path arrowok="t"/>
              </v:shape>
            </v:group>
            <v:group style="position:absolute;left:6013;top:9687;width:43;height:2" coordorigin="6013,9687" coordsize="43,2">
              <v:shape style="position:absolute;left:6013;top:9687;width:43;height:2" coordorigin="6013,9687" coordsize="43,0" path="m6013,9687l6055,9687e" filled="f" stroked="t" strokeweight="2pt" strokecolor="#50535C">
                <v:path arrowok="t"/>
              </v:shape>
            </v:group>
            <v:group style="position:absolute;left:6093;top:9687;width:43;height:2" coordorigin="6093,9687" coordsize="43,2">
              <v:shape style="position:absolute;left:6093;top:9687;width:43;height:2" coordorigin="6093,9687" coordsize="43,0" path="m6093,9687l6135,9687e" filled="f" stroked="t" strokeweight="2pt" strokecolor="#50535C">
                <v:path arrowok="t"/>
              </v:shape>
            </v:group>
            <v:group style="position:absolute;left:6173;top:9687;width:43;height:2" coordorigin="6173,9687" coordsize="43,2">
              <v:shape style="position:absolute;left:6173;top:9687;width:43;height:2" coordorigin="6173,9687" coordsize="43,0" path="m6173,9687l6215,9687e" filled="f" stroked="t" strokeweight="2pt" strokecolor="#50535C">
                <v:path arrowok="t"/>
              </v:shape>
            </v:group>
            <v:group style="position:absolute;left:5674;top:9607;width:40;height:2" coordorigin="5674,9607" coordsize="40,2">
              <v:shape style="position:absolute;left:5674;top:9607;width:40;height:2" coordorigin="5674,9607" coordsize="40,0" path="m5714,9607l5674,9607e" filled="f" stroked="t" strokeweight="2.126pt" strokecolor="#50535C">
                <v:path arrowok="t"/>
              </v:shape>
            </v:group>
            <v:group style="position:absolute;left:5674;top:9527;width:40;height:2" coordorigin="5674,9527" coordsize="40,2">
              <v:shape style="position:absolute;left:5674;top:9527;width:40;height:2" coordorigin="5674,9527" coordsize="40,0" path="m5714,9527l5674,9527e" filled="f" stroked="t" strokeweight="2.126pt" strokecolor="#50535C">
                <v:path arrowok="t"/>
              </v:shape>
            </v:group>
            <v:group style="position:absolute;left:5674;top:9447;width:40;height:2" coordorigin="5674,9447" coordsize="40,2">
              <v:shape style="position:absolute;left:5674;top:9447;width:40;height:2" coordorigin="5674,9447" coordsize="40,0" path="m5714,9447l5674,9447e" filled="f" stroked="t" strokeweight="2.126pt" strokecolor="#50535C">
                <v:path arrowok="t"/>
              </v:shape>
            </v:group>
            <v:group style="position:absolute;left:5674;top:9367;width:40;height:2" coordorigin="5674,9367" coordsize="40,2">
              <v:shape style="position:absolute;left:5674;top:9367;width:40;height:2" coordorigin="5674,9367" coordsize="40,0" path="m5714,9367l5674,9367e" filled="f" stroked="t" strokeweight="2.126pt" strokecolor="#50535C">
                <v:path arrowok="t"/>
              </v:shape>
            </v:group>
            <v:group style="position:absolute;left:5674;top:9287;width:40;height:2" coordorigin="5674,9287" coordsize="40,2">
              <v:shape style="position:absolute;left:5674;top:9287;width:40;height:2" coordorigin="5674,9287" coordsize="40,0" path="m5714,9287l5674,9287e" filled="f" stroked="t" strokeweight="2.126pt" strokecolor="#50535C">
                <v:path arrowok="t"/>
              </v:shape>
            </v:group>
            <v:group style="position:absolute;left:5674;top:9207;width:40;height:2" coordorigin="5674,9207" coordsize="40,2">
              <v:shape style="position:absolute;left:5674;top:9207;width:40;height:2" coordorigin="5674,9207" coordsize="40,0" path="m5714,9207l5674,9207e" filled="f" stroked="t" strokeweight="2.126pt" strokecolor="#50535C">
                <v:path arrowok="t"/>
              </v:shape>
            </v:group>
            <v:group style="position:absolute;left:5794;top:9287;width:400;height:260" coordorigin="5794,9287" coordsize="400,260">
              <v:shape style="position:absolute;left:5794;top:9287;width:400;height:260" coordorigin="5794,9287" coordsize="400,260" path="m5794,9547l5914,9387,6014,9467,6194,9287e" filled="f" stroked="t" strokeweight="2.126pt" strokecolor="#50535C">
                <v:path arrowok="t"/>
              </v:shape>
            </v:group>
            <v:group style="position:absolute;left:6034;top:9287;width:160;height:160" coordorigin="6034,9287" coordsize="160,160">
              <v:shape style="position:absolute;left:6034;top:9287;width:160;height:160" coordorigin="6034,9287" coordsize="160,160" path="m6194,9447l6194,9287,6034,9287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82.128998pt;margin-top:436.873993pt;width:149.393pt;height:131.772pt;mso-position-horizontal-relative:page;mso-position-vertical-relative:page;z-index:-5769" coordorigin="7643,8737" coordsize="2988,2635">
            <v:group style="position:absolute;left:7653;top:8747;width:2968;height:2615" coordorigin="7653,8747" coordsize="2968,2615">
              <v:shape style="position:absolute;left:7653;top:8747;width:2968;height:2615" coordorigin="7653,8747" coordsize="2968,2615" path="m7653,11363l10620,11363,10620,8747,7653,8747,7653,11363e" filled="t" fillcolor="#FDB913" stroked="f">
                <v:path arrowok="t"/>
                <v:fill/>
              </v:shape>
            </v:group>
            <v:group style="position:absolute;left:8851;top:9173;width:540;height:540" coordorigin="8851,9173" coordsize="540,540">
              <v:shape style="position:absolute;left:8851;top:9173;width:540;height:540" coordorigin="8851,9173" coordsize="540,540" path="m9391,9453l9131,9713,8851,9433,9111,9173e" filled="f" stroked="t" strokeweight="2.126pt" strokecolor="#231F20">
                <v:path arrowok="t"/>
              </v:shape>
            </v:group>
            <v:group style="position:absolute;left:9151;top:9133;width:280;height:280" coordorigin="9151,9133" coordsize="280,280">
              <v:shape style="position:absolute;left:9151;top:9133;width:280;height:280" coordorigin="9151,9133" coordsize="280,280" path="m9431,9413l9431,9133,9151,9133e" filled="f" stroked="t" strokeweight="2.126pt" strokecolor="#231F20">
                <v:path arrowok="t"/>
              </v:shape>
            </v:group>
            <v:group style="position:absolute;left:9171;top:9235;width:160;height:156" coordorigin="9171,9235" coordsize="160,156">
              <v:shape style="position:absolute;left:9171;top:9235;width:160;height:156" coordorigin="9171,9235" coordsize="160,156" path="m9331,9313l9304,9372,9266,9391,9239,9389,9184,9356,9171,9318,9174,9294,9182,9273,9195,9255,9212,9243,9232,9235,9259,9237,9316,9268,9331,9313xe" filled="f" stroked="t" strokeweight="2.126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63.879002pt;margin-top:578.38501pt;width:149.393pt;height:131.772pt;mso-position-horizontal-relative:page;mso-position-vertical-relative:page;z-index:-5768" coordorigin="1278,11568" coordsize="2988,2635">
            <v:group style="position:absolute;left:1288;top:11578;width:2968;height:2615" coordorigin="1288,11578" coordsize="2968,2615">
              <v:shape style="position:absolute;left:1288;top:11578;width:2968;height:2615" coordorigin="1288,11578" coordsize="2968,2615" path="m1288,14193l4255,14193,4255,11578,1288,11578,1288,14193e" filled="t" fillcolor="#E7E9E7" stroked="f">
                <v:path arrowok="t"/>
                <v:fill/>
              </v:shape>
            </v:group>
            <v:group style="position:absolute;left:2472;top:12295;width:160;height:156" coordorigin="2472,12295" coordsize="160,156">
              <v:shape style="position:absolute;left:2472;top:12295;width:160;height:156" coordorigin="2472,12295" coordsize="160,156" path="m2632,12373l2605,12432,2567,12452,2540,12450,2485,12416,2472,12378,2475,12354,2483,12333,2496,12316,2513,12303,2533,12295,2560,12297,2617,12328,2632,12373xe" filled="f" stroked="t" strokeweight="2.126pt" strokecolor="#50535C">
                <v:path arrowok="t"/>
              </v:shape>
            </v:group>
            <v:group style="position:absolute;left:2912;top:12095;width:160;height:156" coordorigin="2912,12095" coordsize="160,156">
              <v:shape style="position:absolute;left:2912;top:12095;width:160;height:156" coordorigin="2912,12095" coordsize="160,156" path="m3072,12173l3045,12232,3007,12252,2980,12249,2925,12216,2912,12178,2915,12154,2923,12133,2936,12116,2953,12103,2973,12095,3000,12097,3057,12128,3072,12173xe" filled="f" stroked="t" strokeweight="2.126pt" strokecolor="#50535C">
                <v:path arrowok="t"/>
              </v:shape>
            </v:group>
            <v:group style="position:absolute;left:2912;top:12495;width:160;height:156" coordorigin="2912,12495" coordsize="160,156">
              <v:shape style="position:absolute;left:2912;top:12495;width:160;height:156" coordorigin="2912,12495" coordsize="160,156" path="m3072,12573l3045,12632,3007,12652,2980,12650,2925,12616,2912,12578,2915,12554,2923,12533,2936,12516,2953,12503,2973,12495,3000,12497,3057,12528,3072,12573xe" filled="f" stroked="t" strokeweight="2.126pt" strokecolor="#50535C">
                <v:path arrowok="t"/>
              </v:shape>
            </v:group>
            <v:group style="position:absolute;left:2692;top:12233;width:160;height:80" coordorigin="2692,12233" coordsize="160,80">
              <v:shape style="position:absolute;left:2692;top:12233;width:160;height:80" coordorigin="2692,12233" coordsize="160,80" path="m2692,12313l2852,12233e" filled="f" stroked="t" strokeweight="2.126pt" strokecolor="#50535C">
                <v:path arrowok="t"/>
              </v:shape>
            </v:group>
            <v:group style="position:absolute;left:2692;top:12433;width:160;height:80" coordorigin="2692,12433" coordsize="160,80">
              <v:shape style="position:absolute;left:2692;top:12433;width:160;height:80" coordorigin="2692,12433" coordsize="160,80" path="m2692,12433l2852,12513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3.003998pt;margin-top:578.38501pt;width:149.393pt;height:131.772pt;mso-position-horizontal-relative:page;mso-position-vertical-relative:page;z-index:-5767" coordorigin="4460,11568" coordsize="2988,2635">
            <v:group style="position:absolute;left:4470;top:11578;width:2968;height:2615" coordorigin="4470,11578" coordsize="2968,2615">
              <v:shape style="position:absolute;left:4470;top:11578;width:2968;height:2615" coordorigin="4470,11578" coordsize="2968,2615" path="m4470,14193l7438,14193,7438,11578,4470,11578,4470,14193e" filled="t" fillcolor="#FDB913" stroked="f">
                <v:path arrowok="t"/>
                <v:fill/>
              </v:shape>
            </v:group>
            <v:group style="position:absolute;left:5954;top:12323;width:240;height:2" coordorigin="5954,12323" coordsize="240,2">
              <v:shape style="position:absolute;left:5954;top:12323;width:240;height:2" coordorigin="5954,12323" coordsize="240,0" path="m6194,12323l5954,12323e" filled="f" stroked="t" strokeweight="2.126pt" strokecolor="#231F20">
                <v:path arrowok="t"/>
              </v:shape>
            </v:group>
            <v:group style="position:absolute;left:5954;top:12403;width:168;height:2" coordorigin="5954,12403" coordsize="168,2">
              <v:shape style="position:absolute;left:5954;top:12403;width:168;height:2" coordorigin="5954,12403" coordsize="168,0" path="m6122,12403l5954,12403e" filled="f" stroked="t" strokeweight="2.126pt" strokecolor="#231F20">
                <v:path arrowok="t"/>
              </v:shape>
            </v:group>
            <v:group style="position:absolute;left:5654;top:12123;width:360;height:280" coordorigin="5654,12123" coordsize="360,280">
              <v:shape style="position:absolute;left:5654;top:12123;width:360;height:280" coordorigin="5654,12123" coordsize="360,280" path="m5834,12403l5654,12403,5654,12123,6014,12123,6014,12163e" filled="f" stroked="t" strokeweight="2.126pt" strokecolor="#231F20">
                <v:path arrowok="t"/>
              </v:shape>
            </v:group>
            <v:group style="position:absolute;left:5713;top:12223;width:120;height:2" coordorigin="5713,12223" coordsize="120,2">
              <v:shape style="position:absolute;left:5713;top:12223;width:120;height:2" coordorigin="5713,12223" coordsize="120,0" path="m5833,12223l5713,12223e" filled="f" stroked="t" strokeweight="2.126pt" strokecolor="#231F20">
                <v:path arrowok="t"/>
              </v:shape>
            </v:group>
            <v:group style="position:absolute;left:5713;top:12303;width:121;height:2" coordorigin="5713,12303" coordsize="121,2">
              <v:shape style="position:absolute;left:5713;top:12303;width:121;height:2" coordorigin="5713,12303" coordsize="121,0" path="m5834,12303l5713,12303e" filled="f" stroked="t" strokeweight="2.126pt" strokecolor="#231F20">
                <v:path arrowok="t"/>
              </v:shape>
            </v:group>
            <v:group style="position:absolute;left:5894;top:12223;width:360;height:360" coordorigin="5894,12223" coordsize="360,360">
              <v:shape style="position:absolute;left:5894;top:12223;width:360;height:360" coordorigin="5894,12223" coordsize="360,360" path="m6014,12503l6254,12503,6254,12223,5894,12223,5894,12583,5954,12503e" filled="f" stroked="t" strokeweight="2.126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82.128998pt;margin-top:578.38501pt;width:149.393pt;height:131.772pt;mso-position-horizontal-relative:page;mso-position-vertical-relative:page;z-index:-5766" coordorigin="7643,11568" coordsize="2988,2635">
            <v:group style="position:absolute;left:7653;top:11578;width:2968;height:2615" coordorigin="7653,11578" coordsize="2968,2615">
              <v:shape style="position:absolute;left:7653;top:11578;width:2968;height:2615" coordorigin="7653,11578" coordsize="2968,2615" path="m7653,14193l10620,14193,10620,11578,7653,11578,7653,14193e" filled="t" fillcolor="#E7E9E7" stroked="f">
                <v:path arrowok="t"/>
                <v:fill/>
              </v:shape>
            </v:group>
            <v:group style="position:absolute;left:9131;top:12073;width:305;height:305" coordorigin="9131,12073" coordsize="305,305">
              <v:shape style="position:absolute;left:9131;top:12073;width:305;height:305" coordorigin="9131,12073" coordsize="305,305" path="m9131,12237l9295,12073,9436,12073,9436,12215,9272,12379e" filled="f" stroked="t" strokeweight="2.126pt" strokecolor="#50535C">
                <v:path arrowok="t"/>
              </v:shape>
            </v:group>
            <v:group style="position:absolute;left:8916;top:12276;width:317;height:317" coordorigin="8916,12276" coordsize="317,317">
              <v:shape style="position:absolute;left:8916;top:12276;width:317;height:317" coordorigin="8916,12276" coordsize="317,317" path="m9233,12418l9171,12593,8916,12339,9092,12276e" filled="f" stroked="t" strokeweight="2.126pt" strokecolor="#50535C">
                <v:path arrowok="t"/>
              </v:shape>
            </v:group>
            <v:group style="position:absolute;left:8856;top:12473;width:180;height:180" coordorigin="8856,12473" coordsize="180,180">
              <v:shape style="position:absolute;left:8856;top:12473;width:180;height:180" coordorigin="8856,12473" coordsize="180,180" path="m9037,12573l8856,12653,8936,12473e" filled="f" stroked="t" strokeweight="2.126pt" strokecolor="#50535C">
                <v:path arrowok="t"/>
              </v:shape>
            </v:group>
            <v:group style="position:absolute;left:9045;top:12353;width:111;height:115" coordorigin="9045,12353" coordsize="111,115">
              <v:shape style="position:absolute;left:9045;top:12353;width:111;height:115" coordorigin="9045,12353" coordsize="111,115" path="m9045,12468l9156,12353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48.3461pt;margin-top:45.330299pt;width:11.622pt;height:11.622pt;mso-position-horizontal-relative:page;mso-position-vertical-relative:page;z-index:-5765" coordorigin="6967,907" coordsize="232,232">
            <v:group style="position:absolute;left:6977;top:959;width:213;height:170" coordorigin="6977,959" coordsize="213,170">
              <v:shape style="position:absolute;left:6977;top:959;width:213;height:170" coordorigin="6977,959" coordsize="213,170" path="m7189,959l7189,1129,6977,1129,6977,959e" filled="f" stroked="t" strokeweight=".992pt" strokecolor="#50535C">
                <v:path arrowok="t"/>
              </v:shape>
            </v:group>
            <v:group style="position:absolute;left:6998;top:1023;width:43;height:71" coordorigin="6998,1023" coordsize="43,71">
              <v:shape style="position:absolute;left:6998;top:1023;width:43;height:71" coordorigin="6998,1023" coordsize="43,71" path="m6998,1094l7041,1023e" filled="f" stroked="t" strokeweight=".992pt" strokecolor="#50535C">
                <v:path arrowok="t"/>
              </v:shape>
            </v:group>
            <v:group style="position:absolute;left:6998;top:1002;width:170;height:43" coordorigin="6998,1002" coordsize="170,43">
              <v:shape style="position:absolute;left:6998;top:1002;width:170;height:43" coordorigin="6998,1002" coordsize="170,43" path="m7168,1002l7083,1044,6998,1002e" filled="f" stroked="t" strokeweight=".992pt" strokecolor="#50535C">
                <v:path arrowok="t"/>
              </v:shape>
            </v:group>
            <v:group style="position:absolute;left:7126;top:1023;width:43;height:71" coordorigin="7126,1023" coordsize="43,71">
              <v:shape style="position:absolute;left:7126;top:1023;width:43;height:71" coordorigin="7126,1023" coordsize="43,71" path="m7168,1094l7126,1023e" filled="f" stroked="t" strokeweight=".992pt" strokecolor="#50535C">
                <v:path arrowok="t"/>
              </v:shape>
            </v:group>
            <v:group style="position:absolute;left:7005;top:917;width:156;height:71" coordorigin="7005,917" coordsize="156,71">
              <v:shape style="position:absolute;left:7005;top:917;width:156;height:71" coordorigin="7005,917" coordsize="156,71" path="m7161,987l7161,917,7005,917,7005,987e" filled="f" stroked="t" strokeweight=".992pt" strokecolor="#50535C">
                <v:path arrowok="t"/>
              </v:shape>
            </v:group>
            <v:group style="position:absolute;left:7026;top:945;width:50;height:2" coordorigin="7026,945" coordsize="50,2">
              <v:shape style="position:absolute;left:7026;top:945;width:50;height:2" coordorigin="7026,945" coordsize="50,0" path="m7026,945l7076,945e" filled="f" stroked="t" strokeweight=".992pt" strokecolor="#50535C">
                <v:path arrowok="t"/>
              </v:shape>
            </v:group>
            <v:group style="position:absolute;left:7026;top:973;width:99;height:2" coordorigin="7026,973" coordsize="99,2">
              <v:shape style="position:absolute;left:7026;top:973;width:99;height:2" coordorigin="7026,973" coordsize="99,0" path="m7026,973l7126,973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0.077698pt;margin-top:43.921768pt;width:9.651pt;height:14.438914pt;mso-position-horizontal-relative:page;mso-position-vertical-relative:page;z-index:-5764" coordorigin="9802,878" coordsize="193,289">
            <v:group style="position:absolute;left:9812;top:888;width:173;height:90" coordorigin="9812,888" coordsize="173,90">
              <v:shape style="position:absolute;left:9812;top:888;width:173;height:90" coordorigin="9812,888" coordsize="173,90" path="m9985,978l9961,916,9903,888,9880,891,9859,899,9841,911,9827,927,9817,947,9812,968e" filled="f" stroked="t" strokeweight=".992pt" strokecolor="#50535C">
                <v:path arrowok="t"/>
              </v:shape>
            </v:group>
            <v:group style="position:absolute;left:9811;top:996;width:173;height:161" coordorigin="9811,996" coordsize="173,161">
              <v:shape style="position:absolute;left:9811;top:996;width:173;height:161" coordorigin="9811,996" coordsize="173,161" path="m9811,996l9811,1068,9814,1091,9851,1143,9893,1157,9916,1155,9969,1118,9984,1078,9985,996e" filled="f" stroked="t" strokeweight=".992pt" strokecolor="#50535C">
                <v:path arrowok="t"/>
              </v:shape>
            </v:group>
            <v:group style="position:absolute;left:9898;top:933;width:2;height:72" coordorigin="9898,933" coordsize="2,72">
              <v:shape style="position:absolute;left:9898;top:933;width:2;height:72" coordorigin="9898,933" coordsize="0,72" path="m9898,1005l9898,933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43.374496pt;margin-top:45.134201pt;width:11.704509pt;height:11.906895pt;mso-position-horizontal-relative:page;mso-position-vertical-relative:page;z-index:-5763" coordorigin="4867,903" coordsize="234,238">
            <v:group style="position:absolute;left:4877;top:941;width:192;height:190" coordorigin="4877,941" coordsize="192,190">
              <v:shape style="position:absolute;left:4877;top:941;width:192;height:190" coordorigin="4877,941" coordsize="192,190" path="m5069,1115l5055,1123,5040,1129,5023,1131,5005,1130,4932,1095,4891,1040,4877,986,4879,969,4883,954,4890,941e" filled="f" stroked="t" strokeweight=".992pt" strokecolor="#50535C">
                <v:path arrowok="t"/>
              </v:shape>
            </v:group>
            <v:group style="position:absolute;left:4907;top:913;width:185;height:186" coordorigin="4907,913" coordsize="185,186">
              <v:shape style="position:absolute;left:4907;top:913;width:185;height:186" coordorigin="4907,913" coordsize="185,186" path="m4907,913l4966,972,4951,987,4941,1003,4979,1065,4996,1066,5011,1060,5033,1039,5092,1098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41.273987pt;width:550.295pt;height:.1pt;mso-position-horizontal-relative:page;mso-position-vertical-relative:page;z-index:-5762" coordorigin="617,14825" coordsize="11006,2">
            <v:shape style="position:absolute;left:617;top:14825;width:11006;height:2" coordorigin="617,14825" coordsize="11006,0" path="m617,14825l11623,14825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4121pt;margin-top:89.142899pt;width:551.3071pt;height:8.982pt;mso-position-horizontal-relative:page;mso-position-vertical-relative:page;z-index:-5761" coordorigin="608,1783" coordsize="11026,180">
            <v:group style="position:absolute;left:618;top:1798;width:84;height:81" coordorigin="618,1798" coordsize="84,81">
              <v:shape style="position:absolute;left:618;top:1798;width:84;height:81" coordorigin="618,1798" coordsize="84,81" path="m650,1798l621,1823,621,1836,621,1842,618,1854,621,1860,620,1869,622,1872,627,1878,675,1841,685,1828,697,1818,699,1812,703,1806,699,1801,686,1801,670,1799,650,1798e" filled="t" fillcolor="#50535C" stroked="f">
                <v:path arrowok="t"/>
                <v:fill/>
              </v:shape>
              <v:shape style="position:absolute;left:618;top:1798;width:84;height:81" coordorigin="618,1798" coordsize="84,81" path="m698,1798l689,1800,686,1801,699,1801,698,1798e" filled="t" fillcolor="#50535C" stroked="f">
                <v:path arrowok="t"/>
                <v:fill/>
              </v:shape>
            </v:group>
            <v:group style="position:absolute;left:763;top:1802;width:206;height:144" coordorigin="763,1802" coordsize="206,144">
              <v:shape style="position:absolute;left:763;top:1802;width:206;height:144" coordorigin="763,1802" coordsize="206,144" path="m896,1802l892,1805,887,1807,878,1818,873,1824,844,1852,831,1868,824,1877,817,1886,805,1894,803,1896,798,1902,795,1906,783,1918,775,1926,763,1939,765,1944,777,1946,783,1946,797,1945,805,1943,821,1940,829,1939,859,1939,864,1934,867,1929,873,1921,884,1908,901,1891,914,1876,957,1826,961,1822,970,1812,969,1808,912,1808,904,1807,902,1804,899,1802,898,1802,896,1802e" filled="t" fillcolor="#50535C" stroked="f">
                <v:path arrowok="t"/>
                <v:fill/>
              </v:shape>
              <v:shape style="position:absolute;left:763;top:1802;width:206;height:144" coordorigin="763,1802" coordsize="206,144" path="m859,1939l829,1939,842,1944,848,1944,856,1941,858,1940,859,1939e" filled="t" fillcolor="#50535C" stroked="f">
                <v:path arrowok="t"/>
                <v:fill/>
              </v:shape>
              <v:shape style="position:absolute;left:763;top:1802;width:206;height:144" coordorigin="763,1802" coordsize="206,144" path="m953,1803l945,1805,942,1805,927,1807,917,1807,912,1808,969,1808,968,1807,958,1804,953,1803e" filled="t" fillcolor="#50535C" stroked="f">
                <v:path arrowok="t"/>
                <v:fill/>
              </v:shape>
              <v:shape style="position:absolute;left:763;top:1802;width:206;height:144" coordorigin="763,1802" coordsize="206,144" path="m898,1802l898,1802,899,1802e" filled="t" fillcolor="#50535C" stroked="f">
                <v:path arrowok="t"/>
                <v:fill/>
              </v:shape>
            </v:group>
            <v:group style="position:absolute;left:913;top:1799;width:203;height:153" coordorigin="913,1799" coordsize="203,153">
              <v:shape style="position:absolute;left:913;top:1799;width:203;height:153" coordorigin="913,1799" coordsize="203,153" path="m1047,1800l1043,1802,1035,1809,1021,1823,989,1852,988,1854,956,1890,941,1907,929,1923,916,1938,913,1940,913,1942,916,1951,920,1952,927,1951,929,1950,931,1950,951,1947,971,1946,974,1946,989,1946,994,1939,996,1936,1005,1927,1011,1921,1024,1907,1029,1900,1037,1893,1051,1879,1064,1863,1076,1847,1089,1832,1095,1826,1102,1820,1116,1810,1115,1803,1110,1802,1088,1802,1087,1802,1070,1802,1064,1801,1058,1801,1047,1800e" filled="t" fillcolor="#50535C" stroked="f">
                <v:path arrowok="t"/>
                <v:fill/>
              </v:shape>
              <v:shape style="position:absolute;left:913;top:1799;width:203;height:153" coordorigin="913,1799" coordsize="203,153" path="m989,1946l974,1946,976,1947,987,1949,987,1949,989,1946e" filled="t" fillcolor="#50535C" stroked="f">
                <v:path arrowok="t"/>
                <v:fill/>
              </v:shape>
              <v:shape style="position:absolute;left:913;top:1799;width:203;height:153" coordorigin="913,1799" coordsize="203,153" path="m1102,1799l1094,1802,1088,1802,1110,1802,1105,1799,1102,1799e" filled="t" fillcolor="#50535C" stroked="f">
                <v:path arrowok="t"/>
                <v:fill/>
              </v:shape>
              <v:shape style="position:absolute;left:913;top:1799;width:203;height:153" coordorigin="913,1799" coordsize="203,153" path="m1078,1801l1074,1801,1070,1801,1070,1802,1087,1802,1078,1801e" filled="t" fillcolor="#50535C" stroked="f">
                <v:path arrowok="t"/>
                <v:fill/>
              </v:shape>
            </v:group>
            <v:group style="position:absolute;left:1628;top:1797;width:208;height:154" coordorigin="1628,1797" coordsize="208,154">
              <v:shape style="position:absolute;left:1628;top:1797;width:208;height:154" coordorigin="1628,1797" coordsize="208,154" path="m1766,1797l1763,1799,1760,1802,1752,1810,1741,1822,1727,1837,1708,1855,1680,1883,1674,1888,1670,1895,1655,1909,1642,1924,1628,1938,1628,1941,1632,1950,1635,1951,1645,1946,1647,1945,1656,1944,1663,1944,1681,1941,1717,1941,1722,1936,1726,1933,1734,1924,1774,1879,1788,1863,1801,1848,1814,1833,1829,1820,1836,1814,1835,1810,1830,1805,1775,1805,1772,1803,1769,1799,1767,1798,1766,1797e" filled="t" fillcolor="#50535C" stroked="f">
                <v:path arrowok="t"/>
                <v:fill/>
              </v:shape>
              <v:shape style="position:absolute;left:1628;top:1797;width:208;height:154" coordorigin="1628,1797" coordsize="208,154" path="m1717,1941l1681,1941,1693,1942,1710,1945,1715,1944,1717,1941e" filled="t" fillcolor="#50535C" stroked="f">
                <v:path arrowok="t"/>
                <v:fill/>
              </v:shape>
              <v:shape style="position:absolute;left:1628;top:1797;width:208;height:154" coordorigin="1628,1797" coordsize="208,154" path="m1663,1944l1656,1944,1662,1944,1663,1944e" filled="t" fillcolor="#50535C" stroked="f">
                <v:path arrowok="t"/>
                <v:fill/>
              </v:shape>
              <v:shape style="position:absolute;left:1628;top:1797;width:208;height:154" coordorigin="1628,1797" coordsize="208,154" path="m1804,1801l1792,1802,1785,1804,1775,1805,1830,1805,1830,1804,1810,1804,1804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19,1801l1810,1804,1830,1804,1827,1802,1824,1802,1819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27,1801l1824,1802,1827,1802e" filled="t" fillcolor="#50535C" stroked="f">
                <v:path arrowok="t"/>
                <v:fill/>
              </v:shape>
            </v:group>
            <v:group style="position:absolute;left:2055;top:1795;width:210;height:152" coordorigin="2055,1795" coordsize="210,152">
              <v:shape style="position:absolute;left:2055;top:1795;width:210;height:152" coordorigin="2055,1795" coordsize="210,152" path="m2194,1795l2191,1796,2169,1818,2152,1837,2139,1851,2125,1865,2109,1882,2095,1896,2081,1909,2066,1923,2064,1926,2061,1928,2055,1933,2055,1936,2059,1944,2063,1946,2074,1944,2099,1944,2104,1942,2110,1941,2132,1941,2132,1941,2142,1931,2156,1916,2171,1903,2173,1901,2175,1899,2184,1889,2192,1880,2202,1870,2216,1856,2261,1813,2263,1811,2265,1809,2263,1801,2209,1801,2203,1800,2194,1795e" filled="t" fillcolor="#50535C" stroked="f">
                <v:path arrowok="t"/>
                <v:fill/>
              </v:shape>
              <v:shape style="position:absolute;left:2055;top:1795;width:210;height:152" coordorigin="2055,1795" coordsize="210,152" path="m2099,1944l2074,1944,2078,1945,2088,1945,2094,1946,2099,1944e" filled="t" fillcolor="#50535C" stroked="f">
                <v:path arrowok="t"/>
                <v:fill/>
              </v:shape>
              <v:shape style="position:absolute;left:2055;top:1795;width:210;height:152" coordorigin="2055,1795" coordsize="210,152" path="m2132,1941l2110,1941,2120,1941,2123,1944,2128,1945,2130,1943,2132,1941e" filled="t" fillcolor="#50535C" stroked="f">
                <v:path arrowok="t"/>
                <v:fill/>
              </v:shape>
              <v:shape style="position:absolute;left:2055;top:1795;width:210;height:152" coordorigin="2055,1795" coordsize="210,152" path="m2217,1799l2216,1799,2209,1801,2263,1801,2263,1801,2229,1801,2217,1799e" filled="t" fillcolor="#50535C" stroked="f">
                <v:path arrowok="t"/>
                <v:fill/>
              </v:shape>
              <v:shape style="position:absolute;left:2055;top:1795;width:210;height:152" coordorigin="2055,1795" coordsize="210,152" path="m2260,1797l2240,1798,2229,1801,2263,1801,2262,1797,2260,1797e" filled="t" fillcolor="#50535C" stroked="f">
                <v:path arrowok="t"/>
                <v:fill/>
              </v:shape>
            </v:group>
            <v:group style="position:absolute;left:2201;top:1793;width:211;height:150" coordorigin="2201,1793" coordsize="211,150">
              <v:shape style="position:absolute;left:2201;top:1793;width:211;height:150" coordorigin="2201,1793" coordsize="211,150" path="m2342,1793l2333,1802,2324,1810,2309,1827,2267,1868,2253,1882,2246,1889,2239,1897,2227,1904,2225,1907,2215,1917,2208,1923,2206,1926,2201,1932,2202,1936,2207,1942,2211,1943,2217,1939,2220,1938,2265,1937,2281,1937,2294,1924,2325,1895,2326,1893,2331,1889,2343,1878,2357,1864,2389,1832,2403,1818,2409,1812,2412,1807,2406,1799,2365,1799,2358,1799,2351,1799,2342,1793e" filled="t" fillcolor="#50535C" stroked="f">
                <v:path arrowok="t"/>
                <v:fill/>
              </v:shape>
              <v:shape style="position:absolute;left:2201;top:1793;width:211;height:150" coordorigin="2201,1793" coordsize="211,150" path="m2281,1937l2265,1937,2267,1938,2275,1942,2280,1938,2281,1937e" filled="t" fillcolor="#50535C" stroked="f">
                <v:path arrowok="t"/>
                <v:fill/>
              </v:shape>
              <v:shape style="position:absolute;left:2201;top:1793;width:211;height:150" coordorigin="2201,1793" coordsize="211,150" path="m2393,1795l2382,1799,2365,1799,2406,1799,2400,1796,2393,1795e" filled="t" fillcolor="#50535C" stroked="f">
                <v:path arrowok="t"/>
                <v:fill/>
              </v:shape>
            </v:group>
            <v:group style="position:absolute;left:1916;top:1796;width:200;height:151" coordorigin="1916,1796" coordsize="200,151">
              <v:shape style="position:absolute;left:1916;top:1796;width:200;height:151" coordorigin="1916,1796" coordsize="200,151" path="m1967,1945l1947,1945,1957,1947,1962,1947,1967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1946,1945l1932,1945,1941,1946,1946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2054,1796l2046,1798,2042,1802,2034,1812,2029,1817,2023,1824,1997,1850,1983,1865,1969,1880,1955,1897,1940,1912,1926,1925,1924,1927,1922,1929,1916,1937,1918,1944,1918,1944,1929,1946,1932,1945,1946,1945,1947,1945,1967,1945,1973,1944,1980,1942,1994,1942,1994,1942,1997,1940,1999,1929,2015,1914,2060,1869,2093,1831,2100,1824,2110,1817,2111,1816,2117,1808,2116,1803,2062,1803,2061,1802,2058,1802,2054,1796e" filled="t" fillcolor="#50535C" stroked="f">
                <v:path arrowok="t"/>
                <v:fill/>
              </v:shape>
              <v:shape style="position:absolute;left:1916;top:1796;width:200;height:151" coordorigin="1916,1796" coordsize="200,151" path="m1994,1942l1980,1942,1989,1944,1991,1944,1994,1942e" filled="t" fillcolor="#50535C" stroked="f">
                <v:path arrowok="t"/>
                <v:fill/>
              </v:shape>
              <v:shape style="position:absolute;left:1916;top:1796;width:200;height:151" coordorigin="1916,1796" coordsize="200,151" path="m2102,1796l2074,1799,2062,1803,2116,1803,2114,1797,2102,1796e" filled="t" fillcolor="#50535C" stroked="f">
                <v:path arrowok="t"/>
                <v:fill/>
              </v:shape>
            </v:group>
            <v:group style="position:absolute;left:2348;top:1795;width:204;height:146" coordorigin="2348,1795" coordsize="204,146">
              <v:shape style="position:absolute;left:2348;top:1795;width:204;height:146" coordorigin="2348,1795" coordsize="204,146" path="m2485,1795l2482,1796,2478,1800,2449,1829,2435,1844,2419,1860,2404,1874,2390,1888,2381,1898,2372,1907,2358,1919,2355,1922,2348,1929,2348,1932,2353,1939,2356,1941,2366,1940,2374,1940,2389,1937,2408,1937,2412,1936,2413,1935,2426,1935,2428,1934,2433,1927,2434,1927,2442,1919,2450,1912,2460,1901,2485,1874,2502,1857,2517,1843,2531,1829,2547,1817,2552,1813,2552,1807,2546,1800,2545,1800,2493,1800,2485,1795e" filled="t" fillcolor="#50535C" stroked="f">
                <v:path arrowok="t"/>
                <v:fill/>
              </v:shape>
              <v:shape style="position:absolute;left:2348;top:1795;width:204;height:146" coordorigin="2348,1795" coordsize="204,146" path="m2374,1940l2366,1940,2372,1941,2374,1940e" filled="t" fillcolor="#50535C" stroked="f">
                <v:path arrowok="t"/>
                <v:fill/>
              </v:shape>
              <v:shape style="position:absolute;left:2348;top:1795;width:204;height:146" coordorigin="2348,1795" coordsize="204,146" path="m2408,1937l2389,1937,2401,1939,2408,1937e" filled="t" fillcolor="#50535C" stroked="f">
                <v:path arrowok="t"/>
                <v:fill/>
              </v:shape>
              <v:shape style="position:absolute;left:2348;top:1795;width:204;height:146" coordorigin="2348,1795" coordsize="204,146" path="m2426,1935l2413,1935,2422,1938,2426,1935e" filled="t" fillcolor="#50535C" stroked="f">
                <v:path arrowok="t"/>
                <v:fill/>
              </v:shape>
              <v:shape style="position:absolute;left:2348;top:1795;width:204;height:146" coordorigin="2348,1795" coordsize="204,146" path="m2541,1797l2529,1798,2518,1798,2500,1798,2493,1800,2545,1800,2543,1799,2543,1798,2518,1798,2543,1798,2541,1797e" filled="t" fillcolor="#50535C" stroked="f">
                <v:path arrowok="t"/>
                <v:fill/>
              </v:shape>
            </v:group>
            <v:group style="position:absolute;left:1774;top:1796;width:202;height:151" coordorigin="1774,1796" coordsize="202,151">
              <v:shape style="position:absolute;left:1774;top:1796;width:202;height:151" coordorigin="1774,1796" coordsize="202,151" path="m1908,1796l1908,1796,1898,1804,1896,1808,1892,1813,1838,1870,1827,1883,1807,1902,1776,1931,1775,1934,1774,1939,1775,1942,1781,1945,1785,1947,1788,1944,1790,1942,1792,1940,1833,1937,1840,1937,1845,1937,1857,1937,1861,1934,1868,1924,1872,1918,1899,1890,1913,1875,1929,1859,1942,1844,1957,1830,1972,1817,1973,1816,1974,1815,1976,1812,1976,1810,1975,1805,1925,1805,1920,1804,1908,1796e" filled="t" fillcolor="#50535C" stroked="f">
                <v:path arrowok="t"/>
                <v:fill/>
              </v:shape>
              <v:shape style="position:absolute;left:1774;top:1796;width:202;height:151" coordorigin="1774,1796" coordsize="202,151" path="m1840,1937l1833,1937,1833,1938,1840,1937e" filled="t" fillcolor="#50535C" stroked="f">
                <v:path arrowok="t"/>
                <v:fill/>
              </v:shape>
              <v:shape style="position:absolute;left:1774;top:1796;width:202;height:151" coordorigin="1774,1796" coordsize="202,151" path="m1969,1798l1952,1802,1941,1803,1925,1805,1975,1805,1974,1801,1969,1798e" filled="t" fillcolor="#50535C" stroked="f">
                <v:path arrowok="t"/>
                <v:fill/>
              </v:shape>
            </v:group>
            <v:group style="position:absolute;left:1202;top:1795;width:200;height:149" coordorigin="1202,1795" coordsize="200,149">
              <v:shape style="position:absolute;left:1202;top:1795;width:200;height:149" coordorigin="1202,1795" coordsize="200,149" path="m1332,1797l1328,1798,1324,1803,1323,1804,1278,1853,1267,1865,1249,1884,1215,1919,1208,1926,1202,1935,1209,1943,1218,1944,1237,1938,1247,1935,1285,1935,1289,1928,1291,1926,1338,1878,1367,1844,1381,1829,1396,1816,1402,1811,1401,1806,1397,1802,1345,1802,1332,179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2,1937l1267,1937,1278,1938,1282,193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5,1935l1247,1935,1263,1937,1282,1937,1284,1937,1285,1935e" filled="t" fillcolor="#50535C" stroked="f">
                <v:path arrowok="t"/>
                <v:fill/>
              </v:shape>
              <v:shape style="position:absolute;left:1202;top:1795;width:200;height:149" coordorigin="1202,1795" coordsize="200,149" path="m1389,1795l1370,1798,1345,1802,1397,1802,1392,1797,1389,1795e" filled="t" fillcolor="#50535C" stroked="f">
                <v:path arrowok="t"/>
                <v:fill/>
              </v:shape>
            </v:group>
            <v:group style="position:absolute;left:1347;top:1798;width:198;height:147" coordorigin="1347,1798" coordsize="198,147">
              <v:shape style="position:absolute;left:1347;top:1798;width:198;height:147" coordorigin="1347,1798" coordsize="198,147" path="m1477,1798l1476,1798,1466,1808,1448,1828,1435,1842,1420,1856,1411,1865,1402,1873,1391,1886,1389,1889,1380,1899,1351,1931,1349,1932,1347,1936,1348,1939,1351,1944,1357,1945,1363,1942,1364,1941,1372,1939,1395,1936,1424,1936,1425,1936,1429,1932,1454,1906,1472,1889,1484,1876,1514,1843,1527,1828,1542,1814,1546,1811,1545,1805,1539,1802,1497,1802,1487,1801,1477,1798e" filled="t" fillcolor="#50535C" stroked="f">
                <v:path arrowok="t"/>
                <v:fill/>
              </v:shape>
              <v:shape style="position:absolute;left:1347;top:1798;width:198;height:147" coordorigin="1347,1798" coordsize="198,147" path="m1424,1936l1395,1936,1414,1937,1420,1939,1424,1936e" filled="t" fillcolor="#50535C" stroked="f">
                <v:path arrowok="t"/>
                <v:fill/>
              </v:shape>
              <v:shape style="position:absolute;left:1347;top:1798;width:198;height:147" coordorigin="1347,1798" coordsize="198,147" path="m1515,1799l1497,1802,1539,1802,1537,1800,1535,1799,1522,1799,1515,1799e" filled="t" fillcolor="#50535C" stroked="f">
                <v:path arrowok="t"/>
                <v:fill/>
              </v:shape>
              <v:shape style="position:absolute;left:1347;top:1798;width:198;height:147" coordorigin="1347,1798" coordsize="198,147" path="m1533,1798l1522,1799,1535,1799,1533,1798e" filled="t" fillcolor="#50535C" stroked="f">
                <v:path arrowok="t"/>
                <v:fill/>
              </v:shape>
            </v:group>
            <v:group style="position:absolute;left:1493;top:1798;width:199;height:149" coordorigin="1493,1798" coordsize="199,149">
              <v:shape style="position:absolute;left:1493;top:1798;width:199;height:149" coordorigin="1493,1798" coordsize="199,149" path="m1621,1798l1617,1802,1613,1805,1592,1828,1547,1876,1532,1892,1503,1925,1499,1928,1494,1934,1493,1939,1497,1945,1505,1948,1513,1941,1529,1939,1535,1939,1546,1937,1563,1937,1572,1937,1573,1936,1578,1929,1582,1923,1592,1912,1620,1883,1626,1877,1631,1870,1644,1856,1651,1849,1668,1832,1676,1822,1687,1815,1689,1813,1690,1811,1692,1809,1690,1804,1689,1804,1640,1804,1631,1803,1621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573,1936e" filled="t" fillcolor="#50535C" stroked="f">
                <v:path arrowok="t"/>
                <v:fill/>
              </v:shape>
              <v:shape style="position:absolute;left:1493;top:1798;width:199;height:149" coordorigin="1493,1798" coordsize="199,149" path="m1653,1800l1640,1804,1689,1804,1689,1803,1671,1803,1667,1801,1657,1801,1653,1800e" filled="t" fillcolor="#50535C" stroked="f">
                <v:path arrowok="t"/>
                <v:fill/>
              </v:shape>
              <v:shape style="position:absolute;left:1493;top:1798;width:199;height:149" coordorigin="1493,1798" coordsize="199,149" path="m1677,1798l1671,1803,1689,1803,1687,1801,1680,1799,1677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666,1801l1657,1801,1667,1801,1666,1801e" filled="t" fillcolor="#50535C" stroked="f">
                <v:path arrowok="t"/>
                <v:fill/>
              </v:shape>
            </v:group>
            <v:group style="position:absolute;left:2490;top:1798;width:194;height:144" coordorigin="2490,1798" coordsize="194,144">
              <v:shape style="position:absolute;left:2490;top:1798;width:194;height:144" coordorigin="2490,1798" coordsize="194,144" path="m2563,1940l2548,1940,2559,1942,2561,1941,2563,1940e" filled="t" fillcolor="#50535C" stroked="f">
                <v:path arrowok="t"/>
                <v:fill/>
              </v:shape>
              <v:shape style="position:absolute;left:2490;top:1798;width:194;height:144" coordorigin="2490,1798" coordsize="194,144" path="m2536,1941l2510,1941,2513,1941,2520,1942,2523,1942,2536,1941e" filled="t" fillcolor="#50535C" stroked="f">
                <v:path arrowok="t"/>
                <v:fill/>
              </v:shape>
              <v:shape style="position:absolute;left:2490;top:1798;width:194;height:144" coordorigin="2490,1798" coordsize="194,144" path="m2620,1798l2617,1800,2608,1810,2602,1816,2550,1872,2503,1918,2492,1928,2491,1929,2490,1931,2494,1938,2499,1941,2510,1941,2536,1941,2548,1940,2563,1940,2571,1930,2619,1881,2628,1871,2641,1857,2655,1843,2670,1829,2686,1816,2686,1804,2684,1802,2655,1802,2650,1801,2632,1801,2628,1801,2620,1798e" filled="t" fillcolor="#50535C" stroked="f">
                <v:path arrowok="t"/>
                <v:fill/>
              </v:shape>
              <v:shape style="position:absolute;left:2490;top:1798;width:194;height:144" coordorigin="2490,1798" coordsize="194,144" path="m2667,1799l2655,1802,2684,1802,2682,1800,2669,1799,2667,1799e" filled="t" fillcolor="#50535C" stroked="f">
                <v:path arrowok="t"/>
                <v:fill/>
              </v:shape>
              <v:shape style="position:absolute;left:2490;top:1798;width:194;height:144" coordorigin="2490,1798" coordsize="194,144" path="m2645,1800l2632,1801,2650,1801,2645,1800e" filled="t" fillcolor="#50535C" stroked="f">
                <v:path arrowok="t"/>
                <v:fill/>
              </v:shape>
            </v:group>
            <v:group style="position:absolute;left:1056;top:1800;width:190;height:146" coordorigin="1056,1800" coordsize="190,146">
              <v:shape style="position:absolute;left:1056;top:1800;width:190;height:146" coordorigin="1056,1800" coordsize="190,146" path="m1181,1802l1178,1804,1076,1911,1068,1920,1060,1928,1059,1929,1056,1934,1057,1940,1066,1944,1070,1945,1084,1943,1094,1942,1111,1939,1117,1939,1134,1939,1139,1932,1142,1926,1151,1918,1164,1904,1178,1888,1190,1876,1207,1857,1220,1841,1245,1810,1243,1808,1243,1807,1197,1807,1181,1802e" filled="t" fillcolor="#50535C" stroked="f">
                <v:path arrowok="t"/>
                <v:fill/>
              </v:shape>
              <v:shape style="position:absolute;left:1056;top:1800;width:190;height:146" coordorigin="1056,1800" coordsize="190,146" path="m1134,1939l1117,1939,1128,1944,1132,1942,1134,1939e" filled="t" fillcolor="#50535C" stroked="f">
                <v:path arrowok="t"/>
                <v:fill/>
              </v:shape>
              <v:shape style="position:absolute;left:1056;top:1800;width:190;height:146" coordorigin="1056,1800" coordsize="190,146" path="m1228,1800l1210,1804,1197,1807,1243,1807,1242,1804,1234,1802,1228,1800e" filled="t" fillcolor="#50535C" stroked="f">
                <v:path arrowok="t"/>
                <v:fill/>
              </v:shape>
            </v:group>
            <v:group style="position:absolute;left:628;top:1803;width:196;height:143" coordorigin="628,1803" coordsize="196,143">
              <v:shape style="position:absolute;left:628;top:1803;width:196;height:143" coordorigin="628,1803" coordsize="196,143" path="m759,1803l757,1805,754,1808,696,1866,669,1894,655,1909,647,1916,641,1925,628,1934,629,1940,641,1945,648,1946,658,1943,661,1942,672,1940,679,1937,705,1937,708,1935,709,1933,729,1910,744,1893,756,1881,774,1863,824,1810,822,1809,821,1807,800,1807,794,1806,778,1805,769,1804,759,1803e" filled="t" fillcolor="#50535C" stroked="f">
                <v:path arrowok="t"/>
                <v:fill/>
              </v:shape>
              <v:shape style="position:absolute;left:628;top:1803;width:196;height:143" coordorigin="628,1803" coordsize="196,143" path="m705,1937l679,1937,695,1945,700,1941,705,1937e" filled="t" fillcolor="#50535C" stroked="f">
                <v:path arrowok="t"/>
                <v:fill/>
              </v:shape>
              <v:shape style="position:absolute;left:628;top:1803;width:196;height:143" coordorigin="628,1803" coordsize="196,143" path="m811,1805l800,1807,821,1807,820,1806,815,1805,811,1805e" filled="t" fillcolor="#50535C" stroked="f">
                <v:path arrowok="t"/>
                <v:fill/>
              </v:shape>
            </v:group>
            <v:group style="position:absolute;left:5651;top:1797;width:208;height:154" coordorigin="5651,1797" coordsize="208,154">
              <v:shape style="position:absolute;left:5651;top:1797;width:208;height:154" coordorigin="5651,1797" coordsize="208,154" path="m5789,1797l5786,1799,5783,1802,5776,1810,5765,1822,5751,1837,5732,1855,5703,1883,5697,1888,5693,1895,5679,1909,5665,1924,5651,1938,5651,1941,5655,1950,5659,1951,5668,1946,5671,1945,5679,1944,5687,1944,5704,1941,5740,1941,5745,1936,5749,1933,5757,1924,5797,1879,5811,1863,5824,1848,5837,1833,5852,1820,5859,1814,5858,1810,5853,1805,5799,1805,5795,1803,5792,1799,5790,1798,5789,1797e" filled="t" fillcolor="#50535C" stroked="f">
                <v:path arrowok="t"/>
                <v:fill/>
              </v:shape>
              <v:shape style="position:absolute;left:5651;top:1797;width:208;height:154" coordorigin="5651,1797" coordsize="208,154" path="m5740,1941l5704,1941,5716,1942,5734,1945,5738,1944,5740,1941e" filled="t" fillcolor="#50535C" stroked="f">
                <v:path arrowok="t"/>
                <v:fill/>
              </v:shape>
              <v:shape style="position:absolute;left:5651;top:1797;width:208;height:154" coordorigin="5651,1797" coordsize="208,154" path="m5687,1944l5679,1944,5686,1944,5687,1944e" filled="t" fillcolor="#50535C" stroked="f">
                <v:path arrowok="t"/>
                <v:fill/>
              </v:shape>
              <v:shape style="position:absolute;left:5651;top:1797;width:208;height:154" coordorigin="5651,1797" coordsize="208,154" path="m5827,1801l5815,1802,5809,1804,5799,1805,5853,1805,5853,1804,5833,1804,5827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43,1801l5833,1804,5853,1804,5850,1802,5847,1802,5843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50,1801l5847,1802,5850,1802e" filled="t" fillcolor="#50535C" stroked="f">
                <v:path arrowok="t"/>
                <v:fill/>
              </v:shape>
            </v:group>
            <v:group style="position:absolute;left:6078;top:1795;width:210;height:152" coordorigin="6078,1795" coordsize="210,152">
              <v:shape style="position:absolute;left:6078;top:1795;width:210;height:152" coordorigin="6078,1795" coordsize="210,152" path="m6217,1795l6214,1796,6193,1818,6175,1837,6162,1851,6149,1865,6133,1882,6118,1896,6104,1909,6089,1923,6087,1926,6084,1928,6078,1933,6078,1936,6083,1944,6087,1946,6097,1944,6122,1944,6128,1942,6134,1941,6155,1941,6156,1941,6166,1931,6180,1916,6195,1903,6196,1901,6198,1899,6208,1889,6215,1880,6225,1870,6239,1856,6285,1813,6286,1811,6288,1809,6286,1801,6232,1801,6227,1800,6217,1795e" filled="t" fillcolor="#50535C" stroked="f">
                <v:path arrowok="t"/>
                <v:fill/>
              </v:shape>
              <v:shape style="position:absolute;left:6078;top:1795;width:210;height:152" coordorigin="6078,1795" coordsize="210,152" path="m6122,1944l6097,1944,6101,1945,6112,1945,6117,1946,6122,1944e" filled="t" fillcolor="#50535C" stroked="f">
                <v:path arrowok="t"/>
                <v:fill/>
              </v:shape>
              <v:shape style="position:absolute;left:6078;top:1795;width:210;height:152" coordorigin="6078,1795" coordsize="210,152" path="m6155,1941l6134,1941,6143,1941,6147,1944,6151,1945,6153,1943,6155,1941e" filled="t" fillcolor="#50535C" stroked="f">
                <v:path arrowok="t"/>
                <v:fill/>
              </v:shape>
              <v:shape style="position:absolute;left:6078;top:1795;width:210;height:152" coordorigin="6078,1795" coordsize="210,152" path="m6240,1799l6239,1799,6232,1801,6286,1801,6286,1801,6252,1801,6240,1799e" filled="t" fillcolor="#50535C" stroked="f">
                <v:path arrowok="t"/>
                <v:fill/>
              </v:shape>
              <v:shape style="position:absolute;left:6078;top:1795;width:210;height:152" coordorigin="6078,1795" coordsize="210,152" path="m6284,1797l6263,1798,6252,1801,6286,1801,6285,1797,6284,1797e" filled="t" fillcolor="#50535C" stroked="f">
                <v:path arrowok="t"/>
                <v:fill/>
              </v:shape>
            </v:group>
            <v:group style="position:absolute;left:6225;top:1793;width:211;height:150" coordorigin="6225,1793" coordsize="211,150">
              <v:shape style="position:absolute;left:6225;top:1793;width:211;height:150" coordorigin="6225,1793" coordsize="211,150" path="m6365,1793l6356,1802,6347,1810,6332,1827,6291,1868,6276,1882,6269,1889,6262,1897,6251,1904,6248,1907,6238,1917,6232,1923,6229,1926,6225,1932,6225,1936,6230,1942,6234,1943,6241,1939,6244,1938,6288,1937,6304,1937,6317,1924,6348,1895,6349,1893,6355,1889,6367,1878,6380,1864,6412,1832,6427,1818,6432,1812,6435,1807,6429,1799,6388,1799,6381,1799,6374,1799,6365,1793e" filled="t" fillcolor="#50535C" stroked="f">
                <v:path arrowok="t"/>
                <v:fill/>
              </v:shape>
              <v:shape style="position:absolute;left:6225;top:1793;width:211;height:150" coordorigin="6225,1793" coordsize="211,150" path="m6304,1937l6288,1937,6290,1938,6298,1942,6303,1938,6304,1937e" filled="t" fillcolor="#50535C" stroked="f">
                <v:path arrowok="t"/>
                <v:fill/>
              </v:shape>
              <v:shape style="position:absolute;left:6225;top:1793;width:211;height:150" coordorigin="6225,1793" coordsize="211,150" path="m6417,1795l6405,1799,6388,1799,6429,1799,6423,1796,6417,1795e" filled="t" fillcolor="#50535C" stroked="f">
                <v:path arrowok="t"/>
                <v:fill/>
              </v:shape>
            </v:group>
            <v:group style="position:absolute;left:5939;top:1796;width:200;height:151" coordorigin="5939,1796" coordsize="200,151">
              <v:shape style="position:absolute;left:5939;top:1796;width:200;height:151" coordorigin="5939,1796" coordsize="200,151" path="m5991,1945l5970,1945,5981,1947,5985,1947,5991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5969,1945l5955,1945,5965,1946,5969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6077,1796l6069,1798,6065,1802,6057,1812,6053,1817,6046,1824,6020,1850,6006,1865,5992,1880,5978,1897,5964,1912,5949,1925,5947,1927,5945,1929,5939,1937,5941,1944,5942,1944,5952,1946,5955,1945,5969,1945,5970,1945,5991,1945,5997,1944,6003,1942,6017,1942,6018,1942,6020,1940,6022,1929,6038,1914,6083,1869,6117,1831,6124,1824,6133,1817,6135,1816,6141,1808,6139,1803,6085,1803,6084,1802,6081,1802,6077,1796e" filled="t" fillcolor="#50535C" stroked="f">
                <v:path arrowok="t"/>
                <v:fill/>
              </v:shape>
              <v:shape style="position:absolute;left:5939;top:1796;width:200;height:151" coordorigin="5939,1796" coordsize="200,151" path="m6017,1942l6003,1942,6012,1944,6014,1944,6017,1942e" filled="t" fillcolor="#50535C" stroked="f">
                <v:path arrowok="t"/>
                <v:fill/>
              </v:shape>
              <v:shape style="position:absolute;left:5939;top:1796;width:200;height:151" coordorigin="5939,1796" coordsize="200,151" path="m6125,1796l6097,1799,6085,1803,6139,1803,6138,1797,6125,1796e" filled="t" fillcolor="#50535C" stroked="f">
                <v:path arrowok="t"/>
                <v:fill/>
              </v:shape>
            </v:group>
            <v:group style="position:absolute;left:6371;top:1795;width:204;height:146" coordorigin="6371,1795" coordsize="204,146">
              <v:shape style="position:absolute;left:6371;top:1795;width:204;height:146" coordorigin="6371,1795" coordsize="204,146" path="m6508,1795l6505,1796,6501,1800,6473,1829,6458,1844,6442,1860,6428,1874,6414,1888,6404,1898,6396,1907,6382,1919,6378,1922,6371,1929,6371,1932,6376,1939,6379,1941,6389,1940,6397,1940,6412,1937,6432,1937,6435,1936,6437,1935,6449,1935,6451,1934,6457,1927,6457,1927,6465,1919,6473,1912,6484,1901,6508,1874,6526,1857,6540,1843,6555,1829,6570,1817,6575,1813,6576,1807,6569,1800,6568,1800,6516,1800,6508,1795e" filled="t" fillcolor="#50535C" stroked="f">
                <v:path arrowok="t"/>
                <v:fill/>
              </v:shape>
              <v:shape style="position:absolute;left:6371;top:1795;width:204;height:146" coordorigin="6371,1795" coordsize="204,146" path="m6397,1940l6389,1940,6395,1941,6397,1940e" filled="t" fillcolor="#50535C" stroked="f">
                <v:path arrowok="t"/>
                <v:fill/>
              </v:shape>
              <v:shape style="position:absolute;left:6371;top:1795;width:204;height:146" coordorigin="6371,1795" coordsize="204,146" path="m6432,1937l6412,1937,6424,1939,6432,1937e" filled="t" fillcolor="#50535C" stroked="f">
                <v:path arrowok="t"/>
                <v:fill/>
              </v:shape>
              <v:shape style="position:absolute;left:6371;top:1795;width:204;height:146" coordorigin="6371,1795" coordsize="204,146" path="m6449,1935l6437,1935,6445,1938,6449,1935e" filled="t" fillcolor="#50535C" stroked="f">
                <v:path arrowok="t"/>
                <v:fill/>
              </v:shape>
              <v:shape style="position:absolute;left:6371;top:1795;width:204;height:146" coordorigin="6371,1795" coordsize="204,146" path="m6565,1797l6552,1798,6541,1798,6523,1798,6516,1800,6568,1800,6567,1799,6566,1798,6541,1798,6566,1798,6565,1797e" filled="t" fillcolor="#50535C" stroked="f">
                <v:path arrowok="t"/>
                <v:fill/>
              </v:shape>
            </v:group>
            <v:group style="position:absolute;left:5797;top:1796;width:202;height:151" coordorigin="5797,1796" coordsize="202,151">
              <v:shape style="position:absolute;left:5797;top:1796;width:202;height:151" coordorigin="5797,1796" coordsize="202,151" path="m5931,1796l5931,1796,5922,1804,5919,1808,5915,1813,5862,1870,5850,1883,5831,1902,5800,1931,5798,1934,5797,1939,5798,1942,5804,1945,5808,1947,5811,1944,5813,1942,5815,1940,5857,1937,5863,1937,5868,1937,5880,1937,5884,1934,5891,1924,5895,1918,5922,1890,5936,1875,5952,1859,5966,1844,5980,1830,5995,1817,5996,1816,5998,1815,5999,1812,5999,1810,5998,1805,5948,1805,5943,1804,5931,1796e" filled="t" fillcolor="#50535C" stroked="f">
                <v:path arrowok="t"/>
                <v:fill/>
              </v:shape>
              <v:shape style="position:absolute;left:5797;top:1796;width:202;height:151" coordorigin="5797,1796" coordsize="202,151" path="m5863,1937l5857,1937,5857,1938,5863,1937e" filled="t" fillcolor="#50535C" stroked="f">
                <v:path arrowok="t"/>
                <v:fill/>
              </v:shape>
              <v:shape style="position:absolute;left:5797;top:1796;width:202;height:151" coordorigin="5797,1796" coordsize="202,151" path="m5992,1798l5975,1802,5964,1803,5948,1805,5998,1805,5997,1801,5992,1798e" filled="t" fillcolor="#50535C" stroked="f">
                <v:path arrowok="t"/>
                <v:fill/>
              </v:shape>
            </v:group>
            <v:group style="position:absolute;left:5225;top:1795;width:200;height:149" coordorigin="5225,1795" coordsize="200,149">
              <v:shape style="position:absolute;left:5225;top:1795;width:200;height:149" coordorigin="5225,1795" coordsize="200,149" path="m5355,1797l5352,1798,5348,1803,5346,1804,5302,1853,5290,1865,5272,1884,5238,1919,5231,1926,5225,1935,5233,1943,5242,1944,5260,1938,5270,1935,5308,1935,5312,1928,5314,1926,5361,1878,5390,1844,5404,1829,5419,1816,5425,1811,5425,1806,5420,1802,5368,1802,5355,179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5,1937l5290,1937,5301,1938,5305,193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8,1935l5270,1935,5286,1937,5305,1937,5307,1937,5308,1935e" filled="t" fillcolor="#50535C" stroked="f">
                <v:path arrowok="t"/>
                <v:fill/>
              </v:shape>
              <v:shape style="position:absolute;left:5225;top:1795;width:200;height:149" coordorigin="5225,1795" coordsize="200,149" path="m5412,1795l5394,1798,5368,1802,5420,1802,5416,1797,5412,1795e" filled="t" fillcolor="#50535C" stroked="f">
                <v:path arrowok="t"/>
                <v:fill/>
              </v:shape>
            </v:group>
            <v:group style="position:absolute;left:5371;top:1798;width:198;height:147" coordorigin="5371,1798" coordsize="198,147">
              <v:shape style="position:absolute;left:5371;top:1798;width:198;height:147" coordorigin="5371,1798" coordsize="198,147" path="m5501,1798l5500,1798,5489,1808,5472,1828,5458,1842,5444,1856,5435,1865,5425,1873,5414,1886,5412,1889,5403,1899,5374,1931,5372,1932,5371,1936,5371,1939,5374,1944,5381,1945,5386,1942,5387,1941,5395,1939,5419,1936,5448,1936,5448,1936,5453,1932,5477,1906,5495,1889,5507,1876,5537,1843,5551,1828,5565,1814,5569,1811,5568,1805,5563,1802,5521,1802,5511,1801,5501,1798e" filled="t" fillcolor="#50535C" stroked="f">
                <v:path arrowok="t"/>
                <v:fill/>
              </v:shape>
              <v:shape style="position:absolute;left:5371;top:1798;width:198;height:147" coordorigin="5371,1798" coordsize="198,147" path="m5448,1936l5419,1936,5437,1937,5444,1939,5448,1936e" filled="t" fillcolor="#50535C" stroked="f">
                <v:path arrowok="t"/>
                <v:fill/>
              </v:shape>
              <v:shape style="position:absolute;left:5371;top:1798;width:198;height:147" coordorigin="5371,1798" coordsize="198,147" path="m5538,1799l5521,1802,5563,1802,5560,1800,5559,1799,5545,1799,5538,1799e" filled="t" fillcolor="#50535C" stroked="f">
                <v:path arrowok="t"/>
                <v:fill/>
              </v:shape>
              <v:shape style="position:absolute;left:5371;top:1798;width:198;height:147" coordorigin="5371,1798" coordsize="198,147" path="m5556,1798l5545,1799,5559,1799,5556,1798e" filled="t" fillcolor="#50535C" stroked="f">
                <v:path arrowok="t"/>
                <v:fill/>
              </v:shape>
            </v:group>
            <v:group style="position:absolute;left:5516;top:1798;width:199;height:149" coordorigin="5516,1798" coordsize="199,149">
              <v:shape style="position:absolute;left:5516;top:1798;width:199;height:149" coordorigin="5516,1798" coordsize="199,149" path="m5644,1798l5640,1802,5637,1805,5615,1828,5571,1876,5555,1892,5526,1925,5522,1928,5517,1934,5516,1939,5521,1945,5528,1948,5536,1941,5552,1939,5559,1939,5569,1937,5586,1937,5595,1937,5597,1936,5602,1929,5606,1923,5616,1912,5643,1883,5649,1877,5654,1870,5667,1856,5674,1849,5691,1832,5699,1822,5711,1815,5712,1813,5714,1811,5715,1809,5713,1804,5713,1804,5663,1804,5654,1803,5644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597,1936e" filled="t" fillcolor="#50535C" stroked="f">
                <v:path arrowok="t"/>
                <v:fill/>
              </v:shape>
              <v:shape style="position:absolute;left:5516;top:1798;width:199;height:149" coordorigin="5516,1798" coordsize="199,149" path="m5676,1800l5663,1804,5713,1804,5712,1803,5695,1803,5690,1801,5680,1801,5676,1800e" filled="t" fillcolor="#50535C" stroked="f">
                <v:path arrowok="t"/>
                <v:fill/>
              </v:shape>
              <v:shape style="position:absolute;left:5516;top:1798;width:199;height:149" coordorigin="5516,1798" coordsize="199,149" path="m5701,1798l5695,1803,5712,1803,5710,1801,5703,1799,5701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689,1801l5680,1801,5690,1801,5689,1801e" filled="t" fillcolor="#50535C" stroked="f">
                <v:path arrowok="t"/>
                <v:fill/>
              </v:shape>
            </v:group>
            <v:group style="position:absolute;left:6514;top:1798;width:194;height:144" coordorigin="6514,1798" coordsize="194,144">
              <v:shape style="position:absolute;left:6514;top:1798;width:194;height:144" coordorigin="6514,1798" coordsize="194,144" path="m6586,1940l6571,1940,6582,1942,6584,1941,6586,1940e" filled="t" fillcolor="#50535C" stroked="f">
                <v:path arrowok="t"/>
                <v:fill/>
              </v:shape>
              <v:shape style="position:absolute;left:6514;top:1798;width:194;height:144" coordorigin="6514,1798" coordsize="194,144" path="m6560,1941l6533,1941,6536,1941,6543,1942,6546,1942,6560,1941e" filled="t" fillcolor="#50535C" stroked="f">
                <v:path arrowok="t"/>
                <v:fill/>
              </v:shape>
              <v:shape style="position:absolute;left:6514;top:1798;width:194;height:144" coordorigin="6514,1798" coordsize="194,144" path="m6643,1798l6640,1800,6631,1810,6625,1816,6574,1872,6526,1918,6515,1928,6515,1929,6514,1931,6517,1938,6522,1941,6533,1941,6560,1941,6571,1940,6586,1940,6595,1930,6643,1881,6651,1871,6665,1857,6679,1843,6693,1829,6709,1816,6709,1804,6707,1802,6678,1802,6673,1801,6655,1801,6651,1801,6643,1798e" filled="t" fillcolor="#50535C" stroked="f">
                <v:path arrowok="t"/>
                <v:fill/>
              </v:shape>
              <v:shape style="position:absolute;left:6514;top:1798;width:194;height:144" coordorigin="6514,1798" coordsize="194,144" path="m6690,1799l6678,1802,6707,1802,6705,1800,6692,1799,6690,1799e" filled="t" fillcolor="#50535C" stroked="f">
                <v:path arrowok="t"/>
                <v:fill/>
              </v:shape>
              <v:shape style="position:absolute;left:6514;top:1798;width:194;height:144" coordorigin="6514,1798" coordsize="194,144" path="m6668,1800l6655,1801,6673,1801,6668,1800e" filled="t" fillcolor="#50535C" stroked="f">
                <v:path arrowok="t"/>
                <v:fill/>
              </v:shape>
            </v:group>
            <v:group style="position:absolute;left:4787;top:1802;width:206;height:144" coordorigin="4787,1802" coordsize="206,144">
              <v:shape style="position:absolute;left:4787;top:1802;width:206;height:144" coordorigin="4787,1802" coordsize="206,144" path="m4919,1802l4915,1805,4910,1807,4902,1818,4896,1824,4867,1852,4854,1868,4847,1877,4840,1886,4828,1894,4826,1896,4821,1902,4818,1906,4807,1918,4799,1926,4787,1939,4788,1944,4800,1946,4806,1946,4820,1945,4828,1943,4845,1940,4852,1939,4882,1939,4887,1934,4890,1929,4897,1921,4908,1908,4924,1891,4937,1876,4980,1826,4984,1822,4993,1812,4992,1808,4935,1808,4928,1807,4925,1804,4922,1802,4921,1802,4919,1802e" filled="t" fillcolor="#50535C" stroked="f">
                <v:path arrowok="t"/>
                <v:fill/>
              </v:shape>
              <v:shape style="position:absolute;left:4787;top:1802;width:206;height:144" coordorigin="4787,1802" coordsize="206,144" path="m4882,1939l4852,1939,4866,1944,4871,1944,4879,1941,4881,1940,4882,1939e" filled="t" fillcolor="#50535C" stroked="f">
                <v:path arrowok="t"/>
                <v:fill/>
              </v:shape>
              <v:shape style="position:absolute;left:4787;top:1802;width:206;height:144" coordorigin="4787,1802" coordsize="206,144" path="m4977,1803l4969,1805,4965,1805,4950,1807,4940,1807,4935,1808,4992,1808,4992,1807,4981,1804,4977,1803e" filled="t" fillcolor="#50535C" stroked="f">
                <v:path arrowok="t"/>
                <v:fill/>
              </v:shape>
              <v:shape style="position:absolute;left:4787;top:1802;width:206;height:144" coordorigin="4787,1802" coordsize="206,144" path="m4922,1802l4921,1802,4922,1802e" filled="t" fillcolor="#50535C" stroked="f">
                <v:path arrowok="t"/>
                <v:fill/>
              </v:shape>
            </v:group>
            <v:group style="position:absolute;left:4937;top:1799;width:202;height:153" coordorigin="4937,1799" coordsize="202,153">
              <v:shape style="position:absolute;left:4937;top:1799;width:203;height:153" coordorigin="4937,1799" coordsize="203,153" path="m5070,1800l5067,1802,5058,1809,5044,1823,5013,1852,5011,1854,4979,1890,4965,1907,4953,1923,4939,1938,4937,1940,4937,1942,4940,1951,4943,1952,4950,1951,4952,1950,4955,1950,4974,1947,4994,1946,4997,1946,5013,1946,5017,1939,5019,1936,5028,1927,5034,1921,5047,1907,5052,1900,5060,1893,5074,1879,5087,1863,5099,1847,5112,1832,5118,1826,5125,1820,5139,1810,5138,1803,5134,1802,5112,1802,5111,1802,5093,1802,5087,1801,5081,1801,5070,1800e" filled="t" fillcolor="#50535C" stroked="f">
                <v:path arrowok="t"/>
                <v:fill/>
              </v:shape>
              <v:shape style="position:absolute;left:4937;top:1799;width:203;height:153" coordorigin="4937,1799" coordsize="203,153" path="m5013,1946l4997,1946,5000,1947,5010,1949,5010,1949,5013,1946e" filled="t" fillcolor="#50535C" stroked="f">
                <v:path arrowok="t"/>
                <v:fill/>
              </v:shape>
              <v:shape style="position:absolute;left:4937;top:1799;width:203;height:153" coordorigin="4937,1799" coordsize="203,153" path="m5125,1799l5117,1802,5112,1802,5134,1802,5128,1799,5125,1799e" filled="t" fillcolor="#50535C" stroked="f">
                <v:path arrowok="t"/>
                <v:fill/>
              </v:shape>
              <v:shape style="position:absolute;left:4937;top:1799;width:203;height:153" coordorigin="4937,1799" coordsize="203,153" path="m5101,1801l5097,1801,5093,1801,5093,1802,5111,1802,5101,1801e" filled="t" fillcolor="#50535C" stroked="f">
                <v:path arrowok="t"/>
                <v:fill/>
              </v:shape>
            </v:group>
            <v:group style="position:absolute;left:5079;top:1800;width:190;height:146" coordorigin="5079,1800" coordsize="190,146">
              <v:shape style="position:absolute;left:5079;top:1800;width:190;height:146" coordorigin="5079,1800" coordsize="190,146" path="m5204,1802l5201,1804,5099,1911,5092,1920,5083,1928,5083,1929,5079,1934,5080,1940,5089,1944,5093,1945,5107,1943,5118,1942,5134,1939,5141,1939,5158,1939,5162,1932,5166,1926,5174,1918,5187,1904,5202,1888,5213,1876,5230,1857,5243,1841,5268,1810,5267,1808,5266,1807,5221,1807,5204,1802e" filled="t" fillcolor="#50535C" stroked="f">
                <v:path arrowok="t"/>
                <v:fill/>
              </v:shape>
              <v:shape style="position:absolute;left:5079;top:1800;width:190;height:146" coordorigin="5079,1800" coordsize="190,146" path="m5158,1939l5141,1939,5151,1944,5155,1942,5158,1939e" filled="t" fillcolor="#50535C" stroked="f">
                <v:path arrowok="t"/>
                <v:fill/>
              </v:shape>
              <v:shape style="position:absolute;left:5079;top:1800;width:190;height:146" coordorigin="5079,1800" coordsize="190,146" path="m5252,1800l5233,1804,5221,1807,5266,1807,5266,1804,5257,1802,5252,1800e" filled="t" fillcolor="#50535C" stroked="f">
                <v:path arrowok="t"/>
                <v:fill/>
              </v:shape>
            </v:group>
            <v:group style="position:absolute;left:4651;top:1803;width:196;height:143" coordorigin="4651,1803" coordsize="196,143">
              <v:shape style="position:absolute;left:4651;top:1803;width:196;height:143" coordorigin="4651,1803" coordsize="196,143" path="m4783,1803l4780,1805,4777,1808,4719,1866,4692,1894,4678,1909,4670,1916,4664,1925,4651,1934,4653,1940,4664,1945,4671,1946,4681,1943,4685,1942,4695,1940,4703,1937,4729,1937,4731,1935,4732,1933,4752,1910,4767,1893,4779,1881,4797,1863,4847,1810,4845,1809,4844,1807,4824,1807,4817,1806,4801,1805,4792,1804,4783,1803e" filled="t" fillcolor="#50535C" stroked="f">
                <v:path arrowok="t"/>
                <v:fill/>
              </v:shape>
              <v:shape style="position:absolute;left:4651;top:1803;width:196;height:143" coordorigin="4651,1803" coordsize="196,143" path="m4729,1937l4703,1937,4718,1945,4724,1941,4729,1937e" filled="t" fillcolor="#50535C" stroked="f">
                <v:path arrowok="t"/>
                <v:fill/>
              </v:shape>
              <v:shape style="position:absolute;left:4651;top:1803;width:196;height:143" coordorigin="4651,1803" coordsize="196,143" path="m4834,1805l4824,1807,4844,1807,4843,1806,4838,1805,4834,1805e" filled="t" fillcolor="#50535C" stroked="f">
                <v:path arrowok="t"/>
                <v:fill/>
              </v:shape>
            </v:group>
            <v:group style="position:absolute;left:3646;top:1797;width:208;height:154" coordorigin="3646,1797" coordsize="208,154">
              <v:shape style="position:absolute;left:3646;top:1797;width:208;height:154" coordorigin="3646,1797" coordsize="208,154" path="m3783,1797l3780,1799,3778,1802,3770,1810,3759,1822,3745,1837,3726,1855,3698,1883,3692,1888,3687,1895,3673,1909,3659,1924,3646,1938,3646,1941,3650,1950,3653,1951,3663,1946,3665,1945,3674,1944,3681,1944,3699,1941,3735,1941,3740,1936,3743,1933,3752,1924,3792,1879,3805,1863,3819,1848,3832,1833,3847,1820,3854,1814,3853,1810,3848,1805,3793,1805,3790,1803,3786,1799,3785,1798,3783,1797e" filled="t" fillcolor="#50535C" stroked="f">
                <v:path arrowok="t"/>
                <v:fill/>
              </v:shape>
              <v:shape style="position:absolute;left:3646;top:1797;width:208;height:154" coordorigin="3646,1797" coordsize="208,154" path="m3735,1941l3699,1941,3711,1942,3728,1945,3733,1944,3735,1941e" filled="t" fillcolor="#50535C" stroked="f">
                <v:path arrowok="t"/>
                <v:fill/>
              </v:shape>
              <v:shape style="position:absolute;left:3646;top:1797;width:208;height:154" coordorigin="3646,1797" coordsize="208,154" path="m3681,1944l3674,1944,3680,1944,3681,1944e" filled="t" fillcolor="#50535C" stroked="f">
                <v:path arrowok="t"/>
                <v:fill/>
              </v:shape>
              <v:shape style="position:absolute;left:3646;top:1797;width:208;height:154" coordorigin="3646,1797" coordsize="208,154" path="m3822,1801l3809,1802,3803,1804,3793,1805,3848,1805,3847,1804,3827,1804,3822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37,1801l3827,1804,3847,1804,3845,1802,3841,1802,3837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45,1801l3841,1802,3845,1802e" filled="t" fillcolor="#50535C" stroked="f">
                <v:path arrowok="t"/>
                <v:fill/>
              </v:shape>
            </v:group>
            <v:group style="position:absolute;left:4073;top:1795;width:210;height:152" coordorigin="4073,1795" coordsize="210,152">
              <v:shape style="position:absolute;left:4073;top:1795;width:210;height:152" coordorigin="4073,1795" coordsize="210,152" path="m4212,1795l4209,1796,4187,1818,4169,1837,4157,1851,4143,1865,4127,1882,4113,1896,4098,1909,4084,1923,4081,1926,4078,1928,4073,1933,4073,1936,4077,1944,4081,1946,4091,1944,4117,1944,4122,1942,4128,1941,4150,1941,4150,1941,4160,1931,4174,1916,4189,1903,4191,1901,4192,1899,4202,1889,4210,1880,4220,1870,4234,1856,4279,1813,4281,1811,4282,1809,4280,1801,4227,1801,4221,1800,4212,1795e" filled="t" fillcolor="#50535C" stroked="f">
                <v:path arrowok="t"/>
                <v:fill/>
              </v:shape>
              <v:shape style="position:absolute;left:4073;top:1795;width:210;height:152" coordorigin="4073,1795" coordsize="210,152" path="m4117,1944l4091,1944,4096,1945,4106,1945,4112,1946,4117,1944e" filled="t" fillcolor="#50535C" stroked="f">
                <v:path arrowok="t"/>
                <v:fill/>
              </v:shape>
              <v:shape style="position:absolute;left:4073;top:1795;width:210;height:152" coordorigin="4073,1795" coordsize="210,152" path="m4150,1941l4128,1941,4137,1941,4141,1944,4145,1945,4148,1943,4150,1941e" filled="t" fillcolor="#50535C" stroked="f">
                <v:path arrowok="t"/>
                <v:fill/>
              </v:shape>
              <v:shape style="position:absolute;left:4073;top:1795;width:210;height:152" coordorigin="4073,1795" coordsize="210,152" path="m4235,1799l4233,1799,4227,1801,4280,1801,4280,1801,4247,1801,4235,1799e" filled="t" fillcolor="#50535C" stroked="f">
                <v:path arrowok="t"/>
                <v:fill/>
              </v:shape>
              <v:shape style="position:absolute;left:4073;top:1795;width:210;height:152" coordorigin="4073,1795" coordsize="210,152" path="m4278,1797l4257,1798,4247,1801,4280,1801,4279,1797,4278,1797e" filled="t" fillcolor="#50535C" stroked="f">
                <v:path arrowok="t"/>
                <v:fill/>
              </v:shape>
            </v:group>
            <v:group style="position:absolute;left:4219;top:1793;width:211;height:150" coordorigin="4219,1793" coordsize="211,150">
              <v:shape style="position:absolute;left:4219;top:1793;width:211;height:150" coordorigin="4219,1793" coordsize="211,150" path="m4359,1793l4350,1802,4342,1810,4327,1827,4285,1868,4271,1882,4264,1889,4256,1897,4245,1904,4243,1907,4232,1917,4226,1923,4224,1926,4219,1932,4219,1936,4224,1942,4228,1943,4235,1939,4238,1938,4283,1937,4299,1937,4312,1924,4342,1895,4344,1893,4349,1889,4361,1878,4375,1864,4407,1832,4421,1818,4427,1812,4430,1807,4424,1799,4383,1799,4376,1799,4369,1799,4359,1793e" filled="t" fillcolor="#50535C" stroked="f">
                <v:path arrowok="t"/>
                <v:fill/>
              </v:shape>
              <v:shape style="position:absolute;left:4219;top:1793;width:211;height:150" coordorigin="4219,1793" coordsize="211,150" path="m4299,1937l4283,1937,4284,1938,4293,1942,4298,1938,4299,1937e" filled="t" fillcolor="#50535C" stroked="f">
                <v:path arrowok="t"/>
                <v:fill/>
              </v:shape>
              <v:shape style="position:absolute;left:4219;top:1793;width:211;height:150" coordorigin="4219,1793" coordsize="211,150" path="m4411,1795l4400,1799,4383,1799,4424,1799,4417,1796,4411,1795e" filled="t" fillcolor="#50535C" stroked="f">
                <v:path arrowok="t"/>
                <v:fill/>
              </v:shape>
            </v:group>
            <v:group style="position:absolute;left:3933;top:1796;width:200;height:151" coordorigin="3933,1796" coordsize="200,151">
              <v:shape style="position:absolute;left:3933;top:1796;width:200;height:151" coordorigin="3933,1796" coordsize="200,151" path="m3985,1945l3965,1945,3975,1947,3980,1947,3985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3964,1945l3950,1945,3959,1946,3964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4071,1796l4064,1798,4060,1802,4052,1812,4047,1817,4041,1824,4014,1850,4001,1865,3987,1880,3972,1897,3958,1912,3944,1925,3942,1927,3939,1929,3933,1937,3936,1944,3936,1944,3946,1946,3950,1945,3964,1945,3965,1945,3985,1945,3991,1944,3997,1942,4011,1942,4012,1942,4015,1940,4017,1929,4033,1914,4078,1869,4111,1831,4118,1824,4128,1817,4129,1816,4135,1808,4134,1803,4080,1803,4078,1802,4076,1802,4071,1796e" filled="t" fillcolor="#50535C" stroked="f">
                <v:path arrowok="t"/>
                <v:fill/>
              </v:shape>
              <v:shape style="position:absolute;left:3933;top:1796;width:200;height:151" coordorigin="3933,1796" coordsize="200,151" path="m4011,1942l3997,1942,4006,1944,4009,1944,4011,1942e" filled="t" fillcolor="#50535C" stroked="f">
                <v:path arrowok="t"/>
                <v:fill/>
              </v:shape>
              <v:shape style="position:absolute;left:3933;top:1796;width:200;height:151" coordorigin="3933,1796" coordsize="200,151" path="m4119,1796l4092,1799,4080,1803,4134,1803,4132,1797,4119,1796e" filled="t" fillcolor="#50535C" stroked="f">
                <v:path arrowok="t"/>
                <v:fill/>
              </v:shape>
            </v:group>
            <v:group style="position:absolute;left:4366;top:1795;width:204;height:146" coordorigin="4366,1795" coordsize="204,146">
              <v:shape style="position:absolute;left:4366;top:1795;width:204;height:146" coordorigin="4366,1795" coordsize="204,146" path="m4502,1795l4500,1796,4496,1800,4467,1829,4453,1844,4437,1860,4422,1874,4408,1888,4399,1898,4390,1907,4376,1919,4373,1922,4366,1929,4366,1932,4371,1939,4374,1941,4384,1940,4392,1940,4407,1937,4426,1937,4430,1936,4431,1935,4444,1935,4446,1934,4451,1927,4452,1927,4460,1919,4468,1912,4478,1901,4503,1874,4520,1857,4534,1843,4549,1829,4565,1817,4570,1813,4570,1807,4563,1800,4562,1800,4511,1800,4502,1795e" filled="t" fillcolor="#50535C" stroked="f">
                <v:path arrowok="t"/>
                <v:fill/>
              </v:shape>
              <v:shape style="position:absolute;left:4366;top:1795;width:204;height:146" coordorigin="4366,1795" coordsize="204,146" path="m4392,1940l4384,1940,4390,1941,4392,1940e" filled="t" fillcolor="#50535C" stroked="f">
                <v:path arrowok="t"/>
                <v:fill/>
              </v:shape>
              <v:shape style="position:absolute;left:4366;top:1795;width:204;height:146" coordorigin="4366,1795" coordsize="204,146" path="m4426,1937l4407,1937,4419,1939,4426,1937e" filled="t" fillcolor="#50535C" stroked="f">
                <v:path arrowok="t"/>
                <v:fill/>
              </v:shape>
              <v:shape style="position:absolute;left:4366;top:1795;width:204;height:146" coordorigin="4366,1795" coordsize="204,146" path="m4444,1935l4431,1935,4440,1938,4444,1935e" filled="t" fillcolor="#50535C" stroked="f">
                <v:path arrowok="t"/>
                <v:fill/>
              </v:shape>
              <v:shape style="position:absolute;left:4366;top:1795;width:204;height:146" coordorigin="4366,1795" coordsize="204,146" path="m4559,1797l4547,1798,4536,1798,4518,1798,4511,1800,4562,1800,4561,1799,4561,1798,4536,1798,4561,1798,4559,1797e" filled="t" fillcolor="#50535C" stroked="f">
                <v:path arrowok="t"/>
                <v:fill/>
              </v:shape>
            </v:group>
            <v:group style="position:absolute;left:3791;top:1796;width:202;height:151" coordorigin="3791,1796" coordsize="202,151">
              <v:shape style="position:absolute;left:3791;top:1796;width:202;height:151" coordorigin="3791,1796" coordsize="202,151" path="m3926,1796l3926,1796,3916,1804,3914,1808,3909,1813,3856,1870,3844,1883,3825,1902,3794,1931,3793,1934,3791,1939,3792,1942,3799,1945,3802,1947,3806,1944,3808,1942,3810,1940,3851,1937,3858,1937,3863,1937,3875,1937,3878,1934,3885,1924,3890,1918,3917,1890,3931,1875,3946,1859,3960,1844,3974,1830,3990,1817,3991,1816,3992,1815,3993,1812,3994,1810,3993,1805,3943,1805,3938,1804,3926,1796e" filled="t" fillcolor="#50535C" stroked="f">
                <v:path arrowok="t"/>
                <v:fill/>
              </v:shape>
              <v:shape style="position:absolute;left:3791;top:1796;width:202;height:151" coordorigin="3791,1796" coordsize="202,151" path="m3858,1937l3851,1937,3851,1938,3858,1937e" filled="t" fillcolor="#50535C" stroked="f">
                <v:path arrowok="t"/>
                <v:fill/>
              </v:shape>
              <v:shape style="position:absolute;left:3791;top:1796;width:202;height:151" coordorigin="3791,1796" coordsize="202,151" path="m3987,1798l3969,1802,3959,1803,3943,1805,3993,1805,3992,1801,3987,1798e" filled="t" fillcolor="#50535C" stroked="f">
                <v:path arrowok="t"/>
                <v:fill/>
              </v:shape>
            </v:group>
            <v:group style="position:absolute;left:3220;top:1795;width:200;height:149" coordorigin="3220,1795" coordsize="200,149">
              <v:shape style="position:absolute;left:3220;top:1795;width:200;height:149" coordorigin="3220,1795" coordsize="200,149" path="m3349,1797l3346,1798,3342,1803,3341,1804,3296,1853,3284,1865,3267,1884,3232,1919,3225,1926,3220,1935,3227,1943,3236,1944,3255,1938,3265,1935,3303,1935,3306,1928,3308,1926,3356,1878,3385,1844,3399,1829,3413,1816,3419,1811,3419,1806,3415,1802,3363,1802,3349,1797e" filled="t" fillcolor="#50535C" stroked="f">
                <v:path arrowok="t"/>
                <v:fill/>
              </v:shape>
              <v:shape style="position:absolute;left:3220;top:1795;width:200;height:149" coordorigin="3220,1795" coordsize="200,149" path="m3299,1937l3285,1937,3296,1938,3299,1937e" filled="t" fillcolor="#50535C" stroked="f">
                <v:path arrowok="t"/>
                <v:fill/>
              </v:shape>
              <v:shape style="position:absolute;left:3220;top:1795;width:200;height:149" coordorigin="3220,1795" coordsize="200,149" path="m3303,1935l3265,1935,3280,1937,3299,1937,3302,1937,3303,1935e" filled="t" fillcolor="#50535C" stroked="f">
                <v:path arrowok="t"/>
                <v:fill/>
              </v:shape>
              <v:shape style="position:absolute;left:3220;top:1795;width:200;height:149" coordorigin="3220,1795" coordsize="200,149" path="m3406,1795l3388,1798,3363,1802,3415,1802,3410,1797,3406,1795e" filled="t" fillcolor="#50535C" stroked="f">
                <v:path arrowok="t"/>
                <v:fill/>
              </v:shape>
            </v:group>
            <v:group style="position:absolute;left:3365;top:1798;width:198;height:147" coordorigin="3365,1798" coordsize="198,147">
              <v:shape style="position:absolute;left:3365;top:1798;width:198;height:147" coordorigin="3365,1798" coordsize="198,147" path="m3495,1798l3494,1798,3484,1808,3466,1828,3452,1842,3438,1856,3429,1865,3420,1873,3409,1886,3407,1889,3397,1899,3369,1931,3367,1932,3365,1936,3365,1939,3368,1944,3375,1945,3380,1942,3382,1941,3390,1939,3413,1936,3442,1936,3442,1936,3447,1932,3472,1906,3490,1889,3502,1876,3532,1843,3545,1828,3559,1814,3563,1811,3563,1805,3557,1802,3515,1802,3505,1801,3495,1798e" filled="t" fillcolor="#50535C" stroked="f">
                <v:path arrowok="t"/>
                <v:fill/>
              </v:shape>
              <v:shape style="position:absolute;left:3365;top:1798;width:198;height:147" coordorigin="3365,1798" coordsize="198,147" path="m3442,1936l3413,1936,3432,1937,3438,1939,3442,1936e" filled="t" fillcolor="#50535C" stroked="f">
                <v:path arrowok="t"/>
                <v:fill/>
              </v:shape>
              <v:shape style="position:absolute;left:3365;top:1798;width:198;height:147" coordorigin="3365,1798" coordsize="198,147" path="m3533,1799l3515,1802,3557,1802,3555,1800,3553,1799,3540,1799,3533,1799e" filled="t" fillcolor="#50535C" stroked="f">
                <v:path arrowok="t"/>
                <v:fill/>
              </v:shape>
              <v:shape style="position:absolute;left:3365;top:1798;width:198;height:147" coordorigin="3365,1798" coordsize="198,147" path="m3551,1798l3540,1799,3553,1799,3551,1798e" filled="t" fillcolor="#50535C" stroked="f">
                <v:path arrowok="t"/>
                <v:fill/>
              </v:shape>
            </v:group>
            <v:group style="position:absolute;left:3511;top:1798;width:199;height:149" coordorigin="3511,1798" coordsize="199,149">
              <v:shape style="position:absolute;left:3511;top:1798;width:199;height:149" coordorigin="3511,1798" coordsize="199,149" path="m3639,1798l3635,1802,3631,1805,3609,1828,3565,1876,3550,1892,3520,1925,3517,1928,3511,1934,3511,1939,3515,1945,3523,1948,3530,1941,3546,1939,3553,1939,3564,1937,3581,1937,3590,1937,3591,1936,3596,1929,3600,1923,3610,1912,3638,1883,3644,1877,3649,1870,3662,1856,3669,1849,3686,1832,3694,1822,3705,1815,3707,1813,3708,1811,3710,1809,3708,1804,3707,1804,3658,1804,3649,1803,3639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591,1936e" filled="t" fillcolor="#50535C" stroked="f">
                <v:path arrowok="t"/>
                <v:fill/>
              </v:shape>
              <v:shape style="position:absolute;left:3511;top:1798;width:199;height:149" coordorigin="3511,1798" coordsize="199,149" path="m3671,1800l3658,1804,3707,1804,3706,1803,3689,1803,3684,1801,3675,1801,3671,1800e" filled="t" fillcolor="#50535C" stroked="f">
                <v:path arrowok="t"/>
                <v:fill/>
              </v:shape>
              <v:shape style="position:absolute;left:3511;top:1798;width:199;height:149" coordorigin="3511,1798" coordsize="199,149" path="m3695,1798l3689,1803,3706,1803,3704,1801,3698,1799,3695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684,1801l3675,1801,3684,1801,3684,1801e" filled="t" fillcolor="#50535C" stroked="f">
                <v:path arrowok="t"/>
                <v:fill/>
              </v:shape>
            </v:group>
            <v:group style="position:absolute;left:4508;top:1798;width:194;height:144" coordorigin="4508,1798" coordsize="194,144">
              <v:shape style="position:absolute;left:4508;top:1798;width:194;height:144" coordorigin="4508,1798" coordsize="194,144" path="m4581,1940l4566,1940,4577,1942,4579,1941,4581,1940e" filled="t" fillcolor="#50535C" stroked="f">
                <v:path arrowok="t"/>
                <v:fill/>
              </v:shape>
              <v:shape style="position:absolute;left:4508;top:1798;width:194;height:144" coordorigin="4508,1798" coordsize="194,144" path="m4554,1941l4527,1941,4531,1941,4537,1942,4541,1942,4554,1941e" filled="t" fillcolor="#50535C" stroked="f">
                <v:path arrowok="t"/>
                <v:fill/>
              </v:shape>
              <v:shape style="position:absolute;left:4508;top:1798;width:194;height:144" coordorigin="4508,1798" coordsize="194,144" path="m4638,1798l4635,1800,4626,1810,4620,1816,4568,1872,4521,1918,4510,1928,4509,1929,4508,1931,4512,1938,4516,1941,4527,1941,4554,1941,4566,1940,4581,1940,4589,1930,4637,1881,4646,1871,4659,1857,4673,1843,4688,1829,4703,1816,4703,1804,4702,1802,4672,1802,4667,1801,4649,1801,4646,1801,4638,1798e" filled="t" fillcolor="#50535C" stroked="f">
                <v:path arrowok="t"/>
                <v:fill/>
              </v:shape>
              <v:shape style="position:absolute;left:4508;top:1798;width:194;height:144" coordorigin="4508,1798" coordsize="194,144" path="m4684,1799l4672,1802,4702,1802,4700,1800,4687,1799,4684,1799e" filled="t" fillcolor="#50535C" stroked="f">
                <v:path arrowok="t"/>
                <v:fill/>
              </v:shape>
              <v:shape style="position:absolute;left:4508;top:1798;width:194;height:144" coordorigin="4508,1798" coordsize="194,144" path="m4662,1800l4649,1801,4667,1801,4662,1800e" filled="t" fillcolor="#50535C" stroked="f">
                <v:path arrowok="t"/>
                <v:fill/>
              </v:shape>
            </v:group>
            <v:group style="position:absolute;left:2781;top:1802;width:206;height:144" coordorigin="2781,1802" coordsize="206,144">
              <v:shape style="position:absolute;left:2781;top:1802;width:206;height:144" coordorigin="2781,1802" coordsize="206,144" path="m2914,1802l2910,1805,2904,1807,2896,1818,2891,1824,2862,1852,2849,1868,2842,1877,2835,1886,2822,1894,2821,1896,2816,1902,2812,1906,2801,1918,2793,1926,2781,1939,2783,1944,2794,1946,2800,1946,2815,1945,2823,1943,2839,1940,2847,1939,2877,1939,2881,1934,2885,1929,2891,1921,2902,1908,2918,1891,2932,1876,2975,1826,2979,1822,2988,1812,2986,1808,2930,1808,2922,1807,2920,1804,2916,1802,2915,1802,2914,1802e" filled="t" fillcolor="#50535C" stroked="f">
                <v:path arrowok="t"/>
                <v:fill/>
              </v:shape>
              <v:shape style="position:absolute;left:2781;top:1802;width:206;height:144" coordorigin="2781,1802" coordsize="206,144" path="m2877,1939l2847,1939,2860,1944,2866,1944,2874,1941,2876,1940,2877,1939e" filled="t" fillcolor="#50535C" stroked="f">
                <v:path arrowok="t"/>
                <v:fill/>
              </v:shape>
              <v:shape style="position:absolute;left:2781;top:1802;width:206;height:144" coordorigin="2781,1802" coordsize="206,144" path="m2971,1803l2963,1805,2960,1805,2945,1807,2935,1807,2930,1808,2986,1808,2986,1807,2975,1804,2971,1803e" filled="t" fillcolor="#50535C" stroked="f">
                <v:path arrowok="t"/>
                <v:fill/>
              </v:shape>
              <v:shape style="position:absolute;left:2781;top:1802;width:206;height:144" coordorigin="2781,1802" coordsize="206,144" path="m2916,1802l2915,1802,2916,1802e" filled="t" fillcolor="#50535C" stroked="f">
                <v:path arrowok="t"/>
                <v:fill/>
              </v:shape>
            </v:group>
            <v:group style="position:absolute;left:2931;top:1799;width:203;height:153" coordorigin="2931,1799" coordsize="203,153">
              <v:shape style="position:absolute;left:2931;top:1799;width:203;height:153" coordorigin="2931,1799" coordsize="203,153" path="m3065,1800l3061,1802,3053,1809,3038,1823,3007,1852,3006,1854,2974,1890,2959,1907,2947,1923,2934,1938,2931,1940,2931,1942,2934,1951,2938,1952,2945,1951,2947,1950,2949,1950,2969,1947,2989,1946,2991,1946,3007,1946,3011,1939,3014,1936,3022,1927,3029,1921,3041,1907,3047,1900,3055,1893,3068,1879,3082,1863,3094,1847,3107,1832,3113,1826,3120,1820,3134,1810,3132,1803,3128,1802,3106,1802,3105,1802,3088,1802,3082,1801,3076,1801,3065,1800e" filled="t" fillcolor="#50535C" stroked="f">
                <v:path arrowok="t"/>
                <v:fill/>
              </v:shape>
              <v:shape style="position:absolute;left:2931;top:1799;width:203;height:153" coordorigin="2931,1799" coordsize="203,153" path="m3007,1946l2991,1946,2994,1947,3004,1949,3005,1949,3007,1946e" filled="t" fillcolor="#50535C" stroked="f">
                <v:path arrowok="t"/>
                <v:fill/>
              </v:shape>
              <v:shape style="position:absolute;left:2931;top:1799;width:203;height:153" coordorigin="2931,1799" coordsize="203,153" path="m3120,1799l3112,1802,3106,1802,3128,1802,3123,1799,3120,1799e" filled="t" fillcolor="#50535C" stroked="f">
                <v:path arrowok="t"/>
                <v:fill/>
              </v:shape>
              <v:shape style="position:absolute;left:2931;top:1799;width:203;height:153" coordorigin="2931,1799" coordsize="203,153" path="m3096,1801l3092,1801,3088,1801,3088,1802,3105,1802,3096,1801e" filled="t" fillcolor="#50535C" stroked="f">
                <v:path arrowok="t"/>
                <v:fill/>
              </v:shape>
            </v:group>
            <v:group style="position:absolute;left:3073;top:1800;width:190;height:146" coordorigin="3073,1800" coordsize="190,146">
              <v:shape style="position:absolute;left:3073;top:1800;width:190;height:146" coordorigin="3073,1800" coordsize="190,146" path="m3199,1802l3196,1804,3094,1911,3086,1920,3078,1928,3077,1929,3073,1934,3075,1940,3084,1944,3087,1945,3102,1943,3112,1942,3129,1939,3135,1939,3152,1939,3157,1932,3160,1926,3169,1918,3181,1904,3196,1888,3208,1876,3225,1857,3237,1841,3263,1810,3261,1808,3261,1807,3215,1807,3199,1802e" filled="t" fillcolor="#50535C" stroked="f">
                <v:path arrowok="t"/>
                <v:fill/>
              </v:shape>
              <v:shape style="position:absolute;left:3073;top:1800;width:190;height:146" coordorigin="3073,1800" coordsize="190,146" path="m3152,1939l3135,1939,3146,1944,3150,1942,3152,1939e" filled="t" fillcolor="#50535C" stroked="f">
                <v:path arrowok="t"/>
                <v:fill/>
              </v:shape>
              <v:shape style="position:absolute;left:3073;top:1800;width:190;height:146" coordorigin="3073,1800" coordsize="190,146" path="m3246,1800l3227,1804,3215,1807,3261,1807,3260,1804,3252,1802,3246,1800e" filled="t" fillcolor="#50535C" stroked="f">
                <v:path arrowok="t"/>
                <v:fill/>
              </v:shape>
            </v:group>
            <v:group style="position:absolute;left:2646;top:1803;width:196;height:143" coordorigin="2646,1803" coordsize="196,143">
              <v:shape style="position:absolute;left:2646;top:1803;width:196;height:143" coordorigin="2646,1803" coordsize="196,143" path="m2777,1803l2774,1805,2771,1808,2714,1866,2686,1894,2672,1909,2665,1916,2659,1925,2646,1934,2647,1940,2659,1945,2665,1946,2676,1943,2679,1942,2690,1940,2697,1937,2723,1937,2726,1935,2727,1933,2746,1910,2761,1893,2773,1881,2791,1863,2841,1810,2839,1809,2838,1807,2818,1807,2812,1806,2796,1805,2786,1804,2777,1803e" filled="t" fillcolor="#50535C" stroked="f">
                <v:path arrowok="t"/>
                <v:fill/>
              </v:shape>
              <v:shape style="position:absolute;left:2646;top:1803;width:196;height:143" coordorigin="2646,1803" coordsize="196,143" path="m2723,1937l2697,1937,2712,1945,2718,1941,2723,1937e" filled="t" fillcolor="#50535C" stroked="f">
                <v:path arrowok="t"/>
                <v:fill/>
              </v:shape>
              <v:shape style="position:absolute;left:2646;top:1803;width:196;height:143" coordorigin="2646,1803" coordsize="196,143" path="m2828,1805l2818,1807,2838,1807,2838,1806,2832,1805,2828,1805e" filled="t" fillcolor="#50535C" stroked="f">
                <v:path arrowok="t"/>
                <v:fill/>
              </v:shape>
            </v:group>
            <v:group style="position:absolute;left:7669;top:1797;width:208;height:154" coordorigin="7669,1797" coordsize="208,154">
              <v:shape style="position:absolute;left:7669;top:1797;width:208;height:154" coordorigin="7669,1797" coordsize="208,154" path="m7807,1797l7804,1799,7801,1802,7793,1810,7782,1822,7768,1837,7749,1855,7721,1883,7715,1888,7711,1895,7696,1909,7683,1924,7669,1938,7669,1941,7673,1950,7676,1951,7686,1946,7688,1945,7697,1944,7704,1944,7722,1941,7758,1941,7763,1936,7767,1933,7775,1924,7815,1879,7829,1863,7842,1848,7855,1833,7870,1820,7877,1814,7876,1810,7871,1805,7816,1805,7813,1803,7810,1799,7808,1798,7807,1797e" filled="t" fillcolor="#50535C" stroked="f">
                <v:path arrowok="t"/>
                <v:fill/>
              </v:shape>
              <v:shape style="position:absolute;left:7669;top:1797;width:208;height:154" coordorigin="7669,1797" coordsize="208,154" path="m7758,1941l7722,1941,7734,1942,7751,1945,7756,1944,7758,1941e" filled="t" fillcolor="#50535C" stroked="f">
                <v:path arrowok="t"/>
                <v:fill/>
              </v:shape>
              <v:shape style="position:absolute;left:7669;top:1797;width:208;height:154" coordorigin="7669,1797" coordsize="208,154" path="m7704,1944l7697,1944,7703,1944,7704,1944e" filled="t" fillcolor="#50535C" stroked="f">
                <v:path arrowok="t"/>
                <v:fill/>
              </v:shape>
              <v:shape style="position:absolute;left:7669;top:1797;width:208;height:154" coordorigin="7669,1797" coordsize="208,154" path="m7845,1801l7833,1802,7826,1804,7816,1805,7871,1805,7871,1804,7851,1804,7845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0,1801l7851,1804,7871,1804,7868,1802,7865,1802,7860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8,1801l7865,1802,7868,1802e" filled="t" fillcolor="#50535C" stroked="f">
                <v:path arrowok="t"/>
                <v:fill/>
              </v:shape>
            </v:group>
            <v:group style="position:absolute;left:8096;top:1795;width:210;height:152" coordorigin="8096,1795" coordsize="210,152">
              <v:shape style="position:absolute;left:8096;top:1795;width:210;height:152" coordorigin="8096,1795" coordsize="210,152" path="m8235,1795l8232,1796,8210,1818,8193,1837,8180,1851,8166,1865,8150,1882,8136,1896,8122,1909,8107,1923,8105,1926,8102,1928,8096,1933,8096,1936,8100,1944,8104,1946,8115,1944,8140,1944,8146,1942,8151,1941,8173,1941,8173,1941,8184,1931,8197,1916,8212,1903,8214,1901,8216,1899,8225,1889,8233,1880,8243,1870,8257,1856,8302,1813,8304,1811,8306,1809,8304,1801,8250,1801,8245,1800,8235,1795e" filled="t" fillcolor="#50535C" stroked="f">
                <v:path arrowok="t"/>
                <v:fill/>
              </v:shape>
              <v:shape style="position:absolute;left:8096;top:1795;width:210;height:152" coordorigin="8096,1795" coordsize="210,152" path="m8140,1944l8115,1944,8119,1945,8129,1945,8135,1946,8140,1944e" filled="t" fillcolor="#50535C" stroked="f">
                <v:path arrowok="t"/>
                <v:fill/>
              </v:shape>
              <v:shape style="position:absolute;left:8096;top:1795;width:210;height:152" coordorigin="8096,1795" coordsize="210,152" path="m8173,1941l8151,1941,8161,1941,8164,1944,8169,1945,8171,1943,8173,1941e" filled="t" fillcolor="#50535C" stroked="f">
                <v:path arrowok="t"/>
                <v:fill/>
              </v:shape>
              <v:shape style="position:absolute;left:8096;top:1795;width:210;height:152" coordorigin="8096,1795" coordsize="210,152" path="m8258,1799l8257,1799,8250,1801,8304,1801,8304,1801,8270,1801,8258,1799e" filled="t" fillcolor="#50535C" stroked="f">
                <v:path arrowok="t"/>
                <v:fill/>
              </v:shape>
              <v:shape style="position:absolute;left:8096;top:1795;width:210;height:152" coordorigin="8096,1795" coordsize="210,152" path="m8301,1797l8281,1798,8270,1801,8304,1801,8303,1797,8301,1797e" filled="t" fillcolor="#50535C" stroked="f">
                <v:path arrowok="t"/>
                <v:fill/>
              </v:shape>
            </v:group>
            <v:group style="position:absolute;left:8242;top:1793;width:211;height:150" coordorigin="8242,1793" coordsize="211,150">
              <v:shape style="position:absolute;left:8242;top:1793;width:211;height:150" coordorigin="8242,1793" coordsize="211,150" path="m8383,1793l8374,1802,8365,1810,8350,1827,8308,1868,8294,1882,8287,1889,8280,1897,8268,1904,8266,1907,8256,1917,8249,1923,8247,1926,8242,1932,8243,1936,8248,1942,8252,1943,8259,1939,8261,1938,8306,1937,8322,1937,8335,1924,8366,1895,8367,1893,8372,1889,8385,1878,8398,1864,8430,1832,8444,1818,8450,1812,8453,1807,8447,1799,8406,1799,8399,1799,8392,1799,8383,1793e" filled="t" fillcolor="#50535C" stroked="f">
                <v:path arrowok="t"/>
                <v:fill/>
              </v:shape>
              <v:shape style="position:absolute;left:8242;top:1793;width:211;height:150" coordorigin="8242,1793" coordsize="211,150" path="m8322,1937l8306,1937,8308,1938,8316,1942,8321,1938,8322,1937e" filled="t" fillcolor="#50535C" stroked="f">
                <v:path arrowok="t"/>
                <v:fill/>
              </v:shape>
              <v:shape style="position:absolute;left:8242;top:1793;width:211;height:150" coordorigin="8242,1793" coordsize="211,150" path="m8434,1795l8423,1799,8406,1799,8447,1799,8441,1796,8434,1795e" filled="t" fillcolor="#50535C" stroked="f">
                <v:path arrowok="t"/>
                <v:fill/>
              </v:shape>
            </v:group>
            <v:group style="position:absolute;left:7957;top:1796;width:200;height:151" coordorigin="7957,1796" coordsize="200,151">
              <v:shape style="position:absolute;left:7957;top:1796;width:200;height:151" coordorigin="7957,1796" coordsize="200,151" path="m8008,1945l7988,1945,7998,1947,8003,1947,8008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7987,1945l7973,1945,7982,1946,7987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8095,1796l8087,1798,8083,1802,8075,1812,8070,1817,8064,1824,8038,1850,8024,1865,8010,1880,7996,1897,7981,1912,7967,1925,7965,1927,7963,1929,7957,1937,7959,1944,7959,1944,7970,1946,7973,1945,7987,1945,7988,1945,8008,1945,8014,1944,8021,1942,8035,1942,8035,1942,8038,1940,8040,1929,8056,1914,8101,1869,8134,1831,8141,1824,8151,1817,8152,1816,8158,1808,8157,1803,8103,1803,8102,1802,8099,1802,8095,1796e" filled="t" fillcolor="#50535C" stroked="f">
                <v:path arrowok="t"/>
                <v:fill/>
              </v:shape>
              <v:shape style="position:absolute;left:7957;top:1796;width:200;height:151" coordorigin="7957,1796" coordsize="200,151" path="m8035,1942l8021,1942,8030,1944,8032,1944,8035,1942e" filled="t" fillcolor="#50535C" stroked="f">
                <v:path arrowok="t"/>
                <v:fill/>
              </v:shape>
              <v:shape style="position:absolute;left:7957;top:1796;width:200;height:151" coordorigin="7957,1796" coordsize="200,151" path="m8143,1796l8115,1799,8103,1803,8157,1803,8155,1797,8143,1796e" filled="t" fillcolor="#50535C" stroked="f">
                <v:path arrowok="t"/>
                <v:fill/>
              </v:shape>
            </v:group>
            <v:group style="position:absolute;left:8389;top:1795;width:204;height:146" coordorigin="8389,1795" coordsize="204,146">
              <v:shape style="position:absolute;left:8389;top:1795;width:204;height:146" coordorigin="8389,1795" coordsize="204,146" path="m8526,1795l8523,1796,8519,1800,8491,1829,8476,1844,8460,1860,8446,1874,8431,1888,8422,1898,8414,1907,8399,1919,8396,1922,8389,1929,8389,1932,8394,1939,8397,1941,8407,1940,8415,1940,8430,1937,8449,1937,8453,1936,8454,1935,8467,1935,8469,1934,8474,1927,8475,1927,8483,1919,8491,1912,8501,1901,8526,1874,8543,1857,8558,1843,8572,1829,8588,1817,8593,1813,8593,1807,8587,1800,8586,1800,8534,1800,8526,1795e" filled="t" fillcolor="#50535C" stroked="f">
                <v:path arrowok="t"/>
                <v:fill/>
              </v:shape>
              <v:shape style="position:absolute;left:8389;top:1795;width:204;height:146" coordorigin="8389,1795" coordsize="204,146" path="m8415,1940l8407,1940,8413,1941,8415,1940e" filled="t" fillcolor="#50535C" stroked="f">
                <v:path arrowok="t"/>
                <v:fill/>
              </v:shape>
              <v:shape style="position:absolute;left:8389;top:1795;width:204;height:146" coordorigin="8389,1795" coordsize="204,146" path="m8449,1937l8430,1937,8442,1939,8449,1937e" filled="t" fillcolor="#50535C" stroked="f">
                <v:path arrowok="t"/>
                <v:fill/>
              </v:shape>
              <v:shape style="position:absolute;left:8389;top:1795;width:204;height:146" coordorigin="8389,1795" coordsize="204,146" path="m8467,1935l8454,1935,8463,1938,8467,1935e" filled="t" fillcolor="#50535C" stroked="f">
                <v:path arrowok="t"/>
                <v:fill/>
              </v:shape>
              <v:shape style="position:absolute;left:8389;top:1795;width:204;height:146" coordorigin="8389,1795" coordsize="204,146" path="m8582,1797l8570,1798,8559,1798,8541,1798,8534,1800,8586,1800,8585,1799,8584,1798,8559,1798,8584,1798,8582,1797e" filled="t" fillcolor="#50535C" stroked="f">
                <v:path arrowok="t"/>
                <v:fill/>
              </v:shape>
            </v:group>
            <v:group style="position:absolute;left:7815;top:1796;width:202;height:151" coordorigin="7815,1796" coordsize="202,151">
              <v:shape style="position:absolute;left:7815;top:1796;width:202;height:151" coordorigin="7815,1796" coordsize="202,151" path="m7949,1796l7949,1796,7939,1804,7937,1808,7933,1813,7879,1870,7868,1883,7848,1902,7817,1931,7816,1934,7815,1939,7816,1942,7822,1945,7826,1947,7829,1944,7831,1942,7833,1940,7874,1937,7881,1937,7886,1937,7898,1937,7902,1934,7909,1924,7913,1918,7940,1890,7954,1875,7970,1859,7983,1844,7998,1830,8013,1817,8014,1816,8015,1815,8017,1812,8017,1810,8016,1805,7966,1805,7961,1804,7949,1796e" filled="t" fillcolor="#50535C" stroked="f">
                <v:path arrowok="t"/>
                <v:fill/>
              </v:shape>
              <v:shape style="position:absolute;left:7815;top:1796;width:202;height:151" coordorigin="7815,1796" coordsize="202,151" path="m7881,1937l7874,1937,7874,1938,7881,1937e" filled="t" fillcolor="#50535C" stroked="f">
                <v:path arrowok="t"/>
                <v:fill/>
              </v:shape>
              <v:shape style="position:absolute;left:7815;top:1796;width:202;height:151" coordorigin="7815,1796" coordsize="202,151" path="m8010,1798l7993,1802,7982,1803,7966,1805,8016,1805,8015,1801,8010,1798e" filled="t" fillcolor="#50535C" stroked="f">
                <v:path arrowok="t"/>
                <v:fill/>
              </v:shape>
            </v:group>
            <v:group style="position:absolute;left:7243;top:1795;width:200;height:149" coordorigin="7243,1795" coordsize="200,149">
              <v:shape style="position:absolute;left:7243;top:1795;width:200;height:149" coordorigin="7243,1795" coordsize="200,149" path="m7373,1797l7369,1798,7365,1803,7364,1804,7319,1853,7308,1865,7290,1884,7256,1919,7249,1926,7243,1935,7250,1943,7259,1944,7278,1938,7288,1935,7326,1935,7330,1928,7332,1926,7379,1878,7408,1844,7422,1829,7437,1816,7443,1811,7442,1806,7438,1802,7386,1802,7373,179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3,1937l7308,1937,7319,1938,7323,193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6,1935l7288,1935,7304,1937,7323,1937,7325,1937,7326,1935e" filled="t" fillcolor="#50535C" stroked="f">
                <v:path arrowok="t"/>
                <v:fill/>
              </v:shape>
              <v:shape style="position:absolute;left:7243;top:1795;width:200;height:149" coordorigin="7243,1795" coordsize="200,149" path="m7430,1795l7411,1798,7386,1802,7438,1802,7433,1797,7430,1795e" filled="t" fillcolor="#50535C" stroked="f">
                <v:path arrowok="t"/>
                <v:fill/>
              </v:shape>
            </v:group>
            <v:group style="position:absolute;left:7388;top:1798;width:198;height:147" coordorigin="7388,1798" coordsize="198,147">
              <v:shape style="position:absolute;left:7388;top:1798;width:198;height:147" coordorigin="7388,1798" coordsize="198,147" path="m7518,1798l7517,1798,7507,1808,7489,1828,7476,1842,7461,1856,7452,1865,7443,1873,7432,1886,7430,1889,7421,1899,7392,1931,7390,1932,7388,1936,7389,1939,7392,1944,7399,1945,7404,1942,7405,1941,7413,1939,7436,1936,7466,1936,7466,1936,7470,1932,7495,1906,7513,1889,7525,1876,7555,1843,7568,1828,7583,1814,7587,1811,7586,1805,7580,1802,7539,1802,7528,1801,7518,1798e" filled="t" fillcolor="#50535C" stroked="f">
                <v:path arrowok="t"/>
                <v:fill/>
              </v:shape>
              <v:shape style="position:absolute;left:7388;top:1798;width:198;height:147" coordorigin="7388,1798" coordsize="198,147" path="m7466,1936l7436,1936,7455,1937,7462,1939,7466,1936e" filled="t" fillcolor="#50535C" stroked="f">
                <v:path arrowok="t"/>
                <v:fill/>
              </v:shape>
              <v:shape style="position:absolute;left:7388;top:1798;width:198;height:147" coordorigin="7388,1798" coordsize="198,147" path="m7556,1799l7539,1802,7580,1802,7578,1800,7577,1799,7563,1799,7556,1799e" filled="t" fillcolor="#50535C" stroked="f">
                <v:path arrowok="t"/>
                <v:fill/>
              </v:shape>
              <v:shape style="position:absolute;left:7388;top:1798;width:198;height:147" coordorigin="7388,1798" coordsize="198,147" path="m7574,1798l7563,1799,7577,1799,7574,1798e" filled="t" fillcolor="#50535C" stroked="f">
                <v:path arrowok="t"/>
                <v:fill/>
              </v:shape>
            </v:group>
            <v:group style="position:absolute;left:7534;top:1798;width:199;height:149" coordorigin="7534,1798" coordsize="199,149">
              <v:shape style="position:absolute;left:7534;top:1798;width:199;height:149" coordorigin="7534,1798" coordsize="199,149" path="m7662,1798l7658,1802,7654,1805,7633,1828,7588,1876,7573,1892,7544,1925,7540,1928,7535,1934,7534,1939,7539,1945,7546,1948,7554,1941,7570,1939,7576,1939,7587,1937,7604,1937,7613,1937,7614,1936,7620,1929,7623,1923,7634,1912,7661,1883,7667,1877,7672,1870,7685,1856,7692,1849,7709,1832,7717,1822,7728,1815,7730,1813,7731,1811,7733,1809,7731,1804,7730,1804,7681,1804,7672,1803,7662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614,1936e" filled="t" fillcolor="#50535C" stroked="f">
                <v:path arrowok="t"/>
                <v:fill/>
              </v:shape>
              <v:shape style="position:absolute;left:7534;top:1798;width:199;height:149" coordorigin="7534,1798" coordsize="199,149" path="m7694,1800l7681,1804,7730,1804,7730,1803,7712,1803,7708,1801,7698,1801,7694,1800e" filled="t" fillcolor="#50535C" stroked="f">
                <v:path arrowok="t"/>
                <v:fill/>
              </v:shape>
              <v:shape style="position:absolute;left:7534;top:1798;width:199;height:149" coordorigin="7534,1798" coordsize="199,149" path="m7718,1798l7712,1803,7730,1803,7728,1801,7721,1799,7718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707,1801l7698,1801,7708,1801,7707,1801e" filled="t" fillcolor="#50535C" stroked="f">
                <v:path arrowok="t"/>
                <v:fill/>
              </v:shape>
            </v:group>
            <v:group style="position:absolute;left:8531;top:1798;width:194;height:144" coordorigin="8531,1798" coordsize="194,144">
              <v:shape style="position:absolute;left:8531;top:1798;width:194;height:144" coordorigin="8531,1798" coordsize="194,144" path="m8604,1940l8589,1940,8600,1942,8602,1941,8604,1940e" filled="t" fillcolor="#50535C" stroked="f">
                <v:path arrowok="t"/>
                <v:fill/>
              </v:shape>
              <v:shape style="position:absolute;left:8531;top:1798;width:194;height:144" coordorigin="8531,1798" coordsize="194,144" path="m8577,1941l8551,1941,8554,1941,8561,1942,8564,1942,8577,1941e" filled="t" fillcolor="#50535C" stroked="f">
                <v:path arrowok="t"/>
                <v:fill/>
              </v:shape>
              <v:shape style="position:absolute;left:8531;top:1798;width:194;height:144" coordorigin="8531,1798" coordsize="194,144" path="m8661,1798l8658,1800,8649,1810,8643,1816,8591,1872,8544,1918,8533,1928,8532,1929,8531,1931,8535,1938,8540,1941,8551,1941,8577,1941,8589,1940,8604,1940,8612,1930,8660,1881,8669,1871,8682,1857,8696,1843,8711,1829,8727,1816,8727,1804,8725,1802,8696,1802,8691,1801,8673,1801,8669,1801,8661,1798e" filled="t" fillcolor="#50535C" stroked="f">
                <v:path arrowok="t"/>
                <v:fill/>
              </v:shape>
              <v:shape style="position:absolute;left:8531;top:1798;width:194;height:144" coordorigin="8531,1798" coordsize="194,144" path="m8708,1799l8696,1802,8725,1802,8723,1800,8710,1799,8708,1799e" filled="t" fillcolor="#50535C" stroked="f">
                <v:path arrowok="t"/>
                <v:fill/>
              </v:shape>
              <v:shape style="position:absolute;left:8531;top:1798;width:194;height:144" coordorigin="8531,1798" coordsize="194,144" path="m8686,1800l8673,1801,8691,1801,8686,1800e" filled="t" fillcolor="#50535C" stroked="f">
                <v:path arrowok="t"/>
                <v:fill/>
              </v:shape>
            </v:group>
            <v:group style="position:absolute;left:6804;top:1802;width:206;height:144" coordorigin="6804,1802" coordsize="206,144">
              <v:shape style="position:absolute;left:6804;top:1802;width:206;height:144" coordorigin="6804,1802" coordsize="206,144" path="m6937,1802l6933,1805,6928,1807,6920,1818,6914,1824,6885,1852,6872,1868,6865,1877,6858,1886,6846,1894,6844,1896,6839,1902,6836,1906,6824,1918,6816,1926,6804,1939,6806,1944,6818,1946,6824,1946,6838,1945,6846,1943,6862,1940,6870,1939,6900,1939,6905,1934,6908,1929,6914,1921,6925,1908,6942,1891,6955,1876,6998,1826,7002,1822,7011,1812,7010,1808,6953,1808,6945,1807,6943,1804,6940,1802,6939,1802,6937,1802e" filled="t" fillcolor="#50535C" stroked="f">
                <v:path arrowok="t"/>
                <v:fill/>
              </v:shape>
              <v:shape style="position:absolute;left:6804;top:1802;width:206;height:144" coordorigin="6804,1802" coordsize="206,144" path="m6900,1939l6870,1939,6883,1944,6889,1944,6897,1941,6899,1940,6900,1939e" filled="t" fillcolor="#50535C" stroked="f">
                <v:path arrowok="t"/>
                <v:fill/>
              </v:shape>
              <v:shape style="position:absolute;left:6804;top:1802;width:206;height:144" coordorigin="6804,1802" coordsize="206,144" path="m6994,1803l6986,1805,6983,1805,6968,1807,6958,1807,6953,1808,7010,1808,7010,1807,6999,1804,6994,1803e" filled="t" fillcolor="#50535C" stroked="f">
                <v:path arrowok="t"/>
                <v:fill/>
              </v:shape>
              <v:shape style="position:absolute;left:6804;top:1802;width:206;height:144" coordorigin="6804,1802" coordsize="206,144" path="m6940,1802l6939,1802,6940,1802e" filled="t" fillcolor="#50535C" stroked="f">
                <v:path arrowok="t"/>
                <v:fill/>
              </v:shape>
            </v:group>
            <v:group style="position:absolute;left:6954;top:1799;width:203;height:153" coordorigin="6954,1799" coordsize="203,153">
              <v:shape style="position:absolute;left:6954;top:1799;width:203;height:153" coordorigin="6954,1799" coordsize="203,153" path="m7088,1800l7084,1802,7076,1809,7062,1823,7031,1852,7029,1854,6997,1890,6982,1907,6970,1923,6957,1938,6955,1940,6954,1942,6957,1951,6961,1952,6968,1951,6970,1950,6972,1950,6992,1947,7012,1946,7015,1946,7030,1946,7035,1939,7037,1936,7046,1927,7052,1921,7065,1907,7070,1900,7078,1893,7092,1879,7105,1863,7117,1847,7130,1832,7136,1826,7143,1820,7157,1810,7156,1803,7151,1802,7129,1802,7129,1802,7111,1802,7105,1801,7099,1801,7088,1800e" filled="t" fillcolor="#50535C" stroked="f">
                <v:path arrowok="t"/>
                <v:fill/>
              </v:shape>
              <v:shape style="position:absolute;left:6954;top:1799;width:203;height:153" coordorigin="6954,1799" coordsize="203,153" path="m7030,1946l7015,1946,7017,1947,7028,1949,7028,1949,7030,1946e" filled="t" fillcolor="#50535C" stroked="f">
                <v:path arrowok="t"/>
                <v:fill/>
              </v:shape>
              <v:shape style="position:absolute;left:6954;top:1799;width:203;height:153" coordorigin="6954,1799" coordsize="203,153" path="m7143,1799l7135,1802,7129,1802,7151,1802,7146,1799,7143,1799e" filled="t" fillcolor="#50535C" stroked="f">
                <v:path arrowok="t"/>
                <v:fill/>
              </v:shape>
              <v:shape style="position:absolute;left:6954;top:1799;width:203;height:153" coordorigin="6954,1799" coordsize="203,153" path="m7119,1801l7115,1801,7111,1801,7111,1802,7129,1802,7119,1801e" filled="t" fillcolor="#50535C" stroked="f">
                <v:path arrowok="t"/>
                <v:fill/>
              </v:shape>
            </v:group>
            <v:group style="position:absolute;left:7097;top:1800;width:190;height:146" coordorigin="7097,1800" coordsize="190,146">
              <v:shape style="position:absolute;left:7097;top:1800;width:190;height:146" coordorigin="7097,1800" coordsize="190,146" path="m7222,1802l7219,1804,7117,1911,7109,1920,7101,1928,7101,1929,7097,1934,7098,1940,7107,1944,7111,1945,7125,1943,7135,1942,7152,1939,7158,1939,7175,1939,7180,1932,7183,1926,7192,1918,7205,1904,7219,1888,7231,1876,7248,1857,7261,1841,7286,1810,7285,1808,7284,1807,7238,1807,7222,1802e" filled="t" fillcolor="#50535C" stroked="f">
                <v:path arrowok="t"/>
                <v:fill/>
              </v:shape>
              <v:shape style="position:absolute;left:7097;top:1800;width:190;height:146" coordorigin="7097,1800" coordsize="190,146" path="m7175,1939l7158,1939,7169,1944,7173,1942,7175,1939e" filled="t" fillcolor="#50535C" stroked="f">
                <v:path arrowok="t"/>
                <v:fill/>
              </v:shape>
              <v:shape style="position:absolute;left:7097;top:1800;width:190;height:146" coordorigin="7097,1800" coordsize="190,146" path="m7269,1800l7251,1804,7238,1807,7284,1807,7283,1804,7275,1802,7269,1800e" filled="t" fillcolor="#50535C" stroked="f">
                <v:path arrowok="t"/>
                <v:fill/>
              </v:shape>
            </v:group>
            <v:group style="position:absolute;left:6669;top:1803;width:196;height:143" coordorigin="6669,1803" coordsize="196,143">
              <v:shape style="position:absolute;left:6669;top:1803;width:196;height:143" coordorigin="6669,1803" coordsize="196,143" path="m6800,1803l6798,1805,6795,1808,6737,1866,6710,1894,6696,1909,6688,1916,6682,1925,6669,1934,6670,1940,6682,1945,6689,1946,6699,1943,6702,1942,6713,1940,6721,1937,6746,1937,6749,1935,6750,1933,6770,1910,6785,1893,6797,1881,6815,1863,6865,1810,6863,1809,6862,1807,6841,1807,6835,1806,6819,1805,6810,1804,6800,1803e" filled="t" fillcolor="#50535C" stroked="f">
                <v:path arrowok="t"/>
                <v:fill/>
              </v:shape>
              <v:shape style="position:absolute;left:6669;top:1803;width:196;height:143" coordorigin="6669,1803" coordsize="196,143" path="m6746,1937l6721,1937,6736,1945,6741,1941,6746,1937e" filled="t" fillcolor="#50535C" stroked="f">
                <v:path arrowok="t"/>
                <v:fill/>
              </v:shape>
              <v:shape style="position:absolute;left:6669;top:1803;width:196;height:143" coordorigin="6669,1803" coordsize="196,143" path="m6852,1805l6841,1807,6862,1807,6861,1806,6856,1805,6852,1805e" filled="t" fillcolor="#50535C" stroked="f">
                <v:path arrowok="t"/>
                <v:fill/>
              </v:shape>
            </v:group>
            <v:group style="position:absolute;left:9681;top:1797;width:208;height:154" coordorigin="9681,1797" coordsize="208,154">
              <v:shape style="position:absolute;left:9681;top:1797;width:208;height:154" coordorigin="9681,1797" coordsize="208,154" path="m9819,1797l9816,1799,9813,1802,9806,1810,9795,1822,9780,1837,9761,1855,9733,1883,9727,1888,9723,1895,9708,1909,9695,1924,9681,1938,9681,1941,9685,1950,9689,1951,9698,1946,9700,1945,9709,1944,9716,1944,9734,1941,9770,1941,9775,1936,9779,1933,9787,1924,9827,1879,9841,1863,9854,1848,9867,1833,9882,1820,9889,1814,9888,1810,9883,1805,9828,1805,9825,1803,9822,1799,9820,1798,9819,1797e" filled="t" fillcolor="#50535C" stroked="f">
                <v:path arrowok="t"/>
                <v:fill/>
              </v:shape>
              <v:shape style="position:absolute;left:9681;top:1797;width:208;height:154" coordorigin="9681,1797" coordsize="208,154" path="m9770,1941l9734,1941,9746,1942,9763,1945,9768,1944,9770,1941e" filled="t" fillcolor="#50535C" stroked="f">
                <v:path arrowok="t"/>
                <v:fill/>
              </v:shape>
              <v:shape style="position:absolute;left:9681;top:1797;width:208;height:154" coordorigin="9681,1797" coordsize="208,154" path="m9716,1944l9709,1944,9715,1944,9716,1944e" filled="t" fillcolor="#50535C" stroked="f">
                <v:path arrowok="t"/>
                <v:fill/>
              </v:shape>
              <v:shape style="position:absolute;left:9681;top:1797;width:208;height:154" coordorigin="9681,1797" coordsize="208,154" path="m9857,1801l9845,1802,9838,1804,9828,1805,9883,1805,9883,1804,9863,1804,9857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73,1801l9863,1804,9883,1804,9880,1802,9877,1802,9873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80,1801l9877,1802,9880,1802e" filled="t" fillcolor="#50535C" stroked="f">
                <v:path arrowok="t"/>
                <v:fill/>
              </v:shape>
            </v:group>
            <v:group style="position:absolute;left:10108;top:1795;width:210;height:152" coordorigin="10108,1795" coordsize="210,152">
              <v:shape style="position:absolute;left:10108;top:1795;width:210;height:152" coordorigin="10108,1795" coordsize="210,152" path="m10247,1795l10244,1796,10222,1818,10205,1837,10192,1851,10178,1865,10162,1882,10148,1896,10134,1909,10119,1923,10117,1926,10114,1928,10108,1933,10108,1936,10112,1944,10117,1946,10127,1944,10152,1944,10158,1942,10163,1941,10185,1941,10185,1941,10196,1931,10209,1916,10224,1903,10226,1901,10228,1899,10238,1889,10245,1880,10255,1870,10269,1856,10315,1813,10316,1811,10318,1809,10316,1801,10262,1801,10257,1800,10247,1795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52,1944l10127,1944,10131,1945,10141,1945,10147,1946,10152,1944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85,1941l10163,1941,10173,1941,10176,1944,10181,1945,10183,1943,10185,1941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270,1799l10269,1799,10262,1801,10316,1801,10316,1801,10282,1801,10270,1799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314,1797l10293,1798,10282,1801,10316,1801,10315,1797,10314,1797e" filled="t" fillcolor="#50535C" stroked="f">
                <v:path arrowok="t"/>
                <v:fill/>
              </v:shape>
            </v:group>
            <v:group style="position:absolute;left:10254;top:1793;width:211;height:150" coordorigin="10254,1793" coordsize="211,150">
              <v:shape style="position:absolute;left:10254;top:1793;width:211;height:150" coordorigin="10254,1793" coordsize="211,150" path="m10395,1793l10386,1802,10377,1810,10362,1827,10320,1868,10306,1882,10299,1889,10292,1897,10280,1904,10278,1907,10268,1917,10261,1923,10259,1926,10254,1932,10255,1936,10260,1942,10264,1943,10271,1939,10273,1938,10318,1937,10334,1937,10347,1924,10378,1895,10379,1893,10384,1889,10397,1878,10410,1864,10442,1832,10456,1818,10462,1812,10465,1807,10459,1799,10418,1799,10411,1799,10404,1799,10395,1793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334,1937l10318,1937,10320,1938,10328,1942,10333,1938,10334,1937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446,1795l10435,1799,10418,1799,10459,1799,10453,1796,10446,1795e" filled="t" fillcolor="#50535C" stroked="f">
                <v:path arrowok="t"/>
                <v:fill/>
              </v:shape>
            </v:group>
            <v:group style="position:absolute;left:9969;top:1796;width:200;height:151" coordorigin="9969,1796" coordsize="200,151">
              <v:shape style="position:absolute;left:9969;top:1796;width:200;height:151" coordorigin="9969,1796" coordsize="200,151" path="m10020,1945l10000,1945,10010,1947,10015,1947,10020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9999,1945l9985,1945,9994,1946,9999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10107,1796l10099,1798,10095,1802,10087,1812,10082,1817,10076,1824,10050,1850,10036,1865,10022,1880,10008,1897,9993,1912,9979,1925,9977,1927,9975,1929,9969,1937,9971,1944,9971,1944,9982,1946,9985,1945,9999,1945,10000,1945,10020,1945,10026,1944,10033,1942,10047,1942,10048,1942,10050,1940,10052,1929,10068,1914,10113,1869,10146,1831,10154,1824,10163,1817,10164,1816,10170,1808,10169,1803,10115,1803,10114,1802,10111,1802,10107,1796e" filled="t" fillcolor="#50535C" stroked="f">
                <v:path arrowok="t"/>
                <v:fill/>
              </v:shape>
              <v:shape style="position:absolute;left:9969;top:1796;width:200;height:151" coordorigin="9969,1796" coordsize="200,151" path="m10047,1942l10033,1942,10042,1944,10044,1944,10047,1942e" filled="t" fillcolor="#50535C" stroked="f">
                <v:path arrowok="t"/>
                <v:fill/>
              </v:shape>
              <v:shape style="position:absolute;left:9969;top:1796;width:200;height:151" coordorigin="9969,1796" coordsize="200,151" path="m10155,1796l10127,1799,10115,1803,10169,1803,10168,1797,10155,1796e" filled="t" fillcolor="#50535C" stroked="f">
                <v:path arrowok="t"/>
                <v:fill/>
              </v:shape>
            </v:group>
            <v:group style="position:absolute;left:10401;top:1795;width:204;height:146" coordorigin="10401,1795" coordsize="204,146">
              <v:shape style="position:absolute;left:10401;top:1795;width:204;height:146" coordorigin="10401,1795" coordsize="204,146" path="m10538,1795l10535,1796,10531,1800,10503,1829,10488,1844,10472,1860,10458,1874,10443,1888,10434,1898,10426,1907,10411,1919,10408,1922,10401,1929,10401,1932,10406,1939,10409,1941,10419,1940,10427,1940,10442,1937,10462,1937,10465,1936,10466,1935,10479,1935,10481,1934,10486,1927,10487,1927,10495,1919,10503,1912,10514,1901,10538,1874,10556,1857,10570,1843,10584,1829,10600,1817,10605,1813,10606,1807,10599,1800,10598,1800,10546,1800,10538,179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27,1940l10419,1940,10425,1941,10427,1940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62,1937l10442,1937,10454,1939,10462,1937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79,1935l10466,1935,10475,1938,10479,193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594,1797l10582,1798,10571,1798,10553,1798,10546,1800,10598,1800,10597,1799,10596,1798,10571,1798,10596,1798,10594,1797e" filled="t" fillcolor="#50535C" stroked="f">
                <v:path arrowok="t"/>
                <v:fill/>
              </v:shape>
            </v:group>
            <v:group style="position:absolute;left:9827;top:1796;width:202;height:151" coordorigin="9827,1796" coordsize="202,151">
              <v:shape style="position:absolute;left:9827;top:1796;width:202;height:151" coordorigin="9827,1796" coordsize="202,151" path="m9961,1796l9961,1796,9951,1804,9949,1808,9945,1813,9892,1870,9880,1883,9860,1902,9829,1931,9828,1934,9827,1939,9828,1942,9834,1945,9838,1947,9841,1944,9843,1942,9845,1940,9886,1937,9893,1937,9898,1937,9910,1937,9914,1934,9921,1924,9925,1918,9952,1890,9966,1875,9982,1859,9996,1844,10010,1830,10025,1817,10026,1816,10027,1815,10029,1812,10029,1810,10028,1805,9978,1805,9973,1804,9961,1796e" filled="t" fillcolor="#50535C" stroked="f">
                <v:path arrowok="t"/>
                <v:fill/>
              </v:shape>
              <v:shape style="position:absolute;left:9827;top:1796;width:202;height:151" coordorigin="9827,1796" coordsize="202,151" path="m9893,1937l9886,1937,9886,1938,9893,1937e" filled="t" fillcolor="#50535C" stroked="f">
                <v:path arrowok="t"/>
                <v:fill/>
              </v:shape>
              <v:shape style="position:absolute;left:9827;top:1796;width:202;height:151" coordorigin="9827,1796" coordsize="202,151" path="m10022,1798l10005,1802,9994,1803,9978,1805,10028,1805,10027,1801,10022,1798e" filled="t" fillcolor="#50535C" stroked="f">
                <v:path arrowok="t"/>
                <v:fill/>
              </v:shape>
            </v:group>
            <v:group style="position:absolute;left:9255;top:1795;width:200;height:149" coordorigin="9255,1795" coordsize="200,149">
              <v:shape style="position:absolute;left:9255;top:1795;width:200;height:149" coordorigin="9255,1795" coordsize="200,149" path="m9385,1797l9381,1798,9377,1803,9376,1804,9331,1853,9320,1865,9302,1884,9268,1919,9261,1926,9255,1935,9262,1943,9271,1944,9290,1938,9300,1935,9338,1935,9342,1928,9344,1926,9391,1878,9420,1844,9434,1829,9449,1816,9455,1811,9454,1806,9450,1802,9398,1802,9385,179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5,1937l9320,1937,9331,1938,9335,193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8,1935l9300,1935,9316,1937,9335,1937,9337,1937,9338,1935e" filled="t" fillcolor="#50535C" stroked="f">
                <v:path arrowok="t"/>
                <v:fill/>
              </v:shape>
              <v:shape style="position:absolute;left:9255;top:1795;width:200;height:149" coordorigin="9255,1795" coordsize="200,149" path="m9442,1795l9424,1798,9398,1802,9450,1802,9445,1797,9442,1795e" filled="t" fillcolor="#50535C" stroked="f">
                <v:path arrowok="t"/>
                <v:fill/>
              </v:shape>
            </v:group>
            <v:group style="position:absolute;left:9400;top:1798;width:198;height:147" coordorigin="9400,1798" coordsize="198,147">
              <v:shape style="position:absolute;left:9400;top:1798;width:198;height:147" coordorigin="9400,1798" coordsize="198,147" path="m9530,1798l9530,1798,9519,1808,9501,1828,9488,1842,9473,1856,9464,1865,9455,1873,9444,1886,9442,1889,9433,1899,9404,1931,9402,1932,9400,1936,9401,1939,9404,1944,9411,1945,9416,1942,9417,1941,9425,1939,9448,1936,9478,1936,9478,1936,9482,1932,9507,1906,9525,1889,9537,1876,9567,1843,9580,1828,9595,1814,9599,1811,9598,1805,9593,1802,9551,1802,9540,1801,9530,1798e" filled="t" fillcolor="#50535C" stroked="f">
                <v:path arrowok="t"/>
                <v:fill/>
              </v:shape>
              <v:shape style="position:absolute;left:9400;top:1798;width:198;height:147" coordorigin="9400,1798" coordsize="198,147" path="m9478,1936l9448,1936,9467,1937,9474,1939,9478,1936e" filled="t" fillcolor="#50535C" stroked="f">
                <v:path arrowok="t"/>
                <v:fill/>
              </v:shape>
              <v:shape style="position:absolute;left:9400;top:1798;width:198;height:147" coordorigin="9400,1798" coordsize="198,147" path="m9568,1799l9551,1802,9593,1802,9590,1800,9589,1799,9575,1799,9568,1799e" filled="t" fillcolor="#50535C" stroked="f">
                <v:path arrowok="t"/>
                <v:fill/>
              </v:shape>
              <v:shape style="position:absolute;left:9400;top:1798;width:198;height:147" coordorigin="9400,1798" coordsize="198,147" path="m9586,1798l9575,1799,9589,1799,9586,1798e" filled="t" fillcolor="#50535C" stroked="f">
                <v:path arrowok="t"/>
                <v:fill/>
              </v:shape>
            </v:group>
            <v:group style="position:absolute;left:9546;top:1798;width:199;height:149" coordorigin="9546,1798" coordsize="199,149">
              <v:shape style="position:absolute;left:9546;top:1798;width:199;height:149" coordorigin="9546,1798" coordsize="199,149" path="m9674,1798l9670,1802,9666,1805,9645,1828,9600,1876,9585,1892,9556,1925,9552,1928,9547,1934,9546,1939,9551,1945,9558,1948,9566,1941,9582,1939,9588,1939,9599,1937,9616,1937,9625,1937,9626,1936,9632,1929,9635,1923,9646,1912,9673,1883,9679,1877,9684,1870,9697,1856,9704,1849,9721,1832,9729,1822,9740,1815,9742,1813,9743,1811,9745,1809,9743,1804,9742,1804,9693,1804,9684,1803,9674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626,1936e" filled="t" fillcolor="#50535C" stroked="f">
                <v:path arrowok="t"/>
                <v:fill/>
              </v:shape>
              <v:shape style="position:absolute;left:9546;top:1798;width:199;height:149" coordorigin="9546,1798" coordsize="199,149" path="m9706,1800l9693,1804,9742,1804,9742,1803,9724,1803,9720,1801,9710,1801,9706,1800e" filled="t" fillcolor="#50535C" stroked="f">
                <v:path arrowok="t"/>
                <v:fill/>
              </v:shape>
              <v:shape style="position:absolute;left:9546;top:1798;width:199;height:149" coordorigin="9546,1798" coordsize="199,149" path="m9730,1798l9724,1803,9742,1803,9740,1801,9733,1799,9730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719,1801l9710,1801,9720,1801,9719,1801e" filled="t" fillcolor="#50535C" stroked="f">
                <v:path arrowok="t"/>
                <v:fill/>
              </v:shape>
            </v:group>
            <v:group style="position:absolute;left:10543;top:1798;width:194;height:144" coordorigin="10543,1798" coordsize="194,144">
              <v:shape style="position:absolute;left:10543;top:1798;width:194;height:144" coordorigin="10543,1798" coordsize="194,144" path="m10616,1940l10601,1940,10612,1942,10614,1941,10616,1940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590,1941l10563,1941,10566,1941,10573,1942,10576,1942,10590,1941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73,1798l10670,1800,10661,1810,10655,1816,10603,1872,10556,1918,10545,1928,10544,1929,10543,1931,10547,1938,10552,1941,10563,1941,10590,1941,10601,1940,10616,1940,10625,1930,10672,1881,10681,1871,10694,1857,10709,1843,10723,1829,10739,1816,10739,1804,10737,1802,10708,1802,10703,1801,10685,1801,10681,1801,10673,1798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720,1799l10708,1802,10737,1802,10735,1800,10722,1799,10720,1799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98,1800l10685,1801,10703,1801,10698,1800e" filled="t" fillcolor="#50535C" stroked="f">
                <v:path arrowok="t"/>
                <v:fill/>
              </v:shape>
            </v:group>
            <v:group style="position:absolute;left:8816;top:1802;width:206;height:144" coordorigin="8816,1802" coordsize="206,144">
              <v:shape style="position:absolute;left:8816;top:1802;width:206;height:144" coordorigin="8816,1802" coordsize="206,144" path="m8949,1802l8945,1805,8940,1807,8932,1818,8926,1824,8897,1852,8884,1868,8877,1877,8870,1886,8858,1894,8856,1896,8851,1902,8848,1906,8836,1918,8828,1926,8816,1939,8818,1944,8830,1946,8836,1946,8850,1945,8858,1943,8874,1940,8882,1939,8912,1939,8917,1934,8920,1929,8926,1921,8937,1908,8954,1891,8967,1876,9010,1826,9014,1822,9023,1812,9022,1808,8965,1808,8957,1807,8955,1804,8952,1802,8951,1802,8949,1802e" filled="t" fillcolor="#50535C" stroked="f">
                <v:path arrowok="t"/>
                <v:fill/>
              </v:shape>
              <v:shape style="position:absolute;left:8816;top:1802;width:206;height:144" coordorigin="8816,1802" coordsize="206,144" path="m8912,1939l8882,1939,8895,1944,8901,1944,8909,1941,8911,1940,8912,1939e" filled="t" fillcolor="#50535C" stroked="f">
                <v:path arrowok="t"/>
                <v:fill/>
              </v:shape>
              <v:shape style="position:absolute;left:8816;top:1802;width:206;height:144" coordorigin="8816,1802" coordsize="206,144" path="m9006,1803l8999,1805,8995,1805,8980,1807,8970,1807,8965,1808,9022,1808,9022,1807,9011,1804,9006,1803e" filled="t" fillcolor="#50535C" stroked="f">
                <v:path arrowok="t"/>
                <v:fill/>
              </v:shape>
              <v:shape style="position:absolute;left:8816;top:1802;width:206;height:144" coordorigin="8816,1802" coordsize="206,144" path="m8952,1802l8951,1802,8952,1802e" filled="t" fillcolor="#50535C" stroked="f">
                <v:path arrowok="t"/>
                <v:fill/>
              </v:shape>
            </v:group>
            <v:group style="position:absolute;left:8966;top:1799;width:203;height:153" coordorigin="8966,1799" coordsize="203,153">
              <v:shape style="position:absolute;left:8966;top:1799;width:203;height:153" coordorigin="8966,1799" coordsize="203,153" path="m9100,1800l9096,1802,9088,1809,9074,1823,9043,1852,9041,1854,9009,1890,8995,1907,8982,1923,8969,1938,8967,1940,8966,1942,8969,1951,8973,1952,8980,1951,8982,1950,8984,1950,9004,1947,9024,1946,9027,1946,9042,1946,9047,1939,9049,1936,9058,1927,9064,1921,9077,1907,9082,1900,9090,1893,9104,1879,9117,1863,9129,1847,9142,1832,9148,1826,9155,1820,9169,1810,9168,1803,9164,1802,9141,1802,9141,1802,9123,1802,9117,1801,9111,1801,9100,1800e" filled="t" fillcolor="#50535C" stroked="f">
                <v:path arrowok="t"/>
                <v:fill/>
              </v:shape>
              <v:shape style="position:absolute;left:8966;top:1799;width:203;height:153" coordorigin="8966,1799" coordsize="203,153" path="m9042,1946l9027,1946,9029,1947,9040,1949,9040,1949,9042,1946e" filled="t" fillcolor="#50535C" stroked="f">
                <v:path arrowok="t"/>
                <v:fill/>
              </v:shape>
              <v:shape style="position:absolute;left:8966;top:1799;width:203;height:153" coordorigin="8966,1799" coordsize="203,153" path="m9155,1799l9147,1802,9141,1802,9164,1802,9158,1799,9155,1799e" filled="t" fillcolor="#50535C" stroked="f">
                <v:path arrowok="t"/>
                <v:fill/>
              </v:shape>
              <v:shape style="position:absolute;left:8966;top:1799;width:203;height:153" coordorigin="8966,1799" coordsize="203,153" path="m9131,1801l9127,1801,9123,1801,9123,1802,9141,1802,9131,1801e" filled="t" fillcolor="#50535C" stroked="f">
                <v:path arrowok="t"/>
                <v:fill/>
              </v:shape>
            </v:group>
            <v:group style="position:absolute;left:9109;top:1800;width:190;height:146" coordorigin="9109,1800" coordsize="190,146">
              <v:shape style="position:absolute;left:9109;top:1800;width:190;height:146" coordorigin="9109,1800" coordsize="190,146" path="m9234,1802l9231,1804,9129,1911,9121,1920,9113,1928,9113,1929,9109,1934,9110,1940,9119,1944,9123,1945,9137,1943,9148,1942,9164,1939,9170,1939,9187,1939,9192,1932,9195,1926,9204,1918,9217,1904,9231,1888,9243,1876,9260,1857,9273,1841,9298,1810,9297,1808,9296,1807,9250,1807,9234,1802e" filled="t" fillcolor="#50535C" stroked="f">
                <v:path arrowok="t"/>
                <v:fill/>
              </v:shape>
              <v:shape style="position:absolute;left:9109;top:1800;width:190;height:146" coordorigin="9109,1800" coordsize="190,146" path="m9187,1939l9170,1939,9181,1944,9185,1942,9187,1939e" filled="t" fillcolor="#50535C" stroked="f">
                <v:path arrowok="t"/>
                <v:fill/>
              </v:shape>
              <v:shape style="position:absolute;left:9109;top:1800;width:190;height:146" coordorigin="9109,1800" coordsize="190,146" path="m9281,1800l9263,1804,9250,1807,9296,1807,9295,1804,9287,1802,9281,1800e" filled="t" fillcolor="#50535C" stroked="f">
                <v:path arrowok="t"/>
                <v:fill/>
              </v:shape>
            </v:group>
            <v:group style="position:absolute;left:8681;top:1803;width:196;height:143" coordorigin="8681,1803" coordsize="196,143">
              <v:shape style="position:absolute;left:8681;top:1803;width:196;height:143" coordorigin="8681,1803" coordsize="196,143" path="m8812,1803l8810,1805,8807,1808,8749,1866,8722,1894,8708,1909,8700,1916,8694,1925,8681,1934,8682,1940,8694,1945,8701,1946,8711,1943,8714,1942,8725,1940,8733,1937,8758,1937,8761,1935,8762,1933,8782,1910,8797,1893,8809,1881,8827,1863,8877,1810,8875,1809,8874,1807,8854,1807,8847,1806,8831,1805,8822,1804,8812,1803e" filled="t" fillcolor="#50535C" stroked="f">
                <v:path arrowok="t"/>
                <v:fill/>
              </v:shape>
              <v:shape style="position:absolute;left:8681;top:1803;width:196;height:143" coordorigin="8681,1803" coordsize="196,143" path="m8758,1937l8733,1937,8748,1945,8754,1941,8758,1937e" filled="t" fillcolor="#50535C" stroked="f">
                <v:path arrowok="t"/>
                <v:fill/>
              </v:shape>
              <v:shape style="position:absolute;left:8681;top:1803;width:196;height:143" coordorigin="8681,1803" coordsize="196,143" path="m8864,1805l8854,1807,8874,1807,8873,1806,8868,1805,8864,1805e" filled="t" fillcolor="#50535C" stroked="f">
                <v:path arrowok="t"/>
                <v:fill/>
              </v:shape>
            </v:group>
            <v:group style="position:absolute;left:10708;top:1798;width:194;height:144" coordorigin="10708,1798" coordsize="194,144">
              <v:shape style="position:absolute;left:10708;top:1798;width:194;height:144" coordorigin="10708,1798" coordsize="194,144" path="m10781,1940l10766,1940,10777,1942,10779,1941,10781,1940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754,1941l10727,1941,10731,1941,10737,1942,10741,1942,10754,1941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38,1798l10835,1800,10826,1810,10820,1816,10768,1872,10721,1918,10710,1928,10709,1929,10708,1931,10712,1938,10716,1941,10727,1941,10754,1941,10766,1940,10781,1940,10789,1930,10837,1881,10846,1871,10859,1857,10873,1843,10888,1829,10903,1816,10903,1804,10902,1802,10872,1802,10867,1801,10849,1801,10846,1801,10838,1798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84,1799l10872,1802,10902,1802,10900,1800,10887,1799,10884,1799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62,1800l10849,1801,10867,1801,10862,1800e" filled="t" fillcolor="#50535C" stroked="f">
                <v:path arrowok="t"/>
                <v:fill/>
              </v:shape>
            </v:group>
            <v:group style="position:absolute;left:11052;top:1793;width:211;height:150" coordorigin="11052,1793" coordsize="211,150">
              <v:shape style="position:absolute;left:11052;top:1793;width:211;height:150" coordorigin="11052,1793" coordsize="211,150" path="m11192,1793l11183,1802,11174,1810,11160,1827,11118,1867,11104,1881,11096,1889,11089,1896,11078,1904,11076,1906,11065,1916,11059,1923,11056,1925,11052,1932,11052,1936,11057,1941,11061,1942,11068,1939,11071,1938,11115,1937,11131,1937,11145,1924,11175,1894,11176,1892,11182,1889,11194,1878,11208,1864,11240,1831,11254,1817,11259,1812,11262,1807,11257,1799,11215,1799,11208,1799,11201,1799,11192,1793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131,1937l11115,1937,11117,1937,11126,1941,11131,1938,11131,1937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244,1795l11232,1798,11215,1799,11257,1799,11250,1795,11244,1795e" filled="t" fillcolor="#50535C" stroked="f">
                <v:path arrowok="t"/>
                <v:fill/>
              </v:shape>
            </v:group>
            <v:group style="position:absolute;left:11198;top:1795;width:204;height:146" coordorigin="11198,1795" coordsize="204,146">
              <v:shape style="position:absolute;left:11198;top:1795;width:204;height:146" coordorigin="11198,1795" coordsize="204,146" path="m11335,1795l11332,1796,11329,1800,11300,1829,11286,1843,11269,1860,11255,1873,11241,1888,11232,1897,11223,1907,11209,1918,11205,1922,11199,1928,11198,1932,11203,1939,11206,1941,11216,1940,11224,1940,11240,1936,11259,1936,11263,1935,11264,1935,11276,1935,11278,1934,11284,1927,11284,1926,11293,1919,11300,1912,11311,1901,11336,1874,11353,1856,11367,1842,11382,1829,11397,1816,11403,1813,11403,1806,11396,1800,11395,1799,11344,1799,11335,179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24,1940l11216,1940,11222,1940,11224,1940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59,1936l11240,1936,11251,1939,11259,1936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76,1935l11264,1935,11272,1937,11276,193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392,1797l11379,1797,11368,1798,11350,1798,11344,1799,11395,1799,11394,1798,11393,1798,11368,1798,11393,1798,11392,1797e" filled="t" fillcolor="#50535C" stroked="f">
                <v:path arrowok="t"/>
                <v:fill/>
              </v:shape>
            </v:group>
            <v:group style="position:absolute;left:11341;top:1798;width:194;height:144" coordorigin="11341,1798" coordsize="194,144">
              <v:shape style="position:absolute;left:11341;top:1798;width:194;height:144" coordorigin="11341,1798" coordsize="194,144" path="m11413,1939l11399,1939,11409,1942,11411,1940,11413,1939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387,1940l11360,1940,11363,1941,11370,1941,11374,1942,11387,1940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71,1798l11467,1800,11458,1809,11453,1815,11401,1871,11353,1917,11342,1927,11342,1929,11341,1930,11344,1937,11349,1941,11360,1940,11387,1940,11399,1939,11413,1939,11422,1930,11470,1881,11478,1871,11492,1856,11506,1842,11521,1829,11536,1816,11536,1803,11535,1802,11505,1802,11500,1801,11482,1801,11479,1801,11471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517,1798l11505,1802,11535,1802,11533,1799,11520,1799,11517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95,1800l11482,1801,11500,1801,11495,1800e" filled="t" fillcolor="#50535C" stroked="f">
                <v:path arrowok="t"/>
                <v:fill/>
              </v:shape>
            </v:group>
            <v:group style="position:absolute;left:11463;top:1794;width:162;height:154" coordorigin="11463,1794" coordsize="162,154">
              <v:shape style="position:absolute;left:11463;top:1794;width:162;height:154" coordorigin="11463,1794" coordsize="162,154" path="m11615,1794l11556,1843,11533,1868,11525,1875,11510,1888,11496,1903,11479,1922,11474,1926,11466,1932,11463,1935,11463,1939,11463,1939,11464,1944,11468,1948,11474,1948,11478,1945,11482,1943,11495,1941,11502,1939,11514,1939,11521,1936,11542,1936,11559,1919,11577,1901,11605,1872,11610,1867,11615,1862,11623,1853,11624,1848,11616,1841,11616,1837,11618,1829,11619,1827,11621,1817,11621,1809,11618,1796,11615,1794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14,1939l11502,1939,11509,1940,11514,1940,11514,1939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42,1936l11521,1936,11526,1936,11535,1939,11539,1939,11542,1936e" filled="t" fillcolor="#50535C" stroked="f">
                <v:path arrowok="t"/>
                <v:fill/>
              </v:shape>
            </v:group>
            <v:group style="position:absolute;left:11575;top:1898;width:37;height:47" coordorigin="11575,1898" coordsize="37,47">
              <v:shape style="position:absolute;left:11575;top:1898;width:37;height:47" coordorigin="11575,1898" coordsize="37,47" path="m11612,1941l11593,1941,11596,1941,11603,1945,11607,1945,11612,1941e" filled="t" fillcolor="#50535C" stroked="f">
                <v:path arrowok="t"/>
                <v:fill/>
              </v:shape>
              <v:shape style="position:absolute;left:11575;top:1898;width:37;height:47" coordorigin="11575,1898" coordsize="37,47" path="m11608,1898l11605,1901,11602,1905,11598,1909,11590,1918,11584,1922,11575,1932,11576,1936,11581,1939,11583,1940,11586,1941,11593,1941,11612,1941,11613,1940,11615,1938,11617,1928,11616,1917,11615,1905,11612,1899,11608,1898e" filled="t" fillcolor="#50535C" stroked="f">
                <v:path arrowok="t"/>
                <v:fill/>
              </v:shape>
            </v:group>
            <v:group style="position:absolute;left:10881;top:1798;width:194;height:144" coordorigin="10881,1798" coordsize="194,144">
              <v:shape style="position:absolute;left:10881;top:1798;width:194;height:144" coordorigin="10881,1798" coordsize="194,144" path="m10954,1940l10939,1940,10950,1942,10952,1941,10954,1940e" filled="t" fillcolor="#50535C" stroked="f">
                <v:path arrowok="t"/>
                <v:fill/>
              </v:shape>
              <v:shape style="position:absolute;left:10881;top:1798;width:194;height:144" coordorigin="10881,1798" coordsize="194,144" path="m10927,1941l10900,1941,10904,1941,10910,1942,10914,1942,10927,1941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11,1798l11008,1800,10999,1810,10993,1816,10941,1872,10894,1918,10883,1928,10882,1929,10881,1931,10884,1938,10889,1941,10900,1941,10927,1941,10939,1940,10954,1940,10962,1930,11010,1881,11019,1871,11032,1857,11046,1843,11061,1829,11076,1816,11076,1804,11075,1802,11045,1802,11040,1801,11022,1801,11019,1801,11011,1798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57,1799l11045,1802,11075,1802,11073,1800,11060,1799,11057,1799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35,1800l11022,1801,11040,1801,11035,1800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93.937592pt;margin-top:124.271523pt;width:24.125pt;height:31.912875pt;mso-position-horizontal-relative:page;mso-position-vertical-relative:page;z-index:-5760" coordorigin="5879,2485" coordsize="483,638">
            <v:group style="position:absolute;left:5900;top:2582;width:440;height:520" coordorigin="5900,2582" coordsize="440,520">
              <v:shape style="position:absolute;left:5900;top:2582;width:440;height:520" coordorigin="5900,2582" coordsize="440,520" path="m6279,2582l6340,2582,6340,3102,5900,3102,5900,2582,5960,2582e" filled="f" stroked="t" strokeweight="2.126pt" strokecolor="#50535C">
                <v:path arrowok="t"/>
              </v:shape>
            </v:group>
            <v:group style="position:absolute;left:6021;top:2507;width:199;height:116" coordorigin="6021,2507" coordsize="199,116">
              <v:shape style="position:absolute;left:6021;top:2507;width:199;height:116" coordorigin="6021,2507" coordsize="199,116" path="m6219,2623l6219,2542,6160,2542,6154,2521,6138,2507,6110,2508,6091,2517,6082,2531,6021,2542,6021,2623,6219,2623xe" filled="f" stroked="t" strokeweight="2.126pt" strokecolor="#50535C">
                <v:path arrowok="t"/>
              </v:shape>
            </v:group>
            <v:group style="position:absolute;left:6000;top:2822;width:240;height:2" coordorigin="6000,2822" coordsize="240,2">
              <v:shape style="position:absolute;left:6000;top:2822;width:240;height:2" coordorigin="6000,2822" coordsize="240,0" path="m6240,2822l6000,2822e" filled="f" stroked="t" strokeweight="2.126pt" strokecolor="#50535C">
                <v:path arrowok="t"/>
              </v:shape>
            </v:group>
            <v:group style="position:absolute;left:6000;top:2902;width:240;height:2" coordorigin="6000,2902" coordsize="240,2">
              <v:shape style="position:absolute;left:6000;top:2902;width:240;height:2" coordorigin="6000,2902" coordsize="240,0" path="m6240,2902l6000,2902e" filled="f" stroked="t" strokeweight="2.126pt" strokecolor="#50535C">
                <v:path arrowok="t"/>
              </v:shape>
            </v:group>
            <v:group style="position:absolute;left:6000;top:2982;width:240;height:2" coordorigin="6000,2982" coordsize="240,2">
              <v:shape style="position:absolute;left:6000;top:2982;width:240;height:2" coordorigin="6000,2982" coordsize="240,0" path="m6240,2982l6000,2982e" filled="f" stroked="t" strokeweight="2.126pt" strokecolor="#50535C">
                <v:path arrowok="t"/>
              </v:shape>
            </v:group>
            <v:group style="position:absolute;left:6000;top:2742;width:100;height:2" coordorigin="6000,2742" coordsize="100,2">
              <v:shape style="position:absolute;left:6000;top:2742;width:100;height:2" coordorigin="6000,2742" coordsize="100,0" path="m6100,2742l6000,2742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1.131805pt;margin-top:46.922848pt;width:60.218409pt;height:10pt;mso-position-horizontal-relative:page;mso-position-vertical-relative:page;z-index:-575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8.973602pt;margin-top:46.922848pt;width:88.904405pt;height:10pt;mso-position-horizontal-relative:page;mso-position-vertical-relative:page;z-index:-575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hyperlink r:id="rId16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907013pt;margin-top:46.922848pt;width:75.242504pt;height:10pt;mso-position-horizontal-relative:page;mso-position-vertical-relative:page;z-index:-575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hyperlink r:id="rId17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-1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7.094696pt;margin-top:171.151306pt;width:119.211021pt;height:12pt;mso-position-horizontal-relative:page;mso-position-vertical-relative:page;z-index:-575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X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99"/>
                      <w:b/>
                      <w:bCs/>
                      <w:position w:val="1"/>
                    </w:rPr>
                    <w:t>SE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0.696808pt;margin-top:195.151306pt;width:12.000001pt;height:12pt;mso-position-horizontal-relative:page;mso-position-vertical-relative:page;z-index:-575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4.426804pt;margin-top:219.151306pt;width:404.536629pt;height:24pt;mso-position-horizontal-relative:page;mso-position-vertical-relative:page;z-index:-575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145" w:right="112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5.581177pt;margin-top:749.31543pt;width:6.566407pt;height:10pt;mso-position-horizontal-relative:page;mso-position-vertical-relative:page;z-index:-575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5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2.628998pt;margin-top:578.88501pt;width:148.393pt;height:130.7720pt;mso-position-horizontal-relative:page;mso-position-vertical-relative:page;z-index:-5752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838" w:right="802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</w:rPr>
                    <w:t>NDIN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8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503998pt;margin-top:578.88501pt;width:148.393pt;height:130.7720pt;mso-position-horizontal-relative:page;mso-position-vertical-relative:page;z-index:-5751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643" w:right="603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20"/>
                      <w:w w:val="99"/>
                      <w:b/>
                      <w:bCs/>
                    </w:rPr>
                    <w:t>IA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2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20"/>
                      <w:w w:val="99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8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2.700592pt;margin-top:606.148315pt;width:9pt;height:14pt;mso-position-horizontal-relative:page;mso-position-vertical-relative:page;z-index:-575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700592pt;margin-top:606.148315pt;width:9pt;height:14pt;mso-position-horizontal-relative:page;mso-position-vertical-relative:page;z-index:-574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378998pt;margin-top:578.88501pt;width:148.393pt;height:130.7720pt;mso-position-horizontal-relative:page;mso-position-vertical-relative:page;z-index:-5748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681" w:right="661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/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8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2.628998pt;margin-top:437.373993pt;width:148.393pt;height:130.7720pt;mso-position-horizontal-relative:page;mso-position-vertical-relative:page;z-index:-5747" type="#_x0000_t202" filled="f" stroked="f">
            <v:textbox inset="0,0,0,0">
              <w:txbxContent>
                <w:p>
                  <w:pPr>
                    <w:spacing w:before="9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708" w:right="688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1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-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2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17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8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532501pt;margin-top:456.632385pt;width:14pt;height:14pt;mso-position-horizontal-relative:page;mso-position-vertical-relative:page;z-index:-574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503998pt;margin-top:437.373993pt;width:148.393pt;height:130.7720pt;mso-position-horizontal-relative:page;mso-position-vertical-relative:page;z-index:-5745" type="#_x0000_t202" filled="f" stroked="f">
            <v:textbox inset="0,0,0,0">
              <w:txbxContent>
                <w:p>
                  <w:pPr>
                    <w:spacing w:before="9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752" w:right="732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99"/>
                      <w:b/>
                      <w:bCs/>
                    </w:rPr>
                    <w:t>SE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8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2.700592pt;margin-top:455.339508pt;width:31pt;height:31pt;mso-position-horizontal-relative:page;mso-position-vertical-relative:page;z-index:-574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1.711609pt;margin-top:464.339508pt;width:8pt;height:8pt;mso-position-horizontal-relative:page;mso-position-vertical-relative:page;z-index:-5743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378998pt;margin-top:437.373993pt;width:148.393pt;height:130.7720pt;mso-position-horizontal-relative:page;mso-position-vertical-relative:page;z-index:-5742" type="#_x0000_t202" filled="f" stroked="f">
            <v:textbox inset="0,0,0,0">
              <w:txbxContent>
                <w:p>
                  <w:pPr>
                    <w:spacing w:before="9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390" w:right="370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2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20"/>
                      <w:w w:val="100"/>
                      <w:b/>
                      <w:bCs/>
                    </w:rPr>
                    <w:t>ARK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8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3.575699pt;margin-top:462.339508pt;width:30pt;height:24pt;mso-position-horizontal-relative:page;mso-position-vertical-relative:page;z-index:-574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7.575699pt;margin-top:456.339508pt;width:22pt;height:10pt;mso-position-horizontal-relative:page;mso-position-vertical-relative:page;z-index:-574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2.628998pt;margin-top:296.459015pt;width:148.393pt;height:130.7720pt;mso-position-horizontal-relative:page;mso-position-vertical-relative:page;z-index:-5739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7" w:after="0" w:line="280" w:lineRule="exact"/>
                    <w:jc w:val="left"/>
                    <w:rPr>
                      <w:sz w:val="28"/>
                      <w:szCs w:val="28"/>
                    </w:rPr>
                  </w:pPr>
                  <w:rPr/>
                  <w:r>
                    <w:rPr>
                      <w:sz w:val="28"/>
                      <w:szCs w:val="28"/>
                    </w:rPr>
                  </w:r>
                </w:p>
                <w:p>
                  <w:pPr>
                    <w:spacing w:before="0" w:after="0" w:line="240" w:lineRule="auto"/>
                    <w:ind w:left="702" w:right="682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8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7.825012pt;margin-top:311.998993pt;width:18pt;height:6pt;mso-position-horizontal-relative:page;mso-position-vertical-relative:page;z-index:-5738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left="40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7.825012pt;margin-top:317.998993pt;width:18pt;height:16pt;mso-position-horizontal-relative:page;mso-position-vertical-relative:page;z-index:-573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7.825012pt;margin-top:333.998993pt;width:18pt;height:8pt;mso-position-horizontal-relative:page;mso-position-vertical-relative:page;z-index:-5736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503998pt;margin-top:296.459015pt;width:148.393pt;height:130.7720pt;mso-position-horizontal-relative:page;mso-position-vertical-relative:page;z-index:-5735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7" w:after="0" w:line="280" w:lineRule="exact"/>
                    <w:jc w:val="left"/>
                    <w:rPr>
                      <w:sz w:val="28"/>
                      <w:szCs w:val="28"/>
                    </w:rPr>
                  </w:pPr>
                  <w:rPr/>
                  <w:r>
                    <w:rPr>
                      <w:sz w:val="28"/>
                      <w:szCs w:val="28"/>
                    </w:rPr>
                  </w:r>
                </w:p>
                <w:p>
                  <w:pPr>
                    <w:spacing w:before="0" w:after="0" w:line="240" w:lineRule="auto"/>
                    <w:ind w:left="342" w:right="321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w w:val="99"/>
                      <w:b/>
                      <w:bCs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18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2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18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18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8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378998pt;margin-top:296.459015pt;width:148.393pt;height:130.7720pt;mso-position-horizontal-relative:page;mso-position-vertical-relative:page;z-index:-5734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7" w:after="0" w:line="280" w:lineRule="exact"/>
                    <w:jc w:val="left"/>
                    <w:rPr>
                      <w:sz w:val="28"/>
                      <w:szCs w:val="28"/>
                    </w:rPr>
                  </w:pPr>
                  <w:rPr/>
                  <w:r>
                    <w:rPr>
                      <w:sz w:val="28"/>
                      <w:szCs w:val="28"/>
                    </w:rPr>
                  </w:r>
                </w:p>
                <w:p>
                  <w:pPr>
                    <w:spacing w:before="0" w:after="0" w:line="240" w:lineRule="auto"/>
                    <w:ind w:left="753" w:right="733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8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3.575699pt;margin-top:314.998596pt;width:30.0pt;height:6pt;mso-position-horizontal-relative:page;mso-position-vertical-relative:page;z-index:-5733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left="40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3.575699pt;margin-top:320.998596pt;width:30.0pt;height:18pt;mso-position-horizontal-relative:page;mso-position-vertical-relative:page;z-index:-573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7.575699pt;margin-top:324.998596pt;width:6.0pt;height:10pt;mso-position-horizontal-relative:page;mso-position-vertical-relative:page;z-index:-573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3.575699pt;margin-top:324.998596pt;width:4pt;height:10pt;mso-position-horizontal-relative:page;mso-position-vertical-relative:page;z-index:-573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7.575699pt;margin-top:324.998596pt;width:12pt;height:10pt;mso-position-horizontal-relative:page;mso-position-vertical-relative:page;z-index:-572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5.00061pt;margin-top:129.121399pt;width:21.999pt;height:26pt;mso-position-horizontal-relative:page;mso-position-vertical-relative:page;z-index:-572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8.842102pt;margin-top:47.243801pt;width:10.63pt;height:9.2125pt;mso-position-horizontal-relative:page;mso-position-vertical-relative:page;z-index:-5727" type="#_x0000_t202" filled="f" stroked="f">
            <v:textbox inset="0,0,0,0">
              <w:txbxContent>
                <w:p>
                  <w:pPr>
                    <w:spacing w:before="4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30.273987pt;width:550.295pt;height:12pt;mso-position-horizontal-relative:page;mso-position-vertical-relative:page;z-index:-572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820" w:bottom="280" w:left="1720" w:right="172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0pt;margin-top:281.154999pt;width:612pt;height:510.845pt;mso-position-horizontal-relative:page;mso-position-vertical-relative:page;z-index:-5725" coordorigin="0,5623" coordsize="12240,10217">
            <v:group style="position:absolute;left:0;top:5633;width:12240;height:5816" coordorigin="0,5633" coordsize="12240,5816">
              <v:shape style="position:absolute;left:0;top:5633;width:12240;height:5816" coordorigin="0,5633" coordsize="12240,5816" path="m0,11449l12240,11449,12240,5633,0,5633,0,11449xe" filled="t" fillcolor="#FDB913" stroked="f">
                <v:path arrowok="t"/>
                <v:fill/>
              </v:shape>
            </v:group>
            <v:group style="position:absolute;left:1083;top:8084;width:3828;height:5691" coordorigin="1083,8084" coordsize="3828,5691">
              <v:shape style="position:absolute;left:1083;top:8084;width:3828;height:5691" coordorigin="1083,8084" coordsize="3828,5691" path="m4655,8084l1339,8084,1316,8085,1250,8100,1192,8130,1144,8174,1109,8229,1088,8292,1083,8337,1083,13522,1092,13586,1118,13647,1157,13699,1208,13739,1269,13765,1336,13775,4655,13775,4678,13774,4744,13759,4802,13729,4850,13685,4886,13630,4907,13567,4911,13522,4911,8337,4902,8272,4877,8212,4837,8160,4786,8120,4725,8094,4658,8084,4655,8084e" filled="t" fillcolor="#231F20" stroked="f">
                <v:path arrowok="t"/>
                <v:fill/>
              </v:shape>
            </v:group>
            <v:group style="position:absolute;left:2910;top:8293;width:175;height:176" coordorigin="2910,8293" coordsize="175,176">
              <v:shape style="position:absolute;left:2910;top:8293;width:175;height:176" coordorigin="2910,8293" coordsize="175,176" path="m3007,8293l2941,8314,2910,8367,2912,8393,2944,8450,2997,8469,3020,8466,3072,8428,3085,8386,3083,8362,3047,8308,3007,8293e" filled="t" fillcolor="#D3D8D6" stroked="f">
                <v:path arrowok="t"/>
                <v:fill/>
              </v:shape>
            </v:group>
            <v:group style="position:absolute;left:1260;top:8634;width:3474;height:4588" coordorigin="1260,8634" coordsize="3474,4588">
              <v:shape style="position:absolute;left:1260;top:8634;width:3474;height:4588" coordorigin="1260,8634" coordsize="3474,4588" path="m4728,8634l1267,8634,1260,8640,1260,13215,1267,13222,4728,13222,4734,13215,4734,8640,4728,8634e" filled="t" fillcolor="#FFFFFF" stroked="f">
                <v:path arrowok="t"/>
                <v:fill/>
              </v:shape>
              <v:shape style="position:absolute;left:1260;top:8634;width:3474;height:4588" type="#_x0000_t75">
                <v:imagedata r:id="rId18" o:title=""/>
              </v:shape>
            </v:group>
            <v:group style="position:absolute;left:2847;top:13355;width:300;height:301" coordorigin="2847,13355" coordsize="300,301">
              <v:shape style="position:absolute;left:2847;top:13355;width:300;height:301" coordorigin="2847,13355" coordsize="300,301" path="m2992,13355l2931,13370,2882,13411,2853,13471,2847,13520,2851,13542,2881,13601,2932,13641,2997,13656,3005,13655,3066,13639,3113,13598,3141,13537,3147,13486,3142,13465,3112,13408,3060,13369,2992,13355e" filled="t" fillcolor="#FFFFFF" stroked="f">
                <v:path arrowok="t"/>
                <v:fill/>
              </v:shape>
            </v:group>
            <v:group style="position:absolute;left:2957;top:8339;width:77;height:80" coordorigin="2957,8339" coordsize="77,80">
              <v:shape style="position:absolute;left:2957;top:8339;width:77;height:80" coordorigin="2957,8339" coordsize="77,80" path="m2997,8339l2989,8340,2972,8348,2960,8366,2957,8392,2967,8407,2985,8417,3012,8419,3026,8408,3033,8389,3034,8360,3019,8345,2997,8339e" filled="t" fillcolor="#FFFFFF" stroked="f">
                <v:path arrowok="t"/>
                <v:fill/>
              </v:shape>
            </v:group>
            <v:group style="position:absolute;left:7663;top:8084;width:3828;height:5691" coordorigin="7663,8084" coordsize="3828,5691">
              <v:shape style="position:absolute;left:7663;top:8084;width:3828;height:5691" coordorigin="7663,8084" coordsize="3828,5691" path="m11235,8084l7919,8084,7896,8085,7830,8100,7772,8130,7724,8174,7688,8229,7668,8292,7663,8337,7663,13522,7672,13586,7698,13647,7737,13699,7788,13739,7849,13765,7916,13775,11235,13775,11258,13774,11324,13759,11382,13729,11430,13685,11466,13630,11487,13567,11491,13522,11491,8337,11482,8272,11457,8212,11417,8160,11366,8120,11305,8094,11238,8084,11235,8084e" filled="t" fillcolor="#231F20" stroked="f">
                <v:path arrowok="t"/>
                <v:fill/>
              </v:shape>
            </v:group>
            <v:group style="position:absolute;left:9490;top:8293;width:175;height:176" coordorigin="9490,8293" coordsize="175,176">
              <v:shape style="position:absolute;left:9490;top:8293;width:175;height:176" coordorigin="9490,8293" coordsize="175,176" path="m9587,8293l9521,8314,9490,8367,9492,8393,9524,8450,9577,8469,9600,8466,9652,8428,9665,8386,9663,8362,9627,8308,9587,8293e" filled="t" fillcolor="#D3D8D6" stroked="f">
                <v:path arrowok="t"/>
                <v:fill/>
              </v:shape>
            </v:group>
            <v:group style="position:absolute;left:7840;top:8634;width:3474;height:4588" coordorigin="7840,8634" coordsize="3474,4588">
              <v:shape style="position:absolute;left:7840;top:8634;width:3474;height:4588" coordorigin="7840,8634" coordsize="3474,4588" path="m11308,8634l7847,8634,7840,8640,7840,13215,7847,13222,11308,13222,11314,13215,11314,8640,11308,8634e" filled="t" fillcolor="#FFFFFF" stroked="f">
                <v:path arrowok="t"/>
                <v:fill/>
              </v:shape>
              <v:shape style="position:absolute;left:7840;top:8634;width:3474;height:4588" type="#_x0000_t75">
                <v:imagedata r:id="rId19" o:title=""/>
              </v:shape>
            </v:group>
            <v:group style="position:absolute;left:9427;top:13355;width:300;height:301" coordorigin="9427,13355" coordsize="300,301">
              <v:shape style="position:absolute;left:9427;top:13355;width:300;height:301" coordorigin="9427,13355" coordsize="300,301" path="m9572,13355l9511,13370,9462,13411,9433,13471,9427,13520,9431,13542,9461,13601,9512,13641,9577,13656,9585,13655,9646,13639,9693,13598,9721,13537,9727,13486,9722,13465,9692,13408,9640,13369,9572,13355e" filled="t" fillcolor="#FFFFFF" stroked="f">
                <v:path arrowok="t"/>
                <v:fill/>
              </v:shape>
            </v:group>
            <v:group style="position:absolute;left:9537;top:8339;width:77;height:80" coordorigin="9537,8339" coordsize="77,80">
              <v:shape style="position:absolute;left:9537;top:8339;width:77;height:80" coordorigin="9537,8339" coordsize="77,80" path="m9577,8339l9569,8340,9552,8348,9540,8366,9537,8392,9547,8407,9565,8417,9592,8419,9606,8408,9613,8389,9614,8360,9599,8345,9577,8339e" filled="t" fillcolor="#FFFFFF" stroked="f">
                <v:path arrowok="t"/>
                <v:fill/>
              </v:shape>
            </v:group>
            <v:group style="position:absolute;left:3864;top:6598;width:4846;height:7203" coordorigin="3864,6598" coordsize="4846,7203">
              <v:shape style="position:absolute;left:3864;top:6598;width:4846;height:7203" coordorigin="3864,6598" coordsize="4846,7203" path="m8386,6598l4189,6598,4162,6599,4086,6614,4018,6646,3960,6693,3913,6751,3881,6819,3866,6895,3864,6922,3864,13476,3874,13554,3901,13625,3943,13687,3997,13738,4063,13775,4136,13796,4189,13800,8386,13800,8463,13791,8535,13764,8597,13722,8647,13668,8684,13602,8706,13529,8710,13476,8710,6922,8701,6844,8674,6773,8632,6711,8577,6660,8512,6623,8438,6602,8386,6598e" filled="t" fillcolor="#231F20" stroked="f">
                <v:path arrowok="t"/>
                <v:fill/>
              </v:shape>
            </v:group>
            <v:group style="position:absolute;left:6176;top:6862;width:221;height:222" coordorigin="6176,6862" coordsize="221,222">
              <v:shape style="position:absolute;left:6176;top:6862;width:221;height:222" coordorigin="6176,6862" coordsize="221,222" path="m6302,6862l6232,6879,6188,6923,6176,6963,6178,6988,6206,7049,6259,7081,6287,7085,6310,7082,6367,7051,6397,6994,6396,6967,6371,6903,6322,6867,6302,6862e" filled="t" fillcolor="#D3D8D6" stroked="f">
                <v:path arrowok="t"/>
                <v:fill/>
              </v:shape>
            </v:group>
            <v:group style="position:absolute;left:4089;top:7293;width:4397;height:5807" coordorigin="4089,7293" coordsize="4397,5807">
              <v:shape style="position:absolute;left:4089;top:7293;width:4397;height:5807" coordorigin="4089,7293" coordsize="4397,5807" path="m8478,7293l4097,7293,4089,7301,4089,13092,4097,13100,8478,13100,8486,13092,8486,7301,8478,7293e" filled="t" fillcolor="#FFFFFF" stroked="f">
                <v:path arrowok="t"/>
                <v:fill/>
              </v:shape>
              <v:shape style="position:absolute;left:4089;top:7293;width:4397;height:5807" type="#_x0000_t75">
                <v:imagedata r:id="rId20" o:title=""/>
              </v:shape>
            </v:group>
            <v:group style="position:absolute;left:6097;top:13269;width:381;height:380" coordorigin="6097,13269" coordsize="381,380">
              <v:shape style="position:absolute;left:6097;top:13269;width:381;height:380" coordorigin="6097,13269" coordsize="381,380" path="m6267,13269l6205,13287,6153,13325,6116,13379,6098,13445,6097,13470,6099,13493,6122,13555,6164,13605,6221,13638,6287,13649,6303,13649,6367,13632,6420,13596,6458,13543,6477,13477,6478,13454,6476,13432,6456,13372,6418,13323,6362,13288,6293,13271,6267,13269e" filled="t" fillcolor="#FFFFFF" stroked="f">
                <v:path arrowok="t"/>
                <v:fill/>
              </v:shape>
            </v:group>
            <v:group style="position:absolute;left:6234;top:6920;width:103;height:105" coordorigin="6234,6920" coordsize="103,105">
              <v:shape style="position:absolute;left:6234;top:6920;width:103;height:105" coordorigin="6234,6920" coordsize="103,105" path="m6287,6920l6270,6923,6251,6934,6239,6952,6234,6975,6239,6995,6252,7011,6271,7022,6296,7025,6313,7019,6327,7005,6336,6984,6337,6957,6327,6938,6309,6925,6287,6920e" filled="t" fillcolor="#FFFFFF" stroked="f">
                <v:path arrowok="t"/>
                <v:fill/>
              </v:shape>
            </v:group>
            <v:group style="position:absolute;left:0;top:11449;width:12240;height:4391" coordorigin="0,11449" coordsize="12240,4391">
              <v:shape style="position:absolute;left:0;top:11449;width:12240;height:4391" coordorigin="0,11449" coordsize="12240,4391" path="m0,15840l12240,15840,12240,11449,0,11449,0,15840e" filled="t" fillcolor="#D3D8D6" stroked="f">
                <v:path arrowok="t"/>
                <v:fill/>
              </v:shape>
            </v:group>
            <v:group style="position:absolute;left:617;top:14825;width:11006;height:2" coordorigin="617,14825" coordsize="11006,2">
              <v:shape style="position:absolute;left:617;top:14825;width:11006;height:2" coordorigin="617,14825" coordsize="11006,0" path="m617,14825l11623,14825e" filled="f" stroked="t" strokeweight=".992pt" strokecolor="#96969C">
                <v:path arrowok="t"/>
              </v:shape>
            </v:group>
            <v:group style="position:absolute;left:3041;top:12818;width:2;height:1682" coordorigin="3041,12818" coordsize="2,1682">
              <v:shape style="position:absolute;left:3041;top:12818;width:2;height:1682" coordorigin="3041,12818" coordsize="0,1682" path="m3041,12818l3041,14500e" filled="f" stroked="t" strokeweight=".709pt" strokecolor="#96969C">
                <v:path arrowok="t"/>
              </v:shape>
            </v:group>
            <v:group style="position:absolute;left:5211;top:12818;width:2;height:1682" coordorigin="5211,12818" coordsize="2,1682">
              <v:shape style="position:absolute;left:5211;top:12818;width:2;height:1682" coordorigin="5211,12818" coordsize="0,1682" path="m5211,12818l5211,14500e" filled="f" stroked="t" strokeweight=".709pt" strokecolor="#96969C">
                <v:path arrowok="t"/>
              </v:shape>
            </v:group>
            <v:group style="position:absolute;left:7407;top:12818;width:2;height:1682" coordorigin="7407,12818" coordsize="2,1682">
              <v:shape style="position:absolute;left:7407;top:12818;width:2;height:1682" coordorigin="7407,12818" coordsize="0,1682" path="m7407,12818l7407,14500e" filled="f" stroked="t" strokeweight=".709pt" strokecolor="#96969C">
                <v:path arrowok="t"/>
              </v:shape>
            </v:group>
            <v:group style="position:absolute;left:9594;top:12818;width:2;height:1682" coordorigin="9594,12818" coordsize="2,1682">
              <v:shape style="position:absolute;left:9594;top:12818;width:2;height:1682" coordorigin="9594,12818" coordsize="0,1682" path="m9594,12818l9594,14500e" filled="f" stroked="t" strokeweight=".709pt" strokecolor="#96969C">
                <v:path arrowok="t"/>
              </v:shape>
            </v:group>
            <v:group style="position:absolute;left:1631;top:13254;width:520;height:140" coordorigin="1631,13254" coordsize="520,140">
              <v:shape style="position:absolute;left:1631;top:13254;width:520;height:140" coordorigin="1631,13254" coordsize="520,140" path="m2151,13254l2151,13394,1631,13394,1631,13254e" filled="f" stroked="t" strokeweight="2.126pt" strokecolor="#50535C">
                <v:path arrowok="t"/>
              </v:shape>
            </v:group>
            <v:group style="position:absolute;left:1731;top:12774;width:320;height:460" coordorigin="1731,12774" coordsize="320,460">
              <v:shape style="position:absolute;left:1731;top:12774;width:320;height:460" coordorigin="1731,12774" coordsize="320,460" path="m1831,12774l1831,12994,1731,12994,1891,13234,2051,12994,1951,12994,1951,12774e" filled="f" stroked="t" strokeweight="2.126pt" strokecolor="#50535C">
                <v:path arrowok="t"/>
              </v:shape>
            </v:group>
            <v:group style="position:absolute;left:3804;top:13098;width:100;height:200" coordorigin="3804,13098" coordsize="100,200">
              <v:shape style="position:absolute;left:3804;top:13098;width:100;height:200" coordorigin="3804,13098" coordsize="100,200" path="m3904,13298l3840,13276,3807,13222,3804,13199,3806,13176,3838,13121,3901,13098,3904,13298xe" filled="f" stroked="t" strokeweight="2.126pt" strokecolor="#50535C">
                <v:path arrowok="t"/>
              </v:shape>
            </v:group>
            <v:group style="position:absolute;left:4304;top:13098;width:100;height:200" coordorigin="4304,13098" coordsize="100,200">
              <v:shape style="position:absolute;left:4304;top:13098;width:100;height:200" coordorigin="4304,13098" coordsize="100,200" path="m4304,13098l4368,13119,4401,13173,4404,13196,4402,13219,4370,13275,4307,13298,4304,13098xe" filled="f" stroked="t" strokeweight="2.126pt" strokecolor="#50535C">
                <v:path arrowok="t"/>
              </v:shape>
            </v:group>
            <v:group style="position:absolute;left:4342;top:13358;width:22;height:36" coordorigin="4342,13358" coordsize="22,36">
              <v:shape style="position:absolute;left:4342;top:13358;width:22;height:36" coordorigin="4342,13358" coordsize="22,36" path="m4364,13358l4358,13380,4342,13394e" filled="f" stroked="t" strokeweight="2.126pt" strokecolor="#50535C">
                <v:path arrowok="t"/>
              </v:shape>
            </v:group>
            <v:group style="position:absolute;left:4244;top:13398;width:80;height:2" coordorigin="4244,13398" coordsize="80,2">
              <v:shape style="position:absolute;left:4244;top:13398;width:80;height:2" coordorigin="4244,13398" coordsize="80,0" path="m4244,13398l4324,13398e" filled="f" stroked="t" strokeweight="2.126pt" strokecolor="#50535C">
                <v:path arrowok="t"/>
              </v:shape>
            </v:group>
            <v:group style="position:absolute;left:4156;top:13358;width:78;height:75" coordorigin="4156,13358" coordsize="78,75">
              <v:shape style="position:absolute;left:4156;top:13358;width:78;height:75" coordorigin="4156,13358" coordsize="78,75" path="m4235,13398l4229,13419,4213,13434,4185,13433,4166,13424,4156,13409,4160,13383,4171,13366,4189,13358,4213,13363,4229,13377,4235,13397,4235,13398xe" filled="f" stroked="t" strokeweight="2.126pt" strokecolor="#50535C">
                <v:path arrowok="t"/>
              </v:shape>
            </v:group>
            <v:group style="position:absolute;left:3904;top:12838;width:400;height:200" coordorigin="3904,12838" coordsize="400,200">
              <v:shape style="position:absolute;left:3904;top:12838;width:400;height:200" coordorigin="3904,12838" coordsize="400,200" path="m3904,13038l3916,12971,3947,12914,3995,12870,4056,12844,4101,12838,4124,12839,4189,12857,4243,12894,4282,12946,4302,13009,4304,13032e" filled="f" stroked="t" strokeweight="2.126pt" strokecolor="#50535C">
                <v:path arrowok="t"/>
              </v:shape>
            </v:group>
            <v:group style="position:absolute;left:6014;top:12879;width:580;height:360" coordorigin="6014,12879" coordsize="580,360">
              <v:shape style="position:absolute;left:6014;top:12879;width:580;height:360" coordorigin="6014,12879" coordsize="580,360" path="m6255,13019l6594,13019,6554,13239,6194,13239,6094,12879,6014,12879e" filled="f" stroked="t" strokeweight="2.126pt" strokecolor="#50535C">
                <v:path arrowok="t"/>
              </v:shape>
            </v:group>
            <v:group style="position:absolute;left:6196;top:13319;width:78;height:75" coordorigin="6196,13319" coordsize="78,75">
              <v:shape style="position:absolute;left:6196;top:13319;width:78;height:75" coordorigin="6196,13319" coordsize="78,75" path="m6274,13359l6268,13380,6252,13395,6224,13394,6206,13385,6196,13370,6199,13344,6211,13327,6228,13319,6252,13324,6268,13338,6274,13358,6274,13359xe" filled="f" stroked="t" strokeweight="2.126pt" strokecolor="#50535C">
                <v:path arrowok="t"/>
              </v:shape>
            </v:group>
            <v:group style="position:absolute;left:6456;top:13319;width:78;height:75" coordorigin="6456,13319" coordsize="78,75">
              <v:shape style="position:absolute;left:6456;top:13319;width:78;height:75" coordorigin="6456,13319" coordsize="78,75" path="m6534,13359l6528,13380,6512,13395,6484,13394,6466,13385,6456,13370,6459,13344,6471,13327,6488,13319,6512,13324,6528,13338,6534,13358,6534,13359xe" filled="f" stroked="t" strokeweight="2.126pt" strokecolor="#50535C">
                <v:path arrowok="t"/>
              </v:shape>
            </v:group>
            <v:group style="position:absolute;left:6314;top:13079;width:2;height:100" coordorigin="6314,13079" coordsize="2,100">
              <v:shape style="position:absolute;left:6314;top:13079;width:2;height:100" coordorigin="6314,13079" coordsize="0,100" path="m6314,13079l6314,13179e" filled="f" stroked="t" strokeweight="2.126pt" strokecolor="#50535C">
                <v:path arrowok="t"/>
              </v:shape>
            </v:group>
            <v:group style="position:absolute;left:6434;top:13079;width:2;height:100" coordorigin="6434,13079" coordsize="2,100">
              <v:shape style="position:absolute;left:6434;top:13079;width:2;height:100" coordorigin="6434,13079" coordsize="0,100" path="m6434,13079l6434,13179e" filled="f" stroked="t" strokeweight="2.126pt" strokecolor="#50535C">
                <v:path arrowok="t"/>
              </v:shape>
            </v:group>
            <v:group style="position:absolute;left:6274;top:12879;width:120;height:80" coordorigin="6274,12879" coordsize="120,80">
              <v:shape style="position:absolute;left:6274;top:12879;width:120;height:80" coordorigin="6274,12879" coordsize="120,80" path="m6274,12959l6274,12919,6394,12879e" filled="f" stroked="t" strokeweight="2.126pt" strokecolor="#50535C">
                <v:path arrowok="t"/>
              </v:shape>
            </v:group>
            <v:group style="position:absolute;left:6394;top:12859;width:160;height:100" coordorigin="6394,12859" coordsize="160,100">
              <v:shape style="position:absolute;left:6394;top:12859;width:160;height:100" coordorigin="6394,12859" coordsize="160,100" path="m6394,12959l6394,12859,6554,12899,6554,12959e" filled="f" stroked="t" strokeweight="2.126pt" strokecolor="#50535C">
                <v:path arrowok="t"/>
              </v:shape>
            </v:group>
            <v:group style="position:absolute;left:10364;top:13436;width:640;height:2" coordorigin="10364,13436" coordsize="640,2">
              <v:shape style="position:absolute;left:10364;top:13436;width:640;height:2" coordorigin="10364,13436" coordsize="640,0" path="m11004,13436l10364,13436e" filled="f" stroked="t" strokeweight="2.126pt" strokecolor="#50535C">
                <v:path arrowok="t"/>
              </v:shape>
            </v:group>
            <v:group style="position:absolute;left:10384;top:12816;width:2;height:640" coordorigin="10384,12816" coordsize="2,640">
              <v:shape style="position:absolute;left:10384;top:12816;width:2;height:640" coordorigin="10384,12816" coordsize="0,640" path="m10384,13456l10384,12816e" filled="f" stroked="t" strokeweight="2.126pt" strokecolor="#50535C">
                <v:path arrowok="t"/>
              </v:shape>
            </v:group>
            <v:group style="position:absolute;left:10503;top:13396;width:43;height:2" coordorigin="10503,13396" coordsize="43,2">
              <v:shape style="position:absolute;left:10503;top:13396;width:43;height:2" coordorigin="10503,13396" coordsize="43,0" path="m10503,13396l10545,13396e" filled="f" stroked="t" strokeweight="2pt" strokecolor="#50535C">
                <v:path arrowok="t"/>
              </v:shape>
            </v:group>
            <v:group style="position:absolute;left:10583;top:13396;width:43;height:2" coordorigin="10583,13396" coordsize="43,2">
              <v:shape style="position:absolute;left:10583;top:13396;width:43;height:2" coordorigin="10583,13396" coordsize="43,0" path="m10583,13396l10625,13396e" filled="f" stroked="t" strokeweight="2pt" strokecolor="#50535C">
                <v:path arrowok="t"/>
              </v:shape>
            </v:group>
            <v:group style="position:absolute;left:10663;top:13396;width:43;height:2" coordorigin="10663,13396" coordsize="43,2">
              <v:shape style="position:absolute;left:10663;top:13396;width:43;height:2" coordorigin="10663,13396" coordsize="43,0" path="m10663,13396l10705,13396e" filled="f" stroked="t" strokeweight="2pt" strokecolor="#50535C">
                <v:path arrowok="t"/>
              </v:shape>
            </v:group>
            <v:group style="position:absolute;left:10743;top:13396;width:43;height:2" coordorigin="10743,13396" coordsize="43,2">
              <v:shape style="position:absolute;left:10743;top:13396;width:43;height:2" coordorigin="10743,13396" coordsize="43,0" path="m10743,13396l10785,13396e" filled="f" stroked="t" strokeweight="2pt" strokecolor="#50535C">
                <v:path arrowok="t"/>
              </v:shape>
            </v:group>
            <v:group style="position:absolute;left:10823;top:13396;width:43;height:2" coordorigin="10823,13396" coordsize="43,2">
              <v:shape style="position:absolute;left:10823;top:13396;width:43;height:2" coordorigin="10823,13396" coordsize="43,0" path="m10823,13396l10865,13396e" filled="f" stroked="t" strokeweight="2pt" strokecolor="#50535C">
                <v:path arrowok="t"/>
              </v:shape>
            </v:group>
            <v:group style="position:absolute;left:10903;top:13396;width:43;height:2" coordorigin="10903,13396" coordsize="43,2">
              <v:shape style="position:absolute;left:10903;top:13396;width:43;height:2" coordorigin="10903,13396" coordsize="43,0" path="m10903,13396l10945,13396e" filled="f" stroked="t" strokeweight="2pt" strokecolor="#50535C">
                <v:path arrowok="t"/>
              </v:shape>
            </v:group>
            <v:group style="position:absolute;left:10404;top:13316;width:40;height:2" coordorigin="10404,13316" coordsize="40,2">
              <v:shape style="position:absolute;left:10404;top:13316;width:40;height:2" coordorigin="10404,13316" coordsize="40,0" path="m10444,13316l10404,13316e" filled="f" stroked="t" strokeweight="2.126pt" strokecolor="#50535C">
                <v:path arrowok="t"/>
              </v:shape>
            </v:group>
            <v:group style="position:absolute;left:10404;top:13236;width:40;height:2" coordorigin="10404,13236" coordsize="40,2">
              <v:shape style="position:absolute;left:10404;top:13236;width:40;height:2" coordorigin="10404,13236" coordsize="40,0" path="m10444,13236l10404,13236e" filled="f" stroked="t" strokeweight="2.126pt" strokecolor="#50535C">
                <v:path arrowok="t"/>
              </v:shape>
            </v:group>
            <v:group style="position:absolute;left:10404;top:13156;width:40;height:2" coordorigin="10404,13156" coordsize="40,2">
              <v:shape style="position:absolute;left:10404;top:13156;width:40;height:2" coordorigin="10404,13156" coordsize="40,0" path="m10444,13156l10404,13156e" filled="f" stroked="t" strokeweight="2.126pt" strokecolor="#50535C">
                <v:path arrowok="t"/>
              </v:shape>
            </v:group>
            <v:group style="position:absolute;left:10404;top:13076;width:40;height:2" coordorigin="10404,13076" coordsize="40,2">
              <v:shape style="position:absolute;left:10404;top:13076;width:40;height:2" coordorigin="10404,13076" coordsize="40,0" path="m10444,13076l10404,13076e" filled="f" stroked="t" strokeweight="2.126pt" strokecolor="#50535C">
                <v:path arrowok="t"/>
              </v:shape>
            </v:group>
            <v:group style="position:absolute;left:10404;top:12996;width:40;height:2" coordorigin="10404,12996" coordsize="40,2">
              <v:shape style="position:absolute;left:10404;top:12996;width:40;height:2" coordorigin="10404,12996" coordsize="40,0" path="m10444,12996l10404,12996e" filled="f" stroked="t" strokeweight="2.126pt" strokecolor="#50535C">
                <v:path arrowok="t"/>
              </v:shape>
            </v:group>
            <v:group style="position:absolute;left:10404;top:12916;width:40;height:2" coordorigin="10404,12916" coordsize="40,2">
              <v:shape style="position:absolute;left:10404;top:12916;width:40;height:2" coordorigin="10404,12916" coordsize="40,0" path="m10444,12916l10404,12916e" filled="f" stroked="t" strokeweight="2.126pt" strokecolor="#50535C">
                <v:path arrowok="t"/>
              </v:shape>
            </v:group>
            <v:group style="position:absolute;left:10524;top:12976;width:400;height:260" coordorigin="10524,12976" coordsize="400,260">
              <v:shape style="position:absolute;left:10524;top:12976;width:400;height:260" coordorigin="10524,12976" coordsize="400,260" path="m10524,12976l10644,13116,10744,13036,10924,13236e" filled="f" stroked="t" strokeweight="2.126pt" strokecolor="#50535C">
                <v:path arrowok="t"/>
              </v:shape>
            </v:group>
            <v:group style="position:absolute;left:10764;top:13076;width:160;height:160" coordorigin="10764,13076" coordsize="160,160">
              <v:shape style="position:absolute;left:10764;top:13076;width:160;height:160" coordorigin="10764,13076" coordsize="160,160" path="m10924,13076l10924,13236,10764,13236e" filled="f" stroked="t" strokeweight="2.126pt" strokecolor="#50535C">
                <v:path arrowok="t"/>
              </v:shape>
            </v:group>
            <v:group style="position:absolute;left:8177;top:13425;width:640;height:2" coordorigin="8177,13425" coordsize="640,2">
              <v:shape style="position:absolute;left:8177;top:13425;width:640;height:2" coordorigin="8177,13425" coordsize="640,0" path="m8817,13425l8177,13425e" filled="f" stroked="t" strokeweight="2.126pt" strokecolor="#50535C">
                <v:path arrowok="t"/>
              </v:shape>
            </v:group>
            <v:group style="position:absolute;left:8197;top:12805;width:2;height:640" coordorigin="8197,12805" coordsize="2,640">
              <v:shape style="position:absolute;left:8197;top:12805;width:2;height:640" coordorigin="8197,12805" coordsize="0,640" path="m8197,13445l8197,12805e" filled="f" stroked="t" strokeweight="2.126pt" strokecolor="#50535C">
                <v:path arrowok="t"/>
              </v:shape>
            </v:group>
            <v:group style="position:absolute;left:8316;top:13385;width:43;height:2" coordorigin="8316,13385" coordsize="43,2">
              <v:shape style="position:absolute;left:8316;top:13385;width:43;height:2" coordorigin="8316,13385" coordsize="43,0" path="m8316,13385l8358,13385e" filled="f" stroked="t" strokeweight="2pt" strokecolor="#50535C">
                <v:path arrowok="t"/>
              </v:shape>
            </v:group>
            <v:group style="position:absolute;left:8396;top:13385;width:43;height:2" coordorigin="8396,13385" coordsize="43,2">
              <v:shape style="position:absolute;left:8396;top:13385;width:43;height:2" coordorigin="8396,13385" coordsize="43,0" path="m8396,13385l8438,13385e" filled="f" stroked="t" strokeweight="2pt" strokecolor="#50535C">
                <v:path arrowok="t"/>
              </v:shape>
            </v:group>
            <v:group style="position:absolute;left:8476;top:13385;width:43;height:2" coordorigin="8476,13385" coordsize="43,2">
              <v:shape style="position:absolute;left:8476;top:13385;width:43;height:2" coordorigin="8476,13385" coordsize="43,0" path="m8476,13385l8518,13385e" filled="f" stroked="t" strokeweight="2pt" strokecolor="#50535C">
                <v:path arrowok="t"/>
              </v:shape>
            </v:group>
            <v:group style="position:absolute;left:8556;top:13385;width:43;height:2" coordorigin="8556,13385" coordsize="43,2">
              <v:shape style="position:absolute;left:8556;top:13385;width:43;height:2" coordorigin="8556,13385" coordsize="43,0" path="m8556,13385l8598,13385e" filled="f" stroked="t" strokeweight="2pt" strokecolor="#50535C">
                <v:path arrowok="t"/>
              </v:shape>
            </v:group>
            <v:group style="position:absolute;left:8636;top:13385;width:43;height:2" coordorigin="8636,13385" coordsize="43,2">
              <v:shape style="position:absolute;left:8636;top:13385;width:43;height:2" coordorigin="8636,13385" coordsize="43,0" path="m8636,13385l8678,13385e" filled="f" stroked="t" strokeweight="2pt" strokecolor="#50535C">
                <v:path arrowok="t"/>
              </v:shape>
            </v:group>
            <v:group style="position:absolute;left:8716;top:13385;width:43;height:2" coordorigin="8716,13385" coordsize="43,2">
              <v:shape style="position:absolute;left:8716;top:13385;width:43;height:2" coordorigin="8716,13385" coordsize="43,0" path="m8716,13385l8758,13385e" filled="f" stroked="t" strokeweight="2pt" strokecolor="#50535C">
                <v:path arrowok="t"/>
              </v:shape>
            </v:group>
            <v:group style="position:absolute;left:8217;top:13305;width:40;height:2" coordorigin="8217,13305" coordsize="40,2">
              <v:shape style="position:absolute;left:8217;top:13305;width:40;height:2" coordorigin="8217,13305" coordsize="40,0" path="m8257,13305l8217,13305e" filled="f" stroked="t" strokeweight="2.126pt" strokecolor="#50535C">
                <v:path arrowok="t"/>
              </v:shape>
            </v:group>
            <v:group style="position:absolute;left:8217;top:13225;width:40;height:2" coordorigin="8217,13225" coordsize="40,2">
              <v:shape style="position:absolute;left:8217;top:13225;width:40;height:2" coordorigin="8217,13225" coordsize="40,0" path="m8257,13225l8217,13225e" filled="f" stroked="t" strokeweight="2.126pt" strokecolor="#50535C">
                <v:path arrowok="t"/>
              </v:shape>
            </v:group>
            <v:group style="position:absolute;left:8217;top:13145;width:40;height:2" coordorigin="8217,13145" coordsize="40,2">
              <v:shape style="position:absolute;left:8217;top:13145;width:40;height:2" coordorigin="8217,13145" coordsize="40,0" path="m8257,13145l8217,13145e" filled="f" stroked="t" strokeweight="2.126pt" strokecolor="#50535C">
                <v:path arrowok="t"/>
              </v:shape>
            </v:group>
            <v:group style="position:absolute;left:8217;top:13065;width:40;height:2" coordorigin="8217,13065" coordsize="40,2">
              <v:shape style="position:absolute;left:8217;top:13065;width:40;height:2" coordorigin="8217,13065" coordsize="40,0" path="m8257,13065l8217,13065e" filled="f" stroked="t" strokeweight="2.126pt" strokecolor="#50535C">
                <v:path arrowok="t"/>
              </v:shape>
            </v:group>
            <v:group style="position:absolute;left:8217;top:12985;width:40;height:2" coordorigin="8217,12985" coordsize="40,2">
              <v:shape style="position:absolute;left:8217;top:12985;width:40;height:2" coordorigin="8217,12985" coordsize="40,0" path="m8257,12985l8217,12985e" filled="f" stroked="t" strokeweight="2.126pt" strokecolor="#50535C">
                <v:path arrowok="t"/>
              </v:shape>
            </v:group>
            <v:group style="position:absolute;left:8217;top:12905;width:40;height:2" coordorigin="8217,12905" coordsize="40,2">
              <v:shape style="position:absolute;left:8217;top:12905;width:40;height:2" coordorigin="8217,12905" coordsize="40,0" path="m8257,12905l8217,12905e" filled="f" stroked="t" strokeweight="2.126pt" strokecolor="#50535C">
                <v:path arrowok="t"/>
              </v:shape>
            </v:group>
            <v:group style="position:absolute;left:8337;top:13065;width:80;height:240" coordorigin="8337,13065" coordsize="80,240">
              <v:shape style="position:absolute;left:8337;top:13065;width:80;height:240" coordorigin="8337,13065" coordsize="80,240" path="m8417,13305l8337,13305,8337,13065,8417,13065,8417,13305xe" filled="f" stroked="t" strokeweight="2.126pt" strokecolor="#50535C">
                <v:path arrowok="t"/>
              </v:shape>
            </v:group>
            <v:group style="position:absolute;left:8497;top:12905;width:80;height:400" coordorigin="8497,12905" coordsize="80,400">
              <v:shape style="position:absolute;left:8497;top:12905;width:80;height:400" coordorigin="8497,12905" coordsize="80,400" path="m8577,13305l8497,13305,8497,12905,8577,12905,8577,13305xe" filled="f" stroked="t" strokeweight="2.126pt" strokecolor="#50535C">
                <v:path arrowok="t"/>
              </v:shape>
            </v:group>
            <v:group style="position:absolute;left:8657;top:12985;width:80;height:320" coordorigin="8657,12985" coordsize="80,320">
              <v:shape style="position:absolute;left:8657;top:12985;width:80;height:320" coordorigin="8657,12985" coordsize="80,320" path="m8737,13305l8657,13305,8657,12985,8737,12985,8737,13305x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2pt;margin-top:45.043098pt;width:12.508pt;height:12.023pt;mso-position-horizontal-relative:page;mso-position-vertical-relative:page;z-index:-5724" coordorigin="617,901" coordsize="250,240">
            <v:shape style="position:absolute;left:617;top:901;width:250;height:240" coordorigin="617,901" coordsize="250,240" path="m742,901l711,990,617,993,692,1050,665,1141,742,1088,804,1088,793,1050,867,993,773,990,742,901e" filled="t" fillcolor="#50535C" stroked="f">
              <v:path arrowok="t"/>
              <v:fill/>
            </v:shape>
            <v:shape style="position:absolute;left:617;top:901;width:250;height:240" coordorigin="617,901" coordsize="250,240" path="m804,1088l742,1088,819,1141,804,1088e" filled="t" fillcolor="#50535C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0.4121pt;margin-top:89.142899pt;width:551.3071pt;height:8.982pt;mso-position-horizontal-relative:page;mso-position-vertical-relative:page;z-index:-5723" coordorigin="608,1783" coordsize="11026,180">
            <v:group style="position:absolute;left:618;top:1798;width:84;height:81" coordorigin="618,1798" coordsize="84,81">
              <v:shape style="position:absolute;left:618;top:1798;width:84;height:81" coordorigin="618,1798" coordsize="84,81" path="m650,1798l621,1823,621,1836,621,1842,618,1854,621,1860,620,1869,622,1872,627,1878,675,1841,685,1828,697,1818,699,1812,703,1806,699,1801,686,1801,670,1799,650,1798e" filled="t" fillcolor="#50535C" stroked="f">
                <v:path arrowok="t"/>
                <v:fill/>
              </v:shape>
              <v:shape style="position:absolute;left:618;top:1798;width:84;height:81" coordorigin="618,1798" coordsize="84,81" path="m698,1798l689,1800,686,1801,699,1801,698,1798e" filled="t" fillcolor="#50535C" stroked="f">
                <v:path arrowok="t"/>
                <v:fill/>
              </v:shape>
            </v:group>
            <v:group style="position:absolute;left:763;top:1802;width:206;height:144" coordorigin="763,1802" coordsize="206,144">
              <v:shape style="position:absolute;left:763;top:1802;width:206;height:144" coordorigin="763,1802" coordsize="206,144" path="m896,1802l892,1805,887,1807,878,1818,873,1824,844,1852,831,1868,824,1877,817,1886,805,1894,803,1896,798,1902,795,1906,783,1918,775,1926,763,1939,765,1944,777,1946,783,1946,797,1945,805,1943,821,1940,829,1939,859,1939,864,1934,867,1929,873,1921,884,1908,901,1891,914,1876,957,1826,961,1822,970,1812,969,1808,912,1808,904,1807,902,1804,899,1802,898,1802,896,1802e" filled="t" fillcolor="#50535C" stroked="f">
                <v:path arrowok="t"/>
                <v:fill/>
              </v:shape>
              <v:shape style="position:absolute;left:763;top:1802;width:206;height:144" coordorigin="763,1802" coordsize="206,144" path="m859,1939l829,1939,842,1944,848,1944,856,1941,858,1940,859,1939e" filled="t" fillcolor="#50535C" stroked="f">
                <v:path arrowok="t"/>
                <v:fill/>
              </v:shape>
              <v:shape style="position:absolute;left:763;top:1802;width:206;height:144" coordorigin="763,1802" coordsize="206,144" path="m953,1803l945,1805,942,1805,927,1807,917,1807,912,1808,969,1808,968,1807,958,1804,953,1803e" filled="t" fillcolor="#50535C" stroked="f">
                <v:path arrowok="t"/>
                <v:fill/>
              </v:shape>
              <v:shape style="position:absolute;left:763;top:1802;width:206;height:144" coordorigin="763,1802" coordsize="206,144" path="m898,1802l898,1802,899,1802e" filled="t" fillcolor="#50535C" stroked="f">
                <v:path arrowok="t"/>
                <v:fill/>
              </v:shape>
            </v:group>
            <v:group style="position:absolute;left:913;top:1799;width:203;height:153" coordorigin="913,1799" coordsize="203,153">
              <v:shape style="position:absolute;left:913;top:1799;width:203;height:153" coordorigin="913,1799" coordsize="203,153" path="m1047,1800l1043,1802,1035,1809,1021,1823,989,1852,988,1854,956,1890,941,1907,929,1923,916,1938,913,1940,913,1942,916,1951,920,1952,927,1951,929,1950,931,1950,951,1947,971,1946,974,1946,989,1946,994,1939,996,1936,1005,1927,1011,1921,1024,1907,1029,1900,1037,1893,1051,1879,1064,1863,1076,1847,1089,1832,1095,1826,1102,1820,1116,1810,1115,1803,1110,1802,1088,1802,1087,1802,1070,1802,1064,1801,1058,1801,1047,1800e" filled="t" fillcolor="#50535C" stroked="f">
                <v:path arrowok="t"/>
                <v:fill/>
              </v:shape>
              <v:shape style="position:absolute;left:913;top:1799;width:203;height:153" coordorigin="913,1799" coordsize="203,153" path="m989,1946l974,1946,976,1947,987,1949,987,1949,989,1946e" filled="t" fillcolor="#50535C" stroked="f">
                <v:path arrowok="t"/>
                <v:fill/>
              </v:shape>
              <v:shape style="position:absolute;left:913;top:1799;width:203;height:153" coordorigin="913,1799" coordsize="203,153" path="m1102,1799l1094,1802,1088,1802,1110,1802,1105,1799,1102,1799e" filled="t" fillcolor="#50535C" stroked="f">
                <v:path arrowok="t"/>
                <v:fill/>
              </v:shape>
              <v:shape style="position:absolute;left:913;top:1799;width:203;height:153" coordorigin="913,1799" coordsize="203,153" path="m1078,1801l1074,1801,1070,1801,1070,1802,1087,1802,1078,1801e" filled="t" fillcolor="#50535C" stroked="f">
                <v:path arrowok="t"/>
                <v:fill/>
              </v:shape>
            </v:group>
            <v:group style="position:absolute;left:1628;top:1797;width:208;height:154" coordorigin="1628,1797" coordsize="208,154">
              <v:shape style="position:absolute;left:1628;top:1797;width:208;height:154" coordorigin="1628,1797" coordsize="208,154" path="m1766,1797l1763,1799,1760,1802,1752,1810,1741,1822,1727,1837,1708,1855,1680,1883,1674,1888,1670,1895,1655,1909,1642,1924,1628,1938,1628,1941,1632,1950,1635,1951,1645,1946,1647,1945,1656,1944,1663,1944,1681,1941,1717,1941,1722,1936,1726,1933,1734,1924,1774,1879,1788,1863,1801,1848,1814,1833,1829,1820,1836,1814,1835,1810,1830,1805,1775,1805,1772,1803,1769,1799,1767,1798,1766,1797e" filled="t" fillcolor="#50535C" stroked="f">
                <v:path arrowok="t"/>
                <v:fill/>
              </v:shape>
              <v:shape style="position:absolute;left:1628;top:1797;width:208;height:154" coordorigin="1628,1797" coordsize="208,154" path="m1717,1941l1681,1941,1693,1942,1710,1945,1715,1944,1717,1941e" filled="t" fillcolor="#50535C" stroked="f">
                <v:path arrowok="t"/>
                <v:fill/>
              </v:shape>
              <v:shape style="position:absolute;left:1628;top:1797;width:208;height:154" coordorigin="1628,1797" coordsize="208,154" path="m1663,1944l1656,1944,1662,1944,1663,1944e" filled="t" fillcolor="#50535C" stroked="f">
                <v:path arrowok="t"/>
                <v:fill/>
              </v:shape>
              <v:shape style="position:absolute;left:1628;top:1797;width:208;height:154" coordorigin="1628,1797" coordsize="208,154" path="m1804,1801l1792,1802,1785,1804,1775,1805,1830,1805,1830,1804,1810,1804,1804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19,1801l1810,1804,1830,1804,1827,1802,1824,1802,1819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27,1801l1824,1802,1827,1802e" filled="t" fillcolor="#50535C" stroked="f">
                <v:path arrowok="t"/>
                <v:fill/>
              </v:shape>
            </v:group>
            <v:group style="position:absolute;left:2055;top:1795;width:210;height:152" coordorigin="2055,1795" coordsize="210,152">
              <v:shape style="position:absolute;left:2055;top:1795;width:210;height:152" coordorigin="2055,1795" coordsize="210,152" path="m2194,1795l2191,1796,2169,1818,2152,1837,2139,1851,2125,1865,2109,1882,2095,1896,2081,1909,2066,1923,2064,1926,2061,1928,2055,1933,2055,1936,2059,1944,2063,1946,2074,1944,2099,1944,2104,1942,2110,1941,2132,1941,2132,1941,2142,1931,2156,1916,2171,1903,2173,1901,2175,1899,2184,1889,2192,1880,2202,1870,2216,1856,2261,1813,2263,1811,2265,1809,2263,1801,2209,1801,2203,1800,2194,1795e" filled="t" fillcolor="#50535C" stroked="f">
                <v:path arrowok="t"/>
                <v:fill/>
              </v:shape>
              <v:shape style="position:absolute;left:2055;top:1795;width:210;height:152" coordorigin="2055,1795" coordsize="210,152" path="m2099,1944l2074,1944,2078,1945,2088,1945,2094,1946,2099,1944e" filled="t" fillcolor="#50535C" stroked="f">
                <v:path arrowok="t"/>
                <v:fill/>
              </v:shape>
              <v:shape style="position:absolute;left:2055;top:1795;width:210;height:152" coordorigin="2055,1795" coordsize="210,152" path="m2132,1941l2110,1941,2120,1941,2123,1944,2128,1945,2130,1943,2132,1941e" filled="t" fillcolor="#50535C" stroked="f">
                <v:path arrowok="t"/>
                <v:fill/>
              </v:shape>
              <v:shape style="position:absolute;left:2055;top:1795;width:210;height:152" coordorigin="2055,1795" coordsize="210,152" path="m2217,1799l2216,1799,2209,1801,2263,1801,2263,1801,2229,1801,2217,1799e" filled="t" fillcolor="#50535C" stroked="f">
                <v:path arrowok="t"/>
                <v:fill/>
              </v:shape>
              <v:shape style="position:absolute;left:2055;top:1795;width:210;height:152" coordorigin="2055,1795" coordsize="210,152" path="m2260,1797l2240,1798,2229,1801,2263,1801,2262,1797,2260,1797e" filled="t" fillcolor="#50535C" stroked="f">
                <v:path arrowok="t"/>
                <v:fill/>
              </v:shape>
            </v:group>
            <v:group style="position:absolute;left:2201;top:1793;width:211;height:150" coordorigin="2201,1793" coordsize="211,150">
              <v:shape style="position:absolute;left:2201;top:1793;width:211;height:150" coordorigin="2201,1793" coordsize="211,150" path="m2342,1793l2333,1802,2324,1810,2309,1827,2267,1868,2253,1882,2246,1889,2239,1897,2227,1904,2225,1907,2215,1917,2208,1923,2206,1926,2201,1932,2202,1936,2207,1942,2211,1943,2217,1939,2220,1938,2265,1937,2281,1937,2294,1924,2325,1895,2326,1893,2331,1889,2343,1878,2357,1864,2389,1832,2403,1818,2409,1812,2412,1807,2406,1799,2365,1799,2358,1799,2351,1799,2342,1793e" filled="t" fillcolor="#50535C" stroked="f">
                <v:path arrowok="t"/>
                <v:fill/>
              </v:shape>
              <v:shape style="position:absolute;left:2201;top:1793;width:211;height:150" coordorigin="2201,1793" coordsize="211,150" path="m2281,1937l2265,1937,2267,1938,2275,1942,2280,1938,2281,1937e" filled="t" fillcolor="#50535C" stroked="f">
                <v:path arrowok="t"/>
                <v:fill/>
              </v:shape>
              <v:shape style="position:absolute;left:2201;top:1793;width:211;height:150" coordorigin="2201,1793" coordsize="211,150" path="m2393,1795l2382,1799,2365,1799,2406,1799,2400,1796,2393,1795e" filled="t" fillcolor="#50535C" stroked="f">
                <v:path arrowok="t"/>
                <v:fill/>
              </v:shape>
            </v:group>
            <v:group style="position:absolute;left:1916;top:1796;width:200;height:151" coordorigin="1916,1796" coordsize="200,151">
              <v:shape style="position:absolute;left:1916;top:1796;width:200;height:151" coordorigin="1916,1796" coordsize="200,151" path="m1967,1945l1947,1945,1957,1947,1962,1947,1967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1946,1945l1932,1945,1941,1946,1946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2054,1796l2046,1798,2042,1802,2034,1812,2029,1817,2023,1824,1997,1850,1983,1865,1969,1880,1955,1897,1940,1912,1926,1925,1924,1927,1922,1929,1916,1937,1918,1944,1918,1944,1929,1946,1932,1945,1946,1945,1947,1945,1967,1945,1973,1944,1980,1942,1994,1942,1994,1942,1997,1940,1999,1929,2015,1914,2060,1869,2093,1831,2100,1824,2110,1817,2111,1816,2117,1808,2116,1803,2062,1803,2061,1802,2058,1802,2054,1796e" filled="t" fillcolor="#50535C" stroked="f">
                <v:path arrowok="t"/>
                <v:fill/>
              </v:shape>
              <v:shape style="position:absolute;left:1916;top:1796;width:200;height:151" coordorigin="1916,1796" coordsize="200,151" path="m1994,1942l1980,1942,1989,1944,1991,1944,1994,1942e" filled="t" fillcolor="#50535C" stroked="f">
                <v:path arrowok="t"/>
                <v:fill/>
              </v:shape>
              <v:shape style="position:absolute;left:1916;top:1796;width:200;height:151" coordorigin="1916,1796" coordsize="200,151" path="m2102,1796l2074,1799,2062,1803,2116,1803,2114,1797,2102,1796e" filled="t" fillcolor="#50535C" stroked="f">
                <v:path arrowok="t"/>
                <v:fill/>
              </v:shape>
            </v:group>
            <v:group style="position:absolute;left:2348;top:1795;width:204;height:146" coordorigin="2348,1795" coordsize="204,146">
              <v:shape style="position:absolute;left:2348;top:1795;width:204;height:146" coordorigin="2348,1795" coordsize="204,146" path="m2485,1795l2482,1796,2478,1800,2449,1829,2435,1844,2419,1860,2404,1874,2390,1888,2381,1898,2372,1907,2358,1919,2355,1922,2348,1929,2348,1932,2353,1939,2356,1941,2366,1940,2374,1940,2389,1937,2408,1937,2412,1936,2413,1935,2426,1935,2428,1934,2433,1927,2434,1927,2442,1919,2450,1912,2460,1901,2485,1874,2502,1857,2517,1843,2531,1829,2547,1817,2552,1813,2552,1807,2546,1800,2545,1800,2493,1800,2485,1795e" filled="t" fillcolor="#50535C" stroked="f">
                <v:path arrowok="t"/>
                <v:fill/>
              </v:shape>
              <v:shape style="position:absolute;left:2348;top:1795;width:204;height:146" coordorigin="2348,1795" coordsize="204,146" path="m2374,1940l2366,1940,2372,1941,2374,1940e" filled="t" fillcolor="#50535C" stroked="f">
                <v:path arrowok="t"/>
                <v:fill/>
              </v:shape>
              <v:shape style="position:absolute;left:2348;top:1795;width:204;height:146" coordorigin="2348,1795" coordsize="204,146" path="m2408,1937l2389,1937,2401,1939,2408,1937e" filled="t" fillcolor="#50535C" stroked="f">
                <v:path arrowok="t"/>
                <v:fill/>
              </v:shape>
              <v:shape style="position:absolute;left:2348;top:1795;width:204;height:146" coordorigin="2348,1795" coordsize="204,146" path="m2426,1935l2413,1935,2422,1938,2426,1935e" filled="t" fillcolor="#50535C" stroked="f">
                <v:path arrowok="t"/>
                <v:fill/>
              </v:shape>
              <v:shape style="position:absolute;left:2348;top:1795;width:204;height:146" coordorigin="2348,1795" coordsize="204,146" path="m2541,1797l2529,1798,2518,1798,2500,1798,2493,1800,2545,1800,2543,1799,2543,1798,2518,1798,2543,1798,2541,1797e" filled="t" fillcolor="#50535C" stroked="f">
                <v:path arrowok="t"/>
                <v:fill/>
              </v:shape>
            </v:group>
            <v:group style="position:absolute;left:1774;top:1796;width:202;height:151" coordorigin="1774,1796" coordsize="202,151">
              <v:shape style="position:absolute;left:1774;top:1796;width:202;height:151" coordorigin="1774,1796" coordsize="202,151" path="m1908,1796l1908,1796,1898,1804,1896,1808,1892,1813,1838,1870,1827,1883,1807,1902,1776,1931,1775,1934,1774,1939,1775,1942,1781,1945,1785,1947,1788,1944,1790,1942,1792,1940,1833,1937,1840,1937,1845,1937,1857,1937,1861,1934,1868,1924,1872,1918,1899,1890,1913,1875,1929,1859,1942,1844,1957,1830,1972,1817,1973,1816,1974,1815,1976,1812,1976,1810,1975,1805,1925,1805,1920,1804,1908,1796e" filled="t" fillcolor="#50535C" stroked="f">
                <v:path arrowok="t"/>
                <v:fill/>
              </v:shape>
              <v:shape style="position:absolute;left:1774;top:1796;width:202;height:151" coordorigin="1774,1796" coordsize="202,151" path="m1840,1937l1833,1937,1833,1938,1840,1937e" filled="t" fillcolor="#50535C" stroked="f">
                <v:path arrowok="t"/>
                <v:fill/>
              </v:shape>
              <v:shape style="position:absolute;left:1774;top:1796;width:202;height:151" coordorigin="1774,1796" coordsize="202,151" path="m1969,1798l1952,1802,1941,1803,1925,1805,1975,1805,1974,1801,1969,1798e" filled="t" fillcolor="#50535C" stroked="f">
                <v:path arrowok="t"/>
                <v:fill/>
              </v:shape>
            </v:group>
            <v:group style="position:absolute;left:1202;top:1795;width:200;height:149" coordorigin="1202,1795" coordsize="200,149">
              <v:shape style="position:absolute;left:1202;top:1795;width:200;height:149" coordorigin="1202,1795" coordsize="200,149" path="m1332,1797l1328,1798,1324,1803,1323,1804,1278,1853,1267,1865,1249,1884,1215,1919,1208,1926,1202,1935,1209,1943,1218,1944,1237,1938,1247,1935,1285,1935,1289,1928,1291,1926,1338,1878,1367,1844,1381,1829,1396,1816,1402,1811,1401,1806,1397,1802,1345,1802,1332,179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2,1937l1267,1937,1278,1938,1282,193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5,1935l1247,1935,1263,1937,1282,1937,1284,1937,1285,1935e" filled="t" fillcolor="#50535C" stroked="f">
                <v:path arrowok="t"/>
                <v:fill/>
              </v:shape>
              <v:shape style="position:absolute;left:1202;top:1795;width:200;height:149" coordorigin="1202,1795" coordsize="200,149" path="m1389,1795l1370,1798,1345,1802,1397,1802,1392,1797,1389,1795e" filled="t" fillcolor="#50535C" stroked="f">
                <v:path arrowok="t"/>
                <v:fill/>
              </v:shape>
            </v:group>
            <v:group style="position:absolute;left:1347;top:1798;width:198;height:147" coordorigin="1347,1798" coordsize="198,147">
              <v:shape style="position:absolute;left:1347;top:1798;width:198;height:147" coordorigin="1347,1798" coordsize="198,147" path="m1477,1798l1476,1798,1466,1808,1448,1828,1435,1842,1420,1856,1411,1865,1402,1873,1391,1886,1389,1889,1380,1899,1351,1931,1349,1932,1347,1936,1348,1939,1351,1944,1357,1945,1363,1942,1364,1941,1372,1939,1395,1936,1424,1936,1425,1936,1429,1932,1454,1906,1472,1889,1484,1876,1514,1843,1527,1828,1542,1814,1546,1811,1545,1805,1539,1802,1497,1802,1487,1801,1477,1798e" filled="t" fillcolor="#50535C" stroked="f">
                <v:path arrowok="t"/>
                <v:fill/>
              </v:shape>
              <v:shape style="position:absolute;left:1347;top:1798;width:198;height:147" coordorigin="1347,1798" coordsize="198,147" path="m1424,1936l1395,1936,1414,1937,1420,1939,1424,1936e" filled="t" fillcolor="#50535C" stroked="f">
                <v:path arrowok="t"/>
                <v:fill/>
              </v:shape>
              <v:shape style="position:absolute;left:1347;top:1798;width:198;height:147" coordorigin="1347,1798" coordsize="198,147" path="m1515,1799l1497,1802,1539,1802,1537,1800,1535,1799,1522,1799,1515,1799e" filled="t" fillcolor="#50535C" stroked="f">
                <v:path arrowok="t"/>
                <v:fill/>
              </v:shape>
              <v:shape style="position:absolute;left:1347;top:1798;width:198;height:147" coordorigin="1347,1798" coordsize="198,147" path="m1533,1798l1522,1799,1535,1799,1533,1798e" filled="t" fillcolor="#50535C" stroked="f">
                <v:path arrowok="t"/>
                <v:fill/>
              </v:shape>
            </v:group>
            <v:group style="position:absolute;left:1493;top:1798;width:199;height:149" coordorigin="1493,1798" coordsize="199,149">
              <v:shape style="position:absolute;left:1493;top:1798;width:199;height:149" coordorigin="1493,1798" coordsize="199,149" path="m1621,1798l1617,1802,1613,1805,1592,1828,1547,1876,1532,1892,1503,1925,1499,1928,1494,1934,1493,1939,1497,1945,1505,1948,1513,1941,1529,1939,1535,1939,1546,1937,1563,1937,1572,1937,1573,1936,1578,1929,1582,1923,1592,1912,1620,1883,1626,1877,1631,1870,1644,1856,1651,1849,1668,1832,1676,1822,1687,1815,1689,1813,1690,1811,1692,1809,1690,1804,1689,1804,1640,1804,1631,1803,1621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573,1936e" filled="t" fillcolor="#50535C" stroked="f">
                <v:path arrowok="t"/>
                <v:fill/>
              </v:shape>
              <v:shape style="position:absolute;left:1493;top:1798;width:199;height:149" coordorigin="1493,1798" coordsize="199,149" path="m1653,1800l1640,1804,1689,1804,1689,1803,1671,1803,1667,1801,1657,1801,1653,1800e" filled="t" fillcolor="#50535C" stroked="f">
                <v:path arrowok="t"/>
                <v:fill/>
              </v:shape>
              <v:shape style="position:absolute;left:1493;top:1798;width:199;height:149" coordorigin="1493,1798" coordsize="199,149" path="m1677,1798l1671,1803,1689,1803,1687,1801,1680,1799,1677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666,1801l1657,1801,1667,1801,1666,1801e" filled="t" fillcolor="#50535C" stroked="f">
                <v:path arrowok="t"/>
                <v:fill/>
              </v:shape>
            </v:group>
            <v:group style="position:absolute;left:2490;top:1798;width:194;height:144" coordorigin="2490,1798" coordsize="194,144">
              <v:shape style="position:absolute;left:2490;top:1798;width:194;height:144" coordorigin="2490,1798" coordsize="194,144" path="m2563,1940l2548,1940,2559,1942,2561,1941,2563,1940e" filled="t" fillcolor="#50535C" stroked="f">
                <v:path arrowok="t"/>
                <v:fill/>
              </v:shape>
              <v:shape style="position:absolute;left:2490;top:1798;width:194;height:144" coordorigin="2490,1798" coordsize="194,144" path="m2536,1941l2510,1941,2513,1941,2520,1942,2523,1942,2536,1941e" filled="t" fillcolor="#50535C" stroked="f">
                <v:path arrowok="t"/>
                <v:fill/>
              </v:shape>
              <v:shape style="position:absolute;left:2490;top:1798;width:194;height:144" coordorigin="2490,1798" coordsize="194,144" path="m2620,1798l2617,1800,2608,1810,2602,1816,2550,1872,2503,1918,2492,1928,2491,1929,2490,1931,2494,1938,2499,1941,2510,1941,2536,1941,2548,1940,2563,1940,2571,1930,2619,1881,2628,1871,2641,1857,2655,1843,2670,1829,2686,1816,2686,1804,2684,1802,2655,1802,2650,1801,2632,1801,2628,1801,2620,1798e" filled="t" fillcolor="#50535C" stroked="f">
                <v:path arrowok="t"/>
                <v:fill/>
              </v:shape>
              <v:shape style="position:absolute;left:2490;top:1798;width:194;height:144" coordorigin="2490,1798" coordsize="194,144" path="m2667,1799l2655,1802,2684,1802,2682,1800,2669,1799,2667,1799e" filled="t" fillcolor="#50535C" stroked="f">
                <v:path arrowok="t"/>
                <v:fill/>
              </v:shape>
              <v:shape style="position:absolute;left:2490;top:1798;width:194;height:144" coordorigin="2490,1798" coordsize="194,144" path="m2645,1800l2632,1801,2650,1801,2645,1800e" filled="t" fillcolor="#50535C" stroked="f">
                <v:path arrowok="t"/>
                <v:fill/>
              </v:shape>
            </v:group>
            <v:group style="position:absolute;left:1056;top:1800;width:190;height:146" coordorigin="1056,1800" coordsize="190,146">
              <v:shape style="position:absolute;left:1056;top:1800;width:190;height:146" coordorigin="1056,1800" coordsize="190,146" path="m1181,1802l1178,1804,1076,1911,1068,1920,1060,1928,1059,1929,1056,1934,1057,1940,1066,1944,1070,1945,1084,1943,1094,1942,1111,1939,1117,1939,1134,1939,1139,1932,1142,1926,1151,1918,1164,1904,1178,1888,1190,1876,1207,1857,1220,1841,1245,1810,1243,1808,1243,1807,1197,1807,1181,1802e" filled="t" fillcolor="#50535C" stroked="f">
                <v:path arrowok="t"/>
                <v:fill/>
              </v:shape>
              <v:shape style="position:absolute;left:1056;top:1800;width:190;height:146" coordorigin="1056,1800" coordsize="190,146" path="m1134,1939l1117,1939,1128,1944,1132,1942,1134,1939e" filled="t" fillcolor="#50535C" stroked="f">
                <v:path arrowok="t"/>
                <v:fill/>
              </v:shape>
              <v:shape style="position:absolute;left:1056;top:1800;width:190;height:146" coordorigin="1056,1800" coordsize="190,146" path="m1228,1800l1210,1804,1197,1807,1243,1807,1242,1804,1234,1802,1228,1800e" filled="t" fillcolor="#50535C" stroked="f">
                <v:path arrowok="t"/>
                <v:fill/>
              </v:shape>
            </v:group>
            <v:group style="position:absolute;left:628;top:1803;width:196;height:143" coordorigin="628,1803" coordsize="196,143">
              <v:shape style="position:absolute;left:628;top:1803;width:196;height:143" coordorigin="628,1803" coordsize="196,143" path="m759,1803l757,1805,754,1808,696,1866,669,1894,655,1909,647,1916,641,1925,628,1934,629,1940,641,1945,648,1946,658,1943,661,1942,672,1940,679,1937,705,1937,708,1935,709,1933,729,1910,744,1893,756,1881,774,1863,824,1810,822,1809,821,1807,800,1807,794,1806,778,1805,769,1804,759,1803e" filled="t" fillcolor="#50535C" stroked="f">
                <v:path arrowok="t"/>
                <v:fill/>
              </v:shape>
              <v:shape style="position:absolute;left:628;top:1803;width:196;height:143" coordorigin="628,1803" coordsize="196,143" path="m705,1937l679,1937,695,1945,700,1941,705,1937e" filled="t" fillcolor="#50535C" stroked="f">
                <v:path arrowok="t"/>
                <v:fill/>
              </v:shape>
              <v:shape style="position:absolute;left:628;top:1803;width:196;height:143" coordorigin="628,1803" coordsize="196,143" path="m811,1805l800,1807,821,1807,820,1806,815,1805,811,1805e" filled="t" fillcolor="#50535C" stroked="f">
                <v:path arrowok="t"/>
                <v:fill/>
              </v:shape>
            </v:group>
            <v:group style="position:absolute;left:5651;top:1797;width:208;height:154" coordorigin="5651,1797" coordsize="208,154">
              <v:shape style="position:absolute;left:5651;top:1797;width:208;height:154" coordorigin="5651,1797" coordsize="208,154" path="m5789,1797l5786,1799,5783,1802,5776,1810,5765,1822,5751,1837,5732,1855,5703,1883,5697,1888,5693,1895,5679,1909,5665,1924,5651,1938,5651,1941,5655,1950,5659,1951,5668,1946,5671,1945,5679,1944,5687,1944,5704,1941,5740,1941,5745,1936,5749,1933,5757,1924,5797,1879,5811,1863,5824,1848,5837,1833,5852,1820,5859,1814,5858,1810,5853,1805,5799,1805,5795,1803,5792,1799,5790,1798,5789,1797e" filled="t" fillcolor="#50535C" stroked="f">
                <v:path arrowok="t"/>
                <v:fill/>
              </v:shape>
              <v:shape style="position:absolute;left:5651;top:1797;width:208;height:154" coordorigin="5651,1797" coordsize="208,154" path="m5740,1941l5704,1941,5716,1942,5734,1945,5738,1944,5740,1941e" filled="t" fillcolor="#50535C" stroked="f">
                <v:path arrowok="t"/>
                <v:fill/>
              </v:shape>
              <v:shape style="position:absolute;left:5651;top:1797;width:208;height:154" coordorigin="5651,1797" coordsize="208,154" path="m5687,1944l5679,1944,5686,1944,5687,1944e" filled="t" fillcolor="#50535C" stroked="f">
                <v:path arrowok="t"/>
                <v:fill/>
              </v:shape>
              <v:shape style="position:absolute;left:5651;top:1797;width:208;height:154" coordorigin="5651,1797" coordsize="208,154" path="m5827,1801l5815,1802,5809,1804,5799,1805,5853,1805,5853,1804,5833,1804,5827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43,1801l5833,1804,5853,1804,5850,1802,5847,1802,5843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50,1801l5847,1802,5850,1802e" filled="t" fillcolor="#50535C" stroked="f">
                <v:path arrowok="t"/>
                <v:fill/>
              </v:shape>
            </v:group>
            <v:group style="position:absolute;left:6078;top:1795;width:210;height:152" coordorigin="6078,1795" coordsize="210,152">
              <v:shape style="position:absolute;left:6078;top:1795;width:210;height:152" coordorigin="6078,1795" coordsize="210,152" path="m6217,1795l6214,1796,6193,1818,6175,1837,6162,1851,6149,1865,6133,1882,6118,1896,6104,1909,6089,1923,6087,1926,6084,1928,6078,1933,6078,1936,6083,1944,6087,1946,6097,1944,6122,1944,6128,1942,6134,1941,6155,1941,6156,1941,6166,1931,6180,1916,6195,1903,6196,1901,6198,1899,6208,1889,6215,1880,6225,1870,6239,1856,6285,1813,6286,1811,6288,1809,6286,1801,6232,1801,6227,1800,6217,1795e" filled="t" fillcolor="#50535C" stroked="f">
                <v:path arrowok="t"/>
                <v:fill/>
              </v:shape>
              <v:shape style="position:absolute;left:6078;top:1795;width:210;height:152" coordorigin="6078,1795" coordsize="210,152" path="m6122,1944l6097,1944,6101,1945,6112,1945,6117,1946,6122,1944e" filled="t" fillcolor="#50535C" stroked="f">
                <v:path arrowok="t"/>
                <v:fill/>
              </v:shape>
              <v:shape style="position:absolute;left:6078;top:1795;width:210;height:152" coordorigin="6078,1795" coordsize="210,152" path="m6155,1941l6134,1941,6143,1941,6147,1944,6151,1945,6153,1943,6155,1941e" filled="t" fillcolor="#50535C" stroked="f">
                <v:path arrowok="t"/>
                <v:fill/>
              </v:shape>
              <v:shape style="position:absolute;left:6078;top:1795;width:210;height:152" coordorigin="6078,1795" coordsize="210,152" path="m6240,1799l6239,1799,6232,1801,6286,1801,6286,1801,6252,1801,6240,1799e" filled="t" fillcolor="#50535C" stroked="f">
                <v:path arrowok="t"/>
                <v:fill/>
              </v:shape>
              <v:shape style="position:absolute;left:6078;top:1795;width:210;height:152" coordorigin="6078,1795" coordsize="210,152" path="m6284,1797l6263,1798,6252,1801,6286,1801,6285,1797,6284,1797e" filled="t" fillcolor="#50535C" stroked="f">
                <v:path arrowok="t"/>
                <v:fill/>
              </v:shape>
            </v:group>
            <v:group style="position:absolute;left:6225;top:1793;width:211;height:150" coordorigin="6225,1793" coordsize="211,150">
              <v:shape style="position:absolute;left:6225;top:1793;width:211;height:150" coordorigin="6225,1793" coordsize="211,150" path="m6365,1793l6356,1802,6347,1810,6332,1827,6291,1868,6276,1882,6269,1889,6262,1897,6251,1904,6248,1907,6238,1917,6232,1923,6229,1926,6225,1932,6225,1936,6230,1942,6234,1943,6241,1939,6244,1938,6288,1937,6304,1937,6317,1924,6348,1895,6349,1893,6355,1889,6367,1878,6380,1864,6412,1832,6427,1818,6432,1812,6435,1807,6429,1799,6388,1799,6381,1799,6374,1799,6365,1793e" filled="t" fillcolor="#50535C" stroked="f">
                <v:path arrowok="t"/>
                <v:fill/>
              </v:shape>
              <v:shape style="position:absolute;left:6225;top:1793;width:211;height:150" coordorigin="6225,1793" coordsize="211,150" path="m6304,1937l6288,1937,6290,1938,6298,1942,6303,1938,6304,1937e" filled="t" fillcolor="#50535C" stroked="f">
                <v:path arrowok="t"/>
                <v:fill/>
              </v:shape>
              <v:shape style="position:absolute;left:6225;top:1793;width:211;height:150" coordorigin="6225,1793" coordsize="211,150" path="m6417,1795l6405,1799,6388,1799,6429,1799,6423,1796,6417,1795e" filled="t" fillcolor="#50535C" stroked="f">
                <v:path arrowok="t"/>
                <v:fill/>
              </v:shape>
            </v:group>
            <v:group style="position:absolute;left:5939;top:1796;width:200;height:151" coordorigin="5939,1796" coordsize="200,151">
              <v:shape style="position:absolute;left:5939;top:1796;width:200;height:151" coordorigin="5939,1796" coordsize="200,151" path="m5991,1945l5970,1945,5981,1947,5985,1947,5991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5969,1945l5955,1945,5965,1946,5969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6077,1796l6069,1798,6065,1802,6057,1812,6053,1817,6046,1824,6020,1850,6006,1865,5992,1880,5978,1897,5964,1912,5949,1925,5947,1927,5945,1929,5939,1937,5941,1944,5942,1944,5952,1946,5955,1945,5969,1945,5970,1945,5991,1945,5997,1944,6003,1942,6017,1942,6018,1942,6020,1940,6022,1929,6038,1914,6083,1869,6117,1831,6124,1824,6133,1817,6135,1816,6141,1808,6139,1803,6085,1803,6084,1802,6081,1802,6077,1796e" filled="t" fillcolor="#50535C" stroked="f">
                <v:path arrowok="t"/>
                <v:fill/>
              </v:shape>
              <v:shape style="position:absolute;left:5939;top:1796;width:200;height:151" coordorigin="5939,1796" coordsize="200,151" path="m6017,1942l6003,1942,6012,1944,6014,1944,6017,1942e" filled="t" fillcolor="#50535C" stroked="f">
                <v:path arrowok="t"/>
                <v:fill/>
              </v:shape>
              <v:shape style="position:absolute;left:5939;top:1796;width:200;height:151" coordorigin="5939,1796" coordsize="200,151" path="m6125,1796l6097,1799,6085,1803,6139,1803,6138,1797,6125,1796e" filled="t" fillcolor="#50535C" stroked="f">
                <v:path arrowok="t"/>
                <v:fill/>
              </v:shape>
            </v:group>
            <v:group style="position:absolute;left:6371;top:1795;width:204;height:146" coordorigin="6371,1795" coordsize="204,146">
              <v:shape style="position:absolute;left:6371;top:1795;width:204;height:146" coordorigin="6371,1795" coordsize="204,146" path="m6508,1795l6505,1796,6501,1800,6473,1829,6458,1844,6442,1860,6428,1874,6414,1888,6404,1898,6396,1907,6382,1919,6378,1922,6371,1929,6371,1932,6376,1939,6379,1941,6389,1940,6397,1940,6412,1937,6432,1937,6435,1936,6437,1935,6449,1935,6451,1934,6457,1927,6457,1927,6465,1919,6473,1912,6484,1901,6508,1874,6526,1857,6540,1843,6555,1829,6570,1817,6575,1813,6576,1807,6569,1800,6568,1800,6516,1800,6508,1795e" filled="t" fillcolor="#50535C" stroked="f">
                <v:path arrowok="t"/>
                <v:fill/>
              </v:shape>
              <v:shape style="position:absolute;left:6371;top:1795;width:204;height:146" coordorigin="6371,1795" coordsize="204,146" path="m6397,1940l6389,1940,6395,1941,6397,1940e" filled="t" fillcolor="#50535C" stroked="f">
                <v:path arrowok="t"/>
                <v:fill/>
              </v:shape>
              <v:shape style="position:absolute;left:6371;top:1795;width:204;height:146" coordorigin="6371,1795" coordsize="204,146" path="m6432,1937l6412,1937,6424,1939,6432,1937e" filled="t" fillcolor="#50535C" stroked="f">
                <v:path arrowok="t"/>
                <v:fill/>
              </v:shape>
              <v:shape style="position:absolute;left:6371;top:1795;width:204;height:146" coordorigin="6371,1795" coordsize="204,146" path="m6449,1935l6437,1935,6445,1938,6449,1935e" filled="t" fillcolor="#50535C" stroked="f">
                <v:path arrowok="t"/>
                <v:fill/>
              </v:shape>
              <v:shape style="position:absolute;left:6371;top:1795;width:204;height:146" coordorigin="6371,1795" coordsize="204,146" path="m6565,1797l6552,1798,6541,1798,6523,1798,6516,1800,6568,1800,6567,1799,6566,1798,6541,1798,6566,1798,6565,1797e" filled="t" fillcolor="#50535C" stroked="f">
                <v:path arrowok="t"/>
                <v:fill/>
              </v:shape>
            </v:group>
            <v:group style="position:absolute;left:5797;top:1796;width:202;height:151" coordorigin="5797,1796" coordsize="202,151">
              <v:shape style="position:absolute;left:5797;top:1796;width:202;height:151" coordorigin="5797,1796" coordsize="202,151" path="m5931,1796l5931,1796,5922,1804,5919,1808,5915,1813,5862,1870,5850,1883,5831,1902,5800,1931,5798,1934,5797,1939,5798,1942,5804,1945,5808,1947,5811,1944,5813,1942,5815,1940,5857,1937,5863,1937,5868,1937,5880,1937,5884,1934,5891,1924,5895,1918,5922,1890,5936,1875,5952,1859,5966,1844,5980,1830,5995,1817,5996,1816,5998,1815,5999,1812,5999,1810,5998,1805,5948,1805,5943,1804,5931,1796e" filled="t" fillcolor="#50535C" stroked="f">
                <v:path arrowok="t"/>
                <v:fill/>
              </v:shape>
              <v:shape style="position:absolute;left:5797;top:1796;width:202;height:151" coordorigin="5797,1796" coordsize="202,151" path="m5863,1937l5857,1937,5857,1938,5863,1937e" filled="t" fillcolor="#50535C" stroked="f">
                <v:path arrowok="t"/>
                <v:fill/>
              </v:shape>
              <v:shape style="position:absolute;left:5797;top:1796;width:202;height:151" coordorigin="5797,1796" coordsize="202,151" path="m5992,1798l5975,1802,5964,1803,5948,1805,5998,1805,5997,1801,5992,1798e" filled="t" fillcolor="#50535C" stroked="f">
                <v:path arrowok="t"/>
                <v:fill/>
              </v:shape>
            </v:group>
            <v:group style="position:absolute;left:5225;top:1795;width:200;height:149" coordorigin="5225,1795" coordsize="200,149">
              <v:shape style="position:absolute;left:5225;top:1795;width:200;height:149" coordorigin="5225,1795" coordsize="200,149" path="m5355,1797l5352,1798,5348,1803,5346,1804,5302,1853,5290,1865,5272,1884,5238,1919,5231,1926,5225,1935,5233,1943,5242,1944,5260,1938,5270,1935,5308,1935,5312,1928,5314,1926,5361,1878,5390,1844,5404,1829,5419,1816,5425,1811,5425,1806,5420,1802,5368,1802,5355,179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5,1937l5290,1937,5301,1938,5305,193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8,1935l5270,1935,5286,1937,5305,1937,5307,1937,5308,1935e" filled="t" fillcolor="#50535C" stroked="f">
                <v:path arrowok="t"/>
                <v:fill/>
              </v:shape>
              <v:shape style="position:absolute;left:5225;top:1795;width:200;height:149" coordorigin="5225,1795" coordsize="200,149" path="m5412,1795l5394,1798,5368,1802,5420,1802,5416,1797,5412,1795e" filled="t" fillcolor="#50535C" stroked="f">
                <v:path arrowok="t"/>
                <v:fill/>
              </v:shape>
            </v:group>
            <v:group style="position:absolute;left:5371;top:1798;width:198;height:147" coordorigin="5371,1798" coordsize="198,147">
              <v:shape style="position:absolute;left:5371;top:1798;width:198;height:147" coordorigin="5371,1798" coordsize="198,147" path="m5501,1798l5500,1798,5489,1808,5472,1828,5458,1842,5444,1856,5435,1865,5425,1873,5414,1886,5412,1889,5403,1899,5374,1931,5372,1932,5371,1936,5371,1939,5374,1944,5381,1945,5386,1942,5387,1941,5395,1939,5419,1936,5448,1936,5448,1936,5453,1932,5477,1906,5495,1889,5507,1876,5537,1843,5551,1828,5565,1814,5569,1811,5568,1805,5563,1802,5521,1802,5511,1801,5501,1798e" filled="t" fillcolor="#50535C" stroked="f">
                <v:path arrowok="t"/>
                <v:fill/>
              </v:shape>
              <v:shape style="position:absolute;left:5371;top:1798;width:198;height:147" coordorigin="5371,1798" coordsize="198,147" path="m5448,1936l5419,1936,5437,1937,5444,1939,5448,1936e" filled="t" fillcolor="#50535C" stroked="f">
                <v:path arrowok="t"/>
                <v:fill/>
              </v:shape>
              <v:shape style="position:absolute;left:5371;top:1798;width:198;height:147" coordorigin="5371,1798" coordsize="198,147" path="m5538,1799l5521,1802,5563,1802,5560,1800,5559,1799,5545,1799,5538,1799e" filled="t" fillcolor="#50535C" stroked="f">
                <v:path arrowok="t"/>
                <v:fill/>
              </v:shape>
              <v:shape style="position:absolute;left:5371;top:1798;width:198;height:147" coordorigin="5371,1798" coordsize="198,147" path="m5556,1798l5545,1799,5559,1799,5556,1798e" filled="t" fillcolor="#50535C" stroked="f">
                <v:path arrowok="t"/>
                <v:fill/>
              </v:shape>
            </v:group>
            <v:group style="position:absolute;left:5516;top:1798;width:199;height:149" coordorigin="5516,1798" coordsize="199,149">
              <v:shape style="position:absolute;left:5516;top:1798;width:199;height:149" coordorigin="5516,1798" coordsize="199,149" path="m5644,1798l5640,1802,5637,1805,5615,1828,5571,1876,5555,1892,5526,1925,5522,1928,5517,1934,5516,1939,5521,1945,5528,1948,5536,1941,5552,1939,5559,1939,5569,1937,5586,1937,5595,1937,5597,1936,5602,1929,5606,1923,5616,1912,5643,1883,5649,1877,5654,1870,5667,1856,5674,1849,5691,1832,5699,1822,5711,1815,5712,1813,5714,1811,5715,1809,5713,1804,5713,1804,5663,1804,5654,1803,5644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597,1936e" filled="t" fillcolor="#50535C" stroked="f">
                <v:path arrowok="t"/>
                <v:fill/>
              </v:shape>
              <v:shape style="position:absolute;left:5516;top:1798;width:199;height:149" coordorigin="5516,1798" coordsize="199,149" path="m5676,1800l5663,1804,5713,1804,5712,1803,5695,1803,5690,1801,5680,1801,5676,1800e" filled="t" fillcolor="#50535C" stroked="f">
                <v:path arrowok="t"/>
                <v:fill/>
              </v:shape>
              <v:shape style="position:absolute;left:5516;top:1798;width:199;height:149" coordorigin="5516,1798" coordsize="199,149" path="m5701,1798l5695,1803,5712,1803,5710,1801,5703,1799,5701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689,1801l5680,1801,5690,1801,5689,1801e" filled="t" fillcolor="#50535C" stroked="f">
                <v:path arrowok="t"/>
                <v:fill/>
              </v:shape>
            </v:group>
            <v:group style="position:absolute;left:6514;top:1798;width:194;height:144" coordorigin="6514,1798" coordsize="194,144">
              <v:shape style="position:absolute;left:6514;top:1798;width:194;height:144" coordorigin="6514,1798" coordsize="194,144" path="m6586,1940l6571,1940,6582,1942,6584,1941,6586,1940e" filled="t" fillcolor="#50535C" stroked="f">
                <v:path arrowok="t"/>
                <v:fill/>
              </v:shape>
              <v:shape style="position:absolute;left:6514;top:1798;width:194;height:144" coordorigin="6514,1798" coordsize="194,144" path="m6560,1941l6533,1941,6536,1941,6543,1942,6546,1942,6560,1941e" filled="t" fillcolor="#50535C" stroked="f">
                <v:path arrowok="t"/>
                <v:fill/>
              </v:shape>
              <v:shape style="position:absolute;left:6514;top:1798;width:194;height:144" coordorigin="6514,1798" coordsize="194,144" path="m6643,1798l6640,1800,6631,1810,6625,1816,6574,1872,6526,1918,6515,1928,6515,1929,6514,1931,6517,1938,6522,1941,6533,1941,6560,1941,6571,1940,6586,1940,6595,1930,6643,1881,6651,1871,6665,1857,6679,1843,6693,1829,6709,1816,6709,1804,6707,1802,6678,1802,6673,1801,6655,1801,6651,1801,6643,1798e" filled="t" fillcolor="#50535C" stroked="f">
                <v:path arrowok="t"/>
                <v:fill/>
              </v:shape>
              <v:shape style="position:absolute;left:6514;top:1798;width:194;height:144" coordorigin="6514,1798" coordsize="194,144" path="m6690,1799l6678,1802,6707,1802,6705,1800,6692,1799,6690,1799e" filled="t" fillcolor="#50535C" stroked="f">
                <v:path arrowok="t"/>
                <v:fill/>
              </v:shape>
              <v:shape style="position:absolute;left:6514;top:1798;width:194;height:144" coordorigin="6514,1798" coordsize="194,144" path="m6668,1800l6655,1801,6673,1801,6668,1800e" filled="t" fillcolor="#50535C" stroked="f">
                <v:path arrowok="t"/>
                <v:fill/>
              </v:shape>
            </v:group>
            <v:group style="position:absolute;left:4787;top:1802;width:206;height:144" coordorigin="4787,1802" coordsize="206,144">
              <v:shape style="position:absolute;left:4787;top:1802;width:206;height:144" coordorigin="4787,1802" coordsize="206,144" path="m4919,1802l4915,1805,4910,1807,4902,1818,4896,1824,4867,1852,4854,1868,4847,1877,4840,1886,4828,1894,4826,1896,4821,1902,4818,1906,4807,1918,4799,1926,4787,1939,4788,1944,4800,1946,4806,1946,4820,1945,4828,1943,4845,1940,4852,1939,4882,1939,4887,1934,4890,1929,4897,1921,4908,1908,4924,1891,4937,1876,4980,1826,4984,1822,4993,1812,4992,1808,4935,1808,4928,1807,4925,1804,4922,1802,4921,1802,4919,1802e" filled="t" fillcolor="#50535C" stroked="f">
                <v:path arrowok="t"/>
                <v:fill/>
              </v:shape>
              <v:shape style="position:absolute;left:4787;top:1802;width:206;height:144" coordorigin="4787,1802" coordsize="206,144" path="m4882,1939l4852,1939,4866,1944,4871,1944,4879,1941,4881,1940,4882,1939e" filled="t" fillcolor="#50535C" stroked="f">
                <v:path arrowok="t"/>
                <v:fill/>
              </v:shape>
              <v:shape style="position:absolute;left:4787;top:1802;width:206;height:144" coordorigin="4787,1802" coordsize="206,144" path="m4977,1803l4969,1805,4965,1805,4950,1807,4940,1807,4935,1808,4992,1808,4992,1807,4981,1804,4977,1803e" filled="t" fillcolor="#50535C" stroked="f">
                <v:path arrowok="t"/>
                <v:fill/>
              </v:shape>
              <v:shape style="position:absolute;left:4787;top:1802;width:206;height:144" coordorigin="4787,1802" coordsize="206,144" path="m4922,1802l4921,1802,4922,1802e" filled="t" fillcolor="#50535C" stroked="f">
                <v:path arrowok="t"/>
                <v:fill/>
              </v:shape>
            </v:group>
            <v:group style="position:absolute;left:4937;top:1799;width:202;height:153" coordorigin="4937,1799" coordsize="202,153">
              <v:shape style="position:absolute;left:4937;top:1799;width:203;height:153" coordorigin="4937,1799" coordsize="203,153" path="m5070,1800l5067,1802,5058,1809,5044,1823,5013,1852,5011,1854,4979,1890,4965,1907,4953,1923,4939,1938,4937,1940,4937,1942,4940,1951,4943,1952,4950,1951,4952,1950,4955,1950,4974,1947,4994,1946,4997,1946,5013,1946,5017,1939,5019,1936,5028,1927,5034,1921,5047,1907,5052,1900,5060,1893,5074,1879,5087,1863,5099,1847,5112,1832,5118,1826,5125,1820,5139,1810,5138,1803,5134,1802,5112,1802,5111,1802,5093,1802,5087,1801,5081,1801,5070,1800e" filled="t" fillcolor="#50535C" stroked="f">
                <v:path arrowok="t"/>
                <v:fill/>
              </v:shape>
              <v:shape style="position:absolute;left:4937;top:1799;width:203;height:153" coordorigin="4937,1799" coordsize="203,153" path="m5013,1946l4997,1946,5000,1947,5010,1949,5010,1949,5013,1946e" filled="t" fillcolor="#50535C" stroked="f">
                <v:path arrowok="t"/>
                <v:fill/>
              </v:shape>
              <v:shape style="position:absolute;left:4937;top:1799;width:203;height:153" coordorigin="4937,1799" coordsize="203,153" path="m5125,1799l5117,1802,5112,1802,5134,1802,5128,1799,5125,1799e" filled="t" fillcolor="#50535C" stroked="f">
                <v:path arrowok="t"/>
                <v:fill/>
              </v:shape>
              <v:shape style="position:absolute;left:4937;top:1799;width:203;height:153" coordorigin="4937,1799" coordsize="203,153" path="m5101,1801l5097,1801,5093,1801,5093,1802,5111,1802,5101,1801e" filled="t" fillcolor="#50535C" stroked="f">
                <v:path arrowok="t"/>
                <v:fill/>
              </v:shape>
            </v:group>
            <v:group style="position:absolute;left:5079;top:1800;width:190;height:146" coordorigin="5079,1800" coordsize="190,146">
              <v:shape style="position:absolute;left:5079;top:1800;width:190;height:146" coordorigin="5079,1800" coordsize="190,146" path="m5204,1802l5201,1804,5099,1911,5092,1920,5083,1928,5083,1929,5079,1934,5080,1940,5089,1944,5093,1945,5107,1943,5118,1942,5134,1939,5141,1939,5158,1939,5162,1932,5166,1926,5174,1918,5187,1904,5202,1888,5213,1876,5230,1857,5243,1841,5268,1810,5267,1808,5266,1807,5221,1807,5204,1802e" filled="t" fillcolor="#50535C" stroked="f">
                <v:path arrowok="t"/>
                <v:fill/>
              </v:shape>
              <v:shape style="position:absolute;left:5079;top:1800;width:190;height:146" coordorigin="5079,1800" coordsize="190,146" path="m5158,1939l5141,1939,5151,1944,5155,1942,5158,1939e" filled="t" fillcolor="#50535C" stroked="f">
                <v:path arrowok="t"/>
                <v:fill/>
              </v:shape>
              <v:shape style="position:absolute;left:5079;top:1800;width:190;height:146" coordorigin="5079,1800" coordsize="190,146" path="m5252,1800l5233,1804,5221,1807,5266,1807,5266,1804,5257,1802,5252,1800e" filled="t" fillcolor="#50535C" stroked="f">
                <v:path arrowok="t"/>
                <v:fill/>
              </v:shape>
            </v:group>
            <v:group style="position:absolute;left:4651;top:1803;width:196;height:143" coordorigin="4651,1803" coordsize="196,143">
              <v:shape style="position:absolute;left:4651;top:1803;width:196;height:143" coordorigin="4651,1803" coordsize="196,143" path="m4783,1803l4780,1805,4777,1808,4719,1866,4692,1894,4678,1909,4670,1916,4664,1925,4651,1934,4653,1940,4664,1945,4671,1946,4681,1943,4685,1942,4695,1940,4703,1937,4729,1937,4731,1935,4732,1933,4752,1910,4767,1893,4779,1881,4797,1863,4847,1810,4845,1809,4844,1807,4824,1807,4817,1806,4801,1805,4792,1804,4783,1803e" filled="t" fillcolor="#50535C" stroked="f">
                <v:path arrowok="t"/>
                <v:fill/>
              </v:shape>
              <v:shape style="position:absolute;left:4651;top:1803;width:196;height:143" coordorigin="4651,1803" coordsize="196,143" path="m4729,1937l4703,1937,4718,1945,4724,1941,4729,1937e" filled="t" fillcolor="#50535C" stroked="f">
                <v:path arrowok="t"/>
                <v:fill/>
              </v:shape>
              <v:shape style="position:absolute;left:4651;top:1803;width:196;height:143" coordorigin="4651,1803" coordsize="196,143" path="m4834,1805l4824,1807,4844,1807,4843,1806,4838,1805,4834,1805e" filled="t" fillcolor="#50535C" stroked="f">
                <v:path arrowok="t"/>
                <v:fill/>
              </v:shape>
            </v:group>
            <v:group style="position:absolute;left:3646;top:1797;width:208;height:154" coordorigin="3646,1797" coordsize="208,154">
              <v:shape style="position:absolute;left:3646;top:1797;width:208;height:154" coordorigin="3646,1797" coordsize="208,154" path="m3783,1797l3780,1799,3778,1802,3770,1810,3759,1822,3745,1837,3726,1855,3698,1883,3692,1888,3687,1895,3673,1909,3659,1924,3646,1938,3646,1941,3650,1950,3653,1951,3663,1946,3665,1945,3674,1944,3681,1944,3699,1941,3735,1941,3740,1936,3743,1933,3752,1924,3792,1879,3805,1863,3819,1848,3832,1833,3847,1820,3854,1814,3853,1810,3848,1805,3793,1805,3790,1803,3786,1799,3785,1798,3783,1797e" filled="t" fillcolor="#50535C" stroked="f">
                <v:path arrowok="t"/>
                <v:fill/>
              </v:shape>
              <v:shape style="position:absolute;left:3646;top:1797;width:208;height:154" coordorigin="3646,1797" coordsize="208,154" path="m3735,1941l3699,1941,3711,1942,3728,1945,3733,1944,3735,1941e" filled="t" fillcolor="#50535C" stroked="f">
                <v:path arrowok="t"/>
                <v:fill/>
              </v:shape>
              <v:shape style="position:absolute;left:3646;top:1797;width:208;height:154" coordorigin="3646,1797" coordsize="208,154" path="m3681,1944l3674,1944,3680,1944,3681,1944e" filled="t" fillcolor="#50535C" stroked="f">
                <v:path arrowok="t"/>
                <v:fill/>
              </v:shape>
              <v:shape style="position:absolute;left:3646;top:1797;width:208;height:154" coordorigin="3646,1797" coordsize="208,154" path="m3822,1801l3809,1802,3803,1804,3793,1805,3848,1805,3847,1804,3827,1804,3822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37,1801l3827,1804,3847,1804,3845,1802,3841,1802,3837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45,1801l3841,1802,3845,1802e" filled="t" fillcolor="#50535C" stroked="f">
                <v:path arrowok="t"/>
                <v:fill/>
              </v:shape>
            </v:group>
            <v:group style="position:absolute;left:4073;top:1795;width:210;height:152" coordorigin="4073,1795" coordsize="210,152">
              <v:shape style="position:absolute;left:4073;top:1795;width:210;height:152" coordorigin="4073,1795" coordsize="210,152" path="m4212,1795l4209,1796,4187,1818,4169,1837,4157,1851,4143,1865,4127,1882,4113,1896,4098,1909,4084,1923,4081,1926,4078,1928,4073,1933,4073,1936,4077,1944,4081,1946,4091,1944,4117,1944,4122,1942,4128,1941,4150,1941,4150,1941,4160,1931,4174,1916,4189,1903,4191,1901,4192,1899,4202,1889,4210,1880,4220,1870,4234,1856,4279,1813,4281,1811,4282,1809,4280,1801,4227,1801,4221,1800,4212,1795e" filled="t" fillcolor="#50535C" stroked="f">
                <v:path arrowok="t"/>
                <v:fill/>
              </v:shape>
              <v:shape style="position:absolute;left:4073;top:1795;width:210;height:152" coordorigin="4073,1795" coordsize="210,152" path="m4117,1944l4091,1944,4096,1945,4106,1945,4112,1946,4117,1944e" filled="t" fillcolor="#50535C" stroked="f">
                <v:path arrowok="t"/>
                <v:fill/>
              </v:shape>
              <v:shape style="position:absolute;left:4073;top:1795;width:210;height:152" coordorigin="4073,1795" coordsize="210,152" path="m4150,1941l4128,1941,4137,1941,4141,1944,4145,1945,4148,1943,4150,1941e" filled="t" fillcolor="#50535C" stroked="f">
                <v:path arrowok="t"/>
                <v:fill/>
              </v:shape>
              <v:shape style="position:absolute;left:4073;top:1795;width:210;height:152" coordorigin="4073,1795" coordsize="210,152" path="m4235,1799l4233,1799,4227,1801,4280,1801,4280,1801,4247,1801,4235,1799e" filled="t" fillcolor="#50535C" stroked="f">
                <v:path arrowok="t"/>
                <v:fill/>
              </v:shape>
              <v:shape style="position:absolute;left:4073;top:1795;width:210;height:152" coordorigin="4073,1795" coordsize="210,152" path="m4278,1797l4257,1798,4247,1801,4280,1801,4279,1797,4278,1797e" filled="t" fillcolor="#50535C" stroked="f">
                <v:path arrowok="t"/>
                <v:fill/>
              </v:shape>
            </v:group>
            <v:group style="position:absolute;left:4219;top:1793;width:211;height:150" coordorigin="4219,1793" coordsize="211,150">
              <v:shape style="position:absolute;left:4219;top:1793;width:211;height:150" coordorigin="4219,1793" coordsize="211,150" path="m4359,1793l4350,1802,4342,1810,4327,1827,4285,1868,4271,1882,4264,1889,4256,1897,4245,1904,4243,1907,4232,1917,4226,1923,4224,1926,4219,1932,4219,1936,4224,1942,4228,1943,4235,1939,4238,1938,4283,1937,4299,1937,4312,1924,4342,1895,4344,1893,4349,1889,4361,1878,4375,1864,4407,1832,4421,1818,4427,1812,4430,1807,4424,1799,4383,1799,4376,1799,4369,1799,4359,1793e" filled="t" fillcolor="#50535C" stroked="f">
                <v:path arrowok="t"/>
                <v:fill/>
              </v:shape>
              <v:shape style="position:absolute;left:4219;top:1793;width:211;height:150" coordorigin="4219,1793" coordsize="211,150" path="m4299,1937l4283,1937,4284,1938,4293,1942,4298,1938,4299,1937e" filled="t" fillcolor="#50535C" stroked="f">
                <v:path arrowok="t"/>
                <v:fill/>
              </v:shape>
              <v:shape style="position:absolute;left:4219;top:1793;width:211;height:150" coordorigin="4219,1793" coordsize="211,150" path="m4411,1795l4400,1799,4383,1799,4424,1799,4417,1796,4411,1795e" filled="t" fillcolor="#50535C" stroked="f">
                <v:path arrowok="t"/>
                <v:fill/>
              </v:shape>
            </v:group>
            <v:group style="position:absolute;left:3933;top:1796;width:200;height:151" coordorigin="3933,1796" coordsize="200,151">
              <v:shape style="position:absolute;left:3933;top:1796;width:200;height:151" coordorigin="3933,1796" coordsize="200,151" path="m3985,1945l3965,1945,3975,1947,3980,1947,3985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3964,1945l3950,1945,3959,1946,3964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4071,1796l4064,1798,4060,1802,4052,1812,4047,1817,4041,1824,4014,1850,4001,1865,3987,1880,3972,1897,3958,1912,3944,1925,3942,1927,3939,1929,3933,1937,3936,1944,3936,1944,3946,1946,3950,1945,3964,1945,3965,1945,3985,1945,3991,1944,3997,1942,4011,1942,4012,1942,4015,1940,4017,1929,4033,1914,4078,1869,4111,1831,4118,1824,4128,1817,4129,1816,4135,1808,4134,1803,4080,1803,4078,1802,4076,1802,4071,1796e" filled="t" fillcolor="#50535C" stroked="f">
                <v:path arrowok="t"/>
                <v:fill/>
              </v:shape>
              <v:shape style="position:absolute;left:3933;top:1796;width:200;height:151" coordorigin="3933,1796" coordsize="200,151" path="m4011,1942l3997,1942,4006,1944,4009,1944,4011,1942e" filled="t" fillcolor="#50535C" stroked="f">
                <v:path arrowok="t"/>
                <v:fill/>
              </v:shape>
              <v:shape style="position:absolute;left:3933;top:1796;width:200;height:151" coordorigin="3933,1796" coordsize="200,151" path="m4119,1796l4092,1799,4080,1803,4134,1803,4132,1797,4119,1796e" filled="t" fillcolor="#50535C" stroked="f">
                <v:path arrowok="t"/>
                <v:fill/>
              </v:shape>
            </v:group>
            <v:group style="position:absolute;left:4366;top:1795;width:204;height:146" coordorigin="4366,1795" coordsize="204,146">
              <v:shape style="position:absolute;left:4366;top:1795;width:204;height:146" coordorigin="4366,1795" coordsize="204,146" path="m4502,1795l4500,1796,4496,1800,4467,1829,4453,1844,4437,1860,4422,1874,4408,1888,4399,1898,4390,1907,4376,1919,4373,1922,4366,1929,4366,1932,4371,1939,4374,1941,4384,1940,4392,1940,4407,1937,4426,1937,4430,1936,4431,1935,4444,1935,4446,1934,4451,1927,4452,1927,4460,1919,4468,1912,4478,1901,4503,1874,4520,1857,4534,1843,4549,1829,4565,1817,4570,1813,4570,1807,4563,1800,4562,1800,4511,1800,4502,1795e" filled="t" fillcolor="#50535C" stroked="f">
                <v:path arrowok="t"/>
                <v:fill/>
              </v:shape>
              <v:shape style="position:absolute;left:4366;top:1795;width:204;height:146" coordorigin="4366,1795" coordsize="204,146" path="m4392,1940l4384,1940,4390,1941,4392,1940e" filled="t" fillcolor="#50535C" stroked="f">
                <v:path arrowok="t"/>
                <v:fill/>
              </v:shape>
              <v:shape style="position:absolute;left:4366;top:1795;width:204;height:146" coordorigin="4366,1795" coordsize="204,146" path="m4426,1937l4407,1937,4419,1939,4426,1937e" filled="t" fillcolor="#50535C" stroked="f">
                <v:path arrowok="t"/>
                <v:fill/>
              </v:shape>
              <v:shape style="position:absolute;left:4366;top:1795;width:204;height:146" coordorigin="4366,1795" coordsize="204,146" path="m4444,1935l4431,1935,4440,1938,4444,1935e" filled="t" fillcolor="#50535C" stroked="f">
                <v:path arrowok="t"/>
                <v:fill/>
              </v:shape>
              <v:shape style="position:absolute;left:4366;top:1795;width:204;height:146" coordorigin="4366,1795" coordsize="204,146" path="m4559,1797l4547,1798,4536,1798,4518,1798,4511,1800,4562,1800,4561,1799,4561,1798,4536,1798,4561,1798,4559,1797e" filled="t" fillcolor="#50535C" stroked="f">
                <v:path arrowok="t"/>
                <v:fill/>
              </v:shape>
            </v:group>
            <v:group style="position:absolute;left:3791;top:1796;width:202;height:151" coordorigin="3791,1796" coordsize="202,151">
              <v:shape style="position:absolute;left:3791;top:1796;width:202;height:151" coordorigin="3791,1796" coordsize="202,151" path="m3926,1796l3926,1796,3916,1804,3914,1808,3909,1813,3856,1870,3844,1883,3825,1902,3794,1931,3793,1934,3791,1939,3792,1942,3799,1945,3802,1947,3806,1944,3808,1942,3810,1940,3851,1937,3858,1937,3863,1937,3875,1937,3878,1934,3885,1924,3890,1918,3917,1890,3931,1875,3946,1859,3960,1844,3974,1830,3990,1817,3991,1816,3992,1815,3993,1812,3994,1810,3993,1805,3943,1805,3938,1804,3926,1796e" filled="t" fillcolor="#50535C" stroked="f">
                <v:path arrowok="t"/>
                <v:fill/>
              </v:shape>
              <v:shape style="position:absolute;left:3791;top:1796;width:202;height:151" coordorigin="3791,1796" coordsize="202,151" path="m3858,1937l3851,1937,3851,1938,3858,1937e" filled="t" fillcolor="#50535C" stroked="f">
                <v:path arrowok="t"/>
                <v:fill/>
              </v:shape>
              <v:shape style="position:absolute;left:3791;top:1796;width:202;height:151" coordorigin="3791,1796" coordsize="202,151" path="m3987,1798l3969,1802,3959,1803,3943,1805,3993,1805,3992,1801,3987,1798e" filled="t" fillcolor="#50535C" stroked="f">
                <v:path arrowok="t"/>
                <v:fill/>
              </v:shape>
            </v:group>
            <v:group style="position:absolute;left:3220;top:1795;width:200;height:149" coordorigin="3220,1795" coordsize="200,149">
              <v:shape style="position:absolute;left:3220;top:1795;width:200;height:149" coordorigin="3220,1795" coordsize="200,149" path="m3349,1797l3346,1798,3342,1803,3341,1804,3296,1853,3284,1865,3267,1884,3232,1919,3225,1926,3220,1935,3227,1943,3236,1944,3255,1938,3265,1935,3303,1935,3306,1928,3308,1926,3356,1878,3385,1844,3399,1829,3413,1816,3419,1811,3419,1806,3415,1802,3363,1802,3349,1797e" filled="t" fillcolor="#50535C" stroked="f">
                <v:path arrowok="t"/>
                <v:fill/>
              </v:shape>
              <v:shape style="position:absolute;left:3220;top:1795;width:200;height:149" coordorigin="3220,1795" coordsize="200,149" path="m3299,1937l3285,1937,3296,1938,3299,1937e" filled="t" fillcolor="#50535C" stroked="f">
                <v:path arrowok="t"/>
                <v:fill/>
              </v:shape>
              <v:shape style="position:absolute;left:3220;top:1795;width:200;height:149" coordorigin="3220,1795" coordsize="200,149" path="m3303,1935l3265,1935,3280,1937,3299,1937,3302,1937,3303,1935e" filled="t" fillcolor="#50535C" stroked="f">
                <v:path arrowok="t"/>
                <v:fill/>
              </v:shape>
              <v:shape style="position:absolute;left:3220;top:1795;width:200;height:149" coordorigin="3220,1795" coordsize="200,149" path="m3406,1795l3388,1798,3363,1802,3415,1802,3410,1797,3406,1795e" filled="t" fillcolor="#50535C" stroked="f">
                <v:path arrowok="t"/>
                <v:fill/>
              </v:shape>
            </v:group>
            <v:group style="position:absolute;left:3365;top:1798;width:198;height:147" coordorigin="3365,1798" coordsize="198,147">
              <v:shape style="position:absolute;left:3365;top:1798;width:198;height:147" coordorigin="3365,1798" coordsize="198,147" path="m3495,1798l3494,1798,3484,1808,3466,1828,3452,1842,3438,1856,3429,1865,3420,1873,3409,1886,3407,1889,3397,1899,3369,1931,3367,1932,3365,1936,3365,1939,3368,1944,3375,1945,3380,1942,3382,1941,3390,1939,3413,1936,3442,1936,3442,1936,3447,1932,3472,1906,3490,1889,3502,1876,3532,1843,3545,1828,3559,1814,3563,1811,3563,1805,3557,1802,3515,1802,3505,1801,3495,1798e" filled="t" fillcolor="#50535C" stroked="f">
                <v:path arrowok="t"/>
                <v:fill/>
              </v:shape>
              <v:shape style="position:absolute;left:3365;top:1798;width:198;height:147" coordorigin="3365,1798" coordsize="198,147" path="m3442,1936l3413,1936,3432,1937,3438,1939,3442,1936e" filled="t" fillcolor="#50535C" stroked="f">
                <v:path arrowok="t"/>
                <v:fill/>
              </v:shape>
              <v:shape style="position:absolute;left:3365;top:1798;width:198;height:147" coordorigin="3365,1798" coordsize="198,147" path="m3533,1799l3515,1802,3557,1802,3555,1800,3553,1799,3540,1799,3533,1799e" filled="t" fillcolor="#50535C" stroked="f">
                <v:path arrowok="t"/>
                <v:fill/>
              </v:shape>
              <v:shape style="position:absolute;left:3365;top:1798;width:198;height:147" coordorigin="3365,1798" coordsize="198,147" path="m3551,1798l3540,1799,3553,1799,3551,1798e" filled="t" fillcolor="#50535C" stroked="f">
                <v:path arrowok="t"/>
                <v:fill/>
              </v:shape>
            </v:group>
            <v:group style="position:absolute;left:3511;top:1798;width:199;height:149" coordorigin="3511,1798" coordsize="199,149">
              <v:shape style="position:absolute;left:3511;top:1798;width:199;height:149" coordorigin="3511,1798" coordsize="199,149" path="m3639,1798l3635,1802,3631,1805,3609,1828,3565,1876,3550,1892,3520,1925,3517,1928,3511,1934,3511,1939,3515,1945,3523,1948,3530,1941,3546,1939,3553,1939,3564,1937,3581,1937,3590,1937,3591,1936,3596,1929,3600,1923,3610,1912,3638,1883,3644,1877,3649,1870,3662,1856,3669,1849,3686,1832,3694,1822,3705,1815,3707,1813,3708,1811,3710,1809,3708,1804,3707,1804,3658,1804,3649,1803,3639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591,1936e" filled="t" fillcolor="#50535C" stroked="f">
                <v:path arrowok="t"/>
                <v:fill/>
              </v:shape>
              <v:shape style="position:absolute;left:3511;top:1798;width:199;height:149" coordorigin="3511,1798" coordsize="199,149" path="m3671,1800l3658,1804,3707,1804,3706,1803,3689,1803,3684,1801,3675,1801,3671,1800e" filled="t" fillcolor="#50535C" stroked="f">
                <v:path arrowok="t"/>
                <v:fill/>
              </v:shape>
              <v:shape style="position:absolute;left:3511;top:1798;width:199;height:149" coordorigin="3511,1798" coordsize="199,149" path="m3695,1798l3689,1803,3706,1803,3704,1801,3698,1799,3695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684,1801l3675,1801,3684,1801,3684,1801e" filled="t" fillcolor="#50535C" stroked="f">
                <v:path arrowok="t"/>
                <v:fill/>
              </v:shape>
            </v:group>
            <v:group style="position:absolute;left:4508;top:1798;width:194;height:144" coordorigin="4508,1798" coordsize="194,144">
              <v:shape style="position:absolute;left:4508;top:1798;width:194;height:144" coordorigin="4508,1798" coordsize="194,144" path="m4581,1940l4566,1940,4577,1942,4579,1941,4581,1940e" filled="t" fillcolor="#50535C" stroked="f">
                <v:path arrowok="t"/>
                <v:fill/>
              </v:shape>
              <v:shape style="position:absolute;left:4508;top:1798;width:194;height:144" coordorigin="4508,1798" coordsize="194,144" path="m4554,1941l4527,1941,4531,1941,4537,1942,4541,1942,4554,1941e" filled="t" fillcolor="#50535C" stroked="f">
                <v:path arrowok="t"/>
                <v:fill/>
              </v:shape>
              <v:shape style="position:absolute;left:4508;top:1798;width:194;height:144" coordorigin="4508,1798" coordsize="194,144" path="m4638,1798l4635,1800,4626,1810,4620,1816,4568,1872,4521,1918,4510,1928,4509,1929,4508,1931,4512,1938,4516,1941,4527,1941,4554,1941,4566,1940,4581,1940,4589,1930,4637,1881,4646,1871,4659,1857,4673,1843,4688,1829,4703,1816,4703,1804,4702,1802,4672,1802,4667,1801,4649,1801,4646,1801,4638,1798e" filled="t" fillcolor="#50535C" stroked="f">
                <v:path arrowok="t"/>
                <v:fill/>
              </v:shape>
              <v:shape style="position:absolute;left:4508;top:1798;width:194;height:144" coordorigin="4508,1798" coordsize="194,144" path="m4684,1799l4672,1802,4702,1802,4700,1800,4687,1799,4684,1799e" filled="t" fillcolor="#50535C" stroked="f">
                <v:path arrowok="t"/>
                <v:fill/>
              </v:shape>
              <v:shape style="position:absolute;left:4508;top:1798;width:194;height:144" coordorigin="4508,1798" coordsize="194,144" path="m4662,1800l4649,1801,4667,1801,4662,1800e" filled="t" fillcolor="#50535C" stroked="f">
                <v:path arrowok="t"/>
                <v:fill/>
              </v:shape>
            </v:group>
            <v:group style="position:absolute;left:2781;top:1802;width:206;height:144" coordorigin="2781,1802" coordsize="206,144">
              <v:shape style="position:absolute;left:2781;top:1802;width:206;height:144" coordorigin="2781,1802" coordsize="206,144" path="m2914,1802l2910,1805,2904,1807,2896,1818,2891,1824,2862,1852,2849,1868,2842,1877,2835,1886,2822,1894,2821,1896,2816,1902,2812,1906,2801,1918,2793,1926,2781,1939,2783,1944,2794,1946,2800,1946,2815,1945,2823,1943,2839,1940,2847,1939,2877,1939,2881,1934,2885,1929,2891,1921,2902,1908,2918,1891,2932,1876,2975,1826,2979,1822,2988,1812,2986,1808,2930,1808,2922,1807,2920,1804,2916,1802,2915,1802,2914,1802e" filled="t" fillcolor="#50535C" stroked="f">
                <v:path arrowok="t"/>
                <v:fill/>
              </v:shape>
              <v:shape style="position:absolute;left:2781;top:1802;width:206;height:144" coordorigin="2781,1802" coordsize="206,144" path="m2877,1939l2847,1939,2860,1944,2866,1944,2874,1941,2876,1940,2877,1939e" filled="t" fillcolor="#50535C" stroked="f">
                <v:path arrowok="t"/>
                <v:fill/>
              </v:shape>
              <v:shape style="position:absolute;left:2781;top:1802;width:206;height:144" coordorigin="2781,1802" coordsize="206,144" path="m2971,1803l2963,1805,2960,1805,2945,1807,2935,1807,2930,1808,2986,1808,2986,1807,2975,1804,2971,1803e" filled="t" fillcolor="#50535C" stroked="f">
                <v:path arrowok="t"/>
                <v:fill/>
              </v:shape>
              <v:shape style="position:absolute;left:2781;top:1802;width:206;height:144" coordorigin="2781,1802" coordsize="206,144" path="m2916,1802l2915,1802,2916,1802e" filled="t" fillcolor="#50535C" stroked="f">
                <v:path arrowok="t"/>
                <v:fill/>
              </v:shape>
            </v:group>
            <v:group style="position:absolute;left:2931;top:1799;width:203;height:153" coordorigin="2931,1799" coordsize="203,153">
              <v:shape style="position:absolute;left:2931;top:1799;width:203;height:153" coordorigin="2931,1799" coordsize="203,153" path="m3065,1800l3061,1802,3053,1809,3038,1823,3007,1852,3006,1854,2974,1890,2959,1907,2947,1923,2934,1938,2931,1940,2931,1942,2934,1951,2938,1952,2945,1951,2947,1950,2949,1950,2969,1947,2989,1946,2991,1946,3007,1946,3011,1939,3014,1936,3022,1927,3029,1921,3041,1907,3047,1900,3055,1893,3068,1879,3082,1863,3094,1847,3107,1832,3113,1826,3120,1820,3134,1810,3132,1803,3128,1802,3106,1802,3105,1802,3088,1802,3082,1801,3076,1801,3065,1800e" filled="t" fillcolor="#50535C" stroked="f">
                <v:path arrowok="t"/>
                <v:fill/>
              </v:shape>
              <v:shape style="position:absolute;left:2931;top:1799;width:203;height:153" coordorigin="2931,1799" coordsize="203,153" path="m3007,1946l2991,1946,2994,1947,3004,1949,3005,1949,3007,1946e" filled="t" fillcolor="#50535C" stroked="f">
                <v:path arrowok="t"/>
                <v:fill/>
              </v:shape>
              <v:shape style="position:absolute;left:2931;top:1799;width:203;height:153" coordorigin="2931,1799" coordsize="203,153" path="m3120,1799l3112,1802,3106,1802,3128,1802,3123,1799,3120,1799e" filled="t" fillcolor="#50535C" stroked="f">
                <v:path arrowok="t"/>
                <v:fill/>
              </v:shape>
              <v:shape style="position:absolute;left:2931;top:1799;width:203;height:153" coordorigin="2931,1799" coordsize="203,153" path="m3096,1801l3092,1801,3088,1801,3088,1802,3105,1802,3096,1801e" filled="t" fillcolor="#50535C" stroked="f">
                <v:path arrowok="t"/>
                <v:fill/>
              </v:shape>
            </v:group>
            <v:group style="position:absolute;left:3073;top:1800;width:190;height:146" coordorigin="3073,1800" coordsize="190,146">
              <v:shape style="position:absolute;left:3073;top:1800;width:190;height:146" coordorigin="3073,1800" coordsize="190,146" path="m3199,1802l3196,1804,3094,1911,3086,1920,3078,1928,3077,1929,3073,1934,3075,1940,3084,1944,3087,1945,3102,1943,3112,1942,3129,1939,3135,1939,3152,1939,3157,1932,3160,1926,3169,1918,3181,1904,3196,1888,3208,1876,3225,1857,3237,1841,3263,1810,3261,1808,3261,1807,3215,1807,3199,1802e" filled="t" fillcolor="#50535C" stroked="f">
                <v:path arrowok="t"/>
                <v:fill/>
              </v:shape>
              <v:shape style="position:absolute;left:3073;top:1800;width:190;height:146" coordorigin="3073,1800" coordsize="190,146" path="m3152,1939l3135,1939,3146,1944,3150,1942,3152,1939e" filled="t" fillcolor="#50535C" stroked="f">
                <v:path arrowok="t"/>
                <v:fill/>
              </v:shape>
              <v:shape style="position:absolute;left:3073;top:1800;width:190;height:146" coordorigin="3073,1800" coordsize="190,146" path="m3246,1800l3227,1804,3215,1807,3261,1807,3260,1804,3252,1802,3246,1800e" filled="t" fillcolor="#50535C" stroked="f">
                <v:path arrowok="t"/>
                <v:fill/>
              </v:shape>
            </v:group>
            <v:group style="position:absolute;left:2646;top:1803;width:196;height:143" coordorigin="2646,1803" coordsize="196,143">
              <v:shape style="position:absolute;left:2646;top:1803;width:196;height:143" coordorigin="2646,1803" coordsize="196,143" path="m2777,1803l2774,1805,2771,1808,2714,1866,2686,1894,2672,1909,2665,1916,2659,1925,2646,1934,2647,1940,2659,1945,2665,1946,2676,1943,2679,1942,2690,1940,2697,1937,2723,1937,2726,1935,2727,1933,2746,1910,2761,1893,2773,1881,2791,1863,2841,1810,2839,1809,2838,1807,2818,1807,2812,1806,2796,1805,2786,1804,2777,1803e" filled="t" fillcolor="#50535C" stroked="f">
                <v:path arrowok="t"/>
                <v:fill/>
              </v:shape>
              <v:shape style="position:absolute;left:2646;top:1803;width:196;height:143" coordorigin="2646,1803" coordsize="196,143" path="m2723,1937l2697,1937,2712,1945,2718,1941,2723,1937e" filled="t" fillcolor="#50535C" stroked="f">
                <v:path arrowok="t"/>
                <v:fill/>
              </v:shape>
              <v:shape style="position:absolute;left:2646;top:1803;width:196;height:143" coordorigin="2646,1803" coordsize="196,143" path="m2828,1805l2818,1807,2838,1807,2838,1806,2832,1805,2828,1805e" filled="t" fillcolor="#50535C" stroked="f">
                <v:path arrowok="t"/>
                <v:fill/>
              </v:shape>
            </v:group>
            <v:group style="position:absolute;left:7669;top:1797;width:208;height:154" coordorigin="7669,1797" coordsize="208,154">
              <v:shape style="position:absolute;left:7669;top:1797;width:208;height:154" coordorigin="7669,1797" coordsize="208,154" path="m7807,1797l7804,1799,7801,1802,7793,1810,7782,1822,7768,1837,7749,1855,7721,1883,7715,1888,7711,1895,7696,1909,7683,1924,7669,1938,7669,1941,7673,1950,7676,1951,7686,1946,7688,1945,7697,1944,7704,1944,7722,1941,7758,1941,7763,1936,7767,1933,7775,1924,7815,1879,7829,1863,7842,1848,7855,1833,7870,1820,7877,1814,7876,1810,7871,1805,7816,1805,7813,1803,7810,1799,7808,1798,7807,1797e" filled="t" fillcolor="#50535C" stroked="f">
                <v:path arrowok="t"/>
                <v:fill/>
              </v:shape>
              <v:shape style="position:absolute;left:7669;top:1797;width:208;height:154" coordorigin="7669,1797" coordsize="208,154" path="m7758,1941l7722,1941,7734,1942,7751,1945,7756,1944,7758,1941e" filled="t" fillcolor="#50535C" stroked="f">
                <v:path arrowok="t"/>
                <v:fill/>
              </v:shape>
              <v:shape style="position:absolute;left:7669;top:1797;width:208;height:154" coordorigin="7669,1797" coordsize="208,154" path="m7704,1944l7697,1944,7703,1944,7704,1944e" filled="t" fillcolor="#50535C" stroked="f">
                <v:path arrowok="t"/>
                <v:fill/>
              </v:shape>
              <v:shape style="position:absolute;left:7669;top:1797;width:208;height:154" coordorigin="7669,1797" coordsize="208,154" path="m7845,1801l7833,1802,7826,1804,7816,1805,7871,1805,7871,1804,7851,1804,7845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0,1801l7851,1804,7871,1804,7868,1802,7865,1802,7860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8,1801l7865,1802,7868,1802e" filled="t" fillcolor="#50535C" stroked="f">
                <v:path arrowok="t"/>
                <v:fill/>
              </v:shape>
            </v:group>
            <v:group style="position:absolute;left:8096;top:1795;width:210;height:152" coordorigin="8096,1795" coordsize="210,152">
              <v:shape style="position:absolute;left:8096;top:1795;width:210;height:152" coordorigin="8096,1795" coordsize="210,152" path="m8235,1795l8232,1796,8210,1818,8193,1837,8180,1851,8166,1865,8150,1882,8136,1896,8122,1909,8107,1923,8105,1926,8102,1928,8096,1933,8096,1936,8100,1944,8104,1946,8115,1944,8140,1944,8146,1942,8151,1941,8173,1941,8173,1941,8184,1931,8197,1916,8212,1903,8214,1901,8216,1899,8225,1889,8233,1880,8243,1870,8257,1856,8302,1813,8304,1811,8306,1809,8304,1801,8250,1801,8245,1800,8235,1795e" filled="t" fillcolor="#50535C" stroked="f">
                <v:path arrowok="t"/>
                <v:fill/>
              </v:shape>
              <v:shape style="position:absolute;left:8096;top:1795;width:210;height:152" coordorigin="8096,1795" coordsize="210,152" path="m8140,1944l8115,1944,8119,1945,8129,1945,8135,1946,8140,1944e" filled="t" fillcolor="#50535C" stroked="f">
                <v:path arrowok="t"/>
                <v:fill/>
              </v:shape>
              <v:shape style="position:absolute;left:8096;top:1795;width:210;height:152" coordorigin="8096,1795" coordsize="210,152" path="m8173,1941l8151,1941,8161,1941,8164,1944,8169,1945,8171,1943,8173,1941e" filled="t" fillcolor="#50535C" stroked="f">
                <v:path arrowok="t"/>
                <v:fill/>
              </v:shape>
              <v:shape style="position:absolute;left:8096;top:1795;width:210;height:152" coordorigin="8096,1795" coordsize="210,152" path="m8258,1799l8257,1799,8250,1801,8304,1801,8304,1801,8270,1801,8258,1799e" filled="t" fillcolor="#50535C" stroked="f">
                <v:path arrowok="t"/>
                <v:fill/>
              </v:shape>
              <v:shape style="position:absolute;left:8096;top:1795;width:210;height:152" coordorigin="8096,1795" coordsize="210,152" path="m8301,1797l8281,1798,8270,1801,8304,1801,8303,1797,8301,1797e" filled="t" fillcolor="#50535C" stroked="f">
                <v:path arrowok="t"/>
                <v:fill/>
              </v:shape>
            </v:group>
            <v:group style="position:absolute;left:8242;top:1793;width:211;height:150" coordorigin="8242,1793" coordsize="211,150">
              <v:shape style="position:absolute;left:8242;top:1793;width:211;height:150" coordorigin="8242,1793" coordsize="211,150" path="m8383,1793l8374,1802,8365,1810,8350,1827,8308,1868,8294,1882,8287,1889,8280,1897,8268,1904,8266,1907,8256,1917,8249,1923,8247,1926,8242,1932,8243,1936,8248,1942,8252,1943,8259,1939,8261,1938,8306,1937,8322,1937,8335,1924,8366,1895,8367,1893,8372,1889,8385,1878,8398,1864,8430,1832,8444,1818,8450,1812,8453,1807,8447,1799,8406,1799,8399,1799,8392,1799,8383,1793e" filled="t" fillcolor="#50535C" stroked="f">
                <v:path arrowok="t"/>
                <v:fill/>
              </v:shape>
              <v:shape style="position:absolute;left:8242;top:1793;width:211;height:150" coordorigin="8242,1793" coordsize="211,150" path="m8322,1937l8306,1937,8308,1938,8316,1942,8321,1938,8322,1937e" filled="t" fillcolor="#50535C" stroked="f">
                <v:path arrowok="t"/>
                <v:fill/>
              </v:shape>
              <v:shape style="position:absolute;left:8242;top:1793;width:211;height:150" coordorigin="8242,1793" coordsize="211,150" path="m8434,1795l8423,1799,8406,1799,8447,1799,8441,1796,8434,1795e" filled="t" fillcolor="#50535C" stroked="f">
                <v:path arrowok="t"/>
                <v:fill/>
              </v:shape>
            </v:group>
            <v:group style="position:absolute;left:7957;top:1796;width:200;height:151" coordorigin="7957,1796" coordsize="200,151">
              <v:shape style="position:absolute;left:7957;top:1796;width:200;height:151" coordorigin="7957,1796" coordsize="200,151" path="m8008,1945l7988,1945,7998,1947,8003,1947,8008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7987,1945l7973,1945,7982,1946,7987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8095,1796l8087,1798,8083,1802,8075,1812,8070,1817,8064,1824,8038,1850,8024,1865,8010,1880,7996,1897,7981,1912,7967,1925,7965,1927,7963,1929,7957,1937,7959,1944,7959,1944,7970,1946,7973,1945,7987,1945,7988,1945,8008,1945,8014,1944,8021,1942,8035,1942,8035,1942,8038,1940,8040,1929,8056,1914,8101,1869,8134,1831,8141,1824,8151,1817,8152,1816,8158,1808,8157,1803,8103,1803,8102,1802,8099,1802,8095,1796e" filled="t" fillcolor="#50535C" stroked="f">
                <v:path arrowok="t"/>
                <v:fill/>
              </v:shape>
              <v:shape style="position:absolute;left:7957;top:1796;width:200;height:151" coordorigin="7957,1796" coordsize="200,151" path="m8035,1942l8021,1942,8030,1944,8032,1944,8035,1942e" filled="t" fillcolor="#50535C" stroked="f">
                <v:path arrowok="t"/>
                <v:fill/>
              </v:shape>
              <v:shape style="position:absolute;left:7957;top:1796;width:200;height:151" coordorigin="7957,1796" coordsize="200,151" path="m8143,1796l8115,1799,8103,1803,8157,1803,8155,1797,8143,1796e" filled="t" fillcolor="#50535C" stroked="f">
                <v:path arrowok="t"/>
                <v:fill/>
              </v:shape>
            </v:group>
            <v:group style="position:absolute;left:8389;top:1795;width:204;height:146" coordorigin="8389,1795" coordsize="204,146">
              <v:shape style="position:absolute;left:8389;top:1795;width:204;height:146" coordorigin="8389,1795" coordsize="204,146" path="m8526,1795l8523,1796,8519,1800,8491,1829,8476,1844,8460,1860,8446,1874,8431,1888,8422,1898,8414,1907,8399,1919,8396,1922,8389,1929,8389,1932,8394,1939,8397,1941,8407,1940,8415,1940,8430,1937,8449,1937,8453,1936,8454,1935,8467,1935,8469,1934,8474,1927,8475,1927,8483,1919,8491,1912,8501,1901,8526,1874,8543,1857,8558,1843,8572,1829,8588,1817,8593,1813,8593,1807,8587,1800,8586,1800,8534,1800,8526,1795e" filled="t" fillcolor="#50535C" stroked="f">
                <v:path arrowok="t"/>
                <v:fill/>
              </v:shape>
              <v:shape style="position:absolute;left:8389;top:1795;width:204;height:146" coordorigin="8389,1795" coordsize="204,146" path="m8415,1940l8407,1940,8413,1941,8415,1940e" filled="t" fillcolor="#50535C" stroked="f">
                <v:path arrowok="t"/>
                <v:fill/>
              </v:shape>
              <v:shape style="position:absolute;left:8389;top:1795;width:204;height:146" coordorigin="8389,1795" coordsize="204,146" path="m8449,1937l8430,1937,8442,1939,8449,1937e" filled="t" fillcolor="#50535C" stroked="f">
                <v:path arrowok="t"/>
                <v:fill/>
              </v:shape>
              <v:shape style="position:absolute;left:8389;top:1795;width:204;height:146" coordorigin="8389,1795" coordsize="204,146" path="m8467,1935l8454,1935,8463,1938,8467,1935e" filled="t" fillcolor="#50535C" stroked="f">
                <v:path arrowok="t"/>
                <v:fill/>
              </v:shape>
              <v:shape style="position:absolute;left:8389;top:1795;width:204;height:146" coordorigin="8389,1795" coordsize="204,146" path="m8582,1797l8570,1798,8559,1798,8541,1798,8534,1800,8586,1800,8585,1799,8584,1798,8559,1798,8584,1798,8582,1797e" filled="t" fillcolor="#50535C" stroked="f">
                <v:path arrowok="t"/>
                <v:fill/>
              </v:shape>
            </v:group>
            <v:group style="position:absolute;left:7815;top:1796;width:202;height:151" coordorigin="7815,1796" coordsize="202,151">
              <v:shape style="position:absolute;left:7815;top:1796;width:202;height:151" coordorigin="7815,1796" coordsize="202,151" path="m7949,1796l7949,1796,7939,1804,7937,1808,7933,1813,7879,1870,7868,1883,7848,1902,7817,1931,7816,1934,7815,1939,7816,1942,7822,1945,7826,1947,7829,1944,7831,1942,7833,1940,7874,1937,7881,1937,7886,1937,7898,1937,7902,1934,7909,1924,7913,1918,7940,1890,7954,1875,7970,1859,7983,1844,7998,1830,8013,1817,8014,1816,8015,1815,8017,1812,8017,1810,8016,1805,7966,1805,7961,1804,7949,1796e" filled="t" fillcolor="#50535C" stroked="f">
                <v:path arrowok="t"/>
                <v:fill/>
              </v:shape>
              <v:shape style="position:absolute;left:7815;top:1796;width:202;height:151" coordorigin="7815,1796" coordsize="202,151" path="m7881,1937l7874,1937,7874,1938,7881,1937e" filled="t" fillcolor="#50535C" stroked="f">
                <v:path arrowok="t"/>
                <v:fill/>
              </v:shape>
              <v:shape style="position:absolute;left:7815;top:1796;width:202;height:151" coordorigin="7815,1796" coordsize="202,151" path="m8010,1798l7993,1802,7982,1803,7966,1805,8016,1805,8015,1801,8010,1798e" filled="t" fillcolor="#50535C" stroked="f">
                <v:path arrowok="t"/>
                <v:fill/>
              </v:shape>
            </v:group>
            <v:group style="position:absolute;left:7243;top:1795;width:200;height:149" coordorigin="7243,1795" coordsize="200,149">
              <v:shape style="position:absolute;left:7243;top:1795;width:200;height:149" coordorigin="7243,1795" coordsize="200,149" path="m7373,1797l7369,1798,7365,1803,7364,1804,7319,1853,7308,1865,7290,1884,7256,1919,7249,1926,7243,1935,7250,1943,7259,1944,7278,1938,7288,1935,7326,1935,7330,1928,7332,1926,7379,1878,7408,1844,7422,1829,7437,1816,7443,1811,7442,1806,7438,1802,7386,1802,7373,179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3,1937l7308,1937,7319,1938,7323,193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6,1935l7288,1935,7304,1937,7323,1937,7325,1937,7326,1935e" filled="t" fillcolor="#50535C" stroked="f">
                <v:path arrowok="t"/>
                <v:fill/>
              </v:shape>
              <v:shape style="position:absolute;left:7243;top:1795;width:200;height:149" coordorigin="7243,1795" coordsize="200,149" path="m7430,1795l7411,1798,7386,1802,7438,1802,7433,1797,7430,1795e" filled="t" fillcolor="#50535C" stroked="f">
                <v:path arrowok="t"/>
                <v:fill/>
              </v:shape>
            </v:group>
            <v:group style="position:absolute;left:7388;top:1798;width:198;height:147" coordorigin="7388,1798" coordsize="198,147">
              <v:shape style="position:absolute;left:7388;top:1798;width:198;height:147" coordorigin="7388,1798" coordsize="198,147" path="m7518,1798l7517,1798,7507,1808,7489,1828,7476,1842,7461,1856,7452,1865,7443,1873,7432,1886,7430,1889,7421,1899,7392,1931,7390,1932,7388,1936,7389,1939,7392,1944,7399,1945,7404,1942,7405,1941,7413,1939,7436,1936,7466,1936,7466,1936,7470,1932,7495,1906,7513,1889,7525,1876,7555,1843,7568,1828,7583,1814,7587,1811,7586,1805,7580,1802,7539,1802,7528,1801,7518,1798e" filled="t" fillcolor="#50535C" stroked="f">
                <v:path arrowok="t"/>
                <v:fill/>
              </v:shape>
              <v:shape style="position:absolute;left:7388;top:1798;width:198;height:147" coordorigin="7388,1798" coordsize="198,147" path="m7466,1936l7436,1936,7455,1937,7462,1939,7466,1936e" filled="t" fillcolor="#50535C" stroked="f">
                <v:path arrowok="t"/>
                <v:fill/>
              </v:shape>
              <v:shape style="position:absolute;left:7388;top:1798;width:198;height:147" coordorigin="7388,1798" coordsize="198,147" path="m7556,1799l7539,1802,7580,1802,7578,1800,7577,1799,7563,1799,7556,1799e" filled="t" fillcolor="#50535C" stroked="f">
                <v:path arrowok="t"/>
                <v:fill/>
              </v:shape>
              <v:shape style="position:absolute;left:7388;top:1798;width:198;height:147" coordorigin="7388,1798" coordsize="198,147" path="m7574,1798l7563,1799,7577,1799,7574,1798e" filled="t" fillcolor="#50535C" stroked="f">
                <v:path arrowok="t"/>
                <v:fill/>
              </v:shape>
            </v:group>
            <v:group style="position:absolute;left:7534;top:1798;width:199;height:149" coordorigin="7534,1798" coordsize="199,149">
              <v:shape style="position:absolute;left:7534;top:1798;width:199;height:149" coordorigin="7534,1798" coordsize="199,149" path="m7662,1798l7658,1802,7654,1805,7633,1828,7588,1876,7573,1892,7544,1925,7540,1928,7535,1934,7534,1939,7539,1945,7546,1948,7554,1941,7570,1939,7576,1939,7587,1937,7604,1937,7613,1937,7614,1936,7620,1929,7623,1923,7634,1912,7661,1883,7667,1877,7672,1870,7685,1856,7692,1849,7709,1832,7717,1822,7728,1815,7730,1813,7731,1811,7733,1809,7731,1804,7730,1804,7681,1804,7672,1803,7662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614,1936e" filled="t" fillcolor="#50535C" stroked="f">
                <v:path arrowok="t"/>
                <v:fill/>
              </v:shape>
              <v:shape style="position:absolute;left:7534;top:1798;width:199;height:149" coordorigin="7534,1798" coordsize="199,149" path="m7694,1800l7681,1804,7730,1804,7730,1803,7712,1803,7708,1801,7698,1801,7694,1800e" filled="t" fillcolor="#50535C" stroked="f">
                <v:path arrowok="t"/>
                <v:fill/>
              </v:shape>
              <v:shape style="position:absolute;left:7534;top:1798;width:199;height:149" coordorigin="7534,1798" coordsize="199,149" path="m7718,1798l7712,1803,7730,1803,7728,1801,7721,1799,7718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707,1801l7698,1801,7708,1801,7707,1801e" filled="t" fillcolor="#50535C" stroked="f">
                <v:path arrowok="t"/>
                <v:fill/>
              </v:shape>
            </v:group>
            <v:group style="position:absolute;left:8531;top:1798;width:194;height:144" coordorigin="8531,1798" coordsize="194,144">
              <v:shape style="position:absolute;left:8531;top:1798;width:194;height:144" coordorigin="8531,1798" coordsize="194,144" path="m8604,1940l8589,1940,8600,1942,8602,1941,8604,1940e" filled="t" fillcolor="#50535C" stroked="f">
                <v:path arrowok="t"/>
                <v:fill/>
              </v:shape>
              <v:shape style="position:absolute;left:8531;top:1798;width:194;height:144" coordorigin="8531,1798" coordsize="194,144" path="m8577,1941l8551,1941,8554,1941,8561,1942,8564,1942,8577,1941e" filled="t" fillcolor="#50535C" stroked="f">
                <v:path arrowok="t"/>
                <v:fill/>
              </v:shape>
              <v:shape style="position:absolute;left:8531;top:1798;width:194;height:144" coordorigin="8531,1798" coordsize="194,144" path="m8661,1798l8658,1800,8649,1810,8643,1816,8591,1872,8544,1918,8533,1928,8532,1929,8531,1931,8535,1938,8540,1941,8551,1941,8577,1941,8589,1940,8604,1940,8612,1930,8660,1881,8669,1871,8682,1857,8696,1843,8711,1829,8727,1816,8727,1804,8725,1802,8696,1802,8691,1801,8673,1801,8669,1801,8661,1798e" filled="t" fillcolor="#50535C" stroked="f">
                <v:path arrowok="t"/>
                <v:fill/>
              </v:shape>
              <v:shape style="position:absolute;left:8531;top:1798;width:194;height:144" coordorigin="8531,1798" coordsize="194,144" path="m8708,1799l8696,1802,8725,1802,8723,1800,8710,1799,8708,1799e" filled="t" fillcolor="#50535C" stroked="f">
                <v:path arrowok="t"/>
                <v:fill/>
              </v:shape>
              <v:shape style="position:absolute;left:8531;top:1798;width:194;height:144" coordorigin="8531,1798" coordsize="194,144" path="m8686,1800l8673,1801,8691,1801,8686,1800e" filled="t" fillcolor="#50535C" stroked="f">
                <v:path arrowok="t"/>
                <v:fill/>
              </v:shape>
            </v:group>
            <v:group style="position:absolute;left:6804;top:1802;width:206;height:144" coordorigin="6804,1802" coordsize="206,144">
              <v:shape style="position:absolute;left:6804;top:1802;width:206;height:144" coordorigin="6804,1802" coordsize="206,144" path="m6937,1802l6933,1805,6928,1807,6920,1818,6914,1824,6885,1852,6872,1868,6865,1877,6858,1886,6846,1894,6844,1896,6839,1902,6836,1906,6824,1918,6816,1926,6804,1939,6806,1944,6818,1946,6824,1946,6838,1945,6846,1943,6862,1940,6870,1939,6900,1939,6905,1934,6908,1929,6914,1921,6925,1908,6942,1891,6955,1876,6998,1826,7002,1822,7011,1812,7010,1808,6953,1808,6945,1807,6943,1804,6940,1802,6939,1802,6937,1802e" filled="t" fillcolor="#50535C" stroked="f">
                <v:path arrowok="t"/>
                <v:fill/>
              </v:shape>
              <v:shape style="position:absolute;left:6804;top:1802;width:206;height:144" coordorigin="6804,1802" coordsize="206,144" path="m6900,1939l6870,1939,6883,1944,6889,1944,6897,1941,6899,1940,6900,1939e" filled="t" fillcolor="#50535C" stroked="f">
                <v:path arrowok="t"/>
                <v:fill/>
              </v:shape>
              <v:shape style="position:absolute;left:6804;top:1802;width:206;height:144" coordorigin="6804,1802" coordsize="206,144" path="m6994,1803l6986,1805,6983,1805,6968,1807,6958,1807,6953,1808,7010,1808,7010,1807,6999,1804,6994,1803e" filled="t" fillcolor="#50535C" stroked="f">
                <v:path arrowok="t"/>
                <v:fill/>
              </v:shape>
              <v:shape style="position:absolute;left:6804;top:1802;width:206;height:144" coordorigin="6804,1802" coordsize="206,144" path="m6940,1802l6939,1802,6940,1802e" filled="t" fillcolor="#50535C" stroked="f">
                <v:path arrowok="t"/>
                <v:fill/>
              </v:shape>
            </v:group>
            <v:group style="position:absolute;left:6954;top:1799;width:203;height:153" coordorigin="6954,1799" coordsize="203,153">
              <v:shape style="position:absolute;left:6954;top:1799;width:203;height:153" coordorigin="6954,1799" coordsize="203,153" path="m7088,1800l7084,1802,7076,1809,7062,1823,7031,1852,7029,1854,6997,1890,6982,1907,6970,1923,6957,1938,6955,1940,6954,1942,6957,1951,6961,1952,6968,1951,6970,1950,6972,1950,6992,1947,7012,1946,7015,1946,7030,1946,7035,1939,7037,1936,7046,1927,7052,1921,7065,1907,7070,1900,7078,1893,7092,1879,7105,1863,7117,1847,7130,1832,7136,1826,7143,1820,7157,1810,7156,1803,7151,1802,7129,1802,7129,1802,7111,1802,7105,1801,7099,1801,7088,1800e" filled="t" fillcolor="#50535C" stroked="f">
                <v:path arrowok="t"/>
                <v:fill/>
              </v:shape>
              <v:shape style="position:absolute;left:6954;top:1799;width:203;height:153" coordorigin="6954,1799" coordsize="203,153" path="m7030,1946l7015,1946,7017,1947,7028,1949,7028,1949,7030,1946e" filled="t" fillcolor="#50535C" stroked="f">
                <v:path arrowok="t"/>
                <v:fill/>
              </v:shape>
              <v:shape style="position:absolute;left:6954;top:1799;width:203;height:153" coordorigin="6954,1799" coordsize="203,153" path="m7143,1799l7135,1802,7129,1802,7151,1802,7146,1799,7143,1799e" filled="t" fillcolor="#50535C" stroked="f">
                <v:path arrowok="t"/>
                <v:fill/>
              </v:shape>
              <v:shape style="position:absolute;left:6954;top:1799;width:203;height:153" coordorigin="6954,1799" coordsize="203,153" path="m7119,1801l7115,1801,7111,1801,7111,1802,7129,1802,7119,1801e" filled="t" fillcolor="#50535C" stroked="f">
                <v:path arrowok="t"/>
                <v:fill/>
              </v:shape>
            </v:group>
            <v:group style="position:absolute;left:7097;top:1800;width:190;height:146" coordorigin="7097,1800" coordsize="190,146">
              <v:shape style="position:absolute;left:7097;top:1800;width:190;height:146" coordorigin="7097,1800" coordsize="190,146" path="m7222,1802l7219,1804,7117,1911,7109,1920,7101,1928,7101,1929,7097,1934,7098,1940,7107,1944,7111,1945,7125,1943,7135,1942,7152,1939,7158,1939,7175,1939,7180,1932,7183,1926,7192,1918,7205,1904,7219,1888,7231,1876,7248,1857,7261,1841,7286,1810,7285,1808,7284,1807,7238,1807,7222,1802e" filled="t" fillcolor="#50535C" stroked="f">
                <v:path arrowok="t"/>
                <v:fill/>
              </v:shape>
              <v:shape style="position:absolute;left:7097;top:1800;width:190;height:146" coordorigin="7097,1800" coordsize="190,146" path="m7175,1939l7158,1939,7169,1944,7173,1942,7175,1939e" filled="t" fillcolor="#50535C" stroked="f">
                <v:path arrowok="t"/>
                <v:fill/>
              </v:shape>
              <v:shape style="position:absolute;left:7097;top:1800;width:190;height:146" coordorigin="7097,1800" coordsize="190,146" path="m7269,1800l7251,1804,7238,1807,7284,1807,7283,1804,7275,1802,7269,1800e" filled="t" fillcolor="#50535C" stroked="f">
                <v:path arrowok="t"/>
                <v:fill/>
              </v:shape>
            </v:group>
            <v:group style="position:absolute;left:6669;top:1803;width:196;height:143" coordorigin="6669,1803" coordsize="196,143">
              <v:shape style="position:absolute;left:6669;top:1803;width:196;height:143" coordorigin="6669,1803" coordsize="196,143" path="m6800,1803l6798,1805,6795,1808,6737,1866,6710,1894,6696,1909,6688,1916,6682,1925,6669,1934,6670,1940,6682,1945,6689,1946,6699,1943,6702,1942,6713,1940,6721,1937,6746,1937,6749,1935,6750,1933,6770,1910,6785,1893,6797,1881,6815,1863,6865,1810,6863,1809,6862,1807,6841,1807,6835,1806,6819,1805,6810,1804,6800,1803e" filled="t" fillcolor="#50535C" stroked="f">
                <v:path arrowok="t"/>
                <v:fill/>
              </v:shape>
              <v:shape style="position:absolute;left:6669;top:1803;width:196;height:143" coordorigin="6669,1803" coordsize="196,143" path="m6746,1937l6721,1937,6736,1945,6741,1941,6746,1937e" filled="t" fillcolor="#50535C" stroked="f">
                <v:path arrowok="t"/>
                <v:fill/>
              </v:shape>
              <v:shape style="position:absolute;left:6669;top:1803;width:196;height:143" coordorigin="6669,1803" coordsize="196,143" path="m6852,1805l6841,1807,6862,1807,6861,1806,6856,1805,6852,1805e" filled="t" fillcolor="#50535C" stroked="f">
                <v:path arrowok="t"/>
                <v:fill/>
              </v:shape>
            </v:group>
            <v:group style="position:absolute;left:9681;top:1797;width:208;height:154" coordorigin="9681,1797" coordsize="208,154">
              <v:shape style="position:absolute;left:9681;top:1797;width:208;height:154" coordorigin="9681,1797" coordsize="208,154" path="m9819,1797l9816,1799,9813,1802,9806,1810,9795,1822,9780,1837,9761,1855,9733,1883,9727,1888,9723,1895,9708,1909,9695,1924,9681,1938,9681,1941,9685,1950,9689,1951,9698,1946,9700,1945,9709,1944,9716,1944,9734,1941,9770,1941,9775,1936,9779,1933,9787,1924,9827,1879,9841,1863,9854,1848,9867,1833,9882,1820,9889,1814,9888,1810,9883,1805,9828,1805,9825,1803,9822,1799,9820,1798,9819,1797e" filled="t" fillcolor="#50535C" stroked="f">
                <v:path arrowok="t"/>
                <v:fill/>
              </v:shape>
              <v:shape style="position:absolute;left:9681;top:1797;width:208;height:154" coordorigin="9681,1797" coordsize="208,154" path="m9770,1941l9734,1941,9746,1942,9763,1945,9768,1944,9770,1941e" filled="t" fillcolor="#50535C" stroked="f">
                <v:path arrowok="t"/>
                <v:fill/>
              </v:shape>
              <v:shape style="position:absolute;left:9681;top:1797;width:208;height:154" coordorigin="9681,1797" coordsize="208,154" path="m9716,1944l9709,1944,9715,1944,9716,1944e" filled="t" fillcolor="#50535C" stroked="f">
                <v:path arrowok="t"/>
                <v:fill/>
              </v:shape>
              <v:shape style="position:absolute;left:9681;top:1797;width:208;height:154" coordorigin="9681,1797" coordsize="208,154" path="m9857,1801l9845,1802,9838,1804,9828,1805,9883,1805,9883,1804,9863,1804,9857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73,1801l9863,1804,9883,1804,9880,1802,9877,1802,9873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80,1801l9877,1802,9880,1802e" filled="t" fillcolor="#50535C" stroked="f">
                <v:path arrowok="t"/>
                <v:fill/>
              </v:shape>
            </v:group>
            <v:group style="position:absolute;left:10108;top:1795;width:210;height:152" coordorigin="10108,1795" coordsize="210,152">
              <v:shape style="position:absolute;left:10108;top:1795;width:210;height:152" coordorigin="10108,1795" coordsize="210,152" path="m10247,1795l10244,1796,10222,1818,10205,1837,10192,1851,10178,1865,10162,1882,10148,1896,10134,1909,10119,1923,10117,1926,10114,1928,10108,1933,10108,1936,10112,1944,10117,1946,10127,1944,10152,1944,10158,1942,10163,1941,10185,1941,10185,1941,10196,1931,10209,1916,10224,1903,10226,1901,10228,1899,10238,1889,10245,1880,10255,1870,10269,1856,10315,1813,10316,1811,10318,1809,10316,1801,10262,1801,10257,1800,10247,1795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52,1944l10127,1944,10131,1945,10141,1945,10147,1946,10152,1944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85,1941l10163,1941,10173,1941,10176,1944,10181,1945,10183,1943,10185,1941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270,1799l10269,1799,10262,1801,10316,1801,10316,1801,10282,1801,10270,1799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314,1797l10293,1798,10282,1801,10316,1801,10315,1797,10314,1797e" filled="t" fillcolor="#50535C" stroked="f">
                <v:path arrowok="t"/>
                <v:fill/>
              </v:shape>
            </v:group>
            <v:group style="position:absolute;left:10254;top:1793;width:211;height:150" coordorigin="10254,1793" coordsize="211,150">
              <v:shape style="position:absolute;left:10254;top:1793;width:211;height:150" coordorigin="10254,1793" coordsize="211,150" path="m10395,1793l10386,1802,10377,1810,10362,1827,10320,1868,10306,1882,10299,1889,10292,1897,10280,1904,10278,1907,10268,1917,10261,1923,10259,1926,10254,1932,10255,1936,10260,1942,10264,1943,10271,1939,10273,1938,10318,1937,10334,1937,10347,1924,10378,1895,10379,1893,10384,1889,10397,1878,10410,1864,10442,1832,10456,1818,10462,1812,10465,1807,10459,1799,10418,1799,10411,1799,10404,1799,10395,1793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334,1937l10318,1937,10320,1938,10328,1942,10333,1938,10334,1937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446,1795l10435,1799,10418,1799,10459,1799,10453,1796,10446,1795e" filled="t" fillcolor="#50535C" stroked="f">
                <v:path arrowok="t"/>
                <v:fill/>
              </v:shape>
            </v:group>
            <v:group style="position:absolute;left:9969;top:1796;width:200;height:151" coordorigin="9969,1796" coordsize="200,151">
              <v:shape style="position:absolute;left:9969;top:1796;width:200;height:151" coordorigin="9969,1796" coordsize="200,151" path="m10020,1945l10000,1945,10010,1947,10015,1947,10020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9999,1945l9985,1945,9994,1946,9999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10107,1796l10099,1798,10095,1802,10087,1812,10082,1817,10076,1824,10050,1850,10036,1865,10022,1880,10008,1897,9993,1912,9979,1925,9977,1927,9975,1929,9969,1937,9971,1944,9971,1944,9982,1946,9985,1945,9999,1945,10000,1945,10020,1945,10026,1944,10033,1942,10047,1942,10048,1942,10050,1940,10052,1929,10068,1914,10113,1869,10146,1831,10154,1824,10163,1817,10164,1816,10170,1808,10169,1803,10115,1803,10114,1802,10111,1802,10107,1796e" filled="t" fillcolor="#50535C" stroked="f">
                <v:path arrowok="t"/>
                <v:fill/>
              </v:shape>
              <v:shape style="position:absolute;left:9969;top:1796;width:200;height:151" coordorigin="9969,1796" coordsize="200,151" path="m10047,1942l10033,1942,10042,1944,10044,1944,10047,1942e" filled="t" fillcolor="#50535C" stroked="f">
                <v:path arrowok="t"/>
                <v:fill/>
              </v:shape>
              <v:shape style="position:absolute;left:9969;top:1796;width:200;height:151" coordorigin="9969,1796" coordsize="200,151" path="m10155,1796l10127,1799,10115,1803,10169,1803,10168,1797,10155,1796e" filled="t" fillcolor="#50535C" stroked="f">
                <v:path arrowok="t"/>
                <v:fill/>
              </v:shape>
            </v:group>
            <v:group style="position:absolute;left:10401;top:1795;width:204;height:146" coordorigin="10401,1795" coordsize="204,146">
              <v:shape style="position:absolute;left:10401;top:1795;width:204;height:146" coordorigin="10401,1795" coordsize="204,146" path="m10538,1795l10535,1796,10531,1800,10503,1829,10488,1844,10472,1860,10458,1874,10443,1888,10434,1898,10426,1907,10411,1919,10408,1922,10401,1929,10401,1932,10406,1939,10409,1941,10419,1940,10427,1940,10442,1937,10462,1937,10465,1936,10466,1935,10479,1935,10481,1934,10486,1927,10487,1927,10495,1919,10503,1912,10514,1901,10538,1874,10556,1857,10570,1843,10584,1829,10600,1817,10605,1813,10606,1807,10599,1800,10598,1800,10546,1800,10538,179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27,1940l10419,1940,10425,1941,10427,1940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62,1937l10442,1937,10454,1939,10462,1937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79,1935l10466,1935,10475,1938,10479,193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594,1797l10582,1798,10571,1798,10553,1798,10546,1800,10598,1800,10597,1799,10596,1798,10571,1798,10596,1798,10594,1797e" filled="t" fillcolor="#50535C" stroked="f">
                <v:path arrowok="t"/>
                <v:fill/>
              </v:shape>
            </v:group>
            <v:group style="position:absolute;left:9827;top:1796;width:202;height:151" coordorigin="9827,1796" coordsize="202,151">
              <v:shape style="position:absolute;left:9827;top:1796;width:202;height:151" coordorigin="9827,1796" coordsize="202,151" path="m9961,1796l9961,1796,9951,1804,9949,1808,9945,1813,9892,1870,9880,1883,9860,1902,9829,1931,9828,1934,9827,1939,9828,1942,9834,1945,9838,1947,9841,1944,9843,1942,9845,1940,9886,1937,9893,1937,9898,1937,9910,1937,9914,1934,9921,1924,9925,1918,9952,1890,9966,1875,9982,1859,9996,1844,10010,1830,10025,1817,10026,1816,10027,1815,10029,1812,10029,1810,10028,1805,9978,1805,9973,1804,9961,1796e" filled="t" fillcolor="#50535C" stroked="f">
                <v:path arrowok="t"/>
                <v:fill/>
              </v:shape>
              <v:shape style="position:absolute;left:9827;top:1796;width:202;height:151" coordorigin="9827,1796" coordsize="202,151" path="m9893,1937l9886,1937,9886,1938,9893,1937e" filled="t" fillcolor="#50535C" stroked="f">
                <v:path arrowok="t"/>
                <v:fill/>
              </v:shape>
              <v:shape style="position:absolute;left:9827;top:1796;width:202;height:151" coordorigin="9827,1796" coordsize="202,151" path="m10022,1798l10005,1802,9994,1803,9978,1805,10028,1805,10027,1801,10022,1798e" filled="t" fillcolor="#50535C" stroked="f">
                <v:path arrowok="t"/>
                <v:fill/>
              </v:shape>
            </v:group>
            <v:group style="position:absolute;left:9255;top:1795;width:200;height:149" coordorigin="9255,1795" coordsize="200,149">
              <v:shape style="position:absolute;left:9255;top:1795;width:200;height:149" coordorigin="9255,1795" coordsize="200,149" path="m9385,1797l9381,1798,9377,1803,9376,1804,9331,1853,9320,1865,9302,1884,9268,1919,9261,1926,9255,1935,9262,1943,9271,1944,9290,1938,9300,1935,9338,1935,9342,1928,9344,1926,9391,1878,9420,1844,9434,1829,9449,1816,9455,1811,9454,1806,9450,1802,9398,1802,9385,179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5,1937l9320,1937,9331,1938,9335,193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8,1935l9300,1935,9316,1937,9335,1937,9337,1937,9338,1935e" filled="t" fillcolor="#50535C" stroked="f">
                <v:path arrowok="t"/>
                <v:fill/>
              </v:shape>
              <v:shape style="position:absolute;left:9255;top:1795;width:200;height:149" coordorigin="9255,1795" coordsize="200,149" path="m9442,1795l9424,1798,9398,1802,9450,1802,9445,1797,9442,1795e" filled="t" fillcolor="#50535C" stroked="f">
                <v:path arrowok="t"/>
                <v:fill/>
              </v:shape>
            </v:group>
            <v:group style="position:absolute;left:9400;top:1798;width:198;height:147" coordorigin="9400,1798" coordsize="198,147">
              <v:shape style="position:absolute;left:9400;top:1798;width:198;height:147" coordorigin="9400,1798" coordsize="198,147" path="m9530,1798l9530,1798,9519,1808,9501,1828,9488,1842,9473,1856,9464,1865,9455,1873,9444,1886,9442,1889,9433,1899,9404,1931,9402,1932,9400,1936,9401,1939,9404,1944,9411,1945,9416,1942,9417,1941,9425,1939,9448,1936,9478,1936,9478,1936,9482,1932,9507,1906,9525,1889,9537,1876,9567,1843,9580,1828,9595,1814,9599,1811,9598,1805,9593,1802,9551,1802,9540,1801,9530,1798e" filled="t" fillcolor="#50535C" stroked="f">
                <v:path arrowok="t"/>
                <v:fill/>
              </v:shape>
              <v:shape style="position:absolute;left:9400;top:1798;width:198;height:147" coordorigin="9400,1798" coordsize="198,147" path="m9478,1936l9448,1936,9467,1937,9474,1939,9478,1936e" filled="t" fillcolor="#50535C" stroked="f">
                <v:path arrowok="t"/>
                <v:fill/>
              </v:shape>
              <v:shape style="position:absolute;left:9400;top:1798;width:198;height:147" coordorigin="9400,1798" coordsize="198,147" path="m9568,1799l9551,1802,9593,1802,9590,1800,9589,1799,9575,1799,9568,1799e" filled="t" fillcolor="#50535C" stroked="f">
                <v:path arrowok="t"/>
                <v:fill/>
              </v:shape>
              <v:shape style="position:absolute;left:9400;top:1798;width:198;height:147" coordorigin="9400,1798" coordsize="198,147" path="m9586,1798l9575,1799,9589,1799,9586,1798e" filled="t" fillcolor="#50535C" stroked="f">
                <v:path arrowok="t"/>
                <v:fill/>
              </v:shape>
            </v:group>
            <v:group style="position:absolute;left:9546;top:1798;width:199;height:149" coordorigin="9546,1798" coordsize="199,149">
              <v:shape style="position:absolute;left:9546;top:1798;width:199;height:149" coordorigin="9546,1798" coordsize="199,149" path="m9674,1798l9670,1802,9666,1805,9645,1828,9600,1876,9585,1892,9556,1925,9552,1928,9547,1934,9546,1939,9551,1945,9558,1948,9566,1941,9582,1939,9588,1939,9599,1937,9616,1937,9625,1937,9626,1936,9632,1929,9635,1923,9646,1912,9673,1883,9679,1877,9684,1870,9697,1856,9704,1849,9721,1832,9729,1822,9740,1815,9742,1813,9743,1811,9745,1809,9743,1804,9742,1804,9693,1804,9684,1803,9674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626,1936e" filled="t" fillcolor="#50535C" stroked="f">
                <v:path arrowok="t"/>
                <v:fill/>
              </v:shape>
              <v:shape style="position:absolute;left:9546;top:1798;width:199;height:149" coordorigin="9546,1798" coordsize="199,149" path="m9706,1800l9693,1804,9742,1804,9742,1803,9724,1803,9720,1801,9710,1801,9706,1800e" filled="t" fillcolor="#50535C" stroked="f">
                <v:path arrowok="t"/>
                <v:fill/>
              </v:shape>
              <v:shape style="position:absolute;left:9546;top:1798;width:199;height:149" coordorigin="9546,1798" coordsize="199,149" path="m9730,1798l9724,1803,9742,1803,9740,1801,9733,1799,9730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719,1801l9710,1801,9720,1801,9719,1801e" filled="t" fillcolor="#50535C" stroked="f">
                <v:path arrowok="t"/>
                <v:fill/>
              </v:shape>
            </v:group>
            <v:group style="position:absolute;left:10543;top:1798;width:194;height:144" coordorigin="10543,1798" coordsize="194,144">
              <v:shape style="position:absolute;left:10543;top:1798;width:194;height:144" coordorigin="10543,1798" coordsize="194,144" path="m10616,1940l10601,1940,10612,1942,10614,1941,10616,1940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590,1941l10563,1941,10566,1941,10573,1942,10576,1942,10590,1941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73,1798l10670,1800,10661,1810,10655,1816,10603,1872,10556,1918,10545,1928,10544,1929,10543,1931,10547,1938,10552,1941,10563,1941,10590,1941,10601,1940,10616,1940,10625,1930,10672,1881,10681,1871,10694,1857,10709,1843,10723,1829,10739,1816,10739,1804,10737,1802,10708,1802,10703,1801,10685,1801,10681,1801,10673,1798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720,1799l10708,1802,10737,1802,10735,1800,10722,1799,10720,1799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98,1800l10685,1801,10703,1801,10698,1800e" filled="t" fillcolor="#50535C" stroked="f">
                <v:path arrowok="t"/>
                <v:fill/>
              </v:shape>
            </v:group>
            <v:group style="position:absolute;left:8816;top:1802;width:206;height:144" coordorigin="8816,1802" coordsize="206,144">
              <v:shape style="position:absolute;left:8816;top:1802;width:206;height:144" coordorigin="8816,1802" coordsize="206,144" path="m8949,1802l8945,1805,8940,1807,8932,1818,8926,1824,8897,1852,8884,1868,8877,1877,8870,1886,8858,1894,8856,1896,8851,1902,8848,1906,8836,1918,8828,1926,8816,1939,8818,1944,8830,1946,8836,1946,8850,1945,8858,1943,8874,1940,8882,1939,8912,1939,8917,1934,8920,1929,8926,1921,8937,1908,8954,1891,8967,1876,9010,1826,9014,1822,9023,1812,9022,1808,8965,1808,8957,1807,8955,1804,8952,1802,8951,1802,8949,1802e" filled="t" fillcolor="#50535C" stroked="f">
                <v:path arrowok="t"/>
                <v:fill/>
              </v:shape>
              <v:shape style="position:absolute;left:8816;top:1802;width:206;height:144" coordorigin="8816,1802" coordsize="206,144" path="m8912,1939l8882,1939,8895,1944,8901,1944,8909,1941,8911,1940,8912,1939e" filled="t" fillcolor="#50535C" stroked="f">
                <v:path arrowok="t"/>
                <v:fill/>
              </v:shape>
              <v:shape style="position:absolute;left:8816;top:1802;width:206;height:144" coordorigin="8816,1802" coordsize="206,144" path="m9006,1803l8999,1805,8995,1805,8980,1807,8970,1807,8965,1808,9022,1808,9022,1807,9011,1804,9006,1803e" filled="t" fillcolor="#50535C" stroked="f">
                <v:path arrowok="t"/>
                <v:fill/>
              </v:shape>
              <v:shape style="position:absolute;left:8816;top:1802;width:206;height:144" coordorigin="8816,1802" coordsize="206,144" path="m8952,1802l8951,1802,8952,1802e" filled="t" fillcolor="#50535C" stroked="f">
                <v:path arrowok="t"/>
                <v:fill/>
              </v:shape>
            </v:group>
            <v:group style="position:absolute;left:8966;top:1799;width:203;height:153" coordorigin="8966,1799" coordsize="203,153">
              <v:shape style="position:absolute;left:8966;top:1799;width:203;height:153" coordorigin="8966,1799" coordsize="203,153" path="m9100,1800l9096,1802,9088,1809,9074,1823,9043,1852,9041,1854,9009,1890,8995,1907,8982,1923,8969,1938,8967,1940,8966,1942,8969,1951,8973,1952,8980,1951,8982,1950,8984,1950,9004,1947,9024,1946,9027,1946,9042,1946,9047,1939,9049,1936,9058,1927,9064,1921,9077,1907,9082,1900,9090,1893,9104,1879,9117,1863,9129,1847,9142,1832,9148,1826,9155,1820,9169,1810,9168,1803,9164,1802,9141,1802,9141,1802,9123,1802,9117,1801,9111,1801,9100,1800e" filled="t" fillcolor="#50535C" stroked="f">
                <v:path arrowok="t"/>
                <v:fill/>
              </v:shape>
              <v:shape style="position:absolute;left:8966;top:1799;width:203;height:153" coordorigin="8966,1799" coordsize="203,153" path="m9042,1946l9027,1946,9029,1947,9040,1949,9040,1949,9042,1946e" filled="t" fillcolor="#50535C" stroked="f">
                <v:path arrowok="t"/>
                <v:fill/>
              </v:shape>
              <v:shape style="position:absolute;left:8966;top:1799;width:203;height:153" coordorigin="8966,1799" coordsize="203,153" path="m9155,1799l9147,1802,9141,1802,9164,1802,9158,1799,9155,1799e" filled="t" fillcolor="#50535C" stroked="f">
                <v:path arrowok="t"/>
                <v:fill/>
              </v:shape>
              <v:shape style="position:absolute;left:8966;top:1799;width:203;height:153" coordorigin="8966,1799" coordsize="203,153" path="m9131,1801l9127,1801,9123,1801,9123,1802,9141,1802,9131,1801e" filled="t" fillcolor="#50535C" stroked="f">
                <v:path arrowok="t"/>
                <v:fill/>
              </v:shape>
            </v:group>
            <v:group style="position:absolute;left:9109;top:1800;width:190;height:146" coordorigin="9109,1800" coordsize="190,146">
              <v:shape style="position:absolute;left:9109;top:1800;width:190;height:146" coordorigin="9109,1800" coordsize="190,146" path="m9234,1802l9231,1804,9129,1911,9121,1920,9113,1928,9113,1929,9109,1934,9110,1940,9119,1944,9123,1945,9137,1943,9148,1942,9164,1939,9170,1939,9187,1939,9192,1932,9195,1926,9204,1918,9217,1904,9231,1888,9243,1876,9260,1857,9273,1841,9298,1810,9297,1808,9296,1807,9250,1807,9234,1802e" filled="t" fillcolor="#50535C" stroked="f">
                <v:path arrowok="t"/>
                <v:fill/>
              </v:shape>
              <v:shape style="position:absolute;left:9109;top:1800;width:190;height:146" coordorigin="9109,1800" coordsize="190,146" path="m9187,1939l9170,1939,9181,1944,9185,1942,9187,1939e" filled="t" fillcolor="#50535C" stroked="f">
                <v:path arrowok="t"/>
                <v:fill/>
              </v:shape>
              <v:shape style="position:absolute;left:9109;top:1800;width:190;height:146" coordorigin="9109,1800" coordsize="190,146" path="m9281,1800l9263,1804,9250,1807,9296,1807,9295,1804,9287,1802,9281,1800e" filled="t" fillcolor="#50535C" stroked="f">
                <v:path arrowok="t"/>
                <v:fill/>
              </v:shape>
            </v:group>
            <v:group style="position:absolute;left:8681;top:1803;width:196;height:143" coordorigin="8681,1803" coordsize="196,143">
              <v:shape style="position:absolute;left:8681;top:1803;width:196;height:143" coordorigin="8681,1803" coordsize="196,143" path="m8812,1803l8810,1805,8807,1808,8749,1866,8722,1894,8708,1909,8700,1916,8694,1925,8681,1934,8682,1940,8694,1945,8701,1946,8711,1943,8714,1942,8725,1940,8733,1937,8758,1937,8761,1935,8762,1933,8782,1910,8797,1893,8809,1881,8827,1863,8877,1810,8875,1809,8874,1807,8854,1807,8847,1806,8831,1805,8822,1804,8812,1803e" filled="t" fillcolor="#50535C" stroked="f">
                <v:path arrowok="t"/>
                <v:fill/>
              </v:shape>
              <v:shape style="position:absolute;left:8681;top:1803;width:196;height:143" coordorigin="8681,1803" coordsize="196,143" path="m8758,1937l8733,1937,8748,1945,8754,1941,8758,1937e" filled="t" fillcolor="#50535C" stroked="f">
                <v:path arrowok="t"/>
                <v:fill/>
              </v:shape>
              <v:shape style="position:absolute;left:8681;top:1803;width:196;height:143" coordorigin="8681,1803" coordsize="196,143" path="m8864,1805l8854,1807,8874,1807,8873,1806,8868,1805,8864,1805e" filled="t" fillcolor="#50535C" stroked="f">
                <v:path arrowok="t"/>
                <v:fill/>
              </v:shape>
            </v:group>
            <v:group style="position:absolute;left:10708;top:1798;width:194;height:144" coordorigin="10708,1798" coordsize="194,144">
              <v:shape style="position:absolute;left:10708;top:1798;width:194;height:144" coordorigin="10708,1798" coordsize="194,144" path="m10781,1940l10766,1940,10777,1942,10779,1941,10781,1940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754,1941l10727,1941,10731,1941,10737,1942,10741,1942,10754,1941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38,1798l10835,1800,10826,1810,10820,1816,10768,1872,10721,1918,10710,1928,10709,1929,10708,1931,10712,1938,10716,1941,10727,1941,10754,1941,10766,1940,10781,1940,10789,1930,10837,1881,10846,1871,10859,1857,10873,1843,10888,1829,10903,1816,10903,1804,10902,1802,10872,1802,10867,1801,10849,1801,10846,1801,10838,1798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84,1799l10872,1802,10902,1802,10900,1800,10887,1799,10884,1799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62,1800l10849,1801,10867,1801,10862,1800e" filled="t" fillcolor="#50535C" stroked="f">
                <v:path arrowok="t"/>
                <v:fill/>
              </v:shape>
            </v:group>
            <v:group style="position:absolute;left:11052;top:1793;width:211;height:150" coordorigin="11052,1793" coordsize="211,150">
              <v:shape style="position:absolute;left:11052;top:1793;width:211;height:150" coordorigin="11052,1793" coordsize="211,150" path="m11192,1793l11183,1802,11174,1810,11160,1827,11118,1867,11104,1881,11096,1889,11089,1896,11078,1904,11076,1906,11065,1916,11059,1923,11056,1925,11052,1932,11052,1936,11057,1941,11061,1942,11068,1939,11071,1938,11115,1937,11131,1937,11145,1924,11175,1894,11176,1892,11182,1889,11194,1878,11208,1864,11240,1831,11254,1817,11259,1812,11262,1807,11257,1799,11215,1799,11208,1799,11201,1799,11192,1793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131,1937l11115,1937,11117,1937,11126,1941,11131,1938,11131,1937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244,1795l11232,1798,11215,1799,11257,1799,11250,1795,11244,1795e" filled="t" fillcolor="#50535C" stroked="f">
                <v:path arrowok="t"/>
                <v:fill/>
              </v:shape>
            </v:group>
            <v:group style="position:absolute;left:11198;top:1795;width:204;height:146" coordorigin="11198,1795" coordsize="204,146">
              <v:shape style="position:absolute;left:11198;top:1795;width:204;height:146" coordorigin="11198,1795" coordsize="204,146" path="m11335,1795l11332,1796,11329,1800,11300,1829,11286,1843,11269,1860,11255,1873,11241,1888,11232,1897,11223,1907,11209,1918,11205,1922,11199,1928,11198,1932,11203,1939,11206,1941,11216,1940,11224,1940,11240,1936,11259,1936,11263,1935,11264,1935,11276,1935,11278,1934,11284,1927,11284,1926,11293,1919,11300,1912,11311,1901,11336,1874,11353,1856,11367,1842,11382,1829,11397,1816,11403,1813,11403,1806,11396,1800,11395,1799,11344,1799,11335,179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24,1940l11216,1940,11222,1940,11224,1940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59,1936l11240,1936,11251,1939,11259,1936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76,1935l11264,1935,11272,1937,11276,193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392,1797l11379,1797,11368,1798,11350,1798,11344,1799,11395,1799,11394,1798,11393,1798,11368,1798,11393,1798,11392,1797e" filled="t" fillcolor="#50535C" stroked="f">
                <v:path arrowok="t"/>
                <v:fill/>
              </v:shape>
            </v:group>
            <v:group style="position:absolute;left:11341;top:1798;width:194;height:144" coordorigin="11341,1798" coordsize="194,144">
              <v:shape style="position:absolute;left:11341;top:1798;width:194;height:144" coordorigin="11341,1798" coordsize="194,144" path="m11413,1939l11399,1939,11409,1942,11411,1940,11413,1939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387,1940l11360,1940,11363,1941,11370,1941,11374,1942,11387,1940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71,1798l11467,1800,11458,1809,11453,1815,11401,1871,11353,1917,11342,1927,11342,1929,11341,1930,11344,1937,11349,1941,11360,1940,11387,1940,11399,1939,11413,1939,11422,1930,11470,1881,11478,1871,11492,1856,11506,1842,11521,1829,11536,1816,11536,1803,11535,1802,11505,1802,11500,1801,11482,1801,11479,1801,11471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517,1798l11505,1802,11535,1802,11533,1799,11520,1799,11517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95,1800l11482,1801,11500,1801,11495,1800e" filled="t" fillcolor="#50535C" stroked="f">
                <v:path arrowok="t"/>
                <v:fill/>
              </v:shape>
            </v:group>
            <v:group style="position:absolute;left:11463;top:1794;width:162;height:154" coordorigin="11463,1794" coordsize="162,154">
              <v:shape style="position:absolute;left:11463;top:1794;width:162;height:154" coordorigin="11463,1794" coordsize="162,154" path="m11615,1794l11556,1843,11533,1868,11525,1875,11510,1888,11496,1903,11479,1922,11474,1926,11466,1932,11463,1935,11463,1939,11463,1939,11464,1944,11468,1948,11474,1948,11478,1945,11482,1943,11495,1941,11502,1939,11514,1939,11521,1936,11542,1936,11559,1919,11577,1901,11605,1872,11610,1867,11615,1862,11623,1853,11624,1848,11616,1841,11616,1837,11618,1829,11619,1827,11621,1817,11621,1809,11618,1796,11615,1794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14,1939l11502,1939,11509,1940,11514,1940,11514,1939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42,1936l11521,1936,11526,1936,11535,1939,11539,1939,11542,1936e" filled="t" fillcolor="#50535C" stroked="f">
                <v:path arrowok="t"/>
                <v:fill/>
              </v:shape>
            </v:group>
            <v:group style="position:absolute;left:11575;top:1898;width:37;height:47" coordorigin="11575,1898" coordsize="37,47">
              <v:shape style="position:absolute;left:11575;top:1898;width:37;height:47" coordorigin="11575,1898" coordsize="37,47" path="m11612,1941l11593,1941,11596,1941,11603,1945,11607,1945,11612,1941e" filled="t" fillcolor="#50535C" stroked="f">
                <v:path arrowok="t"/>
                <v:fill/>
              </v:shape>
              <v:shape style="position:absolute;left:11575;top:1898;width:37;height:47" coordorigin="11575,1898" coordsize="37,47" path="m11608,1898l11605,1901,11602,1905,11598,1909,11590,1918,11584,1922,11575,1932,11576,1936,11581,1939,11583,1940,11586,1941,11593,1941,11612,1941,11613,1940,11615,1938,11617,1928,11616,1917,11615,1905,11612,1899,11608,1898e" filled="t" fillcolor="#50535C" stroked="f">
                <v:path arrowok="t"/>
                <v:fill/>
              </v:shape>
            </v:group>
            <v:group style="position:absolute;left:10881;top:1798;width:194;height:144" coordorigin="10881,1798" coordsize="194,144">
              <v:shape style="position:absolute;left:10881;top:1798;width:194;height:144" coordorigin="10881,1798" coordsize="194,144" path="m10954,1940l10939,1940,10950,1942,10952,1941,10954,1940e" filled="t" fillcolor="#50535C" stroked="f">
                <v:path arrowok="t"/>
                <v:fill/>
              </v:shape>
              <v:shape style="position:absolute;left:10881;top:1798;width:194;height:144" coordorigin="10881,1798" coordsize="194,144" path="m10927,1941l10900,1941,10904,1941,10910,1942,10914,1942,10927,1941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11,1798l11008,1800,10999,1810,10993,1816,10941,1872,10894,1918,10883,1928,10882,1929,10881,1931,10884,1938,10889,1941,10900,1941,10927,1941,10939,1940,10954,1940,10962,1930,11010,1881,11019,1871,11032,1857,11046,1843,11061,1829,11076,1816,11076,1804,11075,1802,11045,1802,11040,1801,11022,1801,11019,1801,11011,1798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57,1799l11045,1802,11075,1802,11073,1800,11060,1799,11057,1799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35,1800l11022,1801,11040,1801,11035,1800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93.000305pt;margin-top:124.194382pt;width:26pt;height:31.950622pt;mso-position-horizontal-relative:page;mso-position-vertical-relative:page;z-index:-5722" coordorigin="5860,2484" coordsize="520,639">
            <v:group style="position:absolute;left:5956;top:2504;width:319;height:319" coordorigin="5956,2504" coordsize="319,319">
              <v:shape style="position:absolute;left:5956;top:2504;width:319;height:319" coordorigin="5956,2504" coordsize="319,319" path="m6276,2663l6261,2729,6223,2781,6167,2814,6123,2823,6099,2821,6034,2799,5986,2756,5959,2698,5956,2676,5957,2651,5978,2585,6020,2536,6076,2508,6098,2504,6124,2505,6191,2525,6241,2565,6270,2620,6276,2663xe" filled="f" stroked="t" strokeweight="2pt" strokecolor="#50535C">
                <v:path arrowok="t"/>
              </v:shape>
            </v:group>
            <v:group style="position:absolute;left:5880;top:2883;width:480;height:220" coordorigin="5880,2883" coordsize="480,220">
              <v:shape style="position:absolute;left:5880;top:2883;width:480;height:220" coordorigin="5880,2883" coordsize="480,220" path="m6240,2883l6340,2923,6360,3103,5880,3103,5900,2923,6000,2883e" filled="f" stroked="t" strokeweight="2pt" strokecolor="#50535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247501pt;margin-top:46.836246pt;width:34.397102pt;height:10pt;mso-position-horizontal-relative:page;mso-position-vertical-relative:page;z-index:-572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yo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7.8284pt;margin-top:171.151306pt;width:116.347021pt;height:12pt;mso-position-horizontal-relative:page;mso-position-vertical-relative:page;z-index:-572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0pt;margin-top:195.151306pt;width:12.000001pt;height:12pt;mso-position-horizontal-relative:page;mso-position-vertical-relative:page;z-index:-571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3.730003pt;margin-top:219.151306pt;width:404.536629pt;height:24pt;mso-position-horizontal-relative:page;mso-position-vertical-relative:page;z-index:-571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145" w:right="112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2.370697pt;margin-top:590.206421pt;width:163.996077pt;height:12pt;mso-position-horizontal-relative:page;mso-position-vertical-relative:page;z-index:-571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8.362213pt;margin-top:614.206421pt;width:12.000001pt;height:12pt;mso-position-horizontal-relative:page;mso-position-vertical-relative:page;z-index:-571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327904pt;margin-top:681.218567pt;width:60.112003pt;height:46.120706pt;mso-position-horizontal-relative:page;mso-position-vertical-relative:page;z-index:-5715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55" w:right="-65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59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7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100"/>
                      <w:b/>
                      <w:bCs/>
                      <w:position w:val="3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0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40" w:lineRule="auto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16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4.573395pt;margin-top:681.218567pt;width:61.270403pt;height:46.120706pt;mso-position-horizontal-relative:page;mso-position-vertical-relative:page;z-index:-5714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301" w:right="317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53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178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37" w:right="315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hn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7.026398pt;margin-top:681.218567pt;width:57.649603pt;height:46.120706pt;mso-position-horizontal-relative:page;mso-position-vertical-relative:page;z-index:-5713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89" w:right="69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4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100"/>
                      <w:b/>
                      <w:bCs/>
                      <w:position w:val="3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178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01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hn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3.004395pt;margin-top:681.218567pt;width:63.620003pt;height:46.120706pt;mso-position-horizontal-relative:page;mso-position-vertical-relative:page;z-index:-5712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82" w:right="61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4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7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%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178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60" w:right="33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hn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8.23349pt;margin-top:681.218567pt;width:51.869097pt;height:46.120706pt;mso-position-horizontal-relative:page;mso-position-vertical-relative:page;z-index:-5711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20" w:right="-92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3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100"/>
                      <w:b/>
                      <w:bCs/>
                      <w:position w:val="3"/>
                    </w:rPr>
                    <w:t>%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0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40" w:lineRule="auto"/>
                    <w:ind w:left="81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49.30127pt;width:6.566407pt;height:10pt;mso-position-horizontal-relative:page;mso-position-vertical-relative:page;z-index:-571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6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9.845215pt;margin-top:640.268188pt;width:31pt;height:31.0pt;mso-position-horizontal-relative:page;mso-position-vertical-relative:page;z-index:-570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9.192017pt;margin-top:640.822998pt;width:31pt;height:31.0pt;mso-position-horizontal-relative:page;mso-position-vertical-relative:page;z-index:-570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8.197998pt;margin-top:653.822998pt;width:8pt;height:8pt;mso-position-horizontal-relative:page;mso-position-vertical-relative:page;z-index:-5707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6.845215pt;margin-top:645.268188pt;width:8pt;height:8pt;mso-position-horizontal-relative:page;mso-position-vertical-relative:page;z-index:-5706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4.845215pt;margin-top:645.268188pt;width:4pt;height:20.0pt;mso-position-horizontal-relative:page;mso-position-vertical-relative:page;z-index:-570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845215pt;margin-top:645.268188pt;width:8pt;height:4pt;mso-position-horizontal-relative:page;mso-position-vertical-relative:page;z-index:-5704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845215pt;margin-top:649.268188pt;width:4pt;height:16.0pt;mso-position-horizontal-relative:page;mso-position-vertical-relative:page;z-index:-570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2.845215pt;margin-top:649.268188pt;width:4pt;height:16.0pt;mso-position-horizontal-relative:page;mso-position-vertical-relative:page;z-index:-570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6.845215pt;margin-top:653.268188pt;width:4pt;height:12.0pt;mso-position-horizontal-relative:page;mso-position-vertical-relative:page;z-index:-570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0.845215pt;margin-top:653.268188pt;width:4pt;height:12.0pt;mso-position-horizontal-relative:page;mso-position-vertical-relative:page;z-index:-570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30.259888pt;width:550.295pt;height:12pt;mso-position-horizontal-relative:page;mso-position-vertical-relative:page;z-index:-569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1480" w:bottom="280" w:left="1720" w:right="172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0pt;margin-top:281.153992pt;width:612pt;height:229.299pt;mso-position-horizontal-relative:page;mso-position-vertical-relative:page;z-index:-5698" coordorigin="0,5623" coordsize="12240,4586">
            <v:shape style="position:absolute;left:0;top:5633;width:12240;height:4566" type="#_x0000_t75">
              <v:imagedata r:id="rId21" o:title=""/>
            </v:shape>
            <v:group style="position:absolute;left:0;top:5633;width:12240;height:4566" coordorigin="0,5633" coordsize="12240,4566">
              <v:shape style="position:absolute;left:0;top:5633;width:12240;height:4566" coordorigin="0,5633" coordsize="12240,4566" path="m0,10199l12240,10199,12240,5633,0,5633,0,10199e" filled="t" fillcolor="#231F20" stroked="f">
                <v:path arrowok="t"/>
                <v:fill/>
              </v:shape>
            </v:group>
            <v:group style="position:absolute;left:5163;top:9394;width:1244;height:2" coordorigin="5163,9394" coordsize="1244,2">
              <v:shape style="position:absolute;left:5163;top:9394;width:1244;height:2" coordorigin="5163,9394" coordsize="1244,0" path="m5163,9394l6407,9394e" filled="f" stroked="t" strokeweight="5.669pt" strokecolor="#FDB913">
                <v:path arrowok="t"/>
              </v:shape>
            </v:group>
            <v:group style="position:absolute;left:1599;top:7080;width:956;height:1063" coordorigin="1599,7080" coordsize="956,1063">
              <v:shape style="position:absolute;left:1599;top:7080;width:956;height:1063" coordorigin="1599,7080" coordsize="956,1063" path="m2291,8143l2416,7896,2442,7867,2466,7837,2505,7772,2533,7703,2550,7631,2556,7558,2554,7521,2543,7449,2521,7378,2487,7311,2442,7249,2387,7193,2325,7148,2258,7115,2187,7092,2114,7081,2078,7080,2041,7081,1968,7092,1898,7115,1830,7148,1768,7193,1713,7249,1668,7311,1634,7378,1612,7449,1601,7521,1599,7558,1601,7595,1612,7667,1634,7738,1668,7805,1713,7867,1739,7896,1863,8143e" filled="f" stroked="t" strokeweight="5.669pt" strokecolor="#FFFFFF">
                <v:path arrowok="t"/>
              </v:shape>
            </v:group>
            <v:group style="position:absolute;left:1865;top:8275;width:425;height:2" coordorigin="1865,8275" coordsize="425,2">
              <v:shape style="position:absolute;left:1865;top:8275;width:425;height:2" coordorigin="1865,8275" coordsize="425,0" path="m1865,8275l2290,8275e" filled="f" stroked="t" strokeweight="2.574pt" strokecolor="#FFFFFF">
                <v:path arrowok="t"/>
              </v:shape>
            </v:group>
            <v:group style="position:absolute;left:1865;top:8434;width:425;height:2" coordorigin="1865,8434" coordsize="425,2">
              <v:shape style="position:absolute;left:1865;top:8434;width:425;height:2" coordorigin="1865,8434" coordsize="425,0" path="m1865,8434l2290,8434e" filled="f" stroked="t" strokeweight="2.574pt" strokecolor="#FFFFFF">
                <v:path arrowok="t"/>
              </v:shape>
            </v:group>
            <v:group style="position:absolute;left:1972;top:8568;width:210;height:106" coordorigin="1972,8568" coordsize="210,106">
              <v:shape style="position:absolute;left:1972;top:8568;width:210;height:106" coordorigin="1972,8568" coordsize="210,106" path="m2183,8568l2162,8630,2110,8668,2088,8673,2063,8671,2002,8642,1978,8608,1972,8588e" filled="f" stroked="t" strokeweight="5.669pt" strokecolor="#FFFFFF">
                <v:path arrowok="t"/>
              </v:shape>
            </v:group>
            <v:group style="position:absolute;left:1812;top:7293;width:247;height:265" coordorigin="1812,7293" coordsize="247,265">
              <v:shape style="position:absolute;left:1812;top:7293;width:247;height:265" coordorigin="1812,7293" coordsize="247,265" path="m1812,7558l1821,7490,1845,7429,1884,7376,1934,7335,1993,7306,2037,7295,2059,7293e" filled="f" stroked="t" strokeweight="5.669pt" strokecolor="#FFFFFF">
                <v:path arrowok="t"/>
              </v:shape>
            </v:group>
            <v:group style="position:absolute;left:674;top:6473;width:2808;height:2808" coordorigin="674,6473" coordsize="2808,2808">
              <v:shape style="position:absolute;left:674;top:6473;width:2808;height:2808" coordorigin="674,6473" coordsize="2808,2808" path="m3481,7877l3477,7992,3463,8105,3441,8214,3410,8321,3371,8423,3325,8522,3271,8616,3210,8706,3143,8790,3070,8870,2991,8943,2907,9010,2817,9070,2723,9124,2624,9170,2521,9209,2415,9240,2305,9262,2193,9276,2077,9281,1962,9276,1850,9262,1740,9240,1634,9209,1531,9170,1432,9124,1338,9070,1248,9010,1164,8943,1085,8870,1012,8790,945,8706,884,8616,830,8522,784,8423,745,8321,715,8214,692,8105,678,7992,674,7877,678,7762,692,7649,715,7539,745,7433,784,7330,830,7232,884,7137,945,7048,1012,6963,1085,6884,1164,6811,1248,6744,1338,6683,1432,6630,1531,6583,1634,6545,1740,6514,1850,6491,1962,6478,2077,6473,2193,6478,2305,6491,2415,6514,2521,6545,2624,6583,2723,6630,2817,6683,2907,6744,2991,6811,3070,6884,3143,6963,3210,7048,3271,7137,3325,7232,3371,7330,3410,7433,3441,7539,3463,7649,3477,7762,3481,7877xe" filled="f" stroked="t" strokeweight="5.669pt" strokecolor="#FFFFF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351999pt;margin-top:122.420998pt;width:216.3214pt;height:147.6868pt;mso-position-horizontal-relative:page;mso-position-vertical-relative:page;z-index:-5697" coordorigin="607,2448" coordsize="4326,2954">
            <v:group style="position:absolute;left:1899;top:4841;width:1206;height:551" coordorigin="1899,4841" coordsize="1206,551">
              <v:shape style="position:absolute;left:1899;top:4841;width:1206;height:551" coordorigin="1899,4841" coordsize="1206,551" path="m2910,4841l2116,4841,2087,5149,2082,5174,2036,5237,1978,5291,1922,5337,1908,5348,1900,5356,1899,5362,1906,5367,1969,5379,2037,5384,2202,5390,2400,5392,2713,5391,2879,5388,2971,5385,3037,5381,3099,5364,3105,5355,3105,5345,3100,5336,3094,5329,3088,5324,3086,5322,3043,5285,2997,5242,2958,5193,2939,5150,2910,4841e" filled="t" fillcolor="#231F20" stroked="f">
                <v:path arrowok="t"/>
                <v:fill/>
              </v:shape>
            </v:group>
            <v:group style="position:absolute;left:617;top:2458;width:3783;height:2327" coordorigin="617,2458" coordsize="3783,2327">
              <v:shape style="position:absolute;left:617;top:2458;width:3783;height:2327" coordorigin="617,2458" coordsize="3783,2327" path="m4309,2458l714,2458,692,2461,639,2497,617,4685,620,4708,655,4763,2044,4785,4309,4785,4368,4761,4399,4703,4399,4617,762,4617,762,2627,4400,2627,4400,2559,4379,2495,4326,2460,4309,2458e" filled="t" fillcolor="#231F20" stroked="f">
                <v:path arrowok="t"/>
                <v:fill/>
              </v:shape>
            </v:group>
            <v:group style="position:absolute;left:4244;top:2627;width:156;height:1990" coordorigin="4244,2627" coordsize="156,1990">
              <v:shape style="position:absolute;left:4244;top:2627;width:156;height:1990" coordorigin="4244,2627" coordsize="156,1990" path="m4400,2627l4244,2627,4244,4617,4399,4617,4400,2627e" filled="t" fillcolor="#231F20" stroked="f">
                <v:path arrowok="t"/>
                <v:fill/>
              </v:shape>
            </v:group>
            <v:group style="position:absolute;left:761;top:2627;width:3483;height:1989" coordorigin="761,2627" coordsize="3483,1989">
              <v:shape style="position:absolute;left:761;top:2627;width:3483;height:1989" coordorigin="761,2627" coordsize="3483,1989" path="m761,4617l4244,4617,4244,2627,761,2627,761,4617e" filled="t" fillcolor="#FDB913" stroked="f">
                <v:path arrowok="t"/>
                <v:fill/>
              </v:shape>
              <v:shape style="position:absolute;left:761;top:2627;width:3483;height:1989" type="#_x0000_t75">
                <v:imagedata r:id="rId22" o:title=""/>
              </v:shape>
            </v:group>
            <v:group style="position:absolute;left:3564;top:3371;width:1360;height:2021" coordorigin="3564,3371" coordsize="1360,2021">
              <v:shape style="position:absolute;left:3564;top:3371;width:1360;height:2021" coordorigin="3564,3371" coordsize="1360,2021" path="m4832,3371l3655,3371,3632,3374,3579,3411,3564,5301,3567,5324,3603,5376,4832,5392,4855,5389,4908,5352,4923,3462,4921,3439,4884,3387,4832,3371e" filled="t" fillcolor="#231F20" stroked="f">
                <v:path arrowok="t"/>
                <v:fill/>
              </v:shape>
            </v:group>
            <v:group style="position:absolute;left:4214;top:3446;width:60;height:61" coordorigin="4214,3446" coordsize="60,61">
              <v:shape style="position:absolute;left:4214;top:3446;width:60;height:61" coordorigin="4214,3446" coordsize="60,61" path="m4252,3446l4227,3451,4214,3465,4218,3491,4231,3505,4244,3508,4264,3500,4275,3481,4268,3458,4252,3446e" filled="t" fillcolor="#D3D8D6" stroked="f">
                <v:path arrowok="t"/>
                <v:fill/>
              </v:shape>
            </v:group>
            <v:group style="position:absolute;left:3627;top:3566;width:1234;height:1630" coordorigin="3627,3566" coordsize="1234,1630">
              <v:shape style="position:absolute;left:3627;top:3566;width:1234;height:1630" coordorigin="3627,3566" coordsize="1234,1630" path="m4858,3566l3629,3566,3627,3568,3627,5193,3629,5196,4858,5196,4861,5193,4860,3568,4858,3566e" filled="t" fillcolor="#FDB913" stroked="f">
                <v:path arrowok="t"/>
                <v:fill/>
              </v:shape>
              <v:shape style="position:absolute;left:3627;top:3566;width:1234;height:1630" type="#_x0000_t75">
                <v:imagedata r:id="rId23" o:title=""/>
              </v:shape>
            </v:group>
            <v:group style="position:absolute;left:4193;top:5244;width:104;height:106" coordorigin="4193,5244" coordsize="104,106">
              <v:shape style="position:absolute;left:4193;top:5244;width:104;height:106" coordorigin="4193,5244" coordsize="104,106" path="m4233,5244l4216,5251,4203,5265,4195,5286,4193,5314,4204,5332,4222,5345,4244,5350,4263,5346,4281,5334,4293,5316,4297,5292,4291,5273,4279,5257,4259,5247,4233,5244e" filled="t" fillcolor="#FFFFFF" stroked="f">
                <v:path arrowok="t"/>
                <v:fill/>
              </v:shape>
            </v:group>
            <v:group style="position:absolute;left:4229;top:3461;width:30;height:30" coordorigin="4229,3461" coordsize="30,30">
              <v:shape style="position:absolute;left:4229;top:3461;width:30;height:30" coordorigin="4229,3461" coordsize="30,30" path="m4252,3461l4235,3461,4229,3468,4229,3484,4235,3491,4252,3491,4258,3484,4258,3468,4252,3461e" filled="t" fillcolor="#FFFFFF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57.673309pt;margin-top:187.466202pt;width:41.527pt;height:82.641pt;mso-position-horizontal-relative:page;mso-position-vertical-relative:page;z-index:-5696" coordorigin="5153,3749" coordsize="831,1653">
            <v:group style="position:absolute;left:5163;top:3771;width:811;height:1621" coordorigin="5163,3771" coordsize="811,1621">
              <v:shape style="position:absolute;left:5163;top:3771;width:811;height:1621" coordorigin="5163,3771" coordsize="811,1621" path="m5848,3771l5304,3771,5281,3773,5222,3801,5185,3854,5177,3913,5167,3913,5163,3917,5163,3991,5167,3995,5177,3995,5177,4106,5167,4106,5163,4110,5163,4163,5167,4166,5177,4166,5177,4235,5167,4235,5163,4239,5163,4291,5167,4295,5177,4295,5177,5265,5195,5329,5240,5375,5848,5392,5870,5390,5929,5362,5966,5309,5974,3898,5972,3875,5944,3816,5891,3779,5870,3773,5848,3771e" filled="t" fillcolor="#231F20" stroked="f">
                <v:path arrowok="t"/>
                <v:fill/>
              </v:shape>
            </v:group>
            <v:group style="position:absolute;left:5682;top:3759;width:145;height:12" coordorigin="5682,3759" coordsize="145,12">
              <v:shape style="position:absolute;left:5682;top:3759;width:145;height:12" coordorigin="5682,3759" coordsize="145,12" path="m5823,3759l5686,3759,5682,3763,5682,3771,5827,3771,5827,3763,5823,3759e" filled="t" fillcolor="#231F20" stroked="f">
                <v:path arrowok="t"/>
                <v:fill/>
              </v:shape>
            </v:group>
            <v:group style="position:absolute;left:5215;top:4023;width:711;height:1074" coordorigin="5215,4023" coordsize="711,1074">
              <v:shape style="position:absolute;left:5215;top:4023;width:711;height:1074" coordorigin="5215,4023" coordsize="711,1074" path="m5926,5097l5215,5097,5215,4023,5926,4023,5926,5097e" filled="t" fillcolor="#FDB913" stroked="f">
                <v:path arrowok="t"/>
                <v:fill/>
              </v:shape>
              <v:shape style="position:absolute;left:5215;top:4023;width:711;height:1074" type="#_x0000_t75">
                <v:imagedata r:id="rId24" o:title=""/>
              </v:shape>
            </v:group>
            <v:group style="position:absolute;left:5493;top:5161;width:154;height:157" coordorigin="5493,5161" coordsize="154,157">
              <v:shape style="position:absolute;left:5493;top:5161;width:154;height:157" coordorigin="5493,5161" coordsize="154,157" path="m5569,5161l5503,5204,5493,5253,5500,5274,5512,5292,5528,5306,5548,5316,5570,5319,5572,5319,5638,5275,5647,5227,5641,5206,5629,5188,5612,5174,5592,5165,5569,5161e" filled="t" fillcolor="#FFFFFF" stroked="f">
                <v:path arrowok="t"/>
                <v:fill/>
              </v:shape>
            </v:group>
            <v:group style="position:absolute;left:5496;top:3896;width:148;height:28" coordorigin="5496,3896" coordsize="148,28">
              <v:shape style="position:absolute;left:5496;top:3896;width:148;height:28" coordorigin="5496,3896" coordsize="148,28" path="m5637,3896l5504,3896,5496,3902,5496,3918,5504,3924,5637,3924,5644,3918,5644,3902,5637,3896e" filled="t" fillcolor="#FFFFFF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48.3461pt;margin-top:45.330299pt;width:11.622pt;height:11.622pt;mso-position-horizontal-relative:page;mso-position-vertical-relative:page;z-index:-5695" coordorigin="6967,907" coordsize="232,232">
            <v:group style="position:absolute;left:6977;top:959;width:213;height:170" coordorigin="6977,959" coordsize="213,170">
              <v:shape style="position:absolute;left:6977;top:959;width:213;height:170" coordorigin="6977,959" coordsize="213,170" path="m7189,959l7189,1129,6977,1129,6977,959e" filled="f" stroked="t" strokeweight=".992pt" strokecolor="#50535C">
                <v:path arrowok="t"/>
              </v:shape>
            </v:group>
            <v:group style="position:absolute;left:6998;top:1023;width:43;height:71" coordorigin="6998,1023" coordsize="43,71">
              <v:shape style="position:absolute;left:6998;top:1023;width:43;height:71" coordorigin="6998,1023" coordsize="43,71" path="m6998,1094l7041,1023e" filled="f" stroked="t" strokeweight=".992pt" strokecolor="#50535C">
                <v:path arrowok="t"/>
              </v:shape>
            </v:group>
            <v:group style="position:absolute;left:6998;top:1002;width:170;height:43" coordorigin="6998,1002" coordsize="170,43">
              <v:shape style="position:absolute;left:6998;top:1002;width:170;height:43" coordorigin="6998,1002" coordsize="170,43" path="m7168,1002l7083,1044,6998,1002e" filled="f" stroked="t" strokeweight=".992pt" strokecolor="#50535C">
                <v:path arrowok="t"/>
              </v:shape>
            </v:group>
            <v:group style="position:absolute;left:7126;top:1023;width:43;height:71" coordorigin="7126,1023" coordsize="43,71">
              <v:shape style="position:absolute;left:7126;top:1023;width:43;height:71" coordorigin="7126,1023" coordsize="43,71" path="m7168,1094l7126,1023e" filled="f" stroked="t" strokeweight=".992pt" strokecolor="#50535C">
                <v:path arrowok="t"/>
              </v:shape>
            </v:group>
            <v:group style="position:absolute;left:7005;top:917;width:156;height:71" coordorigin="7005,917" coordsize="156,71">
              <v:shape style="position:absolute;left:7005;top:917;width:156;height:71" coordorigin="7005,917" coordsize="156,71" path="m7161,987l7161,917,7005,917,7005,987e" filled="f" stroked="t" strokeweight=".992pt" strokecolor="#50535C">
                <v:path arrowok="t"/>
              </v:shape>
            </v:group>
            <v:group style="position:absolute;left:7026;top:945;width:50;height:2" coordorigin="7026,945" coordsize="50,2">
              <v:shape style="position:absolute;left:7026;top:945;width:50;height:2" coordorigin="7026,945" coordsize="50,0" path="m7026,945l7076,945e" filled="f" stroked="t" strokeweight=".992pt" strokecolor="#50535C">
                <v:path arrowok="t"/>
              </v:shape>
            </v:group>
            <v:group style="position:absolute;left:7026;top:973;width:99;height:2" coordorigin="7026,973" coordsize="99,2">
              <v:shape style="position:absolute;left:7026;top:973;width:99;height:2" coordorigin="7026,973" coordsize="99,0" path="m7026,973l7126,973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0.077698pt;margin-top:43.921768pt;width:9.651pt;height:14.438914pt;mso-position-horizontal-relative:page;mso-position-vertical-relative:page;z-index:-5694" coordorigin="9802,878" coordsize="193,289">
            <v:group style="position:absolute;left:9812;top:888;width:173;height:90" coordorigin="9812,888" coordsize="173,90">
              <v:shape style="position:absolute;left:9812;top:888;width:173;height:90" coordorigin="9812,888" coordsize="173,90" path="m9985,978l9961,916,9903,888,9880,891,9859,899,9841,911,9827,927,9817,947,9812,968e" filled="f" stroked="t" strokeweight=".992pt" strokecolor="#50535C">
                <v:path arrowok="t"/>
              </v:shape>
            </v:group>
            <v:group style="position:absolute;left:9811;top:996;width:173;height:161" coordorigin="9811,996" coordsize="173,161">
              <v:shape style="position:absolute;left:9811;top:996;width:173;height:161" coordorigin="9811,996" coordsize="173,161" path="m9811,996l9811,1068,9814,1091,9851,1143,9893,1157,9916,1155,9969,1118,9984,1078,9985,996e" filled="f" stroked="t" strokeweight=".992pt" strokecolor="#50535C">
                <v:path arrowok="t"/>
              </v:shape>
            </v:group>
            <v:group style="position:absolute;left:9898;top:933;width:2;height:72" coordorigin="9898,933" coordsize="2,72">
              <v:shape style="position:absolute;left:9898;top:933;width:2;height:72" coordorigin="9898,933" coordsize="0,72" path="m9898,1005l9898,933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43.374496pt;margin-top:45.134201pt;width:11.704509pt;height:11.906895pt;mso-position-horizontal-relative:page;mso-position-vertical-relative:page;z-index:-5693" coordorigin="4867,903" coordsize="234,238">
            <v:group style="position:absolute;left:4877;top:941;width:192;height:190" coordorigin="4877,941" coordsize="192,190">
              <v:shape style="position:absolute;left:4877;top:941;width:192;height:190" coordorigin="4877,941" coordsize="192,190" path="m5069,1115l5055,1123,5040,1129,5023,1131,5005,1130,4932,1095,4891,1040,4877,986,4879,969,4883,954,4890,941e" filled="f" stroked="t" strokeweight=".992pt" strokecolor="#50535C">
                <v:path arrowok="t"/>
              </v:shape>
            </v:group>
            <v:group style="position:absolute;left:4907;top:913;width:185;height:186" coordorigin="4907,913" coordsize="185,186">
              <v:shape style="position:absolute;left:4907;top:913;width:185;height:186" coordorigin="4907,913" coordsize="185,186" path="m4907,913l4966,972,4951,987,4941,1003,4979,1065,4996,1066,5011,1060,5033,1039,5092,1098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41.273987pt;width:550.295pt;height:.1pt;mso-position-horizontal-relative:page;mso-position-vertical-relative:page;z-index:-5692" coordorigin="617,14825" coordsize="11006,2">
            <v:shape style="position:absolute;left:617;top:14825;width:11006;height:2" coordorigin="617,14825" coordsize="11006,0" path="m617,14825l11623,14825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4121pt;margin-top:89.142899pt;width:551.3071pt;height:8.982pt;mso-position-horizontal-relative:page;mso-position-vertical-relative:page;z-index:-5691" coordorigin="608,1783" coordsize="11026,180">
            <v:group style="position:absolute;left:618;top:1798;width:84;height:81" coordorigin="618,1798" coordsize="84,81">
              <v:shape style="position:absolute;left:618;top:1798;width:84;height:81" coordorigin="618,1798" coordsize="84,81" path="m650,1798l621,1823,621,1836,621,1842,618,1854,621,1860,620,1869,622,1872,627,1878,675,1841,685,1828,697,1818,699,1812,703,1806,699,1801,686,1801,670,1799,650,1798e" filled="t" fillcolor="#50535C" stroked="f">
                <v:path arrowok="t"/>
                <v:fill/>
              </v:shape>
              <v:shape style="position:absolute;left:618;top:1798;width:84;height:81" coordorigin="618,1798" coordsize="84,81" path="m698,1798l689,1800,686,1801,699,1801,698,1798e" filled="t" fillcolor="#50535C" stroked="f">
                <v:path arrowok="t"/>
                <v:fill/>
              </v:shape>
            </v:group>
            <v:group style="position:absolute;left:763;top:1802;width:206;height:144" coordorigin="763,1802" coordsize="206,144">
              <v:shape style="position:absolute;left:763;top:1802;width:206;height:144" coordorigin="763,1802" coordsize="206,144" path="m896,1802l892,1805,887,1807,878,1818,873,1824,844,1852,831,1868,824,1877,817,1886,805,1894,803,1896,798,1902,795,1906,783,1918,775,1926,763,1939,765,1944,777,1946,783,1946,797,1945,805,1943,821,1940,829,1939,859,1939,864,1934,867,1929,873,1921,884,1908,901,1891,914,1876,957,1826,961,1822,970,1812,969,1808,912,1808,904,1807,902,1804,899,1802,898,1802,896,1802e" filled="t" fillcolor="#50535C" stroked="f">
                <v:path arrowok="t"/>
                <v:fill/>
              </v:shape>
              <v:shape style="position:absolute;left:763;top:1802;width:206;height:144" coordorigin="763,1802" coordsize="206,144" path="m859,1939l829,1939,842,1944,848,1944,856,1941,858,1940,859,1939e" filled="t" fillcolor="#50535C" stroked="f">
                <v:path arrowok="t"/>
                <v:fill/>
              </v:shape>
              <v:shape style="position:absolute;left:763;top:1802;width:206;height:144" coordorigin="763,1802" coordsize="206,144" path="m953,1803l945,1805,942,1805,927,1807,917,1807,912,1808,969,1808,968,1807,958,1804,953,1803e" filled="t" fillcolor="#50535C" stroked="f">
                <v:path arrowok="t"/>
                <v:fill/>
              </v:shape>
              <v:shape style="position:absolute;left:763;top:1802;width:206;height:144" coordorigin="763,1802" coordsize="206,144" path="m898,1802l898,1802,899,1802e" filled="t" fillcolor="#50535C" stroked="f">
                <v:path arrowok="t"/>
                <v:fill/>
              </v:shape>
            </v:group>
            <v:group style="position:absolute;left:913;top:1799;width:203;height:153" coordorigin="913,1799" coordsize="203,153">
              <v:shape style="position:absolute;left:913;top:1799;width:203;height:153" coordorigin="913,1799" coordsize="203,153" path="m1047,1800l1043,1802,1035,1809,1021,1823,989,1852,988,1854,956,1890,941,1907,929,1923,916,1938,913,1940,913,1942,916,1951,920,1952,927,1951,929,1950,931,1950,951,1947,971,1946,974,1946,989,1946,994,1939,996,1936,1005,1927,1011,1921,1024,1907,1029,1900,1037,1893,1051,1879,1064,1863,1076,1847,1089,1832,1095,1826,1102,1820,1116,1810,1115,1803,1110,1802,1088,1802,1087,1802,1070,1802,1064,1801,1058,1801,1047,1800e" filled="t" fillcolor="#50535C" stroked="f">
                <v:path arrowok="t"/>
                <v:fill/>
              </v:shape>
              <v:shape style="position:absolute;left:913;top:1799;width:203;height:153" coordorigin="913,1799" coordsize="203,153" path="m989,1946l974,1946,976,1947,987,1949,987,1949,989,1946e" filled="t" fillcolor="#50535C" stroked="f">
                <v:path arrowok="t"/>
                <v:fill/>
              </v:shape>
              <v:shape style="position:absolute;left:913;top:1799;width:203;height:153" coordorigin="913,1799" coordsize="203,153" path="m1102,1799l1094,1802,1088,1802,1110,1802,1105,1799,1102,1799e" filled="t" fillcolor="#50535C" stroked="f">
                <v:path arrowok="t"/>
                <v:fill/>
              </v:shape>
              <v:shape style="position:absolute;left:913;top:1799;width:203;height:153" coordorigin="913,1799" coordsize="203,153" path="m1078,1801l1074,1801,1070,1801,1070,1802,1087,1802,1078,1801e" filled="t" fillcolor="#50535C" stroked="f">
                <v:path arrowok="t"/>
                <v:fill/>
              </v:shape>
            </v:group>
            <v:group style="position:absolute;left:1628;top:1797;width:208;height:154" coordorigin="1628,1797" coordsize="208,154">
              <v:shape style="position:absolute;left:1628;top:1797;width:208;height:154" coordorigin="1628,1797" coordsize="208,154" path="m1766,1797l1763,1799,1760,1802,1752,1810,1741,1822,1727,1837,1708,1855,1680,1883,1674,1888,1670,1895,1655,1909,1642,1924,1628,1938,1628,1941,1632,1950,1635,1951,1645,1946,1647,1945,1656,1944,1663,1944,1681,1941,1717,1941,1722,1936,1726,1933,1734,1924,1774,1879,1788,1863,1801,1848,1814,1833,1829,1820,1836,1814,1835,1810,1830,1805,1775,1805,1772,1803,1769,1799,1767,1798,1766,1797e" filled="t" fillcolor="#50535C" stroked="f">
                <v:path arrowok="t"/>
                <v:fill/>
              </v:shape>
              <v:shape style="position:absolute;left:1628;top:1797;width:208;height:154" coordorigin="1628,1797" coordsize="208,154" path="m1717,1941l1681,1941,1693,1942,1710,1945,1715,1944,1717,1941e" filled="t" fillcolor="#50535C" stroked="f">
                <v:path arrowok="t"/>
                <v:fill/>
              </v:shape>
              <v:shape style="position:absolute;left:1628;top:1797;width:208;height:154" coordorigin="1628,1797" coordsize="208,154" path="m1663,1944l1656,1944,1662,1944,1663,1944e" filled="t" fillcolor="#50535C" stroked="f">
                <v:path arrowok="t"/>
                <v:fill/>
              </v:shape>
              <v:shape style="position:absolute;left:1628;top:1797;width:208;height:154" coordorigin="1628,1797" coordsize="208,154" path="m1804,1801l1792,1802,1785,1804,1775,1805,1830,1805,1830,1804,1810,1804,1804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19,1801l1810,1804,1830,1804,1827,1802,1824,1802,1819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27,1801l1824,1802,1827,1802e" filled="t" fillcolor="#50535C" stroked="f">
                <v:path arrowok="t"/>
                <v:fill/>
              </v:shape>
            </v:group>
            <v:group style="position:absolute;left:2055;top:1795;width:210;height:152" coordorigin="2055,1795" coordsize="210,152">
              <v:shape style="position:absolute;left:2055;top:1795;width:210;height:152" coordorigin="2055,1795" coordsize="210,152" path="m2194,1795l2191,1796,2169,1818,2152,1837,2139,1851,2125,1865,2109,1882,2095,1896,2081,1909,2066,1923,2064,1926,2061,1928,2055,1933,2055,1936,2059,1944,2063,1946,2074,1944,2099,1944,2104,1942,2110,1941,2132,1941,2132,1941,2142,1931,2156,1916,2171,1903,2173,1901,2175,1899,2184,1889,2192,1880,2202,1870,2216,1856,2261,1813,2263,1811,2265,1809,2263,1801,2209,1801,2203,1800,2194,1795e" filled="t" fillcolor="#50535C" stroked="f">
                <v:path arrowok="t"/>
                <v:fill/>
              </v:shape>
              <v:shape style="position:absolute;left:2055;top:1795;width:210;height:152" coordorigin="2055,1795" coordsize="210,152" path="m2099,1944l2074,1944,2078,1945,2088,1945,2094,1946,2099,1944e" filled="t" fillcolor="#50535C" stroked="f">
                <v:path arrowok="t"/>
                <v:fill/>
              </v:shape>
              <v:shape style="position:absolute;left:2055;top:1795;width:210;height:152" coordorigin="2055,1795" coordsize="210,152" path="m2132,1941l2110,1941,2120,1941,2123,1944,2128,1945,2130,1943,2132,1941e" filled="t" fillcolor="#50535C" stroked="f">
                <v:path arrowok="t"/>
                <v:fill/>
              </v:shape>
              <v:shape style="position:absolute;left:2055;top:1795;width:210;height:152" coordorigin="2055,1795" coordsize="210,152" path="m2217,1799l2216,1799,2209,1801,2263,1801,2263,1801,2229,1801,2217,1799e" filled="t" fillcolor="#50535C" stroked="f">
                <v:path arrowok="t"/>
                <v:fill/>
              </v:shape>
              <v:shape style="position:absolute;left:2055;top:1795;width:210;height:152" coordorigin="2055,1795" coordsize="210,152" path="m2260,1797l2240,1798,2229,1801,2263,1801,2262,1797,2260,1797e" filled="t" fillcolor="#50535C" stroked="f">
                <v:path arrowok="t"/>
                <v:fill/>
              </v:shape>
            </v:group>
            <v:group style="position:absolute;left:2201;top:1793;width:211;height:150" coordorigin="2201,1793" coordsize="211,150">
              <v:shape style="position:absolute;left:2201;top:1793;width:211;height:150" coordorigin="2201,1793" coordsize="211,150" path="m2342,1793l2333,1802,2324,1810,2309,1827,2267,1868,2253,1882,2246,1889,2239,1897,2227,1904,2225,1907,2215,1917,2208,1923,2206,1926,2201,1932,2202,1936,2207,1942,2211,1943,2217,1939,2220,1938,2265,1937,2281,1937,2294,1924,2325,1895,2326,1893,2331,1889,2343,1878,2357,1864,2389,1832,2403,1818,2409,1812,2412,1807,2406,1799,2365,1799,2358,1799,2351,1799,2342,1793e" filled="t" fillcolor="#50535C" stroked="f">
                <v:path arrowok="t"/>
                <v:fill/>
              </v:shape>
              <v:shape style="position:absolute;left:2201;top:1793;width:211;height:150" coordorigin="2201,1793" coordsize="211,150" path="m2281,1937l2265,1937,2267,1938,2275,1942,2280,1938,2281,1937e" filled="t" fillcolor="#50535C" stroked="f">
                <v:path arrowok="t"/>
                <v:fill/>
              </v:shape>
              <v:shape style="position:absolute;left:2201;top:1793;width:211;height:150" coordorigin="2201,1793" coordsize="211,150" path="m2393,1795l2382,1799,2365,1799,2406,1799,2400,1796,2393,1795e" filled="t" fillcolor="#50535C" stroked="f">
                <v:path arrowok="t"/>
                <v:fill/>
              </v:shape>
            </v:group>
            <v:group style="position:absolute;left:1916;top:1796;width:200;height:151" coordorigin="1916,1796" coordsize="200,151">
              <v:shape style="position:absolute;left:1916;top:1796;width:200;height:151" coordorigin="1916,1796" coordsize="200,151" path="m1967,1945l1947,1945,1957,1947,1962,1947,1967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1946,1945l1932,1945,1941,1946,1946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2054,1796l2046,1798,2042,1802,2034,1812,2029,1817,2023,1824,1997,1850,1983,1865,1969,1880,1955,1897,1940,1912,1926,1925,1924,1927,1922,1929,1916,1937,1918,1944,1918,1944,1929,1946,1932,1945,1946,1945,1947,1945,1967,1945,1973,1944,1980,1942,1994,1942,1994,1942,1997,1940,1999,1929,2015,1914,2060,1869,2093,1831,2100,1824,2110,1817,2111,1816,2117,1808,2116,1803,2062,1803,2061,1802,2058,1802,2054,1796e" filled="t" fillcolor="#50535C" stroked="f">
                <v:path arrowok="t"/>
                <v:fill/>
              </v:shape>
              <v:shape style="position:absolute;left:1916;top:1796;width:200;height:151" coordorigin="1916,1796" coordsize="200,151" path="m1994,1942l1980,1942,1989,1944,1991,1944,1994,1942e" filled="t" fillcolor="#50535C" stroked="f">
                <v:path arrowok="t"/>
                <v:fill/>
              </v:shape>
              <v:shape style="position:absolute;left:1916;top:1796;width:200;height:151" coordorigin="1916,1796" coordsize="200,151" path="m2102,1796l2074,1799,2062,1803,2116,1803,2114,1797,2102,1796e" filled="t" fillcolor="#50535C" stroked="f">
                <v:path arrowok="t"/>
                <v:fill/>
              </v:shape>
            </v:group>
            <v:group style="position:absolute;left:2348;top:1795;width:204;height:146" coordorigin="2348,1795" coordsize="204,146">
              <v:shape style="position:absolute;left:2348;top:1795;width:204;height:146" coordorigin="2348,1795" coordsize="204,146" path="m2485,1795l2482,1796,2478,1800,2449,1829,2435,1844,2419,1860,2404,1874,2390,1888,2381,1898,2372,1907,2358,1919,2355,1922,2348,1929,2348,1932,2353,1939,2356,1941,2366,1940,2374,1940,2389,1937,2408,1937,2412,1936,2413,1935,2426,1935,2428,1934,2433,1927,2434,1927,2442,1919,2450,1912,2460,1901,2485,1874,2502,1857,2517,1843,2531,1829,2547,1817,2552,1813,2552,1807,2546,1800,2545,1800,2493,1800,2485,1795e" filled="t" fillcolor="#50535C" stroked="f">
                <v:path arrowok="t"/>
                <v:fill/>
              </v:shape>
              <v:shape style="position:absolute;left:2348;top:1795;width:204;height:146" coordorigin="2348,1795" coordsize="204,146" path="m2374,1940l2366,1940,2372,1941,2374,1940e" filled="t" fillcolor="#50535C" stroked="f">
                <v:path arrowok="t"/>
                <v:fill/>
              </v:shape>
              <v:shape style="position:absolute;left:2348;top:1795;width:204;height:146" coordorigin="2348,1795" coordsize="204,146" path="m2408,1937l2389,1937,2401,1939,2408,1937e" filled="t" fillcolor="#50535C" stroked="f">
                <v:path arrowok="t"/>
                <v:fill/>
              </v:shape>
              <v:shape style="position:absolute;left:2348;top:1795;width:204;height:146" coordorigin="2348,1795" coordsize="204,146" path="m2426,1935l2413,1935,2422,1938,2426,1935e" filled="t" fillcolor="#50535C" stroked="f">
                <v:path arrowok="t"/>
                <v:fill/>
              </v:shape>
              <v:shape style="position:absolute;left:2348;top:1795;width:204;height:146" coordorigin="2348,1795" coordsize="204,146" path="m2541,1797l2529,1798,2518,1798,2500,1798,2493,1800,2545,1800,2543,1799,2543,1798,2518,1798,2543,1798,2541,1797e" filled="t" fillcolor="#50535C" stroked="f">
                <v:path arrowok="t"/>
                <v:fill/>
              </v:shape>
            </v:group>
            <v:group style="position:absolute;left:1774;top:1796;width:202;height:151" coordorigin="1774,1796" coordsize="202,151">
              <v:shape style="position:absolute;left:1774;top:1796;width:202;height:151" coordorigin="1774,1796" coordsize="202,151" path="m1908,1796l1908,1796,1898,1804,1896,1808,1892,1813,1838,1870,1827,1883,1807,1902,1776,1931,1775,1934,1774,1939,1775,1942,1781,1945,1785,1947,1788,1944,1790,1942,1792,1940,1833,1937,1840,1937,1845,1937,1857,1937,1861,1934,1868,1924,1872,1918,1899,1890,1913,1875,1929,1859,1942,1844,1957,1830,1972,1817,1973,1816,1974,1815,1976,1812,1976,1810,1975,1805,1925,1805,1920,1804,1908,1796e" filled="t" fillcolor="#50535C" stroked="f">
                <v:path arrowok="t"/>
                <v:fill/>
              </v:shape>
              <v:shape style="position:absolute;left:1774;top:1796;width:202;height:151" coordorigin="1774,1796" coordsize="202,151" path="m1840,1937l1833,1937,1833,1938,1840,1937e" filled="t" fillcolor="#50535C" stroked="f">
                <v:path arrowok="t"/>
                <v:fill/>
              </v:shape>
              <v:shape style="position:absolute;left:1774;top:1796;width:202;height:151" coordorigin="1774,1796" coordsize="202,151" path="m1969,1798l1952,1802,1941,1803,1925,1805,1975,1805,1974,1801,1969,1798e" filled="t" fillcolor="#50535C" stroked="f">
                <v:path arrowok="t"/>
                <v:fill/>
              </v:shape>
            </v:group>
            <v:group style="position:absolute;left:1202;top:1795;width:200;height:149" coordorigin="1202,1795" coordsize="200,149">
              <v:shape style="position:absolute;left:1202;top:1795;width:200;height:149" coordorigin="1202,1795" coordsize="200,149" path="m1332,1797l1328,1798,1324,1803,1323,1804,1278,1853,1267,1865,1249,1884,1215,1919,1208,1926,1202,1935,1209,1943,1218,1944,1237,1938,1247,1935,1285,1935,1289,1928,1291,1926,1338,1878,1367,1844,1381,1829,1396,1816,1402,1811,1401,1806,1397,1802,1345,1802,1332,179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2,1937l1267,1937,1278,1938,1282,193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5,1935l1247,1935,1263,1937,1282,1937,1284,1937,1285,1935e" filled="t" fillcolor="#50535C" stroked="f">
                <v:path arrowok="t"/>
                <v:fill/>
              </v:shape>
              <v:shape style="position:absolute;left:1202;top:1795;width:200;height:149" coordorigin="1202,1795" coordsize="200,149" path="m1389,1795l1370,1798,1345,1802,1397,1802,1392,1797,1389,1795e" filled="t" fillcolor="#50535C" stroked="f">
                <v:path arrowok="t"/>
                <v:fill/>
              </v:shape>
            </v:group>
            <v:group style="position:absolute;left:1347;top:1798;width:198;height:147" coordorigin="1347,1798" coordsize="198,147">
              <v:shape style="position:absolute;left:1347;top:1798;width:198;height:147" coordorigin="1347,1798" coordsize="198,147" path="m1477,1798l1476,1798,1466,1808,1448,1828,1435,1842,1420,1856,1411,1865,1402,1873,1391,1886,1389,1889,1380,1899,1351,1931,1349,1932,1347,1936,1348,1939,1351,1944,1357,1945,1363,1942,1364,1941,1372,1939,1395,1936,1424,1936,1425,1936,1429,1932,1454,1906,1472,1889,1484,1876,1514,1843,1527,1828,1542,1814,1546,1811,1545,1805,1539,1802,1497,1802,1487,1801,1477,1798e" filled="t" fillcolor="#50535C" stroked="f">
                <v:path arrowok="t"/>
                <v:fill/>
              </v:shape>
              <v:shape style="position:absolute;left:1347;top:1798;width:198;height:147" coordorigin="1347,1798" coordsize="198,147" path="m1424,1936l1395,1936,1414,1937,1420,1939,1424,1936e" filled="t" fillcolor="#50535C" stroked="f">
                <v:path arrowok="t"/>
                <v:fill/>
              </v:shape>
              <v:shape style="position:absolute;left:1347;top:1798;width:198;height:147" coordorigin="1347,1798" coordsize="198,147" path="m1515,1799l1497,1802,1539,1802,1537,1800,1535,1799,1522,1799,1515,1799e" filled="t" fillcolor="#50535C" stroked="f">
                <v:path arrowok="t"/>
                <v:fill/>
              </v:shape>
              <v:shape style="position:absolute;left:1347;top:1798;width:198;height:147" coordorigin="1347,1798" coordsize="198,147" path="m1533,1798l1522,1799,1535,1799,1533,1798e" filled="t" fillcolor="#50535C" stroked="f">
                <v:path arrowok="t"/>
                <v:fill/>
              </v:shape>
            </v:group>
            <v:group style="position:absolute;left:1493;top:1798;width:199;height:149" coordorigin="1493,1798" coordsize="199,149">
              <v:shape style="position:absolute;left:1493;top:1798;width:199;height:149" coordorigin="1493,1798" coordsize="199,149" path="m1621,1798l1617,1802,1613,1805,1592,1828,1547,1876,1532,1892,1503,1925,1499,1928,1494,1934,1493,1939,1497,1945,1505,1948,1513,1941,1529,1939,1535,1939,1546,1937,1563,1937,1572,1937,1573,1936,1578,1929,1582,1923,1592,1912,1620,1883,1626,1877,1631,1870,1644,1856,1651,1849,1668,1832,1676,1822,1687,1815,1689,1813,1690,1811,1692,1809,1690,1804,1689,1804,1640,1804,1631,1803,1621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573,1936e" filled="t" fillcolor="#50535C" stroked="f">
                <v:path arrowok="t"/>
                <v:fill/>
              </v:shape>
              <v:shape style="position:absolute;left:1493;top:1798;width:199;height:149" coordorigin="1493,1798" coordsize="199,149" path="m1653,1800l1640,1804,1689,1804,1689,1803,1671,1803,1667,1801,1657,1801,1653,1800e" filled="t" fillcolor="#50535C" stroked="f">
                <v:path arrowok="t"/>
                <v:fill/>
              </v:shape>
              <v:shape style="position:absolute;left:1493;top:1798;width:199;height:149" coordorigin="1493,1798" coordsize="199,149" path="m1677,1798l1671,1803,1689,1803,1687,1801,1680,1799,1677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666,1801l1657,1801,1667,1801,1666,1801e" filled="t" fillcolor="#50535C" stroked="f">
                <v:path arrowok="t"/>
                <v:fill/>
              </v:shape>
            </v:group>
            <v:group style="position:absolute;left:2490;top:1798;width:194;height:144" coordorigin="2490,1798" coordsize="194,144">
              <v:shape style="position:absolute;left:2490;top:1798;width:194;height:144" coordorigin="2490,1798" coordsize="194,144" path="m2563,1940l2548,1940,2559,1942,2561,1941,2563,1940e" filled="t" fillcolor="#50535C" stroked="f">
                <v:path arrowok="t"/>
                <v:fill/>
              </v:shape>
              <v:shape style="position:absolute;left:2490;top:1798;width:194;height:144" coordorigin="2490,1798" coordsize="194,144" path="m2536,1941l2510,1941,2513,1941,2520,1942,2523,1942,2536,1941e" filled="t" fillcolor="#50535C" stroked="f">
                <v:path arrowok="t"/>
                <v:fill/>
              </v:shape>
              <v:shape style="position:absolute;left:2490;top:1798;width:194;height:144" coordorigin="2490,1798" coordsize="194,144" path="m2620,1798l2617,1800,2608,1810,2602,1816,2550,1872,2503,1918,2492,1928,2491,1929,2490,1931,2494,1938,2499,1941,2510,1941,2536,1941,2548,1940,2563,1940,2571,1930,2619,1881,2628,1871,2641,1857,2655,1843,2670,1829,2686,1816,2686,1804,2684,1802,2655,1802,2650,1801,2632,1801,2628,1801,2620,1798e" filled="t" fillcolor="#50535C" stroked="f">
                <v:path arrowok="t"/>
                <v:fill/>
              </v:shape>
              <v:shape style="position:absolute;left:2490;top:1798;width:194;height:144" coordorigin="2490,1798" coordsize="194,144" path="m2667,1799l2655,1802,2684,1802,2682,1800,2669,1799,2667,1799e" filled="t" fillcolor="#50535C" stroked="f">
                <v:path arrowok="t"/>
                <v:fill/>
              </v:shape>
              <v:shape style="position:absolute;left:2490;top:1798;width:194;height:144" coordorigin="2490,1798" coordsize="194,144" path="m2645,1800l2632,1801,2650,1801,2645,1800e" filled="t" fillcolor="#50535C" stroked="f">
                <v:path arrowok="t"/>
                <v:fill/>
              </v:shape>
            </v:group>
            <v:group style="position:absolute;left:1056;top:1800;width:190;height:146" coordorigin="1056,1800" coordsize="190,146">
              <v:shape style="position:absolute;left:1056;top:1800;width:190;height:146" coordorigin="1056,1800" coordsize="190,146" path="m1181,1802l1178,1804,1076,1911,1068,1920,1060,1928,1059,1929,1056,1934,1057,1940,1066,1944,1070,1945,1084,1943,1094,1942,1111,1939,1117,1939,1134,1939,1139,1932,1142,1926,1151,1918,1164,1904,1178,1888,1190,1876,1207,1857,1220,1841,1245,1810,1243,1808,1243,1807,1197,1807,1181,1802e" filled="t" fillcolor="#50535C" stroked="f">
                <v:path arrowok="t"/>
                <v:fill/>
              </v:shape>
              <v:shape style="position:absolute;left:1056;top:1800;width:190;height:146" coordorigin="1056,1800" coordsize="190,146" path="m1134,1939l1117,1939,1128,1944,1132,1942,1134,1939e" filled="t" fillcolor="#50535C" stroked="f">
                <v:path arrowok="t"/>
                <v:fill/>
              </v:shape>
              <v:shape style="position:absolute;left:1056;top:1800;width:190;height:146" coordorigin="1056,1800" coordsize="190,146" path="m1228,1800l1210,1804,1197,1807,1243,1807,1242,1804,1234,1802,1228,1800e" filled="t" fillcolor="#50535C" stroked="f">
                <v:path arrowok="t"/>
                <v:fill/>
              </v:shape>
            </v:group>
            <v:group style="position:absolute;left:628;top:1803;width:196;height:143" coordorigin="628,1803" coordsize="196,143">
              <v:shape style="position:absolute;left:628;top:1803;width:196;height:143" coordorigin="628,1803" coordsize="196,143" path="m759,1803l757,1805,754,1808,696,1866,669,1894,655,1909,647,1916,641,1925,628,1934,629,1940,641,1945,648,1946,658,1943,661,1942,672,1940,679,1937,705,1937,708,1935,709,1933,729,1910,744,1893,756,1881,774,1863,824,1810,822,1809,821,1807,800,1807,794,1806,778,1805,769,1804,759,1803e" filled="t" fillcolor="#50535C" stroked="f">
                <v:path arrowok="t"/>
                <v:fill/>
              </v:shape>
              <v:shape style="position:absolute;left:628;top:1803;width:196;height:143" coordorigin="628,1803" coordsize="196,143" path="m705,1937l679,1937,695,1945,700,1941,705,1937e" filled="t" fillcolor="#50535C" stroked="f">
                <v:path arrowok="t"/>
                <v:fill/>
              </v:shape>
              <v:shape style="position:absolute;left:628;top:1803;width:196;height:143" coordorigin="628,1803" coordsize="196,143" path="m811,1805l800,1807,821,1807,820,1806,815,1805,811,1805e" filled="t" fillcolor="#50535C" stroked="f">
                <v:path arrowok="t"/>
                <v:fill/>
              </v:shape>
            </v:group>
            <v:group style="position:absolute;left:5651;top:1797;width:208;height:154" coordorigin="5651,1797" coordsize="208,154">
              <v:shape style="position:absolute;left:5651;top:1797;width:208;height:154" coordorigin="5651,1797" coordsize="208,154" path="m5789,1797l5786,1799,5783,1802,5776,1810,5765,1822,5751,1837,5732,1855,5703,1883,5697,1888,5693,1895,5679,1909,5665,1924,5651,1938,5651,1941,5655,1950,5659,1951,5668,1946,5671,1945,5679,1944,5687,1944,5704,1941,5740,1941,5745,1936,5749,1933,5757,1924,5797,1879,5811,1863,5824,1848,5837,1833,5852,1820,5859,1814,5858,1810,5853,1805,5799,1805,5795,1803,5792,1799,5790,1798,5789,1797e" filled="t" fillcolor="#50535C" stroked="f">
                <v:path arrowok="t"/>
                <v:fill/>
              </v:shape>
              <v:shape style="position:absolute;left:5651;top:1797;width:208;height:154" coordorigin="5651,1797" coordsize="208,154" path="m5740,1941l5704,1941,5716,1942,5734,1945,5738,1944,5740,1941e" filled="t" fillcolor="#50535C" stroked="f">
                <v:path arrowok="t"/>
                <v:fill/>
              </v:shape>
              <v:shape style="position:absolute;left:5651;top:1797;width:208;height:154" coordorigin="5651,1797" coordsize="208,154" path="m5687,1944l5679,1944,5686,1944,5687,1944e" filled="t" fillcolor="#50535C" stroked="f">
                <v:path arrowok="t"/>
                <v:fill/>
              </v:shape>
              <v:shape style="position:absolute;left:5651;top:1797;width:208;height:154" coordorigin="5651,1797" coordsize="208,154" path="m5827,1801l5815,1802,5809,1804,5799,1805,5853,1805,5853,1804,5833,1804,5827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43,1801l5833,1804,5853,1804,5850,1802,5847,1802,5843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50,1801l5847,1802,5850,1802e" filled="t" fillcolor="#50535C" stroked="f">
                <v:path arrowok="t"/>
                <v:fill/>
              </v:shape>
            </v:group>
            <v:group style="position:absolute;left:6078;top:1795;width:210;height:152" coordorigin="6078,1795" coordsize="210,152">
              <v:shape style="position:absolute;left:6078;top:1795;width:210;height:152" coordorigin="6078,1795" coordsize="210,152" path="m6217,1795l6214,1796,6193,1818,6175,1837,6162,1851,6149,1865,6133,1882,6118,1896,6104,1909,6089,1923,6087,1926,6084,1928,6078,1933,6078,1936,6083,1944,6087,1946,6097,1944,6122,1944,6128,1942,6134,1941,6155,1941,6156,1941,6166,1931,6180,1916,6195,1903,6196,1901,6198,1899,6208,1889,6215,1880,6225,1870,6239,1856,6285,1813,6286,1811,6288,1809,6286,1801,6232,1801,6227,1800,6217,1795e" filled="t" fillcolor="#50535C" stroked="f">
                <v:path arrowok="t"/>
                <v:fill/>
              </v:shape>
              <v:shape style="position:absolute;left:6078;top:1795;width:210;height:152" coordorigin="6078,1795" coordsize="210,152" path="m6122,1944l6097,1944,6101,1945,6112,1945,6117,1946,6122,1944e" filled="t" fillcolor="#50535C" stroked="f">
                <v:path arrowok="t"/>
                <v:fill/>
              </v:shape>
              <v:shape style="position:absolute;left:6078;top:1795;width:210;height:152" coordorigin="6078,1795" coordsize="210,152" path="m6155,1941l6134,1941,6143,1941,6147,1944,6151,1945,6153,1943,6155,1941e" filled="t" fillcolor="#50535C" stroked="f">
                <v:path arrowok="t"/>
                <v:fill/>
              </v:shape>
              <v:shape style="position:absolute;left:6078;top:1795;width:210;height:152" coordorigin="6078,1795" coordsize="210,152" path="m6240,1799l6239,1799,6232,1801,6286,1801,6286,1801,6252,1801,6240,1799e" filled="t" fillcolor="#50535C" stroked="f">
                <v:path arrowok="t"/>
                <v:fill/>
              </v:shape>
              <v:shape style="position:absolute;left:6078;top:1795;width:210;height:152" coordorigin="6078,1795" coordsize="210,152" path="m6284,1797l6263,1798,6252,1801,6286,1801,6285,1797,6284,1797e" filled="t" fillcolor="#50535C" stroked="f">
                <v:path arrowok="t"/>
                <v:fill/>
              </v:shape>
            </v:group>
            <v:group style="position:absolute;left:6225;top:1793;width:211;height:150" coordorigin="6225,1793" coordsize="211,150">
              <v:shape style="position:absolute;left:6225;top:1793;width:211;height:150" coordorigin="6225,1793" coordsize="211,150" path="m6365,1793l6356,1802,6347,1810,6332,1827,6291,1868,6276,1882,6269,1889,6262,1897,6251,1904,6248,1907,6238,1917,6232,1923,6229,1926,6225,1932,6225,1936,6230,1942,6234,1943,6241,1939,6244,1938,6288,1937,6304,1937,6317,1924,6348,1895,6349,1893,6355,1889,6367,1878,6380,1864,6412,1832,6427,1818,6432,1812,6435,1807,6429,1799,6388,1799,6381,1799,6374,1799,6365,1793e" filled="t" fillcolor="#50535C" stroked="f">
                <v:path arrowok="t"/>
                <v:fill/>
              </v:shape>
              <v:shape style="position:absolute;left:6225;top:1793;width:211;height:150" coordorigin="6225,1793" coordsize="211,150" path="m6304,1937l6288,1937,6290,1938,6298,1942,6303,1938,6304,1937e" filled="t" fillcolor="#50535C" stroked="f">
                <v:path arrowok="t"/>
                <v:fill/>
              </v:shape>
              <v:shape style="position:absolute;left:6225;top:1793;width:211;height:150" coordorigin="6225,1793" coordsize="211,150" path="m6417,1795l6405,1799,6388,1799,6429,1799,6423,1796,6417,1795e" filled="t" fillcolor="#50535C" stroked="f">
                <v:path arrowok="t"/>
                <v:fill/>
              </v:shape>
            </v:group>
            <v:group style="position:absolute;left:5939;top:1796;width:200;height:151" coordorigin="5939,1796" coordsize="200,151">
              <v:shape style="position:absolute;left:5939;top:1796;width:200;height:151" coordorigin="5939,1796" coordsize="200,151" path="m5991,1945l5970,1945,5981,1947,5985,1947,5991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5969,1945l5955,1945,5965,1946,5969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6077,1796l6069,1798,6065,1802,6057,1812,6053,1817,6046,1824,6020,1850,6006,1865,5992,1880,5978,1897,5964,1912,5949,1925,5947,1927,5945,1929,5939,1937,5941,1944,5942,1944,5952,1946,5955,1945,5969,1945,5970,1945,5991,1945,5997,1944,6003,1942,6017,1942,6018,1942,6020,1940,6022,1929,6038,1914,6083,1869,6117,1831,6124,1824,6133,1817,6135,1816,6141,1808,6139,1803,6085,1803,6084,1802,6081,1802,6077,1796e" filled="t" fillcolor="#50535C" stroked="f">
                <v:path arrowok="t"/>
                <v:fill/>
              </v:shape>
              <v:shape style="position:absolute;left:5939;top:1796;width:200;height:151" coordorigin="5939,1796" coordsize="200,151" path="m6017,1942l6003,1942,6012,1944,6014,1944,6017,1942e" filled="t" fillcolor="#50535C" stroked="f">
                <v:path arrowok="t"/>
                <v:fill/>
              </v:shape>
              <v:shape style="position:absolute;left:5939;top:1796;width:200;height:151" coordorigin="5939,1796" coordsize="200,151" path="m6125,1796l6097,1799,6085,1803,6139,1803,6138,1797,6125,1796e" filled="t" fillcolor="#50535C" stroked="f">
                <v:path arrowok="t"/>
                <v:fill/>
              </v:shape>
            </v:group>
            <v:group style="position:absolute;left:6371;top:1795;width:204;height:146" coordorigin="6371,1795" coordsize="204,146">
              <v:shape style="position:absolute;left:6371;top:1795;width:204;height:146" coordorigin="6371,1795" coordsize="204,146" path="m6508,1795l6505,1796,6501,1800,6473,1829,6458,1844,6442,1860,6428,1874,6414,1888,6404,1898,6396,1907,6382,1919,6378,1922,6371,1929,6371,1932,6376,1939,6379,1941,6389,1940,6397,1940,6412,1937,6432,1937,6435,1936,6437,1935,6449,1935,6451,1934,6457,1927,6457,1927,6465,1919,6473,1912,6484,1901,6508,1874,6526,1857,6540,1843,6555,1829,6570,1817,6575,1813,6576,1807,6569,1800,6568,1800,6516,1800,6508,1795e" filled="t" fillcolor="#50535C" stroked="f">
                <v:path arrowok="t"/>
                <v:fill/>
              </v:shape>
              <v:shape style="position:absolute;left:6371;top:1795;width:204;height:146" coordorigin="6371,1795" coordsize="204,146" path="m6397,1940l6389,1940,6395,1941,6397,1940e" filled="t" fillcolor="#50535C" stroked="f">
                <v:path arrowok="t"/>
                <v:fill/>
              </v:shape>
              <v:shape style="position:absolute;left:6371;top:1795;width:204;height:146" coordorigin="6371,1795" coordsize="204,146" path="m6432,1937l6412,1937,6424,1939,6432,1937e" filled="t" fillcolor="#50535C" stroked="f">
                <v:path arrowok="t"/>
                <v:fill/>
              </v:shape>
              <v:shape style="position:absolute;left:6371;top:1795;width:204;height:146" coordorigin="6371,1795" coordsize="204,146" path="m6449,1935l6437,1935,6445,1938,6449,1935e" filled="t" fillcolor="#50535C" stroked="f">
                <v:path arrowok="t"/>
                <v:fill/>
              </v:shape>
              <v:shape style="position:absolute;left:6371;top:1795;width:204;height:146" coordorigin="6371,1795" coordsize="204,146" path="m6565,1797l6552,1798,6541,1798,6523,1798,6516,1800,6568,1800,6567,1799,6566,1798,6541,1798,6566,1798,6565,1797e" filled="t" fillcolor="#50535C" stroked="f">
                <v:path arrowok="t"/>
                <v:fill/>
              </v:shape>
            </v:group>
            <v:group style="position:absolute;left:5797;top:1796;width:202;height:151" coordorigin="5797,1796" coordsize="202,151">
              <v:shape style="position:absolute;left:5797;top:1796;width:202;height:151" coordorigin="5797,1796" coordsize="202,151" path="m5931,1796l5931,1796,5922,1804,5919,1808,5915,1813,5862,1870,5850,1883,5831,1902,5800,1931,5798,1934,5797,1939,5798,1942,5804,1945,5808,1947,5811,1944,5813,1942,5815,1940,5857,1937,5863,1937,5868,1937,5880,1937,5884,1934,5891,1924,5895,1918,5922,1890,5936,1875,5952,1859,5966,1844,5980,1830,5995,1817,5996,1816,5998,1815,5999,1812,5999,1810,5998,1805,5948,1805,5943,1804,5931,1796e" filled="t" fillcolor="#50535C" stroked="f">
                <v:path arrowok="t"/>
                <v:fill/>
              </v:shape>
              <v:shape style="position:absolute;left:5797;top:1796;width:202;height:151" coordorigin="5797,1796" coordsize="202,151" path="m5863,1937l5857,1937,5857,1938,5863,1937e" filled="t" fillcolor="#50535C" stroked="f">
                <v:path arrowok="t"/>
                <v:fill/>
              </v:shape>
              <v:shape style="position:absolute;left:5797;top:1796;width:202;height:151" coordorigin="5797,1796" coordsize="202,151" path="m5992,1798l5975,1802,5964,1803,5948,1805,5998,1805,5997,1801,5992,1798e" filled="t" fillcolor="#50535C" stroked="f">
                <v:path arrowok="t"/>
                <v:fill/>
              </v:shape>
            </v:group>
            <v:group style="position:absolute;left:5225;top:1795;width:200;height:149" coordorigin="5225,1795" coordsize="200,149">
              <v:shape style="position:absolute;left:5225;top:1795;width:200;height:149" coordorigin="5225,1795" coordsize="200,149" path="m5355,1797l5352,1798,5348,1803,5346,1804,5302,1853,5290,1865,5272,1884,5238,1919,5231,1926,5225,1935,5233,1943,5242,1944,5260,1938,5270,1935,5308,1935,5312,1928,5314,1926,5361,1878,5390,1844,5404,1829,5419,1816,5425,1811,5425,1806,5420,1802,5368,1802,5355,179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5,1937l5290,1937,5301,1938,5305,193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8,1935l5270,1935,5286,1937,5305,1937,5307,1937,5308,1935e" filled="t" fillcolor="#50535C" stroked="f">
                <v:path arrowok="t"/>
                <v:fill/>
              </v:shape>
              <v:shape style="position:absolute;left:5225;top:1795;width:200;height:149" coordorigin="5225,1795" coordsize="200,149" path="m5412,1795l5394,1798,5368,1802,5420,1802,5416,1797,5412,1795e" filled="t" fillcolor="#50535C" stroked="f">
                <v:path arrowok="t"/>
                <v:fill/>
              </v:shape>
            </v:group>
            <v:group style="position:absolute;left:5371;top:1798;width:198;height:147" coordorigin="5371,1798" coordsize="198,147">
              <v:shape style="position:absolute;left:5371;top:1798;width:198;height:147" coordorigin="5371,1798" coordsize="198,147" path="m5501,1798l5500,1798,5489,1808,5472,1828,5458,1842,5444,1856,5435,1865,5425,1873,5414,1886,5412,1889,5403,1899,5374,1931,5372,1932,5371,1936,5371,1939,5374,1944,5381,1945,5386,1942,5387,1941,5395,1939,5419,1936,5448,1936,5448,1936,5453,1932,5477,1906,5495,1889,5507,1876,5537,1843,5551,1828,5565,1814,5569,1811,5568,1805,5563,1802,5521,1802,5511,1801,5501,1798e" filled="t" fillcolor="#50535C" stroked="f">
                <v:path arrowok="t"/>
                <v:fill/>
              </v:shape>
              <v:shape style="position:absolute;left:5371;top:1798;width:198;height:147" coordorigin="5371,1798" coordsize="198,147" path="m5448,1936l5419,1936,5437,1937,5444,1939,5448,1936e" filled="t" fillcolor="#50535C" stroked="f">
                <v:path arrowok="t"/>
                <v:fill/>
              </v:shape>
              <v:shape style="position:absolute;left:5371;top:1798;width:198;height:147" coordorigin="5371,1798" coordsize="198,147" path="m5538,1799l5521,1802,5563,1802,5560,1800,5559,1799,5545,1799,5538,1799e" filled="t" fillcolor="#50535C" stroked="f">
                <v:path arrowok="t"/>
                <v:fill/>
              </v:shape>
              <v:shape style="position:absolute;left:5371;top:1798;width:198;height:147" coordorigin="5371,1798" coordsize="198,147" path="m5556,1798l5545,1799,5559,1799,5556,1798e" filled="t" fillcolor="#50535C" stroked="f">
                <v:path arrowok="t"/>
                <v:fill/>
              </v:shape>
            </v:group>
            <v:group style="position:absolute;left:5516;top:1798;width:199;height:149" coordorigin="5516,1798" coordsize="199,149">
              <v:shape style="position:absolute;left:5516;top:1798;width:199;height:149" coordorigin="5516,1798" coordsize="199,149" path="m5644,1798l5640,1802,5637,1805,5615,1828,5571,1876,5555,1892,5526,1925,5522,1928,5517,1934,5516,1939,5521,1945,5528,1948,5536,1941,5552,1939,5559,1939,5569,1937,5586,1937,5595,1937,5597,1936,5602,1929,5606,1923,5616,1912,5643,1883,5649,1877,5654,1870,5667,1856,5674,1849,5691,1832,5699,1822,5711,1815,5712,1813,5714,1811,5715,1809,5713,1804,5713,1804,5663,1804,5654,1803,5644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597,1936e" filled="t" fillcolor="#50535C" stroked="f">
                <v:path arrowok="t"/>
                <v:fill/>
              </v:shape>
              <v:shape style="position:absolute;left:5516;top:1798;width:199;height:149" coordorigin="5516,1798" coordsize="199,149" path="m5676,1800l5663,1804,5713,1804,5712,1803,5695,1803,5690,1801,5680,1801,5676,1800e" filled="t" fillcolor="#50535C" stroked="f">
                <v:path arrowok="t"/>
                <v:fill/>
              </v:shape>
              <v:shape style="position:absolute;left:5516;top:1798;width:199;height:149" coordorigin="5516,1798" coordsize="199,149" path="m5701,1798l5695,1803,5712,1803,5710,1801,5703,1799,5701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689,1801l5680,1801,5690,1801,5689,1801e" filled="t" fillcolor="#50535C" stroked="f">
                <v:path arrowok="t"/>
                <v:fill/>
              </v:shape>
            </v:group>
            <v:group style="position:absolute;left:6514;top:1798;width:194;height:144" coordorigin="6514,1798" coordsize="194,144">
              <v:shape style="position:absolute;left:6514;top:1798;width:194;height:144" coordorigin="6514,1798" coordsize="194,144" path="m6586,1940l6571,1940,6582,1942,6584,1941,6586,1940e" filled="t" fillcolor="#50535C" stroked="f">
                <v:path arrowok="t"/>
                <v:fill/>
              </v:shape>
              <v:shape style="position:absolute;left:6514;top:1798;width:194;height:144" coordorigin="6514,1798" coordsize="194,144" path="m6560,1941l6533,1941,6536,1941,6543,1942,6546,1942,6560,1941e" filled="t" fillcolor="#50535C" stroked="f">
                <v:path arrowok="t"/>
                <v:fill/>
              </v:shape>
              <v:shape style="position:absolute;left:6514;top:1798;width:194;height:144" coordorigin="6514,1798" coordsize="194,144" path="m6643,1798l6640,1800,6631,1810,6625,1816,6574,1872,6526,1918,6515,1928,6515,1929,6514,1931,6517,1938,6522,1941,6533,1941,6560,1941,6571,1940,6586,1940,6595,1930,6643,1881,6651,1871,6665,1857,6679,1843,6693,1829,6709,1816,6709,1804,6707,1802,6678,1802,6673,1801,6655,1801,6651,1801,6643,1798e" filled="t" fillcolor="#50535C" stroked="f">
                <v:path arrowok="t"/>
                <v:fill/>
              </v:shape>
              <v:shape style="position:absolute;left:6514;top:1798;width:194;height:144" coordorigin="6514,1798" coordsize="194,144" path="m6690,1799l6678,1802,6707,1802,6705,1800,6692,1799,6690,1799e" filled="t" fillcolor="#50535C" stroked="f">
                <v:path arrowok="t"/>
                <v:fill/>
              </v:shape>
              <v:shape style="position:absolute;left:6514;top:1798;width:194;height:144" coordorigin="6514,1798" coordsize="194,144" path="m6668,1800l6655,1801,6673,1801,6668,1800e" filled="t" fillcolor="#50535C" stroked="f">
                <v:path arrowok="t"/>
                <v:fill/>
              </v:shape>
            </v:group>
            <v:group style="position:absolute;left:4787;top:1802;width:206;height:144" coordorigin="4787,1802" coordsize="206,144">
              <v:shape style="position:absolute;left:4787;top:1802;width:206;height:144" coordorigin="4787,1802" coordsize="206,144" path="m4919,1802l4915,1805,4910,1807,4902,1818,4896,1824,4867,1852,4854,1868,4847,1877,4840,1886,4828,1894,4826,1896,4821,1902,4818,1906,4807,1918,4799,1926,4787,1939,4788,1944,4800,1946,4806,1946,4820,1945,4828,1943,4845,1940,4852,1939,4882,1939,4887,1934,4890,1929,4897,1921,4908,1908,4924,1891,4937,1876,4980,1826,4984,1822,4993,1812,4992,1808,4935,1808,4928,1807,4925,1804,4922,1802,4921,1802,4919,1802e" filled="t" fillcolor="#50535C" stroked="f">
                <v:path arrowok="t"/>
                <v:fill/>
              </v:shape>
              <v:shape style="position:absolute;left:4787;top:1802;width:206;height:144" coordorigin="4787,1802" coordsize="206,144" path="m4882,1939l4852,1939,4866,1944,4871,1944,4879,1941,4881,1940,4882,1939e" filled="t" fillcolor="#50535C" stroked="f">
                <v:path arrowok="t"/>
                <v:fill/>
              </v:shape>
              <v:shape style="position:absolute;left:4787;top:1802;width:206;height:144" coordorigin="4787,1802" coordsize="206,144" path="m4977,1803l4969,1805,4965,1805,4950,1807,4940,1807,4935,1808,4992,1808,4992,1807,4981,1804,4977,1803e" filled="t" fillcolor="#50535C" stroked="f">
                <v:path arrowok="t"/>
                <v:fill/>
              </v:shape>
              <v:shape style="position:absolute;left:4787;top:1802;width:206;height:144" coordorigin="4787,1802" coordsize="206,144" path="m4922,1802l4921,1802,4922,1802e" filled="t" fillcolor="#50535C" stroked="f">
                <v:path arrowok="t"/>
                <v:fill/>
              </v:shape>
            </v:group>
            <v:group style="position:absolute;left:4937;top:1799;width:202;height:153" coordorigin="4937,1799" coordsize="202,153">
              <v:shape style="position:absolute;left:4937;top:1799;width:203;height:153" coordorigin="4937,1799" coordsize="203,153" path="m5070,1800l5067,1802,5058,1809,5044,1823,5013,1852,5011,1854,4979,1890,4965,1907,4953,1923,4939,1938,4937,1940,4937,1942,4940,1951,4943,1952,4950,1951,4952,1950,4955,1950,4974,1947,4994,1946,4997,1946,5013,1946,5017,1939,5019,1936,5028,1927,5034,1921,5047,1907,5052,1900,5060,1893,5074,1879,5087,1863,5099,1847,5112,1832,5118,1826,5125,1820,5139,1810,5138,1803,5134,1802,5112,1802,5111,1802,5093,1802,5087,1801,5081,1801,5070,1800e" filled="t" fillcolor="#50535C" stroked="f">
                <v:path arrowok="t"/>
                <v:fill/>
              </v:shape>
              <v:shape style="position:absolute;left:4937;top:1799;width:203;height:153" coordorigin="4937,1799" coordsize="203,153" path="m5013,1946l4997,1946,5000,1947,5010,1949,5010,1949,5013,1946e" filled="t" fillcolor="#50535C" stroked="f">
                <v:path arrowok="t"/>
                <v:fill/>
              </v:shape>
              <v:shape style="position:absolute;left:4937;top:1799;width:203;height:153" coordorigin="4937,1799" coordsize="203,153" path="m5125,1799l5117,1802,5112,1802,5134,1802,5128,1799,5125,1799e" filled="t" fillcolor="#50535C" stroked="f">
                <v:path arrowok="t"/>
                <v:fill/>
              </v:shape>
              <v:shape style="position:absolute;left:4937;top:1799;width:203;height:153" coordorigin="4937,1799" coordsize="203,153" path="m5101,1801l5097,1801,5093,1801,5093,1802,5111,1802,5101,1801e" filled="t" fillcolor="#50535C" stroked="f">
                <v:path arrowok="t"/>
                <v:fill/>
              </v:shape>
            </v:group>
            <v:group style="position:absolute;left:5079;top:1800;width:190;height:146" coordorigin="5079,1800" coordsize="190,146">
              <v:shape style="position:absolute;left:5079;top:1800;width:190;height:146" coordorigin="5079,1800" coordsize="190,146" path="m5204,1802l5201,1804,5099,1911,5092,1920,5083,1928,5083,1929,5079,1934,5080,1940,5089,1944,5093,1945,5107,1943,5118,1942,5134,1939,5141,1939,5158,1939,5162,1932,5166,1926,5174,1918,5187,1904,5202,1888,5213,1876,5230,1857,5243,1841,5268,1810,5267,1808,5266,1807,5221,1807,5204,1802e" filled="t" fillcolor="#50535C" stroked="f">
                <v:path arrowok="t"/>
                <v:fill/>
              </v:shape>
              <v:shape style="position:absolute;left:5079;top:1800;width:190;height:146" coordorigin="5079,1800" coordsize="190,146" path="m5158,1939l5141,1939,5151,1944,5155,1942,5158,1939e" filled="t" fillcolor="#50535C" stroked="f">
                <v:path arrowok="t"/>
                <v:fill/>
              </v:shape>
              <v:shape style="position:absolute;left:5079;top:1800;width:190;height:146" coordorigin="5079,1800" coordsize="190,146" path="m5252,1800l5233,1804,5221,1807,5266,1807,5266,1804,5257,1802,5252,1800e" filled="t" fillcolor="#50535C" stroked="f">
                <v:path arrowok="t"/>
                <v:fill/>
              </v:shape>
            </v:group>
            <v:group style="position:absolute;left:4651;top:1803;width:196;height:143" coordorigin="4651,1803" coordsize="196,143">
              <v:shape style="position:absolute;left:4651;top:1803;width:196;height:143" coordorigin="4651,1803" coordsize="196,143" path="m4783,1803l4780,1805,4777,1808,4719,1866,4692,1894,4678,1909,4670,1916,4664,1925,4651,1934,4653,1940,4664,1945,4671,1946,4681,1943,4685,1942,4695,1940,4703,1937,4729,1937,4731,1935,4732,1933,4752,1910,4767,1893,4779,1881,4797,1863,4847,1810,4845,1809,4844,1807,4824,1807,4817,1806,4801,1805,4792,1804,4783,1803e" filled="t" fillcolor="#50535C" stroked="f">
                <v:path arrowok="t"/>
                <v:fill/>
              </v:shape>
              <v:shape style="position:absolute;left:4651;top:1803;width:196;height:143" coordorigin="4651,1803" coordsize="196,143" path="m4729,1937l4703,1937,4718,1945,4724,1941,4729,1937e" filled="t" fillcolor="#50535C" stroked="f">
                <v:path arrowok="t"/>
                <v:fill/>
              </v:shape>
              <v:shape style="position:absolute;left:4651;top:1803;width:196;height:143" coordorigin="4651,1803" coordsize="196,143" path="m4834,1805l4824,1807,4844,1807,4843,1806,4838,1805,4834,1805e" filled="t" fillcolor="#50535C" stroked="f">
                <v:path arrowok="t"/>
                <v:fill/>
              </v:shape>
            </v:group>
            <v:group style="position:absolute;left:3646;top:1797;width:208;height:154" coordorigin="3646,1797" coordsize="208,154">
              <v:shape style="position:absolute;left:3646;top:1797;width:208;height:154" coordorigin="3646,1797" coordsize="208,154" path="m3783,1797l3780,1799,3778,1802,3770,1810,3759,1822,3745,1837,3726,1855,3698,1883,3692,1888,3687,1895,3673,1909,3659,1924,3646,1938,3646,1941,3650,1950,3653,1951,3663,1946,3665,1945,3674,1944,3681,1944,3699,1941,3735,1941,3740,1936,3743,1933,3752,1924,3792,1879,3805,1863,3819,1848,3832,1833,3847,1820,3854,1814,3853,1810,3848,1805,3793,1805,3790,1803,3786,1799,3785,1798,3783,1797e" filled="t" fillcolor="#50535C" stroked="f">
                <v:path arrowok="t"/>
                <v:fill/>
              </v:shape>
              <v:shape style="position:absolute;left:3646;top:1797;width:208;height:154" coordorigin="3646,1797" coordsize="208,154" path="m3735,1941l3699,1941,3711,1942,3728,1945,3733,1944,3735,1941e" filled="t" fillcolor="#50535C" stroked="f">
                <v:path arrowok="t"/>
                <v:fill/>
              </v:shape>
              <v:shape style="position:absolute;left:3646;top:1797;width:208;height:154" coordorigin="3646,1797" coordsize="208,154" path="m3681,1944l3674,1944,3680,1944,3681,1944e" filled="t" fillcolor="#50535C" stroked="f">
                <v:path arrowok="t"/>
                <v:fill/>
              </v:shape>
              <v:shape style="position:absolute;left:3646;top:1797;width:208;height:154" coordorigin="3646,1797" coordsize="208,154" path="m3822,1801l3809,1802,3803,1804,3793,1805,3848,1805,3847,1804,3827,1804,3822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37,1801l3827,1804,3847,1804,3845,1802,3841,1802,3837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45,1801l3841,1802,3845,1802e" filled="t" fillcolor="#50535C" stroked="f">
                <v:path arrowok="t"/>
                <v:fill/>
              </v:shape>
            </v:group>
            <v:group style="position:absolute;left:4073;top:1795;width:210;height:152" coordorigin="4073,1795" coordsize="210,152">
              <v:shape style="position:absolute;left:4073;top:1795;width:210;height:152" coordorigin="4073,1795" coordsize="210,152" path="m4212,1795l4209,1796,4187,1818,4169,1837,4157,1851,4143,1865,4127,1882,4113,1896,4098,1909,4084,1923,4081,1926,4078,1928,4073,1933,4073,1936,4077,1944,4081,1946,4091,1944,4117,1944,4122,1942,4128,1941,4150,1941,4150,1941,4160,1931,4174,1916,4189,1903,4191,1901,4192,1899,4202,1889,4210,1880,4220,1870,4234,1856,4279,1813,4281,1811,4282,1809,4280,1801,4227,1801,4221,1800,4212,1795e" filled="t" fillcolor="#50535C" stroked="f">
                <v:path arrowok="t"/>
                <v:fill/>
              </v:shape>
              <v:shape style="position:absolute;left:4073;top:1795;width:210;height:152" coordorigin="4073,1795" coordsize="210,152" path="m4117,1944l4091,1944,4096,1945,4106,1945,4112,1946,4117,1944e" filled="t" fillcolor="#50535C" stroked="f">
                <v:path arrowok="t"/>
                <v:fill/>
              </v:shape>
              <v:shape style="position:absolute;left:4073;top:1795;width:210;height:152" coordorigin="4073,1795" coordsize="210,152" path="m4150,1941l4128,1941,4137,1941,4141,1944,4145,1945,4148,1943,4150,1941e" filled="t" fillcolor="#50535C" stroked="f">
                <v:path arrowok="t"/>
                <v:fill/>
              </v:shape>
              <v:shape style="position:absolute;left:4073;top:1795;width:210;height:152" coordorigin="4073,1795" coordsize="210,152" path="m4235,1799l4233,1799,4227,1801,4280,1801,4280,1801,4247,1801,4235,1799e" filled="t" fillcolor="#50535C" stroked="f">
                <v:path arrowok="t"/>
                <v:fill/>
              </v:shape>
              <v:shape style="position:absolute;left:4073;top:1795;width:210;height:152" coordorigin="4073,1795" coordsize="210,152" path="m4278,1797l4257,1798,4247,1801,4280,1801,4279,1797,4278,1797e" filled="t" fillcolor="#50535C" stroked="f">
                <v:path arrowok="t"/>
                <v:fill/>
              </v:shape>
            </v:group>
            <v:group style="position:absolute;left:4219;top:1793;width:211;height:150" coordorigin="4219,1793" coordsize="211,150">
              <v:shape style="position:absolute;left:4219;top:1793;width:211;height:150" coordorigin="4219,1793" coordsize="211,150" path="m4359,1793l4350,1802,4342,1810,4327,1827,4285,1868,4271,1882,4264,1889,4256,1897,4245,1904,4243,1907,4232,1917,4226,1923,4224,1926,4219,1932,4219,1936,4224,1942,4228,1943,4235,1939,4238,1938,4283,1937,4299,1937,4312,1924,4342,1895,4344,1893,4349,1889,4361,1878,4375,1864,4407,1832,4421,1818,4427,1812,4430,1807,4424,1799,4383,1799,4376,1799,4369,1799,4359,1793e" filled="t" fillcolor="#50535C" stroked="f">
                <v:path arrowok="t"/>
                <v:fill/>
              </v:shape>
              <v:shape style="position:absolute;left:4219;top:1793;width:211;height:150" coordorigin="4219,1793" coordsize="211,150" path="m4299,1937l4283,1937,4284,1938,4293,1942,4298,1938,4299,1937e" filled="t" fillcolor="#50535C" stroked="f">
                <v:path arrowok="t"/>
                <v:fill/>
              </v:shape>
              <v:shape style="position:absolute;left:4219;top:1793;width:211;height:150" coordorigin="4219,1793" coordsize="211,150" path="m4411,1795l4400,1799,4383,1799,4424,1799,4417,1796,4411,1795e" filled="t" fillcolor="#50535C" stroked="f">
                <v:path arrowok="t"/>
                <v:fill/>
              </v:shape>
            </v:group>
            <v:group style="position:absolute;left:3933;top:1796;width:200;height:151" coordorigin="3933,1796" coordsize="200,151">
              <v:shape style="position:absolute;left:3933;top:1796;width:200;height:151" coordorigin="3933,1796" coordsize="200,151" path="m3985,1945l3965,1945,3975,1947,3980,1947,3985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3964,1945l3950,1945,3959,1946,3964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4071,1796l4064,1798,4060,1802,4052,1812,4047,1817,4041,1824,4014,1850,4001,1865,3987,1880,3972,1897,3958,1912,3944,1925,3942,1927,3939,1929,3933,1937,3936,1944,3936,1944,3946,1946,3950,1945,3964,1945,3965,1945,3985,1945,3991,1944,3997,1942,4011,1942,4012,1942,4015,1940,4017,1929,4033,1914,4078,1869,4111,1831,4118,1824,4128,1817,4129,1816,4135,1808,4134,1803,4080,1803,4078,1802,4076,1802,4071,1796e" filled="t" fillcolor="#50535C" stroked="f">
                <v:path arrowok="t"/>
                <v:fill/>
              </v:shape>
              <v:shape style="position:absolute;left:3933;top:1796;width:200;height:151" coordorigin="3933,1796" coordsize="200,151" path="m4011,1942l3997,1942,4006,1944,4009,1944,4011,1942e" filled="t" fillcolor="#50535C" stroked="f">
                <v:path arrowok="t"/>
                <v:fill/>
              </v:shape>
              <v:shape style="position:absolute;left:3933;top:1796;width:200;height:151" coordorigin="3933,1796" coordsize="200,151" path="m4119,1796l4092,1799,4080,1803,4134,1803,4132,1797,4119,1796e" filled="t" fillcolor="#50535C" stroked="f">
                <v:path arrowok="t"/>
                <v:fill/>
              </v:shape>
            </v:group>
            <v:group style="position:absolute;left:4366;top:1795;width:204;height:146" coordorigin="4366,1795" coordsize="204,146">
              <v:shape style="position:absolute;left:4366;top:1795;width:204;height:146" coordorigin="4366,1795" coordsize="204,146" path="m4502,1795l4500,1796,4496,1800,4467,1829,4453,1844,4437,1860,4422,1874,4408,1888,4399,1898,4390,1907,4376,1919,4373,1922,4366,1929,4366,1932,4371,1939,4374,1941,4384,1940,4392,1940,4407,1937,4426,1937,4430,1936,4431,1935,4444,1935,4446,1934,4451,1927,4452,1927,4460,1919,4468,1912,4478,1901,4503,1874,4520,1857,4534,1843,4549,1829,4565,1817,4570,1813,4570,1807,4563,1800,4562,1800,4511,1800,4502,1795e" filled="t" fillcolor="#50535C" stroked="f">
                <v:path arrowok="t"/>
                <v:fill/>
              </v:shape>
              <v:shape style="position:absolute;left:4366;top:1795;width:204;height:146" coordorigin="4366,1795" coordsize="204,146" path="m4392,1940l4384,1940,4390,1941,4392,1940e" filled="t" fillcolor="#50535C" stroked="f">
                <v:path arrowok="t"/>
                <v:fill/>
              </v:shape>
              <v:shape style="position:absolute;left:4366;top:1795;width:204;height:146" coordorigin="4366,1795" coordsize="204,146" path="m4426,1937l4407,1937,4419,1939,4426,1937e" filled="t" fillcolor="#50535C" stroked="f">
                <v:path arrowok="t"/>
                <v:fill/>
              </v:shape>
              <v:shape style="position:absolute;left:4366;top:1795;width:204;height:146" coordorigin="4366,1795" coordsize="204,146" path="m4444,1935l4431,1935,4440,1938,4444,1935e" filled="t" fillcolor="#50535C" stroked="f">
                <v:path arrowok="t"/>
                <v:fill/>
              </v:shape>
              <v:shape style="position:absolute;left:4366;top:1795;width:204;height:146" coordorigin="4366,1795" coordsize="204,146" path="m4559,1797l4547,1798,4536,1798,4518,1798,4511,1800,4562,1800,4561,1799,4561,1798,4536,1798,4561,1798,4559,1797e" filled="t" fillcolor="#50535C" stroked="f">
                <v:path arrowok="t"/>
                <v:fill/>
              </v:shape>
            </v:group>
            <v:group style="position:absolute;left:3791;top:1796;width:202;height:151" coordorigin="3791,1796" coordsize="202,151">
              <v:shape style="position:absolute;left:3791;top:1796;width:202;height:151" coordorigin="3791,1796" coordsize="202,151" path="m3926,1796l3926,1796,3916,1804,3914,1808,3909,1813,3856,1870,3844,1883,3825,1902,3794,1931,3793,1934,3791,1939,3792,1942,3799,1945,3802,1947,3806,1944,3808,1942,3810,1940,3851,1937,3858,1937,3863,1937,3875,1937,3878,1934,3885,1924,3890,1918,3917,1890,3931,1875,3946,1859,3960,1844,3974,1830,3990,1817,3991,1816,3992,1815,3993,1812,3994,1810,3993,1805,3943,1805,3938,1804,3926,1796e" filled="t" fillcolor="#50535C" stroked="f">
                <v:path arrowok="t"/>
                <v:fill/>
              </v:shape>
              <v:shape style="position:absolute;left:3791;top:1796;width:202;height:151" coordorigin="3791,1796" coordsize="202,151" path="m3858,1937l3851,1937,3851,1938,3858,1937e" filled="t" fillcolor="#50535C" stroked="f">
                <v:path arrowok="t"/>
                <v:fill/>
              </v:shape>
              <v:shape style="position:absolute;left:3791;top:1796;width:202;height:151" coordorigin="3791,1796" coordsize="202,151" path="m3987,1798l3969,1802,3959,1803,3943,1805,3993,1805,3992,1801,3987,1798e" filled="t" fillcolor="#50535C" stroked="f">
                <v:path arrowok="t"/>
                <v:fill/>
              </v:shape>
            </v:group>
            <v:group style="position:absolute;left:3220;top:1795;width:200;height:149" coordorigin="3220,1795" coordsize="200,149">
              <v:shape style="position:absolute;left:3220;top:1795;width:200;height:149" coordorigin="3220,1795" coordsize="200,149" path="m3349,1797l3346,1798,3342,1803,3341,1804,3296,1853,3284,1865,3267,1884,3232,1919,3225,1926,3220,1935,3227,1943,3236,1944,3255,1938,3265,1935,3303,1935,3306,1928,3308,1926,3356,1878,3385,1844,3399,1829,3413,1816,3419,1811,3419,1806,3415,1802,3363,1802,3349,1797e" filled="t" fillcolor="#50535C" stroked="f">
                <v:path arrowok="t"/>
                <v:fill/>
              </v:shape>
              <v:shape style="position:absolute;left:3220;top:1795;width:200;height:149" coordorigin="3220,1795" coordsize="200,149" path="m3299,1937l3285,1937,3296,1938,3299,1937e" filled="t" fillcolor="#50535C" stroked="f">
                <v:path arrowok="t"/>
                <v:fill/>
              </v:shape>
              <v:shape style="position:absolute;left:3220;top:1795;width:200;height:149" coordorigin="3220,1795" coordsize="200,149" path="m3303,1935l3265,1935,3280,1937,3299,1937,3302,1937,3303,1935e" filled="t" fillcolor="#50535C" stroked="f">
                <v:path arrowok="t"/>
                <v:fill/>
              </v:shape>
              <v:shape style="position:absolute;left:3220;top:1795;width:200;height:149" coordorigin="3220,1795" coordsize="200,149" path="m3406,1795l3388,1798,3363,1802,3415,1802,3410,1797,3406,1795e" filled="t" fillcolor="#50535C" stroked="f">
                <v:path arrowok="t"/>
                <v:fill/>
              </v:shape>
            </v:group>
            <v:group style="position:absolute;left:3365;top:1798;width:198;height:147" coordorigin="3365,1798" coordsize="198,147">
              <v:shape style="position:absolute;left:3365;top:1798;width:198;height:147" coordorigin="3365,1798" coordsize="198,147" path="m3495,1798l3494,1798,3484,1808,3466,1828,3452,1842,3438,1856,3429,1865,3420,1873,3409,1886,3407,1889,3397,1899,3369,1931,3367,1932,3365,1936,3365,1939,3368,1944,3375,1945,3380,1942,3382,1941,3390,1939,3413,1936,3442,1936,3442,1936,3447,1932,3472,1906,3490,1889,3502,1876,3532,1843,3545,1828,3559,1814,3563,1811,3563,1805,3557,1802,3515,1802,3505,1801,3495,1798e" filled="t" fillcolor="#50535C" stroked="f">
                <v:path arrowok="t"/>
                <v:fill/>
              </v:shape>
              <v:shape style="position:absolute;left:3365;top:1798;width:198;height:147" coordorigin="3365,1798" coordsize="198,147" path="m3442,1936l3413,1936,3432,1937,3438,1939,3442,1936e" filled="t" fillcolor="#50535C" stroked="f">
                <v:path arrowok="t"/>
                <v:fill/>
              </v:shape>
              <v:shape style="position:absolute;left:3365;top:1798;width:198;height:147" coordorigin="3365,1798" coordsize="198,147" path="m3533,1799l3515,1802,3557,1802,3555,1800,3553,1799,3540,1799,3533,1799e" filled="t" fillcolor="#50535C" stroked="f">
                <v:path arrowok="t"/>
                <v:fill/>
              </v:shape>
              <v:shape style="position:absolute;left:3365;top:1798;width:198;height:147" coordorigin="3365,1798" coordsize="198,147" path="m3551,1798l3540,1799,3553,1799,3551,1798e" filled="t" fillcolor="#50535C" stroked="f">
                <v:path arrowok="t"/>
                <v:fill/>
              </v:shape>
            </v:group>
            <v:group style="position:absolute;left:3511;top:1798;width:199;height:149" coordorigin="3511,1798" coordsize="199,149">
              <v:shape style="position:absolute;left:3511;top:1798;width:199;height:149" coordorigin="3511,1798" coordsize="199,149" path="m3639,1798l3635,1802,3631,1805,3609,1828,3565,1876,3550,1892,3520,1925,3517,1928,3511,1934,3511,1939,3515,1945,3523,1948,3530,1941,3546,1939,3553,1939,3564,1937,3581,1937,3590,1937,3591,1936,3596,1929,3600,1923,3610,1912,3638,1883,3644,1877,3649,1870,3662,1856,3669,1849,3686,1832,3694,1822,3705,1815,3707,1813,3708,1811,3710,1809,3708,1804,3707,1804,3658,1804,3649,1803,3639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591,1936e" filled="t" fillcolor="#50535C" stroked="f">
                <v:path arrowok="t"/>
                <v:fill/>
              </v:shape>
              <v:shape style="position:absolute;left:3511;top:1798;width:199;height:149" coordorigin="3511,1798" coordsize="199,149" path="m3671,1800l3658,1804,3707,1804,3706,1803,3689,1803,3684,1801,3675,1801,3671,1800e" filled="t" fillcolor="#50535C" stroked="f">
                <v:path arrowok="t"/>
                <v:fill/>
              </v:shape>
              <v:shape style="position:absolute;left:3511;top:1798;width:199;height:149" coordorigin="3511,1798" coordsize="199,149" path="m3695,1798l3689,1803,3706,1803,3704,1801,3698,1799,3695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684,1801l3675,1801,3684,1801,3684,1801e" filled="t" fillcolor="#50535C" stroked="f">
                <v:path arrowok="t"/>
                <v:fill/>
              </v:shape>
            </v:group>
            <v:group style="position:absolute;left:4508;top:1798;width:194;height:144" coordorigin="4508,1798" coordsize="194,144">
              <v:shape style="position:absolute;left:4508;top:1798;width:194;height:144" coordorigin="4508,1798" coordsize="194,144" path="m4581,1940l4566,1940,4577,1942,4579,1941,4581,1940e" filled="t" fillcolor="#50535C" stroked="f">
                <v:path arrowok="t"/>
                <v:fill/>
              </v:shape>
              <v:shape style="position:absolute;left:4508;top:1798;width:194;height:144" coordorigin="4508,1798" coordsize="194,144" path="m4554,1941l4527,1941,4531,1941,4537,1942,4541,1942,4554,1941e" filled="t" fillcolor="#50535C" stroked="f">
                <v:path arrowok="t"/>
                <v:fill/>
              </v:shape>
              <v:shape style="position:absolute;left:4508;top:1798;width:194;height:144" coordorigin="4508,1798" coordsize="194,144" path="m4638,1798l4635,1800,4626,1810,4620,1816,4568,1872,4521,1918,4510,1928,4509,1929,4508,1931,4512,1938,4516,1941,4527,1941,4554,1941,4566,1940,4581,1940,4589,1930,4637,1881,4646,1871,4659,1857,4673,1843,4688,1829,4703,1816,4703,1804,4702,1802,4672,1802,4667,1801,4649,1801,4646,1801,4638,1798e" filled="t" fillcolor="#50535C" stroked="f">
                <v:path arrowok="t"/>
                <v:fill/>
              </v:shape>
              <v:shape style="position:absolute;left:4508;top:1798;width:194;height:144" coordorigin="4508,1798" coordsize="194,144" path="m4684,1799l4672,1802,4702,1802,4700,1800,4687,1799,4684,1799e" filled="t" fillcolor="#50535C" stroked="f">
                <v:path arrowok="t"/>
                <v:fill/>
              </v:shape>
              <v:shape style="position:absolute;left:4508;top:1798;width:194;height:144" coordorigin="4508,1798" coordsize="194,144" path="m4662,1800l4649,1801,4667,1801,4662,1800e" filled="t" fillcolor="#50535C" stroked="f">
                <v:path arrowok="t"/>
                <v:fill/>
              </v:shape>
            </v:group>
            <v:group style="position:absolute;left:2781;top:1802;width:206;height:144" coordorigin="2781,1802" coordsize="206,144">
              <v:shape style="position:absolute;left:2781;top:1802;width:206;height:144" coordorigin="2781,1802" coordsize="206,144" path="m2914,1802l2910,1805,2904,1807,2896,1818,2891,1824,2862,1852,2849,1868,2842,1877,2835,1886,2822,1894,2821,1896,2816,1902,2812,1906,2801,1918,2793,1926,2781,1939,2783,1944,2794,1946,2800,1946,2815,1945,2823,1943,2839,1940,2847,1939,2877,1939,2881,1934,2885,1929,2891,1921,2902,1908,2918,1891,2932,1876,2975,1826,2979,1822,2988,1812,2986,1808,2930,1808,2922,1807,2920,1804,2916,1802,2915,1802,2914,1802e" filled="t" fillcolor="#50535C" stroked="f">
                <v:path arrowok="t"/>
                <v:fill/>
              </v:shape>
              <v:shape style="position:absolute;left:2781;top:1802;width:206;height:144" coordorigin="2781,1802" coordsize="206,144" path="m2877,1939l2847,1939,2860,1944,2866,1944,2874,1941,2876,1940,2877,1939e" filled="t" fillcolor="#50535C" stroked="f">
                <v:path arrowok="t"/>
                <v:fill/>
              </v:shape>
              <v:shape style="position:absolute;left:2781;top:1802;width:206;height:144" coordorigin="2781,1802" coordsize="206,144" path="m2971,1803l2963,1805,2960,1805,2945,1807,2935,1807,2930,1808,2986,1808,2986,1807,2975,1804,2971,1803e" filled="t" fillcolor="#50535C" stroked="f">
                <v:path arrowok="t"/>
                <v:fill/>
              </v:shape>
              <v:shape style="position:absolute;left:2781;top:1802;width:206;height:144" coordorigin="2781,1802" coordsize="206,144" path="m2916,1802l2915,1802,2916,1802e" filled="t" fillcolor="#50535C" stroked="f">
                <v:path arrowok="t"/>
                <v:fill/>
              </v:shape>
            </v:group>
            <v:group style="position:absolute;left:2931;top:1799;width:203;height:153" coordorigin="2931,1799" coordsize="203,153">
              <v:shape style="position:absolute;left:2931;top:1799;width:203;height:153" coordorigin="2931,1799" coordsize="203,153" path="m3065,1800l3061,1802,3053,1809,3038,1823,3007,1852,3006,1854,2974,1890,2959,1907,2947,1923,2934,1938,2931,1940,2931,1942,2934,1951,2938,1952,2945,1951,2947,1950,2949,1950,2969,1947,2989,1946,2991,1946,3007,1946,3011,1939,3014,1936,3022,1927,3029,1921,3041,1907,3047,1900,3055,1893,3068,1879,3082,1863,3094,1847,3107,1832,3113,1826,3120,1820,3134,1810,3132,1803,3128,1802,3106,1802,3105,1802,3088,1802,3082,1801,3076,1801,3065,1800e" filled="t" fillcolor="#50535C" stroked="f">
                <v:path arrowok="t"/>
                <v:fill/>
              </v:shape>
              <v:shape style="position:absolute;left:2931;top:1799;width:203;height:153" coordorigin="2931,1799" coordsize="203,153" path="m3007,1946l2991,1946,2994,1947,3004,1949,3005,1949,3007,1946e" filled="t" fillcolor="#50535C" stroked="f">
                <v:path arrowok="t"/>
                <v:fill/>
              </v:shape>
              <v:shape style="position:absolute;left:2931;top:1799;width:203;height:153" coordorigin="2931,1799" coordsize="203,153" path="m3120,1799l3112,1802,3106,1802,3128,1802,3123,1799,3120,1799e" filled="t" fillcolor="#50535C" stroked="f">
                <v:path arrowok="t"/>
                <v:fill/>
              </v:shape>
              <v:shape style="position:absolute;left:2931;top:1799;width:203;height:153" coordorigin="2931,1799" coordsize="203,153" path="m3096,1801l3092,1801,3088,1801,3088,1802,3105,1802,3096,1801e" filled="t" fillcolor="#50535C" stroked="f">
                <v:path arrowok="t"/>
                <v:fill/>
              </v:shape>
            </v:group>
            <v:group style="position:absolute;left:3073;top:1800;width:190;height:146" coordorigin="3073,1800" coordsize="190,146">
              <v:shape style="position:absolute;left:3073;top:1800;width:190;height:146" coordorigin="3073,1800" coordsize="190,146" path="m3199,1802l3196,1804,3094,1911,3086,1920,3078,1928,3077,1929,3073,1934,3075,1940,3084,1944,3087,1945,3102,1943,3112,1942,3129,1939,3135,1939,3152,1939,3157,1932,3160,1926,3169,1918,3181,1904,3196,1888,3208,1876,3225,1857,3237,1841,3263,1810,3261,1808,3261,1807,3215,1807,3199,1802e" filled="t" fillcolor="#50535C" stroked="f">
                <v:path arrowok="t"/>
                <v:fill/>
              </v:shape>
              <v:shape style="position:absolute;left:3073;top:1800;width:190;height:146" coordorigin="3073,1800" coordsize="190,146" path="m3152,1939l3135,1939,3146,1944,3150,1942,3152,1939e" filled="t" fillcolor="#50535C" stroked="f">
                <v:path arrowok="t"/>
                <v:fill/>
              </v:shape>
              <v:shape style="position:absolute;left:3073;top:1800;width:190;height:146" coordorigin="3073,1800" coordsize="190,146" path="m3246,1800l3227,1804,3215,1807,3261,1807,3260,1804,3252,1802,3246,1800e" filled="t" fillcolor="#50535C" stroked="f">
                <v:path arrowok="t"/>
                <v:fill/>
              </v:shape>
            </v:group>
            <v:group style="position:absolute;left:2646;top:1803;width:196;height:143" coordorigin="2646,1803" coordsize="196,143">
              <v:shape style="position:absolute;left:2646;top:1803;width:196;height:143" coordorigin="2646,1803" coordsize="196,143" path="m2777,1803l2774,1805,2771,1808,2714,1866,2686,1894,2672,1909,2665,1916,2659,1925,2646,1934,2647,1940,2659,1945,2665,1946,2676,1943,2679,1942,2690,1940,2697,1937,2723,1937,2726,1935,2727,1933,2746,1910,2761,1893,2773,1881,2791,1863,2841,1810,2839,1809,2838,1807,2818,1807,2812,1806,2796,1805,2786,1804,2777,1803e" filled="t" fillcolor="#50535C" stroked="f">
                <v:path arrowok="t"/>
                <v:fill/>
              </v:shape>
              <v:shape style="position:absolute;left:2646;top:1803;width:196;height:143" coordorigin="2646,1803" coordsize="196,143" path="m2723,1937l2697,1937,2712,1945,2718,1941,2723,1937e" filled="t" fillcolor="#50535C" stroked="f">
                <v:path arrowok="t"/>
                <v:fill/>
              </v:shape>
              <v:shape style="position:absolute;left:2646;top:1803;width:196;height:143" coordorigin="2646,1803" coordsize="196,143" path="m2828,1805l2818,1807,2838,1807,2838,1806,2832,1805,2828,1805e" filled="t" fillcolor="#50535C" stroked="f">
                <v:path arrowok="t"/>
                <v:fill/>
              </v:shape>
            </v:group>
            <v:group style="position:absolute;left:7669;top:1797;width:208;height:154" coordorigin="7669,1797" coordsize="208,154">
              <v:shape style="position:absolute;left:7669;top:1797;width:208;height:154" coordorigin="7669,1797" coordsize="208,154" path="m7807,1797l7804,1799,7801,1802,7793,1810,7782,1822,7768,1837,7749,1855,7721,1883,7715,1888,7711,1895,7696,1909,7683,1924,7669,1938,7669,1941,7673,1950,7676,1951,7686,1946,7688,1945,7697,1944,7704,1944,7722,1941,7758,1941,7763,1936,7767,1933,7775,1924,7815,1879,7829,1863,7842,1848,7855,1833,7870,1820,7877,1814,7876,1810,7871,1805,7816,1805,7813,1803,7810,1799,7808,1798,7807,1797e" filled="t" fillcolor="#50535C" stroked="f">
                <v:path arrowok="t"/>
                <v:fill/>
              </v:shape>
              <v:shape style="position:absolute;left:7669;top:1797;width:208;height:154" coordorigin="7669,1797" coordsize="208,154" path="m7758,1941l7722,1941,7734,1942,7751,1945,7756,1944,7758,1941e" filled="t" fillcolor="#50535C" stroked="f">
                <v:path arrowok="t"/>
                <v:fill/>
              </v:shape>
              <v:shape style="position:absolute;left:7669;top:1797;width:208;height:154" coordorigin="7669,1797" coordsize="208,154" path="m7704,1944l7697,1944,7703,1944,7704,1944e" filled="t" fillcolor="#50535C" stroked="f">
                <v:path arrowok="t"/>
                <v:fill/>
              </v:shape>
              <v:shape style="position:absolute;left:7669;top:1797;width:208;height:154" coordorigin="7669,1797" coordsize="208,154" path="m7845,1801l7833,1802,7826,1804,7816,1805,7871,1805,7871,1804,7851,1804,7845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0,1801l7851,1804,7871,1804,7868,1802,7865,1802,7860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8,1801l7865,1802,7868,1802e" filled="t" fillcolor="#50535C" stroked="f">
                <v:path arrowok="t"/>
                <v:fill/>
              </v:shape>
            </v:group>
            <v:group style="position:absolute;left:8096;top:1795;width:210;height:152" coordorigin="8096,1795" coordsize="210,152">
              <v:shape style="position:absolute;left:8096;top:1795;width:210;height:152" coordorigin="8096,1795" coordsize="210,152" path="m8235,1795l8232,1796,8210,1818,8193,1837,8180,1851,8166,1865,8150,1882,8136,1896,8122,1909,8107,1923,8105,1926,8102,1928,8096,1933,8096,1936,8100,1944,8104,1946,8115,1944,8140,1944,8146,1942,8151,1941,8173,1941,8173,1941,8184,1931,8197,1916,8212,1903,8214,1901,8216,1899,8225,1889,8233,1880,8243,1870,8257,1856,8302,1813,8304,1811,8306,1809,8304,1801,8250,1801,8245,1800,8235,1795e" filled="t" fillcolor="#50535C" stroked="f">
                <v:path arrowok="t"/>
                <v:fill/>
              </v:shape>
              <v:shape style="position:absolute;left:8096;top:1795;width:210;height:152" coordorigin="8096,1795" coordsize="210,152" path="m8140,1944l8115,1944,8119,1945,8129,1945,8135,1946,8140,1944e" filled="t" fillcolor="#50535C" stroked="f">
                <v:path arrowok="t"/>
                <v:fill/>
              </v:shape>
              <v:shape style="position:absolute;left:8096;top:1795;width:210;height:152" coordorigin="8096,1795" coordsize="210,152" path="m8173,1941l8151,1941,8161,1941,8164,1944,8169,1945,8171,1943,8173,1941e" filled="t" fillcolor="#50535C" stroked="f">
                <v:path arrowok="t"/>
                <v:fill/>
              </v:shape>
              <v:shape style="position:absolute;left:8096;top:1795;width:210;height:152" coordorigin="8096,1795" coordsize="210,152" path="m8258,1799l8257,1799,8250,1801,8304,1801,8304,1801,8270,1801,8258,1799e" filled="t" fillcolor="#50535C" stroked="f">
                <v:path arrowok="t"/>
                <v:fill/>
              </v:shape>
              <v:shape style="position:absolute;left:8096;top:1795;width:210;height:152" coordorigin="8096,1795" coordsize="210,152" path="m8301,1797l8281,1798,8270,1801,8304,1801,8303,1797,8301,1797e" filled="t" fillcolor="#50535C" stroked="f">
                <v:path arrowok="t"/>
                <v:fill/>
              </v:shape>
            </v:group>
            <v:group style="position:absolute;left:8242;top:1793;width:211;height:150" coordorigin="8242,1793" coordsize="211,150">
              <v:shape style="position:absolute;left:8242;top:1793;width:211;height:150" coordorigin="8242,1793" coordsize="211,150" path="m8383,1793l8374,1802,8365,1810,8350,1827,8308,1868,8294,1882,8287,1889,8280,1897,8268,1904,8266,1907,8256,1917,8249,1923,8247,1926,8242,1932,8243,1936,8248,1942,8252,1943,8259,1939,8261,1938,8306,1937,8322,1937,8335,1924,8366,1895,8367,1893,8372,1889,8385,1878,8398,1864,8430,1832,8444,1818,8450,1812,8453,1807,8447,1799,8406,1799,8399,1799,8392,1799,8383,1793e" filled="t" fillcolor="#50535C" stroked="f">
                <v:path arrowok="t"/>
                <v:fill/>
              </v:shape>
              <v:shape style="position:absolute;left:8242;top:1793;width:211;height:150" coordorigin="8242,1793" coordsize="211,150" path="m8322,1937l8306,1937,8308,1938,8316,1942,8321,1938,8322,1937e" filled="t" fillcolor="#50535C" stroked="f">
                <v:path arrowok="t"/>
                <v:fill/>
              </v:shape>
              <v:shape style="position:absolute;left:8242;top:1793;width:211;height:150" coordorigin="8242,1793" coordsize="211,150" path="m8434,1795l8423,1799,8406,1799,8447,1799,8441,1796,8434,1795e" filled="t" fillcolor="#50535C" stroked="f">
                <v:path arrowok="t"/>
                <v:fill/>
              </v:shape>
            </v:group>
            <v:group style="position:absolute;left:7957;top:1796;width:200;height:151" coordorigin="7957,1796" coordsize="200,151">
              <v:shape style="position:absolute;left:7957;top:1796;width:200;height:151" coordorigin="7957,1796" coordsize="200,151" path="m8008,1945l7988,1945,7998,1947,8003,1947,8008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7987,1945l7973,1945,7982,1946,7987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8095,1796l8087,1798,8083,1802,8075,1812,8070,1817,8064,1824,8038,1850,8024,1865,8010,1880,7996,1897,7981,1912,7967,1925,7965,1927,7963,1929,7957,1937,7959,1944,7959,1944,7970,1946,7973,1945,7987,1945,7988,1945,8008,1945,8014,1944,8021,1942,8035,1942,8035,1942,8038,1940,8040,1929,8056,1914,8101,1869,8134,1831,8141,1824,8151,1817,8152,1816,8158,1808,8157,1803,8103,1803,8102,1802,8099,1802,8095,1796e" filled="t" fillcolor="#50535C" stroked="f">
                <v:path arrowok="t"/>
                <v:fill/>
              </v:shape>
              <v:shape style="position:absolute;left:7957;top:1796;width:200;height:151" coordorigin="7957,1796" coordsize="200,151" path="m8035,1942l8021,1942,8030,1944,8032,1944,8035,1942e" filled="t" fillcolor="#50535C" stroked="f">
                <v:path arrowok="t"/>
                <v:fill/>
              </v:shape>
              <v:shape style="position:absolute;left:7957;top:1796;width:200;height:151" coordorigin="7957,1796" coordsize="200,151" path="m8143,1796l8115,1799,8103,1803,8157,1803,8155,1797,8143,1796e" filled="t" fillcolor="#50535C" stroked="f">
                <v:path arrowok="t"/>
                <v:fill/>
              </v:shape>
            </v:group>
            <v:group style="position:absolute;left:8389;top:1795;width:204;height:146" coordorigin="8389,1795" coordsize="204,146">
              <v:shape style="position:absolute;left:8389;top:1795;width:204;height:146" coordorigin="8389,1795" coordsize="204,146" path="m8526,1795l8523,1796,8519,1800,8491,1829,8476,1844,8460,1860,8446,1874,8431,1888,8422,1898,8414,1907,8399,1919,8396,1922,8389,1929,8389,1932,8394,1939,8397,1941,8407,1940,8415,1940,8430,1937,8449,1937,8453,1936,8454,1935,8467,1935,8469,1934,8474,1927,8475,1927,8483,1919,8491,1912,8501,1901,8526,1874,8543,1857,8558,1843,8572,1829,8588,1817,8593,1813,8593,1807,8587,1800,8586,1800,8534,1800,8526,1795e" filled="t" fillcolor="#50535C" stroked="f">
                <v:path arrowok="t"/>
                <v:fill/>
              </v:shape>
              <v:shape style="position:absolute;left:8389;top:1795;width:204;height:146" coordorigin="8389,1795" coordsize="204,146" path="m8415,1940l8407,1940,8413,1941,8415,1940e" filled="t" fillcolor="#50535C" stroked="f">
                <v:path arrowok="t"/>
                <v:fill/>
              </v:shape>
              <v:shape style="position:absolute;left:8389;top:1795;width:204;height:146" coordorigin="8389,1795" coordsize="204,146" path="m8449,1937l8430,1937,8442,1939,8449,1937e" filled="t" fillcolor="#50535C" stroked="f">
                <v:path arrowok="t"/>
                <v:fill/>
              </v:shape>
              <v:shape style="position:absolute;left:8389;top:1795;width:204;height:146" coordorigin="8389,1795" coordsize="204,146" path="m8467,1935l8454,1935,8463,1938,8467,1935e" filled="t" fillcolor="#50535C" stroked="f">
                <v:path arrowok="t"/>
                <v:fill/>
              </v:shape>
              <v:shape style="position:absolute;left:8389;top:1795;width:204;height:146" coordorigin="8389,1795" coordsize="204,146" path="m8582,1797l8570,1798,8559,1798,8541,1798,8534,1800,8586,1800,8585,1799,8584,1798,8559,1798,8584,1798,8582,1797e" filled="t" fillcolor="#50535C" stroked="f">
                <v:path arrowok="t"/>
                <v:fill/>
              </v:shape>
            </v:group>
            <v:group style="position:absolute;left:7815;top:1796;width:202;height:151" coordorigin="7815,1796" coordsize="202,151">
              <v:shape style="position:absolute;left:7815;top:1796;width:202;height:151" coordorigin="7815,1796" coordsize="202,151" path="m7949,1796l7949,1796,7939,1804,7937,1808,7933,1813,7879,1870,7868,1883,7848,1902,7817,1931,7816,1934,7815,1939,7816,1942,7822,1945,7826,1947,7829,1944,7831,1942,7833,1940,7874,1937,7881,1937,7886,1937,7898,1937,7902,1934,7909,1924,7913,1918,7940,1890,7954,1875,7970,1859,7983,1844,7998,1830,8013,1817,8014,1816,8015,1815,8017,1812,8017,1810,8016,1805,7966,1805,7961,1804,7949,1796e" filled="t" fillcolor="#50535C" stroked="f">
                <v:path arrowok="t"/>
                <v:fill/>
              </v:shape>
              <v:shape style="position:absolute;left:7815;top:1796;width:202;height:151" coordorigin="7815,1796" coordsize="202,151" path="m7881,1937l7874,1937,7874,1938,7881,1937e" filled="t" fillcolor="#50535C" stroked="f">
                <v:path arrowok="t"/>
                <v:fill/>
              </v:shape>
              <v:shape style="position:absolute;left:7815;top:1796;width:202;height:151" coordorigin="7815,1796" coordsize="202,151" path="m8010,1798l7993,1802,7982,1803,7966,1805,8016,1805,8015,1801,8010,1798e" filled="t" fillcolor="#50535C" stroked="f">
                <v:path arrowok="t"/>
                <v:fill/>
              </v:shape>
            </v:group>
            <v:group style="position:absolute;left:7243;top:1795;width:200;height:149" coordorigin="7243,1795" coordsize="200,149">
              <v:shape style="position:absolute;left:7243;top:1795;width:200;height:149" coordorigin="7243,1795" coordsize="200,149" path="m7373,1797l7369,1798,7365,1803,7364,1804,7319,1853,7308,1865,7290,1884,7256,1919,7249,1926,7243,1935,7250,1943,7259,1944,7278,1938,7288,1935,7326,1935,7330,1928,7332,1926,7379,1878,7408,1844,7422,1829,7437,1816,7443,1811,7442,1806,7438,1802,7386,1802,7373,179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3,1937l7308,1937,7319,1938,7323,193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6,1935l7288,1935,7304,1937,7323,1937,7325,1937,7326,1935e" filled="t" fillcolor="#50535C" stroked="f">
                <v:path arrowok="t"/>
                <v:fill/>
              </v:shape>
              <v:shape style="position:absolute;left:7243;top:1795;width:200;height:149" coordorigin="7243,1795" coordsize="200,149" path="m7430,1795l7411,1798,7386,1802,7438,1802,7433,1797,7430,1795e" filled="t" fillcolor="#50535C" stroked="f">
                <v:path arrowok="t"/>
                <v:fill/>
              </v:shape>
            </v:group>
            <v:group style="position:absolute;left:7388;top:1798;width:198;height:147" coordorigin="7388,1798" coordsize="198,147">
              <v:shape style="position:absolute;left:7388;top:1798;width:198;height:147" coordorigin="7388,1798" coordsize="198,147" path="m7518,1798l7517,1798,7507,1808,7489,1828,7476,1842,7461,1856,7452,1865,7443,1873,7432,1886,7430,1889,7421,1899,7392,1931,7390,1932,7388,1936,7389,1939,7392,1944,7399,1945,7404,1942,7405,1941,7413,1939,7436,1936,7466,1936,7466,1936,7470,1932,7495,1906,7513,1889,7525,1876,7555,1843,7568,1828,7583,1814,7587,1811,7586,1805,7580,1802,7539,1802,7528,1801,7518,1798e" filled="t" fillcolor="#50535C" stroked="f">
                <v:path arrowok="t"/>
                <v:fill/>
              </v:shape>
              <v:shape style="position:absolute;left:7388;top:1798;width:198;height:147" coordorigin="7388,1798" coordsize="198,147" path="m7466,1936l7436,1936,7455,1937,7462,1939,7466,1936e" filled="t" fillcolor="#50535C" stroked="f">
                <v:path arrowok="t"/>
                <v:fill/>
              </v:shape>
              <v:shape style="position:absolute;left:7388;top:1798;width:198;height:147" coordorigin="7388,1798" coordsize="198,147" path="m7556,1799l7539,1802,7580,1802,7578,1800,7577,1799,7563,1799,7556,1799e" filled="t" fillcolor="#50535C" stroked="f">
                <v:path arrowok="t"/>
                <v:fill/>
              </v:shape>
              <v:shape style="position:absolute;left:7388;top:1798;width:198;height:147" coordorigin="7388,1798" coordsize="198,147" path="m7574,1798l7563,1799,7577,1799,7574,1798e" filled="t" fillcolor="#50535C" stroked="f">
                <v:path arrowok="t"/>
                <v:fill/>
              </v:shape>
            </v:group>
            <v:group style="position:absolute;left:7534;top:1798;width:199;height:149" coordorigin="7534,1798" coordsize="199,149">
              <v:shape style="position:absolute;left:7534;top:1798;width:199;height:149" coordorigin="7534,1798" coordsize="199,149" path="m7662,1798l7658,1802,7654,1805,7633,1828,7588,1876,7573,1892,7544,1925,7540,1928,7535,1934,7534,1939,7539,1945,7546,1948,7554,1941,7570,1939,7576,1939,7587,1937,7604,1937,7613,1937,7614,1936,7620,1929,7623,1923,7634,1912,7661,1883,7667,1877,7672,1870,7685,1856,7692,1849,7709,1832,7717,1822,7728,1815,7730,1813,7731,1811,7733,1809,7731,1804,7730,1804,7681,1804,7672,1803,7662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614,1936e" filled="t" fillcolor="#50535C" stroked="f">
                <v:path arrowok="t"/>
                <v:fill/>
              </v:shape>
              <v:shape style="position:absolute;left:7534;top:1798;width:199;height:149" coordorigin="7534,1798" coordsize="199,149" path="m7694,1800l7681,1804,7730,1804,7730,1803,7712,1803,7708,1801,7698,1801,7694,1800e" filled="t" fillcolor="#50535C" stroked="f">
                <v:path arrowok="t"/>
                <v:fill/>
              </v:shape>
              <v:shape style="position:absolute;left:7534;top:1798;width:199;height:149" coordorigin="7534,1798" coordsize="199,149" path="m7718,1798l7712,1803,7730,1803,7728,1801,7721,1799,7718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707,1801l7698,1801,7708,1801,7707,1801e" filled="t" fillcolor="#50535C" stroked="f">
                <v:path arrowok="t"/>
                <v:fill/>
              </v:shape>
            </v:group>
            <v:group style="position:absolute;left:8531;top:1798;width:194;height:144" coordorigin="8531,1798" coordsize="194,144">
              <v:shape style="position:absolute;left:8531;top:1798;width:194;height:144" coordorigin="8531,1798" coordsize="194,144" path="m8604,1940l8589,1940,8600,1942,8602,1941,8604,1940e" filled="t" fillcolor="#50535C" stroked="f">
                <v:path arrowok="t"/>
                <v:fill/>
              </v:shape>
              <v:shape style="position:absolute;left:8531;top:1798;width:194;height:144" coordorigin="8531,1798" coordsize="194,144" path="m8577,1941l8551,1941,8554,1941,8561,1942,8564,1942,8577,1941e" filled="t" fillcolor="#50535C" stroked="f">
                <v:path arrowok="t"/>
                <v:fill/>
              </v:shape>
              <v:shape style="position:absolute;left:8531;top:1798;width:194;height:144" coordorigin="8531,1798" coordsize="194,144" path="m8661,1798l8658,1800,8649,1810,8643,1816,8591,1872,8544,1918,8533,1928,8532,1929,8531,1931,8535,1938,8540,1941,8551,1941,8577,1941,8589,1940,8604,1940,8612,1930,8660,1881,8669,1871,8682,1857,8696,1843,8711,1829,8727,1816,8727,1804,8725,1802,8696,1802,8691,1801,8673,1801,8669,1801,8661,1798e" filled="t" fillcolor="#50535C" stroked="f">
                <v:path arrowok="t"/>
                <v:fill/>
              </v:shape>
              <v:shape style="position:absolute;left:8531;top:1798;width:194;height:144" coordorigin="8531,1798" coordsize="194,144" path="m8708,1799l8696,1802,8725,1802,8723,1800,8710,1799,8708,1799e" filled="t" fillcolor="#50535C" stroked="f">
                <v:path arrowok="t"/>
                <v:fill/>
              </v:shape>
              <v:shape style="position:absolute;left:8531;top:1798;width:194;height:144" coordorigin="8531,1798" coordsize="194,144" path="m8686,1800l8673,1801,8691,1801,8686,1800e" filled="t" fillcolor="#50535C" stroked="f">
                <v:path arrowok="t"/>
                <v:fill/>
              </v:shape>
            </v:group>
            <v:group style="position:absolute;left:6804;top:1802;width:206;height:144" coordorigin="6804,1802" coordsize="206,144">
              <v:shape style="position:absolute;left:6804;top:1802;width:206;height:144" coordorigin="6804,1802" coordsize="206,144" path="m6937,1802l6933,1805,6928,1807,6920,1818,6914,1824,6885,1852,6872,1868,6865,1877,6858,1886,6846,1894,6844,1896,6839,1902,6836,1906,6824,1918,6816,1926,6804,1939,6806,1944,6818,1946,6824,1946,6838,1945,6846,1943,6862,1940,6870,1939,6900,1939,6905,1934,6908,1929,6914,1921,6925,1908,6942,1891,6955,1876,6998,1826,7002,1822,7011,1812,7010,1808,6953,1808,6945,1807,6943,1804,6940,1802,6939,1802,6937,1802e" filled="t" fillcolor="#50535C" stroked="f">
                <v:path arrowok="t"/>
                <v:fill/>
              </v:shape>
              <v:shape style="position:absolute;left:6804;top:1802;width:206;height:144" coordorigin="6804,1802" coordsize="206,144" path="m6900,1939l6870,1939,6883,1944,6889,1944,6897,1941,6899,1940,6900,1939e" filled="t" fillcolor="#50535C" stroked="f">
                <v:path arrowok="t"/>
                <v:fill/>
              </v:shape>
              <v:shape style="position:absolute;left:6804;top:1802;width:206;height:144" coordorigin="6804,1802" coordsize="206,144" path="m6994,1803l6986,1805,6983,1805,6968,1807,6958,1807,6953,1808,7010,1808,7010,1807,6999,1804,6994,1803e" filled="t" fillcolor="#50535C" stroked="f">
                <v:path arrowok="t"/>
                <v:fill/>
              </v:shape>
              <v:shape style="position:absolute;left:6804;top:1802;width:206;height:144" coordorigin="6804,1802" coordsize="206,144" path="m6940,1802l6939,1802,6940,1802e" filled="t" fillcolor="#50535C" stroked="f">
                <v:path arrowok="t"/>
                <v:fill/>
              </v:shape>
            </v:group>
            <v:group style="position:absolute;left:6954;top:1799;width:203;height:153" coordorigin="6954,1799" coordsize="203,153">
              <v:shape style="position:absolute;left:6954;top:1799;width:203;height:153" coordorigin="6954,1799" coordsize="203,153" path="m7088,1800l7084,1802,7076,1809,7062,1823,7031,1852,7029,1854,6997,1890,6982,1907,6970,1923,6957,1938,6955,1940,6954,1942,6957,1951,6961,1952,6968,1951,6970,1950,6972,1950,6992,1947,7012,1946,7015,1946,7030,1946,7035,1939,7037,1936,7046,1927,7052,1921,7065,1907,7070,1900,7078,1893,7092,1879,7105,1863,7117,1847,7130,1832,7136,1826,7143,1820,7157,1810,7156,1803,7151,1802,7129,1802,7129,1802,7111,1802,7105,1801,7099,1801,7088,1800e" filled="t" fillcolor="#50535C" stroked="f">
                <v:path arrowok="t"/>
                <v:fill/>
              </v:shape>
              <v:shape style="position:absolute;left:6954;top:1799;width:203;height:153" coordorigin="6954,1799" coordsize="203,153" path="m7030,1946l7015,1946,7017,1947,7028,1949,7028,1949,7030,1946e" filled="t" fillcolor="#50535C" stroked="f">
                <v:path arrowok="t"/>
                <v:fill/>
              </v:shape>
              <v:shape style="position:absolute;left:6954;top:1799;width:203;height:153" coordorigin="6954,1799" coordsize="203,153" path="m7143,1799l7135,1802,7129,1802,7151,1802,7146,1799,7143,1799e" filled="t" fillcolor="#50535C" stroked="f">
                <v:path arrowok="t"/>
                <v:fill/>
              </v:shape>
              <v:shape style="position:absolute;left:6954;top:1799;width:203;height:153" coordorigin="6954,1799" coordsize="203,153" path="m7119,1801l7115,1801,7111,1801,7111,1802,7129,1802,7119,1801e" filled="t" fillcolor="#50535C" stroked="f">
                <v:path arrowok="t"/>
                <v:fill/>
              </v:shape>
            </v:group>
            <v:group style="position:absolute;left:7097;top:1800;width:190;height:146" coordorigin="7097,1800" coordsize="190,146">
              <v:shape style="position:absolute;left:7097;top:1800;width:190;height:146" coordorigin="7097,1800" coordsize="190,146" path="m7222,1802l7219,1804,7117,1911,7109,1920,7101,1928,7101,1929,7097,1934,7098,1940,7107,1944,7111,1945,7125,1943,7135,1942,7152,1939,7158,1939,7175,1939,7180,1932,7183,1926,7192,1918,7205,1904,7219,1888,7231,1876,7248,1857,7261,1841,7286,1810,7285,1808,7284,1807,7238,1807,7222,1802e" filled="t" fillcolor="#50535C" stroked="f">
                <v:path arrowok="t"/>
                <v:fill/>
              </v:shape>
              <v:shape style="position:absolute;left:7097;top:1800;width:190;height:146" coordorigin="7097,1800" coordsize="190,146" path="m7175,1939l7158,1939,7169,1944,7173,1942,7175,1939e" filled="t" fillcolor="#50535C" stroked="f">
                <v:path arrowok="t"/>
                <v:fill/>
              </v:shape>
              <v:shape style="position:absolute;left:7097;top:1800;width:190;height:146" coordorigin="7097,1800" coordsize="190,146" path="m7269,1800l7251,1804,7238,1807,7284,1807,7283,1804,7275,1802,7269,1800e" filled="t" fillcolor="#50535C" stroked="f">
                <v:path arrowok="t"/>
                <v:fill/>
              </v:shape>
            </v:group>
            <v:group style="position:absolute;left:6669;top:1803;width:196;height:143" coordorigin="6669,1803" coordsize="196,143">
              <v:shape style="position:absolute;left:6669;top:1803;width:196;height:143" coordorigin="6669,1803" coordsize="196,143" path="m6800,1803l6798,1805,6795,1808,6737,1866,6710,1894,6696,1909,6688,1916,6682,1925,6669,1934,6670,1940,6682,1945,6689,1946,6699,1943,6702,1942,6713,1940,6721,1937,6746,1937,6749,1935,6750,1933,6770,1910,6785,1893,6797,1881,6815,1863,6865,1810,6863,1809,6862,1807,6841,1807,6835,1806,6819,1805,6810,1804,6800,1803e" filled="t" fillcolor="#50535C" stroked="f">
                <v:path arrowok="t"/>
                <v:fill/>
              </v:shape>
              <v:shape style="position:absolute;left:6669;top:1803;width:196;height:143" coordorigin="6669,1803" coordsize="196,143" path="m6746,1937l6721,1937,6736,1945,6741,1941,6746,1937e" filled="t" fillcolor="#50535C" stroked="f">
                <v:path arrowok="t"/>
                <v:fill/>
              </v:shape>
              <v:shape style="position:absolute;left:6669;top:1803;width:196;height:143" coordorigin="6669,1803" coordsize="196,143" path="m6852,1805l6841,1807,6862,1807,6861,1806,6856,1805,6852,1805e" filled="t" fillcolor="#50535C" stroked="f">
                <v:path arrowok="t"/>
                <v:fill/>
              </v:shape>
            </v:group>
            <v:group style="position:absolute;left:9681;top:1797;width:208;height:154" coordorigin="9681,1797" coordsize="208,154">
              <v:shape style="position:absolute;left:9681;top:1797;width:208;height:154" coordorigin="9681,1797" coordsize="208,154" path="m9819,1797l9816,1799,9813,1802,9806,1810,9795,1822,9780,1837,9761,1855,9733,1883,9727,1888,9723,1895,9708,1909,9695,1924,9681,1938,9681,1941,9685,1950,9689,1951,9698,1946,9700,1945,9709,1944,9716,1944,9734,1941,9770,1941,9775,1936,9779,1933,9787,1924,9827,1879,9841,1863,9854,1848,9867,1833,9882,1820,9889,1814,9888,1810,9883,1805,9828,1805,9825,1803,9822,1799,9820,1798,9819,1797e" filled="t" fillcolor="#50535C" stroked="f">
                <v:path arrowok="t"/>
                <v:fill/>
              </v:shape>
              <v:shape style="position:absolute;left:9681;top:1797;width:208;height:154" coordorigin="9681,1797" coordsize="208,154" path="m9770,1941l9734,1941,9746,1942,9763,1945,9768,1944,9770,1941e" filled="t" fillcolor="#50535C" stroked="f">
                <v:path arrowok="t"/>
                <v:fill/>
              </v:shape>
              <v:shape style="position:absolute;left:9681;top:1797;width:208;height:154" coordorigin="9681,1797" coordsize="208,154" path="m9716,1944l9709,1944,9715,1944,9716,1944e" filled="t" fillcolor="#50535C" stroked="f">
                <v:path arrowok="t"/>
                <v:fill/>
              </v:shape>
              <v:shape style="position:absolute;left:9681;top:1797;width:208;height:154" coordorigin="9681,1797" coordsize="208,154" path="m9857,1801l9845,1802,9838,1804,9828,1805,9883,1805,9883,1804,9863,1804,9857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73,1801l9863,1804,9883,1804,9880,1802,9877,1802,9873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80,1801l9877,1802,9880,1802e" filled="t" fillcolor="#50535C" stroked="f">
                <v:path arrowok="t"/>
                <v:fill/>
              </v:shape>
            </v:group>
            <v:group style="position:absolute;left:10108;top:1795;width:210;height:152" coordorigin="10108,1795" coordsize="210,152">
              <v:shape style="position:absolute;left:10108;top:1795;width:210;height:152" coordorigin="10108,1795" coordsize="210,152" path="m10247,1795l10244,1796,10222,1818,10205,1837,10192,1851,10178,1865,10162,1882,10148,1896,10134,1909,10119,1923,10117,1926,10114,1928,10108,1933,10108,1936,10112,1944,10117,1946,10127,1944,10152,1944,10158,1942,10163,1941,10185,1941,10185,1941,10196,1931,10209,1916,10224,1903,10226,1901,10228,1899,10238,1889,10245,1880,10255,1870,10269,1856,10315,1813,10316,1811,10318,1809,10316,1801,10262,1801,10257,1800,10247,1795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52,1944l10127,1944,10131,1945,10141,1945,10147,1946,10152,1944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85,1941l10163,1941,10173,1941,10176,1944,10181,1945,10183,1943,10185,1941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270,1799l10269,1799,10262,1801,10316,1801,10316,1801,10282,1801,10270,1799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314,1797l10293,1798,10282,1801,10316,1801,10315,1797,10314,1797e" filled="t" fillcolor="#50535C" stroked="f">
                <v:path arrowok="t"/>
                <v:fill/>
              </v:shape>
            </v:group>
            <v:group style="position:absolute;left:10254;top:1793;width:211;height:150" coordorigin="10254,1793" coordsize="211,150">
              <v:shape style="position:absolute;left:10254;top:1793;width:211;height:150" coordorigin="10254,1793" coordsize="211,150" path="m10395,1793l10386,1802,10377,1810,10362,1827,10320,1868,10306,1882,10299,1889,10292,1897,10280,1904,10278,1907,10268,1917,10261,1923,10259,1926,10254,1932,10255,1936,10260,1942,10264,1943,10271,1939,10273,1938,10318,1937,10334,1937,10347,1924,10378,1895,10379,1893,10384,1889,10397,1878,10410,1864,10442,1832,10456,1818,10462,1812,10465,1807,10459,1799,10418,1799,10411,1799,10404,1799,10395,1793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334,1937l10318,1937,10320,1938,10328,1942,10333,1938,10334,1937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446,1795l10435,1799,10418,1799,10459,1799,10453,1796,10446,1795e" filled="t" fillcolor="#50535C" stroked="f">
                <v:path arrowok="t"/>
                <v:fill/>
              </v:shape>
            </v:group>
            <v:group style="position:absolute;left:9969;top:1796;width:200;height:151" coordorigin="9969,1796" coordsize="200,151">
              <v:shape style="position:absolute;left:9969;top:1796;width:200;height:151" coordorigin="9969,1796" coordsize="200,151" path="m10020,1945l10000,1945,10010,1947,10015,1947,10020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9999,1945l9985,1945,9994,1946,9999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10107,1796l10099,1798,10095,1802,10087,1812,10082,1817,10076,1824,10050,1850,10036,1865,10022,1880,10008,1897,9993,1912,9979,1925,9977,1927,9975,1929,9969,1937,9971,1944,9971,1944,9982,1946,9985,1945,9999,1945,10000,1945,10020,1945,10026,1944,10033,1942,10047,1942,10048,1942,10050,1940,10052,1929,10068,1914,10113,1869,10146,1831,10154,1824,10163,1817,10164,1816,10170,1808,10169,1803,10115,1803,10114,1802,10111,1802,10107,1796e" filled="t" fillcolor="#50535C" stroked="f">
                <v:path arrowok="t"/>
                <v:fill/>
              </v:shape>
              <v:shape style="position:absolute;left:9969;top:1796;width:200;height:151" coordorigin="9969,1796" coordsize="200,151" path="m10047,1942l10033,1942,10042,1944,10044,1944,10047,1942e" filled="t" fillcolor="#50535C" stroked="f">
                <v:path arrowok="t"/>
                <v:fill/>
              </v:shape>
              <v:shape style="position:absolute;left:9969;top:1796;width:200;height:151" coordorigin="9969,1796" coordsize="200,151" path="m10155,1796l10127,1799,10115,1803,10169,1803,10168,1797,10155,1796e" filled="t" fillcolor="#50535C" stroked="f">
                <v:path arrowok="t"/>
                <v:fill/>
              </v:shape>
            </v:group>
            <v:group style="position:absolute;left:10401;top:1795;width:204;height:146" coordorigin="10401,1795" coordsize="204,146">
              <v:shape style="position:absolute;left:10401;top:1795;width:204;height:146" coordorigin="10401,1795" coordsize="204,146" path="m10538,1795l10535,1796,10531,1800,10503,1829,10488,1844,10472,1860,10458,1874,10443,1888,10434,1898,10426,1907,10411,1919,10408,1922,10401,1929,10401,1932,10406,1939,10409,1941,10419,1940,10427,1940,10442,1937,10462,1937,10465,1936,10466,1935,10479,1935,10481,1934,10486,1927,10487,1927,10495,1919,10503,1912,10514,1901,10538,1874,10556,1857,10570,1843,10584,1829,10600,1817,10605,1813,10606,1807,10599,1800,10598,1800,10546,1800,10538,179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27,1940l10419,1940,10425,1941,10427,1940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62,1937l10442,1937,10454,1939,10462,1937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79,1935l10466,1935,10475,1938,10479,193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594,1797l10582,1798,10571,1798,10553,1798,10546,1800,10598,1800,10597,1799,10596,1798,10571,1798,10596,1798,10594,1797e" filled="t" fillcolor="#50535C" stroked="f">
                <v:path arrowok="t"/>
                <v:fill/>
              </v:shape>
            </v:group>
            <v:group style="position:absolute;left:9827;top:1796;width:202;height:151" coordorigin="9827,1796" coordsize="202,151">
              <v:shape style="position:absolute;left:9827;top:1796;width:202;height:151" coordorigin="9827,1796" coordsize="202,151" path="m9961,1796l9961,1796,9951,1804,9949,1808,9945,1813,9892,1870,9880,1883,9860,1902,9829,1931,9828,1934,9827,1939,9828,1942,9834,1945,9838,1947,9841,1944,9843,1942,9845,1940,9886,1937,9893,1937,9898,1937,9910,1937,9914,1934,9921,1924,9925,1918,9952,1890,9966,1875,9982,1859,9996,1844,10010,1830,10025,1817,10026,1816,10027,1815,10029,1812,10029,1810,10028,1805,9978,1805,9973,1804,9961,1796e" filled="t" fillcolor="#50535C" stroked="f">
                <v:path arrowok="t"/>
                <v:fill/>
              </v:shape>
              <v:shape style="position:absolute;left:9827;top:1796;width:202;height:151" coordorigin="9827,1796" coordsize="202,151" path="m9893,1937l9886,1937,9886,1938,9893,1937e" filled="t" fillcolor="#50535C" stroked="f">
                <v:path arrowok="t"/>
                <v:fill/>
              </v:shape>
              <v:shape style="position:absolute;left:9827;top:1796;width:202;height:151" coordorigin="9827,1796" coordsize="202,151" path="m10022,1798l10005,1802,9994,1803,9978,1805,10028,1805,10027,1801,10022,1798e" filled="t" fillcolor="#50535C" stroked="f">
                <v:path arrowok="t"/>
                <v:fill/>
              </v:shape>
            </v:group>
            <v:group style="position:absolute;left:9255;top:1795;width:200;height:149" coordorigin="9255,1795" coordsize="200,149">
              <v:shape style="position:absolute;left:9255;top:1795;width:200;height:149" coordorigin="9255,1795" coordsize="200,149" path="m9385,1797l9381,1798,9377,1803,9376,1804,9331,1853,9320,1865,9302,1884,9268,1919,9261,1926,9255,1935,9262,1943,9271,1944,9290,1938,9300,1935,9338,1935,9342,1928,9344,1926,9391,1878,9420,1844,9434,1829,9449,1816,9455,1811,9454,1806,9450,1802,9398,1802,9385,179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5,1937l9320,1937,9331,1938,9335,193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8,1935l9300,1935,9316,1937,9335,1937,9337,1937,9338,1935e" filled="t" fillcolor="#50535C" stroked="f">
                <v:path arrowok="t"/>
                <v:fill/>
              </v:shape>
              <v:shape style="position:absolute;left:9255;top:1795;width:200;height:149" coordorigin="9255,1795" coordsize="200,149" path="m9442,1795l9424,1798,9398,1802,9450,1802,9445,1797,9442,1795e" filled="t" fillcolor="#50535C" stroked="f">
                <v:path arrowok="t"/>
                <v:fill/>
              </v:shape>
            </v:group>
            <v:group style="position:absolute;left:9400;top:1798;width:198;height:147" coordorigin="9400,1798" coordsize="198,147">
              <v:shape style="position:absolute;left:9400;top:1798;width:198;height:147" coordorigin="9400,1798" coordsize="198,147" path="m9530,1798l9530,1798,9519,1808,9501,1828,9488,1842,9473,1856,9464,1865,9455,1873,9444,1886,9442,1889,9433,1899,9404,1931,9402,1932,9400,1936,9401,1939,9404,1944,9411,1945,9416,1942,9417,1941,9425,1939,9448,1936,9478,1936,9478,1936,9482,1932,9507,1906,9525,1889,9537,1876,9567,1843,9580,1828,9595,1814,9599,1811,9598,1805,9593,1802,9551,1802,9540,1801,9530,1798e" filled="t" fillcolor="#50535C" stroked="f">
                <v:path arrowok="t"/>
                <v:fill/>
              </v:shape>
              <v:shape style="position:absolute;left:9400;top:1798;width:198;height:147" coordorigin="9400,1798" coordsize="198,147" path="m9478,1936l9448,1936,9467,1937,9474,1939,9478,1936e" filled="t" fillcolor="#50535C" stroked="f">
                <v:path arrowok="t"/>
                <v:fill/>
              </v:shape>
              <v:shape style="position:absolute;left:9400;top:1798;width:198;height:147" coordorigin="9400,1798" coordsize="198,147" path="m9568,1799l9551,1802,9593,1802,9590,1800,9589,1799,9575,1799,9568,1799e" filled="t" fillcolor="#50535C" stroked="f">
                <v:path arrowok="t"/>
                <v:fill/>
              </v:shape>
              <v:shape style="position:absolute;left:9400;top:1798;width:198;height:147" coordorigin="9400,1798" coordsize="198,147" path="m9586,1798l9575,1799,9589,1799,9586,1798e" filled="t" fillcolor="#50535C" stroked="f">
                <v:path arrowok="t"/>
                <v:fill/>
              </v:shape>
            </v:group>
            <v:group style="position:absolute;left:9546;top:1798;width:199;height:149" coordorigin="9546,1798" coordsize="199,149">
              <v:shape style="position:absolute;left:9546;top:1798;width:199;height:149" coordorigin="9546,1798" coordsize="199,149" path="m9674,1798l9670,1802,9666,1805,9645,1828,9600,1876,9585,1892,9556,1925,9552,1928,9547,1934,9546,1939,9551,1945,9558,1948,9566,1941,9582,1939,9588,1939,9599,1937,9616,1937,9625,1937,9626,1936,9632,1929,9635,1923,9646,1912,9673,1883,9679,1877,9684,1870,9697,1856,9704,1849,9721,1832,9729,1822,9740,1815,9742,1813,9743,1811,9745,1809,9743,1804,9742,1804,9693,1804,9684,1803,9674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626,1936e" filled="t" fillcolor="#50535C" stroked="f">
                <v:path arrowok="t"/>
                <v:fill/>
              </v:shape>
              <v:shape style="position:absolute;left:9546;top:1798;width:199;height:149" coordorigin="9546,1798" coordsize="199,149" path="m9706,1800l9693,1804,9742,1804,9742,1803,9724,1803,9720,1801,9710,1801,9706,1800e" filled="t" fillcolor="#50535C" stroked="f">
                <v:path arrowok="t"/>
                <v:fill/>
              </v:shape>
              <v:shape style="position:absolute;left:9546;top:1798;width:199;height:149" coordorigin="9546,1798" coordsize="199,149" path="m9730,1798l9724,1803,9742,1803,9740,1801,9733,1799,9730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719,1801l9710,1801,9720,1801,9719,1801e" filled="t" fillcolor="#50535C" stroked="f">
                <v:path arrowok="t"/>
                <v:fill/>
              </v:shape>
            </v:group>
            <v:group style="position:absolute;left:10543;top:1798;width:194;height:144" coordorigin="10543,1798" coordsize="194,144">
              <v:shape style="position:absolute;left:10543;top:1798;width:194;height:144" coordorigin="10543,1798" coordsize="194,144" path="m10616,1940l10601,1940,10612,1942,10614,1941,10616,1940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590,1941l10563,1941,10566,1941,10573,1942,10576,1942,10590,1941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73,1798l10670,1800,10661,1810,10655,1816,10603,1872,10556,1918,10545,1928,10544,1929,10543,1931,10547,1938,10552,1941,10563,1941,10590,1941,10601,1940,10616,1940,10625,1930,10672,1881,10681,1871,10694,1857,10709,1843,10723,1829,10739,1816,10739,1804,10737,1802,10708,1802,10703,1801,10685,1801,10681,1801,10673,1798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720,1799l10708,1802,10737,1802,10735,1800,10722,1799,10720,1799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98,1800l10685,1801,10703,1801,10698,1800e" filled="t" fillcolor="#50535C" stroked="f">
                <v:path arrowok="t"/>
                <v:fill/>
              </v:shape>
            </v:group>
            <v:group style="position:absolute;left:8816;top:1802;width:206;height:144" coordorigin="8816,1802" coordsize="206,144">
              <v:shape style="position:absolute;left:8816;top:1802;width:206;height:144" coordorigin="8816,1802" coordsize="206,144" path="m8949,1802l8945,1805,8940,1807,8932,1818,8926,1824,8897,1852,8884,1868,8877,1877,8870,1886,8858,1894,8856,1896,8851,1902,8848,1906,8836,1918,8828,1926,8816,1939,8818,1944,8830,1946,8836,1946,8850,1945,8858,1943,8874,1940,8882,1939,8912,1939,8917,1934,8920,1929,8926,1921,8937,1908,8954,1891,8967,1876,9010,1826,9014,1822,9023,1812,9022,1808,8965,1808,8957,1807,8955,1804,8952,1802,8951,1802,8949,1802e" filled="t" fillcolor="#50535C" stroked="f">
                <v:path arrowok="t"/>
                <v:fill/>
              </v:shape>
              <v:shape style="position:absolute;left:8816;top:1802;width:206;height:144" coordorigin="8816,1802" coordsize="206,144" path="m8912,1939l8882,1939,8895,1944,8901,1944,8909,1941,8911,1940,8912,1939e" filled="t" fillcolor="#50535C" stroked="f">
                <v:path arrowok="t"/>
                <v:fill/>
              </v:shape>
              <v:shape style="position:absolute;left:8816;top:1802;width:206;height:144" coordorigin="8816,1802" coordsize="206,144" path="m9006,1803l8999,1805,8995,1805,8980,1807,8970,1807,8965,1808,9022,1808,9022,1807,9011,1804,9006,1803e" filled="t" fillcolor="#50535C" stroked="f">
                <v:path arrowok="t"/>
                <v:fill/>
              </v:shape>
              <v:shape style="position:absolute;left:8816;top:1802;width:206;height:144" coordorigin="8816,1802" coordsize="206,144" path="m8952,1802l8951,1802,8952,1802e" filled="t" fillcolor="#50535C" stroked="f">
                <v:path arrowok="t"/>
                <v:fill/>
              </v:shape>
            </v:group>
            <v:group style="position:absolute;left:8966;top:1799;width:203;height:153" coordorigin="8966,1799" coordsize="203,153">
              <v:shape style="position:absolute;left:8966;top:1799;width:203;height:153" coordorigin="8966,1799" coordsize="203,153" path="m9100,1800l9096,1802,9088,1809,9074,1823,9043,1852,9041,1854,9009,1890,8995,1907,8982,1923,8969,1938,8967,1940,8966,1942,8969,1951,8973,1952,8980,1951,8982,1950,8984,1950,9004,1947,9024,1946,9027,1946,9042,1946,9047,1939,9049,1936,9058,1927,9064,1921,9077,1907,9082,1900,9090,1893,9104,1879,9117,1863,9129,1847,9142,1832,9148,1826,9155,1820,9169,1810,9168,1803,9164,1802,9141,1802,9141,1802,9123,1802,9117,1801,9111,1801,9100,1800e" filled="t" fillcolor="#50535C" stroked="f">
                <v:path arrowok="t"/>
                <v:fill/>
              </v:shape>
              <v:shape style="position:absolute;left:8966;top:1799;width:203;height:153" coordorigin="8966,1799" coordsize="203,153" path="m9042,1946l9027,1946,9029,1947,9040,1949,9040,1949,9042,1946e" filled="t" fillcolor="#50535C" stroked="f">
                <v:path arrowok="t"/>
                <v:fill/>
              </v:shape>
              <v:shape style="position:absolute;left:8966;top:1799;width:203;height:153" coordorigin="8966,1799" coordsize="203,153" path="m9155,1799l9147,1802,9141,1802,9164,1802,9158,1799,9155,1799e" filled="t" fillcolor="#50535C" stroked="f">
                <v:path arrowok="t"/>
                <v:fill/>
              </v:shape>
              <v:shape style="position:absolute;left:8966;top:1799;width:203;height:153" coordorigin="8966,1799" coordsize="203,153" path="m9131,1801l9127,1801,9123,1801,9123,1802,9141,1802,9131,1801e" filled="t" fillcolor="#50535C" stroked="f">
                <v:path arrowok="t"/>
                <v:fill/>
              </v:shape>
            </v:group>
            <v:group style="position:absolute;left:9109;top:1800;width:190;height:146" coordorigin="9109,1800" coordsize="190,146">
              <v:shape style="position:absolute;left:9109;top:1800;width:190;height:146" coordorigin="9109,1800" coordsize="190,146" path="m9234,1802l9231,1804,9129,1911,9121,1920,9113,1928,9113,1929,9109,1934,9110,1940,9119,1944,9123,1945,9137,1943,9148,1942,9164,1939,9170,1939,9187,1939,9192,1932,9195,1926,9204,1918,9217,1904,9231,1888,9243,1876,9260,1857,9273,1841,9298,1810,9297,1808,9296,1807,9250,1807,9234,1802e" filled="t" fillcolor="#50535C" stroked="f">
                <v:path arrowok="t"/>
                <v:fill/>
              </v:shape>
              <v:shape style="position:absolute;left:9109;top:1800;width:190;height:146" coordorigin="9109,1800" coordsize="190,146" path="m9187,1939l9170,1939,9181,1944,9185,1942,9187,1939e" filled="t" fillcolor="#50535C" stroked="f">
                <v:path arrowok="t"/>
                <v:fill/>
              </v:shape>
              <v:shape style="position:absolute;left:9109;top:1800;width:190;height:146" coordorigin="9109,1800" coordsize="190,146" path="m9281,1800l9263,1804,9250,1807,9296,1807,9295,1804,9287,1802,9281,1800e" filled="t" fillcolor="#50535C" stroked="f">
                <v:path arrowok="t"/>
                <v:fill/>
              </v:shape>
            </v:group>
            <v:group style="position:absolute;left:8681;top:1803;width:196;height:143" coordorigin="8681,1803" coordsize="196,143">
              <v:shape style="position:absolute;left:8681;top:1803;width:196;height:143" coordorigin="8681,1803" coordsize="196,143" path="m8812,1803l8810,1805,8807,1808,8749,1866,8722,1894,8708,1909,8700,1916,8694,1925,8681,1934,8682,1940,8694,1945,8701,1946,8711,1943,8714,1942,8725,1940,8733,1937,8758,1937,8761,1935,8762,1933,8782,1910,8797,1893,8809,1881,8827,1863,8877,1810,8875,1809,8874,1807,8854,1807,8847,1806,8831,1805,8822,1804,8812,1803e" filled="t" fillcolor="#50535C" stroked="f">
                <v:path arrowok="t"/>
                <v:fill/>
              </v:shape>
              <v:shape style="position:absolute;left:8681;top:1803;width:196;height:143" coordorigin="8681,1803" coordsize="196,143" path="m8758,1937l8733,1937,8748,1945,8754,1941,8758,1937e" filled="t" fillcolor="#50535C" stroked="f">
                <v:path arrowok="t"/>
                <v:fill/>
              </v:shape>
              <v:shape style="position:absolute;left:8681;top:1803;width:196;height:143" coordorigin="8681,1803" coordsize="196,143" path="m8864,1805l8854,1807,8874,1807,8873,1806,8868,1805,8864,1805e" filled="t" fillcolor="#50535C" stroked="f">
                <v:path arrowok="t"/>
                <v:fill/>
              </v:shape>
            </v:group>
            <v:group style="position:absolute;left:10708;top:1798;width:194;height:144" coordorigin="10708,1798" coordsize="194,144">
              <v:shape style="position:absolute;left:10708;top:1798;width:194;height:144" coordorigin="10708,1798" coordsize="194,144" path="m10781,1940l10766,1940,10777,1942,10779,1941,10781,1940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754,1941l10727,1941,10731,1941,10737,1942,10741,1942,10754,1941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38,1798l10835,1800,10826,1810,10820,1816,10768,1872,10721,1918,10710,1928,10709,1929,10708,1931,10712,1938,10716,1941,10727,1941,10754,1941,10766,1940,10781,1940,10789,1930,10837,1881,10846,1871,10859,1857,10873,1843,10888,1829,10903,1816,10903,1804,10902,1802,10872,1802,10867,1801,10849,1801,10846,1801,10838,1798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84,1799l10872,1802,10902,1802,10900,1800,10887,1799,10884,1799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62,1800l10849,1801,10867,1801,10862,1800e" filled="t" fillcolor="#50535C" stroked="f">
                <v:path arrowok="t"/>
                <v:fill/>
              </v:shape>
            </v:group>
            <v:group style="position:absolute;left:11052;top:1793;width:211;height:150" coordorigin="11052,1793" coordsize="211,150">
              <v:shape style="position:absolute;left:11052;top:1793;width:211;height:150" coordorigin="11052,1793" coordsize="211,150" path="m11192,1793l11183,1802,11174,1810,11160,1827,11118,1867,11104,1881,11096,1889,11089,1896,11078,1904,11076,1906,11065,1916,11059,1923,11056,1925,11052,1932,11052,1936,11057,1941,11061,1942,11068,1939,11071,1938,11115,1937,11131,1937,11145,1924,11175,1894,11176,1892,11182,1889,11194,1878,11208,1864,11240,1831,11254,1817,11259,1812,11262,1807,11257,1799,11215,1799,11208,1799,11201,1799,11192,1793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131,1937l11115,1937,11117,1937,11126,1941,11131,1938,11131,1937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244,1795l11232,1798,11215,1799,11257,1799,11250,1795,11244,1795e" filled="t" fillcolor="#50535C" stroked="f">
                <v:path arrowok="t"/>
                <v:fill/>
              </v:shape>
            </v:group>
            <v:group style="position:absolute;left:11198;top:1795;width:204;height:146" coordorigin="11198,1795" coordsize="204,146">
              <v:shape style="position:absolute;left:11198;top:1795;width:204;height:146" coordorigin="11198,1795" coordsize="204,146" path="m11335,1795l11332,1796,11329,1800,11300,1829,11286,1843,11269,1860,11255,1873,11241,1888,11232,1897,11223,1907,11209,1918,11205,1922,11199,1928,11198,1932,11203,1939,11206,1941,11216,1940,11224,1940,11240,1936,11259,1936,11263,1935,11264,1935,11276,1935,11278,1934,11284,1927,11284,1926,11293,1919,11300,1912,11311,1901,11336,1874,11353,1856,11367,1842,11382,1829,11397,1816,11403,1813,11403,1806,11396,1800,11395,1799,11344,1799,11335,179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24,1940l11216,1940,11222,1940,11224,1940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59,1936l11240,1936,11251,1939,11259,1936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76,1935l11264,1935,11272,1937,11276,193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392,1797l11379,1797,11368,1798,11350,1798,11344,1799,11395,1799,11394,1798,11393,1798,11368,1798,11393,1798,11392,1797e" filled="t" fillcolor="#50535C" stroked="f">
                <v:path arrowok="t"/>
                <v:fill/>
              </v:shape>
            </v:group>
            <v:group style="position:absolute;left:11341;top:1798;width:194;height:144" coordorigin="11341,1798" coordsize="194,144">
              <v:shape style="position:absolute;left:11341;top:1798;width:194;height:144" coordorigin="11341,1798" coordsize="194,144" path="m11413,1939l11399,1939,11409,1942,11411,1940,11413,1939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387,1940l11360,1940,11363,1941,11370,1941,11374,1942,11387,1940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71,1798l11467,1800,11458,1809,11453,1815,11401,1871,11353,1917,11342,1927,11342,1929,11341,1930,11344,1937,11349,1941,11360,1940,11387,1940,11399,1939,11413,1939,11422,1930,11470,1881,11478,1871,11492,1856,11506,1842,11521,1829,11536,1816,11536,1803,11535,1802,11505,1802,11500,1801,11482,1801,11479,1801,11471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517,1798l11505,1802,11535,1802,11533,1799,11520,1799,11517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95,1800l11482,1801,11500,1801,11495,1800e" filled="t" fillcolor="#50535C" stroked="f">
                <v:path arrowok="t"/>
                <v:fill/>
              </v:shape>
            </v:group>
            <v:group style="position:absolute;left:11463;top:1794;width:162;height:154" coordorigin="11463,1794" coordsize="162,154">
              <v:shape style="position:absolute;left:11463;top:1794;width:162;height:154" coordorigin="11463,1794" coordsize="162,154" path="m11615,1794l11556,1843,11533,1868,11525,1875,11510,1888,11496,1903,11479,1922,11474,1926,11466,1932,11463,1935,11463,1939,11463,1939,11464,1944,11468,1948,11474,1948,11478,1945,11482,1943,11495,1941,11502,1939,11514,1939,11521,1936,11542,1936,11559,1919,11577,1901,11605,1872,11610,1867,11615,1862,11623,1853,11624,1848,11616,1841,11616,1837,11618,1829,11619,1827,11621,1817,11621,1809,11618,1796,11615,1794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14,1939l11502,1939,11509,1940,11514,1940,11514,1939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42,1936l11521,1936,11526,1936,11535,1939,11539,1939,11542,1936e" filled="t" fillcolor="#50535C" stroked="f">
                <v:path arrowok="t"/>
                <v:fill/>
              </v:shape>
            </v:group>
            <v:group style="position:absolute;left:11575;top:1898;width:37;height:47" coordorigin="11575,1898" coordsize="37,47">
              <v:shape style="position:absolute;left:11575;top:1898;width:37;height:47" coordorigin="11575,1898" coordsize="37,47" path="m11612,1941l11593,1941,11596,1941,11603,1945,11607,1945,11612,1941e" filled="t" fillcolor="#50535C" stroked="f">
                <v:path arrowok="t"/>
                <v:fill/>
              </v:shape>
              <v:shape style="position:absolute;left:11575;top:1898;width:37;height:47" coordorigin="11575,1898" coordsize="37,47" path="m11608,1898l11605,1901,11602,1905,11598,1909,11590,1918,11584,1922,11575,1932,11576,1936,11581,1939,11583,1940,11586,1941,11593,1941,11612,1941,11613,1940,11615,1938,11617,1928,11616,1917,11615,1905,11612,1899,11608,1898e" filled="t" fillcolor="#50535C" stroked="f">
                <v:path arrowok="t"/>
                <v:fill/>
              </v:shape>
            </v:group>
            <v:group style="position:absolute;left:10881;top:1798;width:194;height:144" coordorigin="10881,1798" coordsize="194,144">
              <v:shape style="position:absolute;left:10881;top:1798;width:194;height:144" coordorigin="10881,1798" coordsize="194,144" path="m10954,1940l10939,1940,10950,1942,10952,1941,10954,1940e" filled="t" fillcolor="#50535C" stroked="f">
                <v:path arrowok="t"/>
                <v:fill/>
              </v:shape>
              <v:shape style="position:absolute;left:10881;top:1798;width:194;height:144" coordorigin="10881,1798" coordsize="194,144" path="m10927,1941l10900,1941,10904,1941,10910,1942,10914,1942,10927,1941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11,1798l11008,1800,10999,1810,10993,1816,10941,1872,10894,1918,10883,1928,10882,1929,10881,1931,10884,1938,10889,1941,10900,1941,10927,1941,10939,1940,10954,1940,10962,1930,11010,1881,11019,1871,11032,1857,11046,1843,11061,1829,11076,1816,11076,1804,11075,1802,11045,1802,11040,1801,11022,1801,11019,1801,11011,1798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57,1799l11045,1802,11075,1802,11073,1800,11060,1799,11057,1799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35,1800l11022,1801,11040,1801,11035,1800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46.858002pt;margin-top:119.749901pt;width:234.29pt;height:.1pt;mso-position-horizontal-relative:page;mso-position-vertical-relative:page;z-index:-5690" coordorigin="6937,2395" coordsize="4686,2">
            <v:shape style="position:absolute;left:6937;top:2395;width:4686;height:2" coordorigin="6937,2395" coordsize="4686,0" path="m6937,2395l11623,2395e" filled="f" stroked="t" strokeweight=".5pt" strokecolor="#96969C">
              <v:path arrowok="t"/>
            </v:shape>
          </v:group>
          <w10:wrap type="none"/>
        </w:pict>
      </w:r>
      <w:r>
        <w:rPr/>
        <w:pict>
          <v:group style="position:absolute;margin-left:346.858002pt;margin-top:167.749893pt;width:234.29pt;height:.1pt;mso-position-horizontal-relative:page;mso-position-vertical-relative:page;z-index:-5689" coordorigin="6937,3355" coordsize="4686,2">
            <v:shape style="position:absolute;left:6937;top:3355;width:4686;height:2" coordorigin="6937,3355" coordsize="4686,0" path="m6937,3355l11623,3355e" filled="f" stroked="t" strokeweight=".5pt" strokecolor="#96969C">
              <v:path arrowok="t"/>
            </v:shape>
          </v:group>
          <w10:wrap type="none"/>
        </w:pict>
      </w:r>
      <w:r>
        <w:rPr/>
        <w:pict>
          <v:group style="position:absolute;margin-left:346.858002pt;margin-top:203.749893pt;width:234.29pt;height:.1pt;mso-position-horizontal-relative:page;mso-position-vertical-relative:page;z-index:-5688" coordorigin="6937,4075" coordsize="4686,2">
            <v:shape style="position:absolute;left:6937;top:4075;width:4686;height:2" coordorigin="6937,4075" coordsize="4686,0" path="m6937,4075l11623,4075e" filled="f" stroked="t" strokeweight=".5pt" strokecolor="#96969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1.131805pt;margin-top:46.922848pt;width:60.218409pt;height:10pt;mso-position-horizontal-relative:page;mso-position-vertical-relative:page;z-index:-568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8.973602pt;margin-top:46.922848pt;width:88.904405pt;height:10pt;mso-position-horizontal-relative:page;mso-position-vertical-relative:page;z-index:-568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hyperlink r:id="rId25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907013pt;margin-top:46.922848pt;width:75.242504pt;height:10pt;mso-position-horizontal-relative:page;mso-position-vertical-relative:page;z-index:-568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hyperlink r:id="rId26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-1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5.858002pt;margin-top:123.151207pt;width:5.76pt;height:12pt;mso-position-horizontal-relative:page;mso-position-vertical-relative:page;z-index:-568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7.858002pt;margin-top:123.151207pt;width:175.93329pt;height:36pt;mso-position-horizontal-relative:page;mso-position-vertical-relative:page;z-index:-568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5.858002pt;margin-top:171.151215pt;width:5.76pt;height:12pt;mso-position-horizontal-relative:page;mso-position-vertical-relative:page;z-index:-568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7.858002pt;margin-top:171.151215pt;width:158.584211pt;height:24pt;mso-position-horizontal-relative:page;mso-position-vertical-relative:page;z-index:-5681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nia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5.858002pt;margin-top:207.151215pt;width:5.76pt;height:12pt;mso-position-horizontal-relative:page;mso-position-vertical-relative:page;z-index:-568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7.858002pt;margin-top:207.151215pt;width:195.391939pt;height:60pt;mso-position-horizontal-relative:page;mso-position-vertical-relative:page;z-index:-567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7.173615pt;margin-top:316.225494pt;width:290.216015pt;height:124.0pt;mso-position-horizontal-relative:page;mso-position-vertical-relative:page;z-index:-5678" type="#_x0000_t202" filled="f" stroked="f">
            <v:textbox inset="0,0,0,0">
              <w:txbxContent>
                <w:p>
                  <w:pPr>
                    <w:spacing w:before="0" w:after="0" w:line="753" w:lineRule="exact"/>
                    <w:ind w:left="20" w:right="-20"/>
                    <w:jc w:val="left"/>
                    <w:rPr>
                      <w:rFonts w:ascii="Montserrat" w:hAnsi="Montserrat" w:cs="Montserrat" w:eastAsia="Montserrat"/>
                      <w:sz w:val="72"/>
                      <w:szCs w:val="72"/>
                    </w:rPr>
                  </w:pPr>
                  <w:rPr/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49"/>
                      <w:b/>
                      <w:bCs/>
                      <w:position w:val="3"/>
                    </w:rPr>
                    <w:t>T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47"/>
                      <w:w w:val="103"/>
                      <w:b/>
                      <w:bCs/>
                      <w:position w:val="3"/>
                    </w:rPr>
                    <w:t>r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36"/>
                      <w:w w:val="100"/>
                      <w:b/>
                      <w:bCs/>
                      <w:position w:val="3"/>
                    </w:rPr>
                    <w:t>ans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43"/>
                      <w:w w:val="100"/>
                      <w:b/>
                      <w:bCs/>
                      <w:position w:val="3"/>
                    </w:rPr>
                    <w:t>f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36"/>
                      <w:w w:val="102"/>
                      <w:b/>
                      <w:bCs/>
                      <w:position w:val="3"/>
                    </w:rPr>
                    <w:t>orming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860" w:lineRule="exact"/>
                    <w:ind w:left="20" w:right="-128"/>
                    <w:jc w:val="left"/>
                    <w:rPr>
                      <w:rFonts w:ascii="Montserrat" w:hAnsi="Montserrat" w:cs="Montserrat" w:eastAsia="Montserrat"/>
                      <w:sz w:val="72"/>
                      <w:szCs w:val="72"/>
                    </w:rPr>
                  </w:pPr>
                  <w:rPr/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36"/>
                      <w:w w:val="101"/>
                      <w:b/>
                      <w:bCs/>
                      <w:position w:val="1"/>
                    </w:rPr>
                    <w:t>th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0"/>
                      <w:w w:val="101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9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26"/>
                      <w:w w:val="96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36"/>
                      <w:w w:val="101"/>
                      <w:b/>
                      <w:bCs/>
                      <w:position w:val="1"/>
                    </w:rPr>
                    <w:t>utur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0"/>
                      <w:w w:val="101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9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36"/>
                      <w:w w:val="101"/>
                      <w:b/>
                      <w:bCs/>
                      <w:position w:val="1"/>
                    </w:rPr>
                    <w:t>throug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860" w:lineRule="exact"/>
                    <w:ind w:left="20" w:right="-20"/>
                    <w:jc w:val="left"/>
                    <w:rPr>
                      <w:rFonts w:ascii="Montserrat" w:hAnsi="Montserrat" w:cs="Montserrat" w:eastAsia="Montserrat"/>
                      <w:sz w:val="72"/>
                      <w:szCs w:val="72"/>
                    </w:rPr>
                  </w:pPr>
                  <w:rPr/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36"/>
                      <w:w w:val="100"/>
                      <w:b/>
                      <w:bCs/>
                      <w:position w:val="1"/>
                    </w:rPr>
                    <w:t>ideas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4.715912pt;margin-top:532.464661pt;width:174.245008pt;height:125pt;mso-position-horizontal-relative:page;mso-position-vertical-relative:page;z-index:-5677" type="#_x0000_t202" filled="f" stroked="f">
            <v:textbox inset="0,0,0,0">
              <w:txbxContent>
                <w:p>
                  <w:pPr>
                    <w:spacing w:before="0" w:after="0" w:line="343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we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4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are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4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in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2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the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4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business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12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of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6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engaging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12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people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through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6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ideas;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8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captivating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14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ideas,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6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ideas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7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that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5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are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4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impossi-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6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ble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to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3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ignore,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9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ideas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7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that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60" w:lineRule="exact"/>
                    <w:ind w:left="20" w:right="-65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make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difference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to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your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57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1"/>
                    </w:rPr>
                    <w:t>brand’s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1"/>
                    </w:rPr>
                    <w:t>future.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532.563293pt;width:306.179757pt;height:36.0pt;mso-position-horizontal-relative:page;mso-position-vertical-relative:page;z-index:-567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lia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off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580.721069pt;width:318.004015pt;height:100pt;mso-position-horizontal-relative:page;mso-position-vertical-relative:page;z-index:-567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idu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mnihi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?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lup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688.721069pt;width:312.408608pt;height:30pt;mso-position-horizontal-relative:page;mso-position-vertical-relative:page;z-index:-567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5.581177pt;margin-top:749.31543pt;width:6.566407pt;height:10pt;mso-position-horizontal-relative:page;mso-position-vertical-relative:page;z-index:-567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7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8.842102pt;margin-top:47.243801pt;width:10.63pt;height:9.2125pt;mso-position-horizontal-relative:page;mso-position-vertical-relative:page;z-index:-5672" type="#_x0000_t202" filled="f" stroked="f">
            <v:textbox inset="0,0,0,0">
              <w:txbxContent>
                <w:p>
                  <w:pPr>
                    <w:spacing w:before="4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6.858002pt;margin-top:108.749901pt;width:234.29pt;height:12pt;mso-position-horizontal-relative:page;mso-position-vertical-relative:page;z-index:-567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6.858002pt;margin-top:156.749893pt;width:234.29pt;height:12pt;mso-position-horizontal-relative:page;mso-position-vertical-relative:page;z-index:-567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6.858002pt;margin-top:192.749893pt;width:234.29pt;height:12pt;mso-position-horizontal-relative:page;mso-position-vertical-relative:page;z-index:-566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30.273987pt;width:550.295pt;height:12pt;mso-position-horizontal-relative:page;mso-position-vertical-relative:page;z-index:-566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820" w:bottom="280" w:left="1720" w:right="172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0pt;margin-top:0pt;width:612pt;height:792pt;mso-position-horizontal-relative:page;mso-position-vertical-relative:page;z-index:-5667" coordorigin="0,0" coordsize="12240,15840">
            <v:group style="position:absolute;left:0;top:0;width:12240;height:5278" coordorigin="0,0" coordsize="12240,5278">
              <v:shape style="position:absolute;left:0;top:0;width:12240;height:5278" coordorigin="0,0" coordsize="12240,5278" path="m0,5278l12240,5278,12240,0,0,0,0,5278e" filled="t" fillcolor="#FDB913" stroked="f">
                <v:path arrowok="t"/>
                <v:fill/>
              </v:shape>
            </v:group>
            <v:group style="position:absolute;left:7197;top:2314;width:4370;height:8970" coordorigin="7197,2314" coordsize="4370,8970">
              <v:shape style="position:absolute;left:7197;top:2314;width:4370;height:8970" coordorigin="7197,2314" coordsize="4370,8970" path="m10885,2378l7952,2378,7896,2380,7788,2398,7687,2433,7593,2483,7509,2546,7435,2622,7373,2709,7324,2805,7290,2909,7273,3019,7270,3076,7270,3159,7242,3159,7220,3165,7204,3179,7197,3200,7197,3560,7202,3582,7216,3599,7236,3606,7270,3607,7270,4221,7242,4221,7220,4227,7204,4241,7197,4262,7197,4504,7202,4526,7216,4542,7236,4550,7270,4550,7270,4929,7242,4929,7220,4934,7204,4949,7197,4970,7197,5212,7202,5234,7216,5250,7236,5258,7270,5258,7270,10585,7279,10699,7305,10806,7347,10906,7402,10998,7470,11079,7550,11149,7639,11206,7737,11248,7841,11275,7952,11284,10885,11284,10996,11275,11100,11248,11198,11206,11287,11149,11367,11079,11435,10998,11490,10906,11532,10806,11557,10699,11566,10585,11566,3076,11557,2963,11532,2856,11490,2756,11435,2664,11367,2583,11287,2513,11198,2456,11100,2414,10996,2387,10941,2380,10885,2378e" filled="t" fillcolor="#231F20" stroked="f">
                <v:path arrowok="t"/>
                <v:fill/>
              </v:shape>
              <v:shape style="position:absolute;left:7197;top:2314;width:4370;height:8970" coordorigin="7197,2314" coordsize="4370,8970" path="m10039,2314l10017,2320,10002,2334,9994,2355,9994,2378,10775,2378,10775,2360,10770,2338,10756,2322,10735,2314,10039,2314e" filled="t" fillcolor="#231F20" stroked="f">
                <v:path arrowok="t"/>
                <v:fill/>
              </v:shape>
            </v:group>
            <v:group style="position:absolute;left:7472;top:3764;width:3836;height:4031" coordorigin="7472,3764" coordsize="3836,4031">
              <v:shape style="position:absolute;left:7472;top:3764;width:3836;height:4031" coordorigin="7472,3764" coordsize="3836,4031" path="m7472,7795l11307,7795,11307,3764,7472,3764,7472,7795xe" filled="t" fillcolor="#FDB913" stroked="f">
                <v:path arrowok="t"/>
                <v:fill/>
              </v:shape>
              <v:shape style="position:absolute;left:7472;top:3764;width:3836;height:5898" type="#_x0000_t75">
                <v:imagedata r:id="rId27" o:title=""/>
              </v:shape>
            </v:group>
            <v:group style="position:absolute;left:8968;top:10016;width:844;height:865" coordorigin="8968,10016" coordsize="844,865">
              <v:shape style="position:absolute;left:8968;top:10016;width:844;height:865" coordorigin="8968,10016" coordsize="844,865" path="m9390,10016l9321,10021,9256,10038,9196,10064,9141,10099,9091,10142,9049,10193,9015,10249,8989,10311,8973,10378,8968,10448,8969,10484,8980,10552,9001,10616,9031,10676,9069,10730,9115,10777,9167,10816,9225,10847,9288,10868,9355,10879,9390,10881,9424,10879,9491,10868,9554,10847,9612,10816,9664,10777,9710,10730,9748,10676,9778,10616,9799,10552,9810,10484,9812,10448,9810,10413,9799,10344,9778,10280,9748,10220,9710,10167,9664,10120,9612,10080,9554,10050,9491,10028,9424,10017,9390,10016e" filled="t" fillcolor="#FFFFFF" stroked="f">
                <v:path arrowok="t"/>
                <v:fill/>
              </v:shape>
            </v:group>
            <v:group style="position:absolute;left:8993;top:3066;width:793;height:152" coordorigin="8993,3066" coordsize="793,152">
              <v:shape style="position:absolute;left:8993;top:3066;width:793;height:152" coordorigin="8993,3066" coordsize="793,152" path="m9702,3066l9077,3066,9070,3066,9014,3093,8993,3158,9001,3177,9014,3194,9032,3207,9053,3215,9077,3218,9709,3218,9765,3191,9786,3126,9778,3107,9765,3090,9747,3077,9726,3069,9702,3066e" filled="t" fillcolor="#FFFFFF" stroked="f">
                <v:path arrowok="t"/>
                <v:fill/>
              </v:shape>
            </v:group>
            <v:group style="position:absolute;left:0;top:7795;width:12240;height:2988" coordorigin="0,7795" coordsize="12240,2988">
              <v:shape style="position:absolute;left:0;top:7795;width:12240;height:2988" coordorigin="0,7795" coordsize="12240,2988" path="m0,10783l12240,10783,12240,7795,0,7795,0,10783xe" filled="t" fillcolor="#FFFFFF" stroked="f">
                <v:path arrowok="t"/>
                <v:fill/>
              </v:shape>
            </v:group>
            <v:group style="position:absolute;left:0;top:10783;width:12240;height:5057" coordorigin="0,10783" coordsize="12240,5057">
              <v:shape style="position:absolute;left:0;top:10783;width:12240;height:5057" coordorigin="0,10783" coordsize="12240,5057" path="m0,15840l12240,15840,12240,10783,0,10783,0,15840e" filled="t" fillcolor="#D3D8D6" stroked="f">
                <v:path arrowok="t"/>
                <v:fill/>
              </v:shape>
            </v:group>
            <v:group style="position:absolute;left:620;top:7739;width:1244;height:2" coordorigin="620,7739" coordsize="1244,2">
              <v:shape style="position:absolute;left:620;top:7739;width:1244;height:2" coordorigin="620,7739" coordsize="1244,0" path="m620,7739l1864,7739e" filled="f" stroked="t" strokeweight="5.669pt" strokecolor="#96969C">
                <v:path arrowok="t"/>
              </v:shape>
            </v:group>
            <v:group style="position:absolute;left:617;top:14824;width:11006;height:2" coordorigin="617,14824" coordsize="11006,2">
              <v:shape style="position:absolute;left:617;top:14824;width:11006;height:2" coordorigin="617,14824" coordsize="11006,0" path="m617,14824l11623,14824e" filled="f" stroked="t" strokeweight=".992pt" strokecolor="#231F20">
                <v:path arrowok="t"/>
              </v:shape>
            </v:group>
            <v:group style="position:absolute;left:617;top:901;width:250;height:240" coordorigin="617,901" coordsize="250,240">
              <v:shape style="position:absolute;left:617;top:901;width:250;height:240" coordorigin="617,901" coordsize="250,240" path="m742,901l711,990,617,993,692,1051,665,1142,742,1088,804,1088,793,1051,867,993,773,990,742,901e" filled="t" fillcolor="#231F20" stroked="f">
                <v:path arrowok="t"/>
                <v:fill/>
              </v:shape>
              <v:shape style="position:absolute;left:617;top:901;width:250;height:240" coordorigin="617,901" coordsize="250,240" path="m804,1088l742,1088,819,1142,804,1088e" filled="t" fillcolor="#231F20" stroked="f">
                <v:path arrowok="t"/>
                <v:fill/>
              </v:shape>
            </v:group>
            <v:group style="position:absolute;left:616;top:1803;width:84;height:81" coordorigin="616,1803" coordsize="84,81">
              <v:shape style="position:absolute;left:616;top:1803;width:84;height:81" coordorigin="616,1803" coordsize="84,81" path="m648,1803l619,1828,619,1842,619,1847,616,1859,618,1865,617,1874,620,1877,624,1883,673,1847,682,1834,694,1824,697,1818,700,1811,697,1806,684,1806,668,1804,648,1803e" filled="t" fillcolor="#231F20" stroked="f">
                <v:path arrowok="t"/>
                <v:fill/>
              </v:shape>
              <v:shape style="position:absolute;left:616;top:1803;width:84;height:81" coordorigin="616,1803" coordsize="84,81" path="m696,1804l686,1805,684,1806,697,1806,696,1804e" filled="t" fillcolor="#231F20" stroked="f">
                <v:path arrowok="t"/>
                <v:fill/>
              </v:shape>
            </v:group>
            <v:group style="position:absolute;left:1626;top:1802;width:208;height:154" coordorigin="1626,1802" coordsize="208,154">
              <v:shape style="position:absolute;left:1626;top:1802;width:208;height:154" coordorigin="1626,1802" coordsize="208,154" path="m1763,1802l1760,1805,1758,1807,1750,1816,1739,1827,1725,1842,1706,1860,1678,1888,1672,1893,1667,1900,1653,1914,1639,1929,1626,1943,1626,1946,1630,1955,1633,1956,1643,1951,1645,1950,1654,1949,1661,1949,1679,1947,1715,1947,1720,1941,1723,1938,1732,1929,1772,1884,1785,1869,1799,1854,1812,1839,1827,1825,1834,1819,1833,1816,1828,1810,1773,1810,1770,1809,1766,1804,1765,1803,1763,1802e" filled="t" fillcolor="#231F20" stroked="f">
                <v:path arrowok="t"/>
                <v:fill/>
              </v:shape>
              <v:shape style="position:absolute;left:1626;top:1802;width:208;height:154" coordorigin="1626,1802" coordsize="208,154" path="m1715,1947l1679,1947,1691,1947,1708,1950,1713,1949,1715,1947e" filled="t" fillcolor="#231F20" stroked="f">
                <v:path arrowok="t"/>
                <v:fill/>
              </v:shape>
              <v:shape style="position:absolute;left:1626;top:1802;width:208;height:154" coordorigin="1626,1802" coordsize="208,154" path="m1661,1949l1654,1949,1660,1949,1661,1949e" filled="t" fillcolor="#231F20" stroked="f">
                <v:path arrowok="t"/>
                <v:fill/>
              </v:shape>
              <v:shape style="position:absolute;left:1626;top:1802;width:208;height:154" coordorigin="1626,1802" coordsize="208,154" path="m1802,1806l1789,1807,1783,1809,1773,1810,1828,1810,1827,1809,1807,1809,1802,1806e" filled="t" fillcolor="#231F20" stroked="f">
                <v:path arrowok="t"/>
                <v:fill/>
              </v:shape>
              <v:shape style="position:absolute;left:1626;top:1802;width:208;height:154" coordorigin="1626,1802" coordsize="208,154" path="m1817,1806l1807,1809,1827,1809,1825,1807,1821,1807,1817,1806e" filled="t" fillcolor="#231F20" stroked="f">
                <v:path arrowok="t"/>
                <v:fill/>
              </v:shape>
              <v:shape style="position:absolute;left:1626;top:1802;width:208;height:154" coordorigin="1626,1802" coordsize="208,154" path="m1825,1807l1821,1807,1825,1807e" filled="t" fillcolor="#231F20" stroked="f">
                <v:path arrowok="t"/>
                <v:fill/>
              </v:shape>
            </v:group>
            <v:group style="position:absolute;left:761;top:1807;width:206;height:144" coordorigin="761,1807" coordsize="206,144">
              <v:shape style="position:absolute;left:761;top:1807;width:206;height:144" coordorigin="761,1807" coordsize="206,144" path="m894,1807l890,1810,884,1813,876,1823,871,1829,842,1858,829,1873,822,1882,815,1891,802,1899,801,1902,796,1907,792,1911,781,1923,773,1931,761,1944,763,1949,774,1951,780,1951,795,1950,803,1948,819,1945,827,1945,857,1945,861,1939,865,1935,871,1927,882,1914,898,1896,912,1881,955,1831,959,1827,968,1818,966,1813,910,1813,902,1812,900,1809,896,1807,895,1807,894,1807e" filled="t" fillcolor="#231F20" stroked="f">
                <v:path arrowok="t"/>
                <v:fill/>
              </v:shape>
              <v:shape style="position:absolute;left:761;top:1807;width:206;height:144" coordorigin="761,1807" coordsize="206,144" path="m857,1945l827,1945,840,1949,846,1949,854,1947,856,1945,857,1945e" filled="t" fillcolor="#231F20" stroked="f">
                <v:path arrowok="t"/>
                <v:fill/>
              </v:shape>
              <v:shape style="position:absolute;left:761;top:1807;width:206;height:144" coordorigin="761,1807" coordsize="206,144" path="m951,1808l943,1810,940,1810,925,1812,915,1812,910,1813,966,1813,966,1812,955,1809,951,1808e" filled="t" fillcolor="#231F20" stroked="f">
                <v:path arrowok="t"/>
                <v:fill/>
              </v:shape>
              <v:shape style="position:absolute;left:761;top:1807;width:206;height:144" coordorigin="761,1807" coordsize="206,144" path="m896,1807l895,1807,896,1807e" filled="t" fillcolor="#231F20" stroked="f">
                <v:path arrowok="t"/>
                <v:fill/>
              </v:shape>
            </v:group>
            <v:group style="position:absolute;left:2053;top:1800;width:210;height:152" coordorigin="2053,1800" coordsize="210,152">
              <v:shape style="position:absolute;left:2053;top:1800;width:210;height:152" coordorigin="2053,1800" coordsize="210,152" path="m2192,1800l2189,1801,2167,1823,2149,1842,2137,1856,2123,1871,2107,1887,2093,1901,2078,1915,2064,1929,2061,1931,2058,1933,2053,1938,2053,1941,2057,1949,2061,1952,2071,1949,2097,1949,2102,1947,2108,1947,2130,1947,2130,1946,2140,1936,2154,1921,2169,1908,2171,1907,2172,1905,2182,1894,2190,1885,2200,1875,2214,1862,2259,1818,2261,1816,2262,1814,2260,1806,2207,1806,2201,1805,2192,1800e" filled="t" fillcolor="#231F20" stroked="f">
                <v:path arrowok="t"/>
                <v:fill/>
              </v:shape>
              <v:shape style="position:absolute;left:2053;top:1800;width:210;height:152" coordorigin="2053,1800" coordsize="210,152" path="m2097,1949l2071,1949,2076,1950,2086,1951,2092,1951,2097,1949e" filled="t" fillcolor="#231F20" stroked="f">
                <v:path arrowok="t"/>
                <v:fill/>
              </v:shape>
              <v:shape style="position:absolute;left:2053;top:1800;width:210;height:152" coordorigin="2053,1800" coordsize="210,152" path="m2130,1947l2108,1947,2117,1947,2121,1949,2125,1950,2128,1948,2130,1947e" filled="t" fillcolor="#231F20" stroked="f">
                <v:path arrowok="t"/>
                <v:fill/>
              </v:shape>
              <v:shape style="position:absolute;left:2053;top:1800;width:210;height:152" coordorigin="2053,1800" coordsize="210,152" path="m2215,1804l2213,1804,2207,1806,2260,1806,2260,1806,2227,1806,2215,1804e" filled="t" fillcolor="#231F20" stroked="f">
                <v:path arrowok="t"/>
                <v:fill/>
              </v:shape>
              <v:shape style="position:absolute;left:2053;top:1800;width:210;height:152" coordorigin="2053,1800" coordsize="210,152" path="m2258,1802l2237,1803,2227,1806,2260,1806,2259,1802,2258,1802e" filled="t" fillcolor="#231F20" stroked="f">
                <v:path arrowok="t"/>
                <v:fill/>
              </v:shape>
            </v:group>
            <v:group style="position:absolute;left:2199;top:1799;width:211;height:150" coordorigin="2199,1799" coordsize="211,150">
              <v:shape style="position:absolute;left:2199;top:1799;width:211;height:150" coordorigin="2199,1799" coordsize="211,150" path="m2339,1799l2330,1807,2322,1815,2307,1832,2265,1873,2251,1887,2244,1894,2236,1902,2225,1909,2223,1912,2212,1922,2206,1928,2204,1931,2199,1937,2199,1942,2204,1947,2208,1948,2215,1944,2218,1944,2263,1943,2279,1943,2292,1930,2322,1900,2324,1898,2329,1894,2341,1883,2355,1869,2387,1837,2401,1823,2407,1818,2410,1812,2404,1804,2363,1804,2356,1804,2349,1804,2339,1799e" filled="t" fillcolor="#231F20" stroked="f">
                <v:path arrowok="t"/>
                <v:fill/>
              </v:shape>
              <v:shape style="position:absolute;left:2199;top:1799;width:211;height:150" coordorigin="2199,1799" coordsize="211,150" path="m2279,1943l2263,1943,2264,1943,2273,1947,2278,1943,2279,1943e" filled="t" fillcolor="#231F20" stroked="f">
                <v:path arrowok="t"/>
                <v:fill/>
              </v:shape>
              <v:shape style="position:absolute;left:2199;top:1799;width:211;height:150" coordorigin="2199,1799" coordsize="211,150" path="m2391,1800l2380,1804,2363,1804,2404,1804,2397,1801,2391,1800e" filled="t" fillcolor="#231F20" stroked="f">
                <v:path arrowok="t"/>
                <v:fill/>
              </v:shape>
            </v:group>
            <v:group style="position:absolute;left:911;top:1804;width:203;height:153" coordorigin="911,1804" coordsize="203,153">
              <v:shape style="position:absolute;left:911;top:1804;width:203;height:153" coordorigin="911,1804" coordsize="203,153" path="m1045,1805l1041,1807,1033,1815,1018,1828,987,1857,986,1859,954,1896,939,1912,927,1928,914,1943,911,1945,911,1948,914,1956,918,1958,925,1956,927,1956,929,1955,949,1952,969,1951,971,1951,987,1951,991,1945,994,1942,1002,1932,1009,1926,1021,1913,1027,1905,1035,1898,1048,1884,1062,1868,1074,1853,1087,1837,1093,1831,1100,1825,1114,1815,1112,1809,1108,1807,1086,1807,1085,1807,1068,1807,1062,1807,1056,1807,1045,1805e" filled="t" fillcolor="#231F20" stroked="f">
                <v:path arrowok="t"/>
                <v:fill/>
              </v:shape>
              <v:shape style="position:absolute;left:911;top:1804;width:203;height:153" coordorigin="911,1804" coordsize="203,153" path="m987,1951l971,1951,974,1952,984,1954,985,1954,987,1951e" filled="t" fillcolor="#231F20" stroked="f">
                <v:path arrowok="t"/>
                <v:fill/>
              </v:shape>
              <v:shape style="position:absolute;left:911;top:1804;width:203;height:153" coordorigin="911,1804" coordsize="203,153" path="m1100,1804l1092,1807,1086,1807,1108,1807,1103,1805,1100,1804e" filled="t" fillcolor="#231F20" stroked="f">
                <v:path arrowok="t"/>
                <v:fill/>
              </v:shape>
              <v:shape style="position:absolute;left:911;top:1804;width:203;height:153" coordorigin="911,1804" coordsize="203,153" path="m1076,1806l1072,1806,1068,1806,1068,1807,1085,1807,1076,1806e" filled="t" fillcolor="#231F20" stroked="f">
                <v:path arrowok="t"/>
                <v:fill/>
              </v:shape>
            </v:group>
            <v:group style="position:absolute;left:1913;top:1802;width:200;height:151" coordorigin="1913,1802" coordsize="200,151">
              <v:shape style="position:absolute;left:1913;top:1802;width:200;height:151" coordorigin="1913,1802" coordsize="200,151" path="m1965,1951l1945,1951,1955,1952,1960,1952,1965,1951e" filled="t" fillcolor="#231F20" stroked="f">
                <v:path arrowok="t"/>
                <v:fill/>
              </v:shape>
              <v:shape style="position:absolute;left:1913;top:1802;width:200;height:151" coordorigin="1913,1802" coordsize="200,151" path="m1944,1951l1930,1951,1939,1951,1944,1951e" filled="t" fillcolor="#231F20" stroked="f">
                <v:path arrowok="t"/>
                <v:fill/>
              </v:shape>
              <v:shape style="position:absolute;left:1913;top:1802;width:200;height:151" coordorigin="1913,1802" coordsize="200,151" path="m2051,1802l2044,1803,2040,1807,2032,1817,2027,1823,2021,1829,1994,1856,1981,1870,1967,1885,1952,1903,1938,1917,1924,1931,1922,1933,1919,1934,1913,1942,1916,1949,1916,1949,1926,1951,1930,1951,1944,1951,1945,1951,1965,1951,1971,1949,1977,1948,1991,1948,1992,1947,1995,1945,1997,1935,2013,1919,2058,1874,2091,1837,2098,1829,2108,1822,2109,1821,2115,1813,2114,1808,2060,1808,2058,1808,2056,1808,2051,1802e" filled="t" fillcolor="#231F20" stroked="f">
                <v:path arrowok="t"/>
                <v:fill/>
              </v:shape>
              <v:shape style="position:absolute;left:1913;top:1802;width:200;height:151" coordorigin="1913,1802" coordsize="200,151" path="m1991,1948l1977,1948,1986,1949,1989,1949,1991,1948e" filled="t" fillcolor="#231F20" stroked="f">
                <v:path arrowok="t"/>
                <v:fill/>
              </v:shape>
              <v:shape style="position:absolute;left:1913;top:1802;width:200;height:151" coordorigin="1913,1802" coordsize="200,151" path="m2099,1802l2072,1805,2060,1808,2114,1808,2112,1803,2099,1802e" filled="t" fillcolor="#231F20" stroked="f">
                <v:path arrowok="t"/>
                <v:fill/>
              </v:shape>
            </v:group>
            <v:group style="position:absolute;left:2346;top:1800;width:204;height:146" coordorigin="2346,1800" coordsize="204,146">
              <v:shape style="position:absolute;left:2346;top:1800;width:204;height:146" coordorigin="2346,1800" coordsize="204,146" path="m2482,1800l2480,1801,2476,1805,2447,1834,2433,1849,2417,1865,2402,1879,2388,1893,2379,1903,2370,1913,2356,1924,2353,1927,2346,1934,2346,1938,2351,1945,2354,1946,2364,1945,2372,1945,2387,1942,2406,1942,2410,1941,2411,1941,2424,1941,2426,1940,2431,1932,2432,1932,2440,1924,2448,1917,2458,1907,2483,1880,2500,1862,2514,1848,2529,1834,2545,1822,2550,1818,2550,1812,2543,1806,2542,1805,2491,1805,2482,1800e" filled="t" fillcolor="#231F20" stroked="f">
                <v:path arrowok="t"/>
                <v:fill/>
              </v:shape>
              <v:shape style="position:absolute;left:2346;top:1800;width:204;height:146" coordorigin="2346,1800" coordsize="204,146" path="m2372,1945l2364,1945,2370,1946,2372,1945e" filled="t" fillcolor="#231F20" stroked="f">
                <v:path arrowok="t"/>
                <v:fill/>
              </v:shape>
              <v:shape style="position:absolute;left:2346;top:1800;width:204;height:146" coordorigin="2346,1800" coordsize="204,146" path="m2406,1942l2387,1942,2399,1945,2406,1942e" filled="t" fillcolor="#231F20" stroked="f">
                <v:path arrowok="t"/>
                <v:fill/>
              </v:shape>
              <v:shape style="position:absolute;left:2346;top:1800;width:204;height:146" coordorigin="2346,1800" coordsize="204,146" path="m2424,1941l2411,1941,2420,1943,2424,1941e" filled="t" fillcolor="#231F20" stroked="f">
                <v:path arrowok="t"/>
                <v:fill/>
              </v:shape>
              <v:shape style="position:absolute;left:2346;top:1800;width:204;height:146" coordorigin="2346,1800" coordsize="204,146" path="m2539,1802l2527,1803,2516,1804,2498,1804,2491,1805,2542,1805,2541,1804,2541,1804,2516,1804,2541,1804,2539,1802e" filled="t" fillcolor="#231F20" stroked="f">
                <v:path arrowok="t"/>
                <v:fill/>
              </v:shape>
            </v:group>
            <v:group style="position:absolute;left:1200;top:1801;width:200;height:149" coordorigin="1200,1801" coordsize="200,149">
              <v:shape style="position:absolute;left:1200;top:1801;width:200;height:149" coordorigin="1200,1801" coordsize="200,149" path="m1329,1802l1326,1804,1322,1808,1321,1809,1276,1858,1264,1870,1247,1889,1212,1925,1205,1931,1200,1941,1207,1948,1216,1949,1235,1943,1245,1940,1283,1940,1286,1933,1288,1931,1336,1883,1365,1849,1379,1835,1393,1821,1399,1816,1399,1811,1395,1807,1343,1807,1329,1802e" filled="t" fillcolor="#231F20" stroked="f">
                <v:path arrowok="t"/>
                <v:fill/>
              </v:shape>
              <v:shape style="position:absolute;left:1200;top:1801;width:200;height:149" coordorigin="1200,1801" coordsize="200,149" path="m1279,1942l1265,1942,1276,1943,1279,1942e" filled="t" fillcolor="#231F20" stroked="f">
                <v:path arrowok="t"/>
                <v:fill/>
              </v:shape>
              <v:shape style="position:absolute;left:1200;top:1801;width:200;height:149" coordorigin="1200,1801" coordsize="200,149" path="m1283,1940l1245,1940,1260,1942,1279,1942,1282,1942,1283,1940e" filled="t" fillcolor="#231F20" stroked="f">
                <v:path arrowok="t"/>
                <v:fill/>
              </v:shape>
              <v:shape style="position:absolute;left:1200;top:1801;width:200;height:149" coordorigin="1200,1801" coordsize="200,149" path="m1386,1801l1368,1803,1343,1807,1395,1807,1390,1803,1386,1801e" filled="t" fillcolor="#231F20" stroked="f">
                <v:path arrowok="t"/>
                <v:fill/>
              </v:shape>
            </v:group>
            <v:group style="position:absolute;left:1345;top:1803;width:198;height:147" coordorigin="1345,1803" coordsize="198,147">
              <v:shape style="position:absolute;left:1345;top:1803;width:198;height:147" coordorigin="1345,1803" coordsize="198,147" path="m1475,1803l1474,1804,1464,1813,1446,1833,1432,1847,1418,1861,1409,1870,1400,1878,1389,1891,1387,1895,1377,1905,1349,1936,1347,1938,1345,1941,1345,1944,1348,1949,1355,1950,1360,1948,1362,1947,1370,1944,1393,1941,1422,1941,1422,1941,1427,1937,1452,1912,1470,1894,1482,1881,1512,1848,1525,1833,1539,1820,1543,1816,1543,1810,1537,1807,1495,1807,1485,1807,1475,1803e" filled="t" fillcolor="#231F20" stroked="f">
                <v:path arrowok="t"/>
                <v:fill/>
              </v:shape>
              <v:shape style="position:absolute;left:1345;top:1803;width:198;height:147" coordorigin="1345,1803" coordsize="198,147" path="m1422,1941l1393,1941,1412,1942,1418,1944,1422,1941e" filled="t" fillcolor="#231F20" stroked="f">
                <v:path arrowok="t"/>
                <v:fill/>
              </v:shape>
              <v:shape style="position:absolute;left:1345;top:1803;width:198;height:147" coordorigin="1345,1803" coordsize="198,147" path="m1513,1804l1495,1807,1537,1807,1535,1805,1533,1805,1520,1805,1513,1804e" filled="t" fillcolor="#231F20" stroked="f">
                <v:path arrowok="t"/>
                <v:fill/>
              </v:shape>
              <v:shape style="position:absolute;left:1345;top:1803;width:198;height:147" coordorigin="1345,1803" coordsize="198,147" path="m1531,1804l1520,1805,1533,1805,1531,1804e" filled="t" fillcolor="#231F20" stroked="f">
                <v:path arrowok="t"/>
                <v:fill/>
              </v:shape>
            </v:group>
            <v:group style="position:absolute;left:1771;top:1801;width:202;height:151" coordorigin="1771,1801" coordsize="202,151">
              <v:shape style="position:absolute;left:1771;top:1801;width:202;height:151" coordorigin="1771,1801" coordsize="202,151" path="m1906,1801l1906,1801,1896,1810,1894,1813,1889,1818,1836,1875,1824,1888,1805,1907,1774,1936,1773,1939,1771,1944,1772,1948,1779,1950,1782,1952,1786,1949,1788,1947,1790,1946,1831,1943,1838,1943,1843,1942,1855,1942,1858,1939,1865,1929,1870,1924,1897,1895,1911,1880,1926,1864,1940,1850,1954,1835,1970,1822,1971,1821,1972,1820,1973,1817,1974,1815,1973,1810,1923,1810,1918,1810,1906,1801e" filled="t" fillcolor="#231F20" stroked="f">
                <v:path arrowok="t"/>
                <v:fill/>
              </v:shape>
              <v:shape style="position:absolute;left:1771;top:1801;width:202;height:151" coordorigin="1771,1801" coordsize="202,151" path="m1838,1943l1831,1943,1831,1943,1838,1943e" filled="t" fillcolor="#231F20" stroked="f">
                <v:path arrowok="t"/>
                <v:fill/>
              </v:shape>
              <v:shape style="position:absolute;left:1771;top:1801;width:202;height:151" coordorigin="1771,1801" coordsize="202,151" path="m1967,1803l1949,1807,1939,1809,1923,1810,1973,1810,1972,1806,1967,1803e" filled="t" fillcolor="#231F20" stroked="f">
                <v:path arrowok="t"/>
                <v:fill/>
              </v:shape>
            </v:group>
            <v:group style="position:absolute;left:1491;top:1803;width:199;height:149" coordorigin="1491,1803" coordsize="199,149">
              <v:shape style="position:absolute;left:1491;top:1803;width:199;height:149" coordorigin="1491,1803" coordsize="199,149" path="m1619,1804l1615,1807,1611,1810,1589,1833,1545,1881,1530,1898,1500,1931,1497,1934,1491,1939,1491,1944,1495,1951,1503,1953,1510,1946,1526,1945,1533,1944,1544,1943,1561,1942,1570,1942,1571,1941,1576,1934,1580,1928,1590,1917,1618,1888,1624,1882,1629,1875,1642,1862,1649,1854,1666,1838,1674,1827,1685,1820,1687,1819,1688,1816,1690,1815,1688,1809,1687,1809,1638,1809,1629,1809,1619,1804e" filled="t" fillcolor="#231F20" stroked="f">
                <v:path arrowok="t"/>
                <v:fill/>
              </v:shape>
              <v:shape style="position:absolute;left:1491;top:1803;width:199;height:149" coordorigin="1491,1803" coordsize="199,149" path="m1571,1941e" filled="t" fillcolor="#231F20" stroked="f">
                <v:path arrowok="t"/>
                <v:fill/>
              </v:shape>
              <v:shape style="position:absolute;left:1491;top:1803;width:199;height:149" coordorigin="1491,1803" coordsize="199,149" path="m1651,1806l1638,1809,1687,1809,1686,1808,1669,1808,1664,1806,1655,1806,1651,1806e" filled="t" fillcolor="#231F20" stroked="f">
                <v:path arrowok="t"/>
                <v:fill/>
              </v:shape>
              <v:shape style="position:absolute;left:1491;top:1803;width:199;height:149" coordorigin="1491,1803" coordsize="199,149" path="m1675,1803l1669,1808,1686,1808,1684,1806,1678,1804,1675,1803e" filled="t" fillcolor="#231F20" stroked="f">
                <v:path arrowok="t"/>
                <v:fill/>
              </v:shape>
              <v:shape style="position:absolute;left:1491;top:1803;width:199;height:149" coordorigin="1491,1803" coordsize="199,149" path="m1664,1806l1655,1806,1664,1806,1664,1806e" filled="t" fillcolor="#231F20" stroked="f">
                <v:path arrowok="t"/>
                <v:fill/>
              </v:shape>
            </v:group>
            <v:group style="position:absolute;left:2488;top:1803;width:194;height:144" coordorigin="2488,1803" coordsize="194,144">
              <v:shape style="position:absolute;left:2488;top:1803;width:194;height:144" coordorigin="2488,1803" coordsize="194,144" path="m2561,1945l2546,1945,2557,1948,2559,1946,2561,1945e" filled="t" fillcolor="#231F20" stroked="f">
                <v:path arrowok="t"/>
                <v:fill/>
              </v:shape>
              <v:shape style="position:absolute;left:2488;top:1803;width:194;height:144" coordorigin="2488,1803" coordsize="194,144" path="m2534,1946l2507,1946,2511,1947,2517,1947,2521,1947,2534,1946e" filled="t" fillcolor="#231F20" stroked="f">
                <v:path arrowok="t"/>
                <v:fill/>
              </v:shape>
              <v:shape style="position:absolute;left:2488;top:1803;width:194;height:144" coordorigin="2488,1803" coordsize="194,144" path="m2618,1803l2615,1805,2606,1815,2600,1821,2548,1877,2501,1923,2490,1933,2489,1934,2488,1936,2491,1943,2496,1947,2507,1946,2534,1946,2546,1945,2561,1945,2569,1935,2617,1887,2626,1877,2639,1862,2653,1848,2668,1834,2683,1821,2683,1809,2682,1807,2652,1807,2647,1806,2629,1806,2626,1806,2618,1803e" filled="t" fillcolor="#231F20" stroked="f">
                <v:path arrowok="t"/>
                <v:fill/>
              </v:shape>
              <v:shape style="position:absolute;left:2488;top:1803;width:194;height:144" coordorigin="2488,1803" coordsize="194,144" path="m2664,1804l2652,1807,2682,1807,2680,1805,2667,1804,2664,1804e" filled="t" fillcolor="#231F20" stroked="f">
                <v:path arrowok="t"/>
                <v:fill/>
              </v:shape>
              <v:shape style="position:absolute;left:2488;top:1803;width:194;height:144" coordorigin="2488,1803" coordsize="194,144" path="m2642,1805l2629,1806,2647,1806,2642,1805e" filled="t" fillcolor="#231F20" stroked="f">
                <v:path arrowok="t"/>
                <v:fill/>
              </v:shape>
            </v:group>
            <v:group style="position:absolute;left:1053;top:1805;width:190;height:146" coordorigin="1053,1805" coordsize="190,146">
              <v:shape style="position:absolute;left:1053;top:1805;width:190;height:146" coordorigin="1053,1805" coordsize="190,146" path="m1179,1808l1176,1809,1074,1917,1066,1925,1058,1933,1057,1934,1053,1939,1055,1945,1064,1950,1067,1951,1082,1949,1092,1947,1109,1945,1115,1944,1132,1944,1137,1938,1140,1932,1149,1923,1161,1910,1176,1893,1188,1881,1205,1862,1217,1847,1243,1815,1241,1813,1241,1812,1195,1812,1179,1808e" filled="t" fillcolor="#231F20" stroked="f">
                <v:path arrowok="t"/>
                <v:fill/>
              </v:shape>
              <v:shape style="position:absolute;left:1053;top:1805;width:190;height:146" coordorigin="1053,1805" coordsize="190,146" path="m1132,1944l1115,1944,1126,1949,1130,1947,1132,1944e" filled="t" fillcolor="#231F20" stroked="f">
                <v:path arrowok="t"/>
                <v:fill/>
              </v:shape>
              <v:shape style="position:absolute;left:1053;top:1805;width:190;height:146" coordorigin="1053,1805" coordsize="190,146" path="m1226,1805l1207,1810,1195,1812,1241,1812,1240,1809,1232,1807,1226,1805e" filled="t" fillcolor="#231F20" stroked="f">
                <v:path arrowok="t"/>
                <v:fill/>
              </v:shape>
            </v:group>
            <v:group style="position:absolute;left:626;top:1808;width:196;height:143" coordorigin="626,1808" coordsize="196,143">
              <v:shape style="position:absolute;left:626;top:1808;width:196;height:143" coordorigin="626,1808" coordsize="196,143" path="m757,1808l754,1811,751,1813,694,1871,666,1900,652,1914,645,1921,639,1930,626,1939,627,1945,639,1950,645,1951,656,1948,659,1947,670,1945,677,1942,703,1942,706,1940,707,1938,726,1915,741,1898,753,1886,771,1868,821,1816,819,1814,818,1812,798,1812,792,1811,776,1810,766,1809,757,1808e" filled="t" fillcolor="#231F20" stroked="f">
                <v:path arrowok="t"/>
                <v:fill/>
              </v:shape>
              <v:shape style="position:absolute;left:626;top:1808;width:196;height:143" coordorigin="626,1808" coordsize="196,143" path="m703,1942l677,1942,692,1950,698,1946,703,1942e" filled="t" fillcolor="#231F20" stroked="f">
                <v:path arrowok="t"/>
                <v:fill/>
              </v:shape>
              <v:shape style="position:absolute;left:626;top:1808;width:196;height:143" coordorigin="626,1808" coordsize="196,143" path="m808,1810l798,1812,818,1812,818,1812,812,1811,808,1810e" filled="t" fillcolor="#231F20" stroked="f">
                <v:path arrowok="t"/>
                <v:fill/>
              </v:shape>
            </v:group>
            <v:group style="position:absolute;left:5649;top:1802;width:208;height:154" coordorigin="5649,1802" coordsize="208,154">
              <v:shape style="position:absolute;left:5649;top:1802;width:208;height:154" coordorigin="5649,1802" coordsize="208,154" path="m5787,1802l5784,1805,5781,1807,5773,1816,5762,1827,5748,1842,5729,1860,5701,1888,5695,1893,5691,1900,5676,1914,5663,1929,5649,1943,5649,1946,5653,1955,5656,1956,5666,1951,5668,1950,5677,1949,5684,1949,5702,1947,5738,1947,5743,1941,5747,1938,5755,1929,5795,1884,5809,1869,5822,1854,5835,1839,5850,1825,5857,1819,5856,1816,5851,1810,5796,1810,5793,1809,5790,1804,5788,1803,5787,1802e" filled="t" fillcolor="#231F20" stroked="f">
                <v:path arrowok="t"/>
                <v:fill/>
              </v:shape>
              <v:shape style="position:absolute;left:5649;top:1802;width:208;height:154" coordorigin="5649,1802" coordsize="208,154" path="m5738,1947l5702,1947,5714,1947,5731,1950,5736,1949,5738,1947e" filled="t" fillcolor="#231F20" stroked="f">
                <v:path arrowok="t"/>
                <v:fill/>
              </v:shape>
              <v:shape style="position:absolute;left:5649;top:1802;width:208;height:154" coordorigin="5649,1802" coordsize="208,154" path="m5684,1949l5677,1949,5683,1949,5684,1949e" filled="t" fillcolor="#231F20" stroked="f">
                <v:path arrowok="t"/>
                <v:fill/>
              </v:shape>
              <v:shape style="position:absolute;left:5649;top:1802;width:208;height:154" coordorigin="5649,1802" coordsize="208,154" path="m5825,1806l5813,1807,5806,1809,5796,1810,5851,1810,5851,1809,5831,1809,5825,1806e" filled="t" fillcolor="#231F20" stroked="f">
                <v:path arrowok="t"/>
                <v:fill/>
              </v:shape>
              <v:shape style="position:absolute;left:5649;top:1802;width:208;height:154" coordorigin="5649,1802" coordsize="208,154" path="m5840,1806l5831,1809,5851,1809,5848,1807,5845,1807,5840,1806e" filled="t" fillcolor="#231F20" stroked="f">
                <v:path arrowok="t"/>
                <v:fill/>
              </v:shape>
              <v:shape style="position:absolute;left:5649;top:1802;width:208;height:154" coordorigin="5649,1802" coordsize="208,154" path="m5848,1807l5845,1807,5848,1807e" filled="t" fillcolor="#231F20" stroked="f">
                <v:path arrowok="t"/>
                <v:fill/>
              </v:shape>
            </v:group>
            <v:group style="position:absolute;left:4784;top:1807;width:206;height:144" coordorigin="4784,1807" coordsize="206,144">
              <v:shape style="position:absolute;left:4784;top:1807;width:206;height:144" coordorigin="4784,1807" coordsize="206,144" path="m4917,1807l4913,1810,4908,1813,4900,1823,4894,1829,4865,1858,4852,1873,4845,1882,4838,1891,4826,1899,4824,1902,4819,1907,4816,1911,4804,1923,4796,1931,4784,1944,4786,1949,4798,1951,4804,1951,4818,1950,4826,1948,4842,1945,4850,1945,4880,1945,4885,1939,4888,1935,4894,1927,4905,1914,4922,1896,4935,1881,4978,1831,4982,1827,4991,1818,4990,1813,4933,1813,4925,1812,4923,1809,4920,1807,4919,1807,4917,1807e" filled="t" fillcolor="#231F20" stroked="f">
                <v:path arrowok="t"/>
                <v:fill/>
              </v:shape>
              <v:shape style="position:absolute;left:4784;top:1807;width:206;height:144" coordorigin="4784,1807" coordsize="206,144" path="m4880,1945l4850,1945,4863,1949,4869,1949,4877,1947,4879,1945,4880,1945e" filled="t" fillcolor="#231F20" stroked="f">
                <v:path arrowok="t"/>
                <v:fill/>
              </v:shape>
              <v:shape style="position:absolute;left:4784;top:1807;width:206;height:144" coordorigin="4784,1807" coordsize="206,144" path="m4974,1808l4966,1810,4963,1810,4948,1812,4938,1812,4933,1813,4990,1813,4990,1812,4979,1809,4974,1808e" filled="t" fillcolor="#231F20" stroked="f">
                <v:path arrowok="t"/>
                <v:fill/>
              </v:shape>
              <v:shape style="position:absolute;left:4784;top:1807;width:206;height:144" coordorigin="4784,1807" coordsize="206,144" path="m4920,1807l4919,1807,4920,1807e" filled="t" fillcolor="#231F20" stroked="f">
                <v:path arrowok="t"/>
                <v:fill/>
              </v:shape>
            </v:group>
            <v:group style="position:absolute;left:6076;top:1800;width:210;height:152" coordorigin="6076,1800" coordsize="210,152">
              <v:shape style="position:absolute;left:6076;top:1800;width:210;height:152" coordorigin="6076,1800" coordsize="210,152" path="m6215,1800l6212,1801,6190,1823,6173,1842,6160,1856,6146,1871,6130,1887,6116,1901,6102,1915,6087,1929,6085,1931,6082,1933,6076,1938,6076,1941,6080,1949,6084,1952,6095,1949,6120,1949,6126,1947,6131,1947,6153,1947,6153,1946,6164,1936,6177,1921,6192,1908,6194,1907,6196,1905,6205,1894,6213,1885,6223,1875,6237,1862,6282,1818,6284,1816,6286,1814,6284,1806,6230,1806,6225,1805,6215,1800e" filled="t" fillcolor="#231F20" stroked="f">
                <v:path arrowok="t"/>
                <v:fill/>
              </v:shape>
              <v:shape style="position:absolute;left:6076;top:1800;width:210;height:152" coordorigin="6076,1800" coordsize="210,152" path="m6120,1949l6095,1949,6099,1950,6109,1951,6115,1951,6120,1949e" filled="t" fillcolor="#231F20" stroked="f">
                <v:path arrowok="t"/>
                <v:fill/>
              </v:shape>
              <v:shape style="position:absolute;left:6076;top:1800;width:210;height:152" coordorigin="6076,1800" coordsize="210,152" path="m6153,1947l6131,1947,6141,1947,6144,1949,6149,1950,6151,1948,6153,1947e" filled="t" fillcolor="#231F20" stroked="f">
                <v:path arrowok="t"/>
                <v:fill/>
              </v:shape>
              <v:shape style="position:absolute;left:6076;top:1800;width:210;height:152" coordorigin="6076,1800" coordsize="210,152" path="m6238,1804l6237,1804,6230,1806,6284,1806,6284,1806,6250,1806,6238,1804e" filled="t" fillcolor="#231F20" stroked="f">
                <v:path arrowok="t"/>
                <v:fill/>
              </v:shape>
              <v:shape style="position:absolute;left:6076;top:1800;width:210;height:152" coordorigin="6076,1800" coordsize="210,152" path="m6281,1802l6261,1803,6250,1806,6284,1806,6283,1802,6281,1802e" filled="t" fillcolor="#231F20" stroked="f">
                <v:path arrowok="t"/>
                <v:fill/>
              </v:shape>
            </v:group>
            <v:group style="position:absolute;left:6222;top:1799;width:211;height:150" coordorigin="6222,1799" coordsize="211,150">
              <v:shape style="position:absolute;left:6222;top:1799;width:211;height:150" coordorigin="6222,1799" coordsize="211,150" path="m6363,1799l6354,1807,6345,1815,6330,1832,6288,1873,6274,1887,6267,1894,6260,1902,6248,1909,6246,1912,6236,1922,6229,1928,6227,1931,6222,1937,6223,1942,6228,1947,6232,1948,6239,1944,6241,1944,6286,1943,6302,1943,6315,1930,6346,1900,6347,1898,6352,1894,6365,1883,6378,1869,6410,1837,6424,1823,6430,1818,6433,1812,6427,1804,6386,1804,6379,1804,6372,1804,6363,1799e" filled="t" fillcolor="#231F20" stroked="f">
                <v:path arrowok="t"/>
                <v:fill/>
              </v:shape>
              <v:shape style="position:absolute;left:6222;top:1799;width:211;height:150" coordorigin="6222,1799" coordsize="211,150" path="m6302,1943l6286,1943,6288,1943,6296,1947,6301,1943,6302,1943e" filled="t" fillcolor="#231F20" stroked="f">
                <v:path arrowok="t"/>
                <v:fill/>
              </v:shape>
              <v:shape style="position:absolute;left:6222;top:1799;width:211;height:150" coordorigin="6222,1799" coordsize="211,150" path="m6414,1800l6403,1804,6386,1804,6427,1804,6421,1801,6414,1800e" filled="t" fillcolor="#231F20" stroked="f">
                <v:path arrowok="t"/>
                <v:fill/>
              </v:shape>
            </v:group>
            <v:group style="position:absolute;left:4934;top:1804;width:202;height:153" coordorigin="4934,1804" coordsize="202,153">
              <v:shape style="position:absolute;left:4934;top:1804;width:203;height:153" coordorigin="4934,1804" coordsize="203,153" path="m5068,1805l5064,1807,5056,1815,5042,1828,5011,1857,5009,1859,4977,1896,4962,1912,4950,1928,4937,1943,4935,1945,4934,1948,4937,1956,4941,1958,4948,1956,4950,1956,4952,1955,4972,1952,4992,1951,4995,1951,5010,1951,5015,1945,5017,1942,5026,1932,5032,1926,5045,1913,5050,1905,5058,1898,5072,1884,5085,1868,5097,1853,5110,1837,5116,1831,5123,1825,5137,1815,5136,1809,5131,1807,5109,1807,5109,1807,5091,1807,5085,1807,5079,1807,5068,1805e" filled="t" fillcolor="#231F20" stroked="f">
                <v:path arrowok="t"/>
                <v:fill/>
              </v:shape>
              <v:shape style="position:absolute;left:4934;top:1804;width:203;height:153" coordorigin="4934,1804" coordsize="203,153" path="m5010,1951l4995,1951,4997,1952,5008,1954,5008,1954,5010,1951e" filled="t" fillcolor="#231F20" stroked="f">
                <v:path arrowok="t"/>
                <v:fill/>
              </v:shape>
              <v:shape style="position:absolute;left:4934;top:1804;width:203;height:153" coordorigin="4934,1804" coordsize="203,153" path="m5123,1804l5115,1807,5109,1807,5131,1807,5126,1805,5123,1804e" filled="t" fillcolor="#231F20" stroked="f">
                <v:path arrowok="t"/>
                <v:fill/>
              </v:shape>
              <v:shape style="position:absolute;left:4934;top:1804;width:203;height:153" coordorigin="4934,1804" coordsize="203,153" path="m5099,1806l5095,1806,5091,1806,5091,1807,5109,1807,5099,1806e" filled="t" fillcolor="#231F20" stroked="f">
                <v:path arrowok="t"/>
                <v:fill/>
              </v:shape>
            </v:group>
            <v:group style="position:absolute;left:5937;top:1802;width:200;height:151" coordorigin="5937,1802" coordsize="200,151">
              <v:shape style="position:absolute;left:5937;top:1802;width:200;height:151" coordorigin="5937,1802" coordsize="200,151" path="m5988,1951l5968,1951,5978,1952,5983,1952,5988,1951e" filled="t" fillcolor="#231F20" stroked="f">
                <v:path arrowok="t"/>
                <v:fill/>
              </v:shape>
              <v:shape style="position:absolute;left:5937;top:1802;width:200;height:151" coordorigin="5937,1802" coordsize="200,151" path="m5967,1951l5953,1951,5962,1951,5967,1951e" filled="t" fillcolor="#231F20" stroked="f">
                <v:path arrowok="t"/>
                <v:fill/>
              </v:shape>
              <v:shape style="position:absolute;left:5937;top:1802;width:200;height:151" coordorigin="5937,1802" coordsize="200,151" path="m6075,1802l6067,1803,6063,1807,6055,1817,6050,1823,6044,1829,6018,1856,6004,1870,5990,1885,5976,1903,5961,1917,5947,1931,5945,1933,5943,1934,5937,1942,5939,1949,5939,1949,5950,1951,5953,1951,5967,1951,5968,1951,5988,1951,5994,1949,6001,1948,6015,1948,6015,1947,6018,1945,6020,1935,6036,1919,6081,1874,6114,1837,6121,1829,6131,1822,6132,1821,6138,1813,6137,1808,6083,1808,6082,1808,6079,1808,6075,1802e" filled="t" fillcolor="#231F20" stroked="f">
                <v:path arrowok="t"/>
                <v:fill/>
              </v:shape>
              <v:shape style="position:absolute;left:5937;top:1802;width:200;height:151" coordorigin="5937,1802" coordsize="200,151" path="m6015,1948l6001,1948,6010,1949,6012,1949,6015,1948e" filled="t" fillcolor="#231F20" stroked="f">
                <v:path arrowok="t"/>
                <v:fill/>
              </v:shape>
              <v:shape style="position:absolute;left:5937;top:1802;width:200;height:151" coordorigin="5937,1802" coordsize="200,151" path="m6123,1802l6095,1805,6083,1808,6137,1808,6135,1803,6123,1802e" filled="t" fillcolor="#231F20" stroked="f">
                <v:path arrowok="t"/>
                <v:fill/>
              </v:shape>
            </v:group>
            <v:group style="position:absolute;left:6369;top:1800;width:204;height:146" coordorigin="6369,1800" coordsize="204,146">
              <v:shape style="position:absolute;left:6369;top:1800;width:204;height:146" coordorigin="6369,1800" coordsize="204,146" path="m6506,1800l6503,1801,6499,1805,6471,1834,6456,1849,6440,1865,6426,1879,6411,1893,6402,1903,6394,1913,6379,1924,6376,1927,6369,1934,6369,1938,6374,1945,6377,1946,6387,1945,6395,1945,6410,1942,6429,1942,6433,1941,6434,1941,6447,1941,6449,1940,6454,1932,6455,1932,6463,1924,6471,1917,6481,1907,6506,1880,6523,1862,6538,1848,6552,1834,6568,1822,6573,1818,6573,1812,6567,1806,6566,1805,6514,1805,6506,1800e" filled="t" fillcolor="#231F20" stroked="f">
                <v:path arrowok="t"/>
                <v:fill/>
              </v:shape>
              <v:shape style="position:absolute;left:6369;top:1800;width:204;height:146" coordorigin="6369,1800" coordsize="204,146" path="m6395,1945l6387,1945,6393,1946,6395,1945e" filled="t" fillcolor="#231F20" stroked="f">
                <v:path arrowok="t"/>
                <v:fill/>
              </v:shape>
              <v:shape style="position:absolute;left:6369;top:1800;width:204;height:146" coordorigin="6369,1800" coordsize="204,146" path="m6429,1942l6410,1942,6422,1945,6429,1942e" filled="t" fillcolor="#231F20" stroked="f">
                <v:path arrowok="t"/>
                <v:fill/>
              </v:shape>
              <v:shape style="position:absolute;left:6369;top:1800;width:204;height:146" coordorigin="6369,1800" coordsize="204,146" path="m6447,1941l6434,1941,6443,1943,6447,1941e" filled="t" fillcolor="#231F20" stroked="f">
                <v:path arrowok="t"/>
                <v:fill/>
              </v:shape>
              <v:shape style="position:absolute;left:6369;top:1800;width:204;height:146" coordorigin="6369,1800" coordsize="204,146" path="m6562,1802l6550,1803,6539,1804,6521,1804,6514,1805,6566,1805,6565,1804,6564,1804,6539,1804,6564,1804,6562,1802e" filled="t" fillcolor="#231F20" stroked="f">
                <v:path arrowok="t"/>
                <v:fill/>
              </v:shape>
            </v:group>
            <v:group style="position:absolute;left:5223;top:1801;width:200;height:149" coordorigin="5223,1801" coordsize="200,149">
              <v:shape style="position:absolute;left:5223;top:1801;width:200;height:149" coordorigin="5223,1801" coordsize="200,149" path="m5353,1802l5349,1804,5345,1808,5344,1809,5299,1858,5288,1870,5270,1889,5236,1925,5229,1931,5223,1941,5230,1948,5239,1949,5258,1943,5268,1940,5306,1940,5310,1933,5312,1931,5359,1883,5388,1849,5402,1835,5417,1821,5423,1816,5422,1811,5418,1807,5366,1807,5353,1802e" filled="t" fillcolor="#231F20" stroked="f">
                <v:path arrowok="t"/>
                <v:fill/>
              </v:shape>
              <v:shape style="position:absolute;left:5223;top:1801;width:200;height:149" coordorigin="5223,1801" coordsize="200,149" path="m5303,1942l5288,1942,5299,1943,5303,1942e" filled="t" fillcolor="#231F20" stroked="f">
                <v:path arrowok="t"/>
                <v:fill/>
              </v:shape>
              <v:shape style="position:absolute;left:5223;top:1801;width:200;height:149" coordorigin="5223,1801" coordsize="200,149" path="m5306,1940l5268,1940,5284,1942,5303,1942,5305,1942,5306,1940e" filled="t" fillcolor="#231F20" stroked="f">
                <v:path arrowok="t"/>
                <v:fill/>
              </v:shape>
              <v:shape style="position:absolute;left:5223;top:1801;width:200;height:149" coordorigin="5223,1801" coordsize="200,149" path="m5410,1801l5391,1803,5366,1807,5418,1807,5413,1803,5410,1801e" filled="t" fillcolor="#231F20" stroked="f">
                <v:path arrowok="t"/>
                <v:fill/>
              </v:shape>
            </v:group>
            <v:group style="position:absolute;left:5368;top:1803;width:198;height:147" coordorigin="5368,1803" coordsize="198,147">
              <v:shape style="position:absolute;left:5368;top:1803;width:198;height:147" coordorigin="5368,1803" coordsize="198,147" path="m5498,1803l5497,1804,5487,1813,5469,1833,5456,1847,5441,1861,5432,1870,5423,1878,5412,1891,5410,1895,5401,1905,5372,1936,5370,1938,5368,1941,5369,1944,5372,1949,5379,1950,5384,1948,5385,1947,5393,1944,5416,1941,5446,1941,5446,1941,5450,1937,5475,1912,5493,1894,5505,1881,5535,1848,5548,1833,5563,1820,5567,1816,5566,1810,5560,1807,5519,1807,5508,1807,5498,1803e" filled="t" fillcolor="#231F20" stroked="f">
                <v:path arrowok="t"/>
                <v:fill/>
              </v:shape>
              <v:shape style="position:absolute;left:5368;top:1803;width:198;height:147" coordorigin="5368,1803" coordsize="198,147" path="m5446,1941l5416,1941,5435,1942,5442,1944,5446,1941e" filled="t" fillcolor="#231F20" stroked="f">
                <v:path arrowok="t"/>
                <v:fill/>
              </v:shape>
              <v:shape style="position:absolute;left:5368;top:1803;width:198;height:147" coordorigin="5368,1803" coordsize="198,147" path="m5536,1804l5519,1807,5560,1807,5558,1805,5556,1805,5543,1805,5536,1804e" filled="t" fillcolor="#231F20" stroked="f">
                <v:path arrowok="t"/>
                <v:fill/>
              </v:shape>
              <v:shape style="position:absolute;left:5368;top:1803;width:198;height:147" coordorigin="5368,1803" coordsize="198,147" path="m5554,1804l5543,1805,5556,1805,5554,1804e" filled="t" fillcolor="#231F20" stroked="f">
                <v:path arrowok="t"/>
                <v:fill/>
              </v:shape>
            </v:group>
            <v:group style="position:absolute;left:5795;top:1801;width:202;height:151" coordorigin="5795,1801" coordsize="202,151">
              <v:shape style="position:absolute;left:5795;top:1801;width:202;height:151" coordorigin="5795,1801" coordsize="202,151" path="m5929,1801l5929,1801,5919,1810,5917,1813,5913,1818,5859,1875,5848,1888,5828,1907,5797,1936,5796,1939,5795,1944,5796,1948,5802,1950,5806,1952,5809,1949,5811,1947,5813,1946,5854,1943,5861,1943,5866,1942,5878,1942,5882,1939,5889,1929,5893,1924,5920,1895,5934,1880,5950,1864,5963,1850,5978,1835,5993,1822,5994,1821,5995,1820,5997,1817,5997,1815,5996,1810,5946,1810,5941,1810,5929,1801e" filled="t" fillcolor="#231F20" stroked="f">
                <v:path arrowok="t"/>
                <v:fill/>
              </v:shape>
              <v:shape style="position:absolute;left:5795;top:1801;width:202;height:151" coordorigin="5795,1801" coordsize="202,151" path="m5861,1943l5854,1943,5854,1943,5861,1943e" filled="t" fillcolor="#231F20" stroked="f">
                <v:path arrowok="t"/>
                <v:fill/>
              </v:shape>
              <v:shape style="position:absolute;left:5795;top:1801;width:202;height:151" coordorigin="5795,1801" coordsize="202,151" path="m5990,1803l5973,1807,5962,1809,5946,1810,5996,1810,5995,1806,5990,1803e" filled="t" fillcolor="#231F20" stroked="f">
                <v:path arrowok="t"/>
                <v:fill/>
              </v:shape>
            </v:group>
            <v:group style="position:absolute;left:5514;top:1803;width:199;height:149" coordorigin="5514,1803" coordsize="199,149">
              <v:shape style="position:absolute;left:5514;top:1803;width:199;height:149" coordorigin="5514,1803" coordsize="199,149" path="m5642,1804l5638,1807,5634,1810,5613,1833,5568,1881,5553,1898,5524,1931,5520,1934,5515,1939,5514,1944,5519,1951,5526,1953,5534,1946,5550,1945,5556,1944,5567,1943,5584,1942,5593,1942,5594,1941,5600,1934,5603,1928,5614,1917,5641,1888,5647,1882,5652,1875,5665,1862,5672,1854,5689,1838,5697,1827,5708,1820,5710,1819,5711,1816,5713,1815,5711,1809,5710,1809,5661,1809,5652,1809,5642,1804e" filled="t" fillcolor="#231F20" stroked="f">
                <v:path arrowok="t"/>
                <v:fill/>
              </v:shape>
              <v:shape style="position:absolute;left:5514;top:1803;width:199;height:149" coordorigin="5514,1803" coordsize="199,149" path="m5594,1941e" filled="t" fillcolor="#231F20" stroked="f">
                <v:path arrowok="t"/>
                <v:fill/>
              </v:shape>
              <v:shape style="position:absolute;left:5514;top:1803;width:199;height:149" coordorigin="5514,1803" coordsize="199,149" path="m5674,1806l5661,1809,5710,1809,5710,1808,5692,1808,5688,1806,5678,1806,5674,1806e" filled="t" fillcolor="#231F20" stroked="f">
                <v:path arrowok="t"/>
                <v:fill/>
              </v:shape>
              <v:shape style="position:absolute;left:5514;top:1803;width:199;height:149" coordorigin="5514,1803" coordsize="199,149" path="m5698,1803l5692,1808,5710,1808,5708,1806,5701,1804,5698,1803e" filled="t" fillcolor="#231F20" stroked="f">
                <v:path arrowok="t"/>
                <v:fill/>
              </v:shape>
              <v:shape style="position:absolute;left:5514;top:1803;width:199;height:149" coordorigin="5514,1803" coordsize="199,149" path="m5687,1806l5678,1806,5688,1806,5687,1806e" filled="t" fillcolor="#231F20" stroked="f">
                <v:path arrowok="t"/>
                <v:fill/>
              </v:shape>
            </v:group>
            <v:group style="position:absolute;left:6511;top:1803;width:194;height:144" coordorigin="6511,1803" coordsize="194,144">
              <v:shape style="position:absolute;left:6511;top:1803;width:194;height:144" coordorigin="6511,1803" coordsize="194,144" path="m6584,1945l6569,1945,6580,1948,6582,1946,6584,1945e" filled="t" fillcolor="#231F20" stroked="f">
                <v:path arrowok="t"/>
                <v:fill/>
              </v:shape>
              <v:shape style="position:absolute;left:6511;top:1803;width:194;height:144" coordorigin="6511,1803" coordsize="194,144" path="m6557,1946l6531,1946,6534,1947,6541,1947,6544,1947,6557,1946e" filled="t" fillcolor="#231F20" stroked="f">
                <v:path arrowok="t"/>
                <v:fill/>
              </v:shape>
              <v:shape style="position:absolute;left:6511;top:1803;width:194;height:144" coordorigin="6511,1803" coordsize="194,144" path="m6641,1803l6638,1805,6629,1815,6623,1821,6571,1877,6524,1923,6513,1933,6512,1934,6511,1936,6515,1943,6520,1947,6531,1946,6557,1946,6569,1945,6584,1945,6592,1935,6640,1887,6649,1877,6662,1862,6676,1848,6691,1834,6707,1821,6707,1809,6705,1807,6676,1807,6671,1806,6653,1806,6649,1806,6641,1803e" filled="t" fillcolor="#231F20" stroked="f">
                <v:path arrowok="t"/>
                <v:fill/>
              </v:shape>
              <v:shape style="position:absolute;left:6511;top:1803;width:194;height:144" coordorigin="6511,1803" coordsize="194,144" path="m6688,1804l6676,1807,6705,1807,6703,1805,6690,1804,6688,1804e" filled="t" fillcolor="#231F20" stroked="f">
                <v:path arrowok="t"/>
                <v:fill/>
              </v:shape>
              <v:shape style="position:absolute;left:6511;top:1803;width:194;height:144" coordorigin="6511,1803" coordsize="194,144" path="m6666,1805l6653,1806,6671,1806,6666,1805e" filled="t" fillcolor="#231F20" stroked="f">
                <v:path arrowok="t"/>
                <v:fill/>
              </v:shape>
            </v:group>
            <v:group style="position:absolute;left:5077;top:1805;width:190;height:146" coordorigin="5077,1805" coordsize="190,146">
              <v:shape style="position:absolute;left:5077;top:1805;width:190;height:146" coordorigin="5077,1805" coordsize="190,146" path="m5202,1808l5199,1809,5097,1917,5089,1925,5081,1933,5081,1934,5077,1939,5078,1945,5087,1950,5091,1951,5105,1949,5115,1947,5132,1945,5138,1944,5155,1944,5160,1938,5163,1932,5172,1923,5185,1910,5199,1893,5211,1881,5228,1862,5241,1847,5266,1815,5265,1813,5264,1812,5218,1812,5202,1808e" filled="t" fillcolor="#231F20" stroked="f">
                <v:path arrowok="t"/>
                <v:fill/>
              </v:shape>
              <v:shape style="position:absolute;left:5077;top:1805;width:190;height:146" coordorigin="5077,1805" coordsize="190,146" path="m5155,1944l5138,1944,5149,1949,5153,1947,5155,1944e" filled="t" fillcolor="#231F20" stroked="f">
                <v:path arrowok="t"/>
                <v:fill/>
              </v:shape>
              <v:shape style="position:absolute;left:5077;top:1805;width:190;height:146" coordorigin="5077,1805" coordsize="190,146" path="m5249,1805l5231,1810,5218,1812,5264,1812,5263,1809,5255,1807,5249,1805e" filled="t" fillcolor="#231F20" stroked="f">
                <v:path arrowok="t"/>
                <v:fill/>
              </v:shape>
            </v:group>
            <v:group style="position:absolute;left:4649;top:1808;width:196;height:143" coordorigin="4649,1808" coordsize="196,143">
              <v:shape style="position:absolute;left:4649;top:1808;width:196;height:143" coordorigin="4649,1808" coordsize="196,143" path="m4780,1808l4778,1811,4775,1813,4717,1871,4690,1900,4676,1914,4668,1921,4662,1930,4649,1939,4650,1945,4662,1950,4669,1951,4679,1948,4682,1947,4693,1945,4701,1942,4726,1942,4729,1940,4730,1938,4750,1915,4765,1898,4777,1886,4795,1868,4845,1816,4843,1814,4842,1812,4821,1812,4815,1811,4799,1810,4790,1809,4780,1808e" filled="t" fillcolor="#231F20" stroked="f">
                <v:path arrowok="t"/>
                <v:fill/>
              </v:shape>
              <v:shape style="position:absolute;left:4649;top:1808;width:196;height:143" coordorigin="4649,1808" coordsize="196,143" path="m4726,1942l4701,1942,4716,1950,4721,1946,4726,1942e" filled="t" fillcolor="#231F20" stroked="f">
                <v:path arrowok="t"/>
                <v:fill/>
              </v:shape>
              <v:shape style="position:absolute;left:4649;top:1808;width:196;height:143" coordorigin="4649,1808" coordsize="196,143" path="m4832,1810l4821,1812,4842,1812,4841,1812,4836,1811,4832,1810e" filled="t" fillcolor="#231F20" stroked="f">
                <v:path arrowok="t"/>
                <v:fill/>
              </v:shape>
            </v:group>
            <v:group style="position:absolute;left:3644;top:1802;width:208;height:154" coordorigin="3644,1802" coordsize="208,154">
              <v:shape style="position:absolute;left:3644;top:1802;width:208;height:154" coordorigin="3644,1802" coordsize="208,154" path="m3781,1802l3778,1805,3776,1807,3768,1816,3757,1827,3743,1842,3724,1860,3695,1888,3690,1893,3685,1900,3671,1914,3657,1929,3644,1943,3644,1946,3647,1955,3651,1956,3661,1951,3663,1950,3671,1949,3679,1949,3696,1947,3733,1947,3737,1941,3741,1938,3749,1929,3790,1884,3803,1869,3816,1854,3830,1839,3844,1825,3852,1819,3850,1816,3846,1810,3791,1810,3787,1809,3784,1804,3783,1803,3781,1802e" filled="t" fillcolor="#231F20" stroked="f">
                <v:path arrowok="t"/>
                <v:fill/>
              </v:shape>
              <v:shape style="position:absolute;left:3644;top:1802;width:208;height:154" coordorigin="3644,1802" coordsize="208,154" path="m3733,1947l3696,1947,3709,1947,3726,1950,3731,1949,3733,1947e" filled="t" fillcolor="#231F20" stroked="f">
                <v:path arrowok="t"/>
                <v:fill/>
              </v:shape>
              <v:shape style="position:absolute;left:3644;top:1802;width:208;height:154" coordorigin="3644,1802" coordsize="208,154" path="m3679,1949l3671,1949,3678,1949,3679,1949e" filled="t" fillcolor="#231F20" stroked="f">
                <v:path arrowok="t"/>
                <v:fill/>
              </v:shape>
              <v:shape style="position:absolute;left:3644;top:1802;width:208;height:154" coordorigin="3644,1802" coordsize="208,154" path="m3819,1806l3807,1807,3801,1809,3791,1810,3846,1810,3845,1809,3825,1809,3819,1806e" filled="t" fillcolor="#231F20" stroked="f">
                <v:path arrowok="t"/>
                <v:fill/>
              </v:shape>
              <v:shape style="position:absolute;left:3644;top:1802;width:208;height:154" coordorigin="3644,1802" coordsize="208,154" path="m3835,1806l3825,1809,3845,1809,3843,1807,3839,1807,3835,1806e" filled="t" fillcolor="#231F20" stroked="f">
                <v:path arrowok="t"/>
                <v:fill/>
              </v:shape>
              <v:shape style="position:absolute;left:3644;top:1802;width:208;height:154" coordorigin="3644,1802" coordsize="208,154" path="m3843,1807l3839,1807,3843,1807e" filled="t" fillcolor="#231F20" stroked="f">
                <v:path arrowok="t"/>
                <v:fill/>
              </v:shape>
            </v:group>
            <v:group style="position:absolute;left:2779;top:1807;width:206;height:144" coordorigin="2779,1807" coordsize="206,144">
              <v:shape style="position:absolute;left:2779;top:1807;width:206;height:144" coordorigin="2779,1807" coordsize="206,144" path="m2912,1807l2908,1810,2902,1813,2894,1823,2888,1829,2860,1858,2847,1873,2840,1882,2832,1891,2820,1899,2819,1902,2813,1907,2810,1911,2799,1923,2791,1931,2779,1944,2780,1949,2792,1951,2798,1951,2812,1950,2821,1948,2837,1945,2845,1945,2874,1945,2879,1939,2883,1935,2889,1927,2900,1914,2916,1896,2929,1881,2973,1831,2977,1827,2985,1818,2984,1813,2927,1813,2920,1812,2917,1809,2914,1807,2913,1807,2912,1807e" filled="t" fillcolor="#231F20" stroked="f">
                <v:path arrowok="t"/>
                <v:fill/>
              </v:shape>
              <v:shape style="position:absolute;left:2779;top:1807;width:206;height:144" coordorigin="2779,1807" coordsize="206,144" path="m2874,1945l2845,1945,2858,1949,2864,1949,2871,1947,2874,1945,2874,1945e" filled="t" fillcolor="#231F20" stroked="f">
                <v:path arrowok="t"/>
                <v:fill/>
              </v:shape>
              <v:shape style="position:absolute;left:2779;top:1807;width:206;height:144" coordorigin="2779,1807" coordsize="206,144" path="m2969,1808l2961,1810,2957,1810,2943,1812,2932,1812,2927,1813,2984,1813,2984,1812,2973,1809,2969,1808e" filled="t" fillcolor="#231F20" stroked="f">
                <v:path arrowok="t"/>
                <v:fill/>
              </v:shape>
              <v:shape style="position:absolute;left:2779;top:1807;width:206;height:144" coordorigin="2779,1807" coordsize="206,144" path="m2914,1807l2913,1807,2914,1807e" filled="t" fillcolor="#231F20" stroked="f">
                <v:path arrowok="t"/>
                <v:fill/>
              </v:shape>
            </v:group>
            <v:group style="position:absolute;left:4070;top:1800;width:210;height:152" coordorigin="4070,1800" coordsize="210,152">
              <v:shape style="position:absolute;left:4070;top:1800;width:210;height:152" coordorigin="4070,1800" coordsize="210,152" path="m4210,1800l4206,1801,4185,1823,4167,1842,4155,1856,4141,1871,4125,1887,4111,1901,4096,1915,4082,1929,4079,1931,4076,1933,4071,1938,4070,1941,4075,1949,4079,1952,4089,1949,4115,1949,4120,1947,4126,1947,4147,1947,4148,1946,4158,1936,4172,1921,4187,1908,4189,1907,4190,1905,4200,1894,4208,1885,4217,1875,4232,1862,4277,1818,4279,1816,4280,1814,4278,1806,4224,1806,4219,1805,4210,1800e" filled="t" fillcolor="#231F20" stroked="f">
                <v:path arrowok="t"/>
                <v:fill/>
              </v:shape>
              <v:shape style="position:absolute;left:4070;top:1800;width:210;height:152" coordorigin="4070,1800" coordsize="210,152" path="m4115,1949l4089,1949,4094,1950,4104,1951,4109,1951,4115,1949e" filled="t" fillcolor="#231F20" stroked="f">
                <v:path arrowok="t"/>
                <v:fill/>
              </v:shape>
              <v:shape style="position:absolute;left:4070;top:1800;width:210;height:152" coordorigin="4070,1800" coordsize="210,152" path="m4147,1947l4126,1947,4135,1947,4139,1949,4143,1950,4145,1948,4147,1947e" filled="t" fillcolor="#231F20" stroked="f">
                <v:path arrowok="t"/>
                <v:fill/>
              </v:shape>
              <v:shape style="position:absolute;left:4070;top:1800;width:210;height:152" coordorigin="4070,1800" coordsize="210,152" path="m4233,1804l4231,1804,4224,1806,4278,1806,4278,1806,4245,1806,4233,1804e" filled="t" fillcolor="#231F20" stroked="f">
                <v:path arrowok="t"/>
                <v:fill/>
              </v:shape>
              <v:shape style="position:absolute;left:4070;top:1800;width:210;height:152" coordorigin="4070,1800" coordsize="210,152" path="m4276,1802l4255,1803,4245,1806,4278,1806,4277,1802,4276,1802e" filled="t" fillcolor="#231F20" stroked="f">
                <v:path arrowok="t"/>
                <v:fill/>
              </v:shape>
            </v:group>
            <v:group style="position:absolute;left:4217;top:1799;width:211;height:150" coordorigin="4217,1799" coordsize="211,150">
              <v:shape style="position:absolute;left:4217;top:1799;width:211;height:150" coordorigin="4217,1799" coordsize="211,150" path="m4357,1799l4348,1807,4339,1815,4325,1832,4283,1873,4269,1887,4261,1894,4254,1902,4243,1909,4241,1912,4230,1922,4224,1928,4221,1931,4217,1937,4217,1942,4222,1947,4226,1948,4233,1944,4236,1944,4280,1943,4297,1943,4310,1930,4340,1900,4341,1898,4347,1894,4359,1883,4373,1869,4405,1837,4419,1823,4425,1818,4428,1812,4422,1804,4381,1804,4373,1804,4366,1804,4357,1799e" filled="t" fillcolor="#231F20" stroked="f">
                <v:path arrowok="t"/>
                <v:fill/>
              </v:shape>
              <v:shape style="position:absolute;left:4217;top:1799;width:211;height:150" coordorigin="4217,1799" coordsize="211,150" path="m4297,1943l4280,1943,4282,1943,4291,1947,4296,1943,4297,1943e" filled="t" fillcolor="#231F20" stroked="f">
                <v:path arrowok="t"/>
                <v:fill/>
              </v:shape>
              <v:shape style="position:absolute;left:4217;top:1799;width:211;height:150" coordorigin="4217,1799" coordsize="211,150" path="m4409,1800l4397,1804,4381,1804,4422,1804,4415,1801,4409,1800e" filled="t" fillcolor="#231F20" stroked="f">
                <v:path arrowok="t"/>
                <v:fill/>
              </v:shape>
            </v:group>
            <v:group style="position:absolute;left:2929;top:1804;width:203;height:153" coordorigin="2929,1804" coordsize="203,153">
              <v:shape style="position:absolute;left:2929;top:1804;width:203;height:153" coordorigin="2929,1804" coordsize="203,153" path="m3062,1805l3059,1807,3051,1815,3036,1828,3005,1857,3003,1859,2972,1896,2957,1912,2945,1928,2931,1943,2929,1945,2929,1948,2932,1956,2935,1958,2943,1956,2944,1956,2947,1955,2967,1952,2986,1951,2989,1951,3005,1951,3009,1945,3011,1942,3020,1932,3027,1926,3039,1913,3045,1905,3052,1898,3066,1884,3079,1868,3092,1853,3105,1837,3111,1831,3117,1825,3131,1815,3130,1809,3126,1807,3104,1807,3103,1807,3086,1807,3080,1807,3074,1807,3062,1805e" filled="t" fillcolor="#231F20" stroked="f">
                <v:path arrowok="t"/>
                <v:fill/>
              </v:shape>
              <v:shape style="position:absolute;left:2929;top:1804;width:203;height:153" coordorigin="2929,1804" coordsize="203,153" path="m3005,1951l2989,1951,2992,1952,3002,1954,3003,1954,3005,1951e" filled="t" fillcolor="#231F20" stroked="f">
                <v:path arrowok="t"/>
                <v:fill/>
              </v:shape>
              <v:shape style="position:absolute;left:2929;top:1804;width:203;height:153" coordorigin="2929,1804" coordsize="203,153" path="m3118,1804l3110,1807,3104,1807,3126,1807,3120,1805,3118,1804e" filled="t" fillcolor="#231F20" stroked="f">
                <v:path arrowok="t"/>
                <v:fill/>
              </v:shape>
              <v:shape style="position:absolute;left:2929;top:1804;width:203;height:153" coordorigin="2929,1804" coordsize="203,153" path="m3094,1806l3090,1806,3086,1806,3086,1807,3103,1807,3094,1806e" filled="t" fillcolor="#231F20" stroked="f">
                <v:path arrowok="t"/>
                <v:fill/>
              </v:shape>
            </v:group>
            <v:group style="position:absolute;left:3931;top:1802;width:200;height:151" coordorigin="3931,1802" coordsize="200,151">
              <v:shape style="position:absolute;left:3931;top:1802;width:200;height:151" coordorigin="3931,1802" coordsize="200,151" path="m3983,1951l3963,1951,3973,1952,3977,1952,3983,1951e" filled="t" fillcolor="#231F20" stroked="f">
                <v:path arrowok="t"/>
                <v:fill/>
              </v:shape>
              <v:shape style="position:absolute;left:3931;top:1802;width:200;height:151" coordorigin="3931,1802" coordsize="200,151" path="m3962,1951l3948,1951,3957,1951,3962,1951e" filled="t" fillcolor="#231F20" stroked="f">
                <v:path arrowok="t"/>
                <v:fill/>
              </v:shape>
              <v:shape style="position:absolute;left:3931;top:1802;width:200;height:151" coordorigin="3931,1802" coordsize="200,151" path="m4069,1802l4062,1803,4058,1807,4050,1817,4045,1823,4038,1829,4012,1856,3999,1870,3985,1885,3970,1903,3956,1917,3941,1931,3939,1933,3937,1934,3931,1942,3934,1949,3934,1949,3944,1951,3948,1951,3962,1951,3963,1951,3983,1951,3989,1949,3995,1948,4009,1948,4010,1947,4013,1945,4014,1935,4031,1919,4075,1874,4109,1837,4116,1829,4126,1822,4127,1821,4133,1813,4132,1808,4078,1808,4076,1808,4073,1808,4069,1802e" filled="t" fillcolor="#231F20" stroked="f">
                <v:path arrowok="t"/>
                <v:fill/>
              </v:shape>
              <v:shape style="position:absolute;left:3931;top:1802;width:200;height:151" coordorigin="3931,1802" coordsize="200,151" path="m4009,1948l3995,1948,4004,1949,4006,1949,4009,1948e" filled="t" fillcolor="#231F20" stroked="f">
                <v:path arrowok="t"/>
                <v:fill/>
              </v:shape>
              <v:shape style="position:absolute;left:3931;top:1802;width:200;height:151" coordorigin="3931,1802" coordsize="200,151" path="m4117,1802l4090,1805,4078,1808,4132,1808,4130,1803,4117,1802e" filled="t" fillcolor="#231F20" stroked="f">
                <v:path arrowok="t"/>
                <v:fill/>
              </v:shape>
            </v:group>
            <v:group style="position:absolute;left:4363;top:1800;width:204;height:146" coordorigin="4363,1800" coordsize="204,146">
              <v:shape style="position:absolute;left:4363;top:1800;width:204;height:146" coordorigin="4363,1800" coordsize="204,146" path="m4500,1800l4498,1801,4494,1805,4465,1834,4451,1849,4434,1865,4420,1879,4406,1893,4397,1903,4388,1913,4374,1924,4371,1927,4364,1934,4363,1938,4368,1945,4371,1946,4381,1945,4389,1945,4405,1942,4424,1942,4428,1941,4429,1941,4442,1941,4443,1940,4449,1932,4450,1932,4458,1924,4466,1917,4476,1907,4501,1880,4518,1862,4532,1848,4547,1834,4563,1822,4568,1818,4568,1812,4561,1806,4560,1805,4509,1805,4500,1800e" filled="t" fillcolor="#231F20" stroked="f">
                <v:path arrowok="t"/>
                <v:fill/>
              </v:shape>
              <v:shape style="position:absolute;left:4363;top:1800;width:204;height:146" coordorigin="4363,1800" coordsize="204,146" path="m4389,1945l4381,1945,4387,1946,4389,1945e" filled="t" fillcolor="#231F20" stroked="f">
                <v:path arrowok="t"/>
                <v:fill/>
              </v:shape>
              <v:shape style="position:absolute;left:4363;top:1800;width:204;height:146" coordorigin="4363,1800" coordsize="204,146" path="m4424,1942l4405,1942,4416,1945,4424,1942e" filled="t" fillcolor="#231F20" stroked="f">
                <v:path arrowok="t"/>
                <v:fill/>
              </v:shape>
              <v:shape style="position:absolute;left:4363;top:1800;width:204;height:146" coordorigin="4363,1800" coordsize="204,146" path="m4442,1941l4429,1941,4437,1943,4442,1941e" filled="t" fillcolor="#231F20" stroked="f">
                <v:path arrowok="t"/>
                <v:fill/>
              </v:shape>
              <v:shape style="position:absolute;left:4363;top:1800;width:204;height:146" coordorigin="4363,1800" coordsize="204,146" path="m4557,1802l4544,1803,4533,1804,4515,1804,4509,1805,4560,1805,4559,1804,4559,1804,4533,1804,4559,1804,4557,1802e" filled="t" fillcolor="#231F20" stroked="f">
                <v:path arrowok="t"/>
                <v:fill/>
              </v:shape>
            </v:group>
            <v:group style="position:absolute;left:3217;top:1801;width:200;height:149" coordorigin="3217,1801" coordsize="200,149">
              <v:shape style="position:absolute;left:3217;top:1801;width:200;height:149" coordorigin="3217,1801" coordsize="200,149" path="m3347,1802l3344,1804,3340,1808,3338,1809,3294,1858,3282,1870,3265,1889,3230,1925,3223,1931,3217,1941,3225,1948,3234,1949,3253,1943,3263,1940,3300,1940,3304,1933,3306,1931,3353,1883,3383,1849,3396,1835,3411,1821,3417,1816,3417,1811,3413,1807,3360,1807,3347,1802e" filled="t" fillcolor="#231F20" stroked="f">
                <v:path arrowok="t"/>
                <v:fill/>
              </v:shape>
              <v:shape style="position:absolute;left:3217;top:1801;width:200;height:149" coordorigin="3217,1801" coordsize="200,149" path="m3297,1942l3282,1942,3294,1943,3297,1942e" filled="t" fillcolor="#231F20" stroked="f">
                <v:path arrowok="t"/>
                <v:fill/>
              </v:shape>
              <v:shape style="position:absolute;left:3217;top:1801;width:200;height:149" coordorigin="3217,1801" coordsize="200,149" path="m3300,1940l3263,1940,3278,1942,3297,1942,3300,1942,3300,1940e" filled="t" fillcolor="#231F20" stroked="f">
                <v:path arrowok="t"/>
                <v:fill/>
              </v:shape>
              <v:shape style="position:absolute;left:3217;top:1801;width:200;height:149" coordorigin="3217,1801" coordsize="200,149" path="m3404,1801l3386,1803,3360,1807,3413,1807,3408,1803,3404,1801e" filled="t" fillcolor="#231F20" stroked="f">
                <v:path arrowok="t"/>
                <v:fill/>
              </v:shape>
            </v:group>
            <v:group style="position:absolute;left:3363;top:1803;width:198;height:147" coordorigin="3363,1803" coordsize="198,147">
              <v:shape style="position:absolute;left:3363;top:1803;width:198;height:147" coordorigin="3363,1803" coordsize="198,147" path="m3493,1803l3492,1804,3481,1813,3464,1833,3450,1847,3436,1861,3427,1870,3418,1878,3407,1891,3404,1895,3395,1905,3366,1936,3364,1938,3363,1941,3363,1944,3366,1949,3373,1950,3378,1948,3379,1947,3388,1944,3411,1941,3440,1941,3440,1941,3445,1937,3470,1912,3487,1894,3500,1881,3530,1848,3543,1833,3557,1820,3561,1816,3561,1810,3555,1807,3513,1807,3503,1807,3493,1803e" filled="t" fillcolor="#231F20" stroked="f">
                <v:path arrowok="t"/>
                <v:fill/>
              </v:shape>
              <v:shape style="position:absolute;left:3363;top:1803;width:198;height:147" coordorigin="3363,1803" coordsize="198,147" path="m3440,1941l3411,1941,3429,1942,3436,1944,3440,1941e" filled="t" fillcolor="#231F20" stroked="f">
                <v:path arrowok="t"/>
                <v:fill/>
              </v:shape>
              <v:shape style="position:absolute;left:3363;top:1803;width:198;height:147" coordorigin="3363,1803" coordsize="198,147" path="m3530,1804l3513,1807,3555,1807,3553,1805,3551,1805,3538,1805,3530,1804e" filled="t" fillcolor="#231F20" stroked="f">
                <v:path arrowok="t"/>
                <v:fill/>
              </v:shape>
              <v:shape style="position:absolute;left:3363;top:1803;width:198;height:147" coordorigin="3363,1803" coordsize="198,147" path="m3548,1804l3538,1805,3551,1805,3548,1804e" filled="t" fillcolor="#231F20" stroked="f">
                <v:path arrowok="t"/>
                <v:fill/>
              </v:shape>
            </v:group>
            <v:group style="position:absolute;left:3789;top:1801;width:202;height:151" coordorigin="3789,1801" coordsize="202,151">
              <v:shape style="position:absolute;left:3789;top:1801;width:202;height:151" coordorigin="3789,1801" coordsize="202,151" path="m3924,1801l3924,1801,3914,1810,3911,1813,3907,1818,3854,1875,3842,1888,3823,1907,3792,1936,3790,1939,3789,1944,3790,1948,3796,1950,3800,1952,3803,1949,3805,1947,3808,1946,3849,1943,3855,1943,3861,1942,3872,1942,3876,1939,3883,1929,3888,1924,3915,1895,3929,1880,3944,1864,3958,1850,3972,1835,3987,1822,3989,1821,3990,1820,3991,1817,3992,1815,3990,1810,3941,1810,3936,1810,3924,1801e" filled="t" fillcolor="#231F20" stroked="f">
                <v:path arrowok="t"/>
                <v:fill/>
              </v:shape>
              <v:shape style="position:absolute;left:3789;top:1801;width:202;height:151" coordorigin="3789,1801" coordsize="202,151" path="m3855,1943l3849,1943,3849,1943,3855,1943e" filled="t" fillcolor="#231F20" stroked="f">
                <v:path arrowok="t"/>
                <v:fill/>
              </v:shape>
              <v:shape style="position:absolute;left:3789;top:1801;width:202;height:151" coordorigin="3789,1801" coordsize="202,151" path="m3984,1803l3967,1807,3957,1809,3941,1810,3990,1810,3989,1806,3984,1803e" filled="t" fillcolor="#231F20" stroked="f">
                <v:path arrowok="t"/>
                <v:fill/>
              </v:shape>
            </v:group>
            <v:group style="position:absolute;left:3509;top:1803;width:199;height:149" coordorigin="3509,1803" coordsize="199,149">
              <v:shape style="position:absolute;left:3509;top:1803;width:199;height:149" coordorigin="3509,1803" coordsize="199,149" path="m3637,1804l3633,1807,3629,1810,3607,1833,3563,1881,3548,1898,3518,1931,3515,1934,3509,1939,3509,1944,3513,1951,3521,1953,3528,1946,3544,1945,3551,1944,3562,1943,3579,1942,3587,1942,3589,1941,3594,1934,3598,1928,3608,1917,3636,1888,3641,1882,3647,1875,3659,1862,3667,1854,3683,1838,3692,1827,3703,1820,3705,1819,3706,1816,3707,1815,3705,1809,3705,1809,3655,1809,3646,1809,3637,1804e" filled="t" fillcolor="#231F20" stroked="f">
                <v:path arrowok="t"/>
                <v:fill/>
              </v:shape>
              <v:shape style="position:absolute;left:3509;top:1803;width:199;height:149" coordorigin="3509,1803" coordsize="199,149" path="m3589,1941e" filled="t" fillcolor="#231F20" stroked="f">
                <v:path arrowok="t"/>
                <v:fill/>
              </v:shape>
              <v:shape style="position:absolute;left:3509;top:1803;width:199;height:149" coordorigin="3509,1803" coordsize="199,149" path="m3668,1806l3655,1809,3705,1809,3704,1808,3687,1808,3682,1806,3673,1806,3668,1806e" filled="t" fillcolor="#231F20" stroked="f">
                <v:path arrowok="t"/>
                <v:fill/>
              </v:shape>
              <v:shape style="position:absolute;left:3509;top:1803;width:199;height:149" coordorigin="3509,1803" coordsize="199,149" path="m3693,1803l3687,1808,3704,1808,3702,1806,3696,1804,3693,1803e" filled="t" fillcolor="#231F20" stroked="f">
                <v:path arrowok="t"/>
                <v:fill/>
              </v:shape>
              <v:shape style="position:absolute;left:3509;top:1803;width:199;height:149" coordorigin="3509,1803" coordsize="199,149" path="m3682,1806l3673,1806,3682,1806,3682,1806e" filled="t" fillcolor="#231F20" stroked="f">
                <v:path arrowok="t"/>
                <v:fill/>
              </v:shape>
            </v:group>
            <v:group style="position:absolute;left:4506;top:1803;width:194;height:144" coordorigin="4506,1803" coordsize="194,144">
              <v:shape style="position:absolute;left:4506;top:1803;width:194;height:144" coordorigin="4506,1803" coordsize="194,144" path="m4578,1945l4564,1945,4575,1948,4576,1946,4578,1945e" filled="t" fillcolor="#231F20" stroked="f">
                <v:path arrowok="t"/>
                <v:fill/>
              </v:shape>
              <v:shape style="position:absolute;left:4506;top:1803;width:194;height:144" coordorigin="4506,1803" coordsize="194,144" path="m4552,1946l4525,1946,4528,1947,4535,1947,4539,1947,4552,1946e" filled="t" fillcolor="#231F20" stroked="f">
                <v:path arrowok="t"/>
                <v:fill/>
              </v:shape>
              <v:shape style="position:absolute;left:4506;top:1803;width:194;height:144" coordorigin="4506,1803" coordsize="194,144" path="m4636,1803l4632,1805,4623,1815,4618,1821,4566,1877,4518,1923,4508,1933,4507,1934,4506,1936,4509,1943,4514,1947,4525,1946,4552,1946,4564,1945,4578,1945,4587,1935,4635,1887,4643,1877,4657,1862,4671,1848,4686,1834,4701,1821,4701,1809,4700,1807,4670,1807,4665,1806,4647,1806,4644,1806,4636,1803e" filled="t" fillcolor="#231F20" stroked="f">
                <v:path arrowok="t"/>
                <v:fill/>
              </v:shape>
              <v:shape style="position:absolute;left:4506;top:1803;width:194;height:144" coordorigin="4506,1803" coordsize="194,144" path="m4682,1804l4670,1807,4700,1807,4698,1805,4685,1804,4682,1804e" filled="t" fillcolor="#231F20" stroked="f">
                <v:path arrowok="t"/>
                <v:fill/>
              </v:shape>
              <v:shape style="position:absolute;left:4506;top:1803;width:194;height:144" coordorigin="4506,1803" coordsize="194,144" path="m4660,1805l4647,1806,4665,1806,4660,1805e" filled="t" fillcolor="#231F20" stroked="f">
                <v:path arrowok="t"/>
                <v:fill/>
              </v:shape>
            </v:group>
            <v:group style="position:absolute;left:3071;top:1805;width:190;height:146" coordorigin="3071,1805" coordsize="190,146">
              <v:shape style="position:absolute;left:3071;top:1805;width:190;height:146" coordorigin="3071,1805" coordsize="190,146" path="m3196,1808l3194,1809,3091,1917,3084,1925,3076,1933,3075,1934,3071,1939,3073,1945,3081,1950,3085,1951,3100,1949,3110,1947,3127,1945,3133,1944,3150,1944,3154,1938,3158,1932,3167,1923,3179,1910,3194,1893,3205,1881,3223,1862,3235,1847,3261,1815,3259,1813,3259,1812,3213,1812,3196,1808e" filled="t" fillcolor="#231F20" stroked="f">
                <v:path arrowok="t"/>
                <v:fill/>
              </v:shape>
              <v:shape style="position:absolute;left:3071;top:1805;width:190;height:146" coordorigin="3071,1805" coordsize="190,146" path="m3150,1944l3133,1944,3144,1949,3147,1947,3150,1944e" filled="t" fillcolor="#231F20" stroked="f">
                <v:path arrowok="t"/>
                <v:fill/>
              </v:shape>
              <v:shape style="position:absolute;left:3071;top:1805;width:190;height:146" coordorigin="3071,1805" coordsize="190,146" path="m3244,1805l3225,1810,3213,1812,3259,1812,3258,1809,3250,1807,3244,1805e" filled="t" fillcolor="#231F20" stroked="f">
                <v:path arrowok="t"/>
                <v:fill/>
              </v:shape>
            </v:group>
            <v:group style="position:absolute;left:2644;top:1808;width:196;height:143" coordorigin="2644,1808" coordsize="196,143">
              <v:shape style="position:absolute;left:2644;top:1808;width:196;height:143" coordorigin="2644,1808" coordsize="196,143" path="m2775,1808l2772,1811,2769,1813,2712,1871,2684,1900,2670,1914,2663,1921,2657,1930,2644,1939,2645,1945,2656,1950,2663,1951,2674,1948,2677,1947,2687,1945,2695,1942,2721,1942,2723,1940,2724,1938,2744,1915,2759,1898,2771,1886,2789,1868,2839,1816,2837,1814,2836,1812,2816,1812,2809,1811,2793,1810,2784,1809,2775,1808e" filled="t" fillcolor="#231F20" stroked="f">
                <v:path arrowok="t"/>
                <v:fill/>
              </v:shape>
              <v:shape style="position:absolute;left:2644;top:1808;width:196;height:143" coordorigin="2644,1808" coordsize="196,143" path="m2721,1942l2695,1942,2710,1950,2716,1946,2721,1942e" filled="t" fillcolor="#231F20" stroked="f">
                <v:path arrowok="t"/>
                <v:fill/>
              </v:shape>
              <v:shape style="position:absolute;left:2644;top:1808;width:196;height:143" coordorigin="2644,1808" coordsize="196,143" path="m2826,1810l2816,1812,2836,1812,2835,1812,2830,1811,2826,1810e" filled="t" fillcolor="#231F20" stroked="f">
                <v:path arrowok="t"/>
                <v:fill/>
              </v:shape>
            </v:group>
            <v:group style="position:absolute;left:7667;top:1802;width:208;height:154" coordorigin="7667,1802" coordsize="208,154">
              <v:shape style="position:absolute;left:7667;top:1802;width:208;height:154" coordorigin="7667,1802" coordsize="208,154" path="m7804,1802l7802,1805,7799,1807,7791,1816,7780,1827,7766,1842,7747,1860,7719,1888,7713,1893,7708,1900,7694,1914,7680,1929,7667,1943,7667,1946,7671,1955,7674,1956,7684,1951,7686,1950,7695,1949,7702,1949,7720,1947,7756,1947,7761,1941,7764,1938,7773,1929,7813,1884,7826,1869,7840,1854,7853,1839,7868,1825,7875,1819,7874,1816,7869,1810,7814,1810,7811,1809,7807,1804,7806,1803,7804,1802e" filled="t" fillcolor="#231F20" stroked="f">
                <v:path arrowok="t"/>
                <v:fill/>
              </v:shape>
              <v:shape style="position:absolute;left:7667;top:1802;width:208;height:154" coordorigin="7667,1802" coordsize="208,154" path="m7756,1947l7720,1947,7732,1947,7749,1950,7754,1949,7756,1947e" filled="t" fillcolor="#231F20" stroked="f">
                <v:path arrowok="t"/>
                <v:fill/>
              </v:shape>
              <v:shape style="position:absolute;left:7667;top:1802;width:208;height:154" coordorigin="7667,1802" coordsize="208,154" path="m7702,1949l7695,1949,7701,1949,7702,1949e" filled="t" fillcolor="#231F20" stroked="f">
                <v:path arrowok="t"/>
                <v:fill/>
              </v:shape>
              <v:shape style="position:absolute;left:7667;top:1802;width:208;height:154" coordorigin="7667,1802" coordsize="208,154" path="m7843,1806l7830,1807,7824,1809,7814,1810,7869,1810,7868,1809,7848,1809,7843,1806e" filled="t" fillcolor="#231F20" stroked="f">
                <v:path arrowok="t"/>
                <v:fill/>
              </v:shape>
              <v:shape style="position:absolute;left:7667;top:1802;width:208;height:154" coordorigin="7667,1802" coordsize="208,154" path="m7858,1806l7848,1809,7868,1809,7866,1807,7862,1807,7858,1806e" filled="t" fillcolor="#231F20" stroked="f">
                <v:path arrowok="t"/>
                <v:fill/>
              </v:shape>
              <v:shape style="position:absolute;left:7667;top:1802;width:208;height:154" coordorigin="7667,1802" coordsize="208,154" path="m7866,1807l7862,1807,7866,1807e" filled="t" fillcolor="#231F20" stroked="f">
                <v:path arrowok="t"/>
                <v:fill/>
              </v:shape>
            </v:group>
            <v:group style="position:absolute;left:6802;top:1807;width:206;height:144" coordorigin="6802,1807" coordsize="206,144">
              <v:shape style="position:absolute;left:6802;top:1807;width:206;height:144" coordorigin="6802,1807" coordsize="206,144" path="m6935,1807l6931,1810,6925,1813,6917,1823,6912,1829,6883,1858,6870,1873,6863,1882,6856,1891,6843,1899,6842,1902,6837,1907,6833,1911,6822,1923,6814,1931,6802,1944,6804,1949,6815,1951,6821,1951,6836,1950,6844,1948,6860,1945,6868,1945,6898,1945,6902,1939,6906,1935,6912,1927,6923,1914,6940,1896,6953,1881,6996,1831,7000,1827,7009,1818,7007,1813,6951,1813,6943,1812,6941,1809,6937,1807,6936,1807,6935,1807e" filled="t" fillcolor="#231F20" stroked="f">
                <v:path arrowok="t"/>
                <v:fill/>
              </v:shape>
              <v:shape style="position:absolute;left:6802;top:1807;width:206;height:144" coordorigin="6802,1807" coordsize="206,144" path="m6898,1945l6868,1945,6881,1949,6887,1949,6895,1947,6897,1945,6898,1945e" filled="t" fillcolor="#231F20" stroked="f">
                <v:path arrowok="t"/>
                <v:fill/>
              </v:shape>
              <v:shape style="position:absolute;left:6802;top:1807;width:206;height:144" coordorigin="6802,1807" coordsize="206,144" path="m6992,1808l6984,1810,6981,1810,6966,1812,6956,1812,6951,1813,7007,1813,7007,1812,6996,1809,6992,1808e" filled="t" fillcolor="#231F20" stroked="f">
                <v:path arrowok="t"/>
                <v:fill/>
              </v:shape>
              <v:shape style="position:absolute;left:6802;top:1807;width:206;height:144" coordorigin="6802,1807" coordsize="206,144" path="m6937,1807l6936,1807,6937,1807e" filled="t" fillcolor="#231F20" stroked="f">
                <v:path arrowok="t"/>
                <v:fill/>
              </v:shape>
            </v:group>
            <v:group style="position:absolute;left:8094;top:1800;width:210;height:152" coordorigin="8094,1800" coordsize="210,152">
              <v:shape style="position:absolute;left:8094;top:1800;width:210;height:152" coordorigin="8094,1800" coordsize="210,152" path="m8233,1800l8230,1801,8208,1823,8190,1842,8178,1856,8164,1871,8148,1887,8134,1901,8119,1915,8105,1929,8102,1931,8099,1933,8094,1938,8094,1941,8098,1949,8102,1952,8112,1949,8138,1949,8143,1947,8149,1947,8171,1947,8171,1946,8181,1936,8195,1921,8210,1908,8212,1907,8213,1905,8223,1894,8231,1885,8241,1875,8255,1862,8300,1818,8302,1816,8303,1814,8301,1806,8248,1806,8242,1805,8233,1800e" filled="t" fillcolor="#231F20" stroked="f">
                <v:path arrowok="t"/>
                <v:fill/>
              </v:shape>
              <v:shape style="position:absolute;left:8094;top:1800;width:210;height:152" coordorigin="8094,1800" coordsize="210,152" path="m8138,1949l8112,1949,8117,1950,8127,1951,8133,1951,8138,1949e" filled="t" fillcolor="#231F20" stroked="f">
                <v:path arrowok="t"/>
                <v:fill/>
              </v:shape>
              <v:shape style="position:absolute;left:8094;top:1800;width:210;height:152" coordorigin="8094,1800" coordsize="210,152" path="m8171,1947l8149,1947,8158,1947,8162,1949,8166,1950,8169,1948,8171,1947e" filled="t" fillcolor="#231F20" stroked="f">
                <v:path arrowok="t"/>
                <v:fill/>
              </v:shape>
              <v:shape style="position:absolute;left:8094;top:1800;width:210;height:152" coordorigin="8094,1800" coordsize="210,152" path="m8256,1804l8255,1804,8248,1806,8301,1806,8301,1806,8268,1806,8256,1804e" filled="t" fillcolor="#231F20" stroked="f">
                <v:path arrowok="t"/>
                <v:fill/>
              </v:shape>
              <v:shape style="position:absolute;left:8094;top:1800;width:210;height:152" coordorigin="8094,1800" coordsize="210,152" path="m8299,1802l8278,1803,8268,1806,8301,1806,8300,1802,8299,1802e" filled="t" fillcolor="#231F20" stroked="f">
                <v:path arrowok="t"/>
                <v:fill/>
              </v:shape>
            </v:group>
            <v:group style="position:absolute;left:8240;top:1799;width:211;height:150" coordorigin="8240,1799" coordsize="211,150">
              <v:shape style="position:absolute;left:8240;top:1799;width:211;height:150" coordorigin="8240,1799" coordsize="211,150" path="m8380,1799l8371,1807,8363,1815,8348,1832,8306,1873,8292,1887,8285,1894,8278,1902,8266,1909,8264,1912,8253,1922,8247,1928,8245,1931,8240,1937,8240,1942,8246,1947,8250,1948,8256,1944,8259,1944,8304,1943,8320,1943,8333,1930,8363,1900,8365,1898,8370,1894,8382,1883,8396,1869,8428,1837,8442,1823,8448,1818,8451,1812,8445,1804,8404,1804,8397,1804,8390,1804,8380,1799e" filled="t" fillcolor="#231F20" stroked="f">
                <v:path arrowok="t"/>
                <v:fill/>
              </v:shape>
              <v:shape style="position:absolute;left:8240;top:1799;width:211;height:150" coordorigin="8240,1799" coordsize="211,150" path="m8320,1943l8304,1943,8305,1943,8314,1947,8319,1943,8320,1943e" filled="t" fillcolor="#231F20" stroked="f">
                <v:path arrowok="t"/>
                <v:fill/>
              </v:shape>
              <v:shape style="position:absolute;left:8240;top:1799;width:211;height:150" coordorigin="8240,1799" coordsize="211,150" path="m8432,1800l8421,1804,8404,1804,8445,1804,8439,1801,8432,1800e" filled="t" fillcolor="#231F20" stroked="f">
                <v:path arrowok="t"/>
                <v:fill/>
              </v:shape>
            </v:group>
            <v:group style="position:absolute;left:6952;top:1804;width:203;height:153" coordorigin="6952,1804" coordsize="203,153">
              <v:shape style="position:absolute;left:6952;top:1804;width:203;height:153" coordorigin="6952,1804" coordsize="203,153" path="m7086,1805l7082,1807,7074,1815,7059,1828,7028,1857,7027,1859,6995,1896,6980,1912,6968,1928,6955,1943,6952,1945,6952,1948,6955,1956,6959,1958,6966,1956,6968,1956,6970,1955,6990,1952,7010,1951,7012,1951,7028,1951,7032,1945,7035,1942,7043,1932,7050,1926,7062,1913,7068,1905,7076,1898,7089,1884,7103,1868,7115,1853,7128,1837,7134,1831,7141,1825,7155,1815,7153,1809,7149,1807,7127,1807,7126,1807,7109,1807,7103,1807,7097,1807,7086,1805e" filled="t" fillcolor="#231F20" stroked="f">
                <v:path arrowok="t"/>
                <v:fill/>
              </v:shape>
              <v:shape style="position:absolute;left:6952;top:1804;width:203;height:153" coordorigin="6952,1804" coordsize="203,153" path="m7028,1951l7012,1951,7015,1952,7025,1954,7026,1954,7028,1951e" filled="t" fillcolor="#231F20" stroked="f">
                <v:path arrowok="t"/>
                <v:fill/>
              </v:shape>
              <v:shape style="position:absolute;left:6952;top:1804;width:203;height:153" coordorigin="6952,1804" coordsize="203,153" path="m7141,1804l7133,1807,7127,1807,7149,1807,7144,1805,7141,1804e" filled="t" fillcolor="#231F20" stroked="f">
                <v:path arrowok="t"/>
                <v:fill/>
              </v:shape>
              <v:shape style="position:absolute;left:6952;top:1804;width:203;height:153" coordorigin="6952,1804" coordsize="203,153" path="m7117,1806l7113,1806,7109,1806,7109,1807,7126,1807,7117,1806e" filled="t" fillcolor="#231F20" stroked="f">
                <v:path arrowok="t"/>
                <v:fill/>
              </v:shape>
            </v:group>
            <v:group style="position:absolute;left:7954;top:1802;width:200;height:151" coordorigin="7954,1802" coordsize="200,151">
              <v:shape style="position:absolute;left:7954;top:1802;width:200;height:151" coordorigin="7954,1802" coordsize="200,151" path="m8006,1951l7986,1951,7996,1952,8001,1952,8006,1951e" filled="t" fillcolor="#231F20" stroked="f">
                <v:path arrowok="t"/>
                <v:fill/>
              </v:shape>
              <v:shape style="position:absolute;left:7954;top:1802;width:200;height:151" coordorigin="7954,1802" coordsize="200,151" path="m7985,1951l7971,1951,7980,1951,7985,1951e" filled="t" fillcolor="#231F20" stroked="f">
                <v:path arrowok="t"/>
                <v:fill/>
              </v:shape>
              <v:shape style="position:absolute;left:7954;top:1802;width:200;height:151" coordorigin="7954,1802" coordsize="200,151" path="m8092,1802l8085,1803,8081,1807,8073,1817,8068,1823,8062,1829,8035,1856,8022,1870,8008,1885,7993,1903,7979,1917,7965,1931,7963,1933,7960,1934,7954,1942,7957,1949,7957,1949,7967,1951,7971,1951,7985,1951,7986,1951,8006,1951,8012,1949,8018,1948,8032,1948,8033,1947,8036,1945,8038,1935,8054,1919,8099,1874,8132,1837,8139,1829,8149,1822,8150,1821,8156,1813,8155,1808,8101,1808,8099,1808,8097,1808,8092,1802e" filled="t" fillcolor="#231F20" stroked="f">
                <v:path arrowok="t"/>
                <v:fill/>
              </v:shape>
              <v:shape style="position:absolute;left:7954;top:1802;width:200;height:151" coordorigin="7954,1802" coordsize="200,151" path="m8032,1948l8018,1948,8027,1949,8030,1949,8032,1948e" filled="t" fillcolor="#231F20" stroked="f">
                <v:path arrowok="t"/>
                <v:fill/>
              </v:shape>
              <v:shape style="position:absolute;left:7954;top:1802;width:200;height:151" coordorigin="7954,1802" coordsize="200,151" path="m8140,1802l8113,1805,8101,1808,8155,1808,8153,1803,8140,1802e" filled="t" fillcolor="#231F20" stroked="f">
                <v:path arrowok="t"/>
                <v:fill/>
              </v:shape>
            </v:group>
            <v:group style="position:absolute;left:8387;top:1800;width:204;height:146" coordorigin="8387,1800" coordsize="204,146">
              <v:shape style="position:absolute;left:8387;top:1800;width:204;height:146" coordorigin="8387,1800" coordsize="204,146" path="m8523,1800l8521,1801,8517,1805,8488,1834,8474,1849,8458,1865,8443,1879,8429,1893,8420,1903,8411,1913,8397,1924,8394,1927,8387,1934,8387,1938,8392,1945,8395,1946,8405,1945,8413,1945,8428,1942,8447,1942,8451,1941,8452,1941,8465,1941,8467,1940,8472,1932,8473,1932,8481,1924,8489,1917,8499,1907,8524,1880,8541,1862,8555,1848,8570,1834,8586,1822,8591,1818,8591,1812,8585,1806,8583,1805,8532,1805,8523,1800e" filled="t" fillcolor="#231F20" stroked="f">
                <v:path arrowok="t"/>
                <v:fill/>
              </v:shape>
              <v:shape style="position:absolute;left:8387;top:1800;width:204;height:146" coordorigin="8387,1800" coordsize="204,146" path="m8413,1945l8405,1945,8411,1946,8413,1945e" filled="t" fillcolor="#231F20" stroked="f">
                <v:path arrowok="t"/>
                <v:fill/>
              </v:shape>
              <v:shape style="position:absolute;left:8387;top:1800;width:204;height:146" coordorigin="8387,1800" coordsize="204,146" path="m8447,1942l8428,1942,8440,1945,8447,1942e" filled="t" fillcolor="#231F20" stroked="f">
                <v:path arrowok="t"/>
                <v:fill/>
              </v:shape>
              <v:shape style="position:absolute;left:8387;top:1800;width:204;height:146" coordorigin="8387,1800" coordsize="204,146" path="m8465,1941l8452,1941,8461,1943,8465,1941e" filled="t" fillcolor="#231F20" stroked="f">
                <v:path arrowok="t"/>
                <v:fill/>
              </v:shape>
              <v:shape style="position:absolute;left:8387;top:1800;width:204;height:146" coordorigin="8387,1800" coordsize="204,146" path="m8580,1802l8568,1803,8557,1804,8539,1804,8532,1805,8583,1805,8582,1804,8582,1804,8557,1804,8582,1804,8580,1802e" filled="t" fillcolor="#231F20" stroked="f">
                <v:path arrowok="t"/>
                <v:fill/>
              </v:shape>
            </v:group>
            <v:group style="position:absolute;left:7241;top:1801;width:200;height:149" coordorigin="7241,1801" coordsize="200,149">
              <v:shape style="position:absolute;left:7241;top:1801;width:200;height:149" coordorigin="7241,1801" coordsize="200,149" path="m7370,1802l7367,1804,7363,1808,7362,1809,7317,1858,7305,1870,7288,1889,7253,1925,7246,1931,7241,1941,7248,1948,7257,1949,7276,1943,7286,1940,7324,1940,7327,1933,7329,1931,7377,1883,7406,1849,7420,1835,7434,1821,7440,1816,7440,1811,7436,1807,7384,1807,7370,1802e" filled="t" fillcolor="#231F20" stroked="f">
                <v:path arrowok="t"/>
                <v:fill/>
              </v:shape>
              <v:shape style="position:absolute;left:7241;top:1801;width:200;height:149" coordorigin="7241,1801" coordsize="200,149" path="m7320,1942l7306,1942,7317,1943,7320,1942e" filled="t" fillcolor="#231F20" stroked="f">
                <v:path arrowok="t"/>
                <v:fill/>
              </v:shape>
              <v:shape style="position:absolute;left:7241;top:1801;width:200;height:149" coordorigin="7241,1801" coordsize="200,149" path="m7324,1940l7286,1940,7301,1942,7320,1942,7323,1942,7324,1940e" filled="t" fillcolor="#231F20" stroked="f">
                <v:path arrowok="t"/>
                <v:fill/>
              </v:shape>
              <v:shape style="position:absolute;left:7241;top:1801;width:200;height:149" coordorigin="7241,1801" coordsize="200,149" path="m7427,1801l7409,1803,7384,1807,7436,1807,7431,1803,7427,1801e" filled="t" fillcolor="#231F20" stroked="f">
                <v:path arrowok="t"/>
                <v:fill/>
              </v:shape>
            </v:group>
            <v:group style="position:absolute;left:7386;top:1803;width:198;height:147" coordorigin="7386,1803" coordsize="198,147">
              <v:shape style="position:absolute;left:7386;top:1803;width:198;height:147" coordorigin="7386,1803" coordsize="198,147" path="m7516,1803l7515,1804,7505,1813,7487,1833,7473,1847,7459,1861,7450,1870,7441,1878,7430,1891,7428,1895,7418,1905,7390,1936,7388,1938,7386,1941,7386,1944,7389,1949,7396,1950,7401,1948,7403,1947,7411,1944,7434,1941,7463,1941,7464,1941,7468,1937,7493,1912,7511,1894,7523,1881,7553,1848,7566,1833,7580,1820,7584,1816,7584,1810,7578,1807,7536,1807,7526,1807,7516,1803e" filled="t" fillcolor="#231F20" stroked="f">
                <v:path arrowok="t"/>
                <v:fill/>
              </v:shape>
              <v:shape style="position:absolute;left:7386;top:1803;width:198;height:147" coordorigin="7386,1803" coordsize="198,147" path="m7463,1941l7434,1941,7453,1942,7459,1944,7463,1941e" filled="t" fillcolor="#231F20" stroked="f">
                <v:path arrowok="t"/>
                <v:fill/>
              </v:shape>
              <v:shape style="position:absolute;left:7386;top:1803;width:198;height:147" coordorigin="7386,1803" coordsize="198,147" path="m7554,1804l7536,1807,7578,1807,7576,1805,7574,1805,7561,1805,7554,1804e" filled="t" fillcolor="#231F20" stroked="f">
                <v:path arrowok="t"/>
                <v:fill/>
              </v:shape>
              <v:shape style="position:absolute;left:7386;top:1803;width:198;height:147" coordorigin="7386,1803" coordsize="198,147" path="m7572,1804l7561,1805,7574,1805,7572,1804e" filled="t" fillcolor="#231F20" stroked="f">
                <v:path arrowok="t"/>
                <v:fill/>
              </v:shape>
            </v:group>
            <v:group style="position:absolute;left:7812;top:1801;width:202;height:151" coordorigin="7812,1801" coordsize="202,151">
              <v:shape style="position:absolute;left:7812;top:1801;width:202;height:151" coordorigin="7812,1801" coordsize="202,151" path="m7947,1801l7947,1801,7937,1810,7935,1813,7930,1818,7877,1875,7865,1888,7846,1907,7815,1936,7814,1939,7812,1944,7813,1948,7820,1950,7823,1952,7827,1949,7829,1947,7831,1946,7872,1943,7879,1943,7884,1942,7896,1942,7899,1939,7907,1929,7911,1924,7938,1895,7952,1880,7967,1864,7981,1850,7995,1835,8011,1822,8012,1821,8013,1820,8014,1817,8015,1815,8014,1810,7964,1810,7959,1810,7947,1801e" filled="t" fillcolor="#231F20" stroked="f">
                <v:path arrowok="t"/>
                <v:fill/>
              </v:shape>
              <v:shape style="position:absolute;left:7812;top:1801;width:202;height:151" coordorigin="7812,1801" coordsize="202,151" path="m7879,1943l7872,1943,7872,1943,7879,1943e" filled="t" fillcolor="#231F20" stroked="f">
                <v:path arrowok="t"/>
                <v:fill/>
              </v:shape>
              <v:shape style="position:absolute;left:7812;top:1801;width:202;height:151" coordorigin="7812,1801" coordsize="202,151" path="m8008,1803l7990,1807,7980,1809,7964,1810,8014,1810,8013,1806,8008,1803e" filled="t" fillcolor="#231F20" stroked="f">
                <v:path arrowok="t"/>
                <v:fill/>
              </v:shape>
            </v:group>
            <v:group style="position:absolute;left:7532;top:1803;width:199;height:149" coordorigin="7532,1803" coordsize="199,149">
              <v:shape style="position:absolute;left:7532;top:1803;width:199;height:149" coordorigin="7532,1803" coordsize="199,149" path="m7660,1804l7656,1807,7652,1810,7631,1833,7586,1881,7571,1898,7541,1931,7538,1934,7532,1939,7532,1944,7536,1951,7544,1953,7552,1946,7567,1945,7574,1944,7585,1943,7602,1942,7611,1942,7612,1941,7617,1934,7621,1928,7631,1917,7659,1888,7665,1882,7670,1875,7683,1862,7690,1854,7707,1838,7715,1827,7726,1820,7728,1819,7729,1816,7731,1815,7729,1809,7728,1809,7679,1809,7670,1809,7660,1804e" filled="t" fillcolor="#231F20" stroked="f">
                <v:path arrowok="t"/>
                <v:fill/>
              </v:shape>
              <v:shape style="position:absolute;left:7532;top:1803;width:199;height:149" coordorigin="7532,1803" coordsize="199,149" path="m7612,1941e" filled="t" fillcolor="#231F20" stroked="f">
                <v:path arrowok="t"/>
                <v:fill/>
              </v:shape>
              <v:shape style="position:absolute;left:7532;top:1803;width:199;height:149" coordorigin="7532,1803" coordsize="199,149" path="m7692,1806l7679,1809,7728,1809,7727,1808,7710,1808,7705,1806,7696,1806,7692,1806e" filled="t" fillcolor="#231F20" stroked="f">
                <v:path arrowok="t"/>
                <v:fill/>
              </v:shape>
              <v:shape style="position:absolute;left:7532;top:1803;width:199;height:149" coordorigin="7532,1803" coordsize="199,149" path="m7716,1803l7710,1808,7727,1808,7726,1806,7719,1804,7716,1803e" filled="t" fillcolor="#231F20" stroked="f">
                <v:path arrowok="t"/>
                <v:fill/>
              </v:shape>
              <v:shape style="position:absolute;left:7532;top:1803;width:199;height:149" coordorigin="7532,1803" coordsize="199,149" path="m7705,1806l7696,1806,7705,1806,7705,1806e" filled="t" fillcolor="#231F20" stroked="f">
                <v:path arrowok="t"/>
                <v:fill/>
              </v:shape>
            </v:group>
            <v:group style="position:absolute;left:8529;top:1803;width:194;height:144" coordorigin="8529,1803" coordsize="194,144">
              <v:shape style="position:absolute;left:8529;top:1803;width:194;height:144" coordorigin="8529,1803" coordsize="194,144" path="m8602,1945l8587,1945,8598,1948,8600,1946,8602,1945e" filled="t" fillcolor="#231F20" stroked="f">
                <v:path arrowok="t"/>
                <v:fill/>
              </v:shape>
              <v:shape style="position:absolute;left:8529;top:1803;width:194;height:144" coordorigin="8529,1803" coordsize="194,144" path="m8575,1946l8548,1946,8552,1947,8558,1947,8562,1947,8575,1946e" filled="t" fillcolor="#231F20" stroked="f">
                <v:path arrowok="t"/>
                <v:fill/>
              </v:shape>
              <v:shape style="position:absolute;left:8529;top:1803;width:194;height:144" coordorigin="8529,1803" coordsize="194,144" path="m8659,1803l8656,1805,8647,1815,8641,1821,8589,1877,8542,1923,8531,1933,8530,1934,8529,1936,8533,1943,8537,1947,8548,1946,8575,1946,8587,1945,8602,1945,8610,1935,8658,1887,8667,1877,8680,1862,8694,1848,8709,1834,8724,1821,8724,1809,8723,1807,8693,1807,8689,1806,8670,1806,8667,1806,8659,1803e" filled="t" fillcolor="#231F20" stroked="f">
                <v:path arrowok="t"/>
                <v:fill/>
              </v:shape>
              <v:shape style="position:absolute;left:8529;top:1803;width:194;height:144" coordorigin="8529,1803" coordsize="194,144" path="m8705,1804l8693,1807,8723,1807,8721,1805,8708,1804,8705,1804e" filled="t" fillcolor="#231F20" stroked="f">
                <v:path arrowok="t"/>
                <v:fill/>
              </v:shape>
              <v:shape style="position:absolute;left:8529;top:1803;width:194;height:144" coordorigin="8529,1803" coordsize="194,144" path="m8683,1805l8670,1806,8689,1806,8683,1805e" filled="t" fillcolor="#231F20" stroked="f">
                <v:path arrowok="t"/>
                <v:fill/>
              </v:shape>
            </v:group>
            <v:group style="position:absolute;left:7094;top:1805;width:190;height:146" coordorigin="7094,1805" coordsize="190,146">
              <v:shape style="position:absolute;left:7094;top:1805;width:190;height:146" coordorigin="7094,1805" coordsize="190,146" path="m7220,1808l7217,1809,7115,1917,7107,1925,7099,1933,7098,1934,7094,1939,7096,1945,7105,1950,7108,1951,7123,1949,7133,1947,7150,1945,7156,1944,7173,1944,7178,1938,7181,1932,7190,1923,7202,1910,7217,1893,7229,1881,7246,1862,7258,1847,7284,1815,7282,1813,7282,1812,7236,1812,7220,1808e" filled="t" fillcolor="#231F20" stroked="f">
                <v:path arrowok="t"/>
                <v:fill/>
              </v:shape>
              <v:shape style="position:absolute;left:7094;top:1805;width:190;height:146" coordorigin="7094,1805" coordsize="190,146" path="m7173,1944l7156,1944,7167,1949,7171,1947,7173,1944e" filled="t" fillcolor="#231F20" stroked="f">
                <v:path arrowok="t"/>
                <v:fill/>
              </v:shape>
              <v:shape style="position:absolute;left:7094;top:1805;width:190;height:146" coordorigin="7094,1805" coordsize="190,146" path="m7267,1805l7248,1810,7236,1812,7282,1812,7281,1809,7273,1807,7267,1805e" filled="t" fillcolor="#231F20" stroked="f">
                <v:path arrowok="t"/>
                <v:fill/>
              </v:shape>
            </v:group>
            <v:group style="position:absolute;left:6667;top:1808;width:196;height:143" coordorigin="6667,1808" coordsize="196,143">
              <v:shape style="position:absolute;left:6667;top:1808;width:196;height:143" coordorigin="6667,1808" coordsize="196,143" path="m6798,1808l6795,1811,6792,1813,6735,1871,6707,1900,6693,1914,6686,1921,6680,1930,6667,1939,6668,1945,6680,1950,6686,1951,6697,1948,6700,1947,6711,1945,6718,1942,6744,1942,6747,1940,6748,1938,6767,1915,6782,1898,6795,1886,6812,1868,6862,1816,6860,1814,6859,1812,6839,1812,6833,1811,6817,1810,6808,1809,6798,1808e" filled="t" fillcolor="#231F20" stroked="f">
                <v:path arrowok="t"/>
                <v:fill/>
              </v:shape>
              <v:shape style="position:absolute;left:6667;top:1808;width:196;height:143" coordorigin="6667,1808" coordsize="196,143" path="m6744,1942l6718,1942,6734,1950,6739,1946,6744,1942e" filled="t" fillcolor="#231F20" stroked="f">
                <v:path arrowok="t"/>
                <v:fill/>
              </v:shape>
              <v:shape style="position:absolute;left:6667;top:1808;width:196;height:143" coordorigin="6667,1808" coordsize="196,143" path="m6850,1810l6839,1812,6859,1812,6859,1812,6853,1811,6850,1810e" filled="t" fillcolor="#231F20" stroked="f">
                <v:path arrowok="t"/>
                <v:fill/>
              </v:shape>
            </v:group>
            <v:group style="position:absolute;left:9679;top:1802;width:208;height:154" coordorigin="9679,1802" coordsize="208,154">
              <v:shape style="position:absolute;left:9679;top:1802;width:208;height:154" coordorigin="9679,1802" coordsize="208,154" path="m9816,1802l9814,1805,9811,1807,9803,1816,9792,1827,9778,1842,9759,1860,9731,1888,9725,1893,9720,1900,9706,1914,9692,1929,9679,1943,9679,1946,9683,1955,9686,1956,9696,1951,9698,1950,9707,1949,9714,1949,9732,1947,9768,1947,9773,1941,9776,1938,9785,1929,9825,1884,9838,1869,9852,1854,9865,1839,9880,1825,9887,1819,9886,1816,9881,1810,9826,1810,9823,1809,9819,1804,9818,1803,9816,1802e" filled="t" fillcolor="#231F20" stroked="f">
                <v:path arrowok="t"/>
                <v:fill/>
              </v:shape>
              <v:shape style="position:absolute;left:9679;top:1802;width:208;height:154" coordorigin="9679,1802" coordsize="208,154" path="m9768,1947l9732,1947,9744,1947,9761,1950,9766,1949,9768,1947e" filled="t" fillcolor="#231F20" stroked="f">
                <v:path arrowok="t"/>
                <v:fill/>
              </v:shape>
              <v:shape style="position:absolute;left:9679;top:1802;width:208;height:154" coordorigin="9679,1802" coordsize="208,154" path="m9714,1949l9707,1949,9713,1949,9714,1949e" filled="t" fillcolor="#231F20" stroked="f">
                <v:path arrowok="t"/>
                <v:fill/>
              </v:shape>
              <v:shape style="position:absolute;left:9679;top:1802;width:208;height:154" coordorigin="9679,1802" coordsize="208,154" path="m9855,1806l9842,1807,9836,1809,9826,1810,9881,1810,9880,1809,9860,1809,9855,1806e" filled="t" fillcolor="#231F20" stroked="f">
                <v:path arrowok="t"/>
                <v:fill/>
              </v:shape>
              <v:shape style="position:absolute;left:9679;top:1802;width:208;height:154" coordorigin="9679,1802" coordsize="208,154" path="m9870,1806l9860,1809,9880,1809,9878,1807,9874,1807,9870,1806e" filled="t" fillcolor="#231F20" stroked="f">
                <v:path arrowok="t"/>
                <v:fill/>
              </v:shape>
              <v:shape style="position:absolute;left:9679;top:1802;width:208;height:154" coordorigin="9679,1802" coordsize="208,154" path="m9878,1807l9874,1807,9878,1807e" filled="t" fillcolor="#231F20" stroked="f">
                <v:path arrowok="t"/>
                <v:fill/>
              </v:shape>
            </v:group>
            <v:group style="position:absolute;left:8814;top:1807;width:206;height:144" coordorigin="8814,1807" coordsize="206,144">
              <v:shape style="position:absolute;left:8814;top:1807;width:206;height:144" coordorigin="8814,1807" coordsize="206,144" path="m8947,1807l8943,1810,8937,1813,8929,1823,8924,1829,8895,1858,8882,1873,8875,1882,8868,1891,8856,1899,8854,1902,8849,1907,8845,1911,8834,1923,8826,1931,8814,1944,8816,1949,8827,1951,8834,1951,8848,1950,8856,1948,8872,1945,8880,1945,8910,1945,8914,1939,8918,1935,8924,1927,8935,1914,8952,1896,8965,1881,9008,1831,9012,1827,9021,1818,9020,1813,8963,1813,8955,1812,8953,1809,8949,1807,8948,1807,8947,1807e" filled="t" fillcolor="#231F20" stroked="f">
                <v:path arrowok="t"/>
                <v:fill/>
              </v:shape>
              <v:shape style="position:absolute;left:8814;top:1807;width:206;height:144" coordorigin="8814,1807" coordsize="206,144" path="m8910,1945l8880,1945,8893,1949,8899,1949,8907,1947,8909,1945,8910,1945e" filled="t" fillcolor="#231F20" stroked="f">
                <v:path arrowok="t"/>
                <v:fill/>
              </v:shape>
              <v:shape style="position:absolute;left:8814;top:1807;width:206;height:144" coordorigin="8814,1807" coordsize="206,144" path="m9004,1808l8996,1810,8993,1810,8978,1812,8968,1812,8963,1813,9020,1813,9019,1812,9008,1809,9004,1808e" filled="t" fillcolor="#231F20" stroked="f">
                <v:path arrowok="t"/>
                <v:fill/>
              </v:shape>
              <v:shape style="position:absolute;left:8814;top:1807;width:206;height:144" coordorigin="8814,1807" coordsize="206,144" path="m8949,1807l8948,1807,8949,1807e" filled="t" fillcolor="#231F20" stroked="f">
                <v:path arrowok="t"/>
                <v:fill/>
              </v:shape>
            </v:group>
            <v:group style="position:absolute;left:10106;top:1800;width:210;height:152" coordorigin="10106,1800" coordsize="210,152">
              <v:shape style="position:absolute;left:10106;top:1800;width:210;height:152" coordorigin="10106,1800" coordsize="210,152" path="m10245,1800l10242,1801,10220,1823,10203,1842,10190,1856,10176,1871,10160,1887,10146,1901,10131,1915,10117,1929,10114,1931,10111,1933,10106,1938,10106,1941,10110,1949,10114,1952,10124,1949,10150,1949,10155,1947,10161,1947,10183,1947,10183,1946,10193,1936,10207,1921,10222,1908,10224,1907,10226,1905,10235,1894,10243,1885,10253,1875,10267,1862,10312,1818,10314,1816,10316,1814,10314,1806,10260,1806,10254,1805,10245,1800e" filled="t" fillcolor="#231F20" stroked="f">
                <v:path arrowok="t"/>
                <v:fill/>
              </v:shape>
              <v:shape style="position:absolute;left:10106;top:1800;width:210;height:152" coordorigin="10106,1800" coordsize="210,152" path="m10150,1949l10124,1949,10129,1950,10139,1951,10145,1951,10150,1949e" filled="t" fillcolor="#231F20" stroked="f">
                <v:path arrowok="t"/>
                <v:fill/>
              </v:shape>
              <v:shape style="position:absolute;left:10106;top:1800;width:210;height:152" coordorigin="10106,1800" coordsize="210,152" path="m10183,1947l10161,1947,10170,1947,10174,1949,10179,1950,10181,1948,10183,1947e" filled="t" fillcolor="#231F20" stroked="f">
                <v:path arrowok="t"/>
                <v:fill/>
              </v:shape>
              <v:shape style="position:absolute;left:10106;top:1800;width:210;height:152" coordorigin="10106,1800" coordsize="210,152" path="m10268,1804l10267,1804,10260,1806,10314,1806,10313,1806,10280,1806,10268,1804e" filled="t" fillcolor="#231F20" stroked="f">
                <v:path arrowok="t"/>
                <v:fill/>
              </v:shape>
              <v:shape style="position:absolute;left:10106;top:1800;width:210;height:152" coordorigin="10106,1800" coordsize="210,152" path="m10311,1802l10290,1803,10280,1806,10313,1806,10312,1802,10311,1802e" filled="t" fillcolor="#231F20" stroked="f">
                <v:path arrowok="t"/>
                <v:fill/>
              </v:shape>
            </v:group>
            <v:group style="position:absolute;left:10252;top:1799;width:211;height:150" coordorigin="10252,1799" coordsize="211,150">
              <v:shape style="position:absolute;left:10252;top:1799;width:211;height:150" coordorigin="10252,1799" coordsize="211,150" path="m10393,1799l10384,1807,10375,1815,10360,1832,10318,1873,10304,1887,10297,1894,10290,1902,10278,1909,10276,1912,10266,1922,10259,1928,10257,1931,10252,1937,10253,1942,10258,1947,10262,1948,10268,1944,10271,1944,10316,1943,10332,1943,10345,1930,10375,1900,10377,1898,10382,1894,10394,1883,10408,1869,10440,1837,10454,1823,10460,1818,10463,1812,10457,1804,10416,1804,10409,1804,10402,1804,10393,1799e" filled="t" fillcolor="#231F20" stroked="f">
                <v:path arrowok="t"/>
                <v:fill/>
              </v:shape>
              <v:shape style="position:absolute;left:10252;top:1799;width:211;height:150" coordorigin="10252,1799" coordsize="211,150" path="m10332,1943l10316,1943,10317,1943,10326,1947,10331,1943,10332,1943e" filled="t" fillcolor="#231F20" stroked="f">
                <v:path arrowok="t"/>
                <v:fill/>
              </v:shape>
              <v:shape style="position:absolute;left:10252;top:1799;width:211;height:150" coordorigin="10252,1799" coordsize="211,150" path="m10444,1800l10433,1804,10416,1804,10457,1804,10451,1801,10444,1800e" filled="t" fillcolor="#231F20" stroked="f">
                <v:path arrowok="t"/>
                <v:fill/>
              </v:shape>
            </v:group>
            <v:group style="position:absolute;left:8964;top:1804;width:203;height:153" coordorigin="8964,1804" coordsize="203,153">
              <v:shape style="position:absolute;left:8964;top:1804;width:203;height:153" coordorigin="8964,1804" coordsize="203,153" path="m9098,1805l9094,1807,9086,1815,9071,1828,9040,1857,9039,1859,9007,1896,8992,1912,8980,1928,8967,1943,8964,1945,8964,1948,8967,1956,8971,1958,8978,1956,8980,1956,8982,1955,9002,1952,9022,1951,9024,1951,9040,1951,9044,1945,9047,1942,9055,1932,9062,1926,9075,1913,9080,1905,9088,1898,9101,1884,9115,1868,9127,1853,9140,1837,9146,1831,9153,1825,9167,1815,9166,1809,9161,1807,9139,1807,9138,1807,9121,1807,9115,1807,9109,1807,9098,1805e" filled="t" fillcolor="#231F20" stroked="f">
                <v:path arrowok="t"/>
                <v:fill/>
              </v:shape>
              <v:shape style="position:absolute;left:8964;top:1804;width:203;height:153" coordorigin="8964,1804" coordsize="203,153" path="m9040,1951l9024,1951,9027,1952,9037,1954,9038,1954,9040,1951e" filled="t" fillcolor="#231F20" stroked="f">
                <v:path arrowok="t"/>
                <v:fill/>
              </v:shape>
              <v:shape style="position:absolute;left:8964;top:1804;width:203;height:153" coordorigin="8964,1804" coordsize="203,153" path="m9153,1804l9145,1807,9139,1807,9161,1807,9156,1805,9153,1804e" filled="t" fillcolor="#231F20" stroked="f">
                <v:path arrowok="t"/>
                <v:fill/>
              </v:shape>
              <v:shape style="position:absolute;left:8964;top:1804;width:203;height:153" coordorigin="8964,1804" coordsize="203,153" path="m9129,1806l9125,1806,9121,1806,9121,1807,9138,1807,9129,1806e" filled="t" fillcolor="#231F20" stroked="f">
                <v:path arrowok="t"/>
                <v:fill/>
              </v:shape>
            </v:group>
            <v:group style="position:absolute;left:9966;top:1802;width:200;height:151" coordorigin="9966,1802" coordsize="200,151">
              <v:shape style="position:absolute;left:9966;top:1802;width:200;height:151" coordorigin="9966,1802" coordsize="200,151" path="m10018,1951l9998,1951,10008,1952,10013,1952,10018,1951e" filled="t" fillcolor="#231F20" stroked="f">
                <v:path arrowok="t"/>
                <v:fill/>
              </v:shape>
              <v:shape style="position:absolute;left:9966;top:1802;width:200;height:151" coordorigin="9966,1802" coordsize="200,151" path="m9997,1951l9983,1951,9992,1951,9997,1951e" filled="t" fillcolor="#231F20" stroked="f">
                <v:path arrowok="t"/>
                <v:fill/>
              </v:shape>
              <v:shape style="position:absolute;left:9966;top:1802;width:200;height:151" coordorigin="9966,1802" coordsize="200,151" path="m10104,1802l10097,1803,10093,1807,10085,1817,10080,1823,10074,1829,10048,1856,10034,1870,10020,1885,10005,1903,9991,1917,9977,1931,9975,1933,9972,1934,9966,1942,9969,1949,9969,1949,9979,1951,9983,1951,9997,1951,9998,1951,10018,1951,10024,1949,10031,1948,10044,1948,10045,1947,10048,1945,10050,1935,10066,1919,10111,1874,10144,1837,10151,1829,10161,1822,10162,1821,10168,1813,10167,1808,10113,1808,10111,1808,10109,1808,10104,1802e" filled="t" fillcolor="#231F20" stroked="f">
                <v:path arrowok="t"/>
                <v:fill/>
              </v:shape>
              <v:shape style="position:absolute;left:9966;top:1802;width:200;height:151" coordorigin="9966,1802" coordsize="200,151" path="m10044,1948l10031,1948,10039,1949,10042,1949,10044,1948e" filled="t" fillcolor="#231F20" stroked="f">
                <v:path arrowok="t"/>
                <v:fill/>
              </v:shape>
              <v:shape style="position:absolute;left:9966;top:1802;width:200;height:151" coordorigin="9966,1802" coordsize="200,151" path="m10153,1802l10125,1805,10113,1808,10167,1808,10165,1803,10153,1802e" filled="t" fillcolor="#231F20" stroked="f">
                <v:path arrowok="t"/>
                <v:fill/>
              </v:shape>
            </v:group>
            <v:group style="position:absolute;left:10399;top:1800;width:204;height:146" coordorigin="10399,1800" coordsize="204,146">
              <v:shape style="position:absolute;left:10399;top:1800;width:204;height:146" coordorigin="10399,1800" coordsize="204,146" path="m10535,1800l10533,1801,10529,1805,10500,1834,10486,1849,10470,1865,10455,1879,10441,1893,10432,1903,10423,1913,10409,1924,10406,1927,10399,1934,10399,1938,10404,1945,10407,1946,10417,1945,10425,1945,10440,1942,10459,1942,10463,1941,10464,1941,10477,1941,10479,1940,10484,1932,10485,1932,10493,1924,10501,1917,10511,1907,10536,1880,10553,1862,10567,1848,10582,1834,10598,1822,10603,1818,10603,1812,10597,1806,10595,1805,10544,1805,10535,1800e" filled="t" fillcolor="#231F20" stroked="f">
                <v:path arrowok="t"/>
                <v:fill/>
              </v:shape>
              <v:shape style="position:absolute;left:10399;top:1800;width:204;height:146" coordorigin="10399,1800" coordsize="204,146" path="m10425,1945l10417,1945,10423,1946,10425,1945e" filled="t" fillcolor="#231F20" stroked="f">
                <v:path arrowok="t"/>
                <v:fill/>
              </v:shape>
              <v:shape style="position:absolute;left:10399;top:1800;width:204;height:146" coordorigin="10399,1800" coordsize="204,146" path="m10459,1942l10440,1942,10452,1945,10459,1942e" filled="t" fillcolor="#231F20" stroked="f">
                <v:path arrowok="t"/>
                <v:fill/>
              </v:shape>
              <v:shape style="position:absolute;left:10399;top:1800;width:204;height:146" coordorigin="10399,1800" coordsize="204,146" path="m10477,1941l10464,1941,10473,1943,10477,1941e" filled="t" fillcolor="#231F20" stroked="f">
                <v:path arrowok="t"/>
                <v:fill/>
              </v:shape>
              <v:shape style="position:absolute;left:10399;top:1800;width:204;height:146" coordorigin="10399,1800" coordsize="204,146" path="m10592,1802l10580,1803,10569,1804,10551,1804,10544,1805,10595,1805,10594,1804,10594,1804,10569,1804,10594,1804,10592,1802e" filled="t" fillcolor="#231F20" stroked="f">
                <v:path arrowok="t"/>
                <v:fill/>
              </v:shape>
            </v:group>
            <v:group style="position:absolute;left:9253;top:1801;width:200;height:149" coordorigin="9253,1801" coordsize="200,149">
              <v:shape style="position:absolute;left:9253;top:1801;width:200;height:149" coordorigin="9253,1801" coordsize="200,149" path="m9382,1802l9379,1804,9375,1808,9374,1809,9329,1858,9317,1870,9300,1889,9266,1925,9258,1931,9253,1941,9260,1948,9269,1949,9288,1943,9298,1940,9336,1940,9340,1933,9342,1931,9389,1883,9418,1849,9432,1835,9446,1821,9452,1816,9452,1811,9448,1807,9396,1807,9382,1802e" filled="t" fillcolor="#231F20" stroked="f">
                <v:path arrowok="t"/>
                <v:fill/>
              </v:shape>
              <v:shape style="position:absolute;left:9253;top:1801;width:200;height:149" coordorigin="9253,1801" coordsize="200,149" path="m9333,1942l9318,1942,9329,1943,9333,1942e" filled="t" fillcolor="#231F20" stroked="f">
                <v:path arrowok="t"/>
                <v:fill/>
              </v:shape>
              <v:shape style="position:absolute;left:9253;top:1801;width:200;height:149" coordorigin="9253,1801" coordsize="200,149" path="m9336,1940l9298,1940,9313,1942,9333,1942,9335,1942,9336,1940e" filled="t" fillcolor="#231F20" stroked="f">
                <v:path arrowok="t"/>
                <v:fill/>
              </v:shape>
              <v:shape style="position:absolute;left:9253;top:1801;width:200;height:149" coordorigin="9253,1801" coordsize="200,149" path="m9440,1801l9421,1803,9396,1807,9448,1807,9443,1803,9440,1801e" filled="t" fillcolor="#231F20" stroked="f">
                <v:path arrowok="t"/>
                <v:fill/>
              </v:shape>
            </v:group>
            <v:group style="position:absolute;left:9398;top:1803;width:198;height:147" coordorigin="9398,1803" coordsize="198,147">
              <v:shape style="position:absolute;left:9398;top:1803;width:198;height:147" coordorigin="9398,1803" coordsize="198,147" path="m9528,1803l9527,1804,9517,1813,9499,1833,9485,1847,9471,1861,9462,1870,9453,1878,9442,1891,9440,1895,9430,1905,9402,1936,9400,1938,9398,1941,9398,1944,9401,1949,9408,1950,9414,1948,9415,1947,9423,1944,9446,1941,9475,1941,9476,1941,9480,1937,9505,1912,9523,1894,9535,1881,9565,1848,9578,1833,9593,1820,9596,1816,9596,1810,9590,1807,9548,1807,9538,1807,9528,1803e" filled="t" fillcolor="#231F20" stroked="f">
                <v:path arrowok="t"/>
                <v:fill/>
              </v:shape>
              <v:shape style="position:absolute;left:9398;top:1803;width:198;height:147" coordorigin="9398,1803" coordsize="198,147" path="m9475,1941l9446,1941,9465,1942,9471,1944,9475,1941e" filled="t" fillcolor="#231F20" stroked="f">
                <v:path arrowok="t"/>
                <v:fill/>
              </v:shape>
              <v:shape style="position:absolute;left:9398;top:1803;width:198;height:147" coordorigin="9398,1803" coordsize="198,147" path="m9566,1804l9548,1807,9590,1807,9588,1805,9586,1805,9573,1805,9566,1804e" filled="t" fillcolor="#231F20" stroked="f">
                <v:path arrowok="t"/>
                <v:fill/>
              </v:shape>
              <v:shape style="position:absolute;left:9398;top:1803;width:198;height:147" coordorigin="9398,1803" coordsize="198,147" path="m9584,1804l9573,1805,9586,1805,9584,1804e" filled="t" fillcolor="#231F20" stroked="f">
                <v:path arrowok="t"/>
                <v:fill/>
              </v:shape>
            </v:group>
            <v:group style="position:absolute;left:9825;top:1801;width:202;height:151" coordorigin="9825,1801" coordsize="202,151">
              <v:shape style="position:absolute;left:9825;top:1801;width:202;height:151" coordorigin="9825,1801" coordsize="202,151" path="m9959,1801l9959,1801,9949,1810,9947,1813,9943,1818,9889,1875,9877,1888,9858,1907,9827,1936,9826,1939,9825,1944,9825,1948,9832,1950,9835,1952,9839,1949,9841,1947,9843,1946,9884,1943,9891,1943,9896,1942,9908,1942,9912,1939,9919,1929,9923,1924,9950,1895,9964,1880,9980,1864,9993,1850,10007,1835,10023,1822,10024,1821,10025,1820,10026,1817,10027,1815,10026,1810,9976,1810,9971,1810,9959,1801e" filled="t" fillcolor="#231F20" stroked="f">
                <v:path arrowok="t"/>
                <v:fill/>
              </v:shape>
              <v:shape style="position:absolute;left:9825;top:1801;width:202;height:151" coordorigin="9825,1801" coordsize="202,151" path="m9891,1943l9884,1943,9884,1943,9891,1943e" filled="t" fillcolor="#231F20" stroked="f">
                <v:path arrowok="t"/>
                <v:fill/>
              </v:shape>
              <v:shape style="position:absolute;left:9825;top:1801;width:202;height:151" coordorigin="9825,1801" coordsize="202,151" path="m10020,1803l10003,1807,9992,1809,9976,1810,10026,1810,10025,1806,10020,1803e" filled="t" fillcolor="#231F20" stroked="f">
                <v:path arrowok="t"/>
                <v:fill/>
              </v:shape>
            </v:group>
            <v:group style="position:absolute;left:9544;top:1803;width:199;height:149" coordorigin="9544,1803" coordsize="199,149">
              <v:shape style="position:absolute;left:9544;top:1803;width:199;height:149" coordorigin="9544,1803" coordsize="199,149" path="m9672,1804l9668,1807,9664,1810,9643,1833,9598,1881,9583,1898,9553,1931,9550,1934,9545,1939,9544,1944,9548,1951,9556,1953,9564,1946,9579,1945,9586,1944,9597,1943,9614,1942,9623,1942,9624,1941,9629,1934,9633,1928,9643,1917,9671,1888,9677,1882,9682,1875,9695,1862,9702,1854,9719,1838,9727,1827,9738,1820,9740,1819,9741,1816,9743,1815,9741,1809,9740,1809,9691,1809,9682,1809,9672,1804e" filled="t" fillcolor="#231F20" stroked="f">
                <v:path arrowok="t"/>
                <v:fill/>
              </v:shape>
              <v:shape style="position:absolute;left:9544;top:1803;width:199;height:149" coordorigin="9544,1803" coordsize="199,149" path="m9624,1941e" filled="t" fillcolor="#231F20" stroked="f">
                <v:path arrowok="t"/>
                <v:fill/>
              </v:shape>
              <v:shape style="position:absolute;left:9544;top:1803;width:199;height:149" coordorigin="9544,1803" coordsize="199,149" path="m9704,1806l9691,1809,9740,1809,9739,1808,9722,1808,9717,1806,9708,1806,9704,1806e" filled="t" fillcolor="#231F20" stroked="f">
                <v:path arrowok="t"/>
                <v:fill/>
              </v:shape>
              <v:shape style="position:absolute;left:9544;top:1803;width:199;height:149" coordorigin="9544,1803" coordsize="199,149" path="m9728,1803l9722,1808,9739,1808,9738,1806,9731,1804,9728,1803e" filled="t" fillcolor="#231F20" stroked="f">
                <v:path arrowok="t"/>
                <v:fill/>
              </v:shape>
              <v:shape style="position:absolute;left:9544;top:1803;width:199;height:149" coordorigin="9544,1803" coordsize="199,149" path="m9717,1806l9708,1806,9717,1806,9717,1806e" filled="t" fillcolor="#231F20" stroked="f">
                <v:path arrowok="t"/>
                <v:fill/>
              </v:shape>
            </v:group>
            <v:group style="position:absolute;left:10541;top:1803;width:194;height:144" coordorigin="10541,1803" coordsize="194,144">
              <v:shape style="position:absolute;left:10541;top:1803;width:194;height:144" coordorigin="10541,1803" coordsize="194,144" path="m10614,1945l10599,1945,10610,1948,10612,1946,10614,1945e" filled="t" fillcolor="#231F20" stroked="f">
                <v:path arrowok="t"/>
                <v:fill/>
              </v:shape>
              <v:shape style="position:absolute;left:10541;top:1803;width:194;height:144" coordorigin="10541,1803" coordsize="194,144" path="m10587,1946l10560,1946,10564,1947,10570,1947,10574,1947,10587,1946e" filled="t" fillcolor="#231F20" stroked="f">
                <v:path arrowok="t"/>
                <v:fill/>
              </v:shape>
              <v:shape style="position:absolute;left:10541;top:1803;width:194;height:144" coordorigin="10541,1803" coordsize="194,144" path="m10671,1803l10668,1805,10659,1815,10653,1821,10601,1877,10554,1923,10543,1933,10542,1934,10541,1936,10545,1943,10550,1947,10560,1946,10587,1946,10599,1945,10614,1945,10622,1935,10670,1887,10679,1877,10692,1862,10706,1848,10721,1834,10737,1821,10736,1809,10735,1807,10705,1807,10701,1806,10682,1806,10679,1806,10671,1803e" filled="t" fillcolor="#231F20" stroked="f">
                <v:path arrowok="t"/>
                <v:fill/>
              </v:shape>
              <v:shape style="position:absolute;left:10541;top:1803;width:194;height:144" coordorigin="10541,1803" coordsize="194,144" path="m10717,1804l10705,1807,10735,1807,10733,1805,10720,1804,10717,1804e" filled="t" fillcolor="#231F20" stroked="f">
                <v:path arrowok="t"/>
                <v:fill/>
              </v:shape>
              <v:shape style="position:absolute;left:10541;top:1803;width:194;height:144" coordorigin="10541,1803" coordsize="194,144" path="m10695,1805l10682,1806,10701,1806,10695,1805e" filled="t" fillcolor="#231F20" stroked="f">
                <v:path arrowok="t"/>
                <v:fill/>
              </v:shape>
            </v:group>
            <v:group style="position:absolute;left:9106;top:1805;width:190;height:146" coordorigin="9106,1805" coordsize="190,146">
              <v:shape style="position:absolute;left:9106;top:1805;width:190;height:146" coordorigin="9106,1805" coordsize="190,146" path="m9232,1808l9229,1809,9127,1917,9119,1925,9111,1933,9110,1934,9106,1939,9108,1945,9117,1950,9121,1951,9135,1949,9145,1947,9162,1945,9168,1944,9185,1944,9190,1938,9193,1932,9202,1923,9215,1910,9229,1893,9241,1881,9258,1862,9270,1847,9296,1815,9294,1813,9294,1812,9248,1812,9232,1808e" filled="t" fillcolor="#231F20" stroked="f">
                <v:path arrowok="t"/>
                <v:fill/>
              </v:shape>
              <v:shape style="position:absolute;left:9106;top:1805;width:190;height:146" coordorigin="9106,1805" coordsize="190,146" path="m9185,1944l9168,1944,9179,1949,9183,1947,9185,1944e" filled="t" fillcolor="#231F20" stroked="f">
                <v:path arrowok="t"/>
                <v:fill/>
              </v:shape>
              <v:shape style="position:absolute;left:9106;top:1805;width:190;height:146" coordorigin="9106,1805" coordsize="190,146" path="m9279,1805l9260,1810,9248,1812,9294,1812,9293,1809,9285,1807,9279,1805e" filled="t" fillcolor="#231F20" stroked="f">
                <v:path arrowok="t"/>
                <v:fill/>
              </v:shape>
            </v:group>
            <v:group style="position:absolute;left:8679;top:1808;width:196;height:143" coordorigin="8679,1808" coordsize="196,143">
              <v:shape style="position:absolute;left:8679;top:1808;width:196;height:143" coordorigin="8679,1808" coordsize="196,143" path="m8810,1808l8807,1811,8805,1813,8747,1871,8719,1900,8705,1914,8698,1921,8692,1930,8679,1939,8680,1945,8692,1950,8699,1951,8709,1948,8712,1947,8723,1945,8730,1942,8756,1942,8759,1940,8760,1938,8779,1915,8794,1898,8807,1886,8825,1868,8875,1816,8872,1814,8871,1812,8851,1812,8845,1811,8829,1810,8820,1809,8810,1808e" filled="t" fillcolor="#231F20" stroked="f">
                <v:path arrowok="t"/>
                <v:fill/>
              </v:shape>
              <v:shape style="position:absolute;left:8679;top:1808;width:196;height:143" coordorigin="8679,1808" coordsize="196,143" path="m8756,1942l8730,1942,8746,1950,8751,1946,8756,1942e" filled="t" fillcolor="#231F20" stroked="f">
                <v:path arrowok="t"/>
                <v:fill/>
              </v:shape>
              <v:shape style="position:absolute;left:8679;top:1808;width:196;height:143" coordorigin="8679,1808" coordsize="196,143" path="m8862,1810l8851,1812,8871,1812,8871,1812,8865,1811,8862,1810e" filled="t" fillcolor="#231F20" stroked="f">
                <v:path arrowok="t"/>
                <v:fill/>
              </v:shape>
            </v:group>
            <v:group style="position:absolute;left:11050;top:1798;width:211;height:150" coordorigin="11050,1798" coordsize="211,150">
              <v:shape style="position:absolute;left:11050;top:1798;width:211;height:150" coordorigin="11050,1798" coordsize="211,150" path="m11190,1798l11181,1807,11172,1815,11157,1832,11116,1873,11101,1887,11094,1894,11087,1902,11075,1909,11073,1912,11063,1921,11056,1928,11054,1931,11050,1937,11050,1941,11055,1947,11059,1948,11066,1944,11069,1943,11113,1942,11129,1942,11142,1929,11173,1900,11174,1898,11179,1894,11192,1883,11205,1869,11237,1837,11251,1823,11257,1817,11260,1812,11254,1804,11213,1804,11206,1804,11199,1804,11190,1798e" filled="t" fillcolor="#231F20" stroked="f">
                <v:path arrowok="t"/>
                <v:fill/>
              </v:shape>
              <v:shape style="position:absolute;left:11050;top:1798;width:211;height:150" coordorigin="11050,1798" coordsize="211,150" path="m11129,1942l11113,1942,11115,1942,11123,1946,11128,1943,11129,1942e" filled="t" fillcolor="#231F20" stroked="f">
                <v:path arrowok="t"/>
                <v:fill/>
              </v:shape>
              <v:shape style="position:absolute;left:11050;top:1798;width:211;height:150" coordorigin="11050,1798" coordsize="211,150" path="m11242,1800l11230,1804,11213,1804,11254,1804,11248,1801,11242,1800e" filled="t" fillcolor="#231F20" stroked="f">
                <v:path arrowok="t"/>
                <v:fill/>
              </v:shape>
            </v:group>
            <v:group style="position:absolute;left:11196;top:1800;width:204;height:146" coordorigin="11196,1800" coordsize="204,146">
              <v:shape style="position:absolute;left:11196;top:1800;width:204;height:146" coordorigin="11196,1800" coordsize="204,146" path="m11333,1800l11330,1801,11326,1805,11298,1834,11283,1849,11267,1865,11253,1879,11239,1893,11229,1902,11221,1912,11207,1923,11203,1927,11196,1933,11196,1937,11201,1944,11204,1946,11214,1945,11222,1945,11237,1942,11257,1942,11260,1940,11262,1940,11274,1940,11276,1939,11281,1932,11282,1931,11290,1924,11298,1917,11309,1906,11333,1879,11351,1862,11365,1848,11380,1834,11395,1821,11400,1818,11401,1812,11394,1805,11393,1805,11341,1805,11333,1800e" filled="t" fillcolor="#231F20" stroked="f">
                <v:path arrowok="t"/>
                <v:fill/>
              </v:shape>
              <v:shape style="position:absolute;left:11196;top:1800;width:204;height:146" coordorigin="11196,1800" coordsize="204,146" path="m11222,1945l11214,1945,11220,1946,11222,1945e" filled="t" fillcolor="#231F20" stroked="f">
                <v:path arrowok="t"/>
                <v:fill/>
              </v:shape>
              <v:shape style="position:absolute;left:11196;top:1800;width:204;height:146" coordorigin="11196,1800" coordsize="204,146" path="m11257,1942l11237,1942,11249,1944,11257,1942e" filled="t" fillcolor="#231F20" stroked="f">
                <v:path arrowok="t"/>
                <v:fill/>
              </v:shape>
              <v:shape style="position:absolute;left:11196;top:1800;width:204;height:146" coordorigin="11196,1800" coordsize="204,146" path="m11274,1940l11262,1940,11270,1943,11274,1940e" filled="t" fillcolor="#231F20" stroked="f">
                <v:path arrowok="t"/>
                <v:fill/>
              </v:shape>
              <v:shape style="position:absolute;left:11196;top:1800;width:204;height:146" coordorigin="11196,1800" coordsize="204,146" path="m11390,1802l11377,1802,11366,1803,11348,1803,11341,1805,11393,1805,11392,1804,11391,1803,11366,1803,11391,1803,11390,1802e" filled="t" fillcolor="#231F20" stroked="f">
                <v:path arrowok="t"/>
                <v:fill/>
              </v:shape>
            </v:group>
            <v:group style="position:absolute;left:11339;top:1803;width:194;height:144" coordorigin="11339,1803" coordsize="194,144">
              <v:shape style="position:absolute;left:11339;top:1803;width:194;height:144" coordorigin="11339,1803" coordsize="194,144" path="m11411,1944l11396,1944,11407,1947,11409,1946,11411,1944e" filled="t" fillcolor="#231F20" stroked="f">
                <v:path arrowok="t"/>
                <v:fill/>
              </v:shape>
              <v:shape style="position:absolute;left:11339;top:1803;width:194;height:144" coordorigin="11339,1803" coordsize="194,144" path="m11385,1945l11358,1945,11361,1946,11368,1946,11371,1947,11385,1945e" filled="t" fillcolor="#231F20" stroked="f">
                <v:path arrowok="t"/>
                <v:fill/>
              </v:shape>
              <v:shape style="position:absolute;left:11339;top:1803;width:194;height:144" coordorigin="11339,1803" coordsize="194,144" path="m11468,1803l11465,1805,11456,1814,11450,1821,11399,1876,11351,1923,11340,1932,11340,1934,11339,1935,11342,1942,11347,1946,11358,1945,11385,1945,11396,1944,11411,1944,11420,1935,11467,1886,11476,1876,11490,1861,11504,1847,11518,1834,11534,1821,11534,1809,11532,1807,11503,1807,11498,1806,11480,1806,11476,1806,11468,1803e" filled="t" fillcolor="#231F20" stroked="f">
                <v:path arrowok="t"/>
                <v:fill/>
              </v:shape>
              <v:shape style="position:absolute;left:11339;top:1803;width:194;height:144" coordorigin="11339,1803" coordsize="194,144" path="m11515,1803l11503,1807,11532,1807,11530,1805,11517,1804,11515,1803e" filled="t" fillcolor="#231F20" stroked="f">
                <v:path arrowok="t"/>
                <v:fill/>
              </v:shape>
              <v:shape style="position:absolute;left:11339;top:1803;width:194;height:144" coordorigin="11339,1803" coordsize="194,144" path="m11493,1805l11480,1806,11498,1806,11493,1805e" filled="t" fillcolor="#231F20" stroked="f">
                <v:path arrowok="t"/>
                <v:fill/>
              </v:shape>
            </v:group>
            <v:group style="position:absolute;left:11460;top:1800;width:162;height:154" coordorigin="11460,1800" coordsize="162,154">
              <v:shape style="position:absolute;left:11460;top:1800;width:162;height:154" coordorigin="11460,1800" coordsize="162,154" path="m11613,1800l11554,1848,11530,1873,11522,1880,11508,1894,11494,1908,11476,1927,11472,1931,11464,1937,11461,1940,11460,1944,11460,1944,11462,1949,11465,1953,11472,1953,11476,1950,11480,1948,11492,1946,11499,1945,11512,1945,11519,1941,11539,1941,11557,1924,11575,1906,11603,1877,11607,1872,11613,1867,11621,1858,11622,1853,11613,1846,11614,1842,11616,1835,11617,1832,11619,1822,11619,1814,11616,1802,11613,1800e" filled="t" fillcolor="#231F20" stroked="f">
                <v:path arrowok="t"/>
                <v:fill/>
              </v:shape>
              <v:shape style="position:absolute;left:11460;top:1800;width:162;height:154" coordorigin="11460,1800" coordsize="162,154" path="m11512,1945l11499,1945,11507,1945,11512,1945,11512,1945e" filled="t" fillcolor="#231F20" stroked="f">
                <v:path arrowok="t"/>
                <v:fill/>
              </v:shape>
              <v:shape style="position:absolute;left:11460;top:1800;width:162;height:154" coordorigin="11460,1800" coordsize="162,154" path="m11539,1941l11519,1941,11523,1941,11533,1944,11536,1944,11539,1941e" filled="t" fillcolor="#231F20" stroked="f">
                <v:path arrowok="t"/>
                <v:fill/>
              </v:shape>
            </v:group>
            <v:group style="position:absolute;left:11573;top:1904;width:37;height:47" coordorigin="11573,1904" coordsize="37,47">
              <v:shape style="position:absolute;left:11573;top:1904;width:37;height:47" coordorigin="11573,1904" coordsize="37,47" path="m11610,1946l11591,1946,11594,1947,11601,1950,11605,1950,11610,1946e" filled="t" fillcolor="#231F20" stroked="f">
                <v:path arrowok="t"/>
                <v:fill/>
              </v:shape>
              <v:shape style="position:absolute;left:11573;top:1904;width:37;height:47" coordorigin="11573,1904" coordsize="37,47" path="m11606,1904l11603,1907,11599,1910,11596,1914,11587,1923,11582,1928,11573,1937,11573,1942,11579,1944,11581,1946,11584,1947,11591,1946,11610,1946,11611,1945,11613,1943,11615,1933,11614,1922,11613,1910,11610,1904,11606,1904e" filled="t" fillcolor="#231F20" stroked="f">
                <v:path arrowok="t"/>
                <v:fill/>
              </v:shape>
            </v:group>
            <v:group style="position:absolute;left:10706;top:1803;width:194;height:144" coordorigin="10706,1803" coordsize="194,144">
              <v:shape style="position:absolute;left:10706;top:1803;width:194;height:144" coordorigin="10706,1803" coordsize="194,144" path="m10778,1945l10764,1945,10775,1948,10776,1946,10778,1945e" filled="t" fillcolor="#231F20" stroked="f">
                <v:path arrowok="t"/>
                <v:fill/>
              </v:shape>
              <v:shape style="position:absolute;left:10706;top:1803;width:194;height:144" coordorigin="10706,1803" coordsize="194,144" path="m10752,1946l10725,1946,10728,1947,10735,1947,10739,1947,10752,1946e" filled="t" fillcolor="#231F20" stroked="f">
                <v:path arrowok="t"/>
                <v:fill/>
              </v:shape>
              <v:shape style="position:absolute;left:10706;top:1803;width:194;height:144" coordorigin="10706,1803" coordsize="194,144" path="m10836,1803l10832,1805,10824,1815,10818,1821,10766,1877,10718,1923,10708,1933,10707,1934,10706,1936,10709,1943,10714,1947,10725,1946,10752,1946,10764,1945,10778,1945,10787,1935,10835,1887,10843,1877,10857,1862,10871,1848,10886,1834,10901,1821,10901,1809,10900,1807,10870,1807,10865,1806,10847,1806,10844,1806,10836,1803e" filled="t" fillcolor="#231F20" stroked="f">
                <v:path arrowok="t"/>
                <v:fill/>
              </v:shape>
              <v:shape style="position:absolute;left:10706;top:1803;width:194;height:144" coordorigin="10706,1803" coordsize="194,144" path="m10882,1804l10870,1807,10900,1807,10898,1805,10885,1804,10882,1804e" filled="t" fillcolor="#231F20" stroked="f">
                <v:path arrowok="t"/>
                <v:fill/>
              </v:shape>
              <v:shape style="position:absolute;left:10706;top:1803;width:194;height:144" coordorigin="10706,1803" coordsize="194,144" path="m10860,1805l10847,1806,10865,1806,10860,1805e" filled="t" fillcolor="#231F20" stroked="f">
                <v:path arrowok="t"/>
                <v:fill/>
              </v:shape>
            </v:group>
            <v:group style="position:absolute;left:10879;top:1803;width:194;height:144" coordorigin="10879,1803" coordsize="194,144">
              <v:shape style="position:absolute;left:10879;top:1803;width:194;height:144" coordorigin="10879,1803" coordsize="194,144" path="m10951,1945l10937,1945,10948,1948,10949,1946,10951,1945e" filled="t" fillcolor="#231F20" stroked="f">
                <v:path arrowok="t"/>
                <v:fill/>
              </v:shape>
              <v:shape style="position:absolute;left:10879;top:1803;width:194;height:144" coordorigin="10879,1803" coordsize="194,144" path="m10925,1946l10898,1946,10901,1947,10908,1947,10912,1947,10925,1946e" filled="t" fillcolor="#231F20" stroked="f">
                <v:path arrowok="t"/>
                <v:fill/>
              </v:shape>
              <v:shape style="position:absolute;left:10879;top:1803;width:194;height:144" coordorigin="10879,1803" coordsize="194,144" path="m11009,1803l11005,1805,10996,1815,10991,1821,10939,1877,10891,1923,10881,1933,10880,1934,10879,1936,10882,1943,10887,1947,10898,1946,10925,1946,10937,1945,10951,1945,10960,1935,11008,1887,11016,1877,11030,1862,11044,1848,11059,1834,11074,1821,11074,1809,11073,1807,11043,1807,11038,1806,11020,1806,11017,1806,11009,1803e" filled="t" fillcolor="#231F20" stroked="f">
                <v:path arrowok="t"/>
                <v:fill/>
              </v:shape>
              <v:shape style="position:absolute;left:10879;top:1803;width:194;height:144" coordorigin="10879,1803" coordsize="194,144" path="m11055,1804l11043,1807,11073,1807,11071,1805,11058,1804,11055,1804e" filled="t" fillcolor="#231F20" stroked="f">
                <v:path arrowok="t"/>
                <v:fill/>
              </v:shape>
              <v:shape style="position:absolute;left:10879;top:1803;width:194;height:144" coordorigin="10879,1803" coordsize="194,144" path="m11033,1805l11020,1806,11038,1806,11033,1805e" filled="t" fillcolor="#231F20" stroked="f">
                <v:path arrowok="t"/>
                <v:fill/>
              </v:shape>
            </v:group>
            <v:group style="position:absolute;left:637;top:2513;width:600;height:2" coordorigin="637,2513" coordsize="600,2">
              <v:shape style="position:absolute;left:637;top:2513;width:600;height:2" coordorigin="637,2513" coordsize="600,0" path="m1237,2513l637,2513e" filled="f" stroked="t" strokeweight="2pt" strokecolor="#231F20">
                <v:path arrowok="t"/>
              </v:shape>
            </v:group>
            <v:group style="position:absolute;left:637;top:2993;width:600;height:2" coordorigin="637,2993" coordsize="600,2">
              <v:shape style="position:absolute;left:637;top:2993;width:600;height:2" coordorigin="637,2993" coordsize="600,0" path="m637,2993l1237,2993e" filled="f" stroked="t" strokeweight="2pt" strokecolor="#231F20">
                <v:path arrowok="t"/>
              </v:shape>
            </v:group>
            <v:group style="position:absolute;left:697;top:2573;width:40;height:2" coordorigin="697,2573" coordsize="40,2">
              <v:shape style="position:absolute;left:697;top:2573;width:40;height:2" coordorigin="697,2573" coordsize="40,0" path="m697,2573l737,2573e" filled="f" stroked="t" strokeweight="2pt" strokecolor="#231F20">
                <v:path arrowok="t"/>
              </v:shape>
            </v:group>
            <v:group style="position:absolute;left:757;top:2573;width:40;height:2" coordorigin="757,2573" coordsize="40,2">
              <v:shape style="position:absolute;left:757;top:2573;width:40;height:2" coordorigin="757,2573" coordsize="40,0" path="m757,2573l797,2573e" filled="f" stroked="t" strokeweight="2pt" strokecolor="#231F20">
                <v:path arrowok="t"/>
              </v:shape>
            </v:group>
            <v:group style="position:absolute;left:817;top:2573;width:40;height:2" coordorigin="817,2573" coordsize="40,2">
              <v:shape style="position:absolute;left:817;top:2573;width:40;height:2" coordorigin="817,2573" coordsize="40,0" path="m817,2573l857,2573e" filled="f" stroked="t" strokeweight="2pt" strokecolor="#231F20">
                <v:path arrowok="t"/>
              </v:shape>
            </v:group>
            <v:group style="position:absolute;left:717;top:2733;width:120;height:160" coordorigin="717,2733" coordsize="120,160">
              <v:shape style="position:absolute;left:717;top:2733;width:120;height:160" coordorigin="717,2733" coordsize="120,160" path="m837,2733l717,2733,717,2893,837,2893,837,2733xe" filled="f" stroked="t" strokeweight="2pt" strokecolor="#231F20">
                <v:path arrowok="t"/>
              </v:shape>
            </v:group>
            <v:group style="position:absolute;left:897;top:2733;width:140;height:2" coordorigin="897,2733" coordsize="140,2">
              <v:shape style="position:absolute;left:897;top:2733;width:140;height:2" coordorigin="897,2733" coordsize="140,0" path="m897,2733l1037,2733e" filled="f" stroked="t" strokeweight="2pt" strokecolor="#231F20">
                <v:path arrowok="t"/>
              </v:shape>
            </v:group>
            <v:group style="position:absolute;left:637;top:2513;width:600;height:120" coordorigin="637,2513" coordsize="600,120">
              <v:shape style="position:absolute;left:637;top:2513;width:600;height:120" coordorigin="637,2513" coordsize="600,120" path="m1237,2513l637,2513,637,2633,1237,2633,1237,2513xe" filled="f" stroked="t" strokeweight="2pt" strokecolor="#231F20">
                <v:path arrowok="t"/>
              </v:shape>
            </v:group>
            <v:group style="position:absolute;left:637;top:2694;width:600;height:300" coordorigin="637,2694" coordsize="600,300">
              <v:shape style="position:absolute;left:637;top:2694;width:600;height:300" coordorigin="637,2694" coordsize="600,300" path="m1237,2694l1237,2993,637,2993,637,2713e" filled="f" stroked="t" strokeweight="2.0pt" strokecolor="#231F20">
                <v:path arrowok="t"/>
              </v:shape>
            </v:group>
            <v:group style="position:absolute;left:897;top:2813;width:280;height:2" coordorigin="897,2813" coordsize="280,2">
              <v:shape style="position:absolute;left:897;top:2813;width:280;height:2" coordorigin="897,2813" coordsize="280,0" path="m897,2813l1177,2813e" filled="f" stroked="t" strokeweight="2pt" strokecolor="#231F20">
                <v:path arrowok="t"/>
              </v:shape>
            </v:group>
            <v:group style="position:absolute;left:897;top:2893;width:280;height:2" coordorigin="897,2893" coordsize="280,2">
              <v:shape style="position:absolute;left:897;top:2893;width:280;height:2" coordorigin="897,2893" coordsize="280,0" path="m897,2893l1177,2893e" filled="f" stroked="t" strokeweight="2pt" strokecolor="#231F20">
                <v:path arrowok="t"/>
              </v:shape>
            </v:group>
            <v:group style="position:absolute;left:2824;top:8517;width:2;height:1682" coordorigin="2824,8517" coordsize="2,1682">
              <v:shape style="position:absolute;left:2824;top:8517;width:2;height:1682" coordorigin="2824,8517" coordsize="0,1682" path="m2824,8517l2824,10199e" filled="f" stroked="t" strokeweight=".709pt" strokecolor="#96969C">
                <v:path arrowok="t"/>
              </v:shape>
            </v:group>
            <v:group style="position:absolute;left:5024;top:8517;width:2;height:1682" coordorigin="5024,8517" coordsize="2,1682">
              <v:shape style="position:absolute;left:5024;top:8517;width:2;height:1682" coordorigin="5024,8517" coordsize="0,1682" path="m5024,8517l5024,10199e" filled="f" stroked="t" strokeweight=".709pt" strokecolor="#96969C">
                <v:path arrowok="t"/>
              </v:shape>
            </v:group>
            <v:group style="position:absolute;left:7224;top:8517;width:2;height:1682" coordorigin="7224,8517" coordsize="2,1682">
              <v:shape style="position:absolute;left:7224;top:8517;width:2;height:1682" coordorigin="7224,8517" coordsize="0,1682" path="m7224,8517l7224,10199e" filled="f" stroked="t" strokeweight=".709pt" strokecolor="#96969C">
                <v:path arrowok="t"/>
              </v:shape>
            </v:group>
            <v:group style="position:absolute;left:9423;top:8510;width:2;height:1682" coordorigin="9423,8510" coordsize="2,1682">
              <v:shape style="position:absolute;left:9423;top:8510;width:2;height:1682" coordorigin="9423,8510" coordsize="0,1682" path="m9423,8510l9423,10191e" filled="f" stroked="t" strokeweight=".709pt" strokecolor="#96969C">
                <v:path arrowok="t"/>
              </v:shape>
            </v:group>
            <v:group style="position:absolute;left:3618;top:8797;width:100;height:200" coordorigin="3618,8797" coordsize="100,200">
              <v:shape style="position:absolute;left:3618;top:8797;width:100;height:200" coordorigin="3618,8797" coordsize="100,200" path="m3718,8997l3654,8976,3621,8921,3618,8899,3620,8876,3652,8820,3715,8797,3718,8997xe" filled="f" stroked="t" strokeweight="2.126pt" strokecolor="#50535C">
                <v:path arrowok="t"/>
              </v:shape>
            </v:group>
            <v:group style="position:absolute;left:4118;top:8797;width:100;height:200" coordorigin="4118,8797" coordsize="100,200">
              <v:shape style="position:absolute;left:4118;top:8797;width:100;height:200" coordorigin="4118,8797" coordsize="100,200" path="m4118,8797l4182,8819,4215,8873,4218,8896,4216,8919,4184,8974,4121,8997,4118,8797xe" filled="f" stroked="t" strokeweight="2.126pt" strokecolor="#50535C">
                <v:path arrowok="t"/>
              </v:shape>
            </v:group>
            <v:group style="position:absolute;left:4156;top:9057;width:22;height:36" coordorigin="4156,9057" coordsize="22,36">
              <v:shape style="position:absolute;left:4156;top:9057;width:22;height:36" coordorigin="4156,9057" coordsize="22,36" path="m4178,9057l4172,9079,4156,9093e" filled="f" stroked="t" strokeweight="2.126pt" strokecolor="#50535C">
                <v:path arrowok="t"/>
              </v:shape>
            </v:group>
            <v:group style="position:absolute;left:4058;top:9097;width:80;height:2" coordorigin="4058,9097" coordsize="80,2">
              <v:shape style="position:absolute;left:4058;top:9097;width:80;height:2" coordorigin="4058,9097" coordsize="80,0" path="m4058,9097l4138,9097e" filled="f" stroked="t" strokeweight="2.126pt" strokecolor="#50535C">
                <v:path arrowok="t"/>
              </v:shape>
            </v:group>
            <v:group style="position:absolute;left:3970;top:9058;width:78;height:75" coordorigin="3970,9058" coordsize="78,75">
              <v:shape style="position:absolute;left:3970;top:9058;width:78;height:75" coordorigin="3970,9058" coordsize="78,75" path="m4048,9097l4042,9119,4026,9133,3998,9132,3980,9123,3970,9109,3974,9083,3985,9066,4002,9058,4026,9063,4042,9076,4048,9096,4048,9097xe" filled="f" stroked="t" strokeweight="2.126pt" strokecolor="#50535C">
                <v:path arrowok="t"/>
              </v:shape>
            </v:group>
            <v:group style="position:absolute;left:3718;top:8537;width:400;height:200" coordorigin="3718,8537" coordsize="400,200">
              <v:shape style="position:absolute;left:3718;top:8537;width:400;height:200" coordorigin="3718,8537" coordsize="400,200" path="m3718,8737l3729,8670,3761,8613,3809,8569,3869,8543,3914,8537,3938,8538,4003,8557,4057,8594,4096,8646,4116,8708,4118,8731e" filled="f" stroked="t" strokeweight="2.126pt" strokecolor="#50535C">
                <v:path arrowok="t"/>
              </v:shape>
            </v:group>
            <v:group style="position:absolute;left:7177;top:12838;width:1244;height:2" coordorigin="7177,12838" coordsize="1244,2">
              <v:shape style="position:absolute;left:7177;top:12838;width:1244;height:2" coordorigin="7177,12838" coordsize="1244,0" path="m7177,12838l8421,12838e" filled="f" stroked="t" strokeweight="5.669pt" strokecolor="#96969C">
                <v:path arrowok="t"/>
              </v:shape>
            </v:group>
            <v:group style="position:absolute;left:8027;top:8783;width:600;height:300" coordorigin="8027,8783" coordsize="600,300">
              <v:shape style="position:absolute;left:8027;top:8783;width:600;height:300" coordorigin="8027,8783" coordsize="600,300" path="m8027,8783l8027,9083,8627,9083,8627,8783e" filled="f" stroked="t" strokeweight="2.126pt" strokecolor="#50535C">
                <v:path arrowok="t"/>
              </v:shape>
            </v:group>
            <v:group style="position:absolute;left:8027;top:8603;width:600;height:120" coordorigin="8027,8603" coordsize="600,120">
              <v:shape style="position:absolute;left:8027;top:8603;width:600;height:120" coordorigin="8027,8603" coordsize="600,120" path="m8027,8723l8627,8723,8627,8603,8027,8603,8027,8723xe" filled="f" stroked="t" strokeweight="2.126pt" strokecolor="#50535C">
                <v:path arrowok="t"/>
              </v:shape>
            </v:group>
            <v:group style="position:absolute;left:8087;top:8663;width:40;height:2" coordorigin="8087,8663" coordsize="40,2">
              <v:shape style="position:absolute;left:8087;top:8663;width:40;height:2" coordorigin="8087,8663" coordsize="40,0" path="m8087,8663l8127,8663e" filled="f" stroked="t" strokeweight="2.126pt" strokecolor="#50535C">
                <v:path arrowok="t"/>
              </v:shape>
            </v:group>
            <v:group style="position:absolute;left:8147;top:8663;width:40;height:2" coordorigin="8147,8663" coordsize="40,2">
              <v:shape style="position:absolute;left:8147;top:8663;width:40;height:2" coordorigin="8147,8663" coordsize="40,0" path="m8147,8663l8187,8663e" filled="f" stroked="t" strokeweight="2.126pt" strokecolor="#50535C">
                <v:path arrowok="t"/>
              </v:shape>
            </v:group>
            <v:group style="position:absolute;left:8207;top:8663;width:40;height:2" coordorigin="8207,8663" coordsize="40,2">
              <v:shape style="position:absolute;left:8207;top:8663;width:40;height:2" coordorigin="8207,8663" coordsize="40,0" path="m8207,8663l8247,8663e" filled="f" stroked="t" strokeweight="2.126pt" strokecolor="#50535C">
                <v:path arrowok="t"/>
              </v:shape>
            </v:group>
            <v:group style="position:absolute;left:8107;top:8803;width:120;height:200" coordorigin="8107,8803" coordsize="120,200">
              <v:shape style="position:absolute;left:8107;top:8803;width:120;height:200" coordorigin="8107,8803" coordsize="120,200" path="m8107,8803l8227,8803,8227,9003,8107,9003,8107,8803xe" filled="f" stroked="t" strokeweight="2.126pt" strokecolor="#50535C">
                <v:path arrowok="t"/>
              </v:shape>
            </v:group>
            <v:group style="position:absolute;left:8307;top:8803;width:240;height:200" coordorigin="8307,8803" coordsize="240,200">
              <v:shape style="position:absolute;left:8307;top:8803;width:240;height:200" coordorigin="8307,8803" coordsize="240,200" path="m8547,8803l8307,8803,8307,9003,8547,9003,8547,8803xe" filled="f" stroked="t" strokeweight="2.126pt" strokecolor="#50535C">
                <v:path arrowok="t"/>
              </v:shape>
            </v:group>
            <v:group style="position:absolute;left:10354;top:8537;width:360;height:120" coordorigin="10354,8537" coordsize="360,120">
              <v:shape style="position:absolute;left:10354;top:8537;width:360;height:120" coordorigin="10354,8537" coordsize="360,120" path="m10354,8657l10714,8657,10714,8537,10354,8537,10354,8657xe" filled="f" stroked="t" strokeweight="2.126pt" strokecolor="#50535C">
                <v:path arrowok="t"/>
              </v:shape>
            </v:group>
            <v:group style="position:absolute;left:10354;top:8716;width:360;height:421" coordorigin="10354,8716" coordsize="360,421">
              <v:shape style="position:absolute;left:10354;top:8716;width:360;height:421" coordorigin="10354,8716" coordsize="360,421" path="m10714,8716l10714,9137,10354,9137,10354,8716e" filled="f" stroked="t" strokeweight="2.126pt" strokecolor="#50535C">
                <v:path arrowok="t"/>
              </v:shape>
            </v:group>
            <v:group style="position:absolute;left:10514;top:9057;width:40;height:2" coordorigin="10514,9057" coordsize="40,2">
              <v:shape style="position:absolute;left:10514;top:9057;width:40;height:2" coordorigin="10514,9057" coordsize="40,0" path="m10514,9057l10554,9057e" filled="f" stroked="t" strokeweight="2.126pt" strokecolor="#50535C">
                <v:path arrowok="t"/>
              </v:shape>
            </v:group>
            <v:group style="position:absolute;left:10494;top:8597;width:80;height:2" coordorigin="10494,8597" coordsize="80,2">
              <v:shape style="position:absolute;left:10494;top:8597;width:80;height:2" coordorigin="10494,8597" coordsize="80,0" path="m10494,8597l10574,8597e" filled="f" stroked="t" strokeweight="2.126pt" strokecolor="#50535C">
                <v:path arrowok="t"/>
              </v:shape>
            </v:group>
            <v:group style="position:absolute;left:10354;top:8977;width:360;height:2" coordorigin="10354,8977" coordsize="360,2">
              <v:shape style="position:absolute;left:10354;top:8977;width:360;height:2" coordorigin="10354,8977" coordsize="360,0" path="m10354,8977l10714,8977e" filled="f" stroked="t" strokeweight="2.126pt" strokecolor="#50535C">
                <v:path arrowok="t"/>
              </v:shape>
            </v:group>
            <v:group style="position:absolute;left:5834;top:8589;width:540;height:540" coordorigin="5834,8589" coordsize="540,540">
              <v:shape style="position:absolute;left:5834;top:8589;width:540;height:540" coordorigin="5834,8589" coordsize="540,540" path="m6374,8869l6114,9129,5834,8849,6094,8589e" filled="f" stroked="t" strokeweight="2.126pt" strokecolor="#50535C">
                <v:path arrowok="t"/>
              </v:shape>
            </v:group>
            <v:group style="position:absolute;left:6134;top:8549;width:280;height:280" coordorigin="6134,8549" coordsize="280,280">
              <v:shape style="position:absolute;left:6134;top:8549;width:280;height:280" coordorigin="6134,8549" coordsize="280,280" path="m6414,8829l6414,8549,6134,8549e" filled="f" stroked="t" strokeweight="2.126pt" strokecolor="#50535C">
                <v:path arrowok="t"/>
              </v:shape>
            </v:group>
            <v:group style="position:absolute;left:6155;top:8651;width:160;height:156" coordorigin="6155,8651" coordsize="160,156">
              <v:shape style="position:absolute;left:6155;top:8651;width:160;height:156" coordorigin="6155,8651" coordsize="160,156" path="m6314,8729l6288,8788,6249,8807,6223,8805,6168,8771,6155,8734,6158,8710,6166,8689,6179,8671,6196,8659,6216,8651,6243,8652,6300,8684,6314,8729xe" filled="f" stroked="t" strokeweight="2.126pt" strokecolor="#50535C">
                <v:path arrowok="t"/>
              </v:shape>
            </v:group>
            <v:group style="position:absolute;left:1711;top:8537;width:305;height:305" coordorigin="1711,8537" coordsize="305,305">
              <v:shape style="position:absolute;left:1711;top:8537;width:305;height:305" coordorigin="1711,8537" coordsize="305,305" path="m1711,8700l1875,8537,2016,8537,2016,8678,1852,8842e" filled="f" stroked="t" strokeweight="2.126pt" strokecolor="#50535C">
                <v:path arrowok="t"/>
              </v:shape>
            </v:group>
            <v:group style="position:absolute;left:1496;top:8740;width:317;height:317" coordorigin="1496,8740" coordsize="317,317">
              <v:shape style="position:absolute;left:1496;top:8740;width:317;height:317" coordorigin="1496,8740" coordsize="317,317" path="m1813,8881l1751,9057,1496,8802,1672,8740e" filled="f" stroked="t" strokeweight="2.126pt" strokecolor="#50535C">
                <v:path arrowok="t"/>
              </v:shape>
            </v:group>
            <v:group style="position:absolute;left:1436;top:8936;width:180;height:180" coordorigin="1436,8936" coordsize="180,180">
              <v:shape style="position:absolute;left:1436;top:8936;width:180;height:180" coordorigin="1436,8936" coordsize="180,180" path="m1617,9036l1436,9117,1516,8936e" filled="f" stroked="t" strokeweight="2.126pt" strokecolor="#50535C">
                <v:path arrowok="t"/>
              </v:shape>
            </v:group>
            <v:group style="position:absolute;left:1625;top:8816;width:111;height:115" coordorigin="1625,8816" coordsize="111,115">
              <v:shape style="position:absolute;left:1625;top:8816;width:111;height:115" coordorigin="1625,8816" coordsize="111,115" path="m1625,8931l1736,8816e" filled="f" stroked="t" strokeweight="2.126pt" strokecolor="#50535C">
                <v:path arrowok="t"/>
              </v:shape>
            </v:group>
            <v:group style="position:absolute;left:2568;top:12818;width:2;height:1682" coordorigin="2568,12818" coordsize="2,1682">
              <v:shape style="position:absolute;left:2568;top:12818;width:2;height:1682" coordorigin="2568,12818" coordsize="0,1682" path="m2568,12818l2568,14500e" filled="f" stroked="t" strokeweight=".709pt" strokecolor="#96969C">
                <v:path arrowok="t"/>
              </v:shape>
            </v:group>
            <v:group style="position:absolute;left:4918;top:12818;width:2;height:1682" coordorigin="4918,12818" coordsize="2,1682">
              <v:shape style="position:absolute;left:4918;top:12818;width:2;height:1682" coordorigin="4918,12818" coordsize="0,1682" path="m4918,12818l4918,14500e" filled="f" stroked="t" strokeweight=".709pt" strokecolor="#96969C">
                <v:path arrowok="t"/>
              </v:shape>
            </v:group>
            <v:group style="position:absolute;left:6066;top:12963;width:43;height:2" coordorigin="6066,12963" coordsize="43,2">
              <v:shape style="position:absolute;left:6066;top:12963;width:43;height:2" coordorigin="6066,12963" coordsize="43,0" path="m6066,12963l6108,12963e" filled="f" stroked="t" strokeweight="4pt" strokecolor="#50535C">
                <v:path arrowok="t"/>
              </v:shape>
            </v:group>
            <v:group style="position:absolute;left:6247;top:13163;width:80;height:2" coordorigin="6247,13163" coordsize="80,2">
              <v:shape style="position:absolute;left:6247;top:13163;width:80;height:2" coordorigin="6247,13163" coordsize="80,0" path="m6247,13163l6327,13163e" filled="f" stroked="t" strokeweight="2.134pt" strokecolor="#50535C">
                <v:path arrowok="t"/>
              </v:shape>
            </v:group>
            <v:group style="position:absolute;left:5847;top:13163;width:80;height:2" coordorigin="5847,13163" coordsize="80,2">
              <v:shape style="position:absolute;left:5847;top:13163;width:80;height:2" coordorigin="5847,13163" coordsize="80,0" path="m5847,13163l5927,13163e" filled="f" stroked="t" strokeweight="2.134pt" strokecolor="#50535C">
                <v:path arrowok="t"/>
              </v:shape>
            </v:group>
            <v:group style="position:absolute;left:5918;top:12993;width:57;height:57" coordorigin="5918,12993" coordsize="57,57">
              <v:shape style="position:absolute;left:5918;top:12993;width:57;height:57" coordorigin="5918,12993" coordsize="57,57" path="m5974,13050l5918,12993e" filled="f" stroked="t" strokeweight="2.126pt" strokecolor="#50535C">
                <v:path arrowok="t"/>
              </v:shape>
            </v:group>
            <v:group style="position:absolute;left:6080;top:12993;width:177;height:174" coordorigin="6080,12993" coordsize="177,174">
              <v:shape style="position:absolute;left:6080;top:12993;width:177;height:174" coordorigin="6080,12993" coordsize="177,174" path="m6080,13167l6257,12993e" filled="f" stroked="t" strokeweight="2.126pt" strokecolor="#50535C">
                <v:path arrowok="t"/>
              </v:shape>
            </v:group>
            <v:group style="position:absolute;left:6066;top:13363;width:43;height:2" coordorigin="6066,13363" coordsize="43,2">
              <v:shape style="position:absolute;left:6066;top:13363;width:43;height:2" coordorigin="6066,13363" coordsize="43,0" path="m6066,13363l6108,13363e" filled="f" stroked="t" strokeweight="4pt" strokecolor="#50535C">
                <v:path arrowok="t"/>
              </v:shape>
            </v:group>
            <v:group style="position:absolute;left:5918;top:13277;width:57;height:57" coordorigin="5918,13277" coordsize="57,57">
              <v:shape style="position:absolute;left:5918;top:13277;width:57;height:57" coordorigin="5918,13277" coordsize="57,57" path="m5974,13277l5918,13333e" filled="f" stroked="t" strokeweight="2.126pt" strokecolor="#50535C">
                <v:path arrowok="t"/>
              </v:shape>
            </v:group>
            <v:group style="position:absolute;left:6194;top:13277;width:63;height:57" coordorigin="6194,13277" coordsize="63,57">
              <v:shape style="position:absolute;left:6194;top:13277;width:63;height:57" coordorigin="6194,13277" coordsize="63,57" path="m6194,13277l6257,13333e" filled="f" stroked="t" strokeweight="2.126pt" strokecolor="#50535C">
                <v:path arrowok="t"/>
              </v:shape>
            </v:group>
            <v:group style="position:absolute;left:5787;top:12863;width:600;height:600" coordorigin="5787,12863" coordsize="600,600">
              <v:shape style="position:absolute;left:5787;top:12863;width:600;height:600" coordorigin="5787,12863" coordsize="600,600" path="m6316,12969l6359,13037,6379,13094,6387,13156,6386,13182,6372,13255,6342,13319,6299,13374,6245,13418,6182,13448,6112,13462,6087,13463,6063,13462,5992,13448,5929,13418,5875,13375,5832,13321,5803,13258,5788,13188,5787,13163,5788,13139,5803,13068,5832,13005,5875,12951,5929,12908,5992,12878,6063,12864,6087,12863,6109,12864,6170,12875,6226,12897,6276,12930e" filled="f" stroked="t" strokeweight="2.126pt" strokecolor="#50535C">
                <v:path arrowok="t"/>
              </v:shape>
            </v:group>
            <v:group style="position:absolute;left:1229;top:13073;width:360;height:380" coordorigin="1229,13073" coordsize="360,380">
              <v:shape style="position:absolute;left:1229;top:13073;width:360;height:380" coordorigin="1229,13073" coordsize="360,380" path="m1229,13073l1229,13453,1589,13453,1589,13073e" filled="f" stroked="t" strokeweight="2.126pt" strokecolor="#50535C">
                <v:path arrowok="t"/>
              </v:shape>
            </v:group>
            <v:group style="position:absolute;left:1109;top:12853;width:600;height:280" coordorigin="1109,12853" coordsize="600,280">
              <v:shape style="position:absolute;left:1109;top:12853;width:600;height:280" coordorigin="1109,12853" coordsize="600,280" path="m1129,13133l1109,12933,1229,12853,1329,12853,1332,12876,1341,12896,1355,12912,1373,12924,1394,12932,1420,12930,1475,12896,1488,12858,1589,12853,1709,12933,1690,13133e" filled="f" stroked="t" strokeweight="2.126pt" strokecolor="#50535C">
                <v:path arrowok="t"/>
              </v:shape>
            </v:group>
            <v:group style="position:absolute;left:3523;top:13213;width:440;height:240" coordorigin="3523,13213" coordsize="440,240">
              <v:shape style="position:absolute;left:3523;top:13213;width:440;height:240" coordorigin="3523,13213" coordsize="440,240" path="m3523,13213l3523,13453,3963,13453,3963,13213e" filled="f" stroked="t" strokeweight="2.126pt" strokecolor="#50535C">
                <v:path arrowok="t"/>
              </v:shape>
            </v:group>
            <v:group style="position:absolute;left:3443;top:12873;width:600;height:320" coordorigin="3443,12873" coordsize="600,320">
              <v:shape style="position:absolute;left:3443;top:12873;width:600;height:320" coordorigin="3443,12873" coordsize="600,320" path="m4043,13193l3743,12873,3443,13193e" filled="f" stroked="t" strokeweight="2.126pt" strokecolor="#50535C">
                <v:path arrowok="t"/>
              </v:shape>
            </v:group>
            <v:group style="position:absolute;left:3683;top:13233;width:120;height:160" coordorigin="3683,13233" coordsize="120,160">
              <v:shape style="position:absolute;left:3683;top:13233;width:120;height:160" coordorigin="3683,13233" coordsize="120,160" path="m3803,13393l3803,13233,3683,13233,3683,13393e" filled="f" stroked="t" strokeweight="2.126pt" strokecolor="#50535C">
                <v:path arrowok="t"/>
              </v:shape>
            </v:group>
            <v:group style="position:absolute;left:3684;top:13034;width:119;height:118" coordorigin="3684,13034" coordsize="119,118">
              <v:shape style="position:absolute;left:3684;top:13034;width:119;height:118" coordorigin="3684,13034" coordsize="119,118" path="m3803,13093l3799,13115,3787,13134,3770,13147,3749,13153,3724,13149,3705,13139,3691,13123,3684,13103,3687,13077,3696,13057,3711,13043,3730,13034,3756,13037,3777,13046,3792,13060,3801,13077,3803,13093x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247501pt;margin-top:46.845348pt;width:34.397102pt;height:10pt;mso-position-horizontal-relative:page;mso-position-vertical-relative:page;z-index:-566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yo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159.151215pt;width:86.059887pt;height:24pt;mso-position-horizontal-relative:page;mso-position-vertical-relative:page;z-index:-566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15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15"/>
                      <w:w w:val="99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195.151215pt;width:12.000001pt;height:12pt;mso-position-horizontal-relative:page;mso-position-vertical-relative:page;z-index:-566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280.585449pt;width:305.761302pt;height:64.135584pt;mso-position-horizontal-relative:page;mso-position-vertical-relative:page;z-index:-5663" type="#_x0000_t202" filled="f" stroked="f">
            <v:textbox inset="0,0,0,0">
              <w:txbxContent>
                <w:p>
                  <w:pPr>
                    <w:spacing w:before="0" w:after="0" w:line="34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UI/U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X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33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100"/>
                      <w:b/>
                      <w:bCs/>
                      <w:position w:val="2"/>
                    </w:rPr>
                    <w:t>DESIG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5" w:after="0" w:line="120" w:lineRule="exact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  <w:p>
                  <w:pPr>
                    <w:spacing w:before="0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695pt;margin-top:466.190735pt;width:78.185029pt;height:46.120806pt;mso-position-horizontal-relative:page;mso-position-vertical-relative:page;z-index:-5662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108" w:right="88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10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%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178" w:lineRule="exact"/>
                    <w:ind w:left="7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din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6.367203pt;margin-top:472.311554pt;width:79.056491pt;height:40pt;mso-position-horizontal-relative:page;mso-position-vertical-relative:page;z-index:-566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129" w:right="110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mana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50" w:right="130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86" w:right="46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6.473389pt;margin-top:472.311554pt;width:79.056491pt;height:40pt;mso-position-horizontal-relative:page;mso-position-vertical-relative:page;z-index:-566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87" w:right="6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99"/>
                      <w:position w:val="1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mana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8" w:right="-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86" w:right="46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7.949707pt;margin-top:472.311554pt;width:76.818403pt;height:40pt;mso-position-horizontal-relative:page;mso-position-vertical-relative:page;z-index:-565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26" w:right="105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48" w:right="32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right="-20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8.064514pt;margin-top:472.311554pt;width:77.304922pt;height:40pt;mso-position-horizontal-relative:page;mso-position-vertical-relative:page;z-index:-565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64" w:right="44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74" w:right="154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47" w:right="42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983299pt;margin-top:562.82019pt;width:299.709714pt;height:37.900884pt;mso-position-horizontal-relative:page;mso-position-vertical-relative:page;z-index:-5657" type="#_x0000_t202" filled="f" stroked="f">
            <v:textbox inset="0,0,0,0">
              <w:txbxContent>
                <w:p>
                  <w:pPr>
                    <w:spacing w:before="0" w:after="0" w:line="34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b/>
                      <w:bCs/>
                      <w:position w:val="2"/>
                    </w:rPr>
                    <w:t>PROJECT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b/>
                      <w:bCs/>
                      <w:position w:val="2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7.85791pt;margin-top:562.82019pt;width:209.265035pt;height:47.900884pt;mso-position-horizontal-relative:page;mso-position-vertical-relative:page;z-index:-5656" type="#_x0000_t202" filled="f" stroked="f">
            <v:textbox inset="0,0,0,0">
              <w:txbxContent>
                <w:p>
                  <w:pPr>
                    <w:spacing w:before="0" w:after="0" w:line="34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b/>
                      <w:bCs/>
                      <w:position w:val="2"/>
                    </w:rPr>
                    <w:t>E-COMMERC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b/>
                      <w:bCs/>
                      <w:position w:val="2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33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SYSTE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ons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por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nih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7.858002pt;margin-top:668.530762pt;width:209.265035pt;height:50.190284pt;mso-position-horizontal-relative:page;mso-position-vertical-relative:page;z-index:-5655" type="#_x0000_t202" filled="f" stroked="f">
            <v:textbox inset="0,0,0,0">
              <w:txbxContent>
                <w:p>
                  <w:pPr>
                    <w:spacing w:before="0" w:after="0" w:line="34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MOBIL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33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AP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46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ons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por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nih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4426pt;margin-top:687.151306pt;width:80.765887pt;height:27.569738pt;mso-position-horizontal-relative:page;mso-position-vertical-relative:page;z-index:-565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5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5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90" w:after="0" w:line="240" w:lineRule="auto"/>
                    <w:ind w:left="268" w:right="263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0.335205pt;margin-top:687.151306pt;width:74.144589pt;height:27.569738pt;mso-position-horizontal-relative:page;mso-position-vertical-relative:page;z-index:-565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NA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90" w:after="0" w:line="240" w:lineRule="auto"/>
                    <w:ind w:left="300" w:right="280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1.306793pt;margin-top:687.151306pt;width:71.415886pt;height:27.569738pt;mso-position-horizontal-relative:page;mso-position-vertical-relative:page;z-index:-565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90" w:after="0" w:line="240" w:lineRule="auto"/>
                    <w:ind w:left="333" w:right="310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4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months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49.230347pt;width:6.566407pt;height:10pt;mso-position-horizontal-relative:page;mso-position-vertical-relative:page;z-index:-565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8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6.149796pt;margin-top:660.650391pt;width:22pt;height:12pt;mso-position-horizontal-relative:page;mso-position-vertical-relative:page;z-index:-565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443199pt;margin-top:653.650391pt;width:18.0pt;height:19pt;mso-position-horizontal-relative:page;mso-position-vertical-relative:page;z-index:-564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4.147797pt;margin-top:661.650391pt;width:6pt;height:8pt;mso-position-horizontal-relative:page;mso-position-vertical-relative:page;z-index:-5648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1.326904pt;margin-top:430.146912pt;width:30pt;height:6pt;mso-position-horizontal-relative:page;mso-position-vertical-relative:page;z-index:-5647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left="40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1.326904pt;margin-top:436.146912pt;width:30pt;height:18pt;mso-position-horizontal-relative:page;mso-position-vertical-relative:page;z-index:-564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5.326904pt;margin-top:440.146912pt;width:6pt;height:10pt;mso-position-horizontal-relative:page;mso-position-vertical-relative:page;z-index:-564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1.326904pt;margin-top:440.146912pt;width:4pt;height:10pt;mso-position-horizontal-relative:page;mso-position-vertical-relative:page;z-index:-564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5.326904pt;margin-top:440.146912pt;width:12pt;height:10pt;mso-position-horizontal-relative:page;mso-position-vertical-relative:page;z-index:-564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6.720215pt;margin-top:427.426788pt;width:14pt;height:14pt;mso-position-horizontal-relative:page;mso-position-vertical-relative:page;z-index:-564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7.697021pt;margin-top:426.858002pt;width:18pt;height:6pt;mso-position-horizontal-relative:page;mso-position-vertical-relative:page;z-index:-5641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left="40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7.697021pt;margin-top:432.858002pt;width:18pt;height:16pt;mso-position-horizontal-relative:page;mso-position-vertical-relative:page;z-index:-564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7.697021pt;margin-top:448.858002pt;width:18pt;height:8pt;mso-position-horizontal-relative:page;mso-position-vertical-relative:page;z-index:-5639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852301pt;margin-top:125.659203pt;width:30pt;height:6pt;mso-position-horizontal-relative:page;mso-position-vertical-relative:page;z-index:-5638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left="40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852301pt;margin-top:131.659195pt;width:30pt;height:18pt;mso-position-horizontal-relative:page;mso-position-vertical-relative:page;z-index:-563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.852299pt;margin-top:136.65921pt;width:6pt;height:7.99999pt;mso-position-horizontal-relative:page;mso-position-vertical-relative:page;z-index:-5636" type="#_x0000_t202" filled="f" stroked="f">
            <v:textbox inset="0,0,0,0">
              <w:txbxContent>
                <w:p>
                  <w:pPr>
                    <w:spacing w:before="10" w:after="0" w:line="150" w:lineRule="exact"/>
                    <w:ind w:left="40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852299pt;margin-top:136.65921pt;width:10.000001pt;height:7.99999pt;mso-position-horizontal-relative:page;mso-position-vertical-relative:page;z-index:-5635" type="#_x0000_t202" filled="f" stroked="f">
            <v:textbox inset="0,0,0,0">
              <w:txbxContent>
                <w:p>
                  <w:pPr>
                    <w:spacing w:before="10" w:after="0" w:line="150" w:lineRule="exact"/>
                    <w:ind w:left="40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852303pt;margin-top:136.65921pt;width:6.999999pt;height:7.99999pt;mso-position-horizontal-relative:page;mso-position-vertical-relative:page;z-index:-5634" type="#_x0000_t202" filled="f" stroked="f">
            <v:textbox inset="0,0,0,0">
              <w:txbxContent>
                <w:p>
                  <w:pPr>
                    <w:spacing w:before="10" w:after="0" w:line="150" w:lineRule="exact"/>
                    <w:ind w:left="40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30.189026pt;width:550.295pt;height:12pt;mso-position-horizontal-relative:page;mso-position-vertical-relative:page;z-index:-563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1480" w:bottom="280" w:left="520" w:right="142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0pt;margin-top:263.404999pt;width:612pt;height:276.244pt;mso-position-horizontal-relative:page;mso-position-vertical-relative:page;z-index:-5632" coordorigin="0,5268" coordsize="12240,5525">
            <v:group style="position:absolute;left:0;top:5278;width:12240;height:5505" coordorigin="0,5278" coordsize="12240,5505">
              <v:shape style="position:absolute;left:0;top:5278;width:12240;height:5505" coordorigin="0,5278" coordsize="12240,5505" path="m0,10783l12240,10783,12240,5278,0,5278,0,10783e" filled="t" fillcolor="#231F20" stroked="f">
                <v:path arrowok="t"/>
                <v:fill/>
              </v:shape>
            </v:group>
            <v:group style="position:absolute;left:3457;top:8319;width:100;height:200" coordorigin="3457,8319" coordsize="100,200">
              <v:shape style="position:absolute;left:3457;top:8319;width:100;height:200" coordorigin="3457,8319" coordsize="100,200" path="m3557,8519l3493,8498,3460,8444,3457,8421,3459,8398,3491,8342,3554,8319,3557,8519xe" filled="f" stroked="t" strokeweight="2.126pt" strokecolor="#FDB913">
                <v:path arrowok="t"/>
              </v:shape>
            </v:group>
            <v:group style="position:absolute;left:3957;top:8319;width:100;height:200" coordorigin="3957,8319" coordsize="100,200">
              <v:shape style="position:absolute;left:3957;top:8319;width:100;height:200" coordorigin="3957,8319" coordsize="100,200" path="m3957,8319l4021,8341,4054,8395,4057,8418,4055,8441,4023,8496,3960,8519,3957,8319xe" filled="f" stroked="t" strokeweight="2.126pt" strokecolor="#FDB913">
                <v:path arrowok="t"/>
              </v:shape>
            </v:group>
            <v:group style="position:absolute;left:3995;top:8579;width:22;height:36" coordorigin="3995,8579" coordsize="22,36">
              <v:shape style="position:absolute;left:3995;top:8579;width:22;height:36" coordorigin="3995,8579" coordsize="22,36" path="m4017,8579l4011,8601,3995,8615e" filled="f" stroked="t" strokeweight="2.126pt" strokecolor="#FDB913">
                <v:path arrowok="t"/>
              </v:shape>
            </v:group>
            <v:group style="position:absolute;left:3897;top:8619;width:80;height:2" coordorigin="3897,8619" coordsize="80,2">
              <v:shape style="position:absolute;left:3897;top:8619;width:80;height:2" coordorigin="3897,8619" coordsize="80,0" path="m3897,8619l3977,8619e" filled="f" stroked="t" strokeweight="2.126pt" strokecolor="#FDB913">
                <v:path arrowok="t"/>
              </v:shape>
            </v:group>
            <v:group style="position:absolute;left:3809;top:8580;width:78;height:75" coordorigin="3809,8580" coordsize="78,75">
              <v:shape style="position:absolute;left:3809;top:8580;width:78;height:75" coordorigin="3809,8580" coordsize="78,75" path="m3887,8620l3881,8641,3865,8655,3837,8654,3819,8645,3809,8631,3813,8605,3824,8588,3841,8580,3865,8585,3881,8599,3887,8618,3887,8620xe" filled="f" stroked="t" strokeweight="2.126pt" strokecolor="#FDB913">
                <v:path arrowok="t"/>
              </v:shape>
            </v:group>
            <v:group style="position:absolute;left:3557;top:8059;width:400;height:200" coordorigin="3557,8059" coordsize="400,200">
              <v:shape style="position:absolute;left:3557;top:8059;width:400;height:200" coordorigin="3557,8059" coordsize="400,200" path="m3557,8259l3568,8193,3600,8135,3648,8092,3708,8065,3753,8059,3777,8061,3842,8079,3896,8116,3935,8168,3955,8231,3957,8253e" filled="f" stroked="t" strokeweight="2.126pt" strokecolor="#FDB913">
                <v:path arrowok="t"/>
              </v:shape>
            </v:group>
            <v:group style="position:absolute;left:5667;top:8101;width:580;height:360" coordorigin="5667,8101" coordsize="580,360">
              <v:shape style="position:absolute;left:5667;top:8101;width:580;height:360" coordorigin="5667,8101" coordsize="580,360" path="m5908,8241l6247,8241,6207,8461,5847,8461,5747,8101,5667,8101e" filled="f" stroked="t" strokeweight="2.126pt" strokecolor="#FDB913">
                <v:path arrowok="t"/>
              </v:shape>
            </v:group>
            <v:group style="position:absolute;left:5849;top:8541;width:78;height:75" coordorigin="5849,8541" coordsize="78,75">
              <v:shape style="position:absolute;left:5849;top:8541;width:78;height:75" coordorigin="5849,8541" coordsize="78,75" path="m5927,8581l5921,8602,5905,8616,5877,8615,5858,8606,5849,8592,5852,8566,5864,8549,5881,8541,5905,8546,5921,8560,5927,8579,5927,8581xe" filled="f" stroked="t" strokeweight="2.126pt" strokecolor="#FDB913">
                <v:path arrowok="t"/>
              </v:shape>
            </v:group>
            <v:group style="position:absolute;left:6109;top:8541;width:78;height:75" coordorigin="6109,8541" coordsize="78,75">
              <v:shape style="position:absolute;left:6109;top:8541;width:78;height:75" coordorigin="6109,8541" coordsize="78,75" path="m6187,8581l6181,8602,6165,8616,6137,8615,6118,8606,6109,8592,6112,8566,6124,8549,6141,8541,6165,8546,6181,8560,6187,8579,6187,8581xe" filled="f" stroked="t" strokeweight="2.126pt" strokecolor="#FDB913">
                <v:path arrowok="t"/>
              </v:shape>
            </v:group>
            <v:group style="position:absolute;left:5967;top:8301;width:2;height:100" coordorigin="5967,8301" coordsize="2,100">
              <v:shape style="position:absolute;left:5967;top:8301;width:2;height:100" coordorigin="5967,8301" coordsize="0,100" path="m5967,8301l5967,8401e" filled="f" stroked="t" strokeweight="2.126pt" strokecolor="#FDB913">
                <v:path arrowok="t"/>
              </v:shape>
            </v:group>
            <v:group style="position:absolute;left:6087;top:8301;width:2;height:100" coordorigin="6087,8301" coordsize="2,100">
              <v:shape style="position:absolute;left:6087;top:8301;width:2;height:100" coordorigin="6087,8301" coordsize="0,100" path="m6087,8301l6087,8401e" filled="f" stroked="t" strokeweight="2.126pt" strokecolor="#FDB913">
                <v:path arrowok="t"/>
              </v:shape>
            </v:group>
            <v:group style="position:absolute;left:5927;top:8101;width:120;height:80" coordorigin="5927,8101" coordsize="120,80">
              <v:shape style="position:absolute;left:5927;top:8101;width:120;height:80" coordorigin="5927,8101" coordsize="120,80" path="m5927,8181l5927,8141,6047,8101e" filled="f" stroked="t" strokeweight="2.126pt" strokecolor="#FDB913">
                <v:path arrowok="t"/>
              </v:shape>
            </v:group>
            <v:group style="position:absolute;left:6047;top:8081;width:160;height:100" coordorigin="6047,8081" coordsize="160,100">
              <v:shape style="position:absolute;left:6047;top:8081;width:160;height:100" coordorigin="6047,8081" coordsize="160,100" path="m6047,8181l6047,8081,6207,8121,6207,8181e" filled="f" stroked="t" strokeweight="2.126pt" strokecolor="#FDB913">
                <v:path arrowok="t"/>
              </v:shape>
            </v:group>
            <v:group style="position:absolute;left:7830;top:8647;width:640;height:2" coordorigin="7830,8647" coordsize="640,2">
              <v:shape style="position:absolute;left:7830;top:8647;width:640;height:2" coordorigin="7830,8647" coordsize="640,0" path="m8470,8647l7830,8647e" filled="f" stroked="t" strokeweight="2.126pt" strokecolor="#FDB913">
                <v:path arrowok="t"/>
              </v:shape>
            </v:group>
            <v:group style="position:absolute;left:7850;top:8027;width:2;height:640" coordorigin="7850,8027" coordsize="2,640">
              <v:shape style="position:absolute;left:7850;top:8027;width:2;height:640" coordorigin="7850,8027" coordsize="0,640" path="m7850,8667l7850,8027e" filled="f" stroked="t" strokeweight="2.126pt" strokecolor="#FDB913">
                <v:path arrowok="t"/>
              </v:shape>
            </v:group>
            <v:group style="position:absolute;left:7968;top:8607;width:43;height:2" coordorigin="7968,8607" coordsize="43,2">
              <v:shape style="position:absolute;left:7968;top:8607;width:43;height:2" coordorigin="7968,8607" coordsize="43,0" path="m7968,8607l8011,8607e" filled="f" stroked="t" strokeweight="2pt" strokecolor="#FDB913">
                <v:path arrowok="t"/>
              </v:shape>
            </v:group>
            <v:group style="position:absolute;left:8048;top:8607;width:43;height:2" coordorigin="8048,8607" coordsize="43,2">
              <v:shape style="position:absolute;left:8048;top:8607;width:43;height:2" coordorigin="8048,8607" coordsize="43,0" path="m8048,8607l8091,8607e" filled="f" stroked="t" strokeweight="2pt" strokecolor="#FDB913">
                <v:path arrowok="t"/>
              </v:shape>
            </v:group>
            <v:group style="position:absolute;left:8128;top:8607;width:43;height:2" coordorigin="8128,8607" coordsize="43,2">
              <v:shape style="position:absolute;left:8128;top:8607;width:43;height:2" coordorigin="8128,8607" coordsize="43,0" path="m8128,8607l8171,8607e" filled="f" stroked="t" strokeweight="2pt" strokecolor="#FDB913">
                <v:path arrowok="t"/>
              </v:shape>
            </v:group>
            <v:group style="position:absolute;left:8208;top:8607;width:43;height:2" coordorigin="8208,8607" coordsize="43,2">
              <v:shape style="position:absolute;left:8208;top:8607;width:43;height:2" coordorigin="8208,8607" coordsize="43,0" path="m8208,8607l8251,8607e" filled="f" stroked="t" strokeweight="2pt" strokecolor="#FDB913">
                <v:path arrowok="t"/>
              </v:shape>
            </v:group>
            <v:group style="position:absolute;left:8288;top:8607;width:43;height:2" coordorigin="8288,8607" coordsize="43,2">
              <v:shape style="position:absolute;left:8288;top:8607;width:43;height:2" coordorigin="8288,8607" coordsize="43,0" path="m8288,8607l8331,8607e" filled="f" stroked="t" strokeweight="2pt" strokecolor="#FDB913">
                <v:path arrowok="t"/>
              </v:shape>
            </v:group>
            <v:group style="position:absolute;left:8368;top:8607;width:43;height:2" coordorigin="8368,8607" coordsize="43,2">
              <v:shape style="position:absolute;left:8368;top:8607;width:43;height:2" coordorigin="8368,8607" coordsize="43,0" path="m8368,8607l8411,8607e" filled="f" stroked="t" strokeweight="2pt" strokecolor="#FDB913">
                <v:path arrowok="t"/>
              </v:shape>
            </v:group>
            <v:group style="position:absolute;left:7870;top:8527;width:40;height:2" coordorigin="7870,8527" coordsize="40,2">
              <v:shape style="position:absolute;left:7870;top:8527;width:40;height:2" coordorigin="7870,8527" coordsize="40,0" path="m7910,8527l7870,8527e" filled="f" stroked="t" strokeweight="2.126pt" strokecolor="#FDB913">
                <v:path arrowok="t"/>
              </v:shape>
            </v:group>
            <v:group style="position:absolute;left:7870;top:8447;width:40;height:2" coordorigin="7870,8447" coordsize="40,2">
              <v:shape style="position:absolute;left:7870;top:8447;width:40;height:2" coordorigin="7870,8447" coordsize="40,0" path="m7910,8447l7870,8447e" filled="f" stroked="t" strokeweight="2.126pt" strokecolor="#FDB913">
                <v:path arrowok="t"/>
              </v:shape>
            </v:group>
            <v:group style="position:absolute;left:7870;top:8367;width:40;height:2" coordorigin="7870,8367" coordsize="40,2">
              <v:shape style="position:absolute;left:7870;top:8367;width:40;height:2" coordorigin="7870,8367" coordsize="40,0" path="m7910,8367l7870,8367e" filled="f" stroked="t" strokeweight="2.126pt" strokecolor="#FDB913">
                <v:path arrowok="t"/>
              </v:shape>
            </v:group>
            <v:group style="position:absolute;left:7870;top:8287;width:40;height:2" coordorigin="7870,8287" coordsize="40,2">
              <v:shape style="position:absolute;left:7870;top:8287;width:40;height:2" coordorigin="7870,8287" coordsize="40,0" path="m7910,8287l7870,8287e" filled="f" stroked="t" strokeweight="2.126pt" strokecolor="#FDB913">
                <v:path arrowok="t"/>
              </v:shape>
            </v:group>
            <v:group style="position:absolute;left:7870;top:8207;width:40;height:2" coordorigin="7870,8207" coordsize="40,2">
              <v:shape style="position:absolute;left:7870;top:8207;width:40;height:2" coordorigin="7870,8207" coordsize="40,0" path="m7910,8207l7870,8207e" filled="f" stroked="t" strokeweight="2.126pt" strokecolor="#FDB913">
                <v:path arrowok="t"/>
              </v:shape>
            </v:group>
            <v:group style="position:absolute;left:7870;top:8127;width:40;height:2" coordorigin="7870,8127" coordsize="40,2">
              <v:shape style="position:absolute;left:7870;top:8127;width:40;height:2" coordorigin="7870,8127" coordsize="40,0" path="m7910,8127l7870,8127e" filled="f" stroked="t" strokeweight="2.126pt" strokecolor="#FDB913">
                <v:path arrowok="t"/>
              </v:shape>
            </v:group>
            <v:group style="position:absolute;left:7990;top:8287;width:80;height:240" coordorigin="7990,8287" coordsize="80,240">
              <v:shape style="position:absolute;left:7990;top:8287;width:80;height:240" coordorigin="7990,8287" coordsize="80,240" path="m8070,8527l7990,8527,7990,8287,8070,8287,8070,8527xe" filled="f" stroked="t" strokeweight="2.126pt" strokecolor="#FDB913">
                <v:path arrowok="t"/>
              </v:shape>
            </v:group>
            <v:group style="position:absolute;left:8150;top:8127;width:80;height:400" coordorigin="8150,8127" coordsize="80,400">
              <v:shape style="position:absolute;left:8150;top:8127;width:80;height:400" coordorigin="8150,8127" coordsize="80,400" path="m8230,8527l8150,8527,8150,8127,8230,8127,8230,8527xe" filled="f" stroked="t" strokeweight="2.126pt" strokecolor="#FDB913">
                <v:path arrowok="t"/>
              </v:shape>
            </v:group>
            <v:group style="position:absolute;left:8310;top:8207;width:80;height:320" coordorigin="8310,8207" coordsize="80,320">
              <v:shape style="position:absolute;left:8310;top:8207;width:80;height:320" coordorigin="8310,8207" coordsize="80,320" path="m8390,8527l8310,8527,8310,8207,8390,8207,8390,8527xe" filled="f" stroked="t" strokeweight="2.126pt" strokecolor="#FDB913">
                <v:path arrowok="t"/>
              </v:shape>
            </v:group>
            <v:group style="position:absolute;left:2693;top:7799;width:2;height:2984" coordorigin="2693,7799" coordsize="2,2984">
              <v:shape style="position:absolute;left:2693;top:7799;width:2;height:2984" coordorigin="2693,7799" coordsize="0,2984" path="m2693,7799l2693,10783e" filled="f" stroked="t" strokeweight=".992pt" strokecolor="#FFFFFF">
                <v:path arrowok="t"/>
              </v:shape>
            </v:group>
            <v:group style="position:absolute;left:4863;top:7799;width:2;height:2984" coordorigin="4863,7799" coordsize="2,2984">
              <v:shape style="position:absolute;left:4863;top:7799;width:2;height:2984" coordorigin="4863,7799" coordsize="0,2984" path="m4863,7799l4863,10783e" filled="f" stroked="t" strokeweight=".992pt" strokecolor="#FFFFFF">
                <v:path arrowok="t"/>
              </v:shape>
            </v:group>
            <v:group style="position:absolute;left:7059;top:7799;width:2;height:2984" coordorigin="7059,7799" coordsize="2,2984">
              <v:shape style="position:absolute;left:7059;top:7799;width:2;height:2984" coordorigin="7059,7799" coordsize="0,2984" path="m7059,7799l7059,10783e" filled="f" stroked="t" strokeweight=".992pt" strokecolor="#FFFFFF">
                <v:path arrowok="t"/>
              </v:shape>
            </v:group>
            <v:group style="position:absolute;left:9246;top:7799;width:2;height:2984" coordorigin="9246,7799" coordsize="2,2984">
              <v:shape style="position:absolute;left:9246;top:7799;width:2;height:2984" coordorigin="9246,7799" coordsize="0,2984" path="m9246,7799l9246,10783e" filled="f" stroked="t" strokeweight=".992pt" strokecolor="#FFFFFF">
                <v:path arrowok="t"/>
              </v:shape>
            </v:group>
            <v:group style="position:absolute;left:10017;top:8660;width:640;height:2" coordorigin="10017,8660" coordsize="640,2">
              <v:shape style="position:absolute;left:10017;top:8660;width:640;height:2" coordorigin="10017,8660" coordsize="640,0" path="m10657,8660l10017,8660e" filled="f" stroked="t" strokeweight="2.126pt" strokecolor="#FDB913">
                <v:path arrowok="t"/>
              </v:shape>
            </v:group>
            <v:group style="position:absolute;left:10037;top:8040;width:2;height:640" coordorigin="10037,8040" coordsize="2,640">
              <v:shape style="position:absolute;left:10037;top:8040;width:2;height:640" coordorigin="10037,8040" coordsize="0,640" path="m10037,8680l10037,8040e" filled="f" stroked="t" strokeweight="2.126pt" strokecolor="#FDB913">
                <v:path arrowok="t"/>
              </v:shape>
            </v:group>
            <v:group style="position:absolute;left:10155;top:8620;width:43;height:2" coordorigin="10155,8620" coordsize="43,2">
              <v:shape style="position:absolute;left:10155;top:8620;width:43;height:2" coordorigin="10155,8620" coordsize="43,0" path="m10155,8620l10198,8620e" filled="f" stroked="t" strokeweight="2pt" strokecolor="#FDB913">
                <v:path arrowok="t"/>
              </v:shape>
            </v:group>
            <v:group style="position:absolute;left:10235;top:8620;width:43;height:2" coordorigin="10235,8620" coordsize="43,2">
              <v:shape style="position:absolute;left:10235;top:8620;width:43;height:2" coordorigin="10235,8620" coordsize="43,0" path="m10235,8620l10278,8620e" filled="f" stroked="t" strokeweight="2pt" strokecolor="#FDB913">
                <v:path arrowok="t"/>
              </v:shape>
            </v:group>
            <v:group style="position:absolute;left:10315;top:8620;width:43;height:2" coordorigin="10315,8620" coordsize="43,2">
              <v:shape style="position:absolute;left:10315;top:8620;width:43;height:2" coordorigin="10315,8620" coordsize="43,0" path="m10315,8620l10358,8620e" filled="f" stroked="t" strokeweight="2pt" strokecolor="#FDB913">
                <v:path arrowok="t"/>
              </v:shape>
            </v:group>
            <v:group style="position:absolute;left:10395;top:8620;width:43;height:2" coordorigin="10395,8620" coordsize="43,2">
              <v:shape style="position:absolute;left:10395;top:8620;width:43;height:2" coordorigin="10395,8620" coordsize="43,0" path="m10395,8620l10438,8620e" filled="f" stroked="t" strokeweight="2pt" strokecolor="#FDB913">
                <v:path arrowok="t"/>
              </v:shape>
            </v:group>
            <v:group style="position:absolute;left:10475;top:8620;width:43;height:2" coordorigin="10475,8620" coordsize="43,2">
              <v:shape style="position:absolute;left:10475;top:8620;width:43;height:2" coordorigin="10475,8620" coordsize="43,0" path="m10475,8620l10518,8620e" filled="f" stroked="t" strokeweight="2pt" strokecolor="#FDB913">
                <v:path arrowok="t"/>
              </v:shape>
            </v:group>
            <v:group style="position:absolute;left:10555;top:8620;width:43;height:2" coordorigin="10555,8620" coordsize="43,2">
              <v:shape style="position:absolute;left:10555;top:8620;width:43;height:2" coordorigin="10555,8620" coordsize="43,0" path="m10555,8620l10598,8620e" filled="f" stroked="t" strokeweight="2pt" strokecolor="#FDB913">
                <v:path arrowok="t"/>
              </v:shape>
            </v:group>
            <v:group style="position:absolute;left:10057;top:8540;width:40;height:2" coordorigin="10057,8540" coordsize="40,2">
              <v:shape style="position:absolute;left:10057;top:8540;width:40;height:2" coordorigin="10057,8540" coordsize="40,0" path="m10097,8540l10057,8540e" filled="f" stroked="t" strokeweight="2.126pt" strokecolor="#FDB913">
                <v:path arrowok="t"/>
              </v:shape>
            </v:group>
            <v:group style="position:absolute;left:10057;top:8460;width:40;height:2" coordorigin="10057,8460" coordsize="40,2">
              <v:shape style="position:absolute;left:10057;top:8460;width:40;height:2" coordorigin="10057,8460" coordsize="40,0" path="m10097,8460l10057,8460e" filled="f" stroked="t" strokeweight="2.126pt" strokecolor="#FDB913">
                <v:path arrowok="t"/>
              </v:shape>
            </v:group>
            <v:group style="position:absolute;left:10057;top:8380;width:40;height:2" coordorigin="10057,8380" coordsize="40,2">
              <v:shape style="position:absolute;left:10057;top:8380;width:40;height:2" coordorigin="10057,8380" coordsize="40,0" path="m10097,8380l10057,8380e" filled="f" stroked="t" strokeweight="2.126pt" strokecolor="#FDB913">
                <v:path arrowok="t"/>
              </v:shape>
            </v:group>
            <v:group style="position:absolute;left:10057;top:8300;width:40;height:2" coordorigin="10057,8300" coordsize="40,2">
              <v:shape style="position:absolute;left:10057;top:8300;width:40;height:2" coordorigin="10057,8300" coordsize="40,0" path="m10097,8300l10057,8300e" filled="f" stroked="t" strokeweight="2.126pt" strokecolor="#FDB913">
                <v:path arrowok="t"/>
              </v:shape>
            </v:group>
            <v:group style="position:absolute;left:10057;top:8220;width:40;height:2" coordorigin="10057,8220" coordsize="40,2">
              <v:shape style="position:absolute;left:10057;top:8220;width:40;height:2" coordorigin="10057,8220" coordsize="40,0" path="m10097,8220l10057,8220e" filled="f" stroked="t" strokeweight="2.126pt" strokecolor="#FDB913">
                <v:path arrowok="t"/>
              </v:shape>
            </v:group>
            <v:group style="position:absolute;left:10057;top:8140;width:40;height:2" coordorigin="10057,8140" coordsize="40,2">
              <v:shape style="position:absolute;left:10057;top:8140;width:40;height:2" coordorigin="10057,8140" coordsize="40,0" path="m10097,8140l10057,8140e" filled="f" stroked="t" strokeweight="2.126pt" strokecolor="#FDB913">
                <v:path arrowok="t"/>
              </v:shape>
            </v:group>
            <v:group style="position:absolute;left:10177;top:8220;width:400;height:260" coordorigin="10177,8220" coordsize="400,260">
              <v:shape style="position:absolute;left:10177;top:8220;width:400;height:260" coordorigin="10177,8220" coordsize="400,260" path="m10177,8480l10297,8320,10397,8400,10577,8220e" filled="f" stroked="t" strokeweight="2.126pt" strokecolor="#FDB913">
                <v:path arrowok="t"/>
              </v:shape>
            </v:group>
            <v:group style="position:absolute;left:10417;top:8220;width:160;height:160" coordorigin="10417,8220" coordsize="160,160">
              <v:shape style="position:absolute;left:10417;top:8220;width:160;height:160" coordorigin="10417,8220" coordsize="160,160" path="m10577,8380l10577,8220,10417,8220e" filled="f" stroked="t" strokeweight="2.126pt" strokecolor="#FDB913">
                <v:path arrowok="t"/>
              </v:shape>
            </v:group>
            <v:group style="position:absolute;left:1526;top:8309;width:240;height:2" coordorigin="1526,8309" coordsize="240,2">
              <v:shape style="position:absolute;left:1526;top:8309;width:240;height:2" coordorigin="1526,8309" coordsize="240,0" path="m1766,8309l1526,8309e" filled="f" stroked="t" strokeweight="2.126pt" strokecolor="#FDB913">
                <v:path arrowok="t"/>
              </v:shape>
            </v:group>
            <v:group style="position:absolute;left:1526;top:8390;width:168;height:2" coordorigin="1526,8390" coordsize="168,2">
              <v:shape style="position:absolute;left:1526;top:8390;width:168;height:2" coordorigin="1526,8390" coordsize="168,0" path="m1694,8390l1526,8390e" filled="f" stroked="t" strokeweight="2.126pt" strokecolor="#FDB913">
                <v:path arrowok="t"/>
              </v:shape>
            </v:group>
            <v:group style="position:absolute;left:1226;top:8109;width:360;height:280" coordorigin="1226,8109" coordsize="360,280">
              <v:shape style="position:absolute;left:1226;top:8109;width:360;height:280" coordorigin="1226,8109" coordsize="360,280" path="m1406,8389l1226,8389,1226,8109,1586,8109,1586,8149e" filled="f" stroked="t" strokeweight="2.126pt" strokecolor="#FDB913">
                <v:path arrowok="t"/>
              </v:shape>
            </v:group>
            <v:group style="position:absolute;left:1286;top:8209;width:120;height:2" coordorigin="1286,8209" coordsize="120,2">
              <v:shape style="position:absolute;left:1286;top:8209;width:120;height:2" coordorigin="1286,8209" coordsize="120,0" path="m1406,8209l1286,8209e" filled="f" stroked="t" strokeweight="2.126pt" strokecolor="#FDB913">
                <v:path arrowok="t"/>
              </v:shape>
            </v:group>
            <v:group style="position:absolute;left:1286;top:8290;width:121;height:2" coordorigin="1286,8290" coordsize="121,2">
              <v:shape style="position:absolute;left:1286;top:8290;width:121;height:2" coordorigin="1286,8290" coordsize="121,0" path="m1406,8290l1286,8290e" filled="f" stroked="t" strokeweight="2.126pt" strokecolor="#FDB913">
                <v:path arrowok="t"/>
              </v:shape>
            </v:group>
            <v:group style="position:absolute;left:1466;top:8209;width:360;height:360" coordorigin="1466,8209" coordsize="360,360">
              <v:shape style="position:absolute;left:1466;top:8209;width:360;height:360" coordorigin="1466,8209" coordsize="360,360" path="m1586,8489l1826,8489,1826,8209,1466,8209,1466,8569,1526,8489e" filled="f" stroked="t" strokeweight="2.126pt" strokecolor="#FDB91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48.3461pt;margin-top:45.330299pt;width:11.622pt;height:11.622pt;mso-position-horizontal-relative:page;mso-position-vertical-relative:page;z-index:-5631" coordorigin="6967,907" coordsize="232,232">
            <v:group style="position:absolute;left:6977;top:959;width:213;height:170" coordorigin="6977,959" coordsize="213,170">
              <v:shape style="position:absolute;left:6977;top:959;width:213;height:170" coordorigin="6977,959" coordsize="213,170" path="m7189,959l7189,1129,6977,1129,6977,959e" filled="f" stroked="t" strokeweight=".992pt" strokecolor="#50535C">
                <v:path arrowok="t"/>
              </v:shape>
            </v:group>
            <v:group style="position:absolute;left:6998;top:1023;width:43;height:71" coordorigin="6998,1023" coordsize="43,71">
              <v:shape style="position:absolute;left:6998;top:1023;width:43;height:71" coordorigin="6998,1023" coordsize="43,71" path="m6998,1094l7041,1023e" filled="f" stroked="t" strokeweight=".992pt" strokecolor="#50535C">
                <v:path arrowok="t"/>
              </v:shape>
            </v:group>
            <v:group style="position:absolute;left:6998;top:1002;width:170;height:43" coordorigin="6998,1002" coordsize="170,43">
              <v:shape style="position:absolute;left:6998;top:1002;width:170;height:43" coordorigin="6998,1002" coordsize="170,43" path="m7168,1002l7083,1044,6998,1002e" filled="f" stroked="t" strokeweight=".992pt" strokecolor="#50535C">
                <v:path arrowok="t"/>
              </v:shape>
            </v:group>
            <v:group style="position:absolute;left:7126;top:1023;width:43;height:71" coordorigin="7126,1023" coordsize="43,71">
              <v:shape style="position:absolute;left:7126;top:1023;width:43;height:71" coordorigin="7126,1023" coordsize="43,71" path="m7168,1094l7126,1023e" filled="f" stroked="t" strokeweight=".992pt" strokecolor="#50535C">
                <v:path arrowok="t"/>
              </v:shape>
            </v:group>
            <v:group style="position:absolute;left:7005;top:917;width:156;height:71" coordorigin="7005,917" coordsize="156,71">
              <v:shape style="position:absolute;left:7005;top:917;width:156;height:71" coordorigin="7005,917" coordsize="156,71" path="m7161,987l7161,917,7005,917,7005,987e" filled="f" stroked="t" strokeweight=".992pt" strokecolor="#50535C">
                <v:path arrowok="t"/>
              </v:shape>
            </v:group>
            <v:group style="position:absolute;left:7026;top:945;width:50;height:2" coordorigin="7026,945" coordsize="50,2">
              <v:shape style="position:absolute;left:7026;top:945;width:50;height:2" coordorigin="7026,945" coordsize="50,0" path="m7026,945l7076,945e" filled="f" stroked="t" strokeweight=".992pt" strokecolor="#50535C">
                <v:path arrowok="t"/>
              </v:shape>
            </v:group>
            <v:group style="position:absolute;left:7026;top:973;width:99;height:2" coordorigin="7026,973" coordsize="99,2">
              <v:shape style="position:absolute;left:7026;top:973;width:99;height:2" coordorigin="7026,973" coordsize="99,0" path="m7026,973l7126,973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0.077698pt;margin-top:43.921768pt;width:9.651pt;height:14.438914pt;mso-position-horizontal-relative:page;mso-position-vertical-relative:page;z-index:-5630" coordorigin="9802,878" coordsize="193,289">
            <v:group style="position:absolute;left:9812;top:888;width:173;height:90" coordorigin="9812,888" coordsize="173,90">
              <v:shape style="position:absolute;left:9812;top:888;width:173;height:90" coordorigin="9812,888" coordsize="173,90" path="m9985,978l9961,916,9903,888,9880,891,9859,899,9841,911,9827,927,9817,947,9812,968e" filled="f" stroked="t" strokeweight=".992pt" strokecolor="#50535C">
                <v:path arrowok="t"/>
              </v:shape>
            </v:group>
            <v:group style="position:absolute;left:9811;top:996;width:173;height:161" coordorigin="9811,996" coordsize="173,161">
              <v:shape style="position:absolute;left:9811;top:996;width:173;height:161" coordorigin="9811,996" coordsize="173,161" path="m9811,996l9811,1068,9814,1091,9851,1143,9893,1157,9916,1155,9969,1118,9984,1078,9985,996e" filled="f" stroked="t" strokeweight=".992pt" strokecolor="#50535C">
                <v:path arrowok="t"/>
              </v:shape>
            </v:group>
            <v:group style="position:absolute;left:9898;top:933;width:2;height:72" coordorigin="9898,933" coordsize="2,72">
              <v:shape style="position:absolute;left:9898;top:933;width:2;height:72" coordorigin="9898,933" coordsize="0,72" path="m9898,1005l9898,933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43.374496pt;margin-top:45.134201pt;width:11.704509pt;height:11.906895pt;mso-position-horizontal-relative:page;mso-position-vertical-relative:page;z-index:-5629" coordorigin="4867,903" coordsize="234,238">
            <v:group style="position:absolute;left:4877;top:941;width:192;height:190" coordorigin="4877,941" coordsize="192,190">
              <v:shape style="position:absolute;left:4877;top:941;width:192;height:190" coordorigin="4877,941" coordsize="192,190" path="m5069,1115l5055,1123,5040,1129,5023,1131,5005,1130,4932,1095,4891,1040,4877,986,4879,969,4883,954,4890,941e" filled="f" stroked="t" strokeweight=".992pt" strokecolor="#50535C">
                <v:path arrowok="t"/>
              </v:shape>
            </v:group>
            <v:group style="position:absolute;left:4907;top:913;width:185;height:186" coordorigin="4907,913" coordsize="185,186">
              <v:shape style="position:absolute;left:4907;top:913;width:185;height:186" coordorigin="4907,913" coordsize="185,186" path="m4907,913l4966,972,4951,987,4941,1003,4979,1065,4996,1066,5011,1060,5033,1039,5092,1098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41.273987pt;width:550.295pt;height:.1pt;mso-position-horizontal-relative:page;mso-position-vertical-relative:page;z-index:-5628" coordorigin="617,14825" coordsize="11006,2">
            <v:shape style="position:absolute;left:617;top:14825;width:11006;height:2" coordorigin="617,14825" coordsize="11006,0" path="m617,14825l11623,14825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4121pt;margin-top:89.142899pt;width:551.3071pt;height:8.982pt;mso-position-horizontal-relative:page;mso-position-vertical-relative:page;z-index:-5627" coordorigin="608,1783" coordsize="11026,180">
            <v:group style="position:absolute;left:618;top:1798;width:84;height:81" coordorigin="618,1798" coordsize="84,81">
              <v:shape style="position:absolute;left:618;top:1798;width:84;height:81" coordorigin="618,1798" coordsize="84,81" path="m650,1798l621,1823,621,1836,621,1842,618,1854,621,1860,620,1869,622,1872,627,1878,675,1841,685,1828,697,1818,699,1812,703,1806,699,1801,686,1801,670,1799,650,1798e" filled="t" fillcolor="#50535C" stroked="f">
                <v:path arrowok="t"/>
                <v:fill/>
              </v:shape>
              <v:shape style="position:absolute;left:618;top:1798;width:84;height:81" coordorigin="618,1798" coordsize="84,81" path="m698,1798l689,1800,686,1801,699,1801,698,1798e" filled="t" fillcolor="#50535C" stroked="f">
                <v:path arrowok="t"/>
                <v:fill/>
              </v:shape>
            </v:group>
            <v:group style="position:absolute;left:763;top:1802;width:206;height:144" coordorigin="763,1802" coordsize="206,144">
              <v:shape style="position:absolute;left:763;top:1802;width:206;height:144" coordorigin="763,1802" coordsize="206,144" path="m896,1802l892,1805,887,1807,878,1818,873,1824,844,1852,831,1868,824,1877,817,1886,805,1894,803,1896,798,1902,795,1906,783,1918,775,1926,763,1939,765,1944,777,1946,783,1946,797,1945,805,1943,821,1940,829,1939,859,1939,864,1934,867,1929,873,1921,884,1908,901,1891,914,1876,957,1826,961,1822,970,1812,969,1808,912,1808,904,1807,902,1804,899,1802,898,1802,896,1802e" filled="t" fillcolor="#50535C" stroked="f">
                <v:path arrowok="t"/>
                <v:fill/>
              </v:shape>
              <v:shape style="position:absolute;left:763;top:1802;width:206;height:144" coordorigin="763,1802" coordsize="206,144" path="m859,1939l829,1939,842,1944,848,1944,856,1941,858,1940,859,1939e" filled="t" fillcolor="#50535C" stroked="f">
                <v:path arrowok="t"/>
                <v:fill/>
              </v:shape>
              <v:shape style="position:absolute;left:763;top:1802;width:206;height:144" coordorigin="763,1802" coordsize="206,144" path="m953,1803l945,1805,942,1805,927,1807,917,1807,912,1808,969,1808,968,1807,958,1804,953,1803e" filled="t" fillcolor="#50535C" stroked="f">
                <v:path arrowok="t"/>
                <v:fill/>
              </v:shape>
              <v:shape style="position:absolute;left:763;top:1802;width:206;height:144" coordorigin="763,1802" coordsize="206,144" path="m898,1802l898,1802,899,1802e" filled="t" fillcolor="#50535C" stroked="f">
                <v:path arrowok="t"/>
                <v:fill/>
              </v:shape>
            </v:group>
            <v:group style="position:absolute;left:913;top:1799;width:203;height:153" coordorigin="913,1799" coordsize="203,153">
              <v:shape style="position:absolute;left:913;top:1799;width:203;height:153" coordorigin="913,1799" coordsize="203,153" path="m1047,1800l1043,1802,1035,1809,1021,1823,989,1852,988,1854,956,1890,941,1907,929,1923,916,1938,913,1940,913,1942,916,1951,920,1952,927,1951,929,1950,931,1950,951,1947,971,1946,974,1946,989,1946,994,1939,996,1936,1005,1927,1011,1921,1024,1907,1029,1900,1037,1893,1051,1879,1064,1863,1076,1847,1089,1832,1095,1826,1102,1820,1116,1810,1115,1803,1110,1802,1088,1802,1087,1802,1070,1802,1064,1801,1058,1801,1047,1800e" filled="t" fillcolor="#50535C" stroked="f">
                <v:path arrowok="t"/>
                <v:fill/>
              </v:shape>
              <v:shape style="position:absolute;left:913;top:1799;width:203;height:153" coordorigin="913,1799" coordsize="203,153" path="m989,1946l974,1946,976,1947,987,1949,987,1949,989,1946e" filled="t" fillcolor="#50535C" stroked="f">
                <v:path arrowok="t"/>
                <v:fill/>
              </v:shape>
              <v:shape style="position:absolute;left:913;top:1799;width:203;height:153" coordorigin="913,1799" coordsize="203,153" path="m1102,1799l1094,1802,1088,1802,1110,1802,1105,1799,1102,1799e" filled="t" fillcolor="#50535C" stroked="f">
                <v:path arrowok="t"/>
                <v:fill/>
              </v:shape>
              <v:shape style="position:absolute;left:913;top:1799;width:203;height:153" coordorigin="913,1799" coordsize="203,153" path="m1078,1801l1074,1801,1070,1801,1070,1802,1087,1802,1078,1801e" filled="t" fillcolor="#50535C" stroked="f">
                <v:path arrowok="t"/>
                <v:fill/>
              </v:shape>
            </v:group>
            <v:group style="position:absolute;left:1628;top:1797;width:208;height:154" coordorigin="1628,1797" coordsize="208,154">
              <v:shape style="position:absolute;left:1628;top:1797;width:208;height:154" coordorigin="1628,1797" coordsize="208,154" path="m1766,1797l1763,1799,1760,1802,1752,1810,1741,1822,1727,1837,1708,1855,1680,1883,1674,1888,1670,1895,1655,1909,1642,1924,1628,1938,1628,1941,1632,1950,1635,1951,1645,1946,1647,1945,1656,1944,1663,1944,1681,1941,1717,1941,1722,1936,1726,1933,1734,1924,1774,1879,1788,1863,1801,1848,1814,1833,1829,1820,1836,1814,1835,1810,1830,1805,1775,1805,1772,1803,1769,1799,1767,1798,1766,1797e" filled="t" fillcolor="#50535C" stroked="f">
                <v:path arrowok="t"/>
                <v:fill/>
              </v:shape>
              <v:shape style="position:absolute;left:1628;top:1797;width:208;height:154" coordorigin="1628,1797" coordsize="208,154" path="m1717,1941l1681,1941,1693,1942,1710,1945,1715,1944,1717,1941e" filled="t" fillcolor="#50535C" stroked="f">
                <v:path arrowok="t"/>
                <v:fill/>
              </v:shape>
              <v:shape style="position:absolute;left:1628;top:1797;width:208;height:154" coordorigin="1628,1797" coordsize="208,154" path="m1663,1944l1656,1944,1662,1944,1663,1944e" filled="t" fillcolor="#50535C" stroked="f">
                <v:path arrowok="t"/>
                <v:fill/>
              </v:shape>
              <v:shape style="position:absolute;left:1628;top:1797;width:208;height:154" coordorigin="1628,1797" coordsize="208,154" path="m1804,1801l1792,1802,1785,1804,1775,1805,1830,1805,1830,1804,1810,1804,1804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19,1801l1810,1804,1830,1804,1827,1802,1824,1802,1819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27,1801l1824,1802,1827,1802e" filled="t" fillcolor="#50535C" stroked="f">
                <v:path arrowok="t"/>
                <v:fill/>
              </v:shape>
            </v:group>
            <v:group style="position:absolute;left:2055;top:1795;width:210;height:152" coordorigin="2055,1795" coordsize="210,152">
              <v:shape style="position:absolute;left:2055;top:1795;width:210;height:152" coordorigin="2055,1795" coordsize="210,152" path="m2194,1795l2191,1796,2169,1818,2152,1837,2139,1851,2125,1865,2109,1882,2095,1896,2081,1909,2066,1923,2064,1926,2061,1928,2055,1933,2055,1936,2059,1944,2063,1946,2074,1944,2099,1944,2104,1942,2110,1941,2132,1941,2132,1941,2142,1931,2156,1916,2171,1903,2173,1901,2175,1899,2184,1889,2192,1880,2202,1870,2216,1856,2261,1813,2263,1811,2265,1809,2263,1801,2209,1801,2203,1800,2194,1795e" filled="t" fillcolor="#50535C" stroked="f">
                <v:path arrowok="t"/>
                <v:fill/>
              </v:shape>
              <v:shape style="position:absolute;left:2055;top:1795;width:210;height:152" coordorigin="2055,1795" coordsize="210,152" path="m2099,1944l2074,1944,2078,1945,2088,1945,2094,1946,2099,1944e" filled="t" fillcolor="#50535C" stroked="f">
                <v:path arrowok="t"/>
                <v:fill/>
              </v:shape>
              <v:shape style="position:absolute;left:2055;top:1795;width:210;height:152" coordorigin="2055,1795" coordsize="210,152" path="m2132,1941l2110,1941,2120,1941,2123,1944,2128,1945,2130,1943,2132,1941e" filled="t" fillcolor="#50535C" stroked="f">
                <v:path arrowok="t"/>
                <v:fill/>
              </v:shape>
              <v:shape style="position:absolute;left:2055;top:1795;width:210;height:152" coordorigin="2055,1795" coordsize="210,152" path="m2217,1799l2216,1799,2209,1801,2263,1801,2263,1801,2229,1801,2217,1799e" filled="t" fillcolor="#50535C" stroked="f">
                <v:path arrowok="t"/>
                <v:fill/>
              </v:shape>
              <v:shape style="position:absolute;left:2055;top:1795;width:210;height:152" coordorigin="2055,1795" coordsize="210,152" path="m2260,1797l2240,1798,2229,1801,2263,1801,2262,1797,2260,1797e" filled="t" fillcolor="#50535C" stroked="f">
                <v:path arrowok="t"/>
                <v:fill/>
              </v:shape>
            </v:group>
            <v:group style="position:absolute;left:2201;top:1793;width:211;height:150" coordorigin="2201,1793" coordsize="211,150">
              <v:shape style="position:absolute;left:2201;top:1793;width:211;height:150" coordorigin="2201,1793" coordsize="211,150" path="m2342,1793l2333,1802,2324,1810,2309,1827,2267,1868,2253,1882,2246,1889,2239,1897,2227,1904,2225,1907,2215,1917,2208,1923,2206,1926,2201,1932,2202,1936,2207,1942,2211,1943,2217,1939,2220,1938,2265,1937,2281,1937,2294,1924,2325,1895,2326,1893,2331,1889,2343,1878,2357,1864,2389,1832,2403,1818,2409,1812,2412,1807,2406,1799,2365,1799,2358,1799,2351,1799,2342,1793e" filled="t" fillcolor="#50535C" stroked="f">
                <v:path arrowok="t"/>
                <v:fill/>
              </v:shape>
              <v:shape style="position:absolute;left:2201;top:1793;width:211;height:150" coordorigin="2201,1793" coordsize="211,150" path="m2281,1937l2265,1937,2267,1938,2275,1942,2280,1938,2281,1937e" filled="t" fillcolor="#50535C" stroked="f">
                <v:path arrowok="t"/>
                <v:fill/>
              </v:shape>
              <v:shape style="position:absolute;left:2201;top:1793;width:211;height:150" coordorigin="2201,1793" coordsize="211,150" path="m2393,1795l2382,1799,2365,1799,2406,1799,2400,1796,2393,1795e" filled="t" fillcolor="#50535C" stroked="f">
                <v:path arrowok="t"/>
                <v:fill/>
              </v:shape>
            </v:group>
            <v:group style="position:absolute;left:1916;top:1796;width:200;height:151" coordorigin="1916,1796" coordsize="200,151">
              <v:shape style="position:absolute;left:1916;top:1796;width:200;height:151" coordorigin="1916,1796" coordsize="200,151" path="m1967,1945l1947,1945,1957,1947,1962,1947,1967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1946,1945l1932,1945,1941,1946,1946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2054,1796l2046,1798,2042,1802,2034,1812,2029,1817,2023,1824,1997,1850,1983,1865,1969,1880,1955,1897,1940,1912,1926,1925,1924,1927,1922,1929,1916,1937,1918,1944,1918,1944,1929,1946,1932,1945,1946,1945,1947,1945,1967,1945,1973,1944,1980,1942,1994,1942,1994,1942,1997,1940,1999,1929,2015,1914,2060,1869,2093,1831,2100,1824,2110,1817,2111,1816,2117,1808,2116,1803,2062,1803,2061,1802,2058,1802,2054,1796e" filled="t" fillcolor="#50535C" stroked="f">
                <v:path arrowok="t"/>
                <v:fill/>
              </v:shape>
              <v:shape style="position:absolute;left:1916;top:1796;width:200;height:151" coordorigin="1916,1796" coordsize="200,151" path="m1994,1942l1980,1942,1989,1944,1991,1944,1994,1942e" filled="t" fillcolor="#50535C" stroked="f">
                <v:path arrowok="t"/>
                <v:fill/>
              </v:shape>
              <v:shape style="position:absolute;left:1916;top:1796;width:200;height:151" coordorigin="1916,1796" coordsize="200,151" path="m2102,1796l2074,1799,2062,1803,2116,1803,2114,1797,2102,1796e" filled="t" fillcolor="#50535C" stroked="f">
                <v:path arrowok="t"/>
                <v:fill/>
              </v:shape>
            </v:group>
            <v:group style="position:absolute;left:2348;top:1795;width:204;height:146" coordorigin="2348,1795" coordsize="204,146">
              <v:shape style="position:absolute;left:2348;top:1795;width:204;height:146" coordorigin="2348,1795" coordsize="204,146" path="m2485,1795l2482,1796,2478,1800,2449,1829,2435,1844,2419,1860,2404,1874,2390,1888,2381,1898,2372,1907,2358,1919,2355,1922,2348,1929,2348,1932,2353,1939,2356,1941,2366,1940,2374,1940,2389,1937,2408,1937,2412,1936,2413,1935,2426,1935,2428,1934,2433,1927,2434,1927,2442,1919,2450,1912,2460,1901,2485,1874,2502,1857,2517,1843,2531,1829,2547,1817,2552,1813,2552,1807,2546,1800,2545,1800,2493,1800,2485,1795e" filled="t" fillcolor="#50535C" stroked="f">
                <v:path arrowok="t"/>
                <v:fill/>
              </v:shape>
              <v:shape style="position:absolute;left:2348;top:1795;width:204;height:146" coordorigin="2348,1795" coordsize="204,146" path="m2374,1940l2366,1940,2372,1941,2374,1940e" filled="t" fillcolor="#50535C" stroked="f">
                <v:path arrowok="t"/>
                <v:fill/>
              </v:shape>
              <v:shape style="position:absolute;left:2348;top:1795;width:204;height:146" coordorigin="2348,1795" coordsize="204,146" path="m2408,1937l2389,1937,2401,1939,2408,1937e" filled="t" fillcolor="#50535C" stroked="f">
                <v:path arrowok="t"/>
                <v:fill/>
              </v:shape>
              <v:shape style="position:absolute;left:2348;top:1795;width:204;height:146" coordorigin="2348,1795" coordsize="204,146" path="m2426,1935l2413,1935,2422,1938,2426,1935e" filled="t" fillcolor="#50535C" stroked="f">
                <v:path arrowok="t"/>
                <v:fill/>
              </v:shape>
              <v:shape style="position:absolute;left:2348;top:1795;width:204;height:146" coordorigin="2348,1795" coordsize="204,146" path="m2541,1797l2529,1798,2518,1798,2500,1798,2493,1800,2545,1800,2543,1799,2543,1798,2518,1798,2543,1798,2541,1797e" filled="t" fillcolor="#50535C" stroked="f">
                <v:path arrowok="t"/>
                <v:fill/>
              </v:shape>
            </v:group>
            <v:group style="position:absolute;left:1774;top:1796;width:202;height:151" coordorigin="1774,1796" coordsize="202,151">
              <v:shape style="position:absolute;left:1774;top:1796;width:202;height:151" coordorigin="1774,1796" coordsize="202,151" path="m1908,1796l1908,1796,1898,1804,1896,1808,1892,1813,1838,1870,1827,1883,1807,1902,1776,1931,1775,1934,1774,1939,1775,1942,1781,1945,1785,1947,1788,1944,1790,1942,1792,1940,1833,1937,1840,1937,1845,1937,1857,1937,1861,1934,1868,1924,1872,1918,1899,1890,1913,1875,1929,1859,1942,1844,1957,1830,1972,1817,1973,1816,1974,1815,1976,1812,1976,1810,1975,1805,1925,1805,1920,1804,1908,1796e" filled="t" fillcolor="#50535C" stroked="f">
                <v:path arrowok="t"/>
                <v:fill/>
              </v:shape>
              <v:shape style="position:absolute;left:1774;top:1796;width:202;height:151" coordorigin="1774,1796" coordsize="202,151" path="m1840,1937l1833,1937,1833,1938,1840,1937e" filled="t" fillcolor="#50535C" stroked="f">
                <v:path arrowok="t"/>
                <v:fill/>
              </v:shape>
              <v:shape style="position:absolute;left:1774;top:1796;width:202;height:151" coordorigin="1774,1796" coordsize="202,151" path="m1969,1798l1952,1802,1941,1803,1925,1805,1975,1805,1974,1801,1969,1798e" filled="t" fillcolor="#50535C" stroked="f">
                <v:path arrowok="t"/>
                <v:fill/>
              </v:shape>
            </v:group>
            <v:group style="position:absolute;left:1202;top:1795;width:200;height:149" coordorigin="1202,1795" coordsize="200,149">
              <v:shape style="position:absolute;left:1202;top:1795;width:200;height:149" coordorigin="1202,1795" coordsize="200,149" path="m1332,1797l1328,1798,1324,1803,1323,1804,1278,1853,1267,1865,1249,1884,1215,1919,1208,1926,1202,1935,1209,1943,1218,1944,1237,1938,1247,1935,1285,1935,1289,1928,1291,1926,1338,1878,1367,1844,1381,1829,1396,1816,1402,1811,1401,1806,1397,1802,1345,1802,1332,179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2,1937l1267,1937,1278,1938,1282,193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5,1935l1247,1935,1263,1937,1282,1937,1284,1937,1285,1935e" filled="t" fillcolor="#50535C" stroked="f">
                <v:path arrowok="t"/>
                <v:fill/>
              </v:shape>
              <v:shape style="position:absolute;left:1202;top:1795;width:200;height:149" coordorigin="1202,1795" coordsize="200,149" path="m1389,1795l1370,1798,1345,1802,1397,1802,1392,1797,1389,1795e" filled="t" fillcolor="#50535C" stroked="f">
                <v:path arrowok="t"/>
                <v:fill/>
              </v:shape>
            </v:group>
            <v:group style="position:absolute;left:1347;top:1798;width:198;height:147" coordorigin="1347,1798" coordsize="198,147">
              <v:shape style="position:absolute;left:1347;top:1798;width:198;height:147" coordorigin="1347,1798" coordsize="198,147" path="m1477,1798l1476,1798,1466,1808,1448,1828,1435,1842,1420,1856,1411,1865,1402,1873,1391,1886,1389,1889,1380,1899,1351,1931,1349,1932,1347,1936,1348,1939,1351,1944,1357,1945,1363,1942,1364,1941,1372,1939,1395,1936,1424,1936,1425,1936,1429,1932,1454,1906,1472,1889,1484,1876,1514,1843,1527,1828,1542,1814,1546,1811,1545,1805,1539,1802,1497,1802,1487,1801,1477,1798e" filled="t" fillcolor="#50535C" stroked="f">
                <v:path arrowok="t"/>
                <v:fill/>
              </v:shape>
              <v:shape style="position:absolute;left:1347;top:1798;width:198;height:147" coordorigin="1347,1798" coordsize="198,147" path="m1424,1936l1395,1936,1414,1937,1420,1939,1424,1936e" filled="t" fillcolor="#50535C" stroked="f">
                <v:path arrowok="t"/>
                <v:fill/>
              </v:shape>
              <v:shape style="position:absolute;left:1347;top:1798;width:198;height:147" coordorigin="1347,1798" coordsize="198,147" path="m1515,1799l1497,1802,1539,1802,1537,1800,1535,1799,1522,1799,1515,1799e" filled="t" fillcolor="#50535C" stroked="f">
                <v:path arrowok="t"/>
                <v:fill/>
              </v:shape>
              <v:shape style="position:absolute;left:1347;top:1798;width:198;height:147" coordorigin="1347,1798" coordsize="198,147" path="m1533,1798l1522,1799,1535,1799,1533,1798e" filled="t" fillcolor="#50535C" stroked="f">
                <v:path arrowok="t"/>
                <v:fill/>
              </v:shape>
            </v:group>
            <v:group style="position:absolute;left:1493;top:1798;width:199;height:149" coordorigin="1493,1798" coordsize="199,149">
              <v:shape style="position:absolute;left:1493;top:1798;width:199;height:149" coordorigin="1493,1798" coordsize="199,149" path="m1621,1798l1617,1802,1613,1805,1592,1828,1547,1876,1532,1892,1503,1925,1499,1928,1494,1934,1493,1939,1497,1945,1505,1948,1513,1941,1529,1939,1535,1939,1546,1937,1563,1937,1572,1937,1573,1936,1578,1929,1582,1923,1592,1912,1620,1883,1626,1877,1631,1870,1644,1856,1651,1849,1668,1832,1676,1822,1687,1815,1689,1813,1690,1811,1692,1809,1690,1804,1689,1804,1640,1804,1631,1803,1621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573,1936e" filled="t" fillcolor="#50535C" stroked="f">
                <v:path arrowok="t"/>
                <v:fill/>
              </v:shape>
              <v:shape style="position:absolute;left:1493;top:1798;width:199;height:149" coordorigin="1493,1798" coordsize="199,149" path="m1653,1800l1640,1804,1689,1804,1689,1803,1671,1803,1667,1801,1657,1801,1653,1800e" filled="t" fillcolor="#50535C" stroked="f">
                <v:path arrowok="t"/>
                <v:fill/>
              </v:shape>
              <v:shape style="position:absolute;left:1493;top:1798;width:199;height:149" coordorigin="1493,1798" coordsize="199,149" path="m1677,1798l1671,1803,1689,1803,1687,1801,1680,1799,1677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666,1801l1657,1801,1667,1801,1666,1801e" filled="t" fillcolor="#50535C" stroked="f">
                <v:path arrowok="t"/>
                <v:fill/>
              </v:shape>
            </v:group>
            <v:group style="position:absolute;left:2490;top:1798;width:194;height:144" coordorigin="2490,1798" coordsize="194,144">
              <v:shape style="position:absolute;left:2490;top:1798;width:194;height:144" coordorigin="2490,1798" coordsize="194,144" path="m2563,1940l2548,1940,2559,1942,2561,1941,2563,1940e" filled="t" fillcolor="#50535C" stroked="f">
                <v:path arrowok="t"/>
                <v:fill/>
              </v:shape>
              <v:shape style="position:absolute;left:2490;top:1798;width:194;height:144" coordorigin="2490,1798" coordsize="194,144" path="m2536,1941l2510,1941,2513,1941,2520,1942,2523,1942,2536,1941e" filled="t" fillcolor="#50535C" stroked="f">
                <v:path arrowok="t"/>
                <v:fill/>
              </v:shape>
              <v:shape style="position:absolute;left:2490;top:1798;width:194;height:144" coordorigin="2490,1798" coordsize="194,144" path="m2620,1798l2617,1800,2608,1810,2602,1816,2550,1872,2503,1918,2492,1928,2491,1929,2490,1931,2494,1938,2499,1941,2510,1941,2536,1941,2548,1940,2563,1940,2571,1930,2619,1881,2628,1871,2641,1857,2655,1843,2670,1829,2686,1816,2686,1804,2684,1802,2655,1802,2650,1801,2632,1801,2628,1801,2620,1798e" filled="t" fillcolor="#50535C" stroked="f">
                <v:path arrowok="t"/>
                <v:fill/>
              </v:shape>
              <v:shape style="position:absolute;left:2490;top:1798;width:194;height:144" coordorigin="2490,1798" coordsize="194,144" path="m2667,1799l2655,1802,2684,1802,2682,1800,2669,1799,2667,1799e" filled="t" fillcolor="#50535C" stroked="f">
                <v:path arrowok="t"/>
                <v:fill/>
              </v:shape>
              <v:shape style="position:absolute;left:2490;top:1798;width:194;height:144" coordorigin="2490,1798" coordsize="194,144" path="m2645,1800l2632,1801,2650,1801,2645,1800e" filled="t" fillcolor="#50535C" stroked="f">
                <v:path arrowok="t"/>
                <v:fill/>
              </v:shape>
            </v:group>
            <v:group style="position:absolute;left:1056;top:1800;width:190;height:146" coordorigin="1056,1800" coordsize="190,146">
              <v:shape style="position:absolute;left:1056;top:1800;width:190;height:146" coordorigin="1056,1800" coordsize="190,146" path="m1181,1802l1178,1804,1076,1911,1068,1920,1060,1928,1059,1929,1056,1934,1057,1940,1066,1944,1070,1945,1084,1943,1094,1942,1111,1939,1117,1939,1134,1939,1139,1932,1142,1926,1151,1918,1164,1904,1178,1888,1190,1876,1207,1857,1220,1841,1245,1810,1243,1808,1243,1807,1197,1807,1181,1802e" filled="t" fillcolor="#50535C" stroked="f">
                <v:path arrowok="t"/>
                <v:fill/>
              </v:shape>
              <v:shape style="position:absolute;left:1056;top:1800;width:190;height:146" coordorigin="1056,1800" coordsize="190,146" path="m1134,1939l1117,1939,1128,1944,1132,1942,1134,1939e" filled="t" fillcolor="#50535C" stroked="f">
                <v:path arrowok="t"/>
                <v:fill/>
              </v:shape>
              <v:shape style="position:absolute;left:1056;top:1800;width:190;height:146" coordorigin="1056,1800" coordsize="190,146" path="m1228,1800l1210,1804,1197,1807,1243,1807,1242,1804,1234,1802,1228,1800e" filled="t" fillcolor="#50535C" stroked="f">
                <v:path arrowok="t"/>
                <v:fill/>
              </v:shape>
            </v:group>
            <v:group style="position:absolute;left:628;top:1803;width:196;height:143" coordorigin="628,1803" coordsize="196,143">
              <v:shape style="position:absolute;left:628;top:1803;width:196;height:143" coordorigin="628,1803" coordsize="196,143" path="m759,1803l757,1805,754,1808,696,1866,669,1894,655,1909,647,1916,641,1925,628,1934,629,1940,641,1945,648,1946,658,1943,661,1942,672,1940,679,1937,705,1937,708,1935,709,1933,729,1910,744,1893,756,1881,774,1863,824,1810,822,1809,821,1807,800,1807,794,1806,778,1805,769,1804,759,1803e" filled="t" fillcolor="#50535C" stroked="f">
                <v:path arrowok="t"/>
                <v:fill/>
              </v:shape>
              <v:shape style="position:absolute;left:628;top:1803;width:196;height:143" coordorigin="628,1803" coordsize="196,143" path="m705,1937l679,1937,695,1945,700,1941,705,1937e" filled="t" fillcolor="#50535C" stroked="f">
                <v:path arrowok="t"/>
                <v:fill/>
              </v:shape>
              <v:shape style="position:absolute;left:628;top:1803;width:196;height:143" coordorigin="628,1803" coordsize="196,143" path="m811,1805l800,1807,821,1807,820,1806,815,1805,811,1805e" filled="t" fillcolor="#50535C" stroked="f">
                <v:path arrowok="t"/>
                <v:fill/>
              </v:shape>
            </v:group>
            <v:group style="position:absolute;left:5651;top:1797;width:208;height:154" coordorigin="5651,1797" coordsize="208,154">
              <v:shape style="position:absolute;left:5651;top:1797;width:208;height:154" coordorigin="5651,1797" coordsize="208,154" path="m5789,1797l5786,1799,5783,1802,5776,1810,5765,1822,5751,1837,5732,1855,5703,1883,5697,1888,5693,1895,5679,1909,5665,1924,5651,1938,5651,1941,5655,1950,5659,1951,5668,1946,5671,1945,5679,1944,5687,1944,5704,1941,5740,1941,5745,1936,5749,1933,5757,1924,5797,1879,5811,1863,5824,1848,5837,1833,5852,1820,5859,1814,5858,1810,5853,1805,5799,1805,5795,1803,5792,1799,5790,1798,5789,1797e" filled="t" fillcolor="#50535C" stroked="f">
                <v:path arrowok="t"/>
                <v:fill/>
              </v:shape>
              <v:shape style="position:absolute;left:5651;top:1797;width:208;height:154" coordorigin="5651,1797" coordsize="208,154" path="m5740,1941l5704,1941,5716,1942,5734,1945,5738,1944,5740,1941e" filled="t" fillcolor="#50535C" stroked="f">
                <v:path arrowok="t"/>
                <v:fill/>
              </v:shape>
              <v:shape style="position:absolute;left:5651;top:1797;width:208;height:154" coordorigin="5651,1797" coordsize="208,154" path="m5687,1944l5679,1944,5686,1944,5687,1944e" filled="t" fillcolor="#50535C" stroked="f">
                <v:path arrowok="t"/>
                <v:fill/>
              </v:shape>
              <v:shape style="position:absolute;left:5651;top:1797;width:208;height:154" coordorigin="5651,1797" coordsize="208,154" path="m5827,1801l5815,1802,5809,1804,5799,1805,5853,1805,5853,1804,5833,1804,5827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43,1801l5833,1804,5853,1804,5850,1802,5847,1802,5843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50,1801l5847,1802,5850,1802e" filled="t" fillcolor="#50535C" stroked="f">
                <v:path arrowok="t"/>
                <v:fill/>
              </v:shape>
            </v:group>
            <v:group style="position:absolute;left:6078;top:1795;width:210;height:152" coordorigin="6078,1795" coordsize="210,152">
              <v:shape style="position:absolute;left:6078;top:1795;width:210;height:152" coordorigin="6078,1795" coordsize="210,152" path="m6217,1795l6214,1796,6193,1818,6175,1837,6162,1851,6149,1865,6133,1882,6118,1896,6104,1909,6089,1923,6087,1926,6084,1928,6078,1933,6078,1936,6083,1944,6087,1946,6097,1944,6122,1944,6128,1942,6134,1941,6155,1941,6156,1941,6166,1931,6180,1916,6195,1903,6196,1901,6198,1899,6208,1889,6215,1880,6225,1870,6239,1856,6285,1813,6286,1811,6288,1809,6286,1801,6232,1801,6227,1800,6217,1795e" filled="t" fillcolor="#50535C" stroked="f">
                <v:path arrowok="t"/>
                <v:fill/>
              </v:shape>
              <v:shape style="position:absolute;left:6078;top:1795;width:210;height:152" coordorigin="6078,1795" coordsize="210,152" path="m6122,1944l6097,1944,6101,1945,6112,1945,6117,1946,6122,1944e" filled="t" fillcolor="#50535C" stroked="f">
                <v:path arrowok="t"/>
                <v:fill/>
              </v:shape>
              <v:shape style="position:absolute;left:6078;top:1795;width:210;height:152" coordorigin="6078,1795" coordsize="210,152" path="m6155,1941l6134,1941,6143,1941,6147,1944,6151,1945,6153,1943,6155,1941e" filled="t" fillcolor="#50535C" stroked="f">
                <v:path arrowok="t"/>
                <v:fill/>
              </v:shape>
              <v:shape style="position:absolute;left:6078;top:1795;width:210;height:152" coordorigin="6078,1795" coordsize="210,152" path="m6240,1799l6239,1799,6232,1801,6286,1801,6286,1801,6252,1801,6240,1799e" filled="t" fillcolor="#50535C" stroked="f">
                <v:path arrowok="t"/>
                <v:fill/>
              </v:shape>
              <v:shape style="position:absolute;left:6078;top:1795;width:210;height:152" coordorigin="6078,1795" coordsize="210,152" path="m6284,1797l6263,1798,6252,1801,6286,1801,6285,1797,6284,1797e" filled="t" fillcolor="#50535C" stroked="f">
                <v:path arrowok="t"/>
                <v:fill/>
              </v:shape>
            </v:group>
            <v:group style="position:absolute;left:6225;top:1793;width:211;height:150" coordorigin="6225,1793" coordsize="211,150">
              <v:shape style="position:absolute;left:6225;top:1793;width:211;height:150" coordorigin="6225,1793" coordsize="211,150" path="m6365,1793l6356,1802,6347,1810,6332,1827,6291,1868,6276,1882,6269,1889,6262,1897,6251,1904,6248,1907,6238,1917,6232,1923,6229,1926,6225,1932,6225,1936,6230,1942,6234,1943,6241,1939,6244,1938,6288,1937,6304,1937,6317,1924,6348,1895,6349,1893,6355,1889,6367,1878,6380,1864,6412,1832,6427,1818,6432,1812,6435,1807,6429,1799,6388,1799,6381,1799,6374,1799,6365,1793e" filled="t" fillcolor="#50535C" stroked="f">
                <v:path arrowok="t"/>
                <v:fill/>
              </v:shape>
              <v:shape style="position:absolute;left:6225;top:1793;width:211;height:150" coordorigin="6225,1793" coordsize="211,150" path="m6304,1937l6288,1937,6290,1938,6298,1942,6303,1938,6304,1937e" filled="t" fillcolor="#50535C" stroked="f">
                <v:path arrowok="t"/>
                <v:fill/>
              </v:shape>
              <v:shape style="position:absolute;left:6225;top:1793;width:211;height:150" coordorigin="6225,1793" coordsize="211,150" path="m6417,1795l6405,1799,6388,1799,6429,1799,6423,1796,6417,1795e" filled="t" fillcolor="#50535C" stroked="f">
                <v:path arrowok="t"/>
                <v:fill/>
              </v:shape>
            </v:group>
            <v:group style="position:absolute;left:5939;top:1796;width:200;height:151" coordorigin="5939,1796" coordsize="200,151">
              <v:shape style="position:absolute;left:5939;top:1796;width:200;height:151" coordorigin="5939,1796" coordsize="200,151" path="m5991,1945l5970,1945,5981,1947,5985,1947,5991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5969,1945l5955,1945,5965,1946,5969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6077,1796l6069,1798,6065,1802,6057,1812,6053,1817,6046,1824,6020,1850,6006,1865,5992,1880,5978,1897,5964,1912,5949,1925,5947,1927,5945,1929,5939,1937,5941,1944,5942,1944,5952,1946,5955,1945,5969,1945,5970,1945,5991,1945,5997,1944,6003,1942,6017,1942,6018,1942,6020,1940,6022,1929,6038,1914,6083,1869,6117,1831,6124,1824,6133,1817,6135,1816,6141,1808,6139,1803,6085,1803,6084,1802,6081,1802,6077,1796e" filled="t" fillcolor="#50535C" stroked="f">
                <v:path arrowok="t"/>
                <v:fill/>
              </v:shape>
              <v:shape style="position:absolute;left:5939;top:1796;width:200;height:151" coordorigin="5939,1796" coordsize="200,151" path="m6017,1942l6003,1942,6012,1944,6014,1944,6017,1942e" filled="t" fillcolor="#50535C" stroked="f">
                <v:path arrowok="t"/>
                <v:fill/>
              </v:shape>
              <v:shape style="position:absolute;left:5939;top:1796;width:200;height:151" coordorigin="5939,1796" coordsize="200,151" path="m6125,1796l6097,1799,6085,1803,6139,1803,6138,1797,6125,1796e" filled="t" fillcolor="#50535C" stroked="f">
                <v:path arrowok="t"/>
                <v:fill/>
              </v:shape>
            </v:group>
            <v:group style="position:absolute;left:6371;top:1795;width:204;height:146" coordorigin="6371,1795" coordsize="204,146">
              <v:shape style="position:absolute;left:6371;top:1795;width:204;height:146" coordorigin="6371,1795" coordsize="204,146" path="m6508,1795l6505,1796,6501,1800,6473,1829,6458,1844,6442,1860,6428,1874,6414,1888,6404,1898,6396,1907,6382,1919,6378,1922,6371,1929,6371,1932,6376,1939,6379,1941,6389,1940,6397,1940,6412,1937,6432,1937,6435,1936,6437,1935,6449,1935,6451,1934,6457,1927,6457,1927,6465,1919,6473,1912,6484,1901,6508,1874,6526,1857,6540,1843,6555,1829,6570,1817,6575,1813,6576,1807,6569,1800,6568,1800,6516,1800,6508,1795e" filled="t" fillcolor="#50535C" stroked="f">
                <v:path arrowok="t"/>
                <v:fill/>
              </v:shape>
              <v:shape style="position:absolute;left:6371;top:1795;width:204;height:146" coordorigin="6371,1795" coordsize="204,146" path="m6397,1940l6389,1940,6395,1941,6397,1940e" filled="t" fillcolor="#50535C" stroked="f">
                <v:path arrowok="t"/>
                <v:fill/>
              </v:shape>
              <v:shape style="position:absolute;left:6371;top:1795;width:204;height:146" coordorigin="6371,1795" coordsize="204,146" path="m6432,1937l6412,1937,6424,1939,6432,1937e" filled="t" fillcolor="#50535C" stroked="f">
                <v:path arrowok="t"/>
                <v:fill/>
              </v:shape>
              <v:shape style="position:absolute;left:6371;top:1795;width:204;height:146" coordorigin="6371,1795" coordsize="204,146" path="m6449,1935l6437,1935,6445,1938,6449,1935e" filled="t" fillcolor="#50535C" stroked="f">
                <v:path arrowok="t"/>
                <v:fill/>
              </v:shape>
              <v:shape style="position:absolute;left:6371;top:1795;width:204;height:146" coordorigin="6371,1795" coordsize="204,146" path="m6565,1797l6552,1798,6541,1798,6523,1798,6516,1800,6568,1800,6567,1799,6566,1798,6541,1798,6566,1798,6565,1797e" filled="t" fillcolor="#50535C" stroked="f">
                <v:path arrowok="t"/>
                <v:fill/>
              </v:shape>
            </v:group>
            <v:group style="position:absolute;left:5797;top:1796;width:202;height:151" coordorigin="5797,1796" coordsize="202,151">
              <v:shape style="position:absolute;left:5797;top:1796;width:202;height:151" coordorigin="5797,1796" coordsize="202,151" path="m5931,1796l5931,1796,5922,1804,5919,1808,5915,1813,5862,1870,5850,1883,5831,1902,5800,1931,5798,1934,5797,1939,5798,1942,5804,1945,5808,1947,5811,1944,5813,1942,5815,1940,5857,1937,5863,1937,5868,1937,5880,1937,5884,1934,5891,1924,5895,1918,5922,1890,5936,1875,5952,1859,5966,1844,5980,1830,5995,1817,5996,1816,5998,1815,5999,1812,5999,1810,5998,1805,5948,1805,5943,1804,5931,1796e" filled="t" fillcolor="#50535C" stroked="f">
                <v:path arrowok="t"/>
                <v:fill/>
              </v:shape>
              <v:shape style="position:absolute;left:5797;top:1796;width:202;height:151" coordorigin="5797,1796" coordsize="202,151" path="m5863,1937l5857,1937,5857,1938,5863,1937e" filled="t" fillcolor="#50535C" stroked="f">
                <v:path arrowok="t"/>
                <v:fill/>
              </v:shape>
              <v:shape style="position:absolute;left:5797;top:1796;width:202;height:151" coordorigin="5797,1796" coordsize="202,151" path="m5992,1798l5975,1802,5964,1803,5948,1805,5998,1805,5997,1801,5992,1798e" filled="t" fillcolor="#50535C" stroked="f">
                <v:path arrowok="t"/>
                <v:fill/>
              </v:shape>
            </v:group>
            <v:group style="position:absolute;left:5225;top:1795;width:200;height:149" coordorigin="5225,1795" coordsize="200,149">
              <v:shape style="position:absolute;left:5225;top:1795;width:200;height:149" coordorigin="5225,1795" coordsize="200,149" path="m5355,1797l5352,1798,5348,1803,5346,1804,5302,1853,5290,1865,5272,1884,5238,1919,5231,1926,5225,1935,5233,1943,5242,1944,5260,1938,5270,1935,5308,1935,5312,1928,5314,1926,5361,1878,5390,1844,5404,1829,5419,1816,5425,1811,5425,1806,5420,1802,5368,1802,5355,179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5,1937l5290,1937,5301,1938,5305,193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8,1935l5270,1935,5286,1937,5305,1937,5307,1937,5308,1935e" filled="t" fillcolor="#50535C" stroked="f">
                <v:path arrowok="t"/>
                <v:fill/>
              </v:shape>
              <v:shape style="position:absolute;left:5225;top:1795;width:200;height:149" coordorigin="5225,1795" coordsize="200,149" path="m5412,1795l5394,1798,5368,1802,5420,1802,5416,1797,5412,1795e" filled="t" fillcolor="#50535C" stroked="f">
                <v:path arrowok="t"/>
                <v:fill/>
              </v:shape>
            </v:group>
            <v:group style="position:absolute;left:5371;top:1798;width:198;height:147" coordorigin="5371,1798" coordsize="198,147">
              <v:shape style="position:absolute;left:5371;top:1798;width:198;height:147" coordorigin="5371,1798" coordsize="198,147" path="m5501,1798l5500,1798,5489,1808,5472,1828,5458,1842,5444,1856,5435,1865,5425,1873,5414,1886,5412,1889,5403,1899,5374,1931,5372,1932,5371,1936,5371,1939,5374,1944,5381,1945,5386,1942,5387,1941,5395,1939,5419,1936,5448,1936,5448,1936,5453,1932,5477,1906,5495,1889,5507,1876,5537,1843,5551,1828,5565,1814,5569,1811,5568,1805,5563,1802,5521,1802,5511,1801,5501,1798e" filled="t" fillcolor="#50535C" stroked="f">
                <v:path arrowok="t"/>
                <v:fill/>
              </v:shape>
              <v:shape style="position:absolute;left:5371;top:1798;width:198;height:147" coordorigin="5371,1798" coordsize="198,147" path="m5448,1936l5419,1936,5437,1937,5444,1939,5448,1936e" filled="t" fillcolor="#50535C" stroked="f">
                <v:path arrowok="t"/>
                <v:fill/>
              </v:shape>
              <v:shape style="position:absolute;left:5371;top:1798;width:198;height:147" coordorigin="5371,1798" coordsize="198,147" path="m5538,1799l5521,1802,5563,1802,5560,1800,5559,1799,5545,1799,5538,1799e" filled="t" fillcolor="#50535C" stroked="f">
                <v:path arrowok="t"/>
                <v:fill/>
              </v:shape>
              <v:shape style="position:absolute;left:5371;top:1798;width:198;height:147" coordorigin="5371,1798" coordsize="198,147" path="m5556,1798l5545,1799,5559,1799,5556,1798e" filled="t" fillcolor="#50535C" stroked="f">
                <v:path arrowok="t"/>
                <v:fill/>
              </v:shape>
            </v:group>
            <v:group style="position:absolute;left:5516;top:1798;width:199;height:149" coordorigin="5516,1798" coordsize="199,149">
              <v:shape style="position:absolute;left:5516;top:1798;width:199;height:149" coordorigin="5516,1798" coordsize="199,149" path="m5644,1798l5640,1802,5637,1805,5615,1828,5571,1876,5555,1892,5526,1925,5522,1928,5517,1934,5516,1939,5521,1945,5528,1948,5536,1941,5552,1939,5559,1939,5569,1937,5586,1937,5595,1937,5597,1936,5602,1929,5606,1923,5616,1912,5643,1883,5649,1877,5654,1870,5667,1856,5674,1849,5691,1832,5699,1822,5711,1815,5712,1813,5714,1811,5715,1809,5713,1804,5713,1804,5663,1804,5654,1803,5644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597,1936e" filled="t" fillcolor="#50535C" stroked="f">
                <v:path arrowok="t"/>
                <v:fill/>
              </v:shape>
              <v:shape style="position:absolute;left:5516;top:1798;width:199;height:149" coordorigin="5516,1798" coordsize="199,149" path="m5676,1800l5663,1804,5713,1804,5712,1803,5695,1803,5690,1801,5680,1801,5676,1800e" filled="t" fillcolor="#50535C" stroked="f">
                <v:path arrowok="t"/>
                <v:fill/>
              </v:shape>
              <v:shape style="position:absolute;left:5516;top:1798;width:199;height:149" coordorigin="5516,1798" coordsize="199,149" path="m5701,1798l5695,1803,5712,1803,5710,1801,5703,1799,5701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689,1801l5680,1801,5690,1801,5689,1801e" filled="t" fillcolor="#50535C" stroked="f">
                <v:path arrowok="t"/>
                <v:fill/>
              </v:shape>
            </v:group>
            <v:group style="position:absolute;left:6514;top:1798;width:194;height:144" coordorigin="6514,1798" coordsize="194,144">
              <v:shape style="position:absolute;left:6514;top:1798;width:194;height:144" coordorigin="6514,1798" coordsize="194,144" path="m6586,1940l6571,1940,6582,1942,6584,1941,6586,1940e" filled="t" fillcolor="#50535C" stroked="f">
                <v:path arrowok="t"/>
                <v:fill/>
              </v:shape>
              <v:shape style="position:absolute;left:6514;top:1798;width:194;height:144" coordorigin="6514,1798" coordsize="194,144" path="m6560,1941l6533,1941,6536,1941,6543,1942,6546,1942,6560,1941e" filled="t" fillcolor="#50535C" stroked="f">
                <v:path arrowok="t"/>
                <v:fill/>
              </v:shape>
              <v:shape style="position:absolute;left:6514;top:1798;width:194;height:144" coordorigin="6514,1798" coordsize="194,144" path="m6643,1798l6640,1800,6631,1810,6625,1816,6574,1872,6526,1918,6515,1928,6515,1929,6514,1931,6517,1938,6522,1941,6533,1941,6560,1941,6571,1940,6586,1940,6595,1930,6643,1881,6651,1871,6665,1857,6679,1843,6693,1829,6709,1816,6709,1804,6707,1802,6678,1802,6673,1801,6655,1801,6651,1801,6643,1798e" filled="t" fillcolor="#50535C" stroked="f">
                <v:path arrowok="t"/>
                <v:fill/>
              </v:shape>
              <v:shape style="position:absolute;left:6514;top:1798;width:194;height:144" coordorigin="6514,1798" coordsize="194,144" path="m6690,1799l6678,1802,6707,1802,6705,1800,6692,1799,6690,1799e" filled="t" fillcolor="#50535C" stroked="f">
                <v:path arrowok="t"/>
                <v:fill/>
              </v:shape>
              <v:shape style="position:absolute;left:6514;top:1798;width:194;height:144" coordorigin="6514,1798" coordsize="194,144" path="m6668,1800l6655,1801,6673,1801,6668,1800e" filled="t" fillcolor="#50535C" stroked="f">
                <v:path arrowok="t"/>
                <v:fill/>
              </v:shape>
            </v:group>
            <v:group style="position:absolute;left:4787;top:1802;width:206;height:144" coordorigin="4787,1802" coordsize="206,144">
              <v:shape style="position:absolute;left:4787;top:1802;width:206;height:144" coordorigin="4787,1802" coordsize="206,144" path="m4919,1802l4915,1805,4910,1807,4902,1818,4896,1824,4867,1852,4854,1868,4847,1877,4840,1886,4828,1894,4826,1896,4821,1902,4818,1906,4807,1918,4799,1926,4787,1939,4788,1944,4800,1946,4806,1946,4820,1945,4828,1943,4845,1940,4852,1939,4882,1939,4887,1934,4890,1929,4897,1921,4908,1908,4924,1891,4937,1876,4980,1826,4984,1822,4993,1812,4992,1808,4935,1808,4928,1807,4925,1804,4922,1802,4921,1802,4919,1802e" filled="t" fillcolor="#50535C" stroked="f">
                <v:path arrowok="t"/>
                <v:fill/>
              </v:shape>
              <v:shape style="position:absolute;left:4787;top:1802;width:206;height:144" coordorigin="4787,1802" coordsize="206,144" path="m4882,1939l4852,1939,4866,1944,4871,1944,4879,1941,4881,1940,4882,1939e" filled="t" fillcolor="#50535C" stroked="f">
                <v:path arrowok="t"/>
                <v:fill/>
              </v:shape>
              <v:shape style="position:absolute;left:4787;top:1802;width:206;height:144" coordorigin="4787,1802" coordsize="206,144" path="m4977,1803l4969,1805,4965,1805,4950,1807,4940,1807,4935,1808,4992,1808,4992,1807,4981,1804,4977,1803e" filled="t" fillcolor="#50535C" stroked="f">
                <v:path arrowok="t"/>
                <v:fill/>
              </v:shape>
              <v:shape style="position:absolute;left:4787;top:1802;width:206;height:144" coordorigin="4787,1802" coordsize="206,144" path="m4922,1802l4921,1802,4922,1802e" filled="t" fillcolor="#50535C" stroked="f">
                <v:path arrowok="t"/>
                <v:fill/>
              </v:shape>
            </v:group>
            <v:group style="position:absolute;left:4937;top:1799;width:202;height:153" coordorigin="4937,1799" coordsize="202,153">
              <v:shape style="position:absolute;left:4937;top:1799;width:203;height:153" coordorigin="4937,1799" coordsize="203,153" path="m5070,1800l5067,1802,5058,1809,5044,1823,5013,1852,5011,1854,4979,1890,4965,1907,4953,1923,4939,1938,4937,1940,4937,1942,4940,1951,4943,1952,4950,1951,4952,1950,4955,1950,4974,1947,4994,1946,4997,1946,5013,1946,5017,1939,5019,1936,5028,1927,5034,1921,5047,1907,5052,1900,5060,1893,5074,1879,5087,1863,5099,1847,5112,1832,5118,1826,5125,1820,5139,1810,5138,1803,5134,1802,5112,1802,5111,1802,5093,1802,5087,1801,5081,1801,5070,1800e" filled="t" fillcolor="#50535C" stroked="f">
                <v:path arrowok="t"/>
                <v:fill/>
              </v:shape>
              <v:shape style="position:absolute;left:4937;top:1799;width:203;height:153" coordorigin="4937,1799" coordsize="203,153" path="m5013,1946l4997,1946,5000,1947,5010,1949,5010,1949,5013,1946e" filled="t" fillcolor="#50535C" stroked="f">
                <v:path arrowok="t"/>
                <v:fill/>
              </v:shape>
              <v:shape style="position:absolute;left:4937;top:1799;width:203;height:153" coordorigin="4937,1799" coordsize="203,153" path="m5125,1799l5117,1802,5112,1802,5134,1802,5128,1799,5125,1799e" filled="t" fillcolor="#50535C" stroked="f">
                <v:path arrowok="t"/>
                <v:fill/>
              </v:shape>
              <v:shape style="position:absolute;left:4937;top:1799;width:203;height:153" coordorigin="4937,1799" coordsize="203,153" path="m5101,1801l5097,1801,5093,1801,5093,1802,5111,1802,5101,1801e" filled="t" fillcolor="#50535C" stroked="f">
                <v:path arrowok="t"/>
                <v:fill/>
              </v:shape>
            </v:group>
            <v:group style="position:absolute;left:5079;top:1800;width:190;height:146" coordorigin="5079,1800" coordsize="190,146">
              <v:shape style="position:absolute;left:5079;top:1800;width:190;height:146" coordorigin="5079,1800" coordsize="190,146" path="m5204,1802l5201,1804,5099,1911,5092,1920,5083,1928,5083,1929,5079,1934,5080,1940,5089,1944,5093,1945,5107,1943,5118,1942,5134,1939,5141,1939,5158,1939,5162,1932,5166,1926,5174,1918,5187,1904,5202,1888,5213,1876,5230,1857,5243,1841,5268,1810,5267,1808,5266,1807,5221,1807,5204,1802e" filled="t" fillcolor="#50535C" stroked="f">
                <v:path arrowok="t"/>
                <v:fill/>
              </v:shape>
              <v:shape style="position:absolute;left:5079;top:1800;width:190;height:146" coordorigin="5079,1800" coordsize="190,146" path="m5158,1939l5141,1939,5151,1944,5155,1942,5158,1939e" filled="t" fillcolor="#50535C" stroked="f">
                <v:path arrowok="t"/>
                <v:fill/>
              </v:shape>
              <v:shape style="position:absolute;left:5079;top:1800;width:190;height:146" coordorigin="5079,1800" coordsize="190,146" path="m5252,1800l5233,1804,5221,1807,5266,1807,5266,1804,5257,1802,5252,1800e" filled="t" fillcolor="#50535C" stroked="f">
                <v:path arrowok="t"/>
                <v:fill/>
              </v:shape>
            </v:group>
            <v:group style="position:absolute;left:4651;top:1803;width:196;height:143" coordorigin="4651,1803" coordsize="196,143">
              <v:shape style="position:absolute;left:4651;top:1803;width:196;height:143" coordorigin="4651,1803" coordsize="196,143" path="m4783,1803l4780,1805,4777,1808,4719,1866,4692,1894,4678,1909,4670,1916,4664,1925,4651,1934,4653,1940,4664,1945,4671,1946,4681,1943,4685,1942,4695,1940,4703,1937,4729,1937,4731,1935,4732,1933,4752,1910,4767,1893,4779,1881,4797,1863,4847,1810,4845,1809,4844,1807,4824,1807,4817,1806,4801,1805,4792,1804,4783,1803e" filled="t" fillcolor="#50535C" stroked="f">
                <v:path arrowok="t"/>
                <v:fill/>
              </v:shape>
              <v:shape style="position:absolute;left:4651;top:1803;width:196;height:143" coordorigin="4651,1803" coordsize="196,143" path="m4729,1937l4703,1937,4718,1945,4724,1941,4729,1937e" filled="t" fillcolor="#50535C" stroked="f">
                <v:path arrowok="t"/>
                <v:fill/>
              </v:shape>
              <v:shape style="position:absolute;left:4651;top:1803;width:196;height:143" coordorigin="4651,1803" coordsize="196,143" path="m4834,1805l4824,1807,4844,1807,4843,1806,4838,1805,4834,1805e" filled="t" fillcolor="#50535C" stroked="f">
                <v:path arrowok="t"/>
                <v:fill/>
              </v:shape>
            </v:group>
            <v:group style="position:absolute;left:3646;top:1797;width:208;height:154" coordorigin="3646,1797" coordsize="208,154">
              <v:shape style="position:absolute;left:3646;top:1797;width:208;height:154" coordorigin="3646,1797" coordsize="208,154" path="m3783,1797l3780,1799,3778,1802,3770,1810,3759,1822,3745,1837,3726,1855,3698,1883,3692,1888,3687,1895,3673,1909,3659,1924,3646,1938,3646,1941,3650,1950,3653,1951,3663,1946,3665,1945,3674,1944,3681,1944,3699,1941,3735,1941,3740,1936,3743,1933,3752,1924,3792,1879,3805,1863,3819,1848,3832,1833,3847,1820,3854,1814,3853,1810,3848,1805,3793,1805,3790,1803,3786,1799,3785,1798,3783,1797e" filled="t" fillcolor="#50535C" stroked="f">
                <v:path arrowok="t"/>
                <v:fill/>
              </v:shape>
              <v:shape style="position:absolute;left:3646;top:1797;width:208;height:154" coordorigin="3646,1797" coordsize="208,154" path="m3735,1941l3699,1941,3711,1942,3728,1945,3733,1944,3735,1941e" filled="t" fillcolor="#50535C" stroked="f">
                <v:path arrowok="t"/>
                <v:fill/>
              </v:shape>
              <v:shape style="position:absolute;left:3646;top:1797;width:208;height:154" coordorigin="3646,1797" coordsize="208,154" path="m3681,1944l3674,1944,3680,1944,3681,1944e" filled="t" fillcolor="#50535C" stroked="f">
                <v:path arrowok="t"/>
                <v:fill/>
              </v:shape>
              <v:shape style="position:absolute;left:3646;top:1797;width:208;height:154" coordorigin="3646,1797" coordsize="208,154" path="m3822,1801l3809,1802,3803,1804,3793,1805,3848,1805,3847,1804,3827,1804,3822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37,1801l3827,1804,3847,1804,3845,1802,3841,1802,3837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45,1801l3841,1802,3845,1802e" filled="t" fillcolor="#50535C" stroked="f">
                <v:path arrowok="t"/>
                <v:fill/>
              </v:shape>
            </v:group>
            <v:group style="position:absolute;left:4073;top:1795;width:210;height:152" coordorigin="4073,1795" coordsize="210,152">
              <v:shape style="position:absolute;left:4073;top:1795;width:210;height:152" coordorigin="4073,1795" coordsize="210,152" path="m4212,1795l4209,1796,4187,1818,4169,1837,4157,1851,4143,1865,4127,1882,4113,1896,4098,1909,4084,1923,4081,1926,4078,1928,4073,1933,4073,1936,4077,1944,4081,1946,4091,1944,4117,1944,4122,1942,4128,1941,4150,1941,4150,1941,4160,1931,4174,1916,4189,1903,4191,1901,4192,1899,4202,1889,4210,1880,4220,1870,4234,1856,4279,1813,4281,1811,4282,1809,4280,1801,4227,1801,4221,1800,4212,1795e" filled="t" fillcolor="#50535C" stroked="f">
                <v:path arrowok="t"/>
                <v:fill/>
              </v:shape>
              <v:shape style="position:absolute;left:4073;top:1795;width:210;height:152" coordorigin="4073,1795" coordsize="210,152" path="m4117,1944l4091,1944,4096,1945,4106,1945,4112,1946,4117,1944e" filled="t" fillcolor="#50535C" stroked="f">
                <v:path arrowok="t"/>
                <v:fill/>
              </v:shape>
              <v:shape style="position:absolute;left:4073;top:1795;width:210;height:152" coordorigin="4073,1795" coordsize="210,152" path="m4150,1941l4128,1941,4137,1941,4141,1944,4145,1945,4148,1943,4150,1941e" filled="t" fillcolor="#50535C" stroked="f">
                <v:path arrowok="t"/>
                <v:fill/>
              </v:shape>
              <v:shape style="position:absolute;left:4073;top:1795;width:210;height:152" coordorigin="4073,1795" coordsize="210,152" path="m4235,1799l4233,1799,4227,1801,4280,1801,4280,1801,4247,1801,4235,1799e" filled="t" fillcolor="#50535C" stroked="f">
                <v:path arrowok="t"/>
                <v:fill/>
              </v:shape>
              <v:shape style="position:absolute;left:4073;top:1795;width:210;height:152" coordorigin="4073,1795" coordsize="210,152" path="m4278,1797l4257,1798,4247,1801,4280,1801,4279,1797,4278,1797e" filled="t" fillcolor="#50535C" stroked="f">
                <v:path arrowok="t"/>
                <v:fill/>
              </v:shape>
            </v:group>
            <v:group style="position:absolute;left:4219;top:1793;width:211;height:150" coordorigin="4219,1793" coordsize="211,150">
              <v:shape style="position:absolute;left:4219;top:1793;width:211;height:150" coordorigin="4219,1793" coordsize="211,150" path="m4359,1793l4350,1802,4342,1810,4327,1827,4285,1868,4271,1882,4264,1889,4256,1897,4245,1904,4243,1907,4232,1917,4226,1923,4224,1926,4219,1932,4219,1936,4224,1942,4228,1943,4235,1939,4238,1938,4283,1937,4299,1937,4312,1924,4342,1895,4344,1893,4349,1889,4361,1878,4375,1864,4407,1832,4421,1818,4427,1812,4430,1807,4424,1799,4383,1799,4376,1799,4369,1799,4359,1793e" filled="t" fillcolor="#50535C" stroked="f">
                <v:path arrowok="t"/>
                <v:fill/>
              </v:shape>
              <v:shape style="position:absolute;left:4219;top:1793;width:211;height:150" coordorigin="4219,1793" coordsize="211,150" path="m4299,1937l4283,1937,4284,1938,4293,1942,4298,1938,4299,1937e" filled="t" fillcolor="#50535C" stroked="f">
                <v:path arrowok="t"/>
                <v:fill/>
              </v:shape>
              <v:shape style="position:absolute;left:4219;top:1793;width:211;height:150" coordorigin="4219,1793" coordsize="211,150" path="m4411,1795l4400,1799,4383,1799,4424,1799,4417,1796,4411,1795e" filled="t" fillcolor="#50535C" stroked="f">
                <v:path arrowok="t"/>
                <v:fill/>
              </v:shape>
            </v:group>
            <v:group style="position:absolute;left:3933;top:1796;width:200;height:151" coordorigin="3933,1796" coordsize="200,151">
              <v:shape style="position:absolute;left:3933;top:1796;width:200;height:151" coordorigin="3933,1796" coordsize="200,151" path="m3985,1945l3965,1945,3975,1947,3980,1947,3985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3964,1945l3950,1945,3959,1946,3964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4071,1796l4064,1798,4060,1802,4052,1812,4047,1817,4041,1824,4014,1850,4001,1865,3987,1880,3972,1897,3958,1912,3944,1925,3942,1927,3939,1929,3933,1937,3936,1944,3936,1944,3946,1946,3950,1945,3964,1945,3965,1945,3985,1945,3991,1944,3997,1942,4011,1942,4012,1942,4015,1940,4017,1929,4033,1914,4078,1869,4111,1831,4118,1824,4128,1817,4129,1816,4135,1808,4134,1803,4080,1803,4078,1802,4076,1802,4071,1796e" filled="t" fillcolor="#50535C" stroked="f">
                <v:path arrowok="t"/>
                <v:fill/>
              </v:shape>
              <v:shape style="position:absolute;left:3933;top:1796;width:200;height:151" coordorigin="3933,1796" coordsize="200,151" path="m4011,1942l3997,1942,4006,1944,4009,1944,4011,1942e" filled="t" fillcolor="#50535C" stroked="f">
                <v:path arrowok="t"/>
                <v:fill/>
              </v:shape>
              <v:shape style="position:absolute;left:3933;top:1796;width:200;height:151" coordorigin="3933,1796" coordsize="200,151" path="m4119,1796l4092,1799,4080,1803,4134,1803,4132,1797,4119,1796e" filled="t" fillcolor="#50535C" stroked="f">
                <v:path arrowok="t"/>
                <v:fill/>
              </v:shape>
            </v:group>
            <v:group style="position:absolute;left:4366;top:1795;width:204;height:146" coordorigin="4366,1795" coordsize="204,146">
              <v:shape style="position:absolute;left:4366;top:1795;width:204;height:146" coordorigin="4366,1795" coordsize="204,146" path="m4502,1795l4500,1796,4496,1800,4467,1829,4453,1844,4437,1860,4422,1874,4408,1888,4399,1898,4390,1907,4376,1919,4373,1922,4366,1929,4366,1932,4371,1939,4374,1941,4384,1940,4392,1940,4407,1937,4426,1937,4430,1936,4431,1935,4444,1935,4446,1934,4451,1927,4452,1927,4460,1919,4468,1912,4478,1901,4503,1874,4520,1857,4534,1843,4549,1829,4565,1817,4570,1813,4570,1807,4563,1800,4562,1800,4511,1800,4502,1795e" filled="t" fillcolor="#50535C" stroked="f">
                <v:path arrowok="t"/>
                <v:fill/>
              </v:shape>
              <v:shape style="position:absolute;left:4366;top:1795;width:204;height:146" coordorigin="4366,1795" coordsize="204,146" path="m4392,1940l4384,1940,4390,1941,4392,1940e" filled="t" fillcolor="#50535C" stroked="f">
                <v:path arrowok="t"/>
                <v:fill/>
              </v:shape>
              <v:shape style="position:absolute;left:4366;top:1795;width:204;height:146" coordorigin="4366,1795" coordsize="204,146" path="m4426,1937l4407,1937,4419,1939,4426,1937e" filled="t" fillcolor="#50535C" stroked="f">
                <v:path arrowok="t"/>
                <v:fill/>
              </v:shape>
              <v:shape style="position:absolute;left:4366;top:1795;width:204;height:146" coordorigin="4366,1795" coordsize="204,146" path="m4444,1935l4431,1935,4440,1938,4444,1935e" filled="t" fillcolor="#50535C" stroked="f">
                <v:path arrowok="t"/>
                <v:fill/>
              </v:shape>
              <v:shape style="position:absolute;left:4366;top:1795;width:204;height:146" coordorigin="4366,1795" coordsize="204,146" path="m4559,1797l4547,1798,4536,1798,4518,1798,4511,1800,4562,1800,4561,1799,4561,1798,4536,1798,4561,1798,4559,1797e" filled="t" fillcolor="#50535C" stroked="f">
                <v:path arrowok="t"/>
                <v:fill/>
              </v:shape>
            </v:group>
            <v:group style="position:absolute;left:3791;top:1796;width:202;height:151" coordorigin="3791,1796" coordsize="202,151">
              <v:shape style="position:absolute;left:3791;top:1796;width:202;height:151" coordorigin="3791,1796" coordsize="202,151" path="m3926,1796l3926,1796,3916,1804,3914,1808,3909,1813,3856,1870,3844,1883,3825,1902,3794,1931,3793,1934,3791,1939,3792,1942,3799,1945,3802,1947,3806,1944,3808,1942,3810,1940,3851,1937,3858,1937,3863,1937,3875,1937,3878,1934,3885,1924,3890,1918,3917,1890,3931,1875,3946,1859,3960,1844,3974,1830,3990,1817,3991,1816,3992,1815,3993,1812,3994,1810,3993,1805,3943,1805,3938,1804,3926,1796e" filled="t" fillcolor="#50535C" stroked="f">
                <v:path arrowok="t"/>
                <v:fill/>
              </v:shape>
              <v:shape style="position:absolute;left:3791;top:1796;width:202;height:151" coordorigin="3791,1796" coordsize="202,151" path="m3858,1937l3851,1937,3851,1938,3858,1937e" filled="t" fillcolor="#50535C" stroked="f">
                <v:path arrowok="t"/>
                <v:fill/>
              </v:shape>
              <v:shape style="position:absolute;left:3791;top:1796;width:202;height:151" coordorigin="3791,1796" coordsize="202,151" path="m3987,1798l3969,1802,3959,1803,3943,1805,3993,1805,3992,1801,3987,1798e" filled="t" fillcolor="#50535C" stroked="f">
                <v:path arrowok="t"/>
                <v:fill/>
              </v:shape>
            </v:group>
            <v:group style="position:absolute;left:3220;top:1795;width:200;height:149" coordorigin="3220,1795" coordsize="200,149">
              <v:shape style="position:absolute;left:3220;top:1795;width:200;height:149" coordorigin="3220,1795" coordsize="200,149" path="m3349,1797l3346,1798,3342,1803,3341,1804,3296,1853,3284,1865,3267,1884,3232,1919,3225,1926,3220,1935,3227,1943,3236,1944,3255,1938,3265,1935,3303,1935,3306,1928,3308,1926,3356,1878,3385,1844,3399,1829,3413,1816,3419,1811,3419,1806,3415,1802,3363,1802,3349,1797e" filled="t" fillcolor="#50535C" stroked="f">
                <v:path arrowok="t"/>
                <v:fill/>
              </v:shape>
              <v:shape style="position:absolute;left:3220;top:1795;width:200;height:149" coordorigin="3220,1795" coordsize="200,149" path="m3299,1937l3285,1937,3296,1938,3299,1937e" filled="t" fillcolor="#50535C" stroked="f">
                <v:path arrowok="t"/>
                <v:fill/>
              </v:shape>
              <v:shape style="position:absolute;left:3220;top:1795;width:200;height:149" coordorigin="3220,1795" coordsize="200,149" path="m3303,1935l3265,1935,3280,1937,3299,1937,3302,1937,3303,1935e" filled="t" fillcolor="#50535C" stroked="f">
                <v:path arrowok="t"/>
                <v:fill/>
              </v:shape>
              <v:shape style="position:absolute;left:3220;top:1795;width:200;height:149" coordorigin="3220,1795" coordsize="200,149" path="m3406,1795l3388,1798,3363,1802,3415,1802,3410,1797,3406,1795e" filled="t" fillcolor="#50535C" stroked="f">
                <v:path arrowok="t"/>
                <v:fill/>
              </v:shape>
            </v:group>
            <v:group style="position:absolute;left:3365;top:1798;width:198;height:147" coordorigin="3365,1798" coordsize="198,147">
              <v:shape style="position:absolute;left:3365;top:1798;width:198;height:147" coordorigin="3365,1798" coordsize="198,147" path="m3495,1798l3494,1798,3484,1808,3466,1828,3452,1842,3438,1856,3429,1865,3420,1873,3409,1886,3407,1889,3397,1899,3369,1931,3367,1932,3365,1936,3365,1939,3368,1944,3375,1945,3380,1942,3382,1941,3390,1939,3413,1936,3442,1936,3442,1936,3447,1932,3472,1906,3490,1889,3502,1876,3532,1843,3545,1828,3559,1814,3563,1811,3563,1805,3557,1802,3515,1802,3505,1801,3495,1798e" filled="t" fillcolor="#50535C" stroked="f">
                <v:path arrowok="t"/>
                <v:fill/>
              </v:shape>
              <v:shape style="position:absolute;left:3365;top:1798;width:198;height:147" coordorigin="3365,1798" coordsize="198,147" path="m3442,1936l3413,1936,3432,1937,3438,1939,3442,1936e" filled="t" fillcolor="#50535C" stroked="f">
                <v:path arrowok="t"/>
                <v:fill/>
              </v:shape>
              <v:shape style="position:absolute;left:3365;top:1798;width:198;height:147" coordorigin="3365,1798" coordsize="198,147" path="m3533,1799l3515,1802,3557,1802,3555,1800,3553,1799,3540,1799,3533,1799e" filled="t" fillcolor="#50535C" stroked="f">
                <v:path arrowok="t"/>
                <v:fill/>
              </v:shape>
              <v:shape style="position:absolute;left:3365;top:1798;width:198;height:147" coordorigin="3365,1798" coordsize="198,147" path="m3551,1798l3540,1799,3553,1799,3551,1798e" filled="t" fillcolor="#50535C" stroked="f">
                <v:path arrowok="t"/>
                <v:fill/>
              </v:shape>
            </v:group>
            <v:group style="position:absolute;left:3511;top:1798;width:199;height:149" coordorigin="3511,1798" coordsize="199,149">
              <v:shape style="position:absolute;left:3511;top:1798;width:199;height:149" coordorigin="3511,1798" coordsize="199,149" path="m3639,1798l3635,1802,3631,1805,3609,1828,3565,1876,3550,1892,3520,1925,3517,1928,3511,1934,3511,1939,3515,1945,3523,1948,3530,1941,3546,1939,3553,1939,3564,1937,3581,1937,3590,1937,3591,1936,3596,1929,3600,1923,3610,1912,3638,1883,3644,1877,3649,1870,3662,1856,3669,1849,3686,1832,3694,1822,3705,1815,3707,1813,3708,1811,3710,1809,3708,1804,3707,1804,3658,1804,3649,1803,3639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591,1936e" filled="t" fillcolor="#50535C" stroked="f">
                <v:path arrowok="t"/>
                <v:fill/>
              </v:shape>
              <v:shape style="position:absolute;left:3511;top:1798;width:199;height:149" coordorigin="3511,1798" coordsize="199,149" path="m3671,1800l3658,1804,3707,1804,3706,1803,3689,1803,3684,1801,3675,1801,3671,1800e" filled="t" fillcolor="#50535C" stroked="f">
                <v:path arrowok="t"/>
                <v:fill/>
              </v:shape>
              <v:shape style="position:absolute;left:3511;top:1798;width:199;height:149" coordorigin="3511,1798" coordsize="199,149" path="m3695,1798l3689,1803,3706,1803,3704,1801,3698,1799,3695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684,1801l3675,1801,3684,1801,3684,1801e" filled="t" fillcolor="#50535C" stroked="f">
                <v:path arrowok="t"/>
                <v:fill/>
              </v:shape>
            </v:group>
            <v:group style="position:absolute;left:4508;top:1798;width:194;height:144" coordorigin="4508,1798" coordsize="194,144">
              <v:shape style="position:absolute;left:4508;top:1798;width:194;height:144" coordorigin="4508,1798" coordsize="194,144" path="m4581,1940l4566,1940,4577,1942,4579,1941,4581,1940e" filled="t" fillcolor="#50535C" stroked="f">
                <v:path arrowok="t"/>
                <v:fill/>
              </v:shape>
              <v:shape style="position:absolute;left:4508;top:1798;width:194;height:144" coordorigin="4508,1798" coordsize="194,144" path="m4554,1941l4527,1941,4531,1941,4537,1942,4541,1942,4554,1941e" filled="t" fillcolor="#50535C" stroked="f">
                <v:path arrowok="t"/>
                <v:fill/>
              </v:shape>
              <v:shape style="position:absolute;left:4508;top:1798;width:194;height:144" coordorigin="4508,1798" coordsize="194,144" path="m4638,1798l4635,1800,4626,1810,4620,1816,4568,1872,4521,1918,4510,1928,4509,1929,4508,1931,4512,1938,4516,1941,4527,1941,4554,1941,4566,1940,4581,1940,4589,1930,4637,1881,4646,1871,4659,1857,4673,1843,4688,1829,4703,1816,4703,1804,4702,1802,4672,1802,4667,1801,4649,1801,4646,1801,4638,1798e" filled="t" fillcolor="#50535C" stroked="f">
                <v:path arrowok="t"/>
                <v:fill/>
              </v:shape>
              <v:shape style="position:absolute;left:4508;top:1798;width:194;height:144" coordorigin="4508,1798" coordsize="194,144" path="m4684,1799l4672,1802,4702,1802,4700,1800,4687,1799,4684,1799e" filled="t" fillcolor="#50535C" stroked="f">
                <v:path arrowok="t"/>
                <v:fill/>
              </v:shape>
              <v:shape style="position:absolute;left:4508;top:1798;width:194;height:144" coordorigin="4508,1798" coordsize="194,144" path="m4662,1800l4649,1801,4667,1801,4662,1800e" filled="t" fillcolor="#50535C" stroked="f">
                <v:path arrowok="t"/>
                <v:fill/>
              </v:shape>
            </v:group>
            <v:group style="position:absolute;left:2781;top:1802;width:206;height:144" coordorigin="2781,1802" coordsize="206,144">
              <v:shape style="position:absolute;left:2781;top:1802;width:206;height:144" coordorigin="2781,1802" coordsize="206,144" path="m2914,1802l2910,1805,2904,1807,2896,1818,2891,1824,2862,1852,2849,1868,2842,1877,2835,1886,2822,1894,2821,1896,2816,1902,2812,1906,2801,1918,2793,1926,2781,1939,2783,1944,2794,1946,2800,1946,2815,1945,2823,1943,2839,1940,2847,1939,2877,1939,2881,1934,2885,1929,2891,1921,2902,1908,2918,1891,2932,1876,2975,1826,2979,1822,2988,1812,2986,1808,2930,1808,2922,1807,2920,1804,2916,1802,2915,1802,2914,1802e" filled="t" fillcolor="#50535C" stroked="f">
                <v:path arrowok="t"/>
                <v:fill/>
              </v:shape>
              <v:shape style="position:absolute;left:2781;top:1802;width:206;height:144" coordorigin="2781,1802" coordsize="206,144" path="m2877,1939l2847,1939,2860,1944,2866,1944,2874,1941,2876,1940,2877,1939e" filled="t" fillcolor="#50535C" stroked="f">
                <v:path arrowok="t"/>
                <v:fill/>
              </v:shape>
              <v:shape style="position:absolute;left:2781;top:1802;width:206;height:144" coordorigin="2781,1802" coordsize="206,144" path="m2971,1803l2963,1805,2960,1805,2945,1807,2935,1807,2930,1808,2986,1808,2986,1807,2975,1804,2971,1803e" filled="t" fillcolor="#50535C" stroked="f">
                <v:path arrowok="t"/>
                <v:fill/>
              </v:shape>
              <v:shape style="position:absolute;left:2781;top:1802;width:206;height:144" coordorigin="2781,1802" coordsize="206,144" path="m2916,1802l2915,1802,2916,1802e" filled="t" fillcolor="#50535C" stroked="f">
                <v:path arrowok="t"/>
                <v:fill/>
              </v:shape>
            </v:group>
            <v:group style="position:absolute;left:2931;top:1799;width:203;height:153" coordorigin="2931,1799" coordsize="203,153">
              <v:shape style="position:absolute;left:2931;top:1799;width:203;height:153" coordorigin="2931,1799" coordsize="203,153" path="m3065,1800l3061,1802,3053,1809,3038,1823,3007,1852,3006,1854,2974,1890,2959,1907,2947,1923,2934,1938,2931,1940,2931,1942,2934,1951,2938,1952,2945,1951,2947,1950,2949,1950,2969,1947,2989,1946,2991,1946,3007,1946,3011,1939,3014,1936,3022,1927,3029,1921,3041,1907,3047,1900,3055,1893,3068,1879,3082,1863,3094,1847,3107,1832,3113,1826,3120,1820,3134,1810,3132,1803,3128,1802,3106,1802,3105,1802,3088,1802,3082,1801,3076,1801,3065,1800e" filled="t" fillcolor="#50535C" stroked="f">
                <v:path arrowok="t"/>
                <v:fill/>
              </v:shape>
              <v:shape style="position:absolute;left:2931;top:1799;width:203;height:153" coordorigin="2931,1799" coordsize="203,153" path="m3007,1946l2991,1946,2994,1947,3004,1949,3005,1949,3007,1946e" filled="t" fillcolor="#50535C" stroked="f">
                <v:path arrowok="t"/>
                <v:fill/>
              </v:shape>
              <v:shape style="position:absolute;left:2931;top:1799;width:203;height:153" coordorigin="2931,1799" coordsize="203,153" path="m3120,1799l3112,1802,3106,1802,3128,1802,3123,1799,3120,1799e" filled="t" fillcolor="#50535C" stroked="f">
                <v:path arrowok="t"/>
                <v:fill/>
              </v:shape>
              <v:shape style="position:absolute;left:2931;top:1799;width:203;height:153" coordorigin="2931,1799" coordsize="203,153" path="m3096,1801l3092,1801,3088,1801,3088,1802,3105,1802,3096,1801e" filled="t" fillcolor="#50535C" stroked="f">
                <v:path arrowok="t"/>
                <v:fill/>
              </v:shape>
            </v:group>
            <v:group style="position:absolute;left:3073;top:1800;width:190;height:146" coordorigin="3073,1800" coordsize="190,146">
              <v:shape style="position:absolute;left:3073;top:1800;width:190;height:146" coordorigin="3073,1800" coordsize="190,146" path="m3199,1802l3196,1804,3094,1911,3086,1920,3078,1928,3077,1929,3073,1934,3075,1940,3084,1944,3087,1945,3102,1943,3112,1942,3129,1939,3135,1939,3152,1939,3157,1932,3160,1926,3169,1918,3181,1904,3196,1888,3208,1876,3225,1857,3237,1841,3263,1810,3261,1808,3261,1807,3215,1807,3199,1802e" filled="t" fillcolor="#50535C" stroked="f">
                <v:path arrowok="t"/>
                <v:fill/>
              </v:shape>
              <v:shape style="position:absolute;left:3073;top:1800;width:190;height:146" coordorigin="3073,1800" coordsize="190,146" path="m3152,1939l3135,1939,3146,1944,3150,1942,3152,1939e" filled="t" fillcolor="#50535C" stroked="f">
                <v:path arrowok="t"/>
                <v:fill/>
              </v:shape>
              <v:shape style="position:absolute;left:3073;top:1800;width:190;height:146" coordorigin="3073,1800" coordsize="190,146" path="m3246,1800l3227,1804,3215,1807,3261,1807,3260,1804,3252,1802,3246,1800e" filled="t" fillcolor="#50535C" stroked="f">
                <v:path arrowok="t"/>
                <v:fill/>
              </v:shape>
            </v:group>
            <v:group style="position:absolute;left:2646;top:1803;width:196;height:143" coordorigin="2646,1803" coordsize="196,143">
              <v:shape style="position:absolute;left:2646;top:1803;width:196;height:143" coordorigin="2646,1803" coordsize="196,143" path="m2777,1803l2774,1805,2771,1808,2714,1866,2686,1894,2672,1909,2665,1916,2659,1925,2646,1934,2647,1940,2659,1945,2665,1946,2676,1943,2679,1942,2690,1940,2697,1937,2723,1937,2726,1935,2727,1933,2746,1910,2761,1893,2773,1881,2791,1863,2841,1810,2839,1809,2838,1807,2818,1807,2812,1806,2796,1805,2786,1804,2777,1803e" filled="t" fillcolor="#50535C" stroked="f">
                <v:path arrowok="t"/>
                <v:fill/>
              </v:shape>
              <v:shape style="position:absolute;left:2646;top:1803;width:196;height:143" coordorigin="2646,1803" coordsize="196,143" path="m2723,1937l2697,1937,2712,1945,2718,1941,2723,1937e" filled="t" fillcolor="#50535C" stroked="f">
                <v:path arrowok="t"/>
                <v:fill/>
              </v:shape>
              <v:shape style="position:absolute;left:2646;top:1803;width:196;height:143" coordorigin="2646,1803" coordsize="196,143" path="m2828,1805l2818,1807,2838,1807,2838,1806,2832,1805,2828,1805e" filled="t" fillcolor="#50535C" stroked="f">
                <v:path arrowok="t"/>
                <v:fill/>
              </v:shape>
            </v:group>
            <v:group style="position:absolute;left:7669;top:1797;width:208;height:154" coordorigin="7669,1797" coordsize="208,154">
              <v:shape style="position:absolute;left:7669;top:1797;width:208;height:154" coordorigin="7669,1797" coordsize="208,154" path="m7807,1797l7804,1799,7801,1802,7793,1810,7782,1822,7768,1837,7749,1855,7721,1883,7715,1888,7711,1895,7696,1909,7683,1924,7669,1938,7669,1941,7673,1950,7676,1951,7686,1946,7688,1945,7697,1944,7704,1944,7722,1941,7758,1941,7763,1936,7767,1933,7775,1924,7815,1879,7829,1863,7842,1848,7855,1833,7870,1820,7877,1814,7876,1810,7871,1805,7816,1805,7813,1803,7810,1799,7808,1798,7807,1797e" filled="t" fillcolor="#50535C" stroked="f">
                <v:path arrowok="t"/>
                <v:fill/>
              </v:shape>
              <v:shape style="position:absolute;left:7669;top:1797;width:208;height:154" coordorigin="7669,1797" coordsize="208,154" path="m7758,1941l7722,1941,7734,1942,7751,1945,7756,1944,7758,1941e" filled="t" fillcolor="#50535C" stroked="f">
                <v:path arrowok="t"/>
                <v:fill/>
              </v:shape>
              <v:shape style="position:absolute;left:7669;top:1797;width:208;height:154" coordorigin="7669,1797" coordsize="208,154" path="m7704,1944l7697,1944,7703,1944,7704,1944e" filled="t" fillcolor="#50535C" stroked="f">
                <v:path arrowok="t"/>
                <v:fill/>
              </v:shape>
              <v:shape style="position:absolute;left:7669;top:1797;width:208;height:154" coordorigin="7669,1797" coordsize="208,154" path="m7845,1801l7833,1802,7826,1804,7816,1805,7871,1805,7871,1804,7851,1804,7845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0,1801l7851,1804,7871,1804,7868,1802,7865,1802,7860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8,1801l7865,1802,7868,1802e" filled="t" fillcolor="#50535C" stroked="f">
                <v:path arrowok="t"/>
                <v:fill/>
              </v:shape>
            </v:group>
            <v:group style="position:absolute;left:8096;top:1795;width:210;height:152" coordorigin="8096,1795" coordsize="210,152">
              <v:shape style="position:absolute;left:8096;top:1795;width:210;height:152" coordorigin="8096,1795" coordsize="210,152" path="m8235,1795l8232,1796,8210,1818,8193,1837,8180,1851,8166,1865,8150,1882,8136,1896,8122,1909,8107,1923,8105,1926,8102,1928,8096,1933,8096,1936,8100,1944,8104,1946,8115,1944,8140,1944,8146,1942,8151,1941,8173,1941,8173,1941,8184,1931,8197,1916,8212,1903,8214,1901,8216,1899,8225,1889,8233,1880,8243,1870,8257,1856,8302,1813,8304,1811,8306,1809,8304,1801,8250,1801,8245,1800,8235,1795e" filled="t" fillcolor="#50535C" stroked="f">
                <v:path arrowok="t"/>
                <v:fill/>
              </v:shape>
              <v:shape style="position:absolute;left:8096;top:1795;width:210;height:152" coordorigin="8096,1795" coordsize="210,152" path="m8140,1944l8115,1944,8119,1945,8129,1945,8135,1946,8140,1944e" filled="t" fillcolor="#50535C" stroked="f">
                <v:path arrowok="t"/>
                <v:fill/>
              </v:shape>
              <v:shape style="position:absolute;left:8096;top:1795;width:210;height:152" coordorigin="8096,1795" coordsize="210,152" path="m8173,1941l8151,1941,8161,1941,8164,1944,8169,1945,8171,1943,8173,1941e" filled="t" fillcolor="#50535C" stroked="f">
                <v:path arrowok="t"/>
                <v:fill/>
              </v:shape>
              <v:shape style="position:absolute;left:8096;top:1795;width:210;height:152" coordorigin="8096,1795" coordsize="210,152" path="m8258,1799l8257,1799,8250,1801,8304,1801,8304,1801,8270,1801,8258,1799e" filled="t" fillcolor="#50535C" stroked="f">
                <v:path arrowok="t"/>
                <v:fill/>
              </v:shape>
              <v:shape style="position:absolute;left:8096;top:1795;width:210;height:152" coordorigin="8096,1795" coordsize="210,152" path="m8301,1797l8281,1798,8270,1801,8304,1801,8303,1797,8301,1797e" filled="t" fillcolor="#50535C" stroked="f">
                <v:path arrowok="t"/>
                <v:fill/>
              </v:shape>
            </v:group>
            <v:group style="position:absolute;left:8242;top:1793;width:211;height:150" coordorigin="8242,1793" coordsize="211,150">
              <v:shape style="position:absolute;left:8242;top:1793;width:211;height:150" coordorigin="8242,1793" coordsize="211,150" path="m8383,1793l8374,1802,8365,1810,8350,1827,8308,1868,8294,1882,8287,1889,8280,1897,8268,1904,8266,1907,8256,1917,8249,1923,8247,1926,8242,1932,8243,1936,8248,1942,8252,1943,8259,1939,8261,1938,8306,1937,8322,1937,8335,1924,8366,1895,8367,1893,8372,1889,8385,1878,8398,1864,8430,1832,8444,1818,8450,1812,8453,1807,8447,1799,8406,1799,8399,1799,8392,1799,8383,1793e" filled="t" fillcolor="#50535C" stroked="f">
                <v:path arrowok="t"/>
                <v:fill/>
              </v:shape>
              <v:shape style="position:absolute;left:8242;top:1793;width:211;height:150" coordorigin="8242,1793" coordsize="211,150" path="m8322,1937l8306,1937,8308,1938,8316,1942,8321,1938,8322,1937e" filled="t" fillcolor="#50535C" stroked="f">
                <v:path arrowok="t"/>
                <v:fill/>
              </v:shape>
              <v:shape style="position:absolute;left:8242;top:1793;width:211;height:150" coordorigin="8242,1793" coordsize="211,150" path="m8434,1795l8423,1799,8406,1799,8447,1799,8441,1796,8434,1795e" filled="t" fillcolor="#50535C" stroked="f">
                <v:path arrowok="t"/>
                <v:fill/>
              </v:shape>
            </v:group>
            <v:group style="position:absolute;left:7957;top:1796;width:200;height:151" coordorigin="7957,1796" coordsize="200,151">
              <v:shape style="position:absolute;left:7957;top:1796;width:200;height:151" coordorigin="7957,1796" coordsize="200,151" path="m8008,1945l7988,1945,7998,1947,8003,1947,8008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7987,1945l7973,1945,7982,1946,7987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8095,1796l8087,1798,8083,1802,8075,1812,8070,1817,8064,1824,8038,1850,8024,1865,8010,1880,7996,1897,7981,1912,7967,1925,7965,1927,7963,1929,7957,1937,7959,1944,7959,1944,7970,1946,7973,1945,7987,1945,7988,1945,8008,1945,8014,1944,8021,1942,8035,1942,8035,1942,8038,1940,8040,1929,8056,1914,8101,1869,8134,1831,8141,1824,8151,1817,8152,1816,8158,1808,8157,1803,8103,1803,8102,1802,8099,1802,8095,1796e" filled="t" fillcolor="#50535C" stroked="f">
                <v:path arrowok="t"/>
                <v:fill/>
              </v:shape>
              <v:shape style="position:absolute;left:7957;top:1796;width:200;height:151" coordorigin="7957,1796" coordsize="200,151" path="m8035,1942l8021,1942,8030,1944,8032,1944,8035,1942e" filled="t" fillcolor="#50535C" stroked="f">
                <v:path arrowok="t"/>
                <v:fill/>
              </v:shape>
              <v:shape style="position:absolute;left:7957;top:1796;width:200;height:151" coordorigin="7957,1796" coordsize="200,151" path="m8143,1796l8115,1799,8103,1803,8157,1803,8155,1797,8143,1796e" filled="t" fillcolor="#50535C" stroked="f">
                <v:path arrowok="t"/>
                <v:fill/>
              </v:shape>
            </v:group>
            <v:group style="position:absolute;left:8389;top:1795;width:204;height:146" coordorigin="8389,1795" coordsize="204,146">
              <v:shape style="position:absolute;left:8389;top:1795;width:204;height:146" coordorigin="8389,1795" coordsize="204,146" path="m8526,1795l8523,1796,8519,1800,8491,1829,8476,1844,8460,1860,8446,1874,8431,1888,8422,1898,8414,1907,8399,1919,8396,1922,8389,1929,8389,1932,8394,1939,8397,1941,8407,1940,8415,1940,8430,1937,8449,1937,8453,1936,8454,1935,8467,1935,8469,1934,8474,1927,8475,1927,8483,1919,8491,1912,8501,1901,8526,1874,8543,1857,8558,1843,8572,1829,8588,1817,8593,1813,8593,1807,8587,1800,8586,1800,8534,1800,8526,1795e" filled="t" fillcolor="#50535C" stroked="f">
                <v:path arrowok="t"/>
                <v:fill/>
              </v:shape>
              <v:shape style="position:absolute;left:8389;top:1795;width:204;height:146" coordorigin="8389,1795" coordsize="204,146" path="m8415,1940l8407,1940,8413,1941,8415,1940e" filled="t" fillcolor="#50535C" stroked="f">
                <v:path arrowok="t"/>
                <v:fill/>
              </v:shape>
              <v:shape style="position:absolute;left:8389;top:1795;width:204;height:146" coordorigin="8389,1795" coordsize="204,146" path="m8449,1937l8430,1937,8442,1939,8449,1937e" filled="t" fillcolor="#50535C" stroked="f">
                <v:path arrowok="t"/>
                <v:fill/>
              </v:shape>
              <v:shape style="position:absolute;left:8389;top:1795;width:204;height:146" coordorigin="8389,1795" coordsize="204,146" path="m8467,1935l8454,1935,8463,1938,8467,1935e" filled="t" fillcolor="#50535C" stroked="f">
                <v:path arrowok="t"/>
                <v:fill/>
              </v:shape>
              <v:shape style="position:absolute;left:8389;top:1795;width:204;height:146" coordorigin="8389,1795" coordsize="204,146" path="m8582,1797l8570,1798,8559,1798,8541,1798,8534,1800,8586,1800,8585,1799,8584,1798,8559,1798,8584,1798,8582,1797e" filled="t" fillcolor="#50535C" stroked="f">
                <v:path arrowok="t"/>
                <v:fill/>
              </v:shape>
            </v:group>
            <v:group style="position:absolute;left:7815;top:1796;width:202;height:151" coordorigin="7815,1796" coordsize="202,151">
              <v:shape style="position:absolute;left:7815;top:1796;width:202;height:151" coordorigin="7815,1796" coordsize="202,151" path="m7949,1796l7949,1796,7939,1804,7937,1808,7933,1813,7879,1870,7868,1883,7848,1902,7817,1931,7816,1934,7815,1939,7816,1942,7822,1945,7826,1947,7829,1944,7831,1942,7833,1940,7874,1937,7881,1937,7886,1937,7898,1937,7902,1934,7909,1924,7913,1918,7940,1890,7954,1875,7970,1859,7983,1844,7998,1830,8013,1817,8014,1816,8015,1815,8017,1812,8017,1810,8016,1805,7966,1805,7961,1804,7949,1796e" filled="t" fillcolor="#50535C" stroked="f">
                <v:path arrowok="t"/>
                <v:fill/>
              </v:shape>
              <v:shape style="position:absolute;left:7815;top:1796;width:202;height:151" coordorigin="7815,1796" coordsize="202,151" path="m7881,1937l7874,1937,7874,1938,7881,1937e" filled="t" fillcolor="#50535C" stroked="f">
                <v:path arrowok="t"/>
                <v:fill/>
              </v:shape>
              <v:shape style="position:absolute;left:7815;top:1796;width:202;height:151" coordorigin="7815,1796" coordsize="202,151" path="m8010,1798l7993,1802,7982,1803,7966,1805,8016,1805,8015,1801,8010,1798e" filled="t" fillcolor="#50535C" stroked="f">
                <v:path arrowok="t"/>
                <v:fill/>
              </v:shape>
            </v:group>
            <v:group style="position:absolute;left:7243;top:1795;width:200;height:149" coordorigin="7243,1795" coordsize="200,149">
              <v:shape style="position:absolute;left:7243;top:1795;width:200;height:149" coordorigin="7243,1795" coordsize="200,149" path="m7373,1797l7369,1798,7365,1803,7364,1804,7319,1853,7308,1865,7290,1884,7256,1919,7249,1926,7243,1935,7250,1943,7259,1944,7278,1938,7288,1935,7326,1935,7330,1928,7332,1926,7379,1878,7408,1844,7422,1829,7437,1816,7443,1811,7442,1806,7438,1802,7386,1802,7373,179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3,1937l7308,1937,7319,1938,7323,193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6,1935l7288,1935,7304,1937,7323,1937,7325,1937,7326,1935e" filled="t" fillcolor="#50535C" stroked="f">
                <v:path arrowok="t"/>
                <v:fill/>
              </v:shape>
              <v:shape style="position:absolute;left:7243;top:1795;width:200;height:149" coordorigin="7243,1795" coordsize="200,149" path="m7430,1795l7411,1798,7386,1802,7438,1802,7433,1797,7430,1795e" filled="t" fillcolor="#50535C" stroked="f">
                <v:path arrowok="t"/>
                <v:fill/>
              </v:shape>
            </v:group>
            <v:group style="position:absolute;left:7388;top:1798;width:198;height:147" coordorigin="7388,1798" coordsize="198,147">
              <v:shape style="position:absolute;left:7388;top:1798;width:198;height:147" coordorigin="7388,1798" coordsize="198,147" path="m7518,1798l7517,1798,7507,1808,7489,1828,7476,1842,7461,1856,7452,1865,7443,1873,7432,1886,7430,1889,7421,1899,7392,1931,7390,1932,7388,1936,7389,1939,7392,1944,7399,1945,7404,1942,7405,1941,7413,1939,7436,1936,7466,1936,7466,1936,7470,1932,7495,1906,7513,1889,7525,1876,7555,1843,7568,1828,7583,1814,7587,1811,7586,1805,7580,1802,7539,1802,7528,1801,7518,1798e" filled="t" fillcolor="#50535C" stroked="f">
                <v:path arrowok="t"/>
                <v:fill/>
              </v:shape>
              <v:shape style="position:absolute;left:7388;top:1798;width:198;height:147" coordorigin="7388,1798" coordsize="198,147" path="m7466,1936l7436,1936,7455,1937,7462,1939,7466,1936e" filled="t" fillcolor="#50535C" stroked="f">
                <v:path arrowok="t"/>
                <v:fill/>
              </v:shape>
              <v:shape style="position:absolute;left:7388;top:1798;width:198;height:147" coordorigin="7388,1798" coordsize="198,147" path="m7556,1799l7539,1802,7580,1802,7578,1800,7577,1799,7563,1799,7556,1799e" filled="t" fillcolor="#50535C" stroked="f">
                <v:path arrowok="t"/>
                <v:fill/>
              </v:shape>
              <v:shape style="position:absolute;left:7388;top:1798;width:198;height:147" coordorigin="7388,1798" coordsize="198,147" path="m7574,1798l7563,1799,7577,1799,7574,1798e" filled="t" fillcolor="#50535C" stroked="f">
                <v:path arrowok="t"/>
                <v:fill/>
              </v:shape>
            </v:group>
            <v:group style="position:absolute;left:7534;top:1798;width:199;height:149" coordorigin="7534,1798" coordsize="199,149">
              <v:shape style="position:absolute;left:7534;top:1798;width:199;height:149" coordorigin="7534,1798" coordsize="199,149" path="m7662,1798l7658,1802,7654,1805,7633,1828,7588,1876,7573,1892,7544,1925,7540,1928,7535,1934,7534,1939,7539,1945,7546,1948,7554,1941,7570,1939,7576,1939,7587,1937,7604,1937,7613,1937,7614,1936,7620,1929,7623,1923,7634,1912,7661,1883,7667,1877,7672,1870,7685,1856,7692,1849,7709,1832,7717,1822,7728,1815,7730,1813,7731,1811,7733,1809,7731,1804,7730,1804,7681,1804,7672,1803,7662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614,1936e" filled="t" fillcolor="#50535C" stroked="f">
                <v:path arrowok="t"/>
                <v:fill/>
              </v:shape>
              <v:shape style="position:absolute;left:7534;top:1798;width:199;height:149" coordorigin="7534,1798" coordsize="199,149" path="m7694,1800l7681,1804,7730,1804,7730,1803,7712,1803,7708,1801,7698,1801,7694,1800e" filled="t" fillcolor="#50535C" stroked="f">
                <v:path arrowok="t"/>
                <v:fill/>
              </v:shape>
              <v:shape style="position:absolute;left:7534;top:1798;width:199;height:149" coordorigin="7534,1798" coordsize="199,149" path="m7718,1798l7712,1803,7730,1803,7728,1801,7721,1799,7718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707,1801l7698,1801,7708,1801,7707,1801e" filled="t" fillcolor="#50535C" stroked="f">
                <v:path arrowok="t"/>
                <v:fill/>
              </v:shape>
            </v:group>
            <v:group style="position:absolute;left:8531;top:1798;width:194;height:144" coordorigin="8531,1798" coordsize="194,144">
              <v:shape style="position:absolute;left:8531;top:1798;width:194;height:144" coordorigin="8531,1798" coordsize="194,144" path="m8604,1940l8589,1940,8600,1942,8602,1941,8604,1940e" filled="t" fillcolor="#50535C" stroked="f">
                <v:path arrowok="t"/>
                <v:fill/>
              </v:shape>
              <v:shape style="position:absolute;left:8531;top:1798;width:194;height:144" coordorigin="8531,1798" coordsize="194,144" path="m8577,1941l8551,1941,8554,1941,8561,1942,8564,1942,8577,1941e" filled="t" fillcolor="#50535C" stroked="f">
                <v:path arrowok="t"/>
                <v:fill/>
              </v:shape>
              <v:shape style="position:absolute;left:8531;top:1798;width:194;height:144" coordorigin="8531,1798" coordsize="194,144" path="m8661,1798l8658,1800,8649,1810,8643,1816,8591,1872,8544,1918,8533,1928,8532,1929,8531,1931,8535,1938,8540,1941,8551,1941,8577,1941,8589,1940,8604,1940,8612,1930,8660,1881,8669,1871,8682,1857,8696,1843,8711,1829,8727,1816,8727,1804,8725,1802,8696,1802,8691,1801,8673,1801,8669,1801,8661,1798e" filled="t" fillcolor="#50535C" stroked="f">
                <v:path arrowok="t"/>
                <v:fill/>
              </v:shape>
              <v:shape style="position:absolute;left:8531;top:1798;width:194;height:144" coordorigin="8531,1798" coordsize="194,144" path="m8708,1799l8696,1802,8725,1802,8723,1800,8710,1799,8708,1799e" filled="t" fillcolor="#50535C" stroked="f">
                <v:path arrowok="t"/>
                <v:fill/>
              </v:shape>
              <v:shape style="position:absolute;left:8531;top:1798;width:194;height:144" coordorigin="8531,1798" coordsize="194,144" path="m8686,1800l8673,1801,8691,1801,8686,1800e" filled="t" fillcolor="#50535C" stroked="f">
                <v:path arrowok="t"/>
                <v:fill/>
              </v:shape>
            </v:group>
            <v:group style="position:absolute;left:6804;top:1802;width:206;height:144" coordorigin="6804,1802" coordsize="206,144">
              <v:shape style="position:absolute;left:6804;top:1802;width:206;height:144" coordorigin="6804,1802" coordsize="206,144" path="m6937,1802l6933,1805,6928,1807,6920,1818,6914,1824,6885,1852,6872,1868,6865,1877,6858,1886,6846,1894,6844,1896,6839,1902,6836,1906,6824,1918,6816,1926,6804,1939,6806,1944,6818,1946,6824,1946,6838,1945,6846,1943,6862,1940,6870,1939,6900,1939,6905,1934,6908,1929,6914,1921,6925,1908,6942,1891,6955,1876,6998,1826,7002,1822,7011,1812,7010,1808,6953,1808,6945,1807,6943,1804,6940,1802,6939,1802,6937,1802e" filled="t" fillcolor="#50535C" stroked="f">
                <v:path arrowok="t"/>
                <v:fill/>
              </v:shape>
              <v:shape style="position:absolute;left:6804;top:1802;width:206;height:144" coordorigin="6804,1802" coordsize="206,144" path="m6900,1939l6870,1939,6883,1944,6889,1944,6897,1941,6899,1940,6900,1939e" filled="t" fillcolor="#50535C" stroked="f">
                <v:path arrowok="t"/>
                <v:fill/>
              </v:shape>
              <v:shape style="position:absolute;left:6804;top:1802;width:206;height:144" coordorigin="6804,1802" coordsize="206,144" path="m6994,1803l6986,1805,6983,1805,6968,1807,6958,1807,6953,1808,7010,1808,7010,1807,6999,1804,6994,1803e" filled="t" fillcolor="#50535C" stroked="f">
                <v:path arrowok="t"/>
                <v:fill/>
              </v:shape>
              <v:shape style="position:absolute;left:6804;top:1802;width:206;height:144" coordorigin="6804,1802" coordsize="206,144" path="m6940,1802l6939,1802,6940,1802e" filled="t" fillcolor="#50535C" stroked="f">
                <v:path arrowok="t"/>
                <v:fill/>
              </v:shape>
            </v:group>
            <v:group style="position:absolute;left:6954;top:1799;width:203;height:153" coordorigin="6954,1799" coordsize="203,153">
              <v:shape style="position:absolute;left:6954;top:1799;width:203;height:153" coordorigin="6954,1799" coordsize="203,153" path="m7088,1800l7084,1802,7076,1809,7062,1823,7031,1852,7029,1854,6997,1890,6982,1907,6970,1923,6957,1938,6955,1940,6954,1942,6957,1951,6961,1952,6968,1951,6970,1950,6972,1950,6992,1947,7012,1946,7015,1946,7030,1946,7035,1939,7037,1936,7046,1927,7052,1921,7065,1907,7070,1900,7078,1893,7092,1879,7105,1863,7117,1847,7130,1832,7136,1826,7143,1820,7157,1810,7156,1803,7151,1802,7129,1802,7129,1802,7111,1802,7105,1801,7099,1801,7088,1800e" filled="t" fillcolor="#50535C" stroked="f">
                <v:path arrowok="t"/>
                <v:fill/>
              </v:shape>
              <v:shape style="position:absolute;left:6954;top:1799;width:203;height:153" coordorigin="6954,1799" coordsize="203,153" path="m7030,1946l7015,1946,7017,1947,7028,1949,7028,1949,7030,1946e" filled="t" fillcolor="#50535C" stroked="f">
                <v:path arrowok="t"/>
                <v:fill/>
              </v:shape>
              <v:shape style="position:absolute;left:6954;top:1799;width:203;height:153" coordorigin="6954,1799" coordsize="203,153" path="m7143,1799l7135,1802,7129,1802,7151,1802,7146,1799,7143,1799e" filled="t" fillcolor="#50535C" stroked="f">
                <v:path arrowok="t"/>
                <v:fill/>
              </v:shape>
              <v:shape style="position:absolute;left:6954;top:1799;width:203;height:153" coordorigin="6954,1799" coordsize="203,153" path="m7119,1801l7115,1801,7111,1801,7111,1802,7129,1802,7119,1801e" filled="t" fillcolor="#50535C" stroked="f">
                <v:path arrowok="t"/>
                <v:fill/>
              </v:shape>
            </v:group>
            <v:group style="position:absolute;left:7097;top:1800;width:190;height:146" coordorigin="7097,1800" coordsize="190,146">
              <v:shape style="position:absolute;left:7097;top:1800;width:190;height:146" coordorigin="7097,1800" coordsize="190,146" path="m7222,1802l7219,1804,7117,1911,7109,1920,7101,1928,7101,1929,7097,1934,7098,1940,7107,1944,7111,1945,7125,1943,7135,1942,7152,1939,7158,1939,7175,1939,7180,1932,7183,1926,7192,1918,7205,1904,7219,1888,7231,1876,7248,1857,7261,1841,7286,1810,7285,1808,7284,1807,7238,1807,7222,1802e" filled="t" fillcolor="#50535C" stroked="f">
                <v:path arrowok="t"/>
                <v:fill/>
              </v:shape>
              <v:shape style="position:absolute;left:7097;top:1800;width:190;height:146" coordorigin="7097,1800" coordsize="190,146" path="m7175,1939l7158,1939,7169,1944,7173,1942,7175,1939e" filled="t" fillcolor="#50535C" stroked="f">
                <v:path arrowok="t"/>
                <v:fill/>
              </v:shape>
              <v:shape style="position:absolute;left:7097;top:1800;width:190;height:146" coordorigin="7097,1800" coordsize="190,146" path="m7269,1800l7251,1804,7238,1807,7284,1807,7283,1804,7275,1802,7269,1800e" filled="t" fillcolor="#50535C" stroked="f">
                <v:path arrowok="t"/>
                <v:fill/>
              </v:shape>
            </v:group>
            <v:group style="position:absolute;left:6669;top:1803;width:196;height:143" coordorigin="6669,1803" coordsize="196,143">
              <v:shape style="position:absolute;left:6669;top:1803;width:196;height:143" coordorigin="6669,1803" coordsize="196,143" path="m6800,1803l6798,1805,6795,1808,6737,1866,6710,1894,6696,1909,6688,1916,6682,1925,6669,1934,6670,1940,6682,1945,6689,1946,6699,1943,6702,1942,6713,1940,6721,1937,6746,1937,6749,1935,6750,1933,6770,1910,6785,1893,6797,1881,6815,1863,6865,1810,6863,1809,6862,1807,6841,1807,6835,1806,6819,1805,6810,1804,6800,1803e" filled="t" fillcolor="#50535C" stroked="f">
                <v:path arrowok="t"/>
                <v:fill/>
              </v:shape>
              <v:shape style="position:absolute;left:6669;top:1803;width:196;height:143" coordorigin="6669,1803" coordsize="196,143" path="m6746,1937l6721,1937,6736,1945,6741,1941,6746,1937e" filled="t" fillcolor="#50535C" stroked="f">
                <v:path arrowok="t"/>
                <v:fill/>
              </v:shape>
              <v:shape style="position:absolute;left:6669;top:1803;width:196;height:143" coordorigin="6669,1803" coordsize="196,143" path="m6852,1805l6841,1807,6862,1807,6861,1806,6856,1805,6852,1805e" filled="t" fillcolor="#50535C" stroked="f">
                <v:path arrowok="t"/>
                <v:fill/>
              </v:shape>
            </v:group>
            <v:group style="position:absolute;left:9681;top:1797;width:208;height:154" coordorigin="9681,1797" coordsize="208,154">
              <v:shape style="position:absolute;left:9681;top:1797;width:208;height:154" coordorigin="9681,1797" coordsize="208,154" path="m9819,1797l9816,1799,9813,1802,9806,1810,9795,1822,9780,1837,9761,1855,9733,1883,9727,1888,9723,1895,9708,1909,9695,1924,9681,1938,9681,1941,9685,1950,9689,1951,9698,1946,9700,1945,9709,1944,9716,1944,9734,1941,9770,1941,9775,1936,9779,1933,9787,1924,9827,1879,9841,1863,9854,1848,9867,1833,9882,1820,9889,1814,9888,1810,9883,1805,9828,1805,9825,1803,9822,1799,9820,1798,9819,1797e" filled="t" fillcolor="#50535C" stroked="f">
                <v:path arrowok="t"/>
                <v:fill/>
              </v:shape>
              <v:shape style="position:absolute;left:9681;top:1797;width:208;height:154" coordorigin="9681,1797" coordsize="208,154" path="m9770,1941l9734,1941,9746,1942,9763,1945,9768,1944,9770,1941e" filled="t" fillcolor="#50535C" stroked="f">
                <v:path arrowok="t"/>
                <v:fill/>
              </v:shape>
              <v:shape style="position:absolute;left:9681;top:1797;width:208;height:154" coordorigin="9681,1797" coordsize="208,154" path="m9716,1944l9709,1944,9715,1944,9716,1944e" filled="t" fillcolor="#50535C" stroked="f">
                <v:path arrowok="t"/>
                <v:fill/>
              </v:shape>
              <v:shape style="position:absolute;left:9681;top:1797;width:208;height:154" coordorigin="9681,1797" coordsize="208,154" path="m9857,1801l9845,1802,9838,1804,9828,1805,9883,1805,9883,1804,9863,1804,9857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73,1801l9863,1804,9883,1804,9880,1802,9877,1802,9873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80,1801l9877,1802,9880,1802e" filled="t" fillcolor="#50535C" stroked="f">
                <v:path arrowok="t"/>
                <v:fill/>
              </v:shape>
            </v:group>
            <v:group style="position:absolute;left:10108;top:1795;width:210;height:152" coordorigin="10108,1795" coordsize="210,152">
              <v:shape style="position:absolute;left:10108;top:1795;width:210;height:152" coordorigin="10108,1795" coordsize="210,152" path="m10247,1795l10244,1796,10222,1818,10205,1837,10192,1851,10178,1865,10162,1882,10148,1896,10134,1909,10119,1923,10117,1926,10114,1928,10108,1933,10108,1936,10112,1944,10117,1946,10127,1944,10152,1944,10158,1942,10163,1941,10185,1941,10185,1941,10196,1931,10209,1916,10224,1903,10226,1901,10228,1899,10238,1889,10245,1880,10255,1870,10269,1856,10315,1813,10316,1811,10318,1809,10316,1801,10262,1801,10257,1800,10247,1795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52,1944l10127,1944,10131,1945,10141,1945,10147,1946,10152,1944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85,1941l10163,1941,10173,1941,10176,1944,10181,1945,10183,1943,10185,1941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270,1799l10269,1799,10262,1801,10316,1801,10316,1801,10282,1801,10270,1799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314,1797l10293,1798,10282,1801,10316,1801,10315,1797,10314,1797e" filled="t" fillcolor="#50535C" stroked="f">
                <v:path arrowok="t"/>
                <v:fill/>
              </v:shape>
            </v:group>
            <v:group style="position:absolute;left:10254;top:1793;width:211;height:150" coordorigin="10254,1793" coordsize="211,150">
              <v:shape style="position:absolute;left:10254;top:1793;width:211;height:150" coordorigin="10254,1793" coordsize="211,150" path="m10395,1793l10386,1802,10377,1810,10362,1827,10320,1868,10306,1882,10299,1889,10292,1897,10280,1904,10278,1907,10268,1917,10261,1923,10259,1926,10254,1932,10255,1936,10260,1942,10264,1943,10271,1939,10273,1938,10318,1937,10334,1937,10347,1924,10378,1895,10379,1893,10384,1889,10397,1878,10410,1864,10442,1832,10456,1818,10462,1812,10465,1807,10459,1799,10418,1799,10411,1799,10404,1799,10395,1793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334,1937l10318,1937,10320,1938,10328,1942,10333,1938,10334,1937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446,1795l10435,1799,10418,1799,10459,1799,10453,1796,10446,1795e" filled="t" fillcolor="#50535C" stroked="f">
                <v:path arrowok="t"/>
                <v:fill/>
              </v:shape>
            </v:group>
            <v:group style="position:absolute;left:9969;top:1796;width:200;height:151" coordorigin="9969,1796" coordsize="200,151">
              <v:shape style="position:absolute;left:9969;top:1796;width:200;height:151" coordorigin="9969,1796" coordsize="200,151" path="m10020,1945l10000,1945,10010,1947,10015,1947,10020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9999,1945l9985,1945,9994,1946,9999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10107,1796l10099,1798,10095,1802,10087,1812,10082,1817,10076,1824,10050,1850,10036,1865,10022,1880,10008,1897,9993,1912,9979,1925,9977,1927,9975,1929,9969,1937,9971,1944,9971,1944,9982,1946,9985,1945,9999,1945,10000,1945,10020,1945,10026,1944,10033,1942,10047,1942,10048,1942,10050,1940,10052,1929,10068,1914,10113,1869,10146,1831,10154,1824,10163,1817,10164,1816,10170,1808,10169,1803,10115,1803,10114,1802,10111,1802,10107,1796e" filled="t" fillcolor="#50535C" stroked="f">
                <v:path arrowok="t"/>
                <v:fill/>
              </v:shape>
              <v:shape style="position:absolute;left:9969;top:1796;width:200;height:151" coordorigin="9969,1796" coordsize="200,151" path="m10047,1942l10033,1942,10042,1944,10044,1944,10047,1942e" filled="t" fillcolor="#50535C" stroked="f">
                <v:path arrowok="t"/>
                <v:fill/>
              </v:shape>
              <v:shape style="position:absolute;left:9969;top:1796;width:200;height:151" coordorigin="9969,1796" coordsize="200,151" path="m10155,1796l10127,1799,10115,1803,10169,1803,10168,1797,10155,1796e" filled="t" fillcolor="#50535C" stroked="f">
                <v:path arrowok="t"/>
                <v:fill/>
              </v:shape>
            </v:group>
            <v:group style="position:absolute;left:10401;top:1795;width:204;height:146" coordorigin="10401,1795" coordsize="204,146">
              <v:shape style="position:absolute;left:10401;top:1795;width:204;height:146" coordorigin="10401,1795" coordsize="204,146" path="m10538,1795l10535,1796,10531,1800,10503,1829,10488,1844,10472,1860,10458,1874,10443,1888,10434,1898,10426,1907,10411,1919,10408,1922,10401,1929,10401,1932,10406,1939,10409,1941,10419,1940,10427,1940,10442,1937,10462,1937,10465,1936,10466,1935,10479,1935,10481,1934,10486,1927,10487,1927,10495,1919,10503,1912,10514,1901,10538,1874,10556,1857,10570,1843,10584,1829,10600,1817,10605,1813,10606,1807,10599,1800,10598,1800,10546,1800,10538,179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27,1940l10419,1940,10425,1941,10427,1940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62,1937l10442,1937,10454,1939,10462,1937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79,1935l10466,1935,10475,1938,10479,193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594,1797l10582,1798,10571,1798,10553,1798,10546,1800,10598,1800,10597,1799,10596,1798,10571,1798,10596,1798,10594,1797e" filled="t" fillcolor="#50535C" stroked="f">
                <v:path arrowok="t"/>
                <v:fill/>
              </v:shape>
            </v:group>
            <v:group style="position:absolute;left:9827;top:1796;width:202;height:151" coordorigin="9827,1796" coordsize="202,151">
              <v:shape style="position:absolute;left:9827;top:1796;width:202;height:151" coordorigin="9827,1796" coordsize="202,151" path="m9961,1796l9961,1796,9951,1804,9949,1808,9945,1813,9892,1870,9880,1883,9860,1902,9829,1931,9828,1934,9827,1939,9828,1942,9834,1945,9838,1947,9841,1944,9843,1942,9845,1940,9886,1937,9893,1937,9898,1937,9910,1937,9914,1934,9921,1924,9925,1918,9952,1890,9966,1875,9982,1859,9996,1844,10010,1830,10025,1817,10026,1816,10027,1815,10029,1812,10029,1810,10028,1805,9978,1805,9973,1804,9961,1796e" filled="t" fillcolor="#50535C" stroked="f">
                <v:path arrowok="t"/>
                <v:fill/>
              </v:shape>
              <v:shape style="position:absolute;left:9827;top:1796;width:202;height:151" coordorigin="9827,1796" coordsize="202,151" path="m9893,1937l9886,1937,9886,1938,9893,1937e" filled="t" fillcolor="#50535C" stroked="f">
                <v:path arrowok="t"/>
                <v:fill/>
              </v:shape>
              <v:shape style="position:absolute;left:9827;top:1796;width:202;height:151" coordorigin="9827,1796" coordsize="202,151" path="m10022,1798l10005,1802,9994,1803,9978,1805,10028,1805,10027,1801,10022,1798e" filled="t" fillcolor="#50535C" stroked="f">
                <v:path arrowok="t"/>
                <v:fill/>
              </v:shape>
            </v:group>
            <v:group style="position:absolute;left:9255;top:1795;width:200;height:149" coordorigin="9255,1795" coordsize="200,149">
              <v:shape style="position:absolute;left:9255;top:1795;width:200;height:149" coordorigin="9255,1795" coordsize="200,149" path="m9385,1797l9381,1798,9377,1803,9376,1804,9331,1853,9320,1865,9302,1884,9268,1919,9261,1926,9255,1935,9262,1943,9271,1944,9290,1938,9300,1935,9338,1935,9342,1928,9344,1926,9391,1878,9420,1844,9434,1829,9449,1816,9455,1811,9454,1806,9450,1802,9398,1802,9385,179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5,1937l9320,1937,9331,1938,9335,193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8,1935l9300,1935,9316,1937,9335,1937,9337,1937,9338,1935e" filled="t" fillcolor="#50535C" stroked="f">
                <v:path arrowok="t"/>
                <v:fill/>
              </v:shape>
              <v:shape style="position:absolute;left:9255;top:1795;width:200;height:149" coordorigin="9255,1795" coordsize="200,149" path="m9442,1795l9424,1798,9398,1802,9450,1802,9445,1797,9442,1795e" filled="t" fillcolor="#50535C" stroked="f">
                <v:path arrowok="t"/>
                <v:fill/>
              </v:shape>
            </v:group>
            <v:group style="position:absolute;left:9400;top:1798;width:198;height:147" coordorigin="9400,1798" coordsize="198,147">
              <v:shape style="position:absolute;left:9400;top:1798;width:198;height:147" coordorigin="9400,1798" coordsize="198,147" path="m9530,1798l9530,1798,9519,1808,9501,1828,9488,1842,9473,1856,9464,1865,9455,1873,9444,1886,9442,1889,9433,1899,9404,1931,9402,1932,9400,1936,9401,1939,9404,1944,9411,1945,9416,1942,9417,1941,9425,1939,9448,1936,9478,1936,9478,1936,9482,1932,9507,1906,9525,1889,9537,1876,9567,1843,9580,1828,9595,1814,9599,1811,9598,1805,9593,1802,9551,1802,9540,1801,9530,1798e" filled="t" fillcolor="#50535C" stroked="f">
                <v:path arrowok="t"/>
                <v:fill/>
              </v:shape>
              <v:shape style="position:absolute;left:9400;top:1798;width:198;height:147" coordorigin="9400,1798" coordsize="198,147" path="m9478,1936l9448,1936,9467,1937,9474,1939,9478,1936e" filled="t" fillcolor="#50535C" stroked="f">
                <v:path arrowok="t"/>
                <v:fill/>
              </v:shape>
              <v:shape style="position:absolute;left:9400;top:1798;width:198;height:147" coordorigin="9400,1798" coordsize="198,147" path="m9568,1799l9551,1802,9593,1802,9590,1800,9589,1799,9575,1799,9568,1799e" filled="t" fillcolor="#50535C" stroked="f">
                <v:path arrowok="t"/>
                <v:fill/>
              </v:shape>
              <v:shape style="position:absolute;left:9400;top:1798;width:198;height:147" coordorigin="9400,1798" coordsize="198,147" path="m9586,1798l9575,1799,9589,1799,9586,1798e" filled="t" fillcolor="#50535C" stroked="f">
                <v:path arrowok="t"/>
                <v:fill/>
              </v:shape>
            </v:group>
            <v:group style="position:absolute;left:9546;top:1798;width:199;height:149" coordorigin="9546,1798" coordsize="199,149">
              <v:shape style="position:absolute;left:9546;top:1798;width:199;height:149" coordorigin="9546,1798" coordsize="199,149" path="m9674,1798l9670,1802,9666,1805,9645,1828,9600,1876,9585,1892,9556,1925,9552,1928,9547,1934,9546,1939,9551,1945,9558,1948,9566,1941,9582,1939,9588,1939,9599,1937,9616,1937,9625,1937,9626,1936,9632,1929,9635,1923,9646,1912,9673,1883,9679,1877,9684,1870,9697,1856,9704,1849,9721,1832,9729,1822,9740,1815,9742,1813,9743,1811,9745,1809,9743,1804,9742,1804,9693,1804,9684,1803,9674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626,1936e" filled="t" fillcolor="#50535C" stroked="f">
                <v:path arrowok="t"/>
                <v:fill/>
              </v:shape>
              <v:shape style="position:absolute;left:9546;top:1798;width:199;height:149" coordorigin="9546,1798" coordsize="199,149" path="m9706,1800l9693,1804,9742,1804,9742,1803,9724,1803,9720,1801,9710,1801,9706,1800e" filled="t" fillcolor="#50535C" stroked="f">
                <v:path arrowok="t"/>
                <v:fill/>
              </v:shape>
              <v:shape style="position:absolute;left:9546;top:1798;width:199;height:149" coordorigin="9546,1798" coordsize="199,149" path="m9730,1798l9724,1803,9742,1803,9740,1801,9733,1799,9730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719,1801l9710,1801,9720,1801,9719,1801e" filled="t" fillcolor="#50535C" stroked="f">
                <v:path arrowok="t"/>
                <v:fill/>
              </v:shape>
            </v:group>
            <v:group style="position:absolute;left:10543;top:1798;width:194;height:144" coordorigin="10543,1798" coordsize="194,144">
              <v:shape style="position:absolute;left:10543;top:1798;width:194;height:144" coordorigin="10543,1798" coordsize="194,144" path="m10616,1940l10601,1940,10612,1942,10614,1941,10616,1940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590,1941l10563,1941,10566,1941,10573,1942,10576,1942,10590,1941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73,1798l10670,1800,10661,1810,10655,1816,10603,1872,10556,1918,10545,1928,10544,1929,10543,1931,10547,1938,10552,1941,10563,1941,10590,1941,10601,1940,10616,1940,10625,1930,10672,1881,10681,1871,10694,1857,10709,1843,10723,1829,10739,1816,10739,1804,10737,1802,10708,1802,10703,1801,10685,1801,10681,1801,10673,1798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720,1799l10708,1802,10737,1802,10735,1800,10722,1799,10720,1799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98,1800l10685,1801,10703,1801,10698,1800e" filled="t" fillcolor="#50535C" stroked="f">
                <v:path arrowok="t"/>
                <v:fill/>
              </v:shape>
            </v:group>
            <v:group style="position:absolute;left:8816;top:1802;width:206;height:144" coordorigin="8816,1802" coordsize="206,144">
              <v:shape style="position:absolute;left:8816;top:1802;width:206;height:144" coordorigin="8816,1802" coordsize="206,144" path="m8949,1802l8945,1805,8940,1807,8932,1818,8926,1824,8897,1852,8884,1868,8877,1877,8870,1886,8858,1894,8856,1896,8851,1902,8848,1906,8836,1918,8828,1926,8816,1939,8818,1944,8830,1946,8836,1946,8850,1945,8858,1943,8874,1940,8882,1939,8912,1939,8917,1934,8920,1929,8926,1921,8937,1908,8954,1891,8967,1876,9010,1826,9014,1822,9023,1812,9022,1808,8965,1808,8957,1807,8955,1804,8952,1802,8951,1802,8949,1802e" filled="t" fillcolor="#50535C" stroked="f">
                <v:path arrowok="t"/>
                <v:fill/>
              </v:shape>
              <v:shape style="position:absolute;left:8816;top:1802;width:206;height:144" coordorigin="8816,1802" coordsize="206,144" path="m8912,1939l8882,1939,8895,1944,8901,1944,8909,1941,8911,1940,8912,1939e" filled="t" fillcolor="#50535C" stroked="f">
                <v:path arrowok="t"/>
                <v:fill/>
              </v:shape>
              <v:shape style="position:absolute;left:8816;top:1802;width:206;height:144" coordorigin="8816,1802" coordsize="206,144" path="m9006,1803l8999,1805,8995,1805,8980,1807,8970,1807,8965,1808,9022,1808,9022,1807,9011,1804,9006,1803e" filled="t" fillcolor="#50535C" stroked="f">
                <v:path arrowok="t"/>
                <v:fill/>
              </v:shape>
              <v:shape style="position:absolute;left:8816;top:1802;width:206;height:144" coordorigin="8816,1802" coordsize="206,144" path="m8952,1802l8951,1802,8952,1802e" filled="t" fillcolor="#50535C" stroked="f">
                <v:path arrowok="t"/>
                <v:fill/>
              </v:shape>
            </v:group>
            <v:group style="position:absolute;left:8966;top:1799;width:203;height:153" coordorigin="8966,1799" coordsize="203,153">
              <v:shape style="position:absolute;left:8966;top:1799;width:203;height:153" coordorigin="8966,1799" coordsize="203,153" path="m9100,1800l9096,1802,9088,1809,9074,1823,9043,1852,9041,1854,9009,1890,8995,1907,8982,1923,8969,1938,8967,1940,8966,1942,8969,1951,8973,1952,8980,1951,8982,1950,8984,1950,9004,1947,9024,1946,9027,1946,9042,1946,9047,1939,9049,1936,9058,1927,9064,1921,9077,1907,9082,1900,9090,1893,9104,1879,9117,1863,9129,1847,9142,1832,9148,1826,9155,1820,9169,1810,9168,1803,9164,1802,9141,1802,9141,1802,9123,1802,9117,1801,9111,1801,9100,1800e" filled="t" fillcolor="#50535C" stroked="f">
                <v:path arrowok="t"/>
                <v:fill/>
              </v:shape>
              <v:shape style="position:absolute;left:8966;top:1799;width:203;height:153" coordorigin="8966,1799" coordsize="203,153" path="m9042,1946l9027,1946,9029,1947,9040,1949,9040,1949,9042,1946e" filled="t" fillcolor="#50535C" stroked="f">
                <v:path arrowok="t"/>
                <v:fill/>
              </v:shape>
              <v:shape style="position:absolute;left:8966;top:1799;width:203;height:153" coordorigin="8966,1799" coordsize="203,153" path="m9155,1799l9147,1802,9141,1802,9164,1802,9158,1799,9155,1799e" filled="t" fillcolor="#50535C" stroked="f">
                <v:path arrowok="t"/>
                <v:fill/>
              </v:shape>
              <v:shape style="position:absolute;left:8966;top:1799;width:203;height:153" coordorigin="8966,1799" coordsize="203,153" path="m9131,1801l9127,1801,9123,1801,9123,1802,9141,1802,9131,1801e" filled="t" fillcolor="#50535C" stroked="f">
                <v:path arrowok="t"/>
                <v:fill/>
              </v:shape>
            </v:group>
            <v:group style="position:absolute;left:9109;top:1800;width:190;height:146" coordorigin="9109,1800" coordsize="190,146">
              <v:shape style="position:absolute;left:9109;top:1800;width:190;height:146" coordorigin="9109,1800" coordsize="190,146" path="m9234,1802l9231,1804,9129,1911,9121,1920,9113,1928,9113,1929,9109,1934,9110,1940,9119,1944,9123,1945,9137,1943,9148,1942,9164,1939,9170,1939,9187,1939,9192,1932,9195,1926,9204,1918,9217,1904,9231,1888,9243,1876,9260,1857,9273,1841,9298,1810,9297,1808,9296,1807,9250,1807,9234,1802e" filled="t" fillcolor="#50535C" stroked="f">
                <v:path arrowok="t"/>
                <v:fill/>
              </v:shape>
              <v:shape style="position:absolute;left:9109;top:1800;width:190;height:146" coordorigin="9109,1800" coordsize="190,146" path="m9187,1939l9170,1939,9181,1944,9185,1942,9187,1939e" filled="t" fillcolor="#50535C" stroked="f">
                <v:path arrowok="t"/>
                <v:fill/>
              </v:shape>
              <v:shape style="position:absolute;left:9109;top:1800;width:190;height:146" coordorigin="9109,1800" coordsize="190,146" path="m9281,1800l9263,1804,9250,1807,9296,1807,9295,1804,9287,1802,9281,1800e" filled="t" fillcolor="#50535C" stroked="f">
                <v:path arrowok="t"/>
                <v:fill/>
              </v:shape>
            </v:group>
            <v:group style="position:absolute;left:8681;top:1803;width:196;height:143" coordorigin="8681,1803" coordsize="196,143">
              <v:shape style="position:absolute;left:8681;top:1803;width:196;height:143" coordorigin="8681,1803" coordsize="196,143" path="m8812,1803l8810,1805,8807,1808,8749,1866,8722,1894,8708,1909,8700,1916,8694,1925,8681,1934,8682,1940,8694,1945,8701,1946,8711,1943,8714,1942,8725,1940,8733,1937,8758,1937,8761,1935,8762,1933,8782,1910,8797,1893,8809,1881,8827,1863,8877,1810,8875,1809,8874,1807,8854,1807,8847,1806,8831,1805,8822,1804,8812,1803e" filled="t" fillcolor="#50535C" stroked="f">
                <v:path arrowok="t"/>
                <v:fill/>
              </v:shape>
              <v:shape style="position:absolute;left:8681;top:1803;width:196;height:143" coordorigin="8681,1803" coordsize="196,143" path="m8758,1937l8733,1937,8748,1945,8754,1941,8758,1937e" filled="t" fillcolor="#50535C" stroked="f">
                <v:path arrowok="t"/>
                <v:fill/>
              </v:shape>
              <v:shape style="position:absolute;left:8681;top:1803;width:196;height:143" coordorigin="8681,1803" coordsize="196,143" path="m8864,1805l8854,1807,8874,1807,8873,1806,8868,1805,8864,1805e" filled="t" fillcolor="#50535C" stroked="f">
                <v:path arrowok="t"/>
                <v:fill/>
              </v:shape>
            </v:group>
            <v:group style="position:absolute;left:10708;top:1798;width:194;height:144" coordorigin="10708,1798" coordsize="194,144">
              <v:shape style="position:absolute;left:10708;top:1798;width:194;height:144" coordorigin="10708,1798" coordsize="194,144" path="m10781,1940l10766,1940,10777,1942,10779,1941,10781,1940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754,1941l10727,1941,10731,1941,10737,1942,10741,1942,10754,1941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38,1798l10835,1800,10826,1810,10820,1816,10768,1872,10721,1918,10710,1928,10709,1929,10708,1931,10712,1938,10716,1941,10727,1941,10754,1941,10766,1940,10781,1940,10789,1930,10837,1881,10846,1871,10859,1857,10873,1843,10888,1829,10903,1816,10903,1804,10902,1802,10872,1802,10867,1801,10849,1801,10846,1801,10838,1798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84,1799l10872,1802,10902,1802,10900,1800,10887,1799,10884,1799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62,1800l10849,1801,10867,1801,10862,1800e" filled="t" fillcolor="#50535C" stroked="f">
                <v:path arrowok="t"/>
                <v:fill/>
              </v:shape>
            </v:group>
            <v:group style="position:absolute;left:11052;top:1793;width:211;height:150" coordorigin="11052,1793" coordsize="211,150">
              <v:shape style="position:absolute;left:11052;top:1793;width:211;height:150" coordorigin="11052,1793" coordsize="211,150" path="m11192,1793l11183,1802,11174,1810,11160,1827,11118,1867,11104,1881,11096,1889,11089,1896,11078,1904,11076,1906,11065,1916,11059,1923,11056,1925,11052,1932,11052,1936,11057,1941,11061,1942,11068,1939,11071,1938,11115,1937,11131,1937,11145,1924,11175,1894,11176,1892,11182,1889,11194,1878,11208,1864,11240,1831,11254,1817,11259,1812,11262,1807,11257,1799,11215,1799,11208,1799,11201,1799,11192,1793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131,1937l11115,1937,11117,1937,11126,1941,11131,1938,11131,1937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244,1795l11232,1798,11215,1799,11257,1799,11250,1795,11244,1795e" filled="t" fillcolor="#50535C" stroked="f">
                <v:path arrowok="t"/>
                <v:fill/>
              </v:shape>
            </v:group>
            <v:group style="position:absolute;left:11198;top:1795;width:204;height:146" coordorigin="11198,1795" coordsize="204,146">
              <v:shape style="position:absolute;left:11198;top:1795;width:204;height:146" coordorigin="11198,1795" coordsize="204,146" path="m11335,1795l11332,1796,11329,1800,11300,1829,11286,1843,11269,1860,11255,1873,11241,1888,11232,1897,11223,1907,11209,1918,11205,1922,11199,1928,11198,1932,11203,1939,11206,1941,11216,1940,11224,1940,11240,1936,11259,1936,11263,1935,11264,1935,11276,1935,11278,1934,11284,1927,11284,1926,11293,1919,11300,1912,11311,1901,11336,1874,11353,1856,11367,1842,11382,1829,11397,1816,11403,1813,11403,1806,11396,1800,11395,1799,11344,1799,11335,179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24,1940l11216,1940,11222,1940,11224,1940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59,1936l11240,1936,11251,1939,11259,1936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76,1935l11264,1935,11272,1937,11276,193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392,1797l11379,1797,11368,1798,11350,1798,11344,1799,11395,1799,11394,1798,11393,1798,11368,1798,11393,1798,11392,1797e" filled="t" fillcolor="#50535C" stroked="f">
                <v:path arrowok="t"/>
                <v:fill/>
              </v:shape>
            </v:group>
            <v:group style="position:absolute;left:11341;top:1798;width:194;height:144" coordorigin="11341,1798" coordsize="194,144">
              <v:shape style="position:absolute;left:11341;top:1798;width:194;height:144" coordorigin="11341,1798" coordsize="194,144" path="m11413,1939l11399,1939,11409,1942,11411,1940,11413,1939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387,1940l11360,1940,11363,1941,11370,1941,11374,1942,11387,1940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71,1798l11467,1800,11458,1809,11453,1815,11401,1871,11353,1917,11342,1927,11342,1929,11341,1930,11344,1937,11349,1941,11360,1940,11387,1940,11399,1939,11413,1939,11422,1930,11470,1881,11478,1871,11492,1856,11506,1842,11521,1829,11536,1816,11536,1803,11535,1802,11505,1802,11500,1801,11482,1801,11479,1801,11471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517,1798l11505,1802,11535,1802,11533,1799,11520,1799,11517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95,1800l11482,1801,11500,1801,11495,1800e" filled="t" fillcolor="#50535C" stroked="f">
                <v:path arrowok="t"/>
                <v:fill/>
              </v:shape>
            </v:group>
            <v:group style="position:absolute;left:11463;top:1794;width:162;height:154" coordorigin="11463,1794" coordsize="162,154">
              <v:shape style="position:absolute;left:11463;top:1794;width:162;height:154" coordorigin="11463,1794" coordsize="162,154" path="m11615,1794l11556,1843,11533,1868,11525,1875,11510,1888,11496,1903,11479,1922,11474,1926,11466,1932,11463,1935,11463,1939,11463,1939,11464,1944,11468,1948,11474,1948,11478,1945,11482,1943,11495,1941,11502,1939,11514,1939,11521,1936,11542,1936,11559,1919,11577,1901,11605,1872,11610,1867,11615,1862,11623,1853,11624,1848,11616,1841,11616,1837,11618,1829,11619,1827,11621,1817,11621,1809,11618,1796,11615,1794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14,1939l11502,1939,11509,1940,11514,1940,11514,1939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42,1936l11521,1936,11526,1936,11535,1939,11539,1939,11542,1936e" filled="t" fillcolor="#50535C" stroked="f">
                <v:path arrowok="t"/>
                <v:fill/>
              </v:shape>
            </v:group>
            <v:group style="position:absolute;left:11575;top:1898;width:37;height:47" coordorigin="11575,1898" coordsize="37,47">
              <v:shape style="position:absolute;left:11575;top:1898;width:37;height:47" coordorigin="11575,1898" coordsize="37,47" path="m11612,1941l11593,1941,11596,1941,11603,1945,11607,1945,11612,1941e" filled="t" fillcolor="#50535C" stroked="f">
                <v:path arrowok="t"/>
                <v:fill/>
              </v:shape>
              <v:shape style="position:absolute;left:11575;top:1898;width:37;height:47" coordorigin="11575,1898" coordsize="37,47" path="m11608,1898l11605,1901,11602,1905,11598,1909,11590,1918,11584,1922,11575,1932,11576,1936,11581,1939,11583,1940,11586,1941,11593,1941,11612,1941,11613,1940,11615,1938,11617,1928,11616,1917,11615,1905,11612,1899,11608,1898e" filled="t" fillcolor="#50535C" stroked="f">
                <v:path arrowok="t"/>
                <v:fill/>
              </v:shape>
            </v:group>
            <v:group style="position:absolute;left:10881;top:1798;width:194;height:144" coordorigin="10881,1798" coordsize="194,144">
              <v:shape style="position:absolute;left:10881;top:1798;width:194;height:144" coordorigin="10881,1798" coordsize="194,144" path="m10954,1940l10939,1940,10950,1942,10952,1941,10954,1940e" filled="t" fillcolor="#50535C" stroked="f">
                <v:path arrowok="t"/>
                <v:fill/>
              </v:shape>
              <v:shape style="position:absolute;left:10881;top:1798;width:194;height:144" coordorigin="10881,1798" coordsize="194,144" path="m10927,1941l10900,1941,10904,1941,10910,1942,10914,1942,10927,1941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11,1798l11008,1800,10999,1810,10993,1816,10941,1872,10894,1918,10883,1928,10882,1929,10881,1931,10884,1938,10889,1941,10900,1941,10927,1941,10939,1940,10954,1940,10962,1930,11010,1881,11019,1871,11032,1857,11046,1843,11061,1829,11076,1816,11076,1804,11075,1802,11045,1802,11040,1801,11022,1801,11019,1801,11011,1798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57,1799l11045,1802,11075,1802,11073,1800,11060,1799,11057,1799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35,1800l11022,1801,11040,1801,11035,1800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90.794189pt;margin-top:124.5019pt;width:30.126pt;height:30.626pt;mso-position-horizontal-relative:page;mso-position-vertical-relative:page;z-index:-5626" coordorigin="5816,2490" coordsize="603,613">
            <v:group style="position:absolute;left:5837;top:2911;width:180;height:170" coordorigin="5837,2911" coordsize="180,170">
              <v:shape style="position:absolute;left:5837;top:2911;width:180;height:170" coordorigin="5837,2911" coordsize="180,170" path="m5837,3081l6017,2911e" filled="f" stroked="t" strokeweight="2.126pt" strokecolor="#50535C">
                <v:path arrowok="t"/>
              </v:shape>
            </v:group>
            <v:group style="position:absolute;left:5998;top:2813;width:119;height:118" coordorigin="5998,2813" coordsize="119,118">
              <v:shape style="position:absolute;left:5998;top:2813;width:119;height:118" coordorigin="5998,2813" coordsize="119,118" path="m6117,2871l6113,2893,6101,2912,6084,2925,6063,2931,6039,2927,6019,2917,6005,2901,5998,2881,6001,2856,6011,2835,6025,2821,6044,2813,6070,2815,6091,2824,6106,2838,6115,2856,6117,2871xe" filled="f" stroked="t" strokeweight="2.126pt" strokecolor="#50535C">
                <v:path arrowok="t"/>
              </v:shape>
            </v:group>
            <v:group style="position:absolute;left:6118;top:2511;width:279;height:280" coordorigin="6118,2511" coordsize="279,280">
              <v:shape style="position:absolute;left:6118;top:2511;width:279;height:280" coordorigin="6118,2511" coordsize="279,280" path="m6397,2709l6341,2764,6270,2791,6251,2791,6232,2789,6163,2755,6129,2704,6118,2648,6119,2630,6150,2561,6199,2511,6397,2709xe" filled="f" stroked="t" strokeweight="2.126pt" strokecolor="#50535C">
                <v:path arrowok="t"/>
              </v:shape>
            </v:group>
            <v:group style="position:absolute;left:5837;top:2631;width:440;height:450" coordorigin="5837,2631" coordsize="440,450">
              <v:shape style="position:absolute;left:5837;top:2631;width:440;height:450" coordorigin="5837,2631" coordsize="440,450" path="m6057,2631l5877,2731,5837,3081,6217,3011,6277,2851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65.14209pt;margin-top:575.75pt;width:316.006pt;height:.1pt;mso-position-horizontal-relative:page;mso-position-vertical-relative:page;z-index:-5625" coordorigin="5303,11515" coordsize="6320,2">
            <v:shape style="position:absolute;left:5303;top:11515;width:6320;height:2" coordorigin="5303,11515" coordsize="6320,0" path="m5303,11515l11623,11515e" filled="f" stroked="t" strokeweight=".5pt" strokecolor="#96969C">
              <v:path arrowok="t"/>
            </v:shape>
          </v:group>
          <w10:wrap type="none"/>
        </w:pict>
      </w:r>
      <w:r>
        <w:rPr/>
        <w:pict>
          <v:group style="position:absolute;margin-left:265.14209pt;margin-top:635.75pt;width:316.006pt;height:.1pt;mso-position-horizontal-relative:page;mso-position-vertical-relative:page;z-index:-5624" coordorigin="5303,12715" coordsize="6320,2">
            <v:shape style="position:absolute;left:5303;top:12715;width:6320;height:2" coordorigin="5303,12715" coordsize="6320,0" path="m5303,12715l11623,12715e" filled="f" stroked="t" strokeweight=".5pt" strokecolor="#96969C">
              <v:path arrowok="t"/>
            </v:shape>
          </v:group>
          <w10:wrap type="none"/>
        </w:pict>
      </w:r>
      <w:r>
        <w:rPr/>
        <w:pict>
          <v:group style="position:absolute;margin-left:265.14209pt;margin-top:683.75pt;width:316.006pt;height:.1pt;mso-position-horizontal-relative:page;mso-position-vertical-relative:page;z-index:-5623" coordorigin="5303,13675" coordsize="6320,2">
            <v:shape style="position:absolute;left:5303;top:13675;width:6320;height:2" coordorigin="5303,13675" coordsize="6320,0" path="m5303,13675l11623,13675e" filled="f" stroked="t" strokeweight=".5pt" strokecolor="#96969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1.131805pt;margin-top:46.922848pt;width:60.218409pt;height:10pt;mso-position-horizontal-relative:page;mso-position-vertical-relative:page;z-index:-562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8.973602pt;margin-top:46.922848pt;width:88.904405pt;height:10pt;mso-position-horizontal-relative:page;mso-position-vertical-relative:page;z-index:-562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hyperlink r:id="rId28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907013pt;margin-top:46.922848pt;width:75.242504pt;height:10pt;mso-position-horizontal-relative:page;mso-position-vertical-relative:page;z-index:-562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hyperlink r:id="rId29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-1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429504pt;margin-top:171.151306pt;width:124.140162pt;height:12pt;mso-position-horizontal-relative:page;mso-position-vertical-relative:page;z-index:-561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100"/>
                      <w:b/>
                      <w:bCs/>
                      <w:position w:val="1"/>
                    </w:rPr>
                    <w:t>IV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0pt;margin-top:195.151306pt;width:12.000001pt;height:12pt;mso-position-horizontal-relative:page;mso-position-vertical-relative:page;z-index:-561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2.580704pt;margin-top:219.151306pt;width:326.834945pt;height:12pt;mso-position-horizontal-relative:page;mso-position-vertical-relative:page;z-index:-561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288.091217pt;width:491.240026pt;height:38pt;mso-position-horizontal-relative:page;mso-position-vertical-relative:page;z-index:-5616" type="#_x0000_t202" filled="f" stroked="f">
            <v:textbox inset="0,0,0,0">
              <w:txbxContent>
                <w:p>
                  <w:pPr>
                    <w:spacing w:before="0" w:after="0" w:line="753" w:lineRule="exact"/>
                    <w:ind w:left="20" w:right="-128"/>
                    <w:jc w:val="left"/>
                    <w:rPr>
                      <w:rFonts w:ascii="Montserrat" w:hAnsi="Montserrat" w:cs="Montserrat" w:eastAsia="Montserrat"/>
                      <w:sz w:val="72"/>
                      <w:szCs w:val="72"/>
                    </w:rPr>
                  </w:pPr>
                  <w:rPr/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36"/>
                      <w:b/>
                      <w:bCs/>
                      <w:position w:val="3"/>
                    </w:rPr>
                    <w:t>there’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0"/>
                      <w:b/>
                      <w:bCs/>
                      <w:position w:val="3"/>
                    </w:rPr>
                    <w:t>s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95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36"/>
                      <w:w w:val="100"/>
                      <w:b/>
                      <w:bCs/>
                      <w:position w:val="3"/>
                    </w:rPr>
                    <w:t>nothin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0"/>
                      <w:w w:val="100"/>
                      <w:b/>
                      <w:bCs/>
                      <w:position w:val="3"/>
                    </w:rPr>
                    <w:t>g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38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36"/>
                      <w:w w:val="100"/>
                      <w:b/>
                      <w:bCs/>
                      <w:position w:val="3"/>
                    </w:rPr>
                    <w:t>mor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0"/>
                      <w:w w:val="100"/>
                      <w:b/>
                      <w:bCs/>
                      <w:position w:val="3"/>
                    </w:rPr>
                    <w:t>e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76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58"/>
                      <w:w w:val="100"/>
                      <w:b/>
                      <w:bCs/>
                      <w:position w:val="3"/>
                    </w:rPr>
                    <w:t>e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56"/>
                      <w:w w:val="100"/>
                      <w:b/>
                      <w:bCs/>
                      <w:position w:val="3"/>
                    </w:rPr>
                    <w:t>x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36"/>
                      <w:w w:val="100"/>
                      <w:b/>
                      <w:bCs/>
                      <w:position w:val="3"/>
                    </w:rPr>
                    <w:t>citing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331.091217pt;width:200.25201pt;height:38pt;mso-position-horizontal-relative:page;mso-position-vertical-relative:page;z-index:-5615" type="#_x0000_t202" filled="f" stroked="f">
            <v:textbox inset="0,0,0,0">
              <w:txbxContent>
                <w:p>
                  <w:pPr>
                    <w:spacing w:before="0" w:after="0" w:line="753" w:lineRule="exact"/>
                    <w:ind w:left="20" w:right="-128"/>
                    <w:jc w:val="left"/>
                    <w:rPr>
                      <w:rFonts w:ascii="Montserrat" w:hAnsi="Montserrat" w:cs="Montserrat" w:eastAsia="Montserrat"/>
                      <w:sz w:val="72"/>
                      <w:szCs w:val="72"/>
                    </w:rPr>
                  </w:pPr>
                  <w:rPr/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36"/>
                      <w:w w:val="100"/>
                      <w:b/>
                      <w:bCs/>
                      <w:position w:val="3"/>
                    </w:rPr>
                    <w:t>tha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0"/>
                      <w:w w:val="100"/>
                      <w:b/>
                      <w:bCs/>
                      <w:position w:val="3"/>
                    </w:rPr>
                    <w:t>n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45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0"/>
                      <w:w w:val="101"/>
                      <w:b/>
                      <w:bCs/>
                      <w:position w:val="3"/>
                    </w:rPr>
                    <w:t>a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95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36"/>
                      <w:w w:val="100"/>
                      <w:b/>
                      <w:bCs/>
                      <w:position w:val="3"/>
                    </w:rPr>
                    <w:t>good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656311pt;margin-top:331.091217pt;width:73.964004pt;height:38pt;mso-position-horizontal-relative:page;mso-position-vertical-relative:page;z-index:-5614" type="#_x0000_t202" filled="f" stroked="f">
            <v:textbox inset="0,0,0,0">
              <w:txbxContent>
                <w:p>
                  <w:pPr>
                    <w:spacing w:before="0" w:after="0" w:line="753" w:lineRule="exact"/>
                    <w:ind w:left="20" w:right="-128"/>
                    <w:jc w:val="left"/>
                    <w:rPr>
                      <w:rFonts w:ascii="Montserrat" w:hAnsi="Montserrat" w:cs="Montserrat" w:eastAsia="Montserrat"/>
                      <w:sz w:val="72"/>
                      <w:szCs w:val="72"/>
                    </w:rPr>
                  </w:pPr>
                  <w:rPr/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36"/>
                      <w:w w:val="101"/>
                      <w:b/>
                      <w:bCs/>
                      <w:position w:val="3"/>
                    </w:rPr>
                    <w:t>idea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2757pt;margin-top:442.299835pt;width:51.869097pt;height:26pt;mso-position-horizontal-relative:page;mso-position-vertical-relative:page;z-index:-561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left="20" w:right="-92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36"/>
                      <w:w w:val="99"/>
                      <w:b/>
                      <w:bCs/>
                      <w:position w:val="2"/>
                    </w:rPr>
                    <w:t>9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0"/>
                      <w:w w:val="99"/>
                      <w:b/>
                      <w:bCs/>
                      <w:position w:val="2"/>
                    </w:rPr>
                    <w:t>5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72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0"/>
                      <w:w w:val="100"/>
                      <w:b/>
                      <w:bCs/>
                      <w:position w:val="2"/>
                    </w:rPr>
                    <w:t>%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8.096695pt;margin-top:442.299835pt;width:37.69766pt;height:26pt;mso-position-horizontal-relative:page;mso-position-vertical-relative:page;z-index:-561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left="20" w:right="-92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36"/>
                      <w:w w:val="100"/>
                      <w:b/>
                      <w:bCs/>
                      <w:position w:val="2"/>
                    </w:rPr>
                    <w:t>453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9.980804pt;margin-top:442.299835pt;width:57.034816pt;height:26pt;mso-position-horizontal-relative:page;mso-position-vertical-relative:page;z-index:-561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left="20" w:right="-92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36"/>
                      <w:w w:val="99"/>
                      <w:b/>
                      <w:bCs/>
                      <w:position w:val="2"/>
                    </w:rPr>
                    <w:t>13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0"/>
                      <w:w w:val="99"/>
                      <w:b/>
                      <w:bCs/>
                      <w:position w:val="2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72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0"/>
                      <w:w w:val="100"/>
                      <w:b/>
                      <w:bCs/>
                      <w:position w:val="2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1.525513pt;margin-top:442.299835pt;width:51.869097pt;height:26pt;mso-position-horizontal-relative:page;mso-position-vertical-relative:page;z-index:-561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left="20" w:right="-92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36"/>
                      <w:w w:val="99"/>
                      <w:b/>
                      <w:bCs/>
                      <w:position w:val="2"/>
                    </w:rPr>
                    <w:t>9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0"/>
                      <w:w w:val="99"/>
                      <w:b/>
                      <w:bCs/>
                      <w:position w:val="2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72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0"/>
                      <w:w w:val="100"/>
                      <w:b/>
                      <w:bCs/>
                      <w:position w:val="2"/>
                    </w:rPr>
                    <w:t>%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872314pt;margin-top:442.299835pt;width:51.869097pt;height:26pt;mso-position-horizontal-relative:page;mso-position-vertical-relative:page;z-index:-560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left="20" w:right="-92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36"/>
                      <w:w w:val="99"/>
                      <w:b/>
                      <w:bCs/>
                      <w:position w:val="2"/>
                    </w:rPr>
                    <w:t>8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0"/>
                      <w:w w:val="99"/>
                      <w:b/>
                      <w:bCs/>
                      <w:position w:val="2"/>
                    </w:rPr>
                    <w:t>9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72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0"/>
                      <w:w w:val="100"/>
                      <w:b/>
                      <w:bCs/>
                      <w:position w:val="2"/>
                    </w:rPr>
                    <w:t>%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906502pt;margin-top:494.206421pt;width:72.587746pt;height:24pt;mso-position-horizontal-relative:page;mso-position-vertical-relative:page;z-index:-560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5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3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99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413" w:right="393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99"/>
                      <w:position w:val="1"/>
                    </w:rPr>
                    <w:t>ia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0.397903pt;margin-top:494.206421pt;width:74.897003pt;height:24pt;mso-position-horizontal-relative:page;mso-position-vertical-relative:page;z-index:-560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4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413" w:right="393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99"/>
                      <w:position w:val="1"/>
                    </w:rPr>
                    <w:t>mon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99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267303pt;margin-top:494.206421pt;width:70.444003pt;height:24pt;mso-position-horizontal-relative:page;mso-position-vertical-relative:page;z-index:-560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Pu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4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368" w:right="348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99"/>
                      <w:position w:val="1"/>
                    </w:rPr>
                    <w:t>mon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99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8.72879pt;margin-top:494.206421pt;width:77.448003pt;height:24pt;mso-position-horizontal-relative:page;mso-position-vertical-relative:page;z-index:-560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6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438" w:right="418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99"/>
                      <w:position w:val="1"/>
                    </w:rPr>
                    <w:t>mon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99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1.042786pt;margin-top:494.206421pt;width:71.622003pt;height:24pt;mso-position-horizontal-relative:page;mso-position-vertical-relative:page;z-index:-560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140" w:right="122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1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5"/>
                      <w:w w:val="99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at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2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th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568.536682pt;width:218.611891pt;height:104.184384pt;mso-position-horizontal-relative:page;mso-position-vertical-relative:page;z-index:-5603" type="#_x0000_t202" filled="f" stroked="f">
            <v:textbox inset="0,0,0,0">
              <w:txbxContent>
                <w:p>
                  <w:pPr>
                    <w:spacing w:before="0" w:after="0" w:line="34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b/>
                      <w:bCs/>
                      <w:position w:val="2"/>
                    </w:rPr>
                    <w:t>OBJECTIVE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b/>
                      <w:bCs/>
                      <w:position w:val="2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position w:val="0"/>
                    </w:rPr>
                  </w:r>
                </w:p>
                <w:p>
                  <w:pPr>
                    <w:spacing w:before="6" w:after="0" w:line="120" w:lineRule="exact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  <w:p>
                  <w:pPr>
                    <w:spacing w:before="0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ons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por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14209pt;margin-top:579.151306pt;width:318.004125pt;height:33.569738pt;mso-position-horizontal-relative:page;mso-position-vertical-relative:page;z-index:-560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6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188" w:lineRule="exact"/>
                    <w:ind w:left="20" w:right="-44"/>
                    <w:jc w:val="left"/>
                    <w:tabs>
                      <w:tab w:pos="6340" w:val="left"/>
                    </w:tabs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w w:val="99"/>
                      <w:position w:val="1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w w:val="99"/>
                      <w:u w:val="single" w:color="96969C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w w:val="100"/>
                      <w:u w:val="single" w:color="96969C"/>
                      <w:position w:val="1"/>
                    </w:rPr>
                    <w:tab/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w w:val="100"/>
                      <w:u w:val="single" w:color="96969C"/>
                      <w:position w:val="1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w w:val="100"/>
                      <w:position w:val="1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14209pt;margin-top:615.151306pt;width:5.76pt;height:12pt;mso-position-horizontal-relative:page;mso-position-vertical-relative:page;z-index:-5601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6.14209pt;margin-top:615.151306pt;width:301.995944pt;height:12pt;mso-position-horizontal-relative:page;mso-position-vertical-relative:page;z-index:-560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nia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8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?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14209pt;margin-top:639.151306pt;width:5.76pt;height:12pt;mso-position-horizontal-relative:page;mso-position-vertical-relative:page;z-index:-559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6.14209pt;margin-top:639.151306pt;width:223.513214pt;height:36.0pt;mso-position-horizontal-relative:page;mso-position-vertical-relative:page;z-index:-559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14209pt;margin-top:687.151306pt;width:5.76pt;height:12pt;mso-position-horizontal-relative:page;mso-position-vertical-relative:page;z-index:-559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6.14209pt;margin-top:687.151306pt;width:228.12662pt;height:36pt;mso-position-horizontal-relative:page;mso-position-vertical-relative:page;z-index:-559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9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688.721069pt;width:219.714354pt;height:30pt;mso-position-horizontal-relative:page;mso-position-vertical-relative:page;z-index:-559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5.581177pt;margin-top:749.31543pt;width:6.566407pt;height:10pt;mso-position-horizontal-relative:page;mso-position-vertical-relative:page;z-index:-559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9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830688pt;margin-top:401.976105pt;width:31pt;height:31pt;mso-position-horizontal-relative:page;mso-position-vertical-relative:page;z-index:-559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2.483887pt;margin-top:401.349487pt;width:31pt;height:31pt;mso-position-horizontal-relative:page;mso-position-vertical-relative:page;z-index:-559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0.841675pt;margin-top:410.976105pt;width:8pt;height:8pt;mso-position-horizontal-relative:page;mso-position-vertical-relative:page;z-index:-5591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9.483887pt;margin-top:406.349487pt;width:8pt;height:8pt;mso-position-horizontal-relative:page;mso-position-vertical-relative:page;z-index:-5590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7.483887pt;margin-top:406.349487pt;width:4pt;height:20pt;mso-position-horizontal-relative:page;mso-position-vertical-relative:page;z-index:-558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1.483887pt;margin-top:406.349487pt;width:8pt;height:4pt;mso-position-horizontal-relative:page;mso-position-vertical-relative:page;z-index:-5588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1.483887pt;margin-top:410.349487pt;width:4pt;height:16pt;mso-position-horizontal-relative:page;mso-position-vertical-relative:page;z-index:-558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5.483887pt;margin-top:410.349487pt;width:4pt;height:16pt;mso-position-horizontal-relative:page;mso-position-vertical-relative:page;z-index:-558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9.483887pt;margin-top:414.349487pt;width:4pt;height:12pt;mso-position-horizontal-relative:page;mso-position-vertical-relative:page;z-index:-558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3.483887pt;margin-top:414.349487pt;width:4pt;height:12pt;mso-position-horizontal-relative:page;mso-position-vertical-relative:page;z-index:-558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316502pt;margin-top:405.47171pt;width:9pt;height:14pt;mso-position-horizontal-relative:page;mso-position-vertical-relative:page;z-index:-558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0.316498pt;margin-top:405.47171pt;width:9pt;height:14pt;mso-position-horizontal-relative:page;mso-position-vertical-relative:page;z-index:-558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8.842102pt;margin-top:47.243801pt;width:10.63pt;height:9.2125pt;mso-position-horizontal-relative:page;mso-position-vertical-relative:page;z-index:-5581" type="#_x0000_t202" filled="f" stroked="f">
            <v:textbox inset="0,0,0,0">
              <w:txbxContent>
                <w:p>
                  <w:pPr>
                    <w:spacing w:before="4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5.14209pt;margin-top:564.75pt;width:316.006pt;height:12pt;mso-position-horizontal-relative:page;mso-position-vertical-relative:page;z-index:-558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5.14209pt;margin-top:599pt;width:316.004125pt;height:12pt;mso-position-horizontal-relative:page;mso-position-vertical-relative:page;z-index:-557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5.14209pt;margin-top:624.75pt;width:316.006pt;height:12pt;mso-position-horizontal-relative:page;mso-position-vertical-relative:page;z-index:-557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5.14209pt;margin-top:672.75pt;width:316.006pt;height:12pt;mso-position-horizontal-relative:page;mso-position-vertical-relative:page;z-index:-557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30.273987pt;width:550.295pt;height:12pt;mso-position-horizontal-relative:page;mso-position-vertical-relative:page;z-index:-557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820" w:bottom="280" w:left="1120" w:right="172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30.852301pt;margin-top:741.259888pt;width:550.295pt;height:.1pt;mso-position-horizontal-relative:page;mso-position-vertical-relative:page;z-index:-5575" coordorigin="617,14825" coordsize="11006,2">
            <v:shape style="position:absolute;left:617;top:14825;width:11006;height:2" coordorigin="617,14825" coordsize="11006,0" path="m617,14825l11623,14825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8522pt;margin-top:45.043098pt;width:12.508pt;height:12.023pt;mso-position-horizontal-relative:page;mso-position-vertical-relative:page;z-index:-5574" coordorigin="617,901" coordsize="250,240">
            <v:shape style="position:absolute;left:617;top:901;width:250;height:240" coordorigin="617,901" coordsize="250,240" path="m742,901l711,990,617,993,692,1050,665,1141,742,1088,804,1088,793,1050,867,993,773,990,742,901e" filled="t" fillcolor="#50535C" stroked="f">
              <v:path arrowok="t"/>
              <v:fill/>
            </v:shape>
            <v:shape style="position:absolute;left:617;top:901;width:250;height:240" coordorigin="617,901" coordsize="250,240" path="m804,1088l742,1088,819,1141,804,1088e" filled="t" fillcolor="#50535C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0.4121pt;margin-top:89.142899pt;width:551.3071pt;height:8.982pt;mso-position-horizontal-relative:page;mso-position-vertical-relative:page;z-index:-5573" coordorigin="608,1783" coordsize="11026,180">
            <v:group style="position:absolute;left:618;top:1798;width:84;height:81" coordorigin="618,1798" coordsize="84,81">
              <v:shape style="position:absolute;left:618;top:1798;width:84;height:81" coordorigin="618,1798" coordsize="84,81" path="m650,1798l621,1823,621,1836,621,1842,618,1854,621,1860,620,1869,622,1872,627,1878,675,1841,685,1828,697,1818,699,1812,703,1806,699,1801,686,1801,670,1799,650,1798e" filled="t" fillcolor="#50535C" stroked="f">
                <v:path arrowok="t"/>
                <v:fill/>
              </v:shape>
              <v:shape style="position:absolute;left:618;top:1798;width:84;height:81" coordorigin="618,1798" coordsize="84,81" path="m698,1798l689,1800,686,1801,699,1801,698,1798e" filled="t" fillcolor="#50535C" stroked="f">
                <v:path arrowok="t"/>
                <v:fill/>
              </v:shape>
            </v:group>
            <v:group style="position:absolute;left:763;top:1802;width:206;height:144" coordorigin="763,1802" coordsize="206,144">
              <v:shape style="position:absolute;left:763;top:1802;width:206;height:144" coordorigin="763,1802" coordsize="206,144" path="m896,1802l892,1805,887,1807,878,1818,873,1824,844,1852,831,1868,824,1877,817,1886,805,1894,803,1896,798,1902,795,1906,783,1918,775,1926,763,1939,765,1944,777,1946,783,1946,797,1945,805,1943,821,1940,829,1939,859,1939,864,1934,867,1929,873,1921,884,1908,901,1891,914,1876,957,1826,961,1822,970,1812,969,1808,912,1808,904,1807,902,1804,899,1802,898,1802,896,1802e" filled="t" fillcolor="#50535C" stroked="f">
                <v:path arrowok="t"/>
                <v:fill/>
              </v:shape>
              <v:shape style="position:absolute;left:763;top:1802;width:206;height:144" coordorigin="763,1802" coordsize="206,144" path="m859,1939l829,1939,842,1944,848,1944,856,1941,858,1940,859,1939e" filled="t" fillcolor="#50535C" stroked="f">
                <v:path arrowok="t"/>
                <v:fill/>
              </v:shape>
              <v:shape style="position:absolute;left:763;top:1802;width:206;height:144" coordorigin="763,1802" coordsize="206,144" path="m953,1803l945,1805,942,1805,927,1807,917,1807,912,1808,969,1808,968,1807,958,1804,953,1803e" filled="t" fillcolor="#50535C" stroked="f">
                <v:path arrowok="t"/>
                <v:fill/>
              </v:shape>
              <v:shape style="position:absolute;left:763;top:1802;width:206;height:144" coordorigin="763,1802" coordsize="206,144" path="m898,1802l898,1802,899,1802e" filled="t" fillcolor="#50535C" stroked="f">
                <v:path arrowok="t"/>
                <v:fill/>
              </v:shape>
            </v:group>
            <v:group style="position:absolute;left:913;top:1799;width:203;height:153" coordorigin="913,1799" coordsize="203,153">
              <v:shape style="position:absolute;left:913;top:1799;width:203;height:153" coordorigin="913,1799" coordsize="203,153" path="m1047,1800l1043,1802,1035,1809,1021,1823,989,1852,988,1854,956,1890,941,1907,929,1923,916,1938,913,1940,913,1942,916,1951,920,1952,927,1951,929,1950,931,1950,951,1947,971,1946,974,1946,989,1946,994,1939,996,1936,1005,1927,1011,1921,1024,1907,1029,1900,1037,1893,1051,1879,1064,1863,1076,1847,1089,1832,1095,1826,1102,1820,1116,1810,1115,1803,1110,1802,1088,1802,1087,1802,1070,1802,1064,1801,1058,1801,1047,1800e" filled="t" fillcolor="#50535C" stroked="f">
                <v:path arrowok="t"/>
                <v:fill/>
              </v:shape>
              <v:shape style="position:absolute;left:913;top:1799;width:203;height:153" coordorigin="913,1799" coordsize="203,153" path="m989,1946l974,1946,976,1947,987,1949,987,1949,989,1946e" filled="t" fillcolor="#50535C" stroked="f">
                <v:path arrowok="t"/>
                <v:fill/>
              </v:shape>
              <v:shape style="position:absolute;left:913;top:1799;width:203;height:153" coordorigin="913,1799" coordsize="203,153" path="m1102,1799l1094,1802,1088,1802,1110,1802,1105,1799,1102,1799e" filled="t" fillcolor="#50535C" stroked="f">
                <v:path arrowok="t"/>
                <v:fill/>
              </v:shape>
              <v:shape style="position:absolute;left:913;top:1799;width:203;height:153" coordorigin="913,1799" coordsize="203,153" path="m1078,1801l1074,1801,1070,1801,1070,1802,1087,1802,1078,1801e" filled="t" fillcolor="#50535C" stroked="f">
                <v:path arrowok="t"/>
                <v:fill/>
              </v:shape>
            </v:group>
            <v:group style="position:absolute;left:1628;top:1797;width:208;height:154" coordorigin="1628,1797" coordsize="208,154">
              <v:shape style="position:absolute;left:1628;top:1797;width:208;height:154" coordorigin="1628,1797" coordsize="208,154" path="m1766,1797l1763,1799,1760,1802,1752,1810,1741,1822,1727,1837,1708,1855,1680,1883,1674,1888,1670,1895,1655,1909,1642,1924,1628,1938,1628,1941,1632,1950,1635,1951,1645,1946,1647,1945,1656,1944,1663,1944,1681,1941,1717,1941,1722,1936,1726,1933,1734,1924,1774,1879,1788,1863,1801,1848,1814,1833,1829,1820,1836,1814,1835,1810,1830,1805,1775,1805,1772,1803,1769,1799,1767,1798,1766,1797e" filled="t" fillcolor="#50535C" stroked="f">
                <v:path arrowok="t"/>
                <v:fill/>
              </v:shape>
              <v:shape style="position:absolute;left:1628;top:1797;width:208;height:154" coordorigin="1628,1797" coordsize="208,154" path="m1717,1941l1681,1941,1693,1942,1710,1945,1715,1944,1717,1941e" filled="t" fillcolor="#50535C" stroked="f">
                <v:path arrowok="t"/>
                <v:fill/>
              </v:shape>
              <v:shape style="position:absolute;left:1628;top:1797;width:208;height:154" coordorigin="1628,1797" coordsize="208,154" path="m1663,1944l1656,1944,1662,1944,1663,1944e" filled="t" fillcolor="#50535C" stroked="f">
                <v:path arrowok="t"/>
                <v:fill/>
              </v:shape>
              <v:shape style="position:absolute;left:1628;top:1797;width:208;height:154" coordorigin="1628,1797" coordsize="208,154" path="m1804,1801l1792,1802,1785,1804,1775,1805,1830,1805,1830,1804,1810,1804,1804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19,1801l1810,1804,1830,1804,1827,1802,1824,1802,1819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27,1801l1824,1802,1827,1802e" filled="t" fillcolor="#50535C" stroked="f">
                <v:path arrowok="t"/>
                <v:fill/>
              </v:shape>
            </v:group>
            <v:group style="position:absolute;left:2055;top:1795;width:210;height:152" coordorigin="2055,1795" coordsize="210,152">
              <v:shape style="position:absolute;left:2055;top:1795;width:210;height:152" coordorigin="2055,1795" coordsize="210,152" path="m2194,1795l2191,1796,2169,1818,2152,1837,2139,1851,2125,1865,2109,1882,2095,1896,2081,1909,2066,1923,2064,1926,2061,1928,2055,1933,2055,1936,2059,1944,2063,1946,2074,1944,2099,1944,2104,1942,2110,1941,2132,1941,2132,1941,2142,1931,2156,1916,2171,1903,2173,1901,2175,1899,2184,1889,2192,1880,2202,1870,2216,1856,2261,1813,2263,1811,2265,1809,2263,1801,2209,1801,2203,1800,2194,1795e" filled="t" fillcolor="#50535C" stroked="f">
                <v:path arrowok="t"/>
                <v:fill/>
              </v:shape>
              <v:shape style="position:absolute;left:2055;top:1795;width:210;height:152" coordorigin="2055,1795" coordsize="210,152" path="m2099,1944l2074,1944,2078,1945,2088,1945,2094,1946,2099,1944e" filled="t" fillcolor="#50535C" stroked="f">
                <v:path arrowok="t"/>
                <v:fill/>
              </v:shape>
              <v:shape style="position:absolute;left:2055;top:1795;width:210;height:152" coordorigin="2055,1795" coordsize="210,152" path="m2132,1941l2110,1941,2120,1941,2123,1944,2128,1945,2130,1943,2132,1941e" filled="t" fillcolor="#50535C" stroked="f">
                <v:path arrowok="t"/>
                <v:fill/>
              </v:shape>
              <v:shape style="position:absolute;left:2055;top:1795;width:210;height:152" coordorigin="2055,1795" coordsize="210,152" path="m2217,1799l2216,1799,2209,1801,2263,1801,2263,1801,2229,1801,2217,1799e" filled="t" fillcolor="#50535C" stroked="f">
                <v:path arrowok="t"/>
                <v:fill/>
              </v:shape>
              <v:shape style="position:absolute;left:2055;top:1795;width:210;height:152" coordorigin="2055,1795" coordsize="210,152" path="m2260,1797l2240,1798,2229,1801,2263,1801,2262,1797,2260,1797e" filled="t" fillcolor="#50535C" stroked="f">
                <v:path arrowok="t"/>
                <v:fill/>
              </v:shape>
            </v:group>
            <v:group style="position:absolute;left:2201;top:1793;width:211;height:150" coordorigin="2201,1793" coordsize="211,150">
              <v:shape style="position:absolute;left:2201;top:1793;width:211;height:150" coordorigin="2201,1793" coordsize="211,150" path="m2342,1793l2333,1802,2324,1810,2309,1827,2267,1868,2253,1882,2246,1889,2239,1897,2227,1904,2225,1907,2215,1917,2208,1923,2206,1926,2201,1932,2202,1936,2207,1942,2211,1943,2217,1939,2220,1938,2265,1937,2281,1937,2294,1924,2325,1895,2326,1893,2331,1889,2343,1878,2357,1864,2389,1832,2403,1818,2409,1812,2412,1807,2406,1799,2365,1799,2358,1799,2351,1799,2342,1793e" filled="t" fillcolor="#50535C" stroked="f">
                <v:path arrowok="t"/>
                <v:fill/>
              </v:shape>
              <v:shape style="position:absolute;left:2201;top:1793;width:211;height:150" coordorigin="2201,1793" coordsize="211,150" path="m2281,1937l2265,1937,2267,1938,2275,1942,2280,1938,2281,1937e" filled="t" fillcolor="#50535C" stroked="f">
                <v:path arrowok="t"/>
                <v:fill/>
              </v:shape>
              <v:shape style="position:absolute;left:2201;top:1793;width:211;height:150" coordorigin="2201,1793" coordsize="211,150" path="m2393,1795l2382,1799,2365,1799,2406,1799,2400,1796,2393,1795e" filled="t" fillcolor="#50535C" stroked="f">
                <v:path arrowok="t"/>
                <v:fill/>
              </v:shape>
            </v:group>
            <v:group style="position:absolute;left:1916;top:1796;width:200;height:151" coordorigin="1916,1796" coordsize="200,151">
              <v:shape style="position:absolute;left:1916;top:1796;width:200;height:151" coordorigin="1916,1796" coordsize="200,151" path="m1967,1945l1947,1945,1957,1947,1962,1947,1967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1946,1945l1932,1945,1941,1946,1946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2054,1796l2046,1798,2042,1802,2034,1812,2029,1817,2023,1824,1997,1850,1983,1865,1969,1880,1955,1897,1940,1912,1926,1925,1924,1927,1922,1929,1916,1937,1918,1944,1918,1944,1929,1946,1932,1945,1946,1945,1947,1945,1967,1945,1973,1944,1980,1942,1994,1942,1994,1942,1997,1940,1999,1929,2015,1914,2060,1869,2093,1831,2100,1824,2110,1817,2111,1816,2117,1808,2116,1803,2062,1803,2061,1802,2058,1802,2054,1796e" filled="t" fillcolor="#50535C" stroked="f">
                <v:path arrowok="t"/>
                <v:fill/>
              </v:shape>
              <v:shape style="position:absolute;left:1916;top:1796;width:200;height:151" coordorigin="1916,1796" coordsize="200,151" path="m1994,1942l1980,1942,1989,1944,1991,1944,1994,1942e" filled="t" fillcolor="#50535C" stroked="f">
                <v:path arrowok="t"/>
                <v:fill/>
              </v:shape>
              <v:shape style="position:absolute;left:1916;top:1796;width:200;height:151" coordorigin="1916,1796" coordsize="200,151" path="m2102,1796l2074,1799,2062,1803,2116,1803,2114,1797,2102,1796e" filled="t" fillcolor="#50535C" stroked="f">
                <v:path arrowok="t"/>
                <v:fill/>
              </v:shape>
            </v:group>
            <v:group style="position:absolute;left:2348;top:1795;width:204;height:146" coordorigin="2348,1795" coordsize="204,146">
              <v:shape style="position:absolute;left:2348;top:1795;width:204;height:146" coordorigin="2348,1795" coordsize="204,146" path="m2485,1795l2482,1796,2478,1800,2449,1829,2435,1844,2419,1860,2404,1874,2390,1888,2381,1898,2372,1907,2358,1919,2355,1922,2348,1929,2348,1932,2353,1939,2356,1941,2366,1940,2374,1940,2389,1937,2408,1937,2412,1936,2413,1935,2426,1935,2428,1934,2433,1927,2434,1927,2442,1919,2450,1912,2460,1901,2485,1874,2502,1857,2517,1843,2531,1829,2547,1817,2552,1813,2552,1807,2546,1800,2545,1800,2493,1800,2485,1795e" filled="t" fillcolor="#50535C" stroked="f">
                <v:path arrowok="t"/>
                <v:fill/>
              </v:shape>
              <v:shape style="position:absolute;left:2348;top:1795;width:204;height:146" coordorigin="2348,1795" coordsize="204,146" path="m2374,1940l2366,1940,2372,1941,2374,1940e" filled="t" fillcolor="#50535C" stroked="f">
                <v:path arrowok="t"/>
                <v:fill/>
              </v:shape>
              <v:shape style="position:absolute;left:2348;top:1795;width:204;height:146" coordorigin="2348,1795" coordsize="204,146" path="m2408,1937l2389,1937,2401,1939,2408,1937e" filled="t" fillcolor="#50535C" stroked="f">
                <v:path arrowok="t"/>
                <v:fill/>
              </v:shape>
              <v:shape style="position:absolute;left:2348;top:1795;width:204;height:146" coordorigin="2348,1795" coordsize="204,146" path="m2426,1935l2413,1935,2422,1938,2426,1935e" filled="t" fillcolor="#50535C" stroked="f">
                <v:path arrowok="t"/>
                <v:fill/>
              </v:shape>
              <v:shape style="position:absolute;left:2348;top:1795;width:204;height:146" coordorigin="2348,1795" coordsize="204,146" path="m2541,1797l2529,1798,2518,1798,2500,1798,2493,1800,2545,1800,2543,1799,2543,1798,2518,1798,2543,1798,2541,1797e" filled="t" fillcolor="#50535C" stroked="f">
                <v:path arrowok="t"/>
                <v:fill/>
              </v:shape>
            </v:group>
            <v:group style="position:absolute;left:1774;top:1796;width:202;height:151" coordorigin="1774,1796" coordsize="202,151">
              <v:shape style="position:absolute;left:1774;top:1796;width:202;height:151" coordorigin="1774,1796" coordsize="202,151" path="m1908,1796l1908,1796,1898,1804,1896,1808,1892,1813,1838,1870,1827,1883,1807,1902,1776,1931,1775,1934,1774,1939,1775,1942,1781,1945,1785,1947,1788,1944,1790,1942,1792,1940,1833,1937,1840,1937,1845,1937,1857,1937,1861,1934,1868,1924,1872,1918,1899,1890,1913,1875,1929,1859,1942,1844,1957,1830,1972,1817,1973,1816,1974,1815,1976,1812,1976,1810,1975,1805,1925,1805,1920,1804,1908,1796e" filled="t" fillcolor="#50535C" stroked="f">
                <v:path arrowok="t"/>
                <v:fill/>
              </v:shape>
              <v:shape style="position:absolute;left:1774;top:1796;width:202;height:151" coordorigin="1774,1796" coordsize="202,151" path="m1840,1937l1833,1937,1833,1938,1840,1937e" filled="t" fillcolor="#50535C" stroked="f">
                <v:path arrowok="t"/>
                <v:fill/>
              </v:shape>
              <v:shape style="position:absolute;left:1774;top:1796;width:202;height:151" coordorigin="1774,1796" coordsize="202,151" path="m1969,1798l1952,1802,1941,1803,1925,1805,1975,1805,1974,1801,1969,1798e" filled="t" fillcolor="#50535C" stroked="f">
                <v:path arrowok="t"/>
                <v:fill/>
              </v:shape>
            </v:group>
            <v:group style="position:absolute;left:1202;top:1795;width:200;height:149" coordorigin="1202,1795" coordsize="200,149">
              <v:shape style="position:absolute;left:1202;top:1795;width:200;height:149" coordorigin="1202,1795" coordsize="200,149" path="m1332,1797l1328,1798,1324,1803,1323,1804,1278,1853,1267,1865,1249,1884,1215,1919,1208,1926,1202,1935,1209,1943,1218,1944,1237,1938,1247,1935,1285,1935,1289,1928,1291,1926,1338,1878,1367,1844,1381,1829,1396,1816,1402,1811,1401,1806,1397,1802,1345,1802,1332,179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2,1937l1267,1937,1278,1938,1282,193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5,1935l1247,1935,1263,1937,1282,1937,1284,1937,1285,1935e" filled="t" fillcolor="#50535C" stroked="f">
                <v:path arrowok="t"/>
                <v:fill/>
              </v:shape>
              <v:shape style="position:absolute;left:1202;top:1795;width:200;height:149" coordorigin="1202,1795" coordsize="200,149" path="m1389,1795l1370,1798,1345,1802,1397,1802,1392,1797,1389,1795e" filled="t" fillcolor="#50535C" stroked="f">
                <v:path arrowok="t"/>
                <v:fill/>
              </v:shape>
            </v:group>
            <v:group style="position:absolute;left:1347;top:1798;width:198;height:147" coordorigin="1347,1798" coordsize="198,147">
              <v:shape style="position:absolute;left:1347;top:1798;width:198;height:147" coordorigin="1347,1798" coordsize="198,147" path="m1477,1798l1476,1798,1466,1808,1448,1828,1435,1842,1420,1856,1411,1865,1402,1873,1391,1886,1389,1889,1380,1899,1351,1931,1349,1932,1347,1936,1348,1939,1351,1944,1357,1945,1363,1942,1364,1941,1372,1939,1395,1936,1424,1936,1425,1936,1429,1932,1454,1906,1472,1889,1484,1876,1514,1843,1527,1828,1542,1814,1546,1811,1545,1805,1539,1802,1497,1802,1487,1801,1477,1798e" filled="t" fillcolor="#50535C" stroked="f">
                <v:path arrowok="t"/>
                <v:fill/>
              </v:shape>
              <v:shape style="position:absolute;left:1347;top:1798;width:198;height:147" coordorigin="1347,1798" coordsize="198,147" path="m1424,1936l1395,1936,1414,1937,1420,1939,1424,1936e" filled="t" fillcolor="#50535C" stroked="f">
                <v:path arrowok="t"/>
                <v:fill/>
              </v:shape>
              <v:shape style="position:absolute;left:1347;top:1798;width:198;height:147" coordorigin="1347,1798" coordsize="198,147" path="m1515,1799l1497,1802,1539,1802,1537,1800,1535,1799,1522,1799,1515,1799e" filled="t" fillcolor="#50535C" stroked="f">
                <v:path arrowok="t"/>
                <v:fill/>
              </v:shape>
              <v:shape style="position:absolute;left:1347;top:1798;width:198;height:147" coordorigin="1347,1798" coordsize="198,147" path="m1533,1798l1522,1799,1535,1799,1533,1798e" filled="t" fillcolor="#50535C" stroked="f">
                <v:path arrowok="t"/>
                <v:fill/>
              </v:shape>
            </v:group>
            <v:group style="position:absolute;left:1493;top:1798;width:199;height:149" coordorigin="1493,1798" coordsize="199,149">
              <v:shape style="position:absolute;left:1493;top:1798;width:199;height:149" coordorigin="1493,1798" coordsize="199,149" path="m1621,1798l1617,1802,1613,1805,1592,1828,1547,1876,1532,1892,1503,1925,1499,1928,1494,1934,1493,1939,1497,1945,1505,1948,1513,1941,1529,1939,1535,1939,1546,1937,1563,1937,1572,1937,1573,1936,1578,1929,1582,1923,1592,1912,1620,1883,1626,1877,1631,1870,1644,1856,1651,1849,1668,1832,1676,1822,1687,1815,1689,1813,1690,1811,1692,1809,1690,1804,1689,1804,1640,1804,1631,1803,1621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573,1936e" filled="t" fillcolor="#50535C" stroked="f">
                <v:path arrowok="t"/>
                <v:fill/>
              </v:shape>
              <v:shape style="position:absolute;left:1493;top:1798;width:199;height:149" coordorigin="1493,1798" coordsize="199,149" path="m1653,1800l1640,1804,1689,1804,1689,1803,1671,1803,1667,1801,1657,1801,1653,1800e" filled="t" fillcolor="#50535C" stroked="f">
                <v:path arrowok="t"/>
                <v:fill/>
              </v:shape>
              <v:shape style="position:absolute;left:1493;top:1798;width:199;height:149" coordorigin="1493,1798" coordsize="199,149" path="m1677,1798l1671,1803,1689,1803,1687,1801,1680,1799,1677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666,1801l1657,1801,1667,1801,1666,1801e" filled="t" fillcolor="#50535C" stroked="f">
                <v:path arrowok="t"/>
                <v:fill/>
              </v:shape>
            </v:group>
            <v:group style="position:absolute;left:2490;top:1798;width:194;height:144" coordorigin="2490,1798" coordsize="194,144">
              <v:shape style="position:absolute;left:2490;top:1798;width:194;height:144" coordorigin="2490,1798" coordsize="194,144" path="m2563,1940l2548,1940,2559,1942,2561,1941,2563,1940e" filled="t" fillcolor="#50535C" stroked="f">
                <v:path arrowok="t"/>
                <v:fill/>
              </v:shape>
              <v:shape style="position:absolute;left:2490;top:1798;width:194;height:144" coordorigin="2490,1798" coordsize="194,144" path="m2536,1941l2510,1941,2513,1941,2520,1942,2523,1942,2536,1941e" filled="t" fillcolor="#50535C" stroked="f">
                <v:path arrowok="t"/>
                <v:fill/>
              </v:shape>
              <v:shape style="position:absolute;left:2490;top:1798;width:194;height:144" coordorigin="2490,1798" coordsize="194,144" path="m2620,1798l2617,1800,2608,1810,2602,1816,2550,1872,2503,1918,2492,1928,2491,1929,2490,1931,2494,1938,2499,1941,2510,1941,2536,1941,2548,1940,2563,1940,2571,1930,2619,1881,2628,1871,2641,1857,2655,1843,2670,1829,2686,1816,2686,1804,2684,1802,2655,1802,2650,1801,2632,1801,2628,1801,2620,1798e" filled="t" fillcolor="#50535C" stroked="f">
                <v:path arrowok="t"/>
                <v:fill/>
              </v:shape>
              <v:shape style="position:absolute;left:2490;top:1798;width:194;height:144" coordorigin="2490,1798" coordsize="194,144" path="m2667,1799l2655,1802,2684,1802,2682,1800,2669,1799,2667,1799e" filled="t" fillcolor="#50535C" stroked="f">
                <v:path arrowok="t"/>
                <v:fill/>
              </v:shape>
              <v:shape style="position:absolute;left:2490;top:1798;width:194;height:144" coordorigin="2490,1798" coordsize="194,144" path="m2645,1800l2632,1801,2650,1801,2645,1800e" filled="t" fillcolor="#50535C" stroked="f">
                <v:path arrowok="t"/>
                <v:fill/>
              </v:shape>
            </v:group>
            <v:group style="position:absolute;left:1056;top:1800;width:190;height:146" coordorigin="1056,1800" coordsize="190,146">
              <v:shape style="position:absolute;left:1056;top:1800;width:190;height:146" coordorigin="1056,1800" coordsize="190,146" path="m1181,1802l1178,1804,1076,1911,1068,1920,1060,1928,1059,1929,1056,1934,1057,1940,1066,1944,1070,1945,1084,1943,1094,1942,1111,1939,1117,1939,1134,1939,1139,1932,1142,1926,1151,1918,1164,1904,1178,1888,1190,1876,1207,1857,1220,1841,1245,1810,1243,1808,1243,1807,1197,1807,1181,1802e" filled="t" fillcolor="#50535C" stroked="f">
                <v:path arrowok="t"/>
                <v:fill/>
              </v:shape>
              <v:shape style="position:absolute;left:1056;top:1800;width:190;height:146" coordorigin="1056,1800" coordsize="190,146" path="m1134,1939l1117,1939,1128,1944,1132,1942,1134,1939e" filled="t" fillcolor="#50535C" stroked="f">
                <v:path arrowok="t"/>
                <v:fill/>
              </v:shape>
              <v:shape style="position:absolute;left:1056;top:1800;width:190;height:146" coordorigin="1056,1800" coordsize="190,146" path="m1228,1800l1210,1804,1197,1807,1243,1807,1242,1804,1234,1802,1228,1800e" filled="t" fillcolor="#50535C" stroked="f">
                <v:path arrowok="t"/>
                <v:fill/>
              </v:shape>
            </v:group>
            <v:group style="position:absolute;left:628;top:1803;width:196;height:143" coordorigin="628,1803" coordsize="196,143">
              <v:shape style="position:absolute;left:628;top:1803;width:196;height:143" coordorigin="628,1803" coordsize="196,143" path="m759,1803l757,1805,754,1808,696,1866,669,1894,655,1909,647,1916,641,1925,628,1934,629,1940,641,1945,648,1946,658,1943,661,1942,672,1940,679,1937,705,1937,708,1935,709,1933,729,1910,744,1893,756,1881,774,1863,824,1810,822,1809,821,1807,800,1807,794,1806,778,1805,769,1804,759,1803e" filled="t" fillcolor="#50535C" stroked="f">
                <v:path arrowok="t"/>
                <v:fill/>
              </v:shape>
              <v:shape style="position:absolute;left:628;top:1803;width:196;height:143" coordorigin="628,1803" coordsize="196,143" path="m705,1937l679,1937,695,1945,700,1941,705,1937e" filled="t" fillcolor="#50535C" stroked="f">
                <v:path arrowok="t"/>
                <v:fill/>
              </v:shape>
              <v:shape style="position:absolute;left:628;top:1803;width:196;height:143" coordorigin="628,1803" coordsize="196,143" path="m811,1805l800,1807,821,1807,820,1806,815,1805,811,1805e" filled="t" fillcolor="#50535C" stroked="f">
                <v:path arrowok="t"/>
                <v:fill/>
              </v:shape>
            </v:group>
            <v:group style="position:absolute;left:5651;top:1797;width:208;height:154" coordorigin="5651,1797" coordsize="208,154">
              <v:shape style="position:absolute;left:5651;top:1797;width:208;height:154" coordorigin="5651,1797" coordsize="208,154" path="m5789,1797l5786,1799,5783,1802,5776,1810,5765,1822,5751,1837,5732,1855,5703,1883,5697,1888,5693,1895,5679,1909,5665,1924,5651,1938,5651,1941,5655,1950,5659,1951,5668,1946,5671,1945,5679,1944,5687,1944,5704,1941,5740,1941,5745,1936,5749,1933,5757,1924,5797,1879,5811,1863,5824,1848,5837,1833,5852,1820,5859,1814,5858,1810,5853,1805,5799,1805,5795,1803,5792,1799,5790,1798,5789,1797e" filled="t" fillcolor="#50535C" stroked="f">
                <v:path arrowok="t"/>
                <v:fill/>
              </v:shape>
              <v:shape style="position:absolute;left:5651;top:1797;width:208;height:154" coordorigin="5651,1797" coordsize="208,154" path="m5740,1941l5704,1941,5716,1942,5734,1945,5738,1944,5740,1941e" filled="t" fillcolor="#50535C" stroked="f">
                <v:path arrowok="t"/>
                <v:fill/>
              </v:shape>
              <v:shape style="position:absolute;left:5651;top:1797;width:208;height:154" coordorigin="5651,1797" coordsize="208,154" path="m5687,1944l5679,1944,5686,1944,5687,1944e" filled="t" fillcolor="#50535C" stroked="f">
                <v:path arrowok="t"/>
                <v:fill/>
              </v:shape>
              <v:shape style="position:absolute;left:5651;top:1797;width:208;height:154" coordorigin="5651,1797" coordsize="208,154" path="m5827,1801l5815,1802,5809,1804,5799,1805,5853,1805,5853,1804,5833,1804,5827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43,1801l5833,1804,5853,1804,5850,1802,5847,1802,5843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50,1801l5847,1802,5850,1802e" filled="t" fillcolor="#50535C" stroked="f">
                <v:path arrowok="t"/>
                <v:fill/>
              </v:shape>
            </v:group>
            <v:group style="position:absolute;left:6078;top:1795;width:210;height:152" coordorigin="6078,1795" coordsize="210,152">
              <v:shape style="position:absolute;left:6078;top:1795;width:210;height:152" coordorigin="6078,1795" coordsize="210,152" path="m6217,1795l6214,1796,6193,1818,6175,1837,6162,1851,6149,1865,6133,1882,6118,1896,6104,1909,6089,1923,6087,1926,6084,1928,6078,1933,6078,1936,6083,1944,6087,1946,6097,1944,6122,1944,6128,1942,6134,1941,6155,1941,6156,1941,6166,1931,6180,1916,6195,1903,6196,1901,6198,1899,6208,1889,6215,1880,6225,1870,6239,1856,6285,1813,6286,1811,6288,1809,6286,1801,6232,1801,6227,1800,6217,1795e" filled="t" fillcolor="#50535C" stroked="f">
                <v:path arrowok="t"/>
                <v:fill/>
              </v:shape>
              <v:shape style="position:absolute;left:6078;top:1795;width:210;height:152" coordorigin="6078,1795" coordsize="210,152" path="m6122,1944l6097,1944,6101,1945,6112,1945,6117,1946,6122,1944e" filled="t" fillcolor="#50535C" stroked="f">
                <v:path arrowok="t"/>
                <v:fill/>
              </v:shape>
              <v:shape style="position:absolute;left:6078;top:1795;width:210;height:152" coordorigin="6078,1795" coordsize="210,152" path="m6155,1941l6134,1941,6143,1941,6147,1944,6151,1945,6153,1943,6155,1941e" filled="t" fillcolor="#50535C" stroked="f">
                <v:path arrowok="t"/>
                <v:fill/>
              </v:shape>
              <v:shape style="position:absolute;left:6078;top:1795;width:210;height:152" coordorigin="6078,1795" coordsize="210,152" path="m6240,1799l6239,1799,6232,1801,6286,1801,6286,1801,6252,1801,6240,1799e" filled="t" fillcolor="#50535C" stroked="f">
                <v:path arrowok="t"/>
                <v:fill/>
              </v:shape>
              <v:shape style="position:absolute;left:6078;top:1795;width:210;height:152" coordorigin="6078,1795" coordsize="210,152" path="m6284,1797l6263,1798,6252,1801,6286,1801,6285,1797,6284,1797e" filled="t" fillcolor="#50535C" stroked="f">
                <v:path arrowok="t"/>
                <v:fill/>
              </v:shape>
            </v:group>
            <v:group style="position:absolute;left:6225;top:1793;width:211;height:150" coordorigin="6225,1793" coordsize="211,150">
              <v:shape style="position:absolute;left:6225;top:1793;width:211;height:150" coordorigin="6225,1793" coordsize="211,150" path="m6365,1793l6356,1802,6347,1810,6332,1827,6291,1868,6276,1882,6269,1889,6262,1897,6251,1904,6248,1907,6238,1917,6232,1923,6229,1926,6225,1932,6225,1936,6230,1942,6234,1943,6241,1939,6244,1938,6288,1937,6304,1937,6317,1924,6348,1895,6349,1893,6355,1889,6367,1878,6380,1864,6412,1832,6427,1818,6432,1812,6435,1807,6429,1799,6388,1799,6381,1799,6374,1799,6365,1793e" filled="t" fillcolor="#50535C" stroked="f">
                <v:path arrowok="t"/>
                <v:fill/>
              </v:shape>
              <v:shape style="position:absolute;left:6225;top:1793;width:211;height:150" coordorigin="6225,1793" coordsize="211,150" path="m6304,1937l6288,1937,6290,1938,6298,1942,6303,1938,6304,1937e" filled="t" fillcolor="#50535C" stroked="f">
                <v:path arrowok="t"/>
                <v:fill/>
              </v:shape>
              <v:shape style="position:absolute;left:6225;top:1793;width:211;height:150" coordorigin="6225,1793" coordsize="211,150" path="m6417,1795l6405,1799,6388,1799,6429,1799,6423,1796,6417,1795e" filled="t" fillcolor="#50535C" stroked="f">
                <v:path arrowok="t"/>
                <v:fill/>
              </v:shape>
            </v:group>
            <v:group style="position:absolute;left:5939;top:1796;width:200;height:151" coordorigin="5939,1796" coordsize="200,151">
              <v:shape style="position:absolute;left:5939;top:1796;width:200;height:151" coordorigin="5939,1796" coordsize="200,151" path="m5991,1945l5970,1945,5981,1947,5985,1947,5991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5969,1945l5955,1945,5965,1946,5969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6077,1796l6069,1798,6065,1802,6057,1812,6053,1817,6046,1824,6020,1850,6006,1865,5992,1880,5978,1897,5964,1912,5949,1925,5947,1927,5945,1929,5939,1937,5941,1944,5942,1944,5952,1946,5955,1945,5969,1945,5970,1945,5991,1945,5997,1944,6003,1942,6017,1942,6018,1942,6020,1940,6022,1929,6038,1914,6083,1869,6117,1831,6124,1824,6133,1817,6135,1816,6141,1808,6139,1803,6085,1803,6084,1802,6081,1802,6077,1796e" filled="t" fillcolor="#50535C" stroked="f">
                <v:path arrowok="t"/>
                <v:fill/>
              </v:shape>
              <v:shape style="position:absolute;left:5939;top:1796;width:200;height:151" coordorigin="5939,1796" coordsize="200,151" path="m6017,1942l6003,1942,6012,1944,6014,1944,6017,1942e" filled="t" fillcolor="#50535C" stroked="f">
                <v:path arrowok="t"/>
                <v:fill/>
              </v:shape>
              <v:shape style="position:absolute;left:5939;top:1796;width:200;height:151" coordorigin="5939,1796" coordsize="200,151" path="m6125,1796l6097,1799,6085,1803,6139,1803,6138,1797,6125,1796e" filled="t" fillcolor="#50535C" stroked="f">
                <v:path arrowok="t"/>
                <v:fill/>
              </v:shape>
            </v:group>
            <v:group style="position:absolute;left:6371;top:1795;width:204;height:146" coordorigin="6371,1795" coordsize="204,146">
              <v:shape style="position:absolute;left:6371;top:1795;width:204;height:146" coordorigin="6371,1795" coordsize="204,146" path="m6508,1795l6505,1796,6501,1800,6473,1829,6458,1844,6442,1860,6428,1874,6414,1888,6404,1898,6396,1907,6382,1919,6378,1922,6371,1929,6371,1932,6376,1939,6379,1941,6389,1940,6397,1940,6412,1937,6432,1937,6435,1936,6437,1935,6449,1935,6451,1934,6457,1927,6457,1927,6465,1919,6473,1912,6484,1901,6508,1874,6526,1857,6540,1843,6555,1829,6570,1817,6575,1813,6576,1807,6569,1800,6568,1800,6516,1800,6508,1795e" filled="t" fillcolor="#50535C" stroked="f">
                <v:path arrowok="t"/>
                <v:fill/>
              </v:shape>
              <v:shape style="position:absolute;left:6371;top:1795;width:204;height:146" coordorigin="6371,1795" coordsize="204,146" path="m6397,1940l6389,1940,6395,1941,6397,1940e" filled="t" fillcolor="#50535C" stroked="f">
                <v:path arrowok="t"/>
                <v:fill/>
              </v:shape>
              <v:shape style="position:absolute;left:6371;top:1795;width:204;height:146" coordorigin="6371,1795" coordsize="204,146" path="m6432,1937l6412,1937,6424,1939,6432,1937e" filled="t" fillcolor="#50535C" stroked="f">
                <v:path arrowok="t"/>
                <v:fill/>
              </v:shape>
              <v:shape style="position:absolute;left:6371;top:1795;width:204;height:146" coordorigin="6371,1795" coordsize="204,146" path="m6449,1935l6437,1935,6445,1938,6449,1935e" filled="t" fillcolor="#50535C" stroked="f">
                <v:path arrowok="t"/>
                <v:fill/>
              </v:shape>
              <v:shape style="position:absolute;left:6371;top:1795;width:204;height:146" coordorigin="6371,1795" coordsize="204,146" path="m6565,1797l6552,1798,6541,1798,6523,1798,6516,1800,6568,1800,6567,1799,6566,1798,6541,1798,6566,1798,6565,1797e" filled="t" fillcolor="#50535C" stroked="f">
                <v:path arrowok="t"/>
                <v:fill/>
              </v:shape>
            </v:group>
            <v:group style="position:absolute;left:5797;top:1796;width:202;height:151" coordorigin="5797,1796" coordsize="202,151">
              <v:shape style="position:absolute;left:5797;top:1796;width:202;height:151" coordorigin="5797,1796" coordsize="202,151" path="m5931,1796l5931,1796,5922,1804,5919,1808,5915,1813,5862,1870,5850,1883,5831,1902,5800,1931,5798,1934,5797,1939,5798,1942,5804,1945,5808,1947,5811,1944,5813,1942,5815,1940,5857,1937,5863,1937,5868,1937,5880,1937,5884,1934,5891,1924,5895,1918,5922,1890,5936,1875,5952,1859,5966,1844,5980,1830,5995,1817,5996,1816,5998,1815,5999,1812,5999,1810,5998,1805,5948,1805,5943,1804,5931,1796e" filled="t" fillcolor="#50535C" stroked="f">
                <v:path arrowok="t"/>
                <v:fill/>
              </v:shape>
              <v:shape style="position:absolute;left:5797;top:1796;width:202;height:151" coordorigin="5797,1796" coordsize="202,151" path="m5863,1937l5857,1937,5857,1938,5863,1937e" filled="t" fillcolor="#50535C" stroked="f">
                <v:path arrowok="t"/>
                <v:fill/>
              </v:shape>
              <v:shape style="position:absolute;left:5797;top:1796;width:202;height:151" coordorigin="5797,1796" coordsize="202,151" path="m5992,1798l5975,1802,5964,1803,5948,1805,5998,1805,5997,1801,5992,1798e" filled="t" fillcolor="#50535C" stroked="f">
                <v:path arrowok="t"/>
                <v:fill/>
              </v:shape>
            </v:group>
            <v:group style="position:absolute;left:5225;top:1795;width:200;height:149" coordorigin="5225,1795" coordsize="200,149">
              <v:shape style="position:absolute;left:5225;top:1795;width:200;height:149" coordorigin="5225,1795" coordsize="200,149" path="m5355,1797l5352,1798,5348,1803,5346,1804,5302,1853,5290,1865,5272,1884,5238,1919,5231,1926,5225,1935,5233,1943,5242,1944,5260,1938,5270,1935,5308,1935,5312,1928,5314,1926,5361,1878,5390,1844,5404,1829,5419,1816,5425,1811,5425,1806,5420,1802,5368,1802,5355,179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5,1937l5290,1937,5301,1938,5305,193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8,1935l5270,1935,5286,1937,5305,1937,5307,1937,5308,1935e" filled="t" fillcolor="#50535C" stroked="f">
                <v:path arrowok="t"/>
                <v:fill/>
              </v:shape>
              <v:shape style="position:absolute;left:5225;top:1795;width:200;height:149" coordorigin="5225,1795" coordsize="200,149" path="m5412,1795l5394,1798,5368,1802,5420,1802,5416,1797,5412,1795e" filled="t" fillcolor="#50535C" stroked="f">
                <v:path arrowok="t"/>
                <v:fill/>
              </v:shape>
            </v:group>
            <v:group style="position:absolute;left:5371;top:1798;width:198;height:147" coordorigin="5371,1798" coordsize="198,147">
              <v:shape style="position:absolute;left:5371;top:1798;width:198;height:147" coordorigin="5371,1798" coordsize="198,147" path="m5501,1798l5500,1798,5489,1808,5472,1828,5458,1842,5444,1856,5435,1865,5425,1873,5414,1886,5412,1889,5403,1899,5374,1931,5372,1932,5371,1936,5371,1939,5374,1944,5381,1945,5386,1942,5387,1941,5395,1939,5419,1936,5448,1936,5448,1936,5453,1932,5477,1906,5495,1889,5507,1876,5537,1843,5551,1828,5565,1814,5569,1811,5568,1805,5563,1802,5521,1802,5511,1801,5501,1798e" filled="t" fillcolor="#50535C" stroked="f">
                <v:path arrowok="t"/>
                <v:fill/>
              </v:shape>
              <v:shape style="position:absolute;left:5371;top:1798;width:198;height:147" coordorigin="5371,1798" coordsize="198,147" path="m5448,1936l5419,1936,5437,1937,5444,1939,5448,1936e" filled="t" fillcolor="#50535C" stroked="f">
                <v:path arrowok="t"/>
                <v:fill/>
              </v:shape>
              <v:shape style="position:absolute;left:5371;top:1798;width:198;height:147" coordorigin="5371,1798" coordsize="198,147" path="m5538,1799l5521,1802,5563,1802,5560,1800,5559,1799,5545,1799,5538,1799e" filled="t" fillcolor="#50535C" stroked="f">
                <v:path arrowok="t"/>
                <v:fill/>
              </v:shape>
              <v:shape style="position:absolute;left:5371;top:1798;width:198;height:147" coordorigin="5371,1798" coordsize="198,147" path="m5556,1798l5545,1799,5559,1799,5556,1798e" filled="t" fillcolor="#50535C" stroked="f">
                <v:path arrowok="t"/>
                <v:fill/>
              </v:shape>
            </v:group>
            <v:group style="position:absolute;left:5516;top:1798;width:199;height:149" coordorigin="5516,1798" coordsize="199,149">
              <v:shape style="position:absolute;left:5516;top:1798;width:199;height:149" coordorigin="5516,1798" coordsize="199,149" path="m5644,1798l5640,1802,5637,1805,5615,1828,5571,1876,5555,1892,5526,1925,5522,1928,5517,1934,5516,1939,5521,1945,5528,1948,5536,1941,5552,1939,5559,1939,5569,1937,5586,1937,5595,1937,5597,1936,5602,1929,5606,1923,5616,1912,5643,1883,5649,1877,5654,1870,5667,1856,5674,1849,5691,1832,5699,1822,5711,1815,5712,1813,5714,1811,5715,1809,5713,1804,5713,1804,5663,1804,5654,1803,5644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597,1936e" filled="t" fillcolor="#50535C" stroked="f">
                <v:path arrowok="t"/>
                <v:fill/>
              </v:shape>
              <v:shape style="position:absolute;left:5516;top:1798;width:199;height:149" coordorigin="5516,1798" coordsize="199,149" path="m5676,1800l5663,1804,5713,1804,5712,1803,5695,1803,5690,1801,5680,1801,5676,1800e" filled="t" fillcolor="#50535C" stroked="f">
                <v:path arrowok="t"/>
                <v:fill/>
              </v:shape>
              <v:shape style="position:absolute;left:5516;top:1798;width:199;height:149" coordorigin="5516,1798" coordsize="199,149" path="m5701,1798l5695,1803,5712,1803,5710,1801,5703,1799,5701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689,1801l5680,1801,5690,1801,5689,1801e" filled="t" fillcolor="#50535C" stroked="f">
                <v:path arrowok="t"/>
                <v:fill/>
              </v:shape>
            </v:group>
            <v:group style="position:absolute;left:6514;top:1798;width:194;height:144" coordorigin="6514,1798" coordsize="194,144">
              <v:shape style="position:absolute;left:6514;top:1798;width:194;height:144" coordorigin="6514,1798" coordsize="194,144" path="m6586,1940l6571,1940,6582,1942,6584,1941,6586,1940e" filled="t" fillcolor="#50535C" stroked="f">
                <v:path arrowok="t"/>
                <v:fill/>
              </v:shape>
              <v:shape style="position:absolute;left:6514;top:1798;width:194;height:144" coordorigin="6514,1798" coordsize="194,144" path="m6560,1941l6533,1941,6536,1941,6543,1942,6546,1942,6560,1941e" filled="t" fillcolor="#50535C" stroked="f">
                <v:path arrowok="t"/>
                <v:fill/>
              </v:shape>
              <v:shape style="position:absolute;left:6514;top:1798;width:194;height:144" coordorigin="6514,1798" coordsize="194,144" path="m6643,1798l6640,1800,6631,1810,6625,1816,6574,1872,6526,1918,6515,1928,6515,1929,6514,1931,6517,1938,6522,1941,6533,1941,6560,1941,6571,1940,6586,1940,6595,1930,6643,1881,6651,1871,6665,1857,6679,1843,6693,1829,6709,1816,6709,1804,6707,1802,6678,1802,6673,1801,6655,1801,6651,1801,6643,1798e" filled="t" fillcolor="#50535C" stroked="f">
                <v:path arrowok="t"/>
                <v:fill/>
              </v:shape>
              <v:shape style="position:absolute;left:6514;top:1798;width:194;height:144" coordorigin="6514,1798" coordsize="194,144" path="m6690,1799l6678,1802,6707,1802,6705,1800,6692,1799,6690,1799e" filled="t" fillcolor="#50535C" stroked="f">
                <v:path arrowok="t"/>
                <v:fill/>
              </v:shape>
              <v:shape style="position:absolute;left:6514;top:1798;width:194;height:144" coordorigin="6514,1798" coordsize="194,144" path="m6668,1800l6655,1801,6673,1801,6668,1800e" filled="t" fillcolor="#50535C" stroked="f">
                <v:path arrowok="t"/>
                <v:fill/>
              </v:shape>
            </v:group>
            <v:group style="position:absolute;left:4787;top:1802;width:206;height:144" coordorigin="4787,1802" coordsize="206,144">
              <v:shape style="position:absolute;left:4787;top:1802;width:206;height:144" coordorigin="4787,1802" coordsize="206,144" path="m4919,1802l4915,1805,4910,1807,4902,1818,4896,1824,4867,1852,4854,1868,4847,1877,4840,1886,4828,1894,4826,1896,4821,1902,4818,1906,4807,1918,4799,1926,4787,1939,4788,1944,4800,1946,4806,1946,4820,1945,4828,1943,4845,1940,4852,1939,4882,1939,4887,1934,4890,1929,4897,1921,4908,1908,4924,1891,4937,1876,4980,1826,4984,1822,4993,1812,4992,1808,4935,1808,4928,1807,4925,1804,4922,1802,4921,1802,4919,1802e" filled="t" fillcolor="#50535C" stroked="f">
                <v:path arrowok="t"/>
                <v:fill/>
              </v:shape>
              <v:shape style="position:absolute;left:4787;top:1802;width:206;height:144" coordorigin="4787,1802" coordsize="206,144" path="m4882,1939l4852,1939,4866,1944,4871,1944,4879,1941,4881,1940,4882,1939e" filled="t" fillcolor="#50535C" stroked="f">
                <v:path arrowok="t"/>
                <v:fill/>
              </v:shape>
              <v:shape style="position:absolute;left:4787;top:1802;width:206;height:144" coordorigin="4787,1802" coordsize="206,144" path="m4977,1803l4969,1805,4965,1805,4950,1807,4940,1807,4935,1808,4992,1808,4992,1807,4981,1804,4977,1803e" filled="t" fillcolor="#50535C" stroked="f">
                <v:path arrowok="t"/>
                <v:fill/>
              </v:shape>
              <v:shape style="position:absolute;left:4787;top:1802;width:206;height:144" coordorigin="4787,1802" coordsize="206,144" path="m4922,1802l4921,1802,4922,1802e" filled="t" fillcolor="#50535C" stroked="f">
                <v:path arrowok="t"/>
                <v:fill/>
              </v:shape>
            </v:group>
            <v:group style="position:absolute;left:4937;top:1799;width:202;height:153" coordorigin="4937,1799" coordsize="202,153">
              <v:shape style="position:absolute;left:4937;top:1799;width:203;height:153" coordorigin="4937,1799" coordsize="203,153" path="m5070,1800l5067,1802,5058,1809,5044,1823,5013,1852,5011,1854,4979,1890,4965,1907,4953,1923,4939,1938,4937,1940,4937,1942,4940,1951,4943,1952,4950,1951,4952,1950,4955,1950,4974,1947,4994,1946,4997,1946,5013,1946,5017,1939,5019,1936,5028,1927,5034,1921,5047,1907,5052,1900,5060,1893,5074,1879,5087,1863,5099,1847,5112,1832,5118,1826,5125,1820,5139,1810,5138,1803,5134,1802,5112,1802,5111,1802,5093,1802,5087,1801,5081,1801,5070,1800e" filled="t" fillcolor="#50535C" stroked="f">
                <v:path arrowok="t"/>
                <v:fill/>
              </v:shape>
              <v:shape style="position:absolute;left:4937;top:1799;width:203;height:153" coordorigin="4937,1799" coordsize="203,153" path="m5013,1946l4997,1946,5000,1947,5010,1949,5010,1949,5013,1946e" filled="t" fillcolor="#50535C" stroked="f">
                <v:path arrowok="t"/>
                <v:fill/>
              </v:shape>
              <v:shape style="position:absolute;left:4937;top:1799;width:203;height:153" coordorigin="4937,1799" coordsize="203,153" path="m5125,1799l5117,1802,5112,1802,5134,1802,5128,1799,5125,1799e" filled="t" fillcolor="#50535C" stroked="f">
                <v:path arrowok="t"/>
                <v:fill/>
              </v:shape>
              <v:shape style="position:absolute;left:4937;top:1799;width:203;height:153" coordorigin="4937,1799" coordsize="203,153" path="m5101,1801l5097,1801,5093,1801,5093,1802,5111,1802,5101,1801e" filled="t" fillcolor="#50535C" stroked="f">
                <v:path arrowok="t"/>
                <v:fill/>
              </v:shape>
            </v:group>
            <v:group style="position:absolute;left:5079;top:1800;width:190;height:146" coordorigin="5079,1800" coordsize="190,146">
              <v:shape style="position:absolute;left:5079;top:1800;width:190;height:146" coordorigin="5079,1800" coordsize="190,146" path="m5204,1802l5201,1804,5099,1911,5092,1920,5083,1928,5083,1929,5079,1934,5080,1940,5089,1944,5093,1945,5107,1943,5118,1942,5134,1939,5141,1939,5158,1939,5162,1932,5166,1926,5174,1918,5187,1904,5202,1888,5213,1876,5230,1857,5243,1841,5268,1810,5267,1808,5266,1807,5221,1807,5204,1802e" filled="t" fillcolor="#50535C" stroked="f">
                <v:path arrowok="t"/>
                <v:fill/>
              </v:shape>
              <v:shape style="position:absolute;left:5079;top:1800;width:190;height:146" coordorigin="5079,1800" coordsize="190,146" path="m5158,1939l5141,1939,5151,1944,5155,1942,5158,1939e" filled="t" fillcolor="#50535C" stroked="f">
                <v:path arrowok="t"/>
                <v:fill/>
              </v:shape>
              <v:shape style="position:absolute;left:5079;top:1800;width:190;height:146" coordorigin="5079,1800" coordsize="190,146" path="m5252,1800l5233,1804,5221,1807,5266,1807,5266,1804,5257,1802,5252,1800e" filled="t" fillcolor="#50535C" stroked="f">
                <v:path arrowok="t"/>
                <v:fill/>
              </v:shape>
            </v:group>
            <v:group style="position:absolute;left:4651;top:1803;width:196;height:143" coordorigin="4651,1803" coordsize="196,143">
              <v:shape style="position:absolute;left:4651;top:1803;width:196;height:143" coordorigin="4651,1803" coordsize="196,143" path="m4783,1803l4780,1805,4777,1808,4719,1866,4692,1894,4678,1909,4670,1916,4664,1925,4651,1934,4653,1940,4664,1945,4671,1946,4681,1943,4685,1942,4695,1940,4703,1937,4729,1937,4731,1935,4732,1933,4752,1910,4767,1893,4779,1881,4797,1863,4847,1810,4845,1809,4844,1807,4824,1807,4817,1806,4801,1805,4792,1804,4783,1803e" filled="t" fillcolor="#50535C" stroked="f">
                <v:path arrowok="t"/>
                <v:fill/>
              </v:shape>
              <v:shape style="position:absolute;left:4651;top:1803;width:196;height:143" coordorigin="4651,1803" coordsize="196,143" path="m4729,1937l4703,1937,4718,1945,4724,1941,4729,1937e" filled="t" fillcolor="#50535C" stroked="f">
                <v:path arrowok="t"/>
                <v:fill/>
              </v:shape>
              <v:shape style="position:absolute;left:4651;top:1803;width:196;height:143" coordorigin="4651,1803" coordsize="196,143" path="m4834,1805l4824,1807,4844,1807,4843,1806,4838,1805,4834,1805e" filled="t" fillcolor="#50535C" stroked="f">
                <v:path arrowok="t"/>
                <v:fill/>
              </v:shape>
            </v:group>
            <v:group style="position:absolute;left:3646;top:1797;width:208;height:154" coordorigin="3646,1797" coordsize="208,154">
              <v:shape style="position:absolute;left:3646;top:1797;width:208;height:154" coordorigin="3646,1797" coordsize="208,154" path="m3783,1797l3780,1799,3778,1802,3770,1810,3759,1822,3745,1837,3726,1855,3698,1883,3692,1888,3687,1895,3673,1909,3659,1924,3646,1938,3646,1941,3650,1950,3653,1951,3663,1946,3665,1945,3674,1944,3681,1944,3699,1941,3735,1941,3740,1936,3743,1933,3752,1924,3792,1879,3805,1863,3819,1848,3832,1833,3847,1820,3854,1814,3853,1810,3848,1805,3793,1805,3790,1803,3786,1799,3785,1798,3783,1797e" filled="t" fillcolor="#50535C" stroked="f">
                <v:path arrowok="t"/>
                <v:fill/>
              </v:shape>
              <v:shape style="position:absolute;left:3646;top:1797;width:208;height:154" coordorigin="3646,1797" coordsize="208,154" path="m3735,1941l3699,1941,3711,1942,3728,1945,3733,1944,3735,1941e" filled="t" fillcolor="#50535C" stroked="f">
                <v:path arrowok="t"/>
                <v:fill/>
              </v:shape>
              <v:shape style="position:absolute;left:3646;top:1797;width:208;height:154" coordorigin="3646,1797" coordsize="208,154" path="m3681,1944l3674,1944,3680,1944,3681,1944e" filled="t" fillcolor="#50535C" stroked="f">
                <v:path arrowok="t"/>
                <v:fill/>
              </v:shape>
              <v:shape style="position:absolute;left:3646;top:1797;width:208;height:154" coordorigin="3646,1797" coordsize="208,154" path="m3822,1801l3809,1802,3803,1804,3793,1805,3848,1805,3847,1804,3827,1804,3822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37,1801l3827,1804,3847,1804,3845,1802,3841,1802,3837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45,1801l3841,1802,3845,1802e" filled="t" fillcolor="#50535C" stroked="f">
                <v:path arrowok="t"/>
                <v:fill/>
              </v:shape>
            </v:group>
            <v:group style="position:absolute;left:4073;top:1795;width:210;height:152" coordorigin="4073,1795" coordsize="210,152">
              <v:shape style="position:absolute;left:4073;top:1795;width:210;height:152" coordorigin="4073,1795" coordsize="210,152" path="m4212,1795l4209,1796,4187,1818,4169,1837,4157,1851,4143,1865,4127,1882,4113,1896,4098,1909,4084,1923,4081,1926,4078,1928,4073,1933,4073,1936,4077,1944,4081,1946,4091,1944,4117,1944,4122,1942,4128,1941,4150,1941,4150,1941,4160,1931,4174,1916,4189,1903,4191,1901,4192,1899,4202,1889,4210,1880,4220,1870,4234,1856,4279,1813,4281,1811,4282,1809,4280,1801,4227,1801,4221,1800,4212,1795e" filled="t" fillcolor="#50535C" stroked="f">
                <v:path arrowok="t"/>
                <v:fill/>
              </v:shape>
              <v:shape style="position:absolute;left:4073;top:1795;width:210;height:152" coordorigin="4073,1795" coordsize="210,152" path="m4117,1944l4091,1944,4096,1945,4106,1945,4112,1946,4117,1944e" filled="t" fillcolor="#50535C" stroked="f">
                <v:path arrowok="t"/>
                <v:fill/>
              </v:shape>
              <v:shape style="position:absolute;left:4073;top:1795;width:210;height:152" coordorigin="4073,1795" coordsize="210,152" path="m4150,1941l4128,1941,4137,1941,4141,1944,4145,1945,4148,1943,4150,1941e" filled="t" fillcolor="#50535C" stroked="f">
                <v:path arrowok="t"/>
                <v:fill/>
              </v:shape>
              <v:shape style="position:absolute;left:4073;top:1795;width:210;height:152" coordorigin="4073,1795" coordsize="210,152" path="m4235,1799l4233,1799,4227,1801,4280,1801,4280,1801,4247,1801,4235,1799e" filled="t" fillcolor="#50535C" stroked="f">
                <v:path arrowok="t"/>
                <v:fill/>
              </v:shape>
              <v:shape style="position:absolute;left:4073;top:1795;width:210;height:152" coordorigin="4073,1795" coordsize="210,152" path="m4278,1797l4257,1798,4247,1801,4280,1801,4279,1797,4278,1797e" filled="t" fillcolor="#50535C" stroked="f">
                <v:path arrowok="t"/>
                <v:fill/>
              </v:shape>
            </v:group>
            <v:group style="position:absolute;left:4219;top:1793;width:211;height:150" coordorigin="4219,1793" coordsize="211,150">
              <v:shape style="position:absolute;left:4219;top:1793;width:211;height:150" coordorigin="4219,1793" coordsize="211,150" path="m4359,1793l4350,1802,4342,1810,4327,1827,4285,1868,4271,1882,4264,1889,4256,1897,4245,1904,4243,1907,4232,1917,4226,1923,4224,1926,4219,1932,4219,1936,4224,1942,4228,1943,4235,1939,4238,1938,4283,1937,4299,1937,4312,1924,4342,1895,4344,1893,4349,1889,4361,1878,4375,1864,4407,1832,4421,1818,4427,1812,4430,1807,4424,1799,4383,1799,4376,1799,4369,1799,4359,1793e" filled="t" fillcolor="#50535C" stroked="f">
                <v:path arrowok="t"/>
                <v:fill/>
              </v:shape>
              <v:shape style="position:absolute;left:4219;top:1793;width:211;height:150" coordorigin="4219,1793" coordsize="211,150" path="m4299,1937l4283,1937,4284,1938,4293,1942,4298,1938,4299,1937e" filled="t" fillcolor="#50535C" stroked="f">
                <v:path arrowok="t"/>
                <v:fill/>
              </v:shape>
              <v:shape style="position:absolute;left:4219;top:1793;width:211;height:150" coordorigin="4219,1793" coordsize="211,150" path="m4411,1795l4400,1799,4383,1799,4424,1799,4417,1796,4411,1795e" filled="t" fillcolor="#50535C" stroked="f">
                <v:path arrowok="t"/>
                <v:fill/>
              </v:shape>
            </v:group>
            <v:group style="position:absolute;left:3933;top:1796;width:200;height:151" coordorigin="3933,1796" coordsize="200,151">
              <v:shape style="position:absolute;left:3933;top:1796;width:200;height:151" coordorigin="3933,1796" coordsize="200,151" path="m3985,1945l3965,1945,3975,1947,3980,1947,3985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3964,1945l3950,1945,3959,1946,3964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4071,1796l4064,1798,4060,1802,4052,1812,4047,1817,4041,1824,4014,1850,4001,1865,3987,1880,3972,1897,3958,1912,3944,1925,3942,1927,3939,1929,3933,1937,3936,1944,3936,1944,3946,1946,3950,1945,3964,1945,3965,1945,3985,1945,3991,1944,3997,1942,4011,1942,4012,1942,4015,1940,4017,1929,4033,1914,4078,1869,4111,1831,4118,1824,4128,1817,4129,1816,4135,1808,4134,1803,4080,1803,4078,1802,4076,1802,4071,1796e" filled="t" fillcolor="#50535C" stroked="f">
                <v:path arrowok="t"/>
                <v:fill/>
              </v:shape>
              <v:shape style="position:absolute;left:3933;top:1796;width:200;height:151" coordorigin="3933,1796" coordsize="200,151" path="m4011,1942l3997,1942,4006,1944,4009,1944,4011,1942e" filled="t" fillcolor="#50535C" stroked="f">
                <v:path arrowok="t"/>
                <v:fill/>
              </v:shape>
              <v:shape style="position:absolute;left:3933;top:1796;width:200;height:151" coordorigin="3933,1796" coordsize="200,151" path="m4119,1796l4092,1799,4080,1803,4134,1803,4132,1797,4119,1796e" filled="t" fillcolor="#50535C" stroked="f">
                <v:path arrowok="t"/>
                <v:fill/>
              </v:shape>
            </v:group>
            <v:group style="position:absolute;left:4366;top:1795;width:204;height:146" coordorigin="4366,1795" coordsize="204,146">
              <v:shape style="position:absolute;left:4366;top:1795;width:204;height:146" coordorigin="4366,1795" coordsize="204,146" path="m4502,1795l4500,1796,4496,1800,4467,1829,4453,1844,4437,1860,4422,1874,4408,1888,4399,1898,4390,1907,4376,1919,4373,1922,4366,1929,4366,1932,4371,1939,4374,1941,4384,1940,4392,1940,4407,1937,4426,1937,4430,1936,4431,1935,4444,1935,4446,1934,4451,1927,4452,1927,4460,1919,4468,1912,4478,1901,4503,1874,4520,1857,4534,1843,4549,1829,4565,1817,4570,1813,4570,1807,4563,1800,4562,1800,4511,1800,4502,1795e" filled="t" fillcolor="#50535C" stroked="f">
                <v:path arrowok="t"/>
                <v:fill/>
              </v:shape>
              <v:shape style="position:absolute;left:4366;top:1795;width:204;height:146" coordorigin="4366,1795" coordsize="204,146" path="m4392,1940l4384,1940,4390,1941,4392,1940e" filled="t" fillcolor="#50535C" stroked="f">
                <v:path arrowok="t"/>
                <v:fill/>
              </v:shape>
              <v:shape style="position:absolute;left:4366;top:1795;width:204;height:146" coordorigin="4366,1795" coordsize="204,146" path="m4426,1937l4407,1937,4419,1939,4426,1937e" filled="t" fillcolor="#50535C" stroked="f">
                <v:path arrowok="t"/>
                <v:fill/>
              </v:shape>
              <v:shape style="position:absolute;left:4366;top:1795;width:204;height:146" coordorigin="4366,1795" coordsize="204,146" path="m4444,1935l4431,1935,4440,1938,4444,1935e" filled="t" fillcolor="#50535C" stroked="f">
                <v:path arrowok="t"/>
                <v:fill/>
              </v:shape>
              <v:shape style="position:absolute;left:4366;top:1795;width:204;height:146" coordorigin="4366,1795" coordsize="204,146" path="m4559,1797l4547,1798,4536,1798,4518,1798,4511,1800,4562,1800,4561,1799,4561,1798,4536,1798,4561,1798,4559,1797e" filled="t" fillcolor="#50535C" stroked="f">
                <v:path arrowok="t"/>
                <v:fill/>
              </v:shape>
            </v:group>
            <v:group style="position:absolute;left:3791;top:1796;width:202;height:151" coordorigin="3791,1796" coordsize="202,151">
              <v:shape style="position:absolute;left:3791;top:1796;width:202;height:151" coordorigin="3791,1796" coordsize="202,151" path="m3926,1796l3926,1796,3916,1804,3914,1808,3909,1813,3856,1870,3844,1883,3825,1902,3794,1931,3793,1934,3791,1939,3792,1942,3799,1945,3802,1947,3806,1944,3808,1942,3810,1940,3851,1937,3858,1937,3863,1937,3875,1937,3878,1934,3885,1924,3890,1918,3917,1890,3931,1875,3946,1859,3960,1844,3974,1830,3990,1817,3991,1816,3992,1815,3993,1812,3994,1810,3993,1805,3943,1805,3938,1804,3926,1796e" filled="t" fillcolor="#50535C" stroked="f">
                <v:path arrowok="t"/>
                <v:fill/>
              </v:shape>
              <v:shape style="position:absolute;left:3791;top:1796;width:202;height:151" coordorigin="3791,1796" coordsize="202,151" path="m3858,1937l3851,1937,3851,1938,3858,1937e" filled="t" fillcolor="#50535C" stroked="f">
                <v:path arrowok="t"/>
                <v:fill/>
              </v:shape>
              <v:shape style="position:absolute;left:3791;top:1796;width:202;height:151" coordorigin="3791,1796" coordsize="202,151" path="m3987,1798l3969,1802,3959,1803,3943,1805,3993,1805,3992,1801,3987,1798e" filled="t" fillcolor="#50535C" stroked="f">
                <v:path arrowok="t"/>
                <v:fill/>
              </v:shape>
            </v:group>
            <v:group style="position:absolute;left:3220;top:1795;width:200;height:149" coordorigin="3220,1795" coordsize="200,149">
              <v:shape style="position:absolute;left:3220;top:1795;width:200;height:149" coordorigin="3220,1795" coordsize="200,149" path="m3349,1797l3346,1798,3342,1803,3341,1804,3296,1853,3284,1865,3267,1884,3232,1919,3225,1926,3220,1935,3227,1943,3236,1944,3255,1938,3265,1935,3303,1935,3306,1928,3308,1926,3356,1878,3385,1844,3399,1829,3413,1816,3419,1811,3419,1806,3415,1802,3363,1802,3349,1797e" filled="t" fillcolor="#50535C" stroked="f">
                <v:path arrowok="t"/>
                <v:fill/>
              </v:shape>
              <v:shape style="position:absolute;left:3220;top:1795;width:200;height:149" coordorigin="3220,1795" coordsize="200,149" path="m3299,1937l3285,1937,3296,1938,3299,1937e" filled="t" fillcolor="#50535C" stroked="f">
                <v:path arrowok="t"/>
                <v:fill/>
              </v:shape>
              <v:shape style="position:absolute;left:3220;top:1795;width:200;height:149" coordorigin="3220,1795" coordsize="200,149" path="m3303,1935l3265,1935,3280,1937,3299,1937,3302,1937,3303,1935e" filled="t" fillcolor="#50535C" stroked="f">
                <v:path arrowok="t"/>
                <v:fill/>
              </v:shape>
              <v:shape style="position:absolute;left:3220;top:1795;width:200;height:149" coordorigin="3220,1795" coordsize="200,149" path="m3406,1795l3388,1798,3363,1802,3415,1802,3410,1797,3406,1795e" filled="t" fillcolor="#50535C" stroked="f">
                <v:path arrowok="t"/>
                <v:fill/>
              </v:shape>
            </v:group>
            <v:group style="position:absolute;left:3365;top:1798;width:198;height:147" coordorigin="3365,1798" coordsize="198,147">
              <v:shape style="position:absolute;left:3365;top:1798;width:198;height:147" coordorigin="3365,1798" coordsize="198,147" path="m3495,1798l3494,1798,3484,1808,3466,1828,3452,1842,3438,1856,3429,1865,3420,1873,3409,1886,3407,1889,3397,1899,3369,1931,3367,1932,3365,1936,3365,1939,3368,1944,3375,1945,3380,1942,3382,1941,3390,1939,3413,1936,3442,1936,3442,1936,3447,1932,3472,1906,3490,1889,3502,1876,3532,1843,3545,1828,3559,1814,3563,1811,3563,1805,3557,1802,3515,1802,3505,1801,3495,1798e" filled="t" fillcolor="#50535C" stroked="f">
                <v:path arrowok="t"/>
                <v:fill/>
              </v:shape>
              <v:shape style="position:absolute;left:3365;top:1798;width:198;height:147" coordorigin="3365,1798" coordsize="198,147" path="m3442,1936l3413,1936,3432,1937,3438,1939,3442,1936e" filled="t" fillcolor="#50535C" stroked="f">
                <v:path arrowok="t"/>
                <v:fill/>
              </v:shape>
              <v:shape style="position:absolute;left:3365;top:1798;width:198;height:147" coordorigin="3365,1798" coordsize="198,147" path="m3533,1799l3515,1802,3557,1802,3555,1800,3553,1799,3540,1799,3533,1799e" filled="t" fillcolor="#50535C" stroked="f">
                <v:path arrowok="t"/>
                <v:fill/>
              </v:shape>
              <v:shape style="position:absolute;left:3365;top:1798;width:198;height:147" coordorigin="3365,1798" coordsize="198,147" path="m3551,1798l3540,1799,3553,1799,3551,1798e" filled="t" fillcolor="#50535C" stroked="f">
                <v:path arrowok="t"/>
                <v:fill/>
              </v:shape>
            </v:group>
            <v:group style="position:absolute;left:3511;top:1798;width:199;height:149" coordorigin="3511,1798" coordsize="199,149">
              <v:shape style="position:absolute;left:3511;top:1798;width:199;height:149" coordorigin="3511,1798" coordsize="199,149" path="m3639,1798l3635,1802,3631,1805,3609,1828,3565,1876,3550,1892,3520,1925,3517,1928,3511,1934,3511,1939,3515,1945,3523,1948,3530,1941,3546,1939,3553,1939,3564,1937,3581,1937,3590,1937,3591,1936,3596,1929,3600,1923,3610,1912,3638,1883,3644,1877,3649,1870,3662,1856,3669,1849,3686,1832,3694,1822,3705,1815,3707,1813,3708,1811,3710,1809,3708,1804,3707,1804,3658,1804,3649,1803,3639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591,1936e" filled="t" fillcolor="#50535C" stroked="f">
                <v:path arrowok="t"/>
                <v:fill/>
              </v:shape>
              <v:shape style="position:absolute;left:3511;top:1798;width:199;height:149" coordorigin="3511,1798" coordsize="199,149" path="m3671,1800l3658,1804,3707,1804,3706,1803,3689,1803,3684,1801,3675,1801,3671,1800e" filled="t" fillcolor="#50535C" stroked="f">
                <v:path arrowok="t"/>
                <v:fill/>
              </v:shape>
              <v:shape style="position:absolute;left:3511;top:1798;width:199;height:149" coordorigin="3511,1798" coordsize="199,149" path="m3695,1798l3689,1803,3706,1803,3704,1801,3698,1799,3695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684,1801l3675,1801,3684,1801,3684,1801e" filled="t" fillcolor="#50535C" stroked="f">
                <v:path arrowok="t"/>
                <v:fill/>
              </v:shape>
            </v:group>
            <v:group style="position:absolute;left:4508;top:1798;width:194;height:144" coordorigin="4508,1798" coordsize="194,144">
              <v:shape style="position:absolute;left:4508;top:1798;width:194;height:144" coordorigin="4508,1798" coordsize="194,144" path="m4581,1940l4566,1940,4577,1942,4579,1941,4581,1940e" filled="t" fillcolor="#50535C" stroked="f">
                <v:path arrowok="t"/>
                <v:fill/>
              </v:shape>
              <v:shape style="position:absolute;left:4508;top:1798;width:194;height:144" coordorigin="4508,1798" coordsize="194,144" path="m4554,1941l4527,1941,4531,1941,4537,1942,4541,1942,4554,1941e" filled="t" fillcolor="#50535C" stroked="f">
                <v:path arrowok="t"/>
                <v:fill/>
              </v:shape>
              <v:shape style="position:absolute;left:4508;top:1798;width:194;height:144" coordorigin="4508,1798" coordsize="194,144" path="m4638,1798l4635,1800,4626,1810,4620,1816,4568,1872,4521,1918,4510,1928,4509,1929,4508,1931,4512,1938,4516,1941,4527,1941,4554,1941,4566,1940,4581,1940,4589,1930,4637,1881,4646,1871,4659,1857,4673,1843,4688,1829,4703,1816,4703,1804,4702,1802,4672,1802,4667,1801,4649,1801,4646,1801,4638,1798e" filled="t" fillcolor="#50535C" stroked="f">
                <v:path arrowok="t"/>
                <v:fill/>
              </v:shape>
              <v:shape style="position:absolute;left:4508;top:1798;width:194;height:144" coordorigin="4508,1798" coordsize="194,144" path="m4684,1799l4672,1802,4702,1802,4700,1800,4687,1799,4684,1799e" filled="t" fillcolor="#50535C" stroked="f">
                <v:path arrowok="t"/>
                <v:fill/>
              </v:shape>
              <v:shape style="position:absolute;left:4508;top:1798;width:194;height:144" coordorigin="4508,1798" coordsize="194,144" path="m4662,1800l4649,1801,4667,1801,4662,1800e" filled="t" fillcolor="#50535C" stroked="f">
                <v:path arrowok="t"/>
                <v:fill/>
              </v:shape>
            </v:group>
            <v:group style="position:absolute;left:2781;top:1802;width:206;height:144" coordorigin="2781,1802" coordsize="206,144">
              <v:shape style="position:absolute;left:2781;top:1802;width:206;height:144" coordorigin="2781,1802" coordsize="206,144" path="m2914,1802l2910,1805,2904,1807,2896,1818,2891,1824,2862,1852,2849,1868,2842,1877,2835,1886,2822,1894,2821,1896,2816,1902,2812,1906,2801,1918,2793,1926,2781,1939,2783,1944,2794,1946,2800,1946,2815,1945,2823,1943,2839,1940,2847,1939,2877,1939,2881,1934,2885,1929,2891,1921,2902,1908,2918,1891,2932,1876,2975,1826,2979,1822,2988,1812,2986,1808,2930,1808,2922,1807,2920,1804,2916,1802,2915,1802,2914,1802e" filled="t" fillcolor="#50535C" stroked="f">
                <v:path arrowok="t"/>
                <v:fill/>
              </v:shape>
              <v:shape style="position:absolute;left:2781;top:1802;width:206;height:144" coordorigin="2781,1802" coordsize="206,144" path="m2877,1939l2847,1939,2860,1944,2866,1944,2874,1941,2876,1940,2877,1939e" filled="t" fillcolor="#50535C" stroked="f">
                <v:path arrowok="t"/>
                <v:fill/>
              </v:shape>
              <v:shape style="position:absolute;left:2781;top:1802;width:206;height:144" coordorigin="2781,1802" coordsize="206,144" path="m2971,1803l2963,1805,2960,1805,2945,1807,2935,1807,2930,1808,2986,1808,2986,1807,2975,1804,2971,1803e" filled="t" fillcolor="#50535C" stroked="f">
                <v:path arrowok="t"/>
                <v:fill/>
              </v:shape>
              <v:shape style="position:absolute;left:2781;top:1802;width:206;height:144" coordorigin="2781,1802" coordsize="206,144" path="m2916,1802l2915,1802,2916,1802e" filled="t" fillcolor="#50535C" stroked="f">
                <v:path arrowok="t"/>
                <v:fill/>
              </v:shape>
            </v:group>
            <v:group style="position:absolute;left:2931;top:1799;width:203;height:153" coordorigin="2931,1799" coordsize="203,153">
              <v:shape style="position:absolute;left:2931;top:1799;width:203;height:153" coordorigin="2931,1799" coordsize="203,153" path="m3065,1800l3061,1802,3053,1809,3038,1823,3007,1852,3006,1854,2974,1890,2959,1907,2947,1923,2934,1938,2931,1940,2931,1942,2934,1951,2938,1952,2945,1951,2947,1950,2949,1950,2969,1947,2989,1946,2991,1946,3007,1946,3011,1939,3014,1936,3022,1927,3029,1921,3041,1907,3047,1900,3055,1893,3068,1879,3082,1863,3094,1847,3107,1832,3113,1826,3120,1820,3134,1810,3132,1803,3128,1802,3106,1802,3105,1802,3088,1802,3082,1801,3076,1801,3065,1800e" filled="t" fillcolor="#50535C" stroked="f">
                <v:path arrowok="t"/>
                <v:fill/>
              </v:shape>
              <v:shape style="position:absolute;left:2931;top:1799;width:203;height:153" coordorigin="2931,1799" coordsize="203,153" path="m3007,1946l2991,1946,2994,1947,3004,1949,3005,1949,3007,1946e" filled="t" fillcolor="#50535C" stroked="f">
                <v:path arrowok="t"/>
                <v:fill/>
              </v:shape>
              <v:shape style="position:absolute;left:2931;top:1799;width:203;height:153" coordorigin="2931,1799" coordsize="203,153" path="m3120,1799l3112,1802,3106,1802,3128,1802,3123,1799,3120,1799e" filled="t" fillcolor="#50535C" stroked="f">
                <v:path arrowok="t"/>
                <v:fill/>
              </v:shape>
              <v:shape style="position:absolute;left:2931;top:1799;width:203;height:153" coordorigin="2931,1799" coordsize="203,153" path="m3096,1801l3092,1801,3088,1801,3088,1802,3105,1802,3096,1801e" filled="t" fillcolor="#50535C" stroked="f">
                <v:path arrowok="t"/>
                <v:fill/>
              </v:shape>
            </v:group>
            <v:group style="position:absolute;left:3073;top:1800;width:190;height:146" coordorigin="3073,1800" coordsize="190,146">
              <v:shape style="position:absolute;left:3073;top:1800;width:190;height:146" coordorigin="3073,1800" coordsize="190,146" path="m3199,1802l3196,1804,3094,1911,3086,1920,3078,1928,3077,1929,3073,1934,3075,1940,3084,1944,3087,1945,3102,1943,3112,1942,3129,1939,3135,1939,3152,1939,3157,1932,3160,1926,3169,1918,3181,1904,3196,1888,3208,1876,3225,1857,3237,1841,3263,1810,3261,1808,3261,1807,3215,1807,3199,1802e" filled="t" fillcolor="#50535C" stroked="f">
                <v:path arrowok="t"/>
                <v:fill/>
              </v:shape>
              <v:shape style="position:absolute;left:3073;top:1800;width:190;height:146" coordorigin="3073,1800" coordsize="190,146" path="m3152,1939l3135,1939,3146,1944,3150,1942,3152,1939e" filled="t" fillcolor="#50535C" stroked="f">
                <v:path arrowok="t"/>
                <v:fill/>
              </v:shape>
              <v:shape style="position:absolute;left:3073;top:1800;width:190;height:146" coordorigin="3073,1800" coordsize="190,146" path="m3246,1800l3227,1804,3215,1807,3261,1807,3260,1804,3252,1802,3246,1800e" filled="t" fillcolor="#50535C" stroked="f">
                <v:path arrowok="t"/>
                <v:fill/>
              </v:shape>
            </v:group>
            <v:group style="position:absolute;left:2646;top:1803;width:196;height:143" coordorigin="2646,1803" coordsize="196,143">
              <v:shape style="position:absolute;left:2646;top:1803;width:196;height:143" coordorigin="2646,1803" coordsize="196,143" path="m2777,1803l2774,1805,2771,1808,2714,1866,2686,1894,2672,1909,2665,1916,2659,1925,2646,1934,2647,1940,2659,1945,2665,1946,2676,1943,2679,1942,2690,1940,2697,1937,2723,1937,2726,1935,2727,1933,2746,1910,2761,1893,2773,1881,2791,1863,2841,1810,2839,1809,2838,1807,2818,1807,2812,1806,2796,1805,2786,1804,2777,1803e" filled="t" fillcolor="#50535C" stroked="f">
                <v:path arrowok="t"/>
                <v:fill/>
              </v:shape>
              <v:shape style="position:absolute;left:2646;top:1803;width:196;height:143" coordorigin="2646,1803" coordsize="196,143" path="m2723,1937l2697,1937,2712,1945,2718,1941,2723,1937e" filled="t" fillcolor="#50535C" stroked="f">
                <v:path arrowok="t"/>
                <v:fill/>
              </v:shape>
              <v:shape style="position:absolute;left:2646;top:1803;width:196;height:143" coordorigin="2646,1803" coordsize="196,143" path="m2828,1805l2818,1807,2838,1807,2838,1806,2832,1805,2828,1805e" filled="t" fillcolor="#50535C" stroked="f">
                <v:path arrowok="t"/>
                <v:fill/>
              </v:shape>
            </v:group>
            <v:group style="position:absolute;left:7669;top:1797;width:208;height:154" coordorigin="7669,1797" coordsize="208,154">
              <v:shape style="position:absolute;left:7669;top:1797;width:208;height:154" coordorigin="7669,1797" coordsize="208,154" path="m7807,1797l7804,1799,7801,1802,7793,1810,7782,1822,7768,1837,7749,1855,7721,1883,7715,1888,7711,1895,7696,1909,7683,1924,7669,1938,7669,1941,7673,1950,7676,1951,7686,1946,7688,1945,7697,1944,7704,1944,7722,1941,7758,1941,7763,1936,7767,1933,7775,1924,7815,1879,7829,1863,7842,1848,7855,1833,7870,1820,7877,1814,7876,1810,7871,1805,7816,1805,7813,1803,7810,1799,7808,1798,7807,1797e" filled="t" fillcolor="#50535C" stroked="f">
                <v:path arrowok="t"/>
                <v:fill/>
              </v:shape>
              <v:shape style="position:absolute;left:7669;top:1797;width:208;height:154" coordorigin="7669,1797" coordsize="208,154" path="m7758,1941l7722,1941,7734,1942,7751,1945,7756,1944,7758,1941e" filled="t" fillcolor="#50535C" stroked="f">
                <v:path arrowok="t"/>
                <v:fill/>
              </v:shape>
              <v:shape style="position:absolute;left:7669;top:1797;width:208;height:154" coordorigin="7669,1797" coordsize="208,154" path="m7704,1944l7697,1944,7703,1944,7704,1944e" filled="t" fillcolor="#50535C" stroked="f">
                <v:path arrowok="t"/>
                <v:fill/>
              </v:shape>
              <v:shape style="position:absolute;left:7669;top:1797;width:208;height:154" coordorigin="7669,1797" coordsize="208,154" path="m7845,1801l7833,1802,7826,1804,7816,1805,7871,1805,7871,1804,7851,1804,7845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0,1801l7851,1804,7871,1804,7868,1802,7865,1802,7860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8,1801l7865,1802,7868,1802e" filled="t" fillcolor="#50535C" stroked="f">
                <v:path arrowok="t"/>
                <v:fill/>
              </v:shape>
            </v:group>
            <v:group style="position:absolute;left:8096;top:1795;width:210;height:152" coordorigin="8096,1795" coordsize="210,152">
              <v:shape style="position:absolute;left:8096;top:1795;width:210;height:152" coordorigin="8096,1795" coordsize="210,152" path="m8235,1795l8232,1796,8210,1818,8193,1837,8180,1851,8166,1865,8150,1882,8136,1896,8122,1909,8107,1923,8105,1926,8102,1928,8096,1933,8096,1936,8100,1944,8104,1946,8115,1944,8140,1944,8146,1942,8151,1941,8173,1941,8173,1941,8184,1931,8197,1916,8212,1903,8214,1901,8216,1899,8225,1889,8233,1880,8243,1870,8257,1856,8302,1813,8304,1811,8306,1809,8304,1801,8250,1801,8245,1800,8235,1795e" filled="t" fillcolor="#50535C" stroked="f">
                <v:path arrowok="t"/>
                <v:fill/>
              </v:shape>
              <v:shape style="position:absolute;left:8096;top:1795;width:210;height:152" coordorigin="8096,1795" coordsize="210,152" path="m8140,1944l8115,1944,8119,1945,8129,1945,8135,1946,8140,1944e" filled="t" fillcolor="#50535C" stroked="f">
                <v:path arrowok="t"/>
                <v:fill/>
              </v:shape>
              <v:shape style="position:absolute;left:8096;top:1795;width:210;height:152" coordorigin="8096,1795" coordsize="210,152" path="m8173,1941l8151,1941,8161,1941,8164,1944,8169,1945,8171,1943,8173,1941e" filled="t" fillcolor="#50535C" stroked="f">
                <v:path arrowok="t"/>
                <v:fill/>
              </v:shape>
              <v:shape style="position:absolute;left:8096;top:1795;width:210;height:152" coordorigin="8096,1795" coordsize="210,152" path="m8258,1799l8257,1799,8250,1801,8304,1801,8304,1801,8270,1801,8258,1799e" filled="t" fillcolor="#50535C" stroked="f">
                <v:path arrowok="t"/>
                <v:fill/>
              </v:shape>
              <v:shape style="position:absolute;left:8096;top:1795;width:210;height:152" coordorigin="8096,1795" coordsize="210,152" path="m8301,1797l8281,1798,8270,1801,8304,1801,8303,1797,8301,1797e" filled="t" fillcolor="#50535C" stroked="f">
                <v:path arrowok="t"/>
                <v:fill/>
              </v:shape>
            </v:group>
            <v:group style="position:absolute;left:8242;top:1793;width:211;height:150" coordorigin="8242,1793" coordsize="211,150">
              <v:shape style="position:absolute;left:8242;top:1793;width:211;height:150" coordorigin="8242,1793" coordsize="211,150" path="m8383,1793l8374,1802,8365,1810,8350,1827,8308,1868,8294,1882,8287,1889,8280,1897,8268,1904,8266,1907,8256,1917,8249,1923,8247,1926,8242,1932,8243,1936,8248,1942,8252,1943,8259,1939,8261,1938,8306,1937,8322,1937,8335,1924,8366,1895,8367,1893,8372,1889,8385,1878,8398,1864,8430,1832,8444,1818,8450,1812,8453,1807,8447,1799,8406,1799,8399,1799,8392,1799,8383,1793e" filled="t" fillcolor="#50535C" stroked="f">
                <v:path arrowok="t"/>
                <v:fill/>
              </v:shape>
              <v:shape style="position:absolute;left:8242;top:1793;width:211;height:150" coordorigin="8242,1793" coordsize="211,150" path="m8322,1937l8306,1937,8308,1938,8316,1942,8321,1938,8322,1937e" filled="t" fillcolor="#50535C" stroked="f">
                <v:path arrowok="t"/>
                <v:fill/>
              </v:shape>
              <v:shape style="position:absolute;left:8242;top:1793;width:211;height:150" coordorigin="8242,1793" coordsize="211,150" path="m8434,1795l8423,1799,8406,1799,8447,1799,8441,1796,8434,1795e" filled="t" fillcolor="#50535C" stroked="f">
                <v:path arrowok="t"/>
                <v:fill/>
              </v:shape>
            </v:group>
            <v:group style="position:absolute;left:7957;top:1796;width:200;height:151" coordorigin="7957,1796" coordsize="200,151">
              <v:shape style="position:absolute;left:7957;top:1796;width:200;height:151" coordorigin="7957,1796" coordsize="200,151" path="m8008,1945l7988,1945,7998,1947,8003,1947,8008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7987,1945l7973,1945,7982,1946,7987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8095,1796l8087,1798,8083,1802,8075,1812,8070,1817,8064,1824,8038,1850,8024,1865,8010,1880,7996,1897,7981,1912,7967,1925,7965,1927,7963,1929,7957,1937,7959,1944,7959,1944,7970,1946,7973,1945,7987,1945,7988,1945,8008,1945,8014,1944,8021,1942,8035,1942,8035,1942,8038,1940,8040,1929,8056,1914,8101,1869,8134,1831,8141,1824,8151,1817,8152,1816,8158,1808,8157,1803,8103,1803,8102,1802,8099,1802,8095,1796e" filled="t" fillcolor="#50535C" stroked="f">
                <v:path arrowok="t"/>
                <v:fill/>
              </v:shape>
              <v:shape style="position:absolute;left:7957;top:1796;width:200;height:151" coordorigin="7957,1796" coordsize="200,151" path="m8035,1942l8021,1942,8030,1944,8032,1944,8035,1942e" filled="t" fillcolor="#50535C" stroked="f">
                <v:path arrowok="t"/>
                <v:fill/>
              </v:shape>
              <v:shape style="position:absolute;left:7957;top:1796;width:200;height:151" coordorigin="7957,1796" coordsize="200,151" path="m8143,1796l8115,1799,8103,1803,8157,1803,8155,1797,8143,1796e" filled="t" fillcolor="#50535C" stroked="f">
                <v:path arrowok="t"/>
                <v:fill/>
              </v:shape>
            </v:group>
            <v:group style="position:absolute;left:8389;top:1795;width:204;height:146" coordorigin="8389,1795" coordsize="204,146">
              <v:shape style="position:absolute;left:8389;top:1795;width:204;height:146" coordorigin="8389,1795" coordsize="204,146" path="m8526,1795l8523,1796,8519,1800,8491,1829,8476,1844,8460,1860,8446,1874,8431,1888,8422,1898,8414,1907,8399,1919,8396,1922,8389,1929,8389,1932,8394,1939,8397,1941,8407,1940,8415,1940,8430,1937,8449,1937,8453,1936,8454,1935,8467,1935,8469,1934,8474,1927,8475,1927,8483,1919,8491,1912,8501,1901,8526,1874,8543,1857,8558,1843,8572,1829,8588,1817,8593,1813,8593,1807,8587,1800,8586,1800,8534,1800,8526,1795e" filled="t" fillcolor="#50535C" stroked="f">
                <v:path arrowok="t"/>
                <v:fill/>
              </v:shape>
              <v:shape style="position:absolute;left:8389;top:1795;width:204;height:146" coordorigin="8389,1795" coordsize="204,146" path="m8415,1940l8407,1940,8413,1941,8415,1940e" filled="t" fillcolor="#50535C" stroked="f">
                <v:path arrowok="t"/>
                <v:fill/>
              </v:shape>
              <v:shape style="position:absolute;left:8389;top:1795;width:204;height:146" coordorigin="8389,1795" coordsize="204,146" path="m8449,1937l8430,1937,8442,1939,8449,1937e" filled="t" fillcolor="#50535C" stroked="f">
                <v:path arrowok="t"/>
                <v:fill/>
              </v:shape>
              <v:shape style="position:absolute;left:8389;top:1795;width:204;height:146" coordorigin="8389,1795" coordsize="204,146" path="m8467,1935l8454,1935,8463,1938,8467,1935e" filled="t" fillcolor="#50535C" stroked="f">
                <v:path arrowok="t"/>
                <v:fill/>
              </v:shape>
              <v:shape style="position:absolute;left:8389;top:1795;width:204;height:146" coordorigin="8389,1795" coordsize="204,146" path="m8582,1797l8570,1798,8559,1798,8541,1798,8534,1800,8586,1800,8585,1799,8584,1798,8559,1798,8584,1798,8582,1797e" filled="t" fillcolor="#50535C" stroked="f">
                <v:path arrowok="t"/>
                <v:fill/>
              </v:shape>
            </v:group>
            <v:group style="position:absolute;left:7815;top:1796;width:202;height:151" coordorigin="7815,1796" coordsize="202,151">
              <v:shape style="position:absolute;left:7815;top:1796;width:202;height:151" coordorigin="7815,1796" coordsize="202,151" path="m7949,1796l7949,1796,7939,1804,7937,1808,7933,1813,7879,1870,7868,1883,7848,1902,7817,1931,7816,1934,7815,1939,7816,1942,7822,1945,7826,1947,7829,1944,7831,1942,7833,1940,7874,1937,7881,1937,7886,1937,7898,1937,7902,1934,7909,1924,7913,1918,7940,1890,7954,1875,7970,1859,7983,1844,7998,1830,8013,1817,8014,1816,8015,1815,8017,1812,8017,1810,8016,1805,7966,1805,7961,1804,7949,1796e" filled="t" fillcolor="#50535C" stroked="f">
                <v:path arrowok="t"/>
                <v:fill/>
              </v:shape>
              <v:shape style="position:absolute;left:7815;top:1796;width:202;height:151" coordorigin="7815,1796" coordsize="202,151" path="m7881,1937l7874,1937,7874,1938,7881,1937e" filled="t" fillcolor="#50535C" stroked="f">
                <v:path arrowok="t"/>
                <v:fill/>
              </v:shape>
              <v:shape style="position:absolute;left:7815;top:1796;width:202;height:151" coordorigin="7815,1796" coordsize="202,151" path="m8010,1798l7993,1802,7982,1803,7966,1805,8016,1805,8015,1801,8010,1798e" filled="t" fillcolor="#50535C" stroked="f">
                <v:path arrowok="t"/>
                <v:fill/>
              </v:shape>
            </v:group>
            <v:group style="position:absolute;left:7243;top:1795;width:200;height:149" coordorigin="7243,1795" coordsize="200,149">
              <v:shape style="position:absolute;left:7243;top:1795;width:200;height:149" coordorigin="7243,1795" coordsize="200,149" path="m7373,1797l7369,1798,7365,1803,7364,1804,7319,1853,7308,1865,7290,1884,7256,1919,7249,1926,7243,1935,7250,1943,7259,1944,7278,1938,7288,1935,7326,1935,7330,1928,7332,1926,7379,1878,7408,1844,7422,1829,7437,1816,7443,1811,7442,1806,7438,1802,7386,1802,7373,179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3,1937l7308,1937,7319,1938,7323,193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6,1935l7288,1935,7304,1937,7323,1937,7325,1937,7326,1935e" filled="t" fillcolor="#50535C" stroked="f">
                <v:path arrowok="t"/>
                <v:fill/>
              </v:shape>
              <v:shape style="position:absolute;left:7243;top:1795;width:200;height:149" coordorigin="7243,1795" coordsize="200,149" path="m7430,1795l7411,1798,7386,1802,7438,1802,7433,1797,7430,1795e" filled="t" fillcolor="#50535C" stroked="f">
                <v:path arrowok="t"/>
                <v:fill/>
              </v:shape>
            </v:group>
            <v:group style="position:absolute;left:7388;top:1798;width:198;height:147" coordorigin="7388,1798" coordsize="198,147">
              <v:shape style="position:absolute;left:7388;top:1798;width:198;height:147" coordorigin="7388,1798" coordsize="198,147" path="m7518,1798l7517,1798,7507,1808,7489,1828,7476,1842,7461,1856,7452,1865,7443,1873,7432,1886,7430,1889,7421,1899,7392,1931,7390,1932,7388,1936,7389,1939,7392,1944,7399,1945,7404,1942,7405,1941,7413,1939,7436,1936,7466,1936,7466,1936,7470,1932,7495,1906,7513,1889,7525,1876,7555,1843,7568,1828,7583,1814,7587,1811,7586,1805,7580,1802,7539,1802,7528,1801,7518,1798e" filled="t" fillcolor="#50535C" stroked="f">
                <v:path arrowok="t"/>
                <v:fill/>
              </v:shape>
              <v:shape style="position:absolute;left:7388;top:1798;width:198;height:147" coordorigin="7388,1798" coordsize="198,147" path="m7466,1936l7436,1936,7455,1937,7462,1939,7466,1936e" filled="t" fillcolor="#50535C" stroked="f">
                <v:path arrowok="t"/>
                <v:fill/>
              </v:shape>
              <v:shape style="position:absolute;left:7388;top:1798;width:198;height:147" coordorigin="7388,1798" coordsize="198,147" path="m7556,1799l7539,1802,7580,1802,7578,1800,7577,1799,7563,1799,7556,1799e" filled="t" fillcolor="#50535C" stroked="f">
                <v:path arrowok="t"/>
                <v:fill/>
              </v:shape>
              <v:shape style="position:absolute;left:7388;top:1798;width:198;height:147" coordorigin="7388,1798" coordsize="198,147" path="m7574,1798l7563,1799,7577,1799,7574,1798e" filled="t" fillcolor="#50535C" stroked="f">
                <v:path arrowok="t"/>
                <v:fill/>
              </v:shape>
            </v:group>
            <v:group style="position:absolute;left:7534;top:1798;width:199;height:149" coordorigin="7534,1798" coordsize="199,149">
              <v:shape style="position:absolute;left:7534;top:1798;width:199;height:149" coordorigin="7534,1798" coordsize="199,149" path="m7662,1798l7658,1802,7654,1805,7633,1828,7588,1876,7573,1892,7544,1925,7540,1928,7535,1934,7534,1939,7539,1945,7546,1948,7554,1941,7570,1939,7576,1939,7587,1937,7604,1937,7613,1937,7614,1936,7620,1929,7623,1923,7634,1912,7661,1883,7667,1877,7672,1870,7685,1856,7692,1849,7709,1832,7717,1822,7728,1815,7730,1813,7731,1811,7733,1809,7731,1804,7730,1804,7681,1804,7672,1803,7662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614,1936e" filled="t" fillcolor="#50535C" stroked="f">
                <v:path arrowok="t"/>
                <v:fill/>
              </v:shape>
              <v:shape style="position:absolute;left:7534;top:1798;width:199;height:149" coordorigin="7534,1798" coordsize="199,149" path="m7694,1800l7681,1804,7730,1804,7730,1803,7712,1803,7708,1801,7698,1801,7694,1800e" filled="t" fillcolor="#50535C" stroked="f">
                <v:path arrowok="t"/>
                <v:fill/>
              </v:shape>
              <v:shape style="position:absolute;left:7534;top:1798;width:199;height:149" coordorigin="7534,1798" coordsize="199,149" path="m7718,1798l7712,1803,7730,1803,7728,1801,7721,1799,7718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707,1801l7698,1801,7708,1801,7707,1801e" filled="t" fillcolor="#50535C" stroked="f">
                <v:path arrowok="t"/>
                <v:fill/>
              </v:shape>
            </v:group>
            <v:group style="position:absolute;left:8531;top:1798;width:194;height:144" coordorigin="8531,1798" coordsize="194,144">
              <v:shape style="position:absolute;left:8531;top:1798;width:194;height:144" coordorigin="8531,1798" coordsize="194,144" path="m8604,1940l8589,1940,8600,1942,8602,1941,8604,1940e" filled="t" fillcolor="#50535C" stroked="f">
                <v:path arrowok="t"/>
                <v:fill/>
              </v:shape>
              <v:shape style="position:absolute;left:8531;top:1798;width:194;height:144" coordorigin="8531,1798" coordsize="194,144" path="m8577,1941l8551,1941,8554,1941,8561,1942,8564,1942,8577,1941e" filled="t" fillcolor="#50535C" stroked="f">
                <v:path arrowok="t"/>
                <v:fill/>
              </v:shape>
              <v:shape style="position:absolute;left:8531;top:1798;width:194;height:144" coordorigin="8531,1798" coordsize="194,144" path="m8661,1798l8658,1800,8649,1810,8643,1816,8591,1872,8544,1918,8533,1928,8532,1929,8531,1931,8535,1938,8540,1941,8551,1941,8577,1941,8589,1940,8604,1940,8612,1930,8660,1881,8669,1871,8682,1857,8696,1843,8711,1829,8727,1816,8727,1804,8725,1802,8696,1802,8691,1801,8673,1801,8669,1801,8661,1798e" filled="t" fillcolor="#50535C" stroked="f">
                <v:path arrowok="t"/>
                <v:fill/>
              </v:shape>
              <v:shape style="position:absolute;left:8531;top:1798;width:194;height:144" coordorigin="8531,1798" coordsize="194,144" path="m8708,1799l8696,1802,8725,1802,8723,1800,8710,1799,8708,1799e" filled="t" fillcolor="#50535C" stroked="f">
                <v:path arrowok="t"/>
                <v:fill/>
              </v:shape>
              <v:shape style="position:absolute;left:8531;top:1798;width:194;height:144" coordorigin="8531,1798" coordsize="194,144" path="m8686,1800l8673,1801,8691,1801,8686,1800e" filled="t" fillcolor="#50535C" stroked="f">
                <v:path arrowok="t"/>
                <v:fill/>
              </v:shape>
            </v:group>
            <v:group style="position:absolute;left:6804;top:1802;width:206;height:144" coordorigin="6804,1802" coordsize="206,144">
              <v:shape style="position:absolute;left:6804;top:1802;width:206;height:144" coordorigin="6804,1802" coordsize="206,144" path="m6937,1802l6933,1805,6928,1807,6920,1818,6914,1824,6885,1852,6872,1868,6865,1877,6858,1886,6846,1894,6844,1896,6839,1902,6836,1906,6824,1918,6816,1926,6804,1939,6806,1944,6818,1946,6824,1946,6838,1945,6846,1943,6862,1940,6870,1939,6900,1939,6905,1934,6908,1929,6914,1921,6925,1908,6942,1891,6955,1876,6998,1826,7002,1822,7011,1812,7010,1808,6953,1808,6945,1807,6943,1804,6940,1802,6939,1802,6937,1802e" filled="t" fillcolor="#50535C" stroked="f">
                <v:path arrowok="t"/>
                <v:fill/>
              </v:shape>
              <v:shape style="position:absolute;left:6804;top:1802;width:206;height:144" coordorigin="6804,1802" coordsize="206,144" path="m6900,1939l6870,1939,6883,1944,6889,1944,6897,1941,6899,1940,6900,1939e" filled="t" fillcolor="#50535C" stroked="f">
                <v:path arrowok="t"/>
                <v:fill/>
              </v:shape>
              <v:shape style="position:absolute;left:6804;top:1802;width:206;height:144" coordorigin="6804,1802" coordsize="206,144" path="m6994,1803l6986,1805,6983,1805,6968,1807,6958,1807,6953,1808,7010,1808,7010,1807,6999,1804,6994,1803e" filled="t" fillcolor="#50535C" stroked="f">
                <v:path arrowok="t"/>
                <v:fill/>
              </v:shape>
              <v:shape style="position:absolute;left:6804;top:1802;width:206;height:144" coordorigin="6804,1802" coordsize="206,144" path="m6940,1802l6939,1802,6940,1802e" filled="t" fillcolor="#50535C" stroked="f">
                <v:path arrowok="t"/>
                <v:fill/>
              </v:shape>
            </v:group>
            <v:group style="position:absolute;left:6954;top:1799;width:203;height:153" coordorigin="6954,1799" coordsize="203,153">
              <v:shape style="position:absolute;left:6954;top:1799;width:203;height:153" coordorigin="6954,1799" coordsize="203,153" path="m7088,1800l7084,1802,7076,1809,7062,1823,7031,1852,7029,1854,6997,1890,6982,1907,6970,1923,6957,1938,6955,1940,6954,1942,6957,1951,6961,1952,6968,1951,6970,1950,6972,1950,6992,1947,7012,1946,7015,1946,7030,1946,7035,1939,7037,1936,7046,1927,7052,1921,7065,1907,7070,1900,7078,1893,7092,1879,7105,1863,7117,1847,7130,1832,7136,1826,7143,1820,7157,1810,7156,1803,7151,1802,7129,1802,7129,1802,7111,1802,7105,1801,7099,1801,7088,1800e" filled="t" fillcolor="#50535C" stroked="f">
                <v:path arrowok="t"/>
                <v:fill/>
              </v:shape>
              <v:shape style="position:absolute;left:6954;top:1799;width:203;height:153" coordorigin="6954,1799" coordsize="203,153" path="m7030,1946l7015,1946,7017,1947,7028,1949,7028,1949,7030,1946e" filled="t" fillcolor="#50535C" stroked="f">
                <v:path arrowok="t"/>
                <v:fill/>
              </v:shape>
              <v:shape style="position:absolute;left:6954;top:1799;width:203;height:153" coordorigin="6954,1799" coordsize="203,153" path="m7143,1799l7135,1802,7129,1802,7151,1802,7146,1799,7143,1799e" filled="t" fillcolor="#50535C" stroked="f">
                <v:path arrowok="t"/>
                <v:fill/>
              </v:shape>
              <v:shape style="position:absolute;left:6954;top:1799;width:203;height:153" coordorigin="6954,1799" coordsize="203,153" path="m7119,1801l7115,1801,7111,1801,7111,1802,7129,1802,7119,1801e" filled="t" fillcolor="#50535C" stroked="f">
                <v:path arrowok="t"/>
                <v:fill/>
              </v:shape>
            </v:group>
            <v:group style="position:absolute;left:7097;top:1800;width:190;height:146" coordorigin="7097,1800" coordsize="190,146">
              <v:shape style="position:absolute;left:7097;top:1800;width:190;height:146" coordorigin="7097,1800" coordsize="190,146" path="m7222,1802l7219,1804,7117,1911,7109,1920,7101,1928,7101,1929,7097,1934,7098,1940,7107,1944,7111,1945,7125,1943,7135,1942,7152,1939,7158,1939,7175,1939,7180,1932,7183,1926,7192,1918,7205,1904,7219,1888,7231,1876,7248,1857,7261,1841,7286,1810,7285,1808,7284,1807,7238,1807,7222,1802e" filled="t" fillcolor="#50535C" stroked="f">
                <v:path arrowok="t"/>
                <v:fill/>
              </v:shape>
              <v:shape style="position:absolute;left:7097;top:1800;width:190;height:146" coordorigin="7097,1800" coordsize="190,146" path="m7175,1939l7158,1939,7169,1944,7173,1942,7175,1939e" filled="t" fillcolor="#50535C" stroked="f">
                <v:path arrowok="t"/>
                <v:fill/>
              </v:shape>
              <v:shape style="position:absolute;left:7097;top:1800;width:190;height:146" coordorigin="7097,1800" coordsize="190,146" path="m7269,1800l7251,1804,7238,1807,7284,1807,7283,1804,7275,1802,7269,1800e" filled="t" fillcolor="#50535C" stroked="f">
                <v:path arrowok="t"/>
                <v:fill/>
              </v:shape>
            </v:group>
            <v:group style="position:absolute;left:6669;top:1803;width:196;height:143" coordorigin="6669,1803" coordsize="196,143">
              <v:shape style="position:absolute;left:6669;top:1803;width:196;height:143" coordorigin="6669,1803" coordsize="196,143" path="m6800,1803l6798,1805,6795,1808,6737,1866,6710,1894,6696,1909,6688,1916,6682,1925,6669,1934,6670,1940,6682,1945,6689,1946,6699,1943,6702,1942,6713,1940,6721,1937,6746,1937,6749,1935,6750,1933,6770,1910,6785,1893,6797,1881,6815,1863,6865,1810,6863,1809,6862,1807,6841,1807,6835,1806,6819,1805,6810,1804,6800,1803e" filled="t" fillcolor="#50535C" stroked="f">
                <v:path arrowok="t"/>
                <v:fill/>
              </v:shape>
              <v:shape style="position:absolute;left:6669;top:1803;width:196;height:143" coordorigin="6669,1803" coordsize="196,143" path="m6746,1937l6721,1937,6736,1945,6741,1941,6746,1937e" filled="t" fillcolor="#50535C" stroked="f">
                <v:path arrowok="t"/>
                <v:fill/>
              </v:shape>
              <v:shape style="position:absolute;left:6669;top:1803;width:196;height:143" coordorigin="6669,1803" coordsize="196,143" path="m6852,1805l6841,1807,6862,1807,6861,1806,6856,1805,6852,1805e" filled="t" fillcolor="#50535C" stroked="f">
                <v:path arrowok="t"/>
                <v:fill/>
              </v:shape>
            </v:group>
            <v:group style="position:absolute;left:9681;top:1797;width:208;height:154" coordorigin="9681,1797" coordsize="208,154">
              <v:shape style="position:absolute;left:9681;top:1797;width:208;height:154" coordorigin="9681,1797" coordsize="208,154" path="m9819,1797l9816,1799,9813,1802,9806,1810,9795,1822,9780,1837,9761,1855,9733,1883,9727,1888,9723,1895,9708,1909,9695,1924,9681,1938,9681,1941,9685,1950,9689,1951,9698,1946,9700,1945,9709,1944,9716,1944,9734,1941,9770,1941,9775,1936,9779,1933,9787,1924,9827,1879,9841,1863,9854,1848,9867,1833,9882,1820,9889,1814,9888,1810,9883,1805,9828,1805,9825,1803,9822,1799,9820,1798,9819,1797e" filled="t" fillcolor="#50535C" stroked="f">
                <v:path arrowok="t"/>
                <v:fill/>
              </v:shape>
              <v:shape style="position:absolute;left:9681;top:1797;width:208;height:154" coordorigin="9681,1797" coordsize="208,154" path="m9770,1941l9734,1941,9746,1942,9763,1945,9768,1944,9770,1941e" filled="t" fillcolor="#50535C" stroked="f">
                <v:path arrowok="t"/>
                <v:fill/>
              </v:shape>
              <v:shape style="position:absolute;left:9681;top:1797;width:208;height:154" coordorigin="9681,1797" coordsize="208,154" path="m9716,1944l9709,1944,9715,1944,9716,1944e" filled="t" fillcolor="#50535C" stroked="f">
                <v:path arrowok="t"/>
                <v:fill/>
              </v:shape>
              <v:shape style="position:absolute;left:9681;top:1797;width:208;height:154" coordorigin="9681,1797" coordsize="208,154" path="m9857,1801l9845,1802,9838,1804,9828,1805,9883,1805,9883,1804,9863,1804,9857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73,1801l9863,1804,9883,1804,9880,1802,9877,1802,9873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80,1801l9877,1802,9880,1802e" filled="t" fillcolor="#50535C" stroked="f">
                <v:path arrowok="t"/>
                <v:fill/>
              </v:shape>
            </v:group>
            <v:group style="position:absolute;left:10108;top:1795;width:210;height:152" coordorigin="10108,1795" coordsize="210,152">
              <v:shape style="position:absolute;left:10108;top:1795;width:210;height:152" coordorigin="10108,1795" coordsize="210,152" path="m10247,1795l10244,1796,10222,1818,10205,1837,10192,1851,10178,1865,10162,1882,10148,1896,10134,1909,10119,1923,10117,1926,10114,1928,10108,1933,10108,1936,10112,1944,10117,1946,10127,1944,10152,1944,10158,1942,10163,1941,10185,1941,10185,1941,10196,1931,10209,1916,10224,1903,10226,1901,10228,1899,10238,1889,10245,1880,10255,1870,10269,1856,10315,1813,10316,1811,10318,1809,10316,1801,10262,1801,10257,1800,10247,1795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52,1944l10127,1944,10131,1945,10141,1945,10147,1946,10152,1944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85,1941l10163,1941,10173,1941,10176,1944,10181,1945,10183,1943,10185,1941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270,1799l10269,1799,10262,1801,10316,1801,10316,1801,10282,1801,10270,1799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314,1797l10293,1798,10282,1801,10316,1801,10315,1797,10314,1797e" filled="t" fillcolor="#50535C" stroked="f">
                <v:path arrowok="t"/>
                <v:fill/>
              </v:shape>
            </v:group>
            <v:group style="position:absolute;left:10254;top:1793;width:211;height:150" coordorigin="10254,1793" coordsize="211,150">
              <v:shape style="position:absolute;left:10254;top:1793;width:211;height:150" coordorigin="10254,1793" coordsize="211,150" path="m10395,1793l10386,1802,10377,1810,10362,1827,10320,1868,10306,1882,10299,1889,10292,1897,10280,1904,10278,1907,10268,1917,10261,1923,10259,1926,10254,1932,10255,1936,10260,1942,10264,1943,10271,1939,10273,1938,10318,1937,10334,1937,10347,1924,10378,1895,10379,1893,10384,1889,10397,1878,10410,1864,10442,1832,10456,1818,10462,1812,10465,1807,10459,1799,10418,1799,10411,1799,10404,1799,10395,1793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334,1937l10318,1937,10320,1938,10328,1942,10333,1938,10334,1937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446,1795l10435,1799,10418,1799,10459,1799,10453,1796,10446,1795e" filled="t" fillcolor="#50535C" stroked="f">
                <v:path arrowok="t"/>
                <v:fill/>
              </v:shape>
            </v:group>
            <v:group style="position:absolute;left:9969;top:1796;width:200;height:151" coordorigin="9969,1796" coordsize="200,151">
              <v:shape style="position:absolute;left:9969;top:1796;width:200;height:151" coordorigin="9969,1796" coordsize="200,151" path="m10020,1945l10000,1945,10010,1947,10015,1947,10020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9999,1945l9985,1945,9994,1946,9999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10107,1796l10099,1798,10095,1802,10087,1812,10082,1817,10076,1824,10050,1850,10036,1865,10022,1880,10008,1897,9993,1912,9979,1925,9977,1927,9975,1929,9969,1937,9971,1944,9971,1944,9982,1946,9985,1945,9999,1945,10000,1945,10020,1945,10026,1944,10033,1942,10047,1942,10048,1942,10050,1940,10052,1929,10068,1914,10113,1869,10146,1831,10154,1824,10163,1817,10164,1816,10170,1808,10169,1803,10115,1803,10114,1802,10111,1802,10107,1796e" filled="t" fillcolor="#50535C" stroked="f">
                <v:path arrowok="t"/>
                <v:fill/>
              </v:shape>
              <v:shape style="position:absolute;left:9969;top:1796;width:200;height:151" coordorigin="9969,1796" coordsize="200,151" path="m10047,1942l10033,1942,10042,1944,10044,1944,10047,1942e" filled="t" fillcolor="#50535C" stroked="f">
                <v:path arrowok="t"/>
                <v:fill/>
              </v:shape>
              <v:shape style="position:absolute;left:9969;top:1796;width:200;height:151" coordorigin="9969,1796" coordsize="200,151" path="m10155,1796l10127,1799,10115,1803,10169,1803,10168,1797,10155,1796e" filled="t" fillcolor="#50535C" stroked="f">
                <v:path arrowok="t"/>
                <v:fill/>
              </v:shape>
            </v:group>
            <v:group style="position:absolute;left:10401;top:1795;width:204;height:146" coordorigin="10401,1795" coordsize="204,146">
              <v:shape style="position:absolute;left:10401;top:1795;width:204;height:146" coordorigin="10401,1795" coordsize="204,146" path="m10538,1795l10535,1796,10531,1800,10503,1829,10488,1844,10472,1860,10458,1874,10443,1888,10434,1898,10426,1907,10411,1919,10408,1922,10401,1929,10401,1932,10406,1939,10409,1941,10419,1940,10427,1940,10442,1937,10462,1937,10465,1936,10466,1935,10479,1935,10481,1934,10486,1927,10487,1927,10495,1919,10503,1912,10514,1901,10538,1874,10556,1857,10570,1843,10584,1829,10600,1817,10605,1813,10606,1807,10599,1800,10598,1800,10546,1800,10538,179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27,1940l10419,1940,10425,1941,10427,1940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62,1937l10442,1937,10454,1939,10462,1937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79,1935l10466,1935,10475,1938,10479,193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594,1797l10582,1798,10571,1798,10553,1798,10546,1800,10598,1800,10597,1799,10596,1798,10571,1798,10596,1798,10594,1797e" filled="t" fillcolor="#50535C" stroked="f">
                <v:path arrowok="t"/>
                <v:fill/>
              </v:shape>
            </v:group>
            <v:group style="position:absolute;left:9827;top:1796;width:202;height:151" coordorigin="9827,1796" coordsize="202,151">
              <v:shape style="position:absolute;left:9827;top:1796;width:202;height:151" coordorigin="9827,1796" coordsize="202,151" path="m9961,1796l9961,1796,9951,1804,9949,1808,9945,1813,9892,1870,9880,1883,9860,1902,9829,1931,9828,1934,9827,1939,9828,1942,9834,1945,9838,1947,9841,1944,9843,1942,9845,1940,9886,1937,9893,1937,9898,1937,9910,1937,9914,1934,9921,1924,9925,1918,9952,1890,9966,1875,9982,1859,9996,1844,10010,1830,10025,1817,10026,1816,10027,1815,10029,1812,10029,1810,10028,1805,9978,1805,9973,1804,9961,1796e" filled="t" fillcolor="#50535C" stroked="f">
                <v:path arrowok="t"/>
                <v:fill/>
              </v:shape>
              <v:shape style="position:absolute;left:9827;top:1796;width:202;height:151" coordorigin="9827,1796" coordsize="202,151" path="m9893,1937l9886,1937,9886,1938,9893,1937e" filled="t" fillcolor="#50535C" stroked="f">
                <v:path arrowok="t"/>
                <v:fill/>
              </v:shape>
              <v:shape style="position:absolute;left:9827;top:1796;width:202;height:151" coordorigin="9827,1796" coordsize="202,151" path="m10022,1798l10005,1802,9994,1803,9978,1805,10028,1805,10027,1801,10022,1798e" filled="t" fillcolor="#50535C" stroked="f">
                <v:path arrowok="t"/>
                <v:fill/>
              </v:shape>
            </v:group>
            <v:group style="position:absolute;left:9255;top:1795;width:200;height:149" coordorigin="9255,1795" coordsize="200,149">
              <v:shape style="position:absolute;left:9255;top:1795;width:200;height:149" coordorigin="9255,1795" coordsize="200,149" path="m9385,1797l9381,1798,9377,1803,9376,1804,9331,1853,9320,1865,9302,1884,9268,1919,9261,1926,9255,1935,9262,1943,9271,1944,9290,1938,9300,1935,9338,1935,9342,1928,9344,1926,9391,1878,9420,1844,9434,1829,9449,1816,9455,1811,9454,1806,9450,1802,9398,1802,9385,179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5,1937l9320,1937,9331,1938,9335,193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8,1935l9300,1935,9316,1937,9335,1937,9337,1937,9338,1935e" filled="t" fillcolor="#50535C" stroked="f">
                <v:path arrowok="t"/>
                <v:fill/>
              </v:shape>
              <v:shape style="position:absolute;left:9255;top:1795;width:200;height:149" coordorigin="9255,1795" coordsize="200,149" path="m9442,1795l9424,1798,9398,1802,9450,1802,9445,1797,9442,1795e" filled="t" fillcolor="#50535C" stroked="f">
                <v:path arrowok="t"/>
                <v:fill/>
              </v:shape>
            </v:group>
            <v:group style="position:absolute;left:9400;top:1798;width:198;height:147" coordorigin="9400,1798" coordsize="198,147">
              <v:shape style="position:absolute;left:9400;top:1798;width:198;height:147" coordorigin="9400,1798" coordsize="198,147" path="m9530,1798l9530,1798,9519,1808,9501,1828,9488,1842,9473,1856,9464,1865,9455,1873,9444,1886,9442,1889,9433,1899,9404,1931,9402,1932,9400,1936,9401,1939,9404,1944,9411,1945,9416,1942,9417,1941,9425,1939,9448,1936,9478,1936,9478,1936,9482,1932,9507,1906,9525,1889,9537,1876,9567,1843,9580,1828,9595,1814,9599,1811,9598,1805,9593,1802,9551,1802,9540,1801,9530,1798e" filled="t" fillcolor="#50535C" stroked="f">
                <v:path arrowok="t"/>
                <v:fill/>
              </v:shape>
              <v:shape style="position:absolute;left:9400;top:1798;width:198;height:147" coordorigin="9400,1798" coordsize="198,147" path="m9478,1936l9448,1936,9467,1937,9474,1939,9478,1936e" filled="t" fillcolor="#50535C" stroked="f">
                <v:path arrowok="t"/>
                <v:fill/>
              </v:shape>
              <v:shape style="position:absolute;left:9400;top:1798;width:198;height:147" coordorigin="9400,1798" coordsize="198,147" path="m9568,1799l9551,1802,9593,1802,9590,1800,9589,1799,9575,1799,9568,1799e" filled="t" fillcolor="#50535C" stroked="f">
                <v:path arrowok="t"/>
                <v:fill/>
              </v:shape>
              <v:shape style="position:absolute;left:9400;top:1798;width:198;height:147" coordorigin="9400,1798" coordsize="198,147" path="m9586,1798l9575,1799,9589,1799,9586,1798e" filled="t" fillcolor="#50535C" stroked="f">
                <v:path arrowok="t"/>
                <v:fill/>
              </v:shape>
            </v:group>
            <v:group style="position:absolute;left:9546;top:1798;width:199;height:149" coordorigin="9546,1798" coordsize="199,149">
              <v:shape style="position:absolute;left:9546;top:1798;width:199;height:149" coordorigin="9546,1798" coordsize="199,149" path="m9674,1798l9670,1802,9666,1805,9645,1828,9600,1876,9585,1892,9556,1925,9552,1928,9547,1934,9546,1939,9551,1945,9558,1948,9566,1941,9582,1939,9588,1939,9599,1937,9616,1937,9625,1937,9626,1936,9632,1929,9635,1923,9646,1912,9673,1883,9679,1877,9684,1870,9697,1856,9704,1849,9721,1832,9729,1822,9740,1815,9742,1813,9743,1811,9745,1809,9743,1804,9742,1804,9693,1804,9684,1803,9674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626,1936e" filled="t" fillcolor="#50535C" stroked="f">
                <v:path arrowok="t"/>
                <v:fill/>
              </v:shape>
              <v:shape style="position:absolute;left:9546;top:1798;width:199;height:149" coordorigin="9546,1798" coordsize="199,149" path="m9706,1800l9693,1804,9742,1804,9742,1803,9724,1803,9720,1801,9710,1801,9706,1800e" filled="t" fillcolor="#50535C" stroked="f">
                <v:path arrowok="t"/>
                <v:fill/>
              </v:shape>
              <v:shape style="position:absolute;left:9546;top:1798;width:199;height:149" coordorigin="9546,1798" coordsize="199,149" path="m9730,1798l9724,1803,9742,1803,9740,1801,9733,1799,9730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719,1801l9710,1801,9720,1801,9719,1801e" filled="t" fillcolor="#50535C" stroked="f">
                <v:path arrowok="t"/>
                <v:fill/>
              </v:shape>
            </v:group>
            <v:group style="position:absolute;left:10543;top:1798;width:194;height:144" coordorigin="10543,1798" coordsize="194,144">
              <v:shape style="position:absolute;left:10543;top:1798;width:194;height:144" coordorigin="10543,1798" coordsize="194,144" path="m10616,1940l10601,1940,10612,1942,10614,1941,10616,1940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590,1941l10563,1941,10566,1941,10573,1942,10576,1942,10590,1941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73,1798l10670,1800,10661,1810,10655,1816,10603,1872,10556,1918,10545,1928,10544,1929,10543,1931,10547,1938,10552,1941,10563,1941,10590,1941,10601,1940,10616,1940,10625,1930,10672,1881,10681,1871,10694,1857,10709,1843,10723,1829,10739,1816,10739,1804,10737,1802,10708,1802,10703,1801,10685,1801,10681,1801,10673,1798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720,1799l10708,1802,10737,1802,10735,1800,10722,1799,10720,1799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98,1800l10685,1801,10703,1801,10698,1800e" filled="t" fillcolor="#50535C" stroked="f">
                <v:path arrowok="t"/>
                <v:fill/>
              </v:shape>
            </v:group>
            <v:group style="position:absolute;left:8816;top:1802;width:206;height:144" coordorigin="8816,1802" coordsize="206,144">
              <v:shape style="position:absolute;left:8816;top:1802;width:206;height:144" coordorigin="8816,1802" coordsize="206,144" path="m8949,1802l8945,1805,8940,1807,8932,1818,8926,1824,8897,1852,8884,1868,8877,1877,8870,1886,8858,1894,8856,1896,8851,1902,8848,1906,8836,1918,8828,1926,8816,1939,8818,1944,8830,1946,8836,1946,8850,1945,8858,1943,8874,1940,8882,1939,8912,1939,8917,1934,8920,1929,8926,1921,8937,1908,8954,1891,8967,1876,9010,1826,9014,1822,9023,1812,9022,1808,8965,1808,8957,1807,8955,1804,8952,1802,8951,1802,8949,1802e" filled="t" fillcolor="#50535C" stroked="f">
                <v:path arrowok="t"/>
                <v:fill/>
              </v:shape>
              <v:shape style="position:absolute;left:8816;top:1802;width:206;height:144" coordorigin="8816,1802" coordsize="206,144" path="m8912,1939l8882,1939,8895,1944,8901,1944,8909,1941,8911,1940,8912,1939e" filled="t" fillcolor="#50535C" stroked="f">
                <v:path arrowok="t"/>
                <v:fill/>
              </v:shape>
              <v:shape style="position:absolute;left:8816;top:1802;width:206;height:144" coordorigin="8816,1802" coordsize="206,144" path="m9006,1803l8999,1805,8995,1805,8980,1807,8970,1807,8965,1808,9022,1808,9022,1807,9011,1804,9006,1803e" filled="t" fillcolor="#50535C" stroked="f">
                <v:path arrowok="t"/>
                <v:fill/>
              </v:shape>
              <v:shape style="position:absolute;left:8816;top:1802;width:206;height:144" coordorigin="8816,1802" coordsize="206,144" path="m8952,1802l8951,1802,8952,1802e" filled="t" fillcolor="#50535C" stroked="f">
                <v:path arrowok="t"/>
                <v:fill/>
              </v:shape>
            </v:group>
            <v:group style="position:absolute;left:8966;top:1799;width:203;height:153" coordorigin="8966,1799" coordsize="203,153">
              <v:shape style="position:absolute;left:8966;top:1799;width:203;height:153" coordorigin="8966,1799" coordsize="203,153" path="m9100,1800l9096,1802,9088,1809,9074,1823,9043,1852,9041,1854,9009,1890,8995,1907,8982,1923,8969,1938,8967,1940,8966,1942,8969,1951,8973,1952,8980,1951,8982,1950,8984,1950,9004,1947,9024,1946,9027,1946,9042,1946,9047,1939,9049,1936,9058,1927,9064,1921,9077,1907,9082,1900,9090,1893,9104,1879,9117,1863,9129,1847,9142,1832,9148,1826,9155,1820,9169,1810,9168,1803,9164,1802,9141,1802,9141,1802,9123,1802,9117,1801,9111,1801,9100,1800e" filled="t" fillcolor="#50535C" stroked="f">
                <v:path arrowok="t"/>
                <v:fill/>
              </v:shape>
              <v:shape style="position:absolute;left:8966;top:1799;width:203;height:153" coordorigin="8966,1799" coordsize="203,153" path="m9042,1946l9027,1946,9029,1947,9040,1949,9040,1949,9042,1946e" filled="t" fillcolor="#50535C" stroked="f">
                <v:path arrowok="t"/>
                <v:fill/>
              </v:shape>
              <v:shape style="position:absolute;left:8966;top:1799;width:203;height:153" coordorigin="8966,1799" coordsize="203,153" path="m9155,1799l9147,1802,9141,1802,9164,1802,9158,1799,9155,1799e" filled="t" fillcolor="#50535C" stroked="f">
                <v:path arrowok="t"/>
                <v:fill/>
              </v:shape>
              <v:shape style="position:absolute;left:8966;top:1799;width:203;height:153" coordorigin="8966,1799" coordsize="203,153" path="m9131,1801l9127,1801,9123,1801,9123,1802,9141,1802,9131,1801e" filled="t" fillcolor="#50535C" stroked="f">
                <v:path arrowok="t"/>
                <v:fill/>
              </v:shape>
            </v:group>
            <v:group style="position:absolute;left:9109;top:1800;width:190;height:146" coordorigin="9109,1800" coordsize="190,146">
              <v:shape style="position:absolute;left:9109;top:1800;width:190;height:146" coordorigin="9109,1800" coordsize="190,146" path="m9234,1802l9231,1804,9129,1911,9121,1920,9113,1928,9113,1929,9109,1934,9110,1940,9119,1944,9123,1945,9137,1943,9148,1942,9164,1939,9170,1939,9187,1939,9192,1932,9195,1926,9204,1918,9217,1904,9231,1888,9243,1876,9260,1857,9273,1841,9298,1810,9297,1808,9296,1807,9250,1807,9234,1802e" filled="t" fillcolor="#50535C" stroked="f">
                <v:path arrowok="t"/>
                <v:fill/>
              </v:shape>
              <v:shape style="position:absolute;left:9109;top:1800;width:190;height:146" coordorigin="9109,1800" coordsize="190,146" path="m9187,1939l9170,1939,9181,1944,9185,1942,9187,1939e" filled="t" fillcolor="#50535C" stroked="f">
                <v:path arrowok="t"/>
                <v:fill/>
              </v:shape>
              <v:shape style="position:absolute;left:9109;top:1800;width:190;height:146" coordorigin="9109,1800" coordsize="190,146" path="m9281,1800l9263,1804,9250,1807,9296,1807,9295,1804,9287,1802,9281,1800e" filled="t" fillcolor="#50535C" stroked="f">
                <v:path arrowok="t"/>
                <v:fill/>
              </v:shape>
            </v:group>
            <v:group style="position:absolute;left:8681;top:1803;width:196;height:143" coordorigin="8681,1803" coordsize="196,143">
              <v:shape style="position:absolute;left:8681;top:1803;width:196;height:143" coordorigin="8681,1803" coordsize="196,143" path="m8812,1803l8810,1805,8807,1808,8749,1866,8722,1894,8708,1909,8700,1916,8694,1925,8681,1934,8682,1940,8694,1945,8701,1946,8711,1943,8714,1942,8725,1940,8733,1937,8758,1937,8761,1935,8762,1933,8782,1910,8797,1893,8809,1881,8827,1863,8877,1810,8875,1809,8874,1807,8854,1807,8847,1806,8831,1805,8822,1804,8812,1803e" filled="t" fillcolor="#50535C" stroked="f">
                <v:path arrowok="t"/>
                <v:fill/>
              </v:shape>
              <v:shape style="position:absolute;left:8681;top:1803;width:196;height:143" coordorigin="8681,1803" coordsize="196,143" path="m8758,1937l8733,1937,8748,1945,8754,1941,8758,1937e" filled="t" fillcolor="#50535C" stroked="f">
                <v:path arrowok="t"/>
                <v:fill/>
              </v:shape>
              <v:shape style="position:absolute;left:8681;top:1803;width:196;height:143" coordorigin="8681,1803" coordsize="196,143" path="m8864,1805l8854,1807,8874,1807,8873,1806,8868,1805,8864,1805e" filled="t" fillcolor="#50535C" stroked="f">
                <v:path arrowok="t"/>
                <v:fill/>
              </v:shape>
            </v:group>
            <v:group style="position:absolute;left:10708;top:1798;width:194;height:144" coordorigin="10708,1798" coordsize="194,144">
              <v:shape style="position:absolute;left:10708;top:1798;width:194;height:144" coordorigin="10708,1798" coordsize="194,144" path="m10781,1940l10766,1940,10777,1942,10779,1941,10781,1940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754,1941l10727,1941,10731,1941,10737,1942,10741,1942,10754,1941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38,1798l10835,1800,10826,1810,10820,1816,10768,1872,10721,1918,10710,1928,10709,1929,10708,1931,10712,1938,10716,1941,10727,1941,10754,1941,10766,1940,10781,1940,10789,1930,10837,1881,10846,1871,10859,1857,10873,1843,10888,1829,10903,1816,10903,1804,10902,1802,10872,1802,10867,1801,10849,1801,10846,1801,10838,1798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84,1799l10872,1802,10902,1802,10900,1800,10887,1799,10884,1799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62,1800l10849,1801,10867,1801,10862,1800e" filled="t" fillcolor="#50535C" stroked="f">
                <v:path arrowok="t"/>
                <v:fill/>
              </v:shape>
            </v:group>
            <v:group style="position:absolute;left:11052;top:1793;width:211;height:150" coordorigin="11052,1793" coordsize="211,150">
              <v:shape style="position:absolute;left:11052;top:1793;width:211;height:150" coordorigin="11052,1793" coordsize="211,150" path="m11192,1793l11183,1802,11174,1810,11160,1827,11118,1867,11104,1881,11096,1889,11089,1896,11078,1904,11076,1906,11065,1916,11059,1923,11056,1925,11052,1932,11052,1936,11057,1941,11061,1942,11068,1939,11071,1938,11115,1937,11131,1937,11145,1924,11175,1894,11176,1892,11182,1889,11194,1878,11208,1864,11240,1831,11254,1817,11259,1812,11262,1807,11257,1799,11215,1799,11208,1799,11201,1799,11192,1793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131,1937l11115,1937,11117,1937,11126,1941,11131,1938,11131,1937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244,1795l11232,1798,11215,1799,11257,1799,11250,1795,11244,1795e" filled="t" fillcolor="#50535C" stroked="f">
                <v:path arrowok="t"/>
                <v:fill/>
              </v:shape>
            </v:group>
            <v:group style="position:absolute;left:11198;top:1795;width:204;height:146" coordorigin="11198,1795" coordsize="204,146">
              <v:shape style="position:absolute;left:11198;top:1795;width:204;height:146" coordorigin="11198,1795" coordsize="204,146" path="m11335,1795l11332,1796,11329,1800,11300,1829,11286,1843,11269,1860,11255,1873,11241,1888,11232,1897,11223,1907,11209,1918,11205,1922,11199,1928,11198,1932,11203,1939,11206,1941,11216,1940,11224,1940,11240,1936,11259,1936,11263,1935,11264,1935,11276,1935,11278,1934,11284,1927,11284,1926,11293,1919,11300,1912,11311,1901,11336,1874,11353,1856,11367,1842,11382,1829,11397,1816,11403,1813,11403,1806,11396,1800,11395,1799,11344,1799,11335,179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24,1940l11216,1940,11222,1940,11224,1940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59,1936l11240,1936,11251,1939,11259,1936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76,1935l11264,1935,11272,1937,11276,193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392,1797l11379,1797,11368,1798,11350,1798,11344,1799,11395,1799,11394,1798,11393,1798,11368,1798,11393,1798,11392,1797e" filled="t" fillcolor="#50535C" stroked="f">
                <v:path arrowok="t"/>
                <v:fill/>
              </v:shape>
            </v:group>
            <v:group style="position:absolute;left:11341;top:1798;width:194;height:144" coordorigin="11341,1798" coordsize="194,144">
              <v:shape style="position:absolute;left:11341;top:1798;width:194;height:144" coordorigin="11341,1798" coordsize="194,144" path="m11413,1939l11399,1939,11409,1942,11411,1940,11413,1939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387,1940l11360,1940,11363,1941,11370,1941,11374,1942,11387,1940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71,1798l11467,1800,11458,1809,11453,1815,11401,1871,11353,1917,11342,1927,11342,1929,11341,1930,11344,1937,11349,1941,11360,1940,11387,1940,11399,1939,11413,1939,11422,1930,11470,1881,11478,1871,11492,1856,11506,1842,11521,1829,11536,1816,11536,1803,11535,1802,11505,1802,11500,1801,11482,1801,11479,1801,11471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517,1798l11505,1802,11535,1802,11533,1799,11520,1799,11517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95,1800l11482,1801,11500,1801,11495,1800e" filled="t" fillcolor="#50535C" stroked="f">
                <v:path arrowok="t"/>
                <v:fill/>
              </v:shape>
            </v:group>
            <v:group style="position:absolute;left:11463;top:1794;width:162;height:154" coordorigin="11463,1794" coordsize="162,154">
              <v:shape style="position:absolute;left:11463;top:1794;width:162;height:154" coordorigin="11463,1794" coordsize="162,154" path="m11615,1794l11556,1843,11533,1868,11525,1875,11510,1888,11496,1903,11479,1922,11474,1926,11466,1932,11463,1935,11463,1939,11463,1939,11464,1944,11468,1948,11474,1948,11478,1945,11482,1943,11495,1941,11502,1939,11514,1939,11521,1936,11542,1936,11559,1919,11577,1901,11605,1872,11610,1867,11615,1862,11623,1853,11624,1848,11616,1841,11616,1837,11618,1829,11619,1827,11621,1817,11621,1809,11618,1796,11615,1794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14,1939l11502,1939,11509,1940,11514,1940,11514,1939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42,1936l11521,1936,11526,1936,11535,1939,11539,1939,11542,1936e" filled="t" fillcolor="#50535C" stroked="f">
                <v:path arrowok="t"/>
                <v:fill/>
              </v:shape>
            </v:group>
            <v:group style="position:absolute;left:11575;top:1898;width:37;height:47" coordorigin="11575,1898" coordsize="37,47">
              <v:shape style="position:absolute;left:11575;top:1898;width:37;height:47" coordorigin="11575,1898" coordsize="37,47" path="m11612,1941l11593,1941,11596,1941,11603,1945,11607,1945,11612,1941e" filled="t" fillcolor="#50535C" stroked="f">
                <v:path arrowok="t"/>
                <v:fill/>
              </v:shape>
              <v:shape style="position:absolute;left:11575;top:1898;width:37;height:47" coordorigin="11575,1898" coordsize="37,47" path="m11608,1898l11605,1901,11602,1905,11598,1909,11590,1918,11584,1922,11575,1932,11576,1936,11581,1939,11583,1940,11586,1941,11593,1941,11612,1941,11613,1940,11615,1938,11617,1928,11616,1917,11615,1905,11612,1899,11608,1898e" filled="t" fillcolor="#50535C" stroked="f">
                <v:path arrowok="t"/>
                <v:fill/>
              </v:shape>
            </v:group>
            <v:group style="position:absolute;left:10881;top:1798;width:194;height:144" coordorigin="10881,1798" coordsize="194,144">
              <v:shape style="position:absolute;left:10881;top:1798;width:194;height:144" coordorigin="10881,1798" coordsize="194,144" path="m10954,1940l10939,1940,10950,1942,10952,1941,10954,1940e" filled="t" fillcolor="#50535C" stroked="f">
                <v:path arrowok="t"/>
                <v:fill/>
              </v:shape>
              <v:shape style="position:absolute;left:10881;top:1798;width:194;height:144" coordorigin="10881,1798" coordsize="194,144" path="m10927,1941l10900,1941,10904,1941,10910,1942,10914,1942,10927,1941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11,1798l11008,1800,10999,1810,10993,1816,10941,1872,10894,1918,10883,1928,10882,1929,10881,1931,10884,1938,10889,1941,10900,1941,10927,1941,10939,1940,10954,1940,10962,1930,11010,1881,11019,1871,11032,1857,11046,1843,11061,1829,11076,1816,11076,1804,11075,1802,11045,1802,11040,1801,11022,1801,11019,1801,11011,1798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57,1799l11045,1802,11075,1802,11073,1800,11060,1799,11057,1799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35,1800l11022,1801,11040,1801,11035,1800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88.936707pt;margin-top:124.150978pt;width:34.126pt;height:32.114144pt;mso-position-horizontal-relative:page;mso-position-vertical-relative:page;z-index:-5572" coordorigin="5779,2483" coordsize="683,642">
            <v:group style="position:absolute;left:5819;top:2613;width:461;height:491" coordorigin="5819,2613" coordsize="461,491">
              <v:shape style="position:absolute;left:5819;top:2613;width:461;height:491" coordorigin="5819,2613" coordsize="461,491" path="m5888,2613l5851,2669,5828,2731,5819,2795,5820,2817,5829,2882,5853,2943,5891,2999,5939,3044,5992,3076,6049,3096,6128,3104,6148,3103,6225,3085,6262,3068,6280,3058e" filled="f" stroked="t" strokeweight="2.126pt" strokecolor="#50535C">
                <v:path arrowok="t"/>
              </v:shape>
            </v:group>
            <v:group style="position:absolute;left:5800;top:2604;width:100;height:100" coordorigin="5800,2604" coordsize="100,100">
              <v:shape style="position:absolute;left:5800;top:2604;width:100;height:100" coordorigin="5800,2604" coordsize="100,100" path="m5800,2604l5900,2604,5900,2704e" filled="f" stroked="t" strokeweight="2.126pt" strokecolor="#50535C">
                <v:path arrowok="t"/>
              </v:shape>
            </v:group>
            <v:group style="position:absolute;left:5960;top:2504;width:461;height:491" coordorigin="5960,2504" coordsize="461,491">
              <v:shape style="position:absolute;left:5960;top:2504;width:461;height:491" coordorigin="5960,2504" coordsize="461,491" path="m6352,2996l6389,2939,6412,2877,6421,2813,6420,2791,6411,2727,6387,2665,6349,2609,6301,2564,6248,2533,6191,2513,6112,2504,6092,2505,6015,2523,5978,2540,5960,2551e" filled="f" stroked="t" strokeweight="2.126pt" strokecolor="#50535C">
                <v:path arrowok="t"/>
              </v:shape>
            </v:group>
            <v:group style="position:absolute;left:6340;top:2904;width:100;height:100" coordorigin="6340,2904" coordsize="100,100">
              <v:shape style="position:absolute;left:6340;top:2904;width:100;height:100" coordorigin="6340,2904" coordsize="100,100" path="m6440,3004l6340,3004,6340,2904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99.864197pt;margin-top:287.946899pt;width:46.173pt;height:418.783pt;mso-position-horizontal-relative:page;mso-position-vertical-relative:page;z-index:-5571" coordorigin="3997,5759" coordsize="923,8376">
            <v:group style="position:absolute;left:4459;top:5766;width:2;height:8362" coordorigin="4459,5766" coordsize="2,8362">
              <v:shape style="position:absolute;left:4459;top:5766;width:2;height:8362" coordorigin="4459,5766" coordsize="0,8362" path="m4459,5766l4459,14128e" filled="f" stroked="t" strokeweight=".673pt" strokecolor="#96969C">
                <v:path arrowok="t"/>
              </v:shape>
            </v:group>
            <v:group style="position:absolute;left:4004;top:9955;width:909;height:2" coordorigin="4004,9955" coordsize="909,2">
              <v:shape style="position:absolute;left:4004;top:9955;width:909;height:2" coordorigin="4004,9955" coordsize="909,0" path="m4914,9955l4004,9955e" filled="f" stroked="t" strokeweight=".709pt" strokecolor="#96969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66.023712pt;margin-top:287.946899pt;width:46.173pt;height:418.783pt;mso-position-horizontal-relative:page;mso-position-vertical-relative:page;z-index:-5570" coordorigin="7320,5759" coordsize="923,8376">
            <v:group style="position:absolute;left:7328;top:9955;width:909;height:2" coordorigin="7328,9955" coordsize="909,2">
              <v:shape style="position:absolute;left:7328;top:9955;width:909;height:2" coordorigin="7328,9955" coordsize="909,0" path="m8237,9955l7328,9955e" filled="f" stroked="t" strokeweight=".709pt" strokecolor="#96969C">
                <v:path arrowok="t"/>
              </v:shape>
            </v:group>
            <v:group style="position:absolute;left:7782;top:5766;width:2;height:8362" coordorigin="7782,5766" coordsize="2,8362">
              <v:shape style="position:absolute;left:7782;top:5766;width:2;height:8362" coordorigin="7782,5766" coordsize="0,8362" path="m7782,5766l7782,14128e" filled="f" stroked="t" strokeweight=".673pt" strokecolor="#96969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6.856407pt;margin-top:309.052765pt;width:27.0734pt;height:18.068399pt;mso-position-horizontal-relative:page;mso-position-vertical-relative:page;z-index:-5569" coordorigin="2537,6181" coordsize="541,361">
            <v:group style="position:absolute;left:2558;top:6202;width:319;height:319" coordorigin="2558,6202" coordsize="319,319">
              <v:shape style="position:absolute;left:2558;top:6202;width:319;height:319" coordorigin="2558,6202" coordsize="319,319" path="m2878,6361l2864,6427,2826,6480,2769,6513,2725,6521,2701,6520,2637,6498,2589,6455,2562,6396,2558,6374,2560,6349,2581,6283,2622,6234,2679,6206,2700,6202,2726,6204,2793,6223,2843,6264,2872,6319,2878,6361xe" filled="f" stroked="t" strokeweight="2.126pt" strokecolor="#50535C">
                <v:path arrowok="t"/>
              </v:shape>
            </v:group>
            <v:group style="position:absolute;left:2938;top:6281;width:119;height:238" coordorigin="2938,6281" coordsize="119,238">
              <v:shape style="position:absolute;left:2938;top:6281;width:119;height:238" coordorigin="2938,6281" coordsize="119,238" path="m2938,6281l3002,6300,3045,6347,3057,6390,3056,6415,3029,6477,2978,6514,2958,6520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3.829803pt;margin-top:328.978302pt;width:32.1260pt;height:12.151pt;mso-position-horizontal-relative:page;mso-position-vertical-relative:page;z-index:-5568" coordorigin="2477,6580" coordsize="643,243">
            <v:group style="position:absolute;left:2998;top:6601;width:100;height:161" coordorigin="2998,6601" coordsize="100,161">
              <v:shape style="position:absolute;left:2998;top:6601;width:100;height:161" coordorigin="2998,6601" coordsize="100,161" path="m2998,6601l3078,6621,3098,6761,2998,6761e" filled="f" stroked="t" strokeweight="2.126pt" strokecolor="#50535C">
                <v:path arrowok="t"/>
              </v:shape>
            </v:group>
            <v:group style="position:absolute;left:2498;top:6601;width:440;height:200" coordorigin="2498,6601" coordsize="440,200">
              <v:shape style="position:absolute;left:2498;top:6601;width:440;height:200" coordorigin="2498,6601" coordsize="440,200" path="m2835,6601l2917,6628,2938,6801,2498,6801,2518,6628,2601,6601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1.937012pt;margin-top:308.533997pt;width:28.126pt;height:32.563802pt;mso-position-horizontal-relative:page;mso-position-vertical-relative:page;z-index:-5567" coordorigin="5839,6171" coordsize="563,651">
            <v:group style="position:absolute;left:5880;top:6361;width:2;height:260" coordorigin="5880,6361" coordsize="2,260">
              <v:shape style="position:absolute;left:5880;top:6361;width:2;height:260" coordorigin="5880,6361" coordsize="0,260" path="m5880,6621l5880,6361e" filled="f" stroked="t" strokeweight="2.126pt" strokecolor="#50535C">
                <v:path arrowok="t"/>
              </v:shape>
            </v:group>
            <v:group style="position:absolute;left:6360;top:6361;width:2;height:260" coordorigin="6360,6361" coordsize="2,260">
              <v:shape style="position:absolute;left:6360;top:6361;width:2;height:260" coordorigin="6360,6361" coordsize="0,260" path="m6360,6621l6360,6361e" filled="f" stroked="t" strokeweight="2.126pt" strokecolor="#50535C">
                <v:path arrowok="t"/>
              </v:shape>
            </v:group>
            <v:group style="position:absolute;left:5880;top:6621;width:480;height:180" coordorigin="5880,6621" coordsize="480,180">
              <v:shape style="position:absolute;left:5880;top:6621;width:480;height:180" coordorigin="5880,6621" coordsize="480,180" path="m5880,6621l5893,6682,6100,6801,6140,6801,6320,6705,6339,6691,6351,6677,6357,6659,6360,6638e" filled="f" stroked="t" strokeweight="2.126pt" strokecolor="#50535C">
                <v:path arrowok="t"/>
              </v:shape>
            </v:group>
            <v:group style="position:absolute;left:5980;top:6521;width:280;height:2" coordorigin="5980,6521" coordsize="280,2">
              <v:shape style="position:absolute;left:5980;top:6521;width:280;height:2" coordorigin="5980,6521" coordsize="280,0" path="m6260,6521l5980,6521e" filled="f" stroked="t" strokeweight="2.126pt" strokecolor="#50535C">
                <v:path arrowok="t"/>
              </v:shape>
            </v:group>
            <v:group style="position:absolute;left:5980;top:6601;width:280;height:2" coordorigin="5980,6601" coordsize="280,2">
              <v:shape style="position:absolute;left:5980;top:6601;width:280;height:2" coordorigin="5980,6601" coordsize="280,0" path="m6260,6601l5980,6601e" filled="f" stroked="t" strokeweight="2.126pt" strokecolor="#50535C">
                <v:path arrowok="t"/>
              </v:shape>
            </v:group>
            <v:group style="position:absolute;left:5980;top:6441;width:140;height:2" coordorigin="5980,6441" coordsize="140,2">
              <v:shape style="position:absolute;left:5980;top:6441;width:140;height:2" coordorigin="5980,6441" coordsize="140,0" path="m6120,6441l5980,6441e" filled="f" stroked="t" strokeweight="2.126pt" strokecolor="#50535C">
                <v:path arrowok="t"/>
              </v:shape>
            </v:group>
            <v:group style="position:absolute;left:5860;top:6192;width:520;height:109" coordorigin="5860,6192" coordsize="520,109">
              <v:shape style="position:absolute;left:5860;top:6192;width:520;height:109" coordorigin="5860,6192" coordsize="520,109" path="m6380,6301l6240,6301,6217,6299,6159,6269,6125,6214,6121,6192,6118,6212,6086,6266,6027,6298,6003,6301,5860,6301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6.031006pt;margin-top:309.000336pt;width:27.12065pt;height:25.124565pt;mso-position-horizontal-relative:page;mso-position-vertical-relative:page;z-index:-5566" coordorigin="9121,6180" coordsize="542,502">
            <v:group style="position:absolute;left:9142;top:6461;width:100;height:200" coordorigin="9142,6461" coordsize="100,200">
              <v:shape style="position:absolute;left:9142;top:6461;width:100;height:200" coordorigin="9142,6461" coordsize="100,200" path="m9242,6661l9178,6640,9145,6585,9142,6563,9144,6540,9176,6484,9239,6461,9242,6661xe" filled="f" stroked="t" strokeweight="2.126pt" strokecolor="#50535C">
                <v:path arrowok="t"/>
              </v:shape>
            </v:group>
            <v:group style="position:absolute;left:9242;top:6201;width:400;height:200" coordorigin="9242,6201" coordsize="400,200">
              <v:shape style="position:absolute;left:9242;top:6201;width:400;height:200" coordorigin="9242,6201" coordsize="400,200" path="m9242,6401l9253,6335,9285,6277,9333,6234,9393,6207,9438,6201,9462,6203,9527,6221,9581,6258,9620,6310,9640,6372,9642,6395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1.030396pt;margin-top:321.998901pt;width:7.125395pt;height:16.930163pt;mso-position-horizontal-relative:page;mso-position-vertical-relative:page;z-index:-5565" coordorigin="9621,6440" coordsize="143,339">
            <v:group style="position:absolute;left:9642;top:6461;width:100;height:200" coordorigin="9642,6461" coordsize="100,200">
              <v:shape style="position:absolute;left:9642;top:6461;width:100;height:200" coordorigin="9642,6461" coordsize="100,200" path="m9642,6461l9706,6483,9739,6537,9742,6560,9740,6583,9708,6638,9645,6661,9642,6461xe" filled="f" stroked="t" strokeweight="2.126pt" strokecolor="#50535C">
                <v:path arrowok="t"/>
              </v:shape>
            </v:group>
            <v:group style="position:absolute;left:9680;top:6721;width:22;height:36" coordorigin="9680,6721" coordsize="22,36">
              <v:shape style="position:absolute;left:9680;top:6721;width:22;height:36" coordorigin="9680,6721" coordsize="22,36" path="m9702,6721l9696,6743,9680,6757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3.643219pt;margin-top:335.03064pt;width:10.513186pt;height:5.889967pt;mso-position-horizontal-relative:page;mso-position-vertical-relative:page;z-index:-5564" coordorigin="9473,6701" coordsize="210,118">
            <v:group style="position:absolute;left:9582;top:6761;width:80;height:2" coordorigin="9582,6761" coordsize="80,2">
              <v:shape style="position:absolute;left:9582;top:6761;width:80;height:2" coordorigin="9582,6761" coordsize="80,0" path="m9582,6761l9662,6761e" filled="f" stroked="t" strokeweight="2.126pt" strokecolor="#50535C">
                <v:path arrowok="t"/>
              </v:shape>
            </v:group>
            <v:group style="position:absolute;left:9494;top:6722;width:78;height:75" coordorigin="9494,6722" coordsize="78,75">
              <v:shape style="position:absolute;left:9494;top:6722;width:78;height:75" coordorigin="9494,6722" coordsize="78,75" path="m9572,6761l9566,6783,9550,6797,9522,6796,9504,6787,9494,6773,9498,6747,9509,6730,9526,6722,9550,6727,9566,6741,9572,6760,9572,6761x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2.844704pt;margin-top:528.834473pt;width:33.126pt;height:22.126pt;mso-position-horizontal-relative:page;mso-position-vertical-relative:page;z-index:-5563" coordorigin="2457,10577" coordsize="663,443">
            <v:group style="position:absolute;left:2598;top:10778;width:40;height:2" coordorigin="2598,10778" coordsize="40,2">
              <v:shape style="position:absolute;left:2598;top:10778;width:40;height:2" coordorigin="2598,10778" coordsize="40,0" path="m2638,10778l2598,10778e" filled="f" stroked="t" strokeweight="2.126pt" strokecolor="#50535C">
                <v:path arrowok="t"/>
              </v:shape>
            </v:group>
            <v:group style="position:absolute;left:2718;top:10778;width:40;height:2" coordorigin="2718,10778" coordsize="40,2">
              <v:shape style="position:absolute;left:2718;top:10778;width:40;height:2" coordorigin="2718,10778" coordsize="40,0" path="m2758,10778l2718,10778e" filled="f" stroked="t" strokeweight="2.126pt" strokecolor="#50535C">
                <v:path arrowok="t"/>
              </v:shape>
            </v:group>
            <v:group style="position:absolute;left:2838;top:10778;width:40;height:2" coordorigin="2838,10778" coordsize="40,2">
              <v:shape style="position:absolute;left:2838;top:10778;width:40;height:2" coordorigin="2838,10778" coordsize="40,0" path="m2878,10778l2838,10778e" filled="f" stroked="t" strokeweight="2.126pt" strokecolor="#50535C">
                <v:path arrowok="t"/>
              </v:shape>
            </v:group>
            <v:group style="position:absolute;left:2958;top:10778;width:40;height:2" coordorigin="2958,10778" coordsize="40,2">
              <v:shape style="position:absolute;left:2958;top:10778;width:40;height:2" coordorigin="2958,10778" coordsize="40,0" path="m2998,10778l2958,10778e" filled="f" stroked="t" strokeweight="2.126pt" strokecolor="#50535C">
                <v:path arrowok="t"/>
              </v:shape>
            </v:group>
            <v:group style="position:absolute;left:2598;top:10698;width:40;height:2" coordorigin="2598,10698" coordsize="40,2">
              <v:shape style="position:absolute;left:2598;top:10698;width:40;height:2" coordorigin="2598,10698" coordsize="40,0" path="m2638,10698l2598,10698e" filled="f" stroked="t" strokeweight="2.126pt" strokecolor="#50535C">
                <v:path arrowok="t"/>
              </v:shape>
            </v:group>
            <v:group style="position:absolute;left:2718;top:10698;width:40;height:2" coordorigin="2718,10698" coordsize="40,2">
              <v:shape style="position:absolute;left:2718;top:10698;width:40;height:2" coordorigin="2718,10698" coordsize="40,0" path="m2758,10698l2718,10698e" filled="f" stroked="t" strokeweight="2.126pt" strokecolor="#50535C">
                <v:path arrowok="t"/>
              </v:shape>
            </v:group>
            <v:group style="position:absolute;left:2838;top:10698;width:40;height:2" coordorigin="2838,10698" coordsize="40,2">
              <v:shape style="position:absolute;left:2838;top:10698;width:40;height:2" coordorigin="2838,10698" coordsize="40,0" path="m2878,10698l2838,10698e" filled="f" stroked="t" strokeweight="2.126pt" strokecolor="#50535C">
                <v:path arrowok="t"/>
              </v:shape>
            </v:group>
            <v:group style="position:absolute;left:2958;top:10698;width:40;height:2" coordorigin="2958,10698" coordsize="40,2">
              <v:shape style="position:absolute;left:2958;top:10698;width:40;height:2" coordorigin="2958,10698" coordsize="40,0" path="m2998,10698l2958,10698e" filled="f" stroked="t" strokeweight="2.126pt" strokecolor="#50535C">
                <v:path arrowok="t"/>
              </v:shape>
            </v:group>
            <v:group style="position:absolute;left:2638;top:10898;width:320;height:2" coordorigin="2638,10898" coordsize="320,2">
              <v:shape style="position:absolute;left:2638;top:10898;width:320;height:2" coordorigin="2638,10898" coordsize="320,0" path="m2958,10898l2638,10898e" filled="f" stroked="t" strokeweight="2.126pt" strokecolor="#50535C">
                <v:path arrowok="t"/>
              </v:shape>
            </v:group>
            <v:group style="position:absolute;left:2478;top:10598;width:620;height:400" coordorigin="2478,10598" coordsize="620,400">
              <v:shape style="position:absolute;left:2478;top:10598;width:620;height:400" coordorigin="2478,10598" coordsize="620,400" path="m2478,10598l3098,10598,3098,10998,2498,10998,2498,10638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89.931213pt;margin-top:527.859924pt;width:32.1380pt;height:20.122868pt;mso-position-horizontal-relative:page;mso-position-vertical-relative:page;z-index:-5562" coordorigin="5799,10557" coordsize="643,402">
            <v:group style="position:absolute;left:5820;top:10578;width:480;height:360" coordorigin="5820,10578" coordsize="480,360">
              <v:shape style="position:absolute;left:5820;top:10578;width:480;height:360" coordorigin="5820,10578" coordsize="480,360" path="m6300,10578l6300,10691,6299,10714,6284,10781,6252,10839,6207,10886,6152,10920,6088,10937,6065,10938,6042,10937,5976,10922,5919,10890,5873,10845,5839,10789,5822,10724,5820,10578,6300,10578xe" filled="f" stroked="t" strokeweight="2.126pt" strokecolor="#50535C">
                <v:path arrowok="t"/>
              </v:shape>
            </v:group>
            <v:group style="position:absolute;left:5900;top:10658;width:160;height:200" coordorigin="5900,10658" coordsize="160,200">
              <v:shape style="position:absolute;left:5900;top:10658;width:160;height:200" coordorigin="5900,10658" coordsize="160,200" path="m6060,10858l5996,10844,5944,10806,5910,10750,5901,10705,5900,10658e" filled="f" stroked="t" strokeweight="2.126pt" strokecolor="#50535C">
                <v:path arrowok="t"/>
              </v:shape>
            </v:group>
            <v:group style="position:absolute;left:6359;top:10618;width:61;height:120" coordorigin="6359,10618" coordsize="61,120">
              <v:shape style="position:absolute;left:6359;top:10618;width:61;height:120" coordorigin="6359,10618" coordsize="61,120" path="m6359,10618l6380,10618,6401,10625,6416,10640,6420,10699,6420,10698,6414,10720,6398,10734,6359,10738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4.994202pt;margin-top:550.871887pt;width:16pt;height:.1pt;mso-position-horizontal-relative:page;mso-position-vertical-relative:page;z-index:-5561" coordorigin="5900,11017" coordsize="320,2">
            <v:shape style="position:absolute;left:5900;top:11017;width:320;height:2" coordorigin="5900,11017" coordsize="320,0" path="m5900,11017l6220,11017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463.946014pt;margin-top:523.753906pt;width:16.1260pt;height:32.1260pt;mso-position-horizontal-relative:page;mso-position-vertical-relative:page;z-index:-5560" coordorigin="9279,10475" coordsize="323,643">
            <v:group style="position:absolute;left:9320;top:10496;width:260;height:160" coordorigin="9320,10496" coordsize="260,160">
              <v:shape style="position:absolute;left:9320;top:10496;width:260;height:160" coordorigin="9320,10496" coordsize="260,160" path="m9580,10496l9540,10656,9360,10656,9320,10496,9580,10496xe" filled="f" stroked="t" strokeweight="2.126pt" strokecolor="#50535C">
                <v:path arrowok="t"/>
              </v:shape>
            </v:group>
            <v:group style="position:absolute;left:9300;top:10716;width:280;height:380" coordorigin="9300,10716" coordsize="280,380">
              <v:shape style="position:absolute;left:9300;top:10716;width:280;height:380" coordorigin="9300,10716" coordsize="280,380" path="m9360,10716l9300,11016,9440,11096,9580,11016,9540,10716e" filled="f" stroked="t" strokeweight="2.126pt" strokecolor="#50535C">
                <v:path arrowok="t"/>
              </v:shape>
            </v:group>
            <v:group style="position:absolute;left:9380;top:10906;width:120;height:2" coordorigin="9380,10906" coordsize="120,2">
              <v:shape style="position:absolute;left:9380;top:10906;width:120;height:2" coordorigin="9380,10906" coordsize="120,0" path="m9380,10906l9500,10906e" filled="f" stroked="t" strokeweight="1pt" strokecolor="#50535C">
                <v:path arrowok="t"/>
              </v:shape>
            </v:group>
            <v:group style="position:absolute;left:9380;top:10986;width:120;height:2" coordorigin="9380,10986" coordsize="120,2">
              <v:shape style="position:absolute;left:9380;top:10986;width:120;height:2" coordorigin="9380,10986" coordsize="120,0" path="m9380,10986l9500,10986e" filled="f" stroked="t" strokeweight="1pt" strokecolor="#50535C">
                <v:path arrowok="t"/>
              </v:shape>
            </v:group>
            <v:group style="position:absolute;left:9380;top:10826;width:120;height:2" coordorigin="9380,10826" coordsize="120,2">
              <v:shape style="position:absolute;left:9380;top:10826;width:120;height:2" coordorigin="9380,10826" coordsize="120,0" path="m9380,10826l9500,10826e" filled="f" stroked="t" strokeweight="1pt" strokecolor="#50535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247501pt;margin-top:46.836246pt;width:34.397102pt;height:10pt;mso-position-horizontal-relative:page;mso-position-vertical-relative:page;z-index:-555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yo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3.4534pt;margin-top:171.151306pt;width:105.087817pt;height:12pt;mso-position-horizontal-relative:page;mso-position-vertical-relative:page;z-index:-555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0pt;margin-top:195.151306pt;width:12.000001pt;height:12pt;mso-position-horizontal-relative:page;mso-position-vertical-relative:page;z-index:-555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5.570396pt;margin-top:219.151306pt;width:440.854169pt;height:36pt;mso-position-horizontal-relative:page;mso-position-vertical-relative:page;z-index:-555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348" w:right="328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99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143" w:right="1123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9.287102pt;margin-top:351.151306pt;width:122.231131pt;height:12pt;mso-position-horizontal-relative:page;mso-position-vertical-relative:page;z-index:-555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NA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4.0056pt;margin-top:351.151306pt;width:103.99802pt;height:24pt;mso-position-horizontal-relative:page;mso-position-vertical-relative:page;z-index:-555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5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391" w:right="354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NT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5.945404pt;margin-top:351.151306pt;width:92.29702pt;height:24pt;mso-position-horizontal-relative:page;mso-position-vertical-relative:page;z-index:-555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100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459" w:right="439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99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8.344902pt;margin-top:363.151306pt;width:83.134019pt;height:12pt;mso-position-horizontal-relative:page;mso-position-vertical-relative:page;z-index:-555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MAN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9.683502pt;margin-top:388.721039pt;width:120.447306pt;height:70pt;mso-position-horizontal-relative:page;mso-position-vertical-relative:page;z-index:-555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3" w:right="-1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52" w:right="1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6" w:right="-4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3" w:right="-23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0" w:right="10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510" w:right="490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5.776901pt;margin-top:388.721039pt;width:120.447306pt;height:70pt;mso-position-horizontal-relative:page;mso-position-vertical-relative:page;z-index:-555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3" w:right="-1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2" w:after="0" w:line="264" w:lineRule="auto"/>
                    <w:ind w:left="4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1.908295pt;margin-top:388.721039pt;width:120.371693pt;height:70pt;mso-position-horizontal-relative:page;mso-position-vertical-relative:page;z-index:-554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3" w:right="-1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51" w:right="131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97" w:right="74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33" w:right="113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9" w:right="19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657" w:right="63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imil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4.926102pt;margin-top:567.151306pt;width:90.775068pt;height:24pt;mso-position-horizontal-relative:page;mso-position-vertical-relative:page;z-index:-554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163" w:right="143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b/>
                      <w:bCs/>
                      <w:position w:val="1"/>
                    </w:rPr>
                    <w:t>CL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-15" w:right="-3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MMIN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5.662598pt;margin-top:567.151306pt;width:120.665568pt;height:24pt;mso-position-horizontal-relative:page;mso-position-vertical-relative:page;z-index:-554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725" w:right="70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99"/>
                      <w:b/>
                      <w:bCs/>
                      <w:position w:val="1"/>
                    </w:rPr>
                    <w:t>SE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0.029388pt;margin-top:567.151306pt;width:104.13259pt;height:24pt;mso-position-horizontal-relative:page;mso-position-vertical-relative:page;z-index:-554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99"/>
                      <w:b/>
                      <w:bCs/>
                      <w:position w:val="1"/>
                    </w:rPr>
                    <w:t>SE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35" w:right="21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9.683502pt;margin-top:604.721069pt;width:120.447306pt;height:70pt;mso-position-horizontal-relative:page;mso-position-vertical-relative:page;z-index:-554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3" w:right="-1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52" w:right="1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6" w:right="-4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3" w:right="-23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0" w:right="10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510" w:right="490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6.250107pt;margin-top:604.721069pt;width:119.501293pt;height:70pt;mso-position-horizontal-relative:page;mso-position-vertical-relative:page;z-index:-554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-6" w:right="-2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2" w:after="0" w:line="264" w:lineRule="auto"/>
                    <w:ind w:left="4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nons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nt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m.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1.908295pt;margin-top:604.721069pt;width:120.371693pt;height:70pt;mso-position-horizontal-relative:page;mso-position-vertical-relative:page;z-index:-554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3" w:right="-1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51" w:right="131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97" w:right="74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33" w:right="113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9" w:right="19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657" w:right="63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imil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49.30127pt;width:11.148813pt;height:10pt;mso-position-horizontal-relative:page;mso-position-vertical-relative:page;z-index:-554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10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4.9077pt;margin-top:529.897522pt;width:30pt;height:20.0pt;mso-position-horizontal-relative:page;mso-position-vertical-relative:page;z-index:-554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6.378204pt;margin-top:288.283386pt;width:22.7319pt;height:209.4657pt;mso-position-horizontal-relative:page;mso-position-vertical-relative:page;z-index:-554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9.110107pt;margin-top:288.283386pt;width:22.7321pt;height:209.4657pt;mso-position-horizontal-relative:page;mso-position-vertical-relative:page;z-index:-553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6.378204pt;margin-top:497.749115pt;width:22.7319pt;height:208.64430pt;mso-position-horizontal-relative:page;mso-position-vertical-relative:page;z-index:-553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9.110107pt;margin-top:497.749115pt;width:22.7321pt;height:208.64430pt;mso-position-horizontal-relative:page;mso-position-vertical-relative:page;z-index:-553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0.218704pt;margin-top:288.283386pt;width:22.732pt;height:209.4657pt;mso-position-horizontal-relative:page;mso-position-vertical-relative:page;z-index:-553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2.950699pt;margin-top:288.283386pt;width:22.732pt;height:209.4657pt;mso-position-horizontal-relative:page;mso-position-vertical-relative:page;z-index:-553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0.218704pt;margin-top:497.749115pt;width:22.732pt;height:208.64430pt;mso-position-horizontal-relative:page;mso-position-vertical-relative:page;z-index:-553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2.950699pt;margin-top:497.749115pt;width:22.732pt;height:208.64430pt;mso-position-horizontal-relative:page;mso-position-vertical-relative:page;z-index:-553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9.009003pt;margin-top:530.316895pt;width:6pt;height:12pt;mso-position-horizontal-relative:page;mso-position-vertical-relative:page;z-index:-553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9.009003pt;margin-top:534.316895pt;width:6pt;height:12pt;mso-position-horizontal-relative:page;mso-position-vertical-relative:page;z-index:-553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9.009003pt;margin-top:538.316895pt;width:6pt;height:12pt;mso-position-horizontal-relative:page;mso-position-vertical-relative:page;z-index:-553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30.259888pt;width:550.295pt;height:12pt;mso-position-horizontal-relative:page;mso-position-vertical-relative:page;z-index:-552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1480" w:bottom="280" w:left="1720" w:right="172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0pt;margin-top:262.406311pt;width:612pt;height:386.3777pt;mso-position-horizontal-relative:page;mso-position-vertical-relative:page;z-index:-5528" coordorigin="0,5248" coordsize="12240,7728">
            <v:group style="position:absolute;left:0;top:5607;width:12240;height:7359" coordorigin="0,5607" coordsize="12240,7359">
              <v:shape style="position:absolute;left:0;top:5607;width:12240;height:7359" coordorigin="0,5607" coordsize="12240,7359" path="m0,12966l12240,12966,12240,5607,0,5607,0,12966e" filled="t" fillcolor="#FDB913" stroked="f">
                <v:path arrowok="t"/>
                <v:fill/>
              </v:shape>
            </v:group>
            <v:group style="position:absolute;left:826;top:6015;width:2070;height:2070" coordorigin="826,6015" coordsize="2070,2070">
              <v:shape style="position:absolute;left:826;top:6015;width:2070;height:2070" coordorigin="826,6015" coordsize="2070,2070" path="m1861,6015l1776,6019,1693,6029,1612,6045,1534,6068,1458,6097,1385,6131,1316,6170,1250,6215,1187,6264,1129,6318,1075,6377,1026,6439,981,6505,942,6575,907,6647,879,6723,856,6802,840,6882,829,6965,826,7050,829,7135,840,7218,856,7299,879,7377,907,7453,942,7526,981,7595,1026,7661,1075,7724,1129,7782,1187,7836,1250,7885,1316,7930,1385,7970,1458,8004,1534,8032,1612,8055,1693,8072,1776,8082,1861,8085,1946,8082,2029,8072,2110,8055,2188,8032,2264,8004,2337,7970,2406,7930,2472,7885,2534,7836,2593,7782,2647,7724,2696,7661,2741,7595,2780,7526,2815,7453,2843,7377,2866,7299,2882,7218,2892,7135,2896,7050,2892,6965,2882,6882,2866,6802,2843,6723,2815,6647,2780,6575,2741,6505,2696,6439,2647,6377,2593,6318,2534,6264,2472,6215,2406,6170,2337,6131,2264,6097,2188,6068,2110,6045,2029,6029,1946,6019,1861,6015e" filled="t" fillcolor="#50535C" stroked="f">
                <v:path arrowok="t"/>
                <v:fill/>
              </v:shape>
              <v:shape style="position:absolute;left:826;top:6015;width:2070;height:2070" type="#_x0000_t75">
                <v:imagedata r:id="rId30" o:title=""/>
              </v:shape>
            </v:group>
            <v:group style="position:absolute;left:826;top:6015;width:2070;height:2070" coordorigin="826,6015" coordsize="2070,2070">
              <v:shape style="position:absolute;left:826;top:6015;width:2070;height:2070" coordorigin="826,6015" coordsize="2070,2070" path="m1861,8085l1946,8082,2029,8072,2110,8055,2188,8032,2264,8004,2337,7970,2406,7930,2472,7885,2534,7836,2593,7782,2647,7724,2696,7661,2741,7595,2780,7526,2815,7453,2843,7377,2866,7299,2882,7218,2892,7135,2896,7050,2892,6965,2882,6882,2866,6802,2843,6723,2815,6647,2780,6575,2741,6505,2696,6439,2647,6377,2593,6318,2534,6264,2472,6215,2406,6170,2337,6131,2264,6097,2188,6068,2110,6045,2029,6029,1946,6019,1861,6015,1776,6019,1693,6029,1612,6045,1534,6068,1458,6097,1385,6131,1316,6170,1250,6215,1187,6264,1129,6318,1075,6377,1026,6439,981,6505,942,6575,907,6647,879,6723,856,6802,840,6882,829,6965,826,7050,829,7135,840,7218,856,7299,879,7377,907,7453,942,7526,981,7595,1026,7661,1075,7724,1129,7782,1187,7836,1250,7885,1316,7930,1385,7970,1458,8004,1534,8032,1612,8055,1693,8072,1776,8082,1861,8085xe" filled="f" stroked="t" strokeweight="3pt" strokecolor="#FFFFFF">
                <v:path arrowok="t"/>
              </v:shape>
            </v:group>
            <v:group style="position:absolute;left:9010;top:6015;width:2070;height:2070" coordorigin="9010,6015" coordsize="2070,2070">
              <v:shape style="position:absolute;left:9010;top:6015;width:2070;height:2070" coordorigin="9010,6015" coordsize="2070,2070" path="m10045,6015l9960,6019,9877,6029,9796,6045,9718,6068,9642,6097,9570,6131,9500,6170,9434,6215,9372,6264,9313,6318,9259,6377,9210,6439,9165,6505,9126,6575,9092,6647,9063,6723,9040,6802,9024,6882,9014,6965,9010,7050,9014,7135,9024,7218,9040,7299,9063,7377,9092,7453,9126,7526,9165,7595,9210,7661,9259,7724,9313,7782,9372,7836,9434,7885,9500,7930,9570,7970,9642,8004,9718,8032,9796,8055,9877,8072,9960,8082,10045,8085,10130,8082,10213,8072,10294,8055,10372,8032,10448,8004,10521,7970,10590,7930,10656,7885,10719,7836,10777,7782,10831,7724,10880,7661,10925,7595,10965,7526,10999,7453,11027,7377,11050,7299,11067,7218,11077,7135,11080,7050,11077,6965,11067,6882,11050,6802,11027,6723,10999,6647,10965,6575,10925,6505,10880,6439,10831,6377,10777,6318,10719,6264,10656,6215,10590,6170,10521,6131,10448,6097,10372,6068,10294,6045,10213,6029,10130,6019,10045,6015e" filled="t" fillcolor="#50535C" stroked="f">
                <v:path arrowok="t"/>
                <v:fill/>
              </v:shape>
              <v:shape style="position:absolute;left:9010;top:6015;width:2070;height:2070" type="#_x0000_t75">
                <v:imagedata r:id="rId31" o:title=""/>
              </v:shape>
            </v:group>
            <v:group style="position:absolute;left:9010;top:6015;width:2070;height:2070" coordorigin="9010,6015" coordsize="2070,2070">
              <v:shape style="position:absolute;left:9010;top:6015;width:2070;height:2070" coordorigin="9010,6015" coordsize="2070,2070" path="m10045,8085l10130,8082,10213,8072,10294,8055,10372,8032,10448,8004,10521,7970,10590,7930,10656,7885,10719,7836,10777,7782,10831,7724,10880,7661,10925,7595,10965,7526,10999,7453,11027,7377,11050,7299,11067,7218,11077,7135,11080,7050,11077,6965,11067,6882,11050,6802,11027,6723,10999,6647,10965,6575,10925,6505,10880,6439,10831,6377,10777,6318,10719,6264,10656,6215,10590,6170,10521,6131,10448,6097,10372,6068,10294,6045,10213,6029,10130,6019,10045,6015,9960,6019,9877,6029,9796,6045,9718,6068,9642,6097,9570,6131,9500,6170,9434,6215,9372,6264,9313,6318,9259,6377,9210,6439,9165,6505,9126,6575,9092,6647,9063,6723,9040,6802,9024,6882,9014,6965,9010,7050,9014,7135,9024,7218,9040,7299,9063,7377,9092,7453,9126,7526,9165,7595,9210,7661,9259,7724,9313,7782,9372,7836,9434,7885,9500,7930,9570,7970,9642,8004,9718,8032,9796,8055,9877,8072,9960,8082,10045,8085xe" filled="f" stroked="t" strokeweight="3pt" strokecolor="#FFFFFF">
                <v:path arrowok="t"/>
              </v:shape>
            </v:group>
            <v:group style="position:absolute;left:6262;top:6015;width:2070;height:2070" coordorigin="6262,6015" coordsize="2070,2070">
              <v:shape style="position:absolute;left:6262;top:6015;width:2070;height:2070" coordorigin="6262,6015" coordsize="2070,2070" path="m7297,6015l7212,6019,7129,6029,7049,6045,6970,6068,6895,6097,6822,6131,6752,6170,6686,6215,6624,6264,6566,6318,6512,6377,6462,6439,6417,6505,6378,6575,6344,6647,6315,6723,6292,6802,6276,6882,6266,6965,6262,7050,6266,7135,6276,7218,6292,7299,6315,7377,6344,7453,6378,7526,6417,7595,6462,7661,6512,7724,6566,7782,6624,7836,6686,7885,6752,7930,6822,7970,6895,8004,6970,8032,7049,8055,7129,8072,7212,8082,7297,8085,7382,8082,7465,8072,7546,8055,7624,8032,7700,8004,7773,7970,7842,7930,7909,7885,7971,7836,8029,7782,8083,7724,8133,7661,8177,7595,8217,7526,8251,7453,8279,7377,8302,7299,8319,7218,8329,7135,8332,7050,8329,6965,8319,6882,8302,6802,8279,6723,8251,6647,8217,6575,8177,6505,8133,6439,8083,6377,8029,6318,7971,6264,7909,6215,7842,6170,7773,6131,7700,6097,7624,6068,7546,6045,7465,6029,7382,6019,7297,6015e" filled="t" fillcolor="#50535C" stroked="f">
                <v:path arrowok="t"/>
                <v:fill/>
              </v:shape>
              <v:shape style="position:absolute;left:6262;top:6015;width:2070;height:2070" type="#_x0000_t75">
                <v:imagedata r:id="rId32" o:title=""/>
              </v:shape>
            </v:group>
            <v:group style="position:absolute;left:6262;top:6015;width:2070;height:2070" coordorigin="6262,6015" coordsize="2070,2070">
              <v:shape style="position:absolute;left:6262;top:6015;width:2070;height:2070" coordorigin="6262,6015" coordsize="2070,2070" path="m7297,8085l7382,8082,7465,8072,7546,8055,7624,8032,7700,8004,7773,7970,7842,7930,7909,7885,7971,7836,8029,7782,8083,7724,8133,7661,8177,7595,8217,7526,8251,7453,8279,7377,8302,7299,8319,7218,8329,7135,8332,7050,8329,6965,8319,6882,8302,6802,8279,6723,8251,6647,8217,6575,8177,6505,8133,6439,8083,6377,8029,6318,7971,6264,7909,6215,7842,6170,7773,6131,7700,6097,7624,6068,7546,6045,7465,6029,7382,6019,7297,6015,7212,6019,7129,6029,7049,6045,6970,6068,6895,6097,6822,6131,6752,6170,6686,6215,6624,6264,6566,6318,6512,6377,6462,6439,6417,6505,6378,6575,6344,6647,6315,6723,6292,6802,6276,6882,6266,6965,6262,7050,6266,7135,6276,7218,6292,7299,6315,7377,6344,7453,6378,7526,6417,7595,6462,7661,6512,7724,6566,7782,6624,7836,6686,7885,6752,7930,6822,7970,6895,8004,6970,8032,7049,8055,7129,8072,7212,8082,7297,8085xe" filled="f" stroked="t" strokeweight="3pt" strokecolor="#FFFFFF">
                <v:path arrowok="t"/>
              </v:shape>
            </v:group>
            <v:group style="position:absolute;left:3548;top:6015;width:2070;height:2070" coordorigin="3548,6015" coordsize="2070,2070">
              <v:shape style="position:absolute;left:3548;top:6015;width:2070;height:2070" coordorigin="3548,6015" coordsize="2070,2070" path="m4583,6015l4498,6019,4415,6029,4334,6045,4256,6068,4180,6097,4107,6131,4038,6170,3972,6215,3910,6264,3851,6318,3797,6377,3748,6439,3703,6505,3664,6575,3629,6647,3601,6723,3578,6802,3562,6882,3552,6965,3548,7050,3552,7135,3562,7218,3578,7299,3601,7377,3629,7453,3664,7526,3703,7595,3748,7661,3797,7724,3851,7782,3910,7836,3972,7885,4038,7930,4107,7970,4180,8004,4256,8032,4334,8055,4415,8072,4498,8082,4583,8085,4668,8082,4751,8072,4832,8055,4910,8032,4986,8004,5059,7970,5128,7930,5194,7885,5257,7836,5315,7782,5369,7724,5418,7661,5463,7595,5502,7526,5537,7453,5565,7377,5588,7299,5604,7218,5615,7135,5618,7050,5615,6965,5604,6882,5588,6802,5565,6723,5537,6647,5502,6575,5463,6505,5418,6439,5369,6377,5315,6318,5257,6264,5194,6215,5128,6170,5059,6131,4986,6097,4910,6068,4832,6045,4751,6029,4668,6019,4583,6015e" filled="t" fillcolor="#50535C" stroked="f">
                <v:path arrowok="t"/>
                <v:fill/>
              </v:shape>
              <v:shape style="position:absolute;left:3548;top:6015;width:2070;height:2070" type="#_x0000_t75">
                <v:imagedata r:id="rId33" o:title=""/>
              </v:shape>
            </v:group>
            <v:group style="position:absolute;left:3548;top:6015;width:2070;height:2070" coordorigin="3548,6015" coordsize="2070,2070">
              <v:shape style="position:absolute;left:3548;top:6015;width:2070;height:2070" coordorigin="3548,6015" coordsize="2070,2070" path="m4583,8085l4668,8082,4751,8072,4832,8055,4910,8032,4986,8004,5059,7970,5128,7930,5194,7885,5257,7836,5315,7782,5369,7724,5418,7661,5463,7595,5502,7526,5537,7453,5565,7377,5588,7299,5604,7218,5615,7135,5618,7050,5615,6965,5604,6882,5588,6802,5565,6723,5537,6647,5502,6575,5463,6505,5418,6439,5369,6377,5315,6318,5257,6264,5194,6215,5128,6170,5059,6131,4986,6097,4910,6068,4832,6045,4751,6029,4668,6019,4583,6015,4498,6019,4415,6029,4334,6045,4256,6068,4180,6097,4107,6131,4038,6170,3972,6215,3910,6264,3851,6318,3797,6377,3748,6439,3703,6505,3664,6575,3629,6647,3601,6723,3578,6802,3562,6882,3552,6965,3548,7050,3552,7135,3562,7218,3578,7299,3601,7377,3629,7453,3664,7526,3703,7595,3748,7661,3797,7724,3851,7782,3910,7836,3972,7885,4038,7930,4107,7970,4180,8004,4256,8032,4334,8055,4415,8072,4498,8082,4583,8085xe" filled="f" stroked="t" strokeweight="3pt" strokecolor="#FFFFFF">
                <v:path arrowok="t"/>
              </v:shape>
            </v:group>
            <v:group style="position:absolute;left:3218;top:5258;width:2;height:7708" coordorigin="3218,5258" coordsize="2,7708">
              <v:shape style="position:absolute;left:3218;top:5258;width:2;height:7708" coordorigin="3218,5258" coordsize="0,7708" path="m3218,5258l3218,12966e" filled="f" stroked="t" strokeweight=".992pt" strokecolor="#FFFFFF">
                <v:path arrowok="t"/>
              </v:shape>
            </v:group>
            <v:group style="position:absolute;left:5939;top:5258;width:2;height:7708" coordorigin="5939,5258" coordsize="2,7708">
              <v:shape style="position:absolute;left:5939;top:5258;width:2;height:7708" coordorigin="5939,5258" coordsize="0,7708" path="m5939,5258l5939,12966e" filled="f" stroked="t" strokeweight=".992pt" strokecolor="#FFFFFF">
                <v:path arrowok="t"/>
              </v:shape>
            </v:group>
            <v:group style="position:absolute;left:8681;top:5258;width:2;height:7708" coordorigin="8681,5258" coordsize="2,7708">
              <v:shape style="position:absolute;left:8681;top:5258;width:2;height:7708" coordorigin="8681,5258" coordsize="0,7708" path="m8681,5258l8681,12966e" filled="f" stroked="t" strokeweight=".992pt" strokecolor="#FFFFF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48.3461pt;margin-top:45.330299pt;width:11.622pt;height:11.622pt;mso-position-horizontal-relative:page;mso-position-vertical-relative:page;z-index:-5527" coordorigin="6967,907" coordsize="232,232">
            <v:group style="position:absolute;left:6977;top:959;width:213;height:170" coordorigin="6977,959" coordsize="213,170">
              <v:shape style="position:absolute;left:6977;top:959;width:213;height:170" coordorigin="6977,959" coordsize="213,170" path="m7189,959l7189,1129,6977,1129,6977,959e" filled="f" stroked="t" strokeweight=".992pt" strokecolor="#50535C">
                <v:path arrowok="t"/>
              </v:shape>
            </v:group>
            <v:group style="position:absolute;left:6998;top:1023;width:43;height:71" coordorigin="6998,1023" coordsize="43,71">
              <v:shape style="position:absolute;left:6998;top:1023;width:43;height:71" coordorigin="6998,1023" coordsize="43,71" path="m6998,1094l7041,1023e" filled="f" stroked="t" strokeweight=".992pt" strokecolor="#50535C">
                <v:path arrowok="t"/>
              </v:shape>
            </v:group>
            <v:group style="position:absolute;left:6998;top:1002;width:170;height:43" coordorigin="6998,1002" coordsize="170,43">
              <v:shape style="position:absolute;left:6998;top:1002;width:170;height:43" coordorigin="6998,1002" coordsize="170,43" path="m7168,1002l7083,1044,6998,1002e" filled="f" stroked="t" strokeweight=".992pt" strokecolor="#50535C">
                <v:path arrowok="t"/>
              </v:shape>
            </v:group>
            <v:group style="position:absolute;left:7126;top:1023;width:43;height:71" coordorigin="7126,1023" coordsize="43,71">
              <v:shape style="position:absolute;left:7126;top:1023;width:43;height:71" coordorigin="7126,1023" coordsize="43,71" path="m7168,1094l7126,1023e" filled="f" stroked="t" strokeweight=".992pt" strokecolor="#50535C">
                <v:path arrowok="t"/>
              </v:shape>
            </v:group>
            <v:group style="position:absolute;left:7005;top:917;width:156;height:71" coordorigin="7005,917" coordsize="156,71">
              <v:shape style="position:absolute;left:7005;top:917;width:156;height:71" coordorigin="7005,917" coordsize="156,71" path="m7161,987l7161,917,7005,917,7005,987e" filled="f" stroked="t" strokeweight=".992pt" strokecolor="#50535C">
                <v:path arrowok="t"/>
              </v:shape>
            </v:group>
            <v:group style="position:absolute;left:7026;top:945;width:50;height:2" coordorigin="7026,945" coordsize="50,2">
              <v:shape style="position:absolute;left:7026;top:945;width:50;height:2" coordorigin="7026,945" coordsize="50,0" path="m7026,945l7076,945e" filled="f" stroked="t" strokeweight=".992pt" strokecolor="#50535C">
                <v:path arrowok="t"/>
              </v:shape>
            </v:group>
            <v:group style="position:absolute;left:7026;top:973;width:99;height:2" coordorigin="7026,973" coordsize="99,2">
              <v:shape style="position:absolute;left:7026;top:973;width:99;height:2" coordorigin="7026,973" coordsize="99,0" path="m7026,973l7126,973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0.077698pt;margin-top:43.921768pt;width:9.651pt;height:14.438914pt;mso-position-horizontal-relative:page;mso-position-vertical-relative:page;z-index:-5526" coordorigin="9802,878" coordsize="193,289">
            <v:group style="position:absolute;left:9812;top:888;width:173;height:90" coordorigin="9812,888" coordsize="173,90">
              <v:shape style="position:absolute;left:9812;top:888;width:173;height:90" coordorigin="9812,888" coordsize="173,90" path="m9985,978l9961,916,9903,888,9880,891,9859,899,9841,911,9827,927,9817,947,9812,968e" filled="f" stroked="t" strokeweight=".992pt" strokecolor="#50535C">
                <v:path arrowok="t"/>
              </v:shape>
            </v:group>
            <v:group style="position:absolute;left:9811;top:996;width:173;height:161" coordorigin="9811,996" coordsize="173,161">
              <v:shape style="position:absolute;left:9811;top:996;width:173;height:161" coordorigin="9811,996" coordsize="173,161" path="m9811,996l9811,1068,9814,1091,9851,1143,9893,1157,9916,1155,9969,1118,9984,1078,9985,996e" filled="f" stroked="t" strokeweight=".992pt" strokecolor="#50535C">
                <v:path arrowok="t"/>
              </v:shape>
            </v:group>
            <v:group style="position:absolute;left:9898;top:933;width:2;height:72" coordorigin="9898,933" coordsize="2,72">
              <v:shape style="position:absolute;left:9898;top:933;width:2;height:72" coordorigin="9898,933" coordsize="0,72" path="m9898,1005l9898,933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43.374496pt;margin-top:45.134201pt;width:11.704509pt;height:11.906895pt;mso-position-horizontal-relative:page;mso-position-vertical-relative:page;z-index:-5525" coordorigin="4867,903" coordsize="234,238">
            <v:group style="position:absolute;left:4877;top:941;width:192;height:190" coordorigin="4877,941" coordsize="192,190">
              <v:shape style="position:absolute;left:4877;top:941;width:192;height:190" coordorigin="4877,941" coordsize="192,190" path="m5069,1115l5055,1123,5040,1129,5023,1131,5005,1130,4932,1095,4891,1040,4877,986,4879,969,4883,954,4890,941e" filled="f" stroked="t" strokeweight=".992pt" strokecolor="#50535C">
                <v:path arrowok="t"/>
              </v:shape>
            </v:group>
            <v:group style="position:absolute;left:4907;top:913;width:185;height:186" coordorigin="4907,913" coordsize="185,186">
              <v:shape style="position:absolute;left:4907;top:913;width:185;height:186" coordorigin="4907,913" coordsize="185,186" path="m4907,913l4966,972,4951,987,4941,1003,4979,1065,4996,1066,5011,1060,5033,1039,5092,1098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41.273987pt;width:550.295pt;height:.1pt;mso-position-horizontal-relative:page;mso-position-vertical-relative:page;z-index:-5524" coordorigin="617,14825" coordsize="11006,2">
            <v:shape style="position:absolute;left:617;top:14825;width:11006;height:2" coordorigin="617,14825" coordsize="11006,0" path="m617,14825l11623,14825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4121pt;margin-top:89.142899pt;width:551.3071pt;height:8.982pt;mso-position-horizontal-relative:page;mso-position-vertical-relative:page;z-index:-5523" coordorigin="608,1783" coordsize="11026,180">
            <v:group style="position:absolute;left:618;top:1798;width:84;height:81" coordorigin="618,1798" coordsize="84,81">
              <v:shape style="position:absolute;left:618;top:1798;width:84;height:81" coordorigin="618,1798" coordsize="84,81" path="m650,1798l621,1823,621,1836,621,1842,618,1854,621,1860,620,1869,622,1872,627,1878,675,1841,685,1828,697,1818,699,1812,703,1806,699,1801,686,1801,670,1799,650,1798e" filled="t" fillcolor="#50535C" stroked="f">
                <v:path arrowok="t"/>
                <v:fill/>
              </v:shape>
              <v:shape style="position:absolute;left:618;top:1798;width:84;height:81" coordorigin="618,1798" coordsize="84,81" path="m698,1798l689,1800,686,1801,699,1801,698,1798e" filled="t" fillcolor="#50535C" stroked="f">
                <v:path arrowok="t"/>
                <v:fill/>
              </v:shape>
            </v:group>
            <v:group style="position:absolute;left:763;top:1802;width:206;height:144" coordorigin="763,1802" coordsize="206,144">
              <v:shape style="position:absolute;left:763;top:1802;width:206;height:144" coordorigin="763,1802" coordsize="206,144" path="m896,1802l892,1805,887,1807,878,1818,873,1824,844,1852,831,1868,824,1877,817,1886,805,1894,803,1896,798,1902,795,1906,783,1918,775,1926,763,1939,765,1944,777,1946,783,1946,797,1945,805,1943,821,1940,829,1939,859,1939,864,1934,867,1929,873,1921,884,1908,901,1891,914,1876,957,1826,961,1822,970,1812,969,1808,912,1808,904,1807,902,1804,899,1802,898,1802,896,1802e" filled="t" fillcolor="#50535C" stroked="f">
                <v:path arrowok="t"/>
                <v:fill/>
              </v:shape>
              <v:shape style="position:absolute;left:763;top:1802;width:206;height:144" coordorigin="763,1802" coordsize="206,144" path="m859,1939l829,1939,842,1944,848,1944,856,1941,858,1940,859,1939e" filled="t" fillcolor="#50535C" stroked="f">
                <v:path arrowok="t"/>
                <v:fill/>
              </v:shape>
              <v:shape style="position:absolute;left:763;top:1802;width:206;height:144" coordorigin="763,1802" coordsize="206,144" path="m953,1803l945,1805,942,1805,927,1807,917,1807,912,1808,969,1808,968,1807,958,1804,953,1803e" filled="t" fillcolor="#50535C" stroked="f">
                <v:path arrowok="t"/>
                <v:fill/>
              </v:shape>
              <v:shape style="position:absolute;left:763;top:1802;width:206;height:144" coordorigin="763,1802" coordsize="206,144" path="m898,1802l898,1802,899,1802e" filled="t" fillcolor="#50535C" stroked="f">
                <v:path arrowok="t"/>
                <v:fill/>
              </v:shape>
            </v:group>
            <v:group style="position:absolute;left:913;top:1799;width:203;height:153" coordorigin="913,1799" coordsize="203,153">
              <v:shape style="position:absolute;left:913;top:1799;width:203;height:153" coordorigin="913,1799" coordsize="203,153" path="m1047,1800l1043,1802,1035,1809,1021,1823,989,1852,988,1854,956,1890,941,1907,929,1923,916,1938,913,1940,913,1942,916,1951,920,1952,927,1951,929,1950,931,1950,951,1947,971,1946,974,1946,989,1946,994,1939,996,1936,1005,1927,1011,1921,1024,1907,1029,1900,1037,1893,1051,1879,1064,1863,1076,1847,1089,1832,1095,1826,1102,1820,1116,1810,1115,1803,1110,1802,1088,1802,1087,1802,1070,1802,1064,1801,1058,1801,1047,1800e" filled="t" fillcolor="#50535C" stroked="f">
                <v:path arrowok="t"/>
                <v:fill/>
              </v:shape>
              <v:shape style="position:absolute;left:913;top:1799;width:203;height:153" coordorigin="913,1799" coordsize="203,153" path="m989,1946l974,1946,976,1947,987,1949,987,1949,989,1946e" filled="t" fillcolor="#50535C" stroked="f">
                <v:path arrowok="t"/>
                <v:fill/>
              </v:shape>
              <v:shape style="position:absolute;left:913;top:1799;width:203;height:153" coordorigin="913,1799" coordsize="203,153" path="m1102,1799l1094,1802,1088,1802,1110,1802,1105,1799,1102,1799e" filled="t" fillcolor="#50535C" stroked="f">
                <v:path arrowok="t"/>
                <v:fill/>
              </v:shape>
              <v:shape style="position:absolute;left:913;top:1799;width:203;height:153" coordorigin="913,1799" coordsize="203,153" path="m1078,1801l1074,1801,1070,1801,1070,1802,1087,1802,1078,1801e" filled="t" fillcolor="#50535C" stroked="f">
                <v:path arrowok="t"/>
                <v:fill/>
              </v:shape>
            </v:group>
            <v:group style="position:absolute;left:1628;top:1797;width:208;height:154" coordorigin="1628,1797" coordsize="208,154">
              <v:shape style="position:absolute;left:1628;top:1797;width:208;height:154" coordorigin="1628,1797" coordsize="208,154" path="m1766,1797l1763,1799,1760,1802,1752,1810,1741,1822,1727,1837,1708,1855,1680,1883,1674,1888,1670,1895,1655,1909,1642,1924,1628,1938,1628,1941,1632,1950,1635,1951,1645,1946,1647,1945,1656,1944,1663,1944,1681,1941,1717,1941,1722,1936,1726,1933,1734,1924,1774,1879,1788,1863,1801,1848,1814,1833,1829,1820,1836,1814,1835,1810,1830,1805,1775,1805,1772,1803,1769,1799,1767,1798,1766,1797e" filled="t" fillcolor="#50535C" stroked="f">
                <v:path arrowok="t"/>
                <v:fill/>
              </v:shape>
              <v:shape style="position:absolute;left:1628;top:1797;width:208;height:154" coordorigin="1628,1797" coordsize="208,154" path="m1717,1941l1681,1941,1693,1942,1710,1945,1715,1944,1717,1941e" filled="t" fillcolor="#50535C" stroked="f">
                <v:path arrowok="t"/>
                <v:fill/>
              </v:shape>
              <v:shape style="position:absolute;left:1628;top:1797;width:208;height:154" coordorigin="1628,1797" coordsize="208,154" path="m1663,1944l1656,1944,1662,1944,1663,1944e" filled="t" fillcolor="#50535C" stroked="f">
                <v:path arrowok="t"/>
                <v:fill/>
              </v:shape>
              <v:shape style="position:absolute;left:1628;top:1797;width:208;height:154" coordorigin="1628,1797" coordsize="208,154" path="m1804,1801l1792,1802,1785,1804,1775,1805,1830,1805,1830,1804,1810,1804,1804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19,1801l1810,1804,1830,1804,1827,1802,1824,1802,1819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27,1801l1824,1802,1827,1802e" filled="t" fillcolor="#50535C" stroked="f">
                <v:path arrowok="t"/>
                <v:fill/>
              </v:shape>
            </v:group>
            <v:group style="position:absolute;left:2055;top:1795;width:210;height:152" coordorigin="2055,1795" coordsize="210,152">
              <v:shape style="position:absolute;left:2055;top:1795;width:210;height:152" coordorigin="2055,1795" coordsize="210,152" path="m2194,1795l2191,1796,2169,1818,2152,1837,2139,1851,2125,1865,2109,1882,2095,1896,2081,1909,2066,1923,2064,1926,2061,1928,2055,1933,2055,1936,2059,1944,2063,1946,2074,1944,2099,1944,2104,1942,2110,1941,2132,1941,2132,1941,2142,1931,2156,1916,2171,1903,2173,1901,2175,1899,2184,1889,2192,1880,2202,1870,2216,1856,2261,1813,2263,1811,2265,1809,2263,1801,2209,1801,2203,1800,2194,1795e" filled="t" fillcolor="#50535C" stroked="f">
                <v:path arrowok="t"/>
                <v:fill/>
              </v:shape>
              <v:shape style="position:absolute;left:2055;top:1795;width:210;height:152" coordorigin="2055,1795" coordsize="210,152" path="m2099,1944l2074,1944,2078,1945,2088,1945,2094,1946,2099,1944e" filled="t" fillcolor="#50535C" stroked="f">
                <v:path arrowok="t"/>
                <v:fill/>
              </v:shape>
              <v:shape style="position:absolute;left:2055;top:1795;width:210;height:152" coordorigin="2055,1795" coordsize="210,152" path="m2132,1941l2110,1941,2120,1941,2123,1944,2128,1945,2130,1943,2132,1941e" filled="t" fillcolor="#50535C" stroked="f">
                <v:path arrowok="t"/>
                <v:fill/>
              </v:shape>
              <v:shape style="position:absolute;left:2055;top:1795;width:210;height:152" coordorigin="2055,1795" coordsize="210,152" path="m2217,1799l2216,1799,2209,1801,2263,1801,2263,1801,2229,1801,2217,1799e" filled="t" fillcolor="#50535C" stroked="f">
                <v:path arrowok="t"/>
                <v:fill/>
              </v:shape>
              <v:shape style="position:absolute;left:2055;top:1795;width:210;height:152" coordorigin="2055,1795" coordsize="210,152" path="m2260,1797l2240,1798,2229,1801,2263,1801,2262,1797,2260,1797e" filled="t" fillcolor="#50535C" stroked="f">
                <v:path arrowok="t"/>
                <v:fill/>
              </v:shape>
            </v:group>
            <v:group style="position:absolute;left:2201;top:1793;width:211;height:150" coordorigin="2201,1793" coordsize="211,150">
              <v:shape style="position:absolute;left:2201;top:1793;width:211;height:150" coordorigin="2201,1793" coordsize="211,150" path="m2342,1793l2333,1802,2324,1810,2309,1827,2267,1868,2253,1882,2246,1889,2239,1897,2227,1904,2225,1907,2215,1917,2208,1923,2206,1926,2201,1932,2202,1936,2207,1942,2211,1943,2217,1939,2220,1938,2265,1937,2281,1937,2294,1924,2325,1895,2326,1893,2331,1889,2343,1878,2357,1864,2389,1832,2403,1818,2409,1812,2412,1807,2406,1799,2365,1799,2358,1799,2351,1799,2342,1793e" filled="t" fillcolor="#50535C" stroked="f">
                <v:path arrowok="t"/>
                <v:fill/>
              </v:shape>
              <v:shape style="position:absolute;left:2201;top:1793;width:211;height:150" coordorigin="2201,1793" coordsize="211,150" path="m2281,1937l2265,1937,2267,1938,2275,1942,2280,1938,2281,1937e" filled="t" fillcolor="#50535C" stroked="f">
                <v:path arrowok="t"/>
                <v:fill/>
              </v:shape>
              <v:shape style="position:absolute;left:2201;top:1793;width:211;height:150" coordorigin="2201,1793" coordsize="211,150" path="m2393,1795l2382,1799,2365,1799,2406,1799,2400,1796,2393,1795e" filled="t" fillcolor="#50535C" stroked="f">
                <v:path arrowok="t"/>
                <v:fill/>
              </v:shape>
            </v:group>
            <v:group style="position:absolute;left:1916;top:1796;width:200;height:151" coordorigin="1916,1796" coordsize="200,151">
              <v:shape style="position:absolute;left:1916;top:1796;width:200;height:151" coordorigin="1916,1796" coordsize="200,151" path="m1967,1945l1947,1945,1957,1947,1962,1947,1967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1946,1945l1932,1945,1941,1946,1946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2054,1796l2046,1798,2042,1802,2034,1812,2029,1817,2023,1824,1997,1850,1983,1865,1969,1880,1955,1897,1940,1912,1926,1925,1924,1927,1922,1929,1916,1937,1918,1944,1918,1944,1929,1946,1932,1945,1946,1945,1947,1945,1967,1945,1973,1944,1980,1942,1994,1942,1994,1942,1997,1940,1999,1929,2015,1914,2060,1869,2093,1831,2100,1824,2110,1817,2111,1816,2117,1808,2116,1803,2062,1803,2061,1802,2058,1802,2054,1796e" filled="t" fillcolor="#50535C" stroked="f">
                <v:path arrowok="t"/>
                <v:fill/>
              </v:shape>
              <v:shape style="position:absolute;left:1916;top:1796;width:200;height:151" coordorigin="1916,1796" coordsize="200,151" path="m1994,1942l1980,1942,1989,1944,1991,1944,1994,1942e" filled="t" fillcolor="#50535C" stroked="f">
                <v:path arrowok="t"/>
                <v:fill/>
              </v:shape>
              <v:shape style="position:absolute;left:1916;top:1796;width:200;height:151" coordorigin="1916,1796" coordsize="200,151" path="m2102,1796l2074,1799,2062,1803,2116,1803,2114,1797,2102,1796e" filled="t" fillcolor="#50535C" stroked="f">
                <v:path arrowok="t"/>
                <v:fill/>
              </v:shape>
            </v:group>
            <v:group style="position:absolute;left:2348;top:1795;width:204;height:146" coordorigin="2348,1795" coordsize="204,146">
              <v:shape style="position:absolute;left:2348;top:1795;width:204;height:146" coordorigin="2348,1795" coordsize="204,146" path="m2485,1795l2482,1796,2478,1800,2449,1829,2435,1844,2419,1860,2404,1874,2390,1888,2381,1898,2372,1907,2358,1919,2355,1922,2348,1929,2348,1932,2353,1939,2356,1941,2366,1940,2374,1940,2389,1937,2408,1937,2412,1936,2413,1935,2426,1935,2428,1934,2433,1927,2434,1927,2442,1919,2450,1912,2460,1901,2485,1874,2502,1857,2517,1843,2531,1829,2547,1817,2552,1813,2552,1807,2546,1800,2545,1800,2493,1800,2485,1795e" filled="t" fillcolor="#50535C" stroked="f">
                <v:path arrowok="t"/>
                <v:fill/>
              </v:shape>
              <v:shape style="position:absolute;left:2348;top:1795;width:204;height:146" coordorigin="2348,1795" coordsize="204,146" path="m2374,1940l2366,1940,2372,1941,2374,1940e" filled="t" fillcolor="#50535C" stroked="f">
                <v:path arrowok="t"/>
                <v:fill/>
              </v:shape>
              <v:shape style="position:absolute;left:2348;top:1795;width:204;height:146" coordorigin="2348,1795" coordsize="204,146" path="m2408,1937l2389,1937,2401,1939,2408,1937e" filled="t" fillcolor="#50535C" stroked="f">
                <v:path arrowok="t"/>
                <v:fill/>
              </v:shape>
              <v:shape style="position:absolute;left:2348;top:1795;width:204;height:146" coordorigin="2348,1795" coordsize="204,146" path="m2426,1935l2413,1935,2422,1938,2426,1935e" filled="t" fillcolor="#50535C" stroked="f">
                <v:path arrowok="t"/>
                <v:fill/>
              </v:shape>
              <v:shape style="position:absolute;left:2348;top:1795;width:204;height:146" coordorigin="2348,1795" coordsize="204,146" path="m2541,1797l2529,1798,2518,1798,2500,1798,2493,1800,2545,1800,2543,1799,2543,1798,2518,1798,2543,1798,2541,1797e" filled="t" fillcolor="#50535C" stroked="f">
                <v:path arrowok="t"/>
                <v:fill/>
              </v:shape>
            </v:group>
            <v:group style="position:absolute;left:1774;top:1796;width:202;height:151" coordorigin="1774,1796" coordsize="202,151">
              <v:shape style="position:absolute;left:1774;top:1796;width:202;height:151" coordorigin="1774,1796" coordsize="202,151" path="m1908,1796l1908,1796,1898,1804,1896,1808,1892,1813,1838,1870,1827,1883,1807,1902,1776,1931,1775,1934,1774,1939,1775,1942,1781,1945,1785,1947,1788,1944,1790,1942,1792,1940,1833,1937,1840,1937,1845,1937,1857,1937,1861,1934,1868,1924,1872,1918,1899,1890,1913,1875,1929,1859,1942,1844,1957,1830,1972,1817,1973,1816,1974,1815,1976,1812,1976,1810,1975,1805,1925,1805,1920,1804,1908,1796e" filled="t" fillcolor="#50535C" stroked="f">
                <v:path arrowok="t"/>
                <v:fill/>
              </v:shape>
              <v:shape style="position:absolute;left:1774;top:1796;width:202;height:151" coordorigin="1774,1796" coordsize="202,151" path="m1840,1937l1833,1937,1833,1938,1840,1937e" filled="t" fillcolor="#50535C" stroked="f">
                <v:path arrowok="t"/>
                <v:fill/>
              </v:shape>
              <v:shape style="position:absolute;left:1774;top:1796;width:202;height:151" coordorigin="1774,1796" coordsize="202,151" path="m1969,1798l1952,1802,1941,1803,1925,1805,1975,1805,1974,1801,1969,1798e" filled="t" fillcolor="#50535C" stroked="f">
                <v:path arrowok="t"/>
                <v:fill/>
              </v:shape>
            </v:group>
            <v:group style="position:absolute;left:1202;top:1795;width:200;height:149" coordorigin="1202,1795" coordsize="200,149">
              <v:shape style="position:absolute;left:1202;top:1795;width:200;height:149" coordorigin="1202,1795" coordsize="200,149" path="m1332,1797l1328,1798,1324,1803,1323,1804,1278,1853,1267,1865,1249,1884,1215,1919,1208,1926,1202,1935,1209,1943,1218,1944,1237,1938,1247,1935,1285,1935,1289,1928,1291,1926,1338,1878,1367,1844,1381,1829,1396,1816,1402,1811,1401,1806,1397,1802,1345,1802,1332,179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2,1937l1267,1937,1278,1938,1282,193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5,1935l1247,1935,1263,1937,1282,1937,1284,1937,1285,1935e" filled="t" fillcolor="#50535C" stroked="f">
                <v:path arrowok="t"/>
                <v:fill/>
              </v:shape>
              <v:shape style="position:absolute;left:1202;top:1795;width:200;height:149" coordorigin="1202,1795" coordsize="200,149" path="m1389,1795l1370,1798,1345,1802,1397,1802,1392,1797,1389,1795e" filled="t" fillcolor="#50535C" stroked="f">
                <v:path arrowok="t"/>
                <v:fill/>
              </v:shape>
            </v:group>
            <v:group style="position:absolute;left:1347;top:1798;width:198;height:147" coordorigin="1347,1798" coordsize="198,147">
              <v:shape style="position:absolute;left:1347;top:1798;width:198;height:147" coordorigin="1347,1798" coordsize="198,147" path="m1477,1798l1476,1798,1466,1808,1448,1828,1435,1842,1420,1856,1411,1865,1402,1873,1391,1886,1389,1889,1380,1899,1351,1931,1349,1932,1347,1936,1348,1939,1351,1944,1357,1945,1363,1942,1364,1941,1372,1939,1395,1936,1424,1936,1425,1936,1429,1932,1454,1906,1472,1889,1484,1876,1514,1843,1527,1828,1542,1814,1546,1811,1545,1805,1539,1802,1497,1802,1487,1801,1477,1798e" filled="t" fillcolor="#50535C" stroked="f">
                <v:path arrowok="t"/>
                <v:fill/>
              </v:shape>
              <v:shape style="position:absolute;left:1347;top:1798;width:198;height:147" coordorigin="1347,1798" coordsize="198,147" path="m1424,1936l1395,1936,1414,1937,1420,1939,1424,1936e" filled="t" fillcolor="#50535C" stroked="f">
                <v:path arrowok="t"/>
                <v:fill/>
              </v:shape>
              <v:shape style="position:absolute;left:1347;top:1798;width:198;height:147" coordorigin="1347,1798" coordsize="198,147" path="m1515,1799l1497,1802,1539,1802,1537,1800,1535,1799,1522,1799,1515,1799e" filled="t" fillcolor="#50535C" stroked="f">
                <v:path arrowok="t"/>
                <v:fill/>
              </v:shape>
              <v:shape style="position:absolute;left:1347;top:1798;width:198;height:147" coordorigin="1347,1798" coordsize="198,147" path="m1533,1798l1522,1799,1535,1799,1533,1798e" filled="t" fillcolor="#50535C" stroked="f">
                <v:path arrowok="t"/>
                <v:fill/>
              </v:shape>
            </v:group>
            <v:group style="position:absolute;left:1493;top:1798;width:199;height:149" coordorigin="1493,1798" coordsize="199,149">
              <v:shape style="position:absolute;left:1493;top:1798;width:199;height:149" coordorigin="1493,1798" coordsize="199,149" path="m1621,1798l1617,1802,1613,1805,1592,1828,1547,1876,1532,1892,1503,1925,1499,1928,1494,1934,1493,1939,1497,1945,1505,1948,1513,1941,1529,1939,1535,1939,1546,1937,1563,1937,1572,1937,1573,1936,1578,1929,1582,1923,1592,1912,1620,1883,1626,1877,1631,1870,1644,1856,1651,1849,1668,1832,1676,1822,1687,1815,1689,1813,1690,1811,1692,1809,1690,1804,1689,1804,1640,1804,1631,1803,1621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573,1936e" filled="t" fillcolor="#50535C" stroked="f">
                <v:path arrowok="t"/>
                <v:fill/>
              </v:shape>
              <v:shape style="position:absolute;left:1493;top:1798;width:199;height:149" coordorigin="1493,1798" coordsize="199,149" path="m1653,1800l1640,1804,1689,1804,1689,1803,1671,1803,1667,1801,1657,1801,1653,1800e" filled="t" fillcolor="#50535C" stroked="f">
                <v:path arrowok="t"/>
                <v:fill/>
              </v:shape>
              <v:shape style="position:absolute;left:1493;top:1798;width:199;height:149" coordorigin="1493,1798" coordsize="199,149" path="m1677,1798l1671,1803,1689,1803,1687,1801,1680,1799,1677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666,1801l1657,1801,1667,1801,1666,1801e" filled="t" fillcolor="#50535C" stroked="f">
                <v:path arrowok="t"/>
                <v:fill/>
              </v:shape>
            </v:group>
            <v:group style="position:absolute;left:2490;top:1798;width:194;height:144" coordorigin="2490,1798" coordsize="194,144">
              <v:shape style="position:absolute;left:2490;top:1798;width:194;height:144" coordorigin="2490,1798" coordsize="194,144" path="m2563,1940l2548,1940,2559,1942,2561,1941,2563,1940e" filled="t" fillcolor="#50535C" stroked="f">
                <v:path arrowok="t"/>
                <v:fill/>
              </v:shape>
              <v:shape style="position:absolute;left:2490;top:1798;width:194;height:144" coordorigin="2490,1798" coordsize="194,144" path="m2536,1941l2510,1941,2513,1941,2520,1942,2523,1942,2536,1941e" filled="t" fillcolor="#50535C" stroked="f">
                <v:path arrowok="t"/>
                <v:fill/>
              </v:shape>
              <v:shape style="position:absolute;left:2490;top:1798;width:194;height:144" coordorigin="2490,1798" coordsize="194,144" path="m2620,1798l2617,1800,2608,1810,2602,1816,2550,1872,2503,1918,2492,1928,2491,1929,2490,1931,2494,1938,2499,1941,2510,1941,2536,1941,2548,1940,2563,1940,2571,1930,2619,1881,2628,1871,2641,1857,2655,1843,2670,1829,2686,1816,2686,1804,2684,1802,2655,1802,2650,1801,2632,1801,2628,1801,2620,1798e" filled="t" fillcolor="#50535C" stroked="f">
                <v:path arrowok="t"/>
                <v:fill/>
              </v:shape>
              <v:shape style="position:absolute;left:2490;top:1798;width:194;height:144" coordorigin="2490,1798" coordsize="194,144" path="m2667,1799l2655,1802,2684,1802,2682,1800,2669,1799,2667,1799e" filled="t" fillcolor="#50535C" stroked="f">
                <v:path arrowok="t"/>
                <v:fill/>
              </v:shape>
              <v:shape style="position:absolute;left:2490;top:1798;width:194;height:144" coordorigin="2490,1798" coordsize="194,144" path="m2645,1800l2632,1801,2650,1801,2645,1800e" filled="t" fillcolor="#50535C" stroked="f">
                <v:path arrowok="t"/>
                <v:fill/>
              </v:shape>
            </v:group>
            <v:group style="position:absolute;left:1056;top:1800;width:190;height:146" coordorigin="1056,1800" coordsize="190,146">
              <v:shape style="position:absolute;left:1056;top:1800;width:190;height:146" coordorigin="1056,1800" coordsize="190,146" path="m1181,1802l1178,1804,1076,1911,1068,1920,1060,1928,1059,1929,1056,1934,1057,1940,1066,1944,1070,1945,1084,1943,1094,1942,1111,1939,1117,1939,1134,1939,1139,1932,1142,1926,1151,1918,1164,1904,1178,1888,1190,1876,1207,1857,1220,1841,1245,1810,1243,1808,1243,1807,1197,1807,1181,1802e" filled="t" fillcolor="#50535C" stroked="f">
                <v:path arrowok="t"/>
                <v:fill/>
              </v:shape>
              <v:shape style="position:absolute;left:1056;top:1800;width:190;height:146" coordorigin="1056,1800" coordsize="190,146" path="m1134,1939l1117,1939,1128,1944,1132,1942,1134,1939e" filled="t" fillcolor="#50535C" stroked="f">
                <v:path arrowok="t"/>
                <v:fill/>
              </v:shape>
              <v:shape style="position:absolute;left:1056;top:1800;width:190;height:146" coordorigin="1056,1800" coordsize="190,146" path="m1228,1800l1210,1804,1197,1807,1243,1807,1242,1804,1234,1802,1228,1800e" filled="t" fillcolor="#50535C" stroked="f">
                <v:path arrowok="t"/>
                <v:fill/>
              </v:shape>
            </v:group>
            <v:group style="position:absolute;left:628;top:1803;width:196;height:143" coordorigin="628,1803" coordsize="196,143">
              <v:shape style="position:absolute;left:628;top:1803;width:196;height:143" coordorigin="628,1803" coordsize="196,143" path="m759,1803l757,1805,754,1808,696,1866,669,1894,655,1909,647,1916,641,1925,628,1934,629,1940,641,1945,648,1946,658,1943,661,1942,672,1940,679,1937,705,1937,708,1935,709,1933,729,1910,744,1893,756,1881,774,1863,824,1810,822,1809,821,1807,800,1807,794,1806,778,1805,769,1804,759,1803e" filled="t" fillcolor="#50535C" stroked="f">
                <v:path arrowok="t"/>
                <v:fill/>
              </v:shape>
              <v:shape style="position:absolute;left:628;top:1803;width:196;height:143" coordorigin="628,1803" coordsize="196,143" path="m705,1937l679,1937,695,1945,700,1941,705,1937e" filled="t" fillcolor="#50535C" stroked="f">
                <v:path arrowok="t"/>
                <v:fill/>
              </v:shape>
              <v:shape style="position:absolute;left:628;top:1803;width:196;height:143" coordorigin="628,1803" coordsize="196,143" path="m811,1805l800,1807,821,1807,820,1806,815,1805,811,1805e" filled="t" fillcolor="#50535C" stroked="f">
                <v:path arrowok="t"/>
                <v:fill/>
              </v:shape>
            </v:group>
            <v:group style="position:absolute;left:5651;top:1797;width:208;height:154" coordorigin="5651,1797" coordsize="208,154">
              <v:shape style="position:absolute;left:5651;top:1797;width:208;height:154" coordorigin="5651,1797" coordsize="208,154" path="m5789,1797l5786,1799,5783,1802,5776,1810,5765,1822,5751,1837,5732,1855,5703,1883,5697,1888,5693,1895,5679,1909,5665,1924,5651,1938,5651,1941,5655,1950,5659,1951,5668,1946,5671,1945,5679,1944,5687,1944,5704,1941,5740,1941,5745,1936,5749,1933,5757,1924,5797,1879,5811,1863,5824,1848,5837,1833,5852,1820,5859,1814,5858,1810,5853,1805,5799,1805,5795,1803,5792,1799,5790,1798,5789,1797e" filled="t" fillcolor="#50535C" stroked="f">
                <v:path arrowok="t"/>
                <v:fill/>
              </v:shape>
              <v:shape style="position:absolute;left:5651;top:1797;width:208;height:154" coordorigin="5651,1797" coordsize="208,154" path="m5740,1941l5704,1941,5716,1942,5734,1945,5738,1944,5740,1941e" filled="t" fillcolor="#50535C" stroked="f">
                <v:path arrowok="t"/>
                <v:fill/>
              </v:shape>
              <v:shape style="position:absolute;left:5651;top:1797;width:208;height:154" coordorigin="5651,1797" coordsize="208,154" path="m5687,1944l5679,1944,5686,1944,5687,1944e" filled="t" fillcolor="#50535C" stroked="f">
                <v:path arrowok="t"/>
                <v:fill/>
              </v:shape>
              <v:shape style="position:absolute;left:5651;top:1797;width:208;height:154" coordorigin="5651,1797" coordsize="208,154" path="m5827,1801l5815,1802,5809,1804,5799,1805,5853,1805,5853,1804,5833,1804,5827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43,1801l5833,1804,5853,1804,5850,1802,5847,1802,5843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50,1801l5847,1802,5850,1802e" filled="t" fillcolor="#50535C" stroked="f">
                <v:path arrowok="t"/>
                <v:fill/>
              </v:shape>
            </v:group>
            <v:group style="position:absolute;left:6078;top:1795;width:210;height:152" coordorigin="6078,1795" coordsize="210,152">
              <v:shape style="position:absolute;left:6078;top:1795;width:210;height:152" coordorigin="6078,1795" coordsize="210,152" path="m6217,1795l6214,1796,6193,1818,6175,1837,6162,1851,6149,1865,6133,1882,6118,1896,6104,1909,6089,1923,6087,1926,6084,1928,6078,1933,6078,1936,6083,1944,6087,1946,6097,1944,6122,1944,6128,1942,6134,1941,6155,1941,6156,1941,6166,1931,6180,1916,6195,1903,6196,1901,6198,1899,6208,1889,6215,1880,6225,1870,6239,1856,6285,1813,6286,1811,6288,1809,6286,1801,6232,1801,6227,1800,6217,1795e" filled="t" fillcolor="#50535C" stroked="f">
                <v:path arrowok="t"/>
                <v:fill/>
              </v:shape>
              <v:shape style="position:absolute;left:6078;top:1795;width:210;height:152" coordorigin="6078,1795" coordsize="210,152" path="m6122,1944l6097,1944,6101,1945,6112,1945,6117,1946,6122,1944e" filled="t" fillcolor="#50535C" stroked="f">
                <v:path arrowok="t"/>
                <v:fill/>
              </v:shape>
              <v:shape style="position:absolute;left:6078;top:1795;width:210;height:152" coordorigin="6078,1795" coordsize="210,152" path="m6155,1941l6134,1941,6143,1941,6147,1944,6151,1945,6153,1943,6155,1941e" filled="t" fillcolor="#50535C" stroked="f">
                <v:path arrowok="t"/>
                <v:fill/>
              </v:shape>
              <v:shape style="position:absolute;left:6078;top:1795;width:210;height:152" coordorigin="6078,1795" coordsize="210,152" path="m6240,1799l6239,1799,6232,1801,6286,1801,6286,1801,6252,1801,6240,1799e" filled="t" fillcolor="#50535C" stroked="f">
                <v:path arrowok="t"/>
                <v:fill/>
              </v:shape>
              <v:shape style="position:absolute;left:6078;top:1795;width:210;height:152" coordorigin="6078,1795" coordsize="210,152" path="m6284,1797l6263,1798,6252,1801,6286,1801,6285,1797,6284,1797e" filled="t" fillcolor="#50535C" stroked="f">
                <v:path arrowok="t"/>
                <v:fill/>
              </v:shape>
            </v:group>
            <v:group style="position:absolute;left:6225;top:1793;width:211;height:150" coordorigin="6225,1793" coordsize="211,150">
              <v:shape style="position:absolute;left:6225;top:1793;width:211;height:150" coordorigin="6225,1793" coordsize="211,150" path="m6365,1793l6356,1802,6347,1810,6332,1827,6291,1868,6276,1882,6269,1889,6262,1897,6251,1904,6248,1907,6238,1917,6232,1923,6229,1926,6225,1932,6225,1936,6230,1942,6234,1943,6241,1939,6244,1938,6288,1937,6304,1937,6317,1924,6348,1895,6349,1893,6355,1889,6367,1878,6380,1864,6412,1832,6427,1818,6432,1812,6435,1807,6429,1799,6388,1799,6381,1799,6374,1799,6365,1793e" filled="t" fillcolor="#50535C" stroked="f">
                <v:path arrowok="t"/>
                <v:fill/>
              </v:shape>
              <v:shape style="position:absolute;left:6225;top:1793;width:211;height:150" coordorigin="6225,1793" coordsize="211,150" path="m6304,1937l6288,1937,6290,1938,6298,1942,6303,1938,6304,1937e" filled="t" fillcolor="#50535C" stroked="f">
                <v:path arrowok="t"/>
                <v:fill/>
              </v:shape>
              <v:shape style="position:absolute;left:6225;top:1793;width:211;height:150" coordorigin="6225,1793" coordsize="211,150" path="m6417,1795l6405,1799,6388,1799,6429,1799,6423,1796,6417,1795e" filled="t" fillcolor="#50535C" stroked="f">
                <v:path arrowok="t"/>
                <v:fill/>
              </v:shape>
            </v:group>
            <v:group style="position:absolute;left:5939;top:1796;width:200;height:151" coordorigin="5939,1796" coordsize="200,151">
              <v:shape style="position:absolute;left:5939;top:1796;width:200;height:151" coordorigin="5939,1796" coordsize="200,151" path="m5991,1945l5970,1945,5981,1947,5985,1947,5991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5969,1945l5955,1945,5965,1946,5969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6077,1796l6069,1798,6065,1802,6057,1812,6053,1817,6046,1824,6020,1850,6006,1865,5992,1880,5978,1897,5964,1912,5949,1925,5947,1927,5945,1929,5939,1937,5941,1944,5942,1944,5952,1946,5955,1945,5969,1945,5970,1945,5991,1945,5997,1944,6003,1942,6017,1942,6018,1942,6020,1940,6022,1929,6038,1914,6083,1869,6117,1831,6124,1824,6133,1817,6135,1816,6141,1808,6139,1803,6085,1803,6084,1802,6081,1802,6077,1796e" filled="t" fillcolor="#50535C" stroked="f">
                <v:path arrowok="t"/>
                <v:fill/>
              </v:shape>
              <v:shape style="position:absolute;left:5939;top:1796;width:200;height:151" coordorigin="5939,1796" coordsize="200,151" path="m6017,1942l6003,1942,6012,1944,6014,1944,6017,1942e" filled="t" fillcolor="#50535C" stroked="f">
                <v:path arrowok="t"/>
                <v:fill/>
              </v:shape>
              <v:shape style="position:absolute;left:5939;top:1796;width:200;height:151" coordorigin="5939,1796" coordsize="200,151" path="m6125,1796l6097,1799,6085,1803,6139,1803,6138,1797,6125,1796e" filled="t" fillcolor="#50535C" stroked="f">
                <v:path arrowok="t"/>
                <v:fill/>
              </v:shape>
            </v:group>
            <v:group style="position:absolute;left:6371;top:1795;width:204;height:146" coordorigin="6371,1795" coordsize="204,146">
              <v:shape style="position:absolute;left:6371;top:1795;width:204;height:146" coordorigin="6371,1795" coordsize="204,146" path="m6508,1795l6505,1796,6501,1800,6473,1829,6458,1844,6442,1860,6428,1874,6414,1888,6404,1898,6396,1907,6382,1919,6378,1922,6371,1929,6371,1932,6376,1939,6379,1941,6389,1940,6397,1940,6412,1937,6432,1937,6435,1936,6437,1935,6449,1935,6451,1934,6457,1927,6457,1927,6465,1919,6473,1912,6484,1901,6508,1874,6526,1857,6540,1843,6555,1829,6570,1817,6575,1813,6576,1807,6569,1800,6568,1800,6516,1800,6508,1795e" filled="t" fillcolor="#50535C" stroked="f">
                <v:path arrowok="t"/>
                <v:fill/>
              </v:shape>
              <v:shape style="position:absolute;left:6371;top:1795;width:204;height:146" coordorigin="6371,1795" coordsize="204,146" path="m6397,1940l6389,1940,6395,1941,6397,1940e" filled="t" fillcolor="#50535C" stroked="f">
                <v:path arrowok="t"/>
                <v:fill/>
              </v:shape>
              <v:shape style="position:absolute;left:6371;top:1795;width:204;height:146" coordorigin="6371,1795" coordsize="204,146" path="m6432,1937l6412,1937,6424,1939,6432,1937e" filled="t" fillcolor="#50535C" stroked="f">
                <v:path arrowok="t"/>
                <v:fill/>
              </v:shape>
              <v:shape style="position:absolute;left:6371;top:1795;width:204;height:146" coordorigin="6371,1795" coordsize="204,146" path="m6449,1935l6437,1935,6445,1938,6449,1935e" filled="t" fillcolor="#50535C" stroked="f">
                <v:path arrowok="t"/>
                <v:fill/>
              </v:shape>
              <v:shape style="position:absolute;left:6371;top:1795;width:204;height:146" coordorigin="6371,1795" coordsize="204,146" path="m6565,1797l6552,1798,6541,1798,6523,1798,6516,1800,6568,1800,6567,1799,6566,1798,6541,1798,6566,1798,6565,1797e" filled="t" fillcolor="#50535C" stroked="f">
                <v:path arrowok="t"/>
                <v:fill/>
              </v:shape>
            </v:group>
            <v:group style="position:absolute;left:5797;top:1796;width:202;height:151" coordorigin="5797,1796" coordsize="202,151">
              <v:shape style="position:absolute;left:5797;top:1796;width:202;height:151" coordorigin="5797,1796" coordsize="202,151" path="m5931,1796l5931,1796,5922,1804,5919,1808,5915,1813,5862,1870,5850,1883,5831,1902,5800,1931,5798,1934,5797,1939,5798,1942,5804,1945,5808,1947,5811,1944,5813,1942,5815,1940,5857,1937,5863,1937,5868,1937,5880,1937,5884,1934,5891,1924,5895,1918,5922,1890,5936,1875,5952,1859,5966,1844,5980,1830,5995,1817,5996,1816,5998,1815,5999,1812,5999,1810,5998,1805,5948,1805,5943,1804,5931,1796e" filled="t" fillcolor="#50535C" stroked="f">
                <v:path arrowok="t"/>
                <v:fill/>
              </v:shape>
              <v:shape style="position:absolute;left:5797;top:1796;width:202;height:151" coordorigin="5797,1796" coordsize="202,151" path="m5863,1937l5857,1937,5857,1938,5863,1937e" filled="t" fillcolor="#50535C" stroked="f">
                <v:path arrowok="t"/>
                <v:fill/>
              </v:shape>
              <v:shape style="position:absolute;left:5797;top:1796;width:202;height:151" coordorigin="5797,1796" coordsize="202,151" path="m5992,1798l5975,1802,5964,1803,5948,1805,5998,1805,5997,1801,5992,1798e" filled="t" fillcolor="#50535C" stroked="f">
                <v:path arrowok="t"/>
                <v:fill/>
              </v:shape>
            </v:group>
            <v:group style="position:absolute;left:5225;top:1795;width:200;height:149" coordorigin="5225,1795" coordsize="200,149">
              <v:shape style="position:absolute;left:5225;top:1795;width:200;height:149" coordorigin="5225,1795" coordsize="200,149" path="m5355,1797l5352,1798,5348,1803,5346,1804,5302,1853,5290,1865,5272,1884,5238,1919,5231,1926,5225,1935,5233,1943,5242,1944,5260,1938,5270,1935,5308,1935,5312,1928,5314,1926,5361,1878,5390,1844,5404,1829,5419,1816,5425,1811,5425,1806,5420,1802,5368,1802,5355,179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5,1937l5290,1937,5301,1938,5305,193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8,1935l5270,1935,5286,1937,5305,1937,5307,1937,5308,1935e" filled="t" fillcolor="#50535C" stroked="f">
                <v:path arrowok="t"/>
                <v:fill/>
              </v:shape>
              <v:shape style="position:absolute;left:5225;top:1795;width:200;height:149" coordorigin="5225,1795" coordsize="200,149" path="m5412,1795l5394,1798,5368,1802,5420,1802,5416,1797,5412,1795e" filled="t" fillcolor="#50535C" stroked="f">
                <v:path arrowok="t"/>
                <v:fill/>
              </v:shape>
            </v:group>
            <v:group style="position:absolute;left:5371;top:1798;width:198;height:147" coordorigin="5371,1798" coordsize="198,147">
              <v:shape style="position:absolute;left:5371;top:1798;width:198;height:147" coordorigin="5371,1798" coordsize="198,147" path="m5501,1798l5500,1798,5489,1808,5472,1828,5458,1842,5444,1856,5435,1865,5425,1873,5414,1886,5412,1889,5403,1899,5374,1931,5372,1932,5371,1936,5371,1939,5374,1944,5381,1945,5386,1942,5387,1941,5395,1939,5419,1936,5448,1936,5448,1936,5453,1932,5477,1906,5495,1889,5507,1876,5537,1843,5551,1828,5565,1814,5569,1811,5568,1805,5563,1802,5521,1802,5511,1801,5501,1798e" filled="t" fillcolor="#50535C" stroked="f">
                <v:path arrowok="t"/>
                <v:fill/>
              </v:shape>
              <v:shape style="position:absolute;left:5371;top:1798;width:198;height:147" coordorigin="5371,1798" coordsize="198,147" path="m5448,1936l5419,1936,5437,1937,5444,1939,5448,1936e" filled="t" fillcolor="#50535C" stroked="f">
                <v:path arrowok="t"/>
                <v:fill/>
              </v:shape>
              <v:shape style="position:absolute;left:5371;top:1798;width:198;height:147" coordorigin="5371,1798" coordsize="198,147" path="m5538,1799l5521,1802,5563,1802,5560,1800,5559,1799,5545,1799,5538,1799e" filled="t" fillcolor="#50535C" stroked="f">
                <v:path arrowok="t"/>
                <v:fill/>
              </v:shape>
              <v:shape style="position:absolute;left:5371;top:1798;width:198;height:147" coordorigin="5371,1798" coordsize="198,147" path="m5556,1798l5545,1799,5559,1799,5556,1798e" filled="t" fillcolor="#50535C" stroked="f">
                <v:path arrowok="t"/>
                <v:fill/>
              </v:shape>
            </v:group>
            <v:group style="position:absolute;left:5516;top:1798;width:199;height:149" coordorigin="5516,1798" coordsize="199,149">
              <v:shape style="position:absolute;left:5516;top:1798;width:199;height:149" coordorigin="5516,1798" coordsize="199,149" path="m5644,1798l5640,1802,5637,1805,5615,1828,5571,1876,5555,1892,5526,1925,5522,1928,5517,1934,5516,1939,5521,1945,5528,1948,5536,1941,5552,1939,5559,1939,5569,1937,5586,1937,5595,1937,5597,1936,5602,1929,5606,1923,5616,1912,5643,1883,5649,1877,5654,1870,5667,1856,5674,1849,5691,1832,5699,1822,5711,1815,5712,1813,5714,1811,5715,1809,5713,1804,5713,1804,5663,1804,5654,1803,5644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597,1936e" filled="t" fillcolor="#50535C" stroked="f">
                <v:path arrowok="t"/>
                <v:fill/>
              </v:shape>
              <v:shape style="position:absolute;left:5516;top:1798;width:199;height:149" coordorigin="5516,1798" coordsize="199,149" path="m5676,1800l5663,1804,5713,1804,5712,1803,5695,1803,5690,1801,5680,1801,5676,1800e" filled="t" fillcolor="#50535C" stroked="f">
                <v:path arrowok="t"/>
                <v:fill/>
              </v:shape>
              <v:shape style="position:absolute;left:5516;top:1798;width:199;height:149" coordorigin="5516,1798" coordsize="199,149" path="m5701,1798l5695,1803,5712,1803,5710,1801,5703,1799,5701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689,1801l5680,1801,5690,1801,5689,1801e" filled="t" fillcolor="#50535C" stroked="f">
                <v:path arrowok="t"/>
                <v:fill/>
              </v:shape>
            </v:group>
            <v:group style="position:absolute;left:6514;top:1798;width:194;height:144" coordorigin="6514,1798" coordsize="194,144">
              <v:shape style="position:absolute;left:6514;top:1798;width:194;height:144" coordorigin="6514,1798" coordsize="194,144" path="m6586,1940l6571,1940,6582,1942,6584,1941,6586,1940e" filled="t" fillcolor="#50535C" stroked="f">
                <v:path arrowok="t"/>
                <v:fill/>
              </v:shape>
              <v:shape style="position:absolute;left:6514;top:1798;width:194;height:144" coordorigin="6514,1798" coordsize="194,144" path="m6560,1941l6533,1941,6536,1941,6543,1942,6546,1942,6560,1941e" filled="t" fillcolor="#50535C" stroked="f">
                <v:path arrowok="t"/>
                <v:fill/>
              </v:shape>
              <v:shape style="position:absolute;left:6514;top:1798;width:194;height:144" coordorigin="6514,1798" coordsize="194,144" path="m6643,1798l6640,1800,6631,1810,6625,1816,6574,1872,6526,1918,6515,1928,6515,1929,6514,1931,6517,1938,6522,1941,6533,1941,6560,1941,6571,1940,6586,1940,6595,1930,6643,1881,6651,1871,6665,1857,6679,1843,6693,1829,6709,1816,6709,1804,6707,1802,6678,1802,6673,1801,6655,1801,6651,1801,6643,1798e" filled="t" fillcolor="#50535C" stroked="f">
                <v:path arrowok="t"/>
                <v:fill/>
              </v:shape>
              <v:shape style="position:absolute;left:6514;top:1798;width:194;height:144" coordorigin="6514,1798" coordsize="194,144" path="m6690,1799l6678,1802,6707,1802,6705,1800,6692,1799,6690,1799e" filled="t" fillcolor="#50535C" stroked="f">
                <v:path arrowok="t"/>
                <v:fill/>
              </v:shape>
              <v:shape style="position:absolute;left:6514;top:1798;width:194;height:144" coordorigin="6514,1798" coordsize="194,144" path="m6668,1800l6655,1801,6673,1801,6668,1800e" filled="t" fillcolor="#50535C" stroked="f">
                <v:path arrowok="t"/>
                <v:fill/>
              </v:shape>
            </v:group>
            <v:group style="position:absolute;left:4787;top:1802;width:206;height:144" coordorigin="4787,1802" coordsize="206,144">
              <v:shape style="position:absolute;left:4787;top:1802;width:206;height:144" coordorigin="4787,1802" coordsize="206,144" path="m4919,1802l4915,1805,4910,1807,4902,1818,4896,1824,4867,1852,4854,1868,4847,1877,4840,1886,4828,1894,4826,1896,4821,1902,4818,1906,4807,1918,4799,1926,4787,1939,4788,1944,4800,1946,4806,1946,4820,1945,4828,1943,4845,1940,4852,1939,4882,1939,4887,1934,4890,1929,4897,1921,4908,1908,4924,1891,4937,1876,4980,1826,4984,1822,4993,1812,4992,1808,4935,1808,4928,1807,4925,1804,4922,1802,4921,1802,4919,1802e" filled="t" fillcolor="#50535C" stroked="f">
                <v:path arrowok="t"/>
                <v:fill/>
              </v:shape>
              <v:shape style="position:absolute;left:4787;top:1802;width:206;height:144" coordorigin="4787,1802" coordsize="206,144" path="m4882,1939l4852,1939,4866,1944,4871,1944,4879,1941,4881,1940,4882,1939e" filled="t" fillcolor="#50535C" stroked="f">
                <v:path arrowok="t"/>
                <v:fill/>
              </v:shape>
              <v:shape style="position:absolute;left:4787;top:1802;width:206;height:144" coordorigin="4787,1802" coordsize="206,144" path="m4977,1803l4969,1805,4965,1805,4950,1807,4940,1807,4935,1808,4992,1808,4992,1807,4981,1804,4977,1803e" filled="t" fillcolor="#50535C" stroked="f">
                <v:path arrowok="t"/>
                <v:fill/>
              </v:shape>
              <v:shape style="position:absolute;left:4787;top:1802;width:206;height:144" coordorigin="4787,1802" coordsize="206,144" path="m4922,1802l4921,1802,4922,1802e" filled="t" fillcolor="#50535C" stroked="f">
                <v:path arrowok="t"/>
                <v:fill/>
              </v:shape>
            </v:group>
            <v:group style="position:absolute;left:4937;top:1799;width:202;height:153" coordorigin="4937,1799" coordsize="202,153">
              <v:shape style="position:absolute;left:4937;top:1799;width:203;height:153" coordorigin="4937,1799" coordsize="203,153" path="m5070,1800l5067,1802,5058,1809,5044,1823,5013,1852,5011,1854,4979,1890,4965,1907,4953,1923,4939,1938,4937,1940,4937,1942,4940,1951,4943,1952,4950,1951,4952,1950,4955,1950,4974,1947,4994,1946,4997,1946,5013,1946,5017,1939,5019,1936,5028,1927,5034,1921,5047,1907,5052,1900,5060,1893,5074,1879,5087,1863,5099,1847,5112,1832,5118,1826,5125,1820,5139,1810,5138,1803,5134,1802,5112,1802,5111,1802,5093,1802,5087,1801,5081,1801,5070,1800e" filled="t" fillcolor="#50535C" stroked="f">
                <v:path arrowok="t"/>
                <v:fill/>
              </v:shape>
              <v:shape style="position:absolute;left:4937;top:1799;width:203;height:153" coordorigin="4937,1799" coordsize="203,153" path="m5013,1946l4997,1946,5000,1947,5010,1949,5010,1949,5013,1946e" filled="t" fillcolor="#50535C" stroked="f">
                <v:path arrowok="t"/>
                <v:fill/>
              </v:shape>
              <v:shape style="position:absolute;left:4937;top:1799;width:203;height:153" coordorigin="4937,1799" coordsize="203,153" path="m5125,1799l5117,1802,5112,1802,5134,1802,5128,1799,5125,1799e" filled="t" fillcolor="#50535C" stroked="f">
                <v:path arrowok="t"/>
                <v:fill/>
              </v:shape>
              <v:shape style="position:absolute;left:4937;top:1799;width:203;height:153" coordorigin="4937,1799" coordsize="203,153" path="m5101,1801l5097,1801,5093,1801,5093,1802,5111,1802,5101,1801e" filled="t" fillcolor="#50535C" stroked="f">
                <v:path arrowok="t"/>
                <v:fill/>
              </v:shape>
            </v:group>
            <v:group style="position:absolute;left:5079;top:1800;width:190;height:146" coordorigin="5079,1800" coordsize="190,146">
              <v:shape style="position:absolute;left:5079;top:1800;width:190;height:146" coordorigin="5079,1800" coordsize="190,146" path="m5204,1802l5201,1804,5099,1911,5092,1920,5083,1928,5083,1929,5079,1934,5080,1940,5089,1944,5093,1945,5107,1943,5118,1942,5134,1939,5141,1939,5158,1939,5162,1932,5166,1926,5174,1918,5187,1904,5202,1888,5213,1876,5230,1857,5243,1841,5268,1810,5267,1808,5266,1807,5221,1807,5204,1802e" filled="t" fillcolor="#50535C" stroked="f">
                <v:path arrowok="t"/>
                <v:fill/>
              </v:shape>
              <v:shape style="position:absolute;left:5079;top:1800;width:190;height:146" coordorigin="5079,1800" coordsize="190,146" path="m5158,1939l5141,1939,5151,1944,5155,1942,5158,1939e" filled="t" fillcolor="#50535C" stroked="f">
                <v:path arrowok="t"/>
                <v:fill/>
              </v:shape>
              <v:shape style="position:absolute;left:5079;top:1800;width:190;height:146" coordorigin="5079,1800" coordsize="190,146" path="m5252,1800l5233,1804,5221,1807,5266,1807,5266,1804,5257,1802,5252,1800e" filled="t" fillcolor="#50535C" stroked="f">
                <v:path arrowok="t"/>
                <v:fill/>
              </v:shape>
            </v:group>
            <v:group style="position:absolute;left:4651;top:1803;width:196;height:143" coordorigin="4651,1803" coordsize="196,143">
              <v:shape style="position:absolute;left:4651;top:1803;width:196;height:143" coordorigin="4651,1803" coordsize="196,143" path="m4783,1803l4780,1805,4777,1808,4719,1866,4692,1894,4678,1909,4670,1916,4664,1925,4651,1934,4653,1940,4664,1945,4671,1946,4681,1943,4685,1942,4695,1940,4703,1937,4729,1937,4731,1935,4732,1933,4752,1910,4767,1893,4779,1881,4797,1863,4847,1810,4845,1809,4844,1807,4824,1807,4817,1806,4801,1805,4792,1804,4783,1803e" filled="t" fillcolor="#50535C" stroked="f">
                <v:path arrowok="t"/>
                <v:fill/>
              </v:shape>
              <v:shape style="position:absolute;left:4651;top:1803;width:196;height:143" coordorigin="4651,1803" coordsize="196,143" path="m4729,1937l4703,1937,4718,1945,4724,1941,4729,1937e" filled="t" fillcolor="#50535C" stroked="f">
                <v:path arrowok="t"/>
                <v:fill/>
              </v:shape>
              <v:shape style="position:absolute;left:4651;top:1803;width:196;height:143" coordorigin="4651,1803" coordsize="196,143" path="m4834,1805l4824,1807,4844,1807,4843,1806,4838,1805,4834,1805e" filled="t" fillcolor="#50535C" stroked="f">
                <v:path arrowok="t"/>
                <v:fill/>
              </v:shape>
            </v:group>
            <v:group style="position:absolute;left:3646;top:1797;width:208;height:154" coordorigin="3646,1797" coordsize="208,154">
              <v:shape style="position:absolute;left:3646;top:1797;width:208;height:154" coordorigin="3646,1797" coordsize="208,154" path="m3783,1797l3780,1799,3778,1802,3770,1810,3759,1822,3745,1837,3726,1855,3698,1883,3692,1888,3687,1895,3673,1909,3659,1924,3646,1938,3646,1941,3650,1950,3653,1951,3663,1946,3665,1945,3674,1944,3681,1944,3699,1941,3735,1941,3740,1936,3743,1933,3752,1924,3792,1879,3805,1863,3819,1848,3832,1833,3847,1820,3854,1814,3853,1810,3848,1805,3793,1805,3790,1803,3786,1799,3785,1798,3783,1797e" filled="t" fillcolor="#50535C" stroked="f">
                <v:path arrowok="t"/>
                <v:fill/>
              </v:shape>
              <v:shape style="position:absolute;left:3646;top:1797;width:208;height:154" coordorigin="3646,1797" coordsize="208,154" path="m3735,1941l3699,1941,3711,1942,3728,1945,3733,1944,3735,1941e" filled="t" fillcolor="#50535C" stroked="f">
                <v:path arrowok="t"/>
                <v:fill/>
              </v:shape>
              <v:shape style="position:absolute;left:3646;top:1797;width:208;height:154" coordorigin="3646,1797" coordsize="208,154" path="m3681,1944l3674,1944,3680,1944,3681,1944e" filled="t" fillcolor="#50535C" stroked="f">
                <v:path arrowok="t"/>
                <v:fill/>
              </v:shape>
              <v:shape style="position:absolute;left:3646;top:1797;width:208;height:154" coordorigin="3646,1797" coordsize="208,154" path="m3822,1801l3809,1802,3803,1804,3793,1805,3848,1805,3847,1804,3827,1804,3822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37,1801l3827,1804,3847,1804,3845,1802,3841,1802,3837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45,1801l3841,1802,3845,1802e" filled="t" fillcolor="#50535C" stroked="f">
                <v:path arrowok="t"/>
                <v:fill/>
              </v:shape>
            </v:group>
            <v:group style="position:absolute;left:4073;top:1795;width:210;height:152" coordorigin="4073,1795" coordsize="210,152">
              <v:shape style="position:absolute;left:4073;top:1795;width:210;height:152" coordorigin="4073,1795" coordsize="210,152" path="m4212,1795l4209,1796,4187,1818,4169,1837,4157,1851,4143,1865,4127,1882,4113,1896,4098,1909,4084,1923,4081,1926,4078,1928,4073,1933,4073,1936,4077,1944,4081,1946,4091,1944,4117,1944,4122,1942,4128,1941,4150,1941,4150,1941,4160,1931,4174,1916,4189,1903,4191,1901,4192,1899,4202,1889,4210,1880,4220,1870,4234,1856,4279,1813,4281,1811,4282,1809,4280,1801,4227,1801,4221,1800,4212,1795e" filled="t" fillcolor="#50535C" stroked="f">
                <v:path arrowok="t"/>
                <v:fill/>
              </v:shape>
              <v:shape style="position:absolute;left:4073;top:1795;width:210;height:152" coordorigin="4073,1795" coordsize="210,152" path="m4117,1944l4091,1944,4096,1945,4106,1945,4112,1946,4117,1944e" filled="t" fillcolor="#50535C" stroked="f">
                <v:path arrowok="t"/>
                <v:fill/>
              </v:shape>
              <v:shape style="position:absolute;left:4073;top:1795;width:210;height:152" coordorigin="4073,1795" coordsize="210,152" path="m4150,1941l4128,1941,4137,1941,4141,1944,4145,1945,4148,1943,4150,1941e" filled="t" fillcolor="#50535C" stroked="f">
                <v:path arrowok="t"/>
                <v:fill/>
              </v:shape>
              <v:shape style="position:absolute;left:4073;top:1795;width:210;height:152" coordorigin="4073,1795" coordsize="210,152" path="m4235,1799l4233,1799,4227,1801,4280,1801,4280,1801,4247,1801,4235,1799e" filled="t" fillcolor="#50535C" stroked="f">
                <v:path arrowok="t"/>
                <v:fill/>
              </v:shape>
              <v:shape style="position:absolute;left:4073;top:1795;width:210;height:152" coordorigin="4073,1795" coordsize="210,152" path="m4278,1797l4257,1798,4247,1801,4280,1801,4279,1797,4278,1797e" filled="t" fillcolor="#50535C" stroked="f">
                <v:path arrowok="t"/>
                <v:fill/>
              </v:shape>
            </v:group>
            <v:group style="position:absolute;left:4219;top:1793;width:211;height:150" coordorigin="4219,1793" coordsize="211,150">
              <v:shape style="position:absolute;left:4219;top:1793;width:211;height:150" coordorigin="4219,1793" coordsize="211,150" path="m4359,1793l4350,1802,4342,1810,4327,1827,4285,1868,4271,1882,4264,1889,4256,1897,4245,1904,4243,1907,4232,1917,4226,1923,4224,1926,4219,1932,4219,1936,4224,1942,4228,1943,4235,1939,4238,1938,4283,1937,4299,1937,4312,1924,4342,1895,4344,1893,4349,1889,4361,1878,4375,1864,4407,1832,4421,1818,4427,1812,4430,1807,4424,1799,4383,1799,4376,1799,4369,1799,4359,1793e" filled="t" fillcolor="#50535C" stroked="f">
                <v:path arrowok="t"/>
                <v:fill/>
              </v:shape>
              <v:shape style="position:absolute;left:4219;top:1793;width:211;height:150" coordorigin="4219,1793" coordsize="211,150" path="m4299,1937l4283,1937,4284,1938,4293,1942,4298,1938,4299,1937e" filled="t" fillcolor="#50535C" stroked="f">
                <v:path arrowok="t"/>
                <v:fill/>
              </v:shape>
              <v:shape style="position:absolute;left:4219;top:1793;width:211;height:150" coordorigin="4219,1793" coordsize="211,150" path="m4411,1795l4400,1799,4383,1799,4424,1799,4417,1796,4411,1795e" filled="t" fillcolor="#50535C" stroked="f">
                <v:path arrowok="t"/>
                <v:fill/>
              </v:shape>
            </v:group>
            <v:group style="position:absolute;left:3933;top:1796;width:200;height:151" coordorigin="3933,1796" coordsize="200,151">
              <v:shape style="position:absolute;left:3933;top:1796;width:200;height:151" coordorigin="3933,1796" coordsize="200,151" path="m3985,1945l3965,1945,3975,1947,3980,1947,3985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3964,1945l3950,1945,3959,1946,3964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4071,1796l4064,1798,4060,1802,4052,1812,4047,1817,4041,1824,4014,1850,4001,1865,3987,1880,3972,1897,3958,1912,3944,1925,3942,1927,3939,1929,3933,1937,3936,1944,3936,1944,3946,1946,3950,1945,3964,1945,3965,1945,3985,1945,3991,1944,3997,1942,4011,1942,4012,1942,4015,1940,4017,1929,4033,1914,4078,1869,4111,1831,4118,1824,4128,1817,4129,1816,4135,1808,4134,1803,4080,1803,4078,1802,4076,1802,4071,1796e" filled="t" fillcolor="#50535C" stroked="f">
                <v:path arrowok="t"/>
                <v:fill/>
              </v:shape>
              <v:shape style="position:absolute;left:3933;top:1796;width:200;height:151" coordorigin="3933,1796" coordsize="200,151" path="m4011,1942l3997,1942,4006,1944,4009,1944,4011,1942e" filled="t" fillcolor="#50535C" stroked="f">
                <v:path arrowok="t"/>
                <v:fill/>
              </v:shape>
              <v:shape style="position:absolute;left:3933;top:1796;width:200;height:151" coordorigin="3933,1796" coordsize="200,151" path="m4119,1796l4092,1799,4080,1803,4134,1803,4132,1797,4119,1796e" filled="t" fillcolor="#50535C" stroked="f">
                <v:path arrowok="t"/>
                <v:fill/>
              </v:shape>
            </v:group>
            <v:group style="position:absolute;left:4366;top:1795;width:204;height:146" coordorigin="4366,1795" coordsize="204,146">
              <v:shape style="position:absolute;left:4366;top:1795;width:204;height:146" coordorigin="4366,1795" coordsize="204,146" path="m4502,1795l4500,1796,4496,1800,4467,1829,4453,1844,4437,1860,4422,1874,4408,1888,4399,1898,4390,1907,4376,1919,4373,1922,4366,1929,4366,1932,4371,1939,4374,1941,4384,1940,4392,1940,4407,1937,4426,1937,4430,1936,4431,1935,4444,1935,4446,1934,4451,1927,4452,1927,4460,1919,4468,1912,4478,1901,4503,1874,4520,1857,4534,1843,4549,1829,4565,1817,4570,1813,4570,1807,4563,1800,4562,1800,4511,1800,4502,1795e" filled="t" fillcolor="#50535C" stroked="f">
                <v:path arrowok="t"/>
                <v:fill/>
              </v:shape>
              <v:shape style="position:absolute;left:4366;top:1795;width:204;height:146" coordorigin="4366,1795" coordsize="204,146" path="m4392,1940l4384,1940,4390,1941,4392,1940e" filled="t" fillcolor="#50535C" stroked="f">
                <v:path arrowok="t"/>
                <v:fill/>
              </v:shape>
              <v:shape style="position:absolute;left:4366;top:1795;width:204;height:146" coordorigin="4366,1795" coordsize="204,146" path="m4426,1937l4407,1937,4419,1939,4426,1937e" filled="t" fillcolor="#50535C" stroked="f">
                <v:path arrowok="t"/>
                <v:fill/>
              </v:shape>
              <v:shape style="position:absolute;left:4366;top:1795;width:204;height:146" coordorigin="4366,1795" coordsize="204,146" path="m4444,1935l4431,1935,4440,1938,4444,1935e" filled="t" fillcolor="#50535C" stroked="f">
                <v:path arrowok="t"/>
                <v:fill/>
              </v:shape>
              <v:shape style="position:absolute;left:4366;top:1795;width:204;height:146" coordorigin="4366,1795" coordsize="204,146" path="m4559,1797l4547,1798,4536,1798,4518,1798,4511,1800,4562,1800,4561,1799,4561,1798,4536,1798,4561,1798,4559,1797e" filled="t" fillcolor="#50535C" stroked="f">
                <v:path arrowok="t"/>
                <v:fill/>
              </v:shape>
            </v:group>
            <v:group style="position:absolute;left:3791;top:1796;width:202;height:151" coordorigin="3791,1796" coordsize="202,151">
              <v:shape style="position:absolute;left:3791;top:1796;width:202;height:151" coordorigin="3791,1796" coordsize="202,151" path="m3926,1796l3926,1796,3916,1804,3914,1808,3909,1813,3856,1870,3844,1883,3825,1902,3794,1931,3793,1934,3791,1939,3792,1942,3799,1945,3802,1947,3806,1944,3808,1942,3810,1940,3851,1937,3858,1937,3863,1937,3875,1937,3878,1934,3885,1924,3890,1918,3917,1890,3931,1875,3946,1859,3960,1844,3974,1830,3990,1817,3991,1816,3992,1815,3993,1812,3994,1810,3993,1805,3943,1805,3938,1804,3926,1796e" filled="t" fillcolor="#50535C" stroked="f">
                <v:path arrowok="t"/>
                <v:fill/>
              </v:shape>
              <v:shape style="position:absolute;left:3791;top:1796;width:202;height:151" coordorigin="3791,1796" coordsize="202,151" path="m3858,1937l3851,1937,3851,1938,3858,1937e" filled="t" fillcolor="#50535C" stroked="f">
                <v:path arrowok="t"/>
                <v:fill/>
              </v:shape>
              <v:shape style="position:absolute;left:3791;top:1796;width:202;height:151" coordorigin="3791,1796" coordsize="202,151" path="m3987,1798l3969,1802,3959,1803,3943,1805,3993,1805,3992,1801,3987,1798e" filled="t" fillcolor="#50535C" stroked="f">
                <v:path arrowok="t"/>
                <v:fill/>
              </v:shape>
            </v:group>
            <v:group style="position:absolute;left:3220;top:1795;width:200;height:149" coordorigin="3220,1795" coordsize="200,149">
              <v:shape style="position:absolute;left:3220;top:1795;width:200;height:149" coordorigin="3220,1795" coordsize="200,149" path="m3349,1797l3346,1798,3342,1803,3341,1804,3296,1853,3284,1865,3267,1884,3232,1919,3225,1926,3220,1935,3227,1943,3236,1944,3255,1938,3265,1935,3303,1935,3306,1928,3308,1926,3356,1878,3385,1844,3399,1829,3413,1816,3419,1811,3419,1806,3415,1802,3363,1802,3349,1797e" filled="t" fillcolor="#50535C" stroked="f">
                <v:path arrowok="t"/>
                <v:fill/>
              </v:shape>
              <v:shape style="position:absolute;left:3220;top:1795;width:200;height:149" coordorigin="3220,1795" coordsize="200,149" path="m3299,1937l3285,1937,3296,1938,3299,1937e" filled="t" fillcolor="#50535C" stroked="f">
                <v:path arrowok="t"/>
                <v:fill/>
              </v:shape>
              <v:shape style="position:absolute;left:3220;top:1795;width:200;height:149" coordorigin="3220,1795" coordsize="200,149" path="m3303,1935l3265,1935,3280,1937,3299,1937,3302,1937,3303,1935e" filled="t" fillcolor="#50535C" stroked="f">
                <v:path arrowok="t"/>
                <v:fill/>
              </v:shape>
              <v:shape style="position:absolute;left:3220;top:1795;width:200;height:149" coordorigin="3220,1795" coordsize="200,149" path="m3406,1795l3388,1798,3363,1802,3415,1802,3410,1797,3406,1795e" filled="t" fillcolor="#50535C" stroked="f">
                <v:path arrowok="t"/>
                <v:fill/>
              </v:shape>
            </v:group>
            <v:group style="position:absolute;left:3365;top:1798;width:198;height:147" coordorigin="3365,1798" coordsize="198,147">
              <v:shape style="position:absolute;left:3365;top:1798;width:198;height:147" coordorigin="3365,1798" coordsize="198,147" path="m3495,1798l3494,1798,3484,1808,3466,1828,3452,1842,3438,1856,3429,1865,3420,1873,3409,1886,3407,1889,3397,1899,3369,1931,3367,1932,3365,1936,3365,1939,3368,1944,3375,1945,3380,1942,3382,1941,3390,1939,3413,1936,3442,1936,3442,1936,3447,1932,3472,1906,3490,1889,3502,1876,3532,1843,3545,1828,3559,1814,3563,1811,3563,1805,3557,1802,3515,1802,3505,1801,3495,1798e" filled="t" fillcolor="#50535C" stroked="f">
                <v:path arrowok="t"/>
                <v:fill/>
              </v:shape>
              <v:shape style="position:absolute;left:3365;top:1798;width:198;height:147" coordorigin="3365,1798" coordsize="198,147" path="m3442,1936l3413,1936,3432,1937,3438,1939,3442,1936e" filled="t" fillcolor="#50535C" stroked="f">
                <v:path arrowok="t"/>
                <v:fill/>
              </v:shape>
              <v:shape style="position:absolute;left:3365;top:1798;width:198;height:147" coordorigin="3365,1798" coordsize="198,147" path="m3533,1799l3515,1802,3557,1802,3555,1800,3553,1799,3540,1799,3533,1799e" filled="t" fillcolor="#50535C" stroked="f">
                <v:path arrowok="t"/>
                <v:fill/>
              </v:shape>
              <v:shape style="position:absolute;left:3365;top:1798;width:198;height:147" coordorigin="3365,1798" coordsize="198,147" path="m3551,1798l3540,1799,3553,1799,3551,1798e" filled="t" fillcolor="#50535C" stroked="f">
                <v:path arrowok="t"/>
                <v:fill/>
              </v:shape>
            </v:group>
            <v:group style="position:absolute;left:3511;top:1798;width:199;height:149" coordorigin="3511,1798" coordsize="199,149">
              <v:shape style="position:absolute;left:3511;top:1798;width:199;height:149" coordorigin="3511,1798" coordsize="199,149" path="m3639,1798l3635,1802,3631,1805,3609,1828,3565,1876,3550,1892,3520,1925,3517,1928,3511,1934,3511,1939,3515,1945,3523,1948,3530,1941,3546,1939,3553,1939,3564,1937,3581,1937,3590,1937,3591,1936,3596,1929,3600,1923,3610,1912,3638,1883,3644,1877,3649,1870,3662,1856,3669,1849,3686,1832,3694,1822,3705,1815,3707,1813,3708,1811,3710,1809,3708,1804,3707,1804,3658,1804,3649,1803,3639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591,1936e" filled="t" fillcolor="#50535C" stroked="f">
                <v:path arrowok="t"/>
                <v:fill/>
              </v:shape>
              <v:shape style="position:absolute;left:3511;top:1798;width:199;height:149" coordorigin="3511,1798" coordsize="199,149" path="m3671,1800l3658,1804,3707,1804,3706,1803,3689,1803,3684,1801,3675,1801,3671,1800e" filled="t" fillcolor="#50535C" stroked="f">
                <v:path arrowok="t"/>
                <v:fill/>
              </v:shape>
              <v:shape style="position:absolute;left:3511;top:1798;width:199;height:149" coordorigin="3511,1798" coordsize="199,149" path="m3695,1798l3689,1803,3706,1803,3704,1801,3698,1799,3695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684,1801l3675,1801,3684,1801,3684,1801e" filled="t" fillcolor="#50535C" stroked="f">
                <v:path arrowok="t"/>
                <v:fill/>
              </v:shape>
            </v:group>
            <v:group style="position:absolute;left:4508;top:1798;width:194;height:144" coordorigin="4508,1798" coordsize="194,144">
              <v:shape style="position:absolute;left:4508;top:1798;width:194;height:144" coordorigin="4508,1798" coordsize="194,144" path="m4581,1940l4566,1940,4577,1942,4579,1941,4581,1940e" filled="t" fillcolor="#50535C" stroked="f">
                <v:path arrowok="t"/>
                <v:fill/>
              </v:shape>
              <v:shape style="position:absolute;left:4508;top:1798;width:194;height:144" coordorigin="4508,1798" coordsize="194,144" path="m4554,1941l4527,1941,4531,1941,4537,1942,4541,1942,4554,1941e" filled="t" fillcolor="#50535C" stroked="f">
                <v:path arrowok="t"/>
                <v:fill/>
              </v:shape>
              <v:shape style="position:absolute;left:4508;top:1798;width:194;height:144" coordorigin="4508,1798" coordsize="194,144" path="m4638,1798l4635,1800,4626,1810,4620,1816,4568,1872,4521,1918,4510,1928,4509,1929,4508,1931,4512,1938,4516,1941,4527,1941,4554,1941,4566,1940,4581,1940,4589,1930,4637,1881,4646,1871,4659,1857,4673,1843,4688,1829,4703,1816,4703,1804,4702,1802,4672,1802,4667,1801,4649,1801,4646,1801,4638,1798e" filled="t" fillcolor="#50535C" stroked="f">
                <v:path arrowok="t"/>
                <v:fill/>
              </v:shape>
              <v:shape style="position:absolute;left:4508;top:1798;width:194;height:144" coordorigin="4508,1798" coordsize="194,144" path="m4684,1799l4672,1802,4702,1802,4700,1800,4687,1799,4684,1799e" filled="t" fillcolor="#50535C" stroked="f">
                <v:path arrowok="t"/>
                <v:fill/>
              </v:shape>
              <v:shape style="position:absolute;left:4508;top:1798;width:194;height:144" coordorigin="4508,1798" coordsize="194,144" path="m4662,1800l4649,1801,4667,1801,4662,1800e" filled="t" fillcolor="#50535C" stroked="f">
                <v:path arrowok="t"/>
                <v:fill/>
              </v:shape>
            </v:group>
            <v:group style="position:absolute;left:2781;top:1802;width:206;height:144" coordorigin="2781,1802" coordsize="206,144">
              <v:shape style="position:absolute;left:2781;top:1802;width:206;height:144" coordorigin="2781,1802" coordsize="206,144" path="m2914,1802l2910,1805,2904,1807,2896,1818,2891,1824,2862,1852,2849,1868,2842,1877,2835,1886,2822,1894,2821,1896,2816,1902,2812,1906,2801,1918,2793,1926,2781,1939,2783,1944,2794,1946,2800,1946,2815,1945,2823,1943,2839,1940,2847,1939,2877,1939,2881,1934,2885,1929,2891,1921,2902,1908,2918,1891,2932,1876,2975,1826,2979,1822,2988,1812,2986,1808,2930,1808,2922,1807,2920,1804,2916,1802,2915,1802,2914,1802e" filled="t" fillcolor="#50535C" stroked="f">
                <v:path arrowok="t"/>
                <v:fill/>
              </v:shape>
              <v:shape style="position:absolute;left:2781;top:1802;width:206;height:144" coordorigin="2781,1802" coordsize="206,144" path="m2877,1939l2847,1939,2860,1944,2866,1944,2874,1941,2876,1940,2877,1939e" filled="t" fillcolor="#50535C" stroked="f">
                <v:path arrowok="t"/>
                <v:fill/>
              </v:shape>
              <v:shape style="position:absolute;left:2781;top:1802;width:206;height:144" coordorigin="2781,1802" coordsize="206,144" path="m2971,1803l2963,1805,2960,1805,2945,1807,2935,1807,2930,1808,2986,1808,2986,1807,2975,1804,2971,1803e" filled="t" fillcolor="#50535C" stroked="f">
                <v:path arrowok="t"/>
                <v:fill/>
              </v:shape>
              <v:shape style="position:absolute;left:2781;top:1802;width:206;height:144" coordorigin="2781,1802" coordsize="206,144" path="m2916,1802l2915,1802,2916,1802e" filled="t" fillcolor="#50535C" stroked="f">
                <v:path arrowok="t"/>
                <v:fill/>
              </v:shape>
            </v:group>
            <v:group style="position:absolute;left:2931;top:1799;width:203;height:153" coordorigin="2931,1799" coordsize="203,153">
              <v:shape style="position:absolute;left:2931;top:1799;width:203;height:153" coordorigin="2931,1799" coordsize="203,153" path="m3065,1800l3061,1802,3053,1809,3038,1823,3007,1852,3006,1854,2974,1890,2959,1907,2947,1923,2934,1938,2931,1940,2931,1942,2934,1951,2938,1952,2945,1951,2947,1950,2949,1950,2969,1947,2989,1946,2991,1946,3007,1946,3011,1939,3014,1936,3022,1927,3029,1921,3041,1907,3047,1900,3055,1893,3068,1879,3082,1863,3094,1847,3107,1832,3113,1826,3120,1820,3134,1810,3132,1803,3128,1802,3106,1802,3105,1802,3088,1802,3082,1801,3076,1801,3065,1800e" filled="t" fillcolor="#50535C" stroked="f">
                <v:path arrowok="t"/>
                <v:fill/>
              </v:shape>
              <v:shape style="position:absolute;left:2931;top:1799;width:203;height:153" coordorigin="2931,1799" coordsize="203,153" path="m3007,1946l2991,1946,2994,1947,3004,1949,3005,1949,3007,1946e" filled="t" fillcolor="#50535C" stroked="f">
                <v:path arrowok="t"/>
                <v:fill/>
              </v:shape>
              <v:shape style="position:absolute;left:2931;top:1799;width:203;height:153" coordorigin="2931,1799" coordsize="203,153" path="m3120,1799l3112,1802,3106,1802,3128,1802,3123,1799,3120,1799e" filled="t" fillcolor="#50535C" stroked="f">
                <v:path arrowok="t"/>
                <v:fill/>
              </v:shape>
              <v:shape style="position:absolute;left:2931;top:1799;width:203;height:153" coordorigin="2931,1799" coordsize="203,153" path="m3096,1801l3092,1801,3088,1801,3088,1802,3105,1802,3096,1801e" filled="t" fillcolor="#50535C" stroked="f">
                <v:path arrowok="t"/>
                <v:fill/>
              </v:shape>
            </v:group>
            <v:group style="position:absolute;left:3073;top:1800;width:190;height:146" coordorigin="3073,1800" coordsize="190,146">
              <v:shape style="position:absolute;left:3073;top:1800;width:190;height:146" coordorigin="3073,1800" coordsize="190,146" path="m3199,1802l3196,1804,3094,1911,3086,1920,3078,1928,3077,1929,3073,1934,3075,1940,3084,1944,3087,1945,3102,1943,3112,1942,3129,1939,3135,1939,3152,1939,3157,1932,3160,1926,3169,1918,3181,1904,3196,1888,3208,1876,3225,1857,3237,1841,3263,1810,3261,1808,3261,1807,3215,1807,3199,1802e" filled="t" fillcolor="#50535C" stroked="f">
                <v:path arrowok="t"/>
                <v:fill/>
              </v:shape>
              <v:shape style="position:absolute;left:3073;top:1800;width:190;height:146" coordorigin="3073,1800" coordsize="190,146" path="m3152,1939l3135,1939,3146,1944,3150,1942,3152,1939e" filled="t" fillcolor="#50535C" stroked="f">
                <v:path arrowok="t"/>
                <v:fill/>
              </v:shape>
              <v:shape style="position:absolute;left:3073;top:1800;width:190;height:146" coordorigin="3073,1800" coordsize="190,146" path="m3246,1800l3227,1804,3215,1807,3261,1807,3260,1804,3252,1802,3246,1800e" filled="t" fillcolor="#50535C" stroked="f">
                <v:path arrowok="t"/>
                <v:fill/>
              </v:shape>
            </v:group>
            <v:group style="position:absolute;left:2646;top:1803;width:196;height:143" coordorigin="2646,1803" coordsize="196,143">
              <v:shape style="position:absolute;left:2646;top:1803;width:196;height:143" coordorigin="2646,1803" coordsize="196,143" path="m2777,1803l2774,1805,2771,1808,2714,1866,2686,1894,2672,1909,2665,1916,2659,1925,2646,1934,2647,1940,2659,1945,2665,1946,2676,1943,2679,1942,2690,1940,2697,1937,2723,1937,2726,1935,2727,1933,2746,1910,2761,1893,2773,1881,2791,1863,2841,1810,2839,1809,2838,1807,2818,1807,2812,1806,2796,1805,2786,1804,2777,1803e" filled="t" fillcolor="#50535C" stroked="f">
                <v:path arrowok="t"/>
                <v:fill/>
              </v:shape>
              <v:shape style="position:absolute;left:2646;top:1803;width:196;height:143" coordorigin="2646,1803" coordsize="196,143" path="m2723,1937l2697,1937,2712,1945,2718,1941,2723,1937e" filled="t" fillcolor="#50535C" stroked="f">
                <v:path arrowok="t"/>
                <v:fill/>
              </v:shape>
              <v:shape style="position:absolute;left:2646;top:1803;width:196;height:143" coordorigin="2646,1803" coordsize="196,143" path="m2828,1805l2818,1807,2838,1807,2838,1806,2832,1805,2828,1805e" filled="t" fillcolor="#50535C" stroked="f">
                <v:path arrowok="t"/>
                <v:fill/>
              </v:shape>
            </v:group>
            <v:group style="position:absolute;left:7669;top:1797;width:208;height:154" coordorigin="7669,1797" coordsize="208,154">
              <v:shape style="position:absolute;left:7669;top:1797;width:208;height:154" coordorigin="7669,1797" coordsize="208,154" path="m7807,1797l7804,1799,7801,1802,7793,1810,7782,1822,7768,1837,7749,1855,7721,1883,7715,1888,7711,1895,7696,1909,7683,1924,7669,1938,7669,1941,7673,1950,7676,1951,7686,1946,7688,1945,7697,1944,7704,1944,7722,1941,7758,1941,7763,1936,7767,1933,7775,1924,7815,1879,7829,1863,7842,1848,7855,1833,7870,1820,7877,1814,7876,1810,7871,1805,7816,1805,7813,1803,7810,1799,7808,1798,7807,1797e" filled="t" fillcolor="#50535C" stroked="f">
                <v:path arrowok="t"/>
                <v:fill/>
              </v:shape>
              <v:shape style="position:absolute;left:7669;top:1797;width:208;height:154" coordorigin="7669,1797" coordsize="208,154" path="m7758,1941l7722,1941,7734,1942,7751,1945,7756,1944,7758,1941e" filled="t" fillcolor="#50535C" stroked="f">
                <v:path arrowok="t"/>
                <v:fill/>
              </v:shape>
              <v:shape style="position:absolute;left:7669;top:1797;width:208;height:154" coordorigin="7669,1797" coordsize="208,154" path="m7704,1944l7697,1944,7703,1944,7704,1944e" filled="t" fillcolor="#50535C" stroked="f">
                <v:path arrowok="t"/>
                <v:fill/>
              </v:shape>
              <v:shape style="position:absolute;left:7669;top:1797;width:208;height:154" coordorigin="7669,1797" coordsize="208,154" path="m7845,1801l7833,1802,7826,1804,7816,1805,7871,1805,7871,1804,7851,1804,7845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0,1801l7851,1804,7871,1804,7868,1802,7865,1802,7860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8,1801l7865,1802,7868,1802e" filled="t" fillcolor="#50535C" stroked="f">
                <v:path arrowok="t"/>
                <v:fill/>
              </v:shape>
            </v:group>
            <v:group style="position:absolute;left:8096;top:1795;width:210;height:152" coordorigin="8096,1795" coordsize="210,152">
              <v:shape style="position:absolute;left:8096;top:1795;width:210;height:152" coordorigin="8096,1795" coordsize="210,152" path="m8235,1795l8232,1796,8210,1818,8193,1837,8180,1851,8166,1865,8150,1882,8136,1896,8122,1909,8107,1923,8105,1926,8102,1928,8096,1933,8096,1936,8100,1944,8104,1946,8115,1944,8140,1944,8146,1942,8151,1941,8173,1941,8173,1941,8184,1931,8197,1916,8212,1903,8214,1901,8216,1899,8225,1889,8233,1880,8243,1870,8257,1856,8302,1813,8304,1811,8306,1809,8304,1801,8250,1801,8245,1800,8235,1795e" filled="t" fillcolor="#50535C" stroked="f">
                <v:path arrowok="t"/>
                <v:fill/>
              </v:shape>
              <v:shape style="position:absolute;left:8096;top:1795;width:210;height:152" coordorigin="8096,1795" coordsize="210,152" path="m8140,1944l8115,1944,8119,1945,8129,1945,8135,1946,8140,1944e" filled="t" fillcolor="#50535C" stroked="f">
                <v:path arrowok="t"/>
                <v:fill/>
              </v:shape>
              <v:shape style="position:absolute;left:8096;top:1795;width:210;height:152" coordorigin="8096,1795" coordsize="210,152" path="m8173,1941l8151,1941,8161,1941,8164,1944,8169,1945,8171,1943,8173,1941e" filled="t" fillcolor="#50535C" stroked="f">
                <v:path arrowok="t"/>
                <v:fill/>
              </v:shape>
              <v:shape style="position:absolute;left:8096;top:1795;width:210;height:152" coordorigin="8096,1795" coordsize="210,152" path="m8258,1799l8257,1799,8250,1801,8304,1801,8304,1801,8270,1801,8258,1799e" filled="t" fillcolor="#50535C" stroked="f">
                <v:path arrowok="t"/>
                <v:fill/>
              </v:shape>
              <v:shape style="position:absolute;left:8096;top:1795;width:210;height:152" coordorigin="8096,1795" coordsize="210,152" path="m8301,1797l8281,1798,8270,1801,8304,1801,8303,1797,8301,1797e" filled="t" fillcolor="#50535C" stroked="f">
                <v:path arrowok="t"/>
                <v:fill/>
              </v:shape>
            </v:group>
            <v:group style="position:absolute;left:8242;top:1793;width:211;height:150" coordorigin="8242,1793" coordsize="211,150">
              <v:shape style="position:absolute;left:8242;top:1793;width:211;height:150" coordorigin="8242,1793" coordsize="211,150" path="m8383,1793l8374,1802,8365,1810,8350,1827,8308,1868,8294,1882,8287,1889,8280,1897,8268,1904,8266,1907,8256,1917,8249,1923,8247,1926,8242,1932,8243,1936,8248,1942,8252,1943,8259,1939,8261,1938,8306,1937,8322,1937,8335,1924,8366,1895,8367,1893,8372,1889,8385,1878,8398,1864,8430,1832,8444,1818,8450,1812,8453,1807,8447,1799,8406,1799,8399,1799,8392,1799,8383,1793e" filled="t" fillcolor="#50535C" stroked="f">
                <v:path arrowok="t"/>
                <v:fill/>
              </v:shape>
              <v:shape style="position:absolute;left:8242;top:1793;width:211;height:150" coordorigin="8242,1793" coordsize="211,150" path="m8322,1937l8306,1937,8308,1938,8316,1942,8321,1938,8322,1937e" filled="t" fillcolor="#50535C" stroked="f">
                <v:path arrowok="t"/>
                <v:fill/>
              </v:shape>
              <v:shape style="position:absolute;left:8242;top:1793;width:211;height:150" coordorigin="8242,1793" coordsize="211,150" path="m8434,1795l8423,1799,8406,1799,8447,1799,8441,1796,8434,1795e" filled="t" fillcolor="#50535C" stroked="f">
                <v:path arrowok="t"/>
                <v:fill/>
              </v:shape>
            </v:group>
            <v:group style="position:absolute;left:7957;top:1796;width:200;height:151" coordorigin="7957,1796" coordsize="200,151">
              <v:shape style="position:absolute;left:7957;top:1796;width:200;height:151" coordorigin="7957,1796" coordsize="200,151" path="m8008,1945l7988,1945,7998,1947,8003,1947,8008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7987,1945l7973,1945,7982,1946,7987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8095,1796l8087,1798,8083,1802,8075,1812,8070,1817,8064,1824,8038,1850,8024,1865,8010,1880,7996,1897,7981,1912,7967,1925,7965,1927,7963,1929,7957,1937,7959,1944,7959,1944,7970,1946,7973,1945,7987,1945,7988,1945,8008,1945,8014,1944,8021,1942,8035,1942,8035,1942,8038,1940,8040,1929,8056,1914,8101,1869,8134,1831,8141,1824,8151,1817,8152,1816,8158,1808,8157,1803,8103,1803,8102,1802,8099,1802,8095,1796e" filled="t" fillcolor="#50535C" stroked="f">
                <v:path arrowok="t"/>
                <v:fill/>
              </v:shape>
              <v:shape style="position:absolute;left:7957;top:1796;width:200;height:151" coordorigin="7957,1796" coordsize="200,151" path="m8035,1942l8021,1942,8030,1944,8032,1944,8035,1942e" filled="t" fillcolor="#50535C" stroked="f">
                <v:path arrowok="t"/>
                <v:fill/>
              </v:shape>
              <v:shape style="position:absolute;left:7957;top:1796;width:200;height:151" coordorigin="7957,1796" coordsize="200,151" path="m8143,1796l8115,1799,8103,1803,8157,1803,8155,1797,8143,1796e" filled="t" fillcolor="#50535C" stroked="f">
                <v:path arrowok="t"/>
                <v:fill/>
              </v:shape>
            </v:group>
            <v:group style="position:absolute;left:8389;top:1795;width:204;height:146" coordorigin="8389,1795" coordsize="204,146">
              <v:shape style="position:absolute;left:8389;top:1795;width:204;height:146" coordorigin="8389,1795" coordsize="204,146" path="m8526,1795l8523,1796,8519,1800,8491,1829,8476,1844,8460,1860,8446,1874,8431,1888,8422,1898,8414,1907,8399,1919,8396,1922,8389,1929,8389,1932,8394,1939,8397,1941,8407,1940,8415,1940,8430,1937,8449,1937,8453,1936,8454,1935,8467,1935,8469,1934,8474,1927,8475,1927,8483,1919,8491,1912,8501,1901,8526,1874,8543,1857,8558,1843,8572,1829,8588,1817,8593,1813,8593,1807,8587,1800,8586,1800,8534,1800,8526,1795e" filled="t" fillcolor="#50535C" stroked="f">
                <v:path arrowok="t"/>
                <v:fill/>
              </v:shape>
              <v:shape style="position:absolute;left:8389;top:1795;width:204;height:146" coordorigin="8389,1795" coordsize="204,146" path="m8415,1940l8407,1940,8413,1941,8415,1940e" filled="t" fillcolor="#50535C" stroked="f">
                <v:path arrowok="t"/>
                <v:fill/>
              </v:shape>
              <v:shape style="position:absolute;left:8389;top:1795;width:204;height:146" coordorigin="8389,1795" coordsize="204,146" path="m8449,1937l8430,1937,8442,1939,8449,1937e" filled="t" fillcolor="#50535C" stroked="f">
                <v:path arrowok="t"/>
                <v:fill/>
              </v:shape>
              <v:shape style="position:absolute;left:8389;top:1795;width:204;height:146" coordorigin="8389,1795" coordsize="204,146" path="m8467,1935l8454,1935,8463,1938,8467,1935e" filled="t" fillcolor="#50535C" stroked="f">
                <v:path arrowok="t"/>
                <v:fill/>
              </v:shape>
              <v:shape style="position:absolute;left:8389;top:1795;width:204;height:146" coordorigin="8389,1795" coordsize="204,146" path="m8582,1797l8570,1798,8559,1798,8541,1798,8534,1800,8586,1800,8585,1799,8584,1798,8559,1798,8584,1798,8582,1797e" filled="t" fillcolor="#50535C" stroked="f">
                <v:path arrowok="t"/>
                <v:fill/>
              </v:shape>
            </v:group>
            <v:group style="position:absolute;left:7815;top:1796;width:202;height:151" coordorigin="7815,1796" coordsize="202,151">
              <v:shape style="position:absolute;left:7815;top:1796;width:202;height:151" coordorigin="7815,1796" coordsize="202,151" path="m7949,1796l7949,1796,7939,1804,7937,1808,7933,1813,7879,1870,7868,1883,7848,1902,7817,1931,7816,1934,7815,1939,7816,1942,7822,1945,7826,1947,7829,1944,7831,1942,7833,1940,7874,1937,7881,1937,7886,1937,7898,1937,7902,1934,7909,1924,7913,1918,7940,1890,7954,1875,7970,1859,7983,1844,7998,1830,8013,1817,8014,1816,8015,1815,8017,1812,8017,1810,8016,1805,7966,1805,7961,1804,7949,1796e" filled="t" fillcolor="#50535C" stroked="f">
                <v:path arrowok="t"/>
                <v:fill/>
              </v:shape>
              <v:shape style="position:absolute;left:7815;top:1796;width:202;height:151" coordorigin="7815,1796" coordsize="202,151" path="m7881,1937l7874,1937,7874,1938,7881,1937e" filled="t" fillcolor="#50535C" stroked="f">
                <v:path arrowok="t"/>
                <v:fill/>
              </v:shape>
              <v:shape style="position:absolute;left:7815;top:1796;width:202;height:151" coordorigin="7815,1796" coordsize="202,151" path="m8010,1798l7993,1802,7982,1803,7966,1805,8016,1805,8015,1801,8010,1798e" filled="t" fillcolor="#50535C" stroked="f">
                <v:path arrowok="t"/>
                <v:fill/>
              </v:shape>
            </v:group>
            <v:group style="position:absolute;left:7243;top:1795;width:200;height:149" coordorigin="7243,1795" coordsize="200,149">
              <v:shape style="position:absolute;left:7243;top:1795;width:200;height:149" coordorigin="7243,1795" coordsize="200,149" path="m7373,1797l7369,1798,7365,1803,7364,1804,7319,1853,7308,1865,7290,1884,7256,1919,7249,1926,7243,1935,7250,1943,7259,1944,7278,1938,7288,1935,7326,1935,7330,1928,7332,1926,7379,1878,7408,1844,7422,1829,7437,1816,7443,1811,7442,1806,7438,1802,7386,1802,7373,179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3,1937l7308,1937,7319,1938,7323,193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6,1935l7288,1935,7304,1937,7323,1937,7325,1937,7326,1935e" filled="t" fillcolor="#50535C" stroked="f">
                <v:path arrowok="t"/>
                <v:fill/>
              </v:shape>
              <v:shape style="position:absolute;left:7243;top:1795;width:200;height:149" coordorigin="7243,1795" coordsize="200,149" path="m7430,1795l7411,1798,7386,1802,7438,1802,7433,1797,7430,1795e" filled="t" fillcolor="#50535C" stroked="f">
                <v:path arrowok="t"/>
                <v:fill/>
              </v:shape>
            </v:group>
            <v:group style="position:absolute;left:7388;top:1798;width:198;height:147" coordorigin="7388,1798" coordsize="198,147">
              <v:shape style="position:absolute;left:7388;top:1798;width:198;height:147" coordorigin="7388,1798" coordsize="198,147" path="m7518,1798l7517,1798,7507,1808,7489,1828,7476,1842,7461,1856,7452,1865,7443,1873,7432,1886,7430,1889,7421,1899,7392,1931,7390,1932,7388,1936,7389,1939,7392,1944,7399,1945,7404,1942,7405,1941,7413,1939,7436,1936,7466,1936,7466,1936,7470,1932,7495,1906,7513,1889,7525,1876,7555,1843,7568,1828,7583,1814,7587,1811,7586,1805,7580,1802,7539,1802,7528,1801,7518,1798e" filled="t" fillcolor="#50535C" stroked="f">
                <v:path arrowok="t"/>
                <v:fill/>
              </v:shape>
              <v:shape style="position:absolute;left:7388;top:1798;width:198;height:147" coordorigin="7388,1798" coordsize="198,147" path="m7466,1936l7436,1936,7455,1937,7462,1939,7466,1936e" filled="t" fillcolor="#50535C" stroked="f">
                <v:path arrowok="t"/>
                <v:fill/>
              </v:shape>
              <v:shape style="position:absolute;left:7388;top:1798;width:198;height:147" coordorigin="7388,1798" coordsize="198,147" path="m7556,1799l7539,1802,7580,1802,7578,1800,7577,1799,7563,1799,7556,1799e" filled="t" fillcolor="#50535C" stroked="f">
                <v:path arrowok="t"/>
                <v:fill/>
              </v:shape>
              <v:shape style="position:absolute;left:7388;top:1798;width:198;height:147" coordorigin="7388,1798" coordsize="198,147" path="m7574,1798l7563,1799,7577,1799,7574,1798e" filled="t" fillcolor="#50535C" stroked="f">
                <v:path arrowok="t"/>
                <v:fill/>
              </v:shape>
            </v:group>
            <v:group style="position:absolute;left:7534;top:1798;width:199;height:149" coordorigin="7534,1798" coordsize="199,149">
              <v:shape style="position:absolute;left:7534;top:1798;width:199;height:149" coordorigin="7534,1798" coordsize="199,149" path="m7662,1798l7658,1802,7654,1805,7633,1828,7588,1876,7573,1892,7544,1925,7540,1928,7535,1934,7534,1939,7539,1945,7546,1948,7554,1941,7570,1939,7576,1939,7587,1937,7604,1937,7613,1937,7614,1936,7620,1929,7623,1923,7634,1912,7661,1883,7667,1877,7672,1870,7685,1856,7692,1849,7709,1832,7717,1822,7728,1815,7730,1813,7731,1811,7733,1809,7731,1804,7730,1804,7681,1804,7672,1803,7662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614,1936e" filled="t" fillcolor="#50535C" stroked="f">
                <v:path arrowok="t"/>
                <v:fill/>
              </v:shape>
              <v:shape style="position:absolute;left:7534;top:1798;width:199;height:149" coordorigin="7534,1798" coordsize="199,149" path="m7694,1800l7681,1804,7730,1804,7730,1803,7712,1803,7708,1801,7698,1801,7694,1800e" filled="t" fillcolor="#50535C" stroked="f">
                <v:path arrowok="t"/>
                <v:fill/>
              </v:shape>
              <v:shape style="position:absolute;left:7534;top:1798;width:199;height:149" coordorigin="7534,1798" coordsize="199,149" path="m7718,1798l7712,1803,7730,1803,7728,1801,7721,1799,7718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707,1801l7698,1801,7708,1801,7707,1801e" filled="t" fillcolor="#50535C" stroked="f">
                <v:path arrowok="t"/>
                <v:fill/>
              </v:shape>
            </v:group>
            <v:group style="position:absolute;left:8531;top:1798;width:194;height:144" coordorigin="8531,1798" coordsize="194,144">
              <v:shape style="position:absolute;left:8531;top:1798;width:194;height:144" coordorigin="8531,1798" coordsize="194,144" path="m8604,1940l8589,1940,8600,1942,8602,1941,8604,1940e" filled="t" fillcolor="#50535C" stroked="f">
                <v:path arrowok="t"/>
                <v:fill/>
              </v:shape>
              <v:shape style="position:absolute;left:8531;top:1798;width:194;height:144" coordorigin="8531,1798" coordsize="194,144" path="m8577,1941l8551,1941,8554,1941,8561,1942,8564,1942,8577,1941e" filled="t" fillcolor="#50535C" stroked="f">
                <v:path arrowok="t"/>
                <v:fill/>
              </v:shape>
              <v:shape style="position:absolute;left:8531;top:1798;width:194;height:144" coordorigin="8531,1798" coordsize="194,144" path="m8661,1798l8658,1800,8649,1810,8643,1816,8591,1872,8544,1918,8533,1928,8532,1929,8531,1931,8535,1938,8540,1941,8551,1941,8577,1941,8589,1940,8604,1940,8612,1930,8660,1881,8669,1871,8682,1857,8696,1843,8711,1829,8727,1816,8727,1804,8725,1802,8696,1802,8691,1801,8673,1801,8669,1801,8661,1798e" filled="t" fillcolor="#50535C" stroked="f">
                <v:path arrowok="t"/>
                <v:fill/>
              </v:shape>
              <v:shape style="position:absolute;left:8531;top:1798;width:194;height:144" coordorigin="8531,1798" coordsize="194,144" path="m8708,1799l8696,1802,8725,1802,8723,1800,8710,1799,8708,1799e" filled="t" fillcolor="#50535C" stroked="f">
                <v:path arrowok="t"/>
                <v:fill/>
              </v:shape>
              <v:shape style="position:absolute;left:8531;top:1798;width:194;height:144" coordorigin="8531,1798" coordsize="194,144" path="m8686,1800l8673,1801,8691,1801,8686,1800e" filled="t" fillcolor="#50535C" stroked="f">
                <v:path arrowok="t"/>
                <v:fill/>
              </v:shape>
            </v:group>
            <v:group style="position:absolute;left:6804;top:1802;width:206;height:144" coordorigin="6804,1802" coordsize="206,144">
              <v:shape style="position:absolute;left:6804;top:1802;width:206;height:144" coordorigin="6804,1802" coordsize="206,144" path="m6937,1802l6933,1805,6928,1807,6920,1818,6914,1824,6885,1852,6872,1868,6865,1877,6858,1886,6846,1894,6844,1896,6839,1902,6836,1906,6824,1918,6816,1926,6804,1939,6806,1944,6818,1946,6824,1946,6838,1945,6846,1943,6862,1940,6870,1939,6900,1939,6905,1934,6908,1929,6914,1921,6925,1908,6942,1891,6955,1876,6998,1826,7002,1822,7011,1812,7010,1808,6953,1808,6945,1807,6943,1804,6940,1802,6939,1802,6937,1802e" filled="t" fillcolor="#50535C" stroked="f">
                <v:path arrowok="t"/>
                <v:fill/>
              </v:shape>
              <v:shape style="position:absolute;left:6804;top:1802;width:206;height:144" coordorigin="6804,1802" coordsize="206,144" path="m6900,1939l6870,1939,6883,1944,6889,1944,6897,1941,6899,1940,6900,1939e" filled="t" fillcolor="#50535C" stroked="f">
                <v:path arrowok="t"/>
                <v:fill/>
              </v:shape>
              <v:shape style="position:absolute;left:6804;top:1802;width:206;height:144" coordorigin="6804,1802" coordsize="206,144" path="m6994,1803l6986,1805,6983,1805,6968,1807,6958,1807,6953,1808,7010,1808,7010,1807,6999,1804,6994,1803e" filled="t" fillcolor="#50535C" stroked="f">
                <v:path arrowok="t"/>
                <v:fill/>
              </v:shape>
              <v:shape style="position:absolute;left:6804;top:1802;width:206;height:144" coordorigin="6804,1802" coordsize="206,144" path="m6940,1802l6939,1802,6940,1802e" filled="t" fillcolor="#50535C" stroked="f">
                <v:path arrowok="t"/>
                <v:fill/>
              </v:shape>
            </v:group>
            <v:group style="position:absolute;left:6954;top:1799;width:203;height:153" coordorigin="6954,1799" coordsize="203,153">
              <v:shape style="position:absolute;left:6954;top:1799;width:203;height:153" coordorigin="6954,1799" coordsize="203,153" path="m7088,1800l7084,1802,7076,1809,7062,1823,7031,1852,7029,1854,6997,1890,6982,1907,6970,1923,6957,1938,6955,1940,6954,1942,6957,1951,6961,1952,6968,1951,6970,1950,6972,1950,6992,1947,7012,1946,7015,1946,7030,1946,7035,1939,7037,1936,7046,1927,7052,1921,7065,1907,7070,1900,7078,1893,7092,1879,7105,1863,7117,1847,7130,1832,7136,1826,7143,1820,7157,1810,7156,1803,7151,1802,7129,1802,7129,1802,7111,1802,7105,1801,7099,1801,7088,1800e" filled="t" fillcolor="#50535C" stroked="f">
                <v:path arrowok="t"/>
                <v:fill/>
              </v:shape>
              <v:shape style="position:absolute;left:6954;top:1799;width:203;height:153" coordorigin="6954,1799" coordsize="203,153" path="m7030,1946l7015,1946,7017,1947,7028,1949,7028,1949,7030,1946e" filled="t" fillcolor="#50535C" stroked="f">
                <v:path arrowok="t"/>
                <v:fill/>
              </v:shape>
              <v:shape style="position:absolute;left:6954;top:1799;width:203;height:153" coordorigin="6954,1799" coordsize="203,153" path="m7143,1799l7135,1802,7129,1802,7151,1802,7146,1799,7143,1799e" filled="t" fillcolor="#50535C" stroked="f">
                <v:path arrowok="t"/>
                <v:fill/>
              </v:shape>
              <v:shape style="position:absolute;left:6954;top:1799;width:203;height:153" coordorigin="6954,1799" coordsize="203,153" path="m7119,1801l7115,1801,7111,1801,7111,1802,7129,1802,7119,1801e" filled="t" fillcolor="#50535C" stroked="f">
                <v:path arrowok="t"/>
                <v:fill/>
              </v:shape>
            </v:group>
            <v:group style="position:absolute;left:7097;top:1800;width:190;height:146" coordorigin="7097,1800" coordsize="190,146">
              <v:shape style="position:absolute;left:7097;top:1800;width:190;height:146" coordorigin="7097,1800" coordsize="190,146" path="m7222,1802l7219,1804,7117,1911,7109,1920,7101,1928,7101,1929,7097,1934,7098,1940,7107,1944,7111,1945,7125,1943,7135,1942,7152,1939,7158,1939,7175,1939,7180,1932,7183,1926,7192,1918,7205,1904,7219,1888,7231,1876,7248,1857,7261,1841,7286,1810,7285,1808,7284,1807,7238,1807,7222,1802e" filled="t" fillcolor="#50535C" stroked="f">
                <v:path arrowok="t"/>
                <v:fill/>
              </v:shape>
              <v:shape style="position:absolute;left:7097;top:1800;width:190;height:146" coordorigin="7097,1800" coordsize="190,146" path="m7175,1939l7158,1939,7169,1944,7173,1942,7175,1939e" filled="t" fillcolor="#50535C" stroked="f">
                <v:path arrowok="t"/>
                <v:fill/>
              </v:shape>
              <v:shape style="position:absolute;left:7097;top:1800;width:190;height:146" coordorigin="7097,1800" coordsize="190,146" path="m7269,1800l7251,1804,7238,1807,7284,1807,7283,1804,7275,1802,7269,1800e" filled="t" fillcolor="#50535C" stroked="f">
                <v:path arrowok="t"/>
                <v:fill/>
              </v:shape>
            </v:group>
            <v:group style="position:absolute;left:6669;top:1803;width:196;height:143" coordorigin="6669,1803" coordsize="196,143">
              <v:shape style="position:absolute;left:6669;top:1803;width:196;height:143" coordorigin="6669,1803" coordsize="196,143" path="m6800,1803l6798,1805,6795,1808,6737,1866,6710,1894,6696,1909,6688,1916,6682,1925,6669,1934,6670,1940,6682,1945,6689,1946,6699,1943,6702,1942,6713,1940,6721,1937,6746,1937,6749,1935,6750,1933,6770,1910,6785,1893,6797,1881,6815,1863,6865,1810,6863,1809,6862,1807,6841,1807,6835,1806,6819,1805,6810,1804,6800,1803e" filled="t" fillcolor="#50535C" stroked="f">
                <v:path arrowok="t"/>
                <v:fill/>
              </v:shape>
              <v:shape style="position:absolute;left:6669;top:1803;width:196;height:143" coordorigin="6669,1803" coordsize="196,143" path="m6746,1937l6721,1937,6736,1945,6741,1941,6746,1937e" filled="t" fillcolor="#50535C" stroked="f">
                <v:path arrowok="t"/>
                <v:fill/>
              </v:shape>
              <v:shape style="position:absolute;left:6669;top:1803;width:196;height:143" coordorigin="6669,1803" coordsize="196,143" path="m6852,1805l6841,1807,6862,1807,6861,1806,6856,1805,6852,1805e" filled="t" fillcolor="#50535C" stroked="f">
                <v:path arrowok="t"/>
                <v:fill/>
              </v:shape>
            </v:group>
            <v:group style="position:absolute;left:9681;top:1797;width:208;height:154" coordorigin="9681,1797" coordsize="208,154">
              <v:shape style="position:absolute;left:9681;top:1797;width:208;height:154" coordorigin="9681,1797" coordsize="208,154" path="m9819,1797l9816,1799,9813,1802,9806,1810,9795,1822,9780,1837,9761,1855,9733,1883,9727,1888,9723,1895,9708,1909,9695,1924,9681,1938,9681,1941,9685,1950,9689,1951,9698,1946,9700,1945,9709,1944,9716,1944,9734,1941,9770,1941,9775,1936,9779,1933,9787,1924,9827,1879,9841,1863,9854,1848,9867,1833,9882,1820,9889,1814,9888,1810,9883,1805,9828,1805,9825,1803,9822,1799,9820,1798,9819,1797e" filled="t" fillcolor="#50535C" stroked="f">
                <v:path arrowok="t"/>
                <v:fill/>
              </v:shape>
              <v:shape style="position:absolute;left:9681;top:1797;width:208;height:154" coordorigin="9681,1797" coordsize="208,154" path="m9770,1941l9734,1941,9746,1942,9763,1945,9768,1944,9770,1941e" filled="t" fillcolor="#50535C" stroked="f">
                <v:path arrowok="t"/>
                <v:fill/>
              </v:shape>
              <v:shape style="position:absolute;left:9681;top:1797;width:208;height:154" coordorigin="9681,1797" coordsize="208,154" path="m9716,1944l9709,1944,9715,1944,9716,1944e" filled="t" fillcolor="#50535C" stroked="f">
                <v:path arrowok="t"/>
                <v:fill/>
              </v:shape>
              <v:shape style="position:absolute;left:9681;top:1797;width:208;height:154" coordorigin="9681,1797" coordsize="208,154" path="m9857,1801l9845,1802,9838,1804,9828,1805,9883,1805,9883,1804,9863,1804,9857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73,1801l9863,1804,9883,1804,9880,1802,9877,1802,9873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80,1801l9877,1802,9880,1802e" filled="t" fillcolor="#50535C" stroked="f">
                <v:path arrowok="t"/>
                <v:fill/>
              </v:shape>
            </v:group>
            <v:group style="position:absolute;left:10108;top:1795;width:210;height:152" coordorigin="10108,1795" coordsize="210,152">
              <v:shape style="position:absolute;left:10108;top:1795;width:210;height:152" coordorigin="10108,1795" coordsize="210,152" path="m10247,1795l10244,1796,10222,1818,10205,1837,10192,1851,10178,1865,10162,1882,10148,1896,10134,1909,10119,1923,10117,1926,10114,1928,10108,1933,10108,1936,10112,1944,10117,1946,10127,1944,10152,1944,10158,1942,10163,1941,10185,1941,10185,1941,10196,1931,10209,1916,10224,1903,10226,1901,10228,1899,10238,1889,10245,1880,10255,1870,10269,1856,10315,1813,10316,1811,10318,1809,10316,1801,10262,1801,10257,1800,10247,1795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52,1944l10127,1944,10131,1945,10141,1945,10147,1946,10152,1944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85,1941l10163,1941,10173,1941,10176,1944,10181,1945,10183,1943,10185,1941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270,1799l10269,1799,10262,1801,10316,1801,10316,1801,10282,1801,10270,1799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314,1797l10293,1798,10282,1801,10316,1801,10315,1797,10314,1797e" filled="t" fillcolor="#50535C" stroked="f">
                <v:path arrowok="t"/>
                <v:fill/>
              </v:shape>
            </v:group>
            <v:group style="position:absolute;left:10254;top:1793;width:211;height:150" coordorigin="10254,1793" coordsize="211,150">
              <v:shape style="position:absolute;left:10254;top:1793;width:211;height:150" coordorigin="10254,1793" coordsize="211,150" path="m10395,1793l10386,1802,10377,1810,10362,1827,10320,1868,10306,1882,10299,1889,10292,1897,10280,1904,10278,1907,10268,1917,10261,1923,10259,1926,10254,1932,10255,1936,10260,1942,10264,1943,10271,1939,10273,1938,10318,1937,10334,1937,10347,1924,10378,1895,10379,1893,10384,1889,10397,1878,10410,1864,10442,1832,10456,1818,10462,1812,10465,1807,10459,1799,10418,1799,10411,1799,10404,1799,10395,1793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334,1937l10318,1937,10320,1938,10328,1942,10333,1938,10334,1937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446,1795l10435,1799,10418,1799,10459,1799,10453,1796,10446,1795e" filled="t" fillcolor="#50535C" stroked="f">
                <v:path arrowok="t"/>
                <v:fill/>
              </v:shape>
            </v:group>
            <v:group style="position:absolute;left:9969;top:1796;width:200;height:151" coordorigin="9969,1796" coordsize="200,151">
              <v:shape style="position:absolute;left:9969;top:1796;width:200;height:151" coordorigin="9969,1796" coordsize="200,151" path="m10020,1945l10000,1945,10010,1947,10015,1947,10020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9999,1945l9985,1945,9994,1946,9999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10107,1796l10099,1798,10095,1802,10087,1812,10082,1817,10076,1824,10050,1850,10036,1865,10022,1880,10008,1897,9993,1912,9979,1925,9977,1927,9975,1929,9969,1937,9971,1944,9971,1944,9982,1946,9985,1945,9999,1945,10000,1945,10020,1945,10026,1944,10033,1942,10047,1942,10048,1942,10050,1940,10052,1929,10068,1914,10113,1869,10146,1831,10154,1824,10163,1817,10164,1816,10170,1808,10169,1803,10115,1803,10114,1802,10111,1802,10107,1796e" filled="t" fillcolor="#50535C" stroked="f">
                <v:path arrowok="t"/>
                <v:fill/>
              </v:shape>
              <v:shape style="position:absolute;left:9969;top:1796;width:200;height:151" coordorigin="9969,1796" coordsize="200,151" path="m10047,1942l10033,1942,10042,1944,10044,1944,10047,1942e" filled="t" fillcolor="#50535C" stroked="f">
                <v:path arrowok="t"/>
                <v:fill/>
              </v:shape>
              <v:shape style="position:absolute;left:9969;top:1796;width:200;height:151" coordorigin="9969,1796" coordsize="200,151" path="m10155,1796l10127,1799,10115,1803,10169,1803,10168,1797,10155,1796e" filled="t" fillcolor="#50535C" stroked="f">
                <v:path arrowok="t"/>
                <v:fill/>
              </v:shape>
            </v:group>
            <v:group style="position:absolute;left:10401;top:1795;width:204;height:146" coordorigin="10401,1795" coordsize="204,146">
              <v:shape style="position:absolute;left:10401;top:1795;width:204;height:146" coordorigin="10401,1795" coordsize="204,146" path="m10538,1795l10535,1796,10531,1800,10503,1829,10488,1844,10472,1860,10458,1874,10443,1888,10434,1898,10426,1907,10411,1919,10408,1922,10401,1929,10401,1932,10406,1939,10409,1941,10419,1940,10427,1940,10442,1937,10462,1937,10465,1936,10466,1935,10479,1935,10481,1934,10486,1927,10487,1927,10495,1919,10503,1912,10514,1901,10538,1874,10556,1857,10570,1843,10584,1829,10600,1817,10605,1813,10606,1807,10599,1800,10598,1800,10546,1800,10538,179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27,1940l10419,1940,10425,1941,10427,1940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62,1937l10442,1937,10454,1939,10462,1937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79,1935l10466,1935,10475,1938,10479,193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594,1797l10582,1798,10571,1798,10553,1798,10546,1800,10598,1800,10597,1799,10596,1798,10571,1798,10596,1798,10594,1797e" filled="t" fillcolor="#50535C" stroked="f">
                <v:path arrowok="t"/>
                <v:fill/>
              </v:shape>
            </v:group>
            <v:group style="position:absolute;left:9827;top:1796;width:202;height:151" coordorigin="9827,1796" coordsize="202,151">
              <v:shape style="position:absolute;left:9827;top:1796;width:202;height:151" coordorigin="9827,1796" coordsize="202,151" path="m9961,1796l9961,1796,9951,1804,9949,1808,9945,1813,9892,1870,9880,1883,9860,1902,9829,1931,9828,1934,9827,1939,9828,1942,9834,1945,9838,1947,9841,1944,9843,1942,9845,1940,9886,1937,9893,1937,9898,1937,9910,1937,9914,1934,9921,1924,9925,1918,9952,1890,9966,1875,9982,1859,9996,1844,10010,1830,10025,1817,10026,1816,10027,1815,10029,1812,10029,1810,10028,1805,9978,1805,9973,1804,9961,1796e" filled="t" fillcolor="#50535C" stroked="f">
                <v:path arrowok="t"/>
                <v:fill/>
              </v:shape>
              <v:shape style="position:absolute;left:9827;top:1796;width:202;height:151" coordorigin="9827,1796" coordsize="202,151" path="m9893,1937l9886,1937,9886,1938,9893,1937e" filled="t" fillcolor="#50535C" stroked="f">
                <v:path arrowok="t"/>
                <v:fill/>
              </v:shape>
              <v:shape style="position:absolute;left:9827;top:1796;width:202;height:151" coordorigin="9827,1796" coordsize="202,151" path="m10022,1798l10005,1802,9994,1803,9978,1805,10028,1805,10027,1801,10022,1798e" filled="t" fillcolor="#50535C" stroked="f">
                <v:path arrowok="t"/>
                <v:fill/>
              </v:shape>
            </v:group>
            <v:group style="position:absolute;left:9255;top:1795;width:200;height:149" coordorigin="9255,1795" coordsize="200,149">
              <v:shape style="position:absolute;left:9255;top:1795;width:200;height:149" coordorigin="9255,1795" coordsize="200,149" path="m9385,1797l9381,1798,9377,1803,9376,1804,9331,1853,9320,1865,9302,1884,9268,1919,9261,1926,9255,1935,9262,1943,9271,1944,9290,1938,9300,1935,9338,1935,9342,1928,9344,1926,9391,1878,9420,1844,9434,1829,9449,1816,9455,1811,9454,1806,9450,1802,9398,1802,9385,179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5,1937l9320,1937,9331,1938,9335,193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8,1935l9300,1935,9316,1937,9335,1937,9337,1937,9338,1935e" filled="t" fillcolor="#50535C" stroked="f">
                <v:path arrowok="t"/>
                <v:fill/>
              </v:shape>
              <v:shape style="position:absolute;left:9255;top:1795;width:200;height:149" coordorigin="9255,1795" coordsize="200,149" path="m9442,1795l9424,1798,9398,1802,9450,1802,9445,1797,9442,1795e" filled="t" fillcolor="#50535C" stroked="f">
                <v:path arrowok="t"/>
                <v:fill/>
              </v:shape>
            </v:group>
            <v:group style="position:absolute;left:9400;top:1798;width:198;height:147" coordorigin="9400,1798" coordsize="198,147">
              <v:shape style="position:absolute;left:9400;top:1798;width:198;height:147" coordorigin="9400,1798" coordsize="198,147" path="m9530,1798l9530,1798,9519,1808,9501,1828,9488,1842,9473,1856,9464,1865,9455,1873,9444,1886,9442,1889,9433,1899,9404,1931,9402,1932,9400,1936,9401,1939,9404,1944,9411,1945,9416,1942,9417,1941,9425,1939,9448,1936,9478,1936,9478,1936,9482,1932,9507,1906,9525,1889,9537,1876,9567,1843,9580,1828,9595,1814,9599,1811,9598,1805,9593,1802,9551,1802,9540,1801,9530,1798e" filled="t" fillcolor="#50535C" stroked="f">
                <v:path arrowok="t"/>
                <v:fill/>
              </v:shape>
              <v:shape style="position:absolute;left:9400;top:1798;width:198;height:147" coordorigin="9400,1798" coordsize="198,147" path="m9478,1936l9448,1936,9467,1937,9474,1939,9478,1936e" filled="t" fillcolor="#50535C" stroked="f">
                <v:path arrowok="t"/>
                <v:fill/>
              </v:shape>
              <v:shape style="position:absolute;left:9400;top:1798;width:198;height:147" coordorigin="9400,1798" coordsize="198,147" path="m9568,1799l9551,1802,9593,1802,9590,1800,9589,1799,9575,1799,9568,1799e" filled="t" fillcolor="#50535C" stroked="f">
                <v:path arrowok="t"/>
                <v:fill/>
              </v:shape>
              <v:shape style="position:absolute;left:9400;top:1798;width:198;height:147" coordorigin="9400,1798" coordsize="198,147" path="m9586,1798l9575,1799,9589,1799,9586,1798e" filled="t" fillcolor="#50535C" stroked="f">
                <v:path arrowok="t"/>
                <v:fill/>
              </v:shape>
            </v:group>
            <v:group style="position:absolute;left:9546;top:1798;width:199;height:149" coordorigin="9546,1798" coordsize="199,149">
              <v:shape style="position:absolute;left:9546;top:1798;width:199;height:149" coordorigin="9546,1798" coordsize="199,149" path="m9674,1798l9670,1802,9666,1805,9645,1828,9600,1876,9585,1892,9556,1925,9552,1928,9547,1934,9546,1939,9551,1945,9558,1948,9566,1941,9582,1939,9588,1939,9599,1937,9616,1937,9625,1937,9626,1936,9632,1929,9635,1923,9646,1912,9673,1883,9679,1877,9684,1870,9697,1856,9704,1849,9721,1832,9729,1822,9740,1815,9742,1813,9743,1811,9745,1809,9743,1804,9742,1804,9693,1804,9684,1803,9674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626,1936e" filled="t" fillcolor="#50535C" stroked="f">
                <v:path arrowok="t"/>
                <v:fill/>
              </v:shape>
              <v:shape style="position:absolute;left:9546;top:1798;width:199;height:149" coordorigin="9546,1798" coordsize="199,149" path="m9706,1800l9693,1804,9742,1804,9742,1803,9724,1803,9720,1801,9710,1801,9706,1800e" filled="t" fillcolor="#50535C" stroked="f">
                <v:path arrowok="t"/>
                <v:fill/>
              </v:shape>
              <v:shape style="position:absolute;left:9546;top:1798;width:199;height:149" coordorigin="9546,1798" coordsize="199,149" path="m9730,1798l9724,1803,9742,1803,9740,1801,9733,1799,9730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719,1801l9710,1801,9720,1801,9719,1801e" filled="t" fillcolor="#50535C" stroked="f">
                <v:path arrowok="t"/>
                <v:fill/>
              </v:shape>
            </v:group>
            <v:group style="position:absolute;left:10543;top:1798;width:194;height:144" coordorigin="10543,1798" coordsize="194,144">
              <v:shape style="position:absolute;left:10543;top:1798;width:194;height:144" coordorigin="10543,1798" coordsize="194,144" path="m10616,1940l10601,1940,10612,1942,10614,1941,10616,1940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590,1941l10563,1941,10566,1941,10573,1942,10576,1942,10590,1941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73,1798l10670,1800,10661,1810,10655,1816,10603,1872,10556,1918,10545,1928,10544,1929,10543,1931,10547,1938,10552,1941,10563,1941,10590,1941,10601,1940,10616,1940,10625,1930,10672,1881,10681,1871,10694,1857,10709,1843,10723,1829,10739,1816,10739,1804,10737,1802,10708,1802,10703,1801,10685,1801,10681,1801,10673,1798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720,1799l10708,1802,10737,1802,10735,1800,10722,1799,10720,1799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98,1800l10685,1801,10703,1801,10698,1800e" filled="t" fillcolor="#50535C" stroked="f">
                <v:path arrowok="t"/>
                <v:fill/>
              </v:shape>
            </v:group>
            <v:group style="position:absolute;left:8816;top:1802;width:206;height:144" coordorigin="8816,1802" coordsize="206,144">
              <v:shape style="position:absolute;left:8816;top:1802;width:206;height:144" coordorigin="8816,1802" coordsize="206,144" path="m8949,1802l8945,1805,8940,1807,8932,1818,8926,1824,8897,1852,8884,1868,8877,1877,8870,1886,8858,1894,8856,1896,8851,1902,8848,1906,8836,1918,8828,1926,8816,1939,8818,1944,8830,1946,8836,1946,8850,1945,8858,1943,8874,1940,8882,1939,8912,1939,8917,1934,8920,1929,8926,1921,8937,1908,8954,1891,8967,1876,9010,1826,9014,1822,9023,1812,9022,1808,8965,1808,8957,1807,8955,1804,8952,1802,8951,1802,8949,1802e" filled="t" fillcolor="#50535C" stroked="f">
                <v:path arrowok="t"/>
                <v:fill/>
              </v:shape>
              <v:shape style="position:absolute;left:8816;top:1802;width:206;height:144" coordorigin="8816,1802" coordsize="206,144" path="m8912,1939l8882,1939,8895,1944,8901,1944,8909,1941,8911,1940,8912,1939e" filled="t" fillcolor="#50535C" stroked="f">
                <v:path arrowok="t"/>
                <v:fill/>
              </v:shape>
              <v:shape style="position:absolute;left:8816;top:1802;width:206;height:144" coordorigin="8816,1802" coordsize="206,144" path="m9006,1803l8999,1805,8995,1805,8980,1807,8970,1807,8965,1808,9022,1808,9022,1807,9011,1804,9006,1803e" filled="t" fillcolor="#50535C" stroked="f">
                <v:path arrowok="t"/>
                <v:fill/>
              </v:shape>
              <v:shape style="position:absolute;left:8816;top:1802;width:206;height:144" coordorigin="8816,1802" coordsize="206,144" path="m8952,1802l8951,1802,8952,1802e" filled="t" fillcolor="#50535C" stroked="f">
                <v:path arrowok="t"/>
                <v:fill/>
              </v:shape>
            </v:group>
            <v:group style="position:absolute;left:8966;top:1799;width:203;height:153" coordorigin="8966,1799" coordsize="203,153">
              <v:shape style="position:absolute;left:8966;top:1799;width:203;height:153" coordorigin="8966,1799" coordsize="203,153" path="m9100,1800l9096,1802,9088,1809,9074,1823,9043,1852,9041,1854,9009,1890,8995,1907,8982,1923,8969,1938,8967,1940,8966,1942,8969,1951,8973,1952,8980,1951,8982,1950,8984,1950,9004,1947,9024,1946,9027,1946,9042,1946,9047,1939,9049,1936,9058,1927,9064,1921,9077,1907,9082,1900,9090,1893,9104,1879,9117,1863,9129,1847,9142,1832,9148,1826,9155,1820,9169,1810,9168,1803,9164,1802,9141,1802,9141,1802,9123,1802,9117,1801,9111,1801,9100,1800e" filled="t" fillcolor="#50535C" stroked="f">
                <v:path arrowok="t"/>
                <v:fill/>
              </v:shape>
              <v:shape style="position:absolute;left:8966;top:1799;width:203;height:153" coordorigin="8966,1799" coordsize="203,153" path="m9042,1946l9027,1946,9029,1947,9040,1949,9040,1949,9042,1946e" filled="t" fillcolor="#50535C" stroked="f">
                <v:path arrowok="t"/>
                <v:fill/>
              </v:shape>
              <v:shape style="position:absolute;left:8966;top:1799;width:203;height:153" coordorigin="8966,1799" coordsize="203,153" path="m9155,1799l9147,1802,9141,1802,9164,1802,9158,1799,9155,1799e" filled="t" fillcolor="#50535C" stroked="f">
                <v:path arrowok="t"/>
                <v:fill/>
              </v:shape>
              <v:shape style="position:absolute;left:8966;top:1799;width:203;height:153" coordorigin="8966,1799" coordsize="203,153" path="m9131,1801l9127,1801,9123,1801,9123,1802,9141,1802,9131,1801e" filled="t" fillcolor="#50535C" stroked="f">
                <v:path arrowok="t"/>
                <v:fill/>
              </v:shape>
            </v:group>
            <v:group style="position:absolute;left:9109;top:1800;width:190;height:146" coordorigin="9109,1800" coordsize="190,146">
              <v:shape style="position:absolute;left:9109;top:1800;width:190;height:146" coordorigin="9109,1800" coordsize="190,146" path="m9234,1802l9231,1804,9129,1911,9121,1920,9113,1928,9113,1929,9109,1934,9110,1940,9119,1944,9123,1945,9137,1943,9148,1942,9164,1939,9170,1939,9187,1939,9192,1932,9195,1926,9204,1918,9217,1904,9231,1888,9243,1876,9260,1857,9273,1841,9298,1810,9297,1808,9296,1807,9250,1807,9234,1802e" filled="t" fillcolor="#50535C" stroked="f">
                <v:path arrowok="t"/>
                <v:fill/>
              </v:shape>
              <v:shape style="position:absolute;left:9109;top:1800;width:190;height:146" coordorigin="9109,1800" coordsize="190,146" path="m9187,1939l9170,1939,9181,1944,9185,1942,9187,1939e" filled="t" fillcolor="#50535C" stroked="f">
                <v:path arrowok="t"/>
                <v:fill/>
              </v:shape>
              <v:shape style="position:absolute;left:9109;top:1800;width:190;height:146" coordorigin="9109,1800" coordsize="190,146" path="m9281,1800l9263,1804,9250,1807,9296,1807,9295,1804,9287,1802,9281,1800e" filled="t" fillcolor="#50535C" stroked="f">
                <v:path arrowok="t"/>
                <v:fill/>
              </v:shape>
            </v:group>
            <v:group style="position:absolute;left:8681;top:1803;width:196;height:143" coordorigin="8681,1803" coordsize="196,143">
              <v:shape style="position:absolute;left:8681;top:1803;width:196;height:143" coordorigin="8681,1803" coordsize="196,143" path="m8812,1803l8810,1805,8807,1808,8749,1866,8722,1894,8708,1909,8700,1916,8694,1925,8681,1934,8682,1940,8694,1945,8701,1946,8711,1943,8714,1942,8725,1940,8733,1937,8758,1937,8761,1935,8762,1933,8782,1910,8797,1893,8809,1881,8827,1863,8877,1810,8875,1809,8874,1807,8854,1807,8847,1806,8831,1805,8822,1804,8812,1803e" filled="t" fillcolor="#50535C" stroked="f">
                <v:path arrowok="t"/>
                <v:fill/>
              </v:shape>
              <v:shape style="position:absolute;left:8681;top:1803;width:196;height:143" coordorigin="8681,1803" coordsize="196,143" path="m8758,1937l8733,1937,8748,1945,8754,1941,8758,1937e" filled="t" fillcolor="#50535C" stroked="f">
                <v:path arrowok="t"/>
                <v:fill/>
              </v:shape>
              <v:shape style="position:absolute;left:8681;top:1803;width:196;height:143" coordorigin="8681,1803" coordsize="196,143" path="m8864,1805l8854,1807,8874,1807,8873,1806,8868,1805,8864,1805e" filled="t" fillcolor="#50535C" stroked="f">
                <v:path arrowok="t"/>
                <v:fill/>
              </v:shape>
            </v:group>
            <v:group style="position:absolute;left:10708;top:1798;width:194;height:144" coordorigin="10708,1798" coordsize="194,144">
              <v:shape style="position:absolute;left:10708;top:1798;width:194;height:144" coordorigin="10708,1798" coordsize="194,144" path="m10781,1940l10766,1940,10777,1942,10779,1941,10781,1940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754,1941l10727,1941,10731,1941,10737,1942,10741,1942,10754,1941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38,1798l10835,1800,10826,1810,10820,1816,10768,1872,10721,1918,10710,1928,10709,1929,10708,1931,10712,1938,10716,1941,10727,1941,10754,1941,10766,1940,10781,1940,10789,1930,10837,1881,10846,1871,10859,1857,10873,1843,10888,1829,10903,1816,10903,1804,10902,1802,10872,1802,10867,1801,10849,1801,10846,1801,10838,1798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84,1799l10872,1802,10902,1802,10900,1800,10887,1799,10884,1799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62,1800l10849,1801,10867,1801,10862,1800e" filled="t" fillcolor="#50535C" stroked="f">
                <v:path arrowok="t"/>
                <v:fill/>
              </v:shape>
            </v:group>
            <v:group style="position:absolute;left:11052;top:1793;width:211;height:150" coordorigin="11052,1793" coordsize="211,150">
              <v:shape style="position:absolute;left:11052;top:1793;width:211;height:150" coordorigin="11052,1793" coordsize="211,150" path="m11192,1793l11183,1802,11174,1810,11160,1827,11118,1867,11104,1881,11096,1889,11089,1896,11078,1904,11076,1906,11065,1916,11059,1923,11056,1925,11052,1932,11052,1936,11057,1941,11061,1942,11068,1939,11071,1938,11115,1937,11131,1937,11145,1924,11175,1894,11176,1892,11182,1889,11194,1878,11208,1864,11240,1831,11254,1817,11259,1812,11262,1807,11257,1799,11215,1799,11208,1799,11201,1799,11192,1793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131,1937l11115,1937,11117,1937,11126,1941,11131,1938,11131,1937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244,1795l11232,1798,11215,1799,11257,1799,11250,1795,11244,1795e" filled="t" fillcolor="#50535C" stroked="f">
                <v:path arrowok="t"/>
                <v:fill/>
              </v:shape>
            </v:group>
            <v:group style="position:absolute;left:11198;top:1795;width:204;height:146" coordorigin="11198,1795" coordsize="204,146">
              <v:shape style="position:absolute;left:11198;top:1795;width:204;height:146" coordorigin="11198,1795" coordsize="204,146" path="m11335,1795l11332,1796,11329,1800,11300,1829,11286,1843,11269,1860,11255,1873,11241,1888,11232,1897,11223,1907,11209,1918,11205,1922,11199,1928,11198,1932,11203,1939,11206,1941,11216,1940,11224,1940,11240,1936,11259,1936,11263,1935,11264,1935,11276,1935,11278,1934,11284,1927,11284,1926,11293,1919,11300,1912,11311,1901,11336,1874,11353,1856,11367,1842,11382,1829,11397,1816,11403,1813,11403,1806,11396,1800,11395,1799,11344,1799,11335,179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24,1940l11216,1940,11222,1940,11224,1940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59,1936l11240,1936,11251,1939,11259,1936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76,1935l11264,1935,11272,1937,11276,193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392,1797l11379,1797,11368,1798,11350,1798,11344,1799,11395,1799,11394,1798,11393,1798,11368,1798,11393,1798,11392,1797e" filled="t" fillcolor="#50535C" stroked="f">
                <v:path arrowok="t"/>
                <v:fill/>
              </v:shape>
            </v:group>
            <v:group style="position:absolute;left:11341;top:1798;width:194;height:144" coordorigin="11341,1798" coordsize="194,144">
              <v:shape style="position:absolute;left:11341;top:1798;width:194;height:144" coordorigin="11341,1798" coordsize="194,144" path="m11413,1939l11399,1939,11409,1942,11411,1940,11413,1939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387,1940l11360,1940,11363,1941,11370,1941,11374,1942,11387,1940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71,1798l11467,1800,11458,1809,11453,1815,11401,1871,11353,1917,11342,1927,11342,1929,11341,1930,11344,1937,11349,1941,11360,1940,11387,1940,11399,1939,11413,1939,11422,1930,11470,1881,11478,1871,11492,1856,11506,1842,11521,1829,11536,1816,11536,1803,11535,1802,11505,1802,11500,1801,11482,1801,11479,1801,11471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517,1798l11505,1802,11535,1802,11533,1799,11520,1799,11517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95,1800l11482,1801,11500,1801,11495,1800e" filled="t" fillcolor="#50535C" stroked="f">
                <v:path arrowok="t"/>
                <v:fill/>
              </v:shape>
            </v:group>
            <v:group style="position:absolute;left:11463;top:1794;width:162;height:154" coordorigin="11463,1794" coordsize="162,154">
              <v:shape style="position:absolute;left:11463;top:1794;width:162;height:154" coordorigin="11463,1794" coordsize="162,154" path="m11615,1794l11556,1843,11533,1868,11525,1875,11510,1888,11496,1903,11479,1922,11474,1926,11466,1932,11463,1935,11463,1939,11463,1939,11464,1944,11468,1948,11474,1948,11478,1945,11482,1943,11495,1941,11502,1939,11514,1939,11521,1936,11542,1936,11559,1919,11577,1901,11605,1872,11610,1867,11615,1862,11623,1853,11624,1848,11616,1841,11616,1837,11618,1829,11619,1827,11621,1817,11621,1809,11618,1796,11615,1794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14,1939l11502,1939,11509,1940,11514,1940,11514,1939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42,1936l11521,1936,11526,1936,11535,1939,11539,1939,11542,1936e" filled="t" fillcolor="#50535C" stroked="f">
                <v:path arrowok="t"/>
                <v:fill/>
              </v:shape>
            </v:group>
            <v:group style="position:absolute;left:11575;top:1898;width:37;height:47" coordorigin="11575,1898" coordsize="37,47">
              <v:shape style="position:absolute;left:11575;top:1898;width:37;height:47" coordorigin="11575,1898" coordsize="37,47" path="m11612,1941l11593,1941,11596,1941,11603,1945,11607,1945,11612,1941e" filled="t" fillcolor="#50535C" stroked="f">
                <v:path arrowok="t"/>
                <v:fill/>
              </v:shape>
              <v:shape style="position:absolute;left:11575;top:1898;width:37;height:47" coordorigin="11575,1898" coordsize="37,47" path="m11608,1898l11605,1901,11602,1905,11598,1909,11590,1918,11584,1922,11575,1932,11576,1936,11581,1939,11583,1940,11586,1941,11593,1941,11612,1941,11613,1940,11615,1938,11617,1928,11616,1917,11615,1905,11612,1899,11608,1898e" filled="t" fillcolor="#50535C" stroked="f">
                <v:path arrowok="t"/>
                <v:fill/>
              </v:shape>
            </v:group>
            <v:group style="position:absolute;left:10881;top:1798;width:194;height:144" coordorigin="10881,1798" coordsize="194,144">
              <v:shape style="position:absolute;left:10881;top:1798;width:194;height:144" coordorigin="10881,1798" coordsize="194,144" path="m10954,1940l10939,1940,10950,1942,10952,1941,10954,1940e" filled="t" fillcolor="#50535C" stroked="f">
                <v:path arrowok="t"/>
                <v:fill/>
              </v:shape>
              <v:shape style="position:absolute;left:10881;top:1798;width:194;height:144" coordorigin="10881,1798" coordsize="194,144" path="m10927,1941l10900,1941,10904,1941,10910,1942,10914,1942,10927,1941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11,1798l11008,1800,10999,1810,10993,1816,10941,1872,10894,1918,10883,1928,10882,1929,10881,1931,10884,1938,10889,1941,10900,1941,10927,1941,10939,1940,10954,1940,10962,1930,11010,1881,11019,1871,11032,1857,11046,1843,11061,1829,11076,1816,11076,1804,11075,1802,11045,1802,11040,1801,11022,1801,11019,1801,11011,1798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57,1799l11045,1802,11075,1802,11073,1800,11060,1799,11057,1799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35,1800l11022,1801,11040,1801,11035,1800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94.000092pt;margin-top:124.0485pt;width:23.999922pt;height:27.945135pt;mso-position-horizontal-relative:page;mso-position-vertical-relative:page;z-index:-5522" coordorigin="5880,2481" coordsize="480,559">
            <v:group style="position:absolute;left:5900;top:2800;width:440;height:220" coordorigin="5900,2800" coordsize="440,220">
              <v:shape style="position:absolute;left:5900;top:2800;width:440;height:220" coordorigin="5900,2800" coordsize="440,220" path="m6340,2801l6329,2868,6300,2927,6255,2974,6198,3006,6132,3020,6108,3019,6040,3003,5983,2970,5939,2923,5910,2866,5901,2823,5900,2800e" filled="f" stroked="t" strokeweight="2pt" strokecolor="#50535C">
                <v:path arrowok="t"/>
              </v:shape>
            </v:group>
            <v:group style="position:absolute;left:6140;top:2501;width:120;height:436" coordorigin="6140,2501" coordsize="120,436">
              <v:shape style="position:absolute;left:6140;top:2501;width:120;height:436" coordorigin="6140,2501" coordsize="120,436" path="m6140,2501l6200,2525,6243,2572,6260,2636,6260,2799,6258,2822,6233,2882,6185,2923,6165,2932,6144,2937e" filled="f" stroked="t" strokeweight="2pt" strokecolor="#50535C">
                <v:path arrowok="t"/>
              </v:shape>
            </v:group>
            <v:group style="position:absolute;left:5980;top:2501;width:120;height:436" coordorigin="5980,2501" coordsize="120,436">
              <v:shape style="position:absolute;left:5980;top:2501;width:120;height:436" coordorigin="5980,2501" coordsize="120,436" path="m6100,2501l6040,2525,5997,2572,5980,2636,5980,2799,5982,2822,6007,2882,6055,2923,6075,2932,6096,2937e" filled="f" stroked="t" strokeweight="2pt" strokecolor="#50535C">
                <v:path arrowok="t"/>
              </v:shape>
            </v:group>
            <v:group style="position:absolute;left:6120;top:2559;width:2;height:320" coordorigin="6120,2559" coordsize="2,320">
              <v:shape style="position:absolute;left:6120;top:2559;width:2;height:320" coordorigin="6120,2559" coordsize="0,320" path="m6120,2559l6120,2879e" filled="f" stroked="t" strokeweight="2pt" strokecolor="#50535C">
                <v:path arrowok="t"/>
              </v:shape>
            </v:group>
            <v:group style="position:absolute;left:6200;top:2619;width:40;height:2" coordorigin="6200,2619" coordsize="40,2">
              <v:shape style="position:absolute;left:6200;top:2619;width:40;height:2" coordorigin="6200,2619" coordsize="40,0" path="m6240,2619l6200,2619e" filled="f" stroked="t" strokeweight="2pt" strokecolor="#50535C">
                <v:path arrowok="t"/>
              </v:shape>
            </v:group>
            <v:group style="position:absolute;left:6200;top:2719;width:40;height:2" coordorigin="6200,2719" coordsize="40,2">
              <v:shape style="position:absolute;left:6200;top:2719;width:40;height:2" coordorigin="6200,2719" coordsize="40,0" path="m6240,2719l6200,2719e" filled="f" stroked="t" strokeweight="2pt" strokecolor="#50535C">
                <v:path arrowok="t"/>
              </v:shape>
            </v:group>
            <v:group style="position:absolute;left:6200;top:2819;width:40;height:2" coordorigin="6200,2819" coordsize="40,2">
              <v:shape style="position:absolute;left:6200;top:2819;width:40;height:2" coordorigin="6200,2819" coordsize="40,0" path="m6240,2819l6200,2819e" filled="f" stroked="t" strokeweight="2pt" strokecolor="#50535C">
                <v:path arrowok="t"/>
              </v:shape>
            </v:group>
            <v:group style="position:absolute;left:6000;top:2619;width:40;height:2" coordorigin="6000,2619" coordsize="40,2">
              <v:shape style="position:absolute;left:6000;top:2619;width:40;height:2" coordorigin="6000,2619" coordsize="40,0" path="m6040,2619l6000,2619e" filled="f" stroked="t" strokeweight="2pt" strokecolor="#50535C">
                <v:path arrowok="t"/>
              </v:shape>
            </v:group>
            <v:group style="position:absolute;left:6000;top:2719;width:40;height:2" coordorigin="6000,2719" coordsize="40,2">
              <v:shape style="position:absolute;left:6000;top:2719;width:40;height:2" coordorigin="6000,2719" coordsize="40,0" path="m6040,2719l6000,2719e" filled="f" stroked="t" strokeweight="2pt" strokecolor="#50535C">
                <v:path arrowok="t"/>
              </v:shape>
            </v:group>
            <v:group style="position:absolute;left:6000;top:2819;width:40;height:2" coordorigin="6000,2819" coordsize="40,2">
              <v:shape style="position:absolute;left:6000;top:2819;width:40;height:2" coordorigin="6000,2819" coordsize="40,0" path="m6040,2819l6000,2819e" filled="f" stroked="t" strokeweight="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1pt;margin-top:154.968506pt;width:10pt;height:.1pt;mso-position-horizontal-relative:page;mso-position-vertical-relative:page;z-index:-5521" coordorigin="6020,3099" coordsize="200,2">
            <v:shape style="position:absolute;left:6020;top:3099;width:200;height:2" coordorigin="6020,3099" coordsize="200,0" path="m6020,3099l6220,3099e" filled="f" stroked="t" strokeweight="2pt" strokecolor="#50535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1.131805pt;margin-top:46.922848pt;width:60.218409pt;height:10pt;mso-position-horizontal-relative:page;mso-position-vertical-relative:page;z-index:-552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8.973602pt;margin-top:46.922848pt;width:88.904405pt;height:10pt;mso-position-horizontal-relative:page;mso-position-vertical-relative:page;z-index:-551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hyperlink r:id="rId34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907013pt;margin-top:46.922848pt;width:75.242504pt;height:10pt;mso-position-horizontal-relative:page;mso-position-vertical-relative:page;z-index:-551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hyperlink r:id="rId35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-1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7.624603pt;margin-top:171.151306pt;width:116.748239pt;height:12pt;mso-position-horizontal-relative:page;mso-position-vertical-relative:page;z-index:-551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b/>
                      <w:bCs/>
                      <w:position w:val="1"/>
                    </w:rPr>
                    <w:t>CL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1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0pt;margin-top:195.151306pt;width:12.000001pt;height:12pt;mso-position-horizontal-relative:page;mso-position-vertical-relative:page;z-index:-551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3.730003pt;margin-top:219.151306pt;width:404.536629pt;height:24pt;mso-position-horizontal-relative:page;mso-position-vertical-relative:page;z-index:-551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145" w:right="112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233601pt;margin-top:417.519257pt;width:73.633272pt;height:20pt;mso-position-horizontal-relative:page;mso-position-vertical-relative:page;z-index:-551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-12" w:right="-32"/>
                    <w:jc w:val="center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46" w:right="22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9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k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0.503204pt;margin-top:417.519257pt;width:77.307535pt;height:20pt;mso-position-horizontal-relative:page;mso-position-vertical-relative:page;z-index:-551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-12" w:right="-32"/>
                    <w:jc w:val="center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9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5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47" w:right="22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Z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3.884399pt;margin-top:417.519257pt;width:62.764122pt;height:20pt;mso-position-horizontal-relative:page;mso-position-vertical-relative:page;z-index:-551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b/>
                      <w:bCs/>
                      <w:position w:val="1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5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6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1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6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11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9.558502pt;margin-top:417.519257pt;width:65.398084pt;height:20pt;mso-position-horizontal-relative:page;mso-position-vertical-relative:page;z-index:-551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59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4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7.048599pt;margin-top:446.206421pt;width:12.000001pt;height:12pt;mso-position-horizontal-relative:page;mso-position-vertical-relative:page;z-index:-551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154297pt;margin-top:446.206421pt;width:12.000001pt;height:12pt;mso-position-horizontal-relative:page;mso-position-vertical-relative:page;z-index:-550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8.866913pt;margin-top:446.206421pt;width:12.000001pt;height:12pt;mso-position-horizontal-relative:page;mso-position-vertical-relative:page;z-index:-550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6.259705pt;margin-top:446.206421pt;width:12.000001pt;height:12pt;mso-position-horizontal-relative:page;mso-position-vertical-relative:page;z-index:-550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327499pt;margin-top:471.776154pt;width:115.094893pt;height:160pt;mso-position-horizontal-relative:page;mso-position-vertical-relative:page;z-index:-550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ill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ons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720306pt;margin-top:471.776154pt;width:115.094893pt;height:160pt;mso-position-horizontal-relative:page;mso-position-vertical-relative:page;z-index:-550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ill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ons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7.249207pt;margin-top:471.776154pt;width:115.094893pt;height:160pt;mso-position-horizontal-relative:page;mso-position-vertical-relative:page;z-index:-550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ill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ons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3.505798pt;margin-top:471.776154pt;width:115.094893pt;height:160pt;mso-position-horizontal-relative:page;mso-position-vertical-relative:page;z-index:-550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ill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ons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0pt;margin-top:663.151306pt;width:12.000001pt;height:12.0pt;mso-position-horizontal-relative:page;mso-position-vertical-relative:page;z-index:-550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4.663803pt;margin-top:688.721069pt;width:302.672239pt;height:10pt;mso-position-horizontal-relative:page;mso-position-vertical-relative:page;z-index:-550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4.213699pt;margin-top:707.721069pt;width:103.578973pt;height:10pt;mso-position-horizontal-relative:page;mso-position-vertical-relative:page;z-index:-550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hyperlink r:id="rId36"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24"/>
                        <w:w w:val="99"/>
                        <w:b/>
                        <w:bCs/>
                        <w:position w:val="1"/>
                      </w:rPr>
                      <w:t>WW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99"/>
                        <w:b/>
                        <w:bCs/>
                        <w:position w:val="1"/>
                      </w:rPr>
                      <w:t>W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30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100"/>
                        <w:b/>
                        <w:bCs/>
                        <w:position w:val="1"/>
                      </w:rPr>
                      <w:t>.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5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99"/>
                        <w:b/>
                        <w:bCs/>
                        <w:position w:val="1"/>
                      </w:rPr>
                      <w:t>P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8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100"/>
                        <w:b/>
                        <w:bCs/>
                        <w:position w:val="1"/>
                      </w:rPr>
                      <w:t>E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6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99"/>
                        <w:b/>
                        <w:bCs/>
                        <w:position w:val="1"/>
                      </w:rPr>
                      <w:t>N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6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8"/>
                        <w:w w:val="100"/>
                        <w:b/>
                        <w:bCs/>
                        <w:position w:val="1"/>
                      </w:rPr>
                      <w:t>T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99"/>
                        <w:b/>
                        <w:bCs/>
                        <w:position w:val="1"/>
                      </w:rPr>
                      <w:t>A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4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99"/>
                        <w:b/>
                        <w:bCs/>
                        <w:position w:val="1"/>
                      </w:rPr>
                      <w:t>B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7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99"/>
                        <w:b/>
                        <w:bCs/>
                        <w:position w:val="1"/>
                      </w:rPr>
                      <w:t>O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30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99"/>
                        <w:b/>
                        <w:bCs/>
                        <w:position w:val="1"/>
                      </w:rPr>
                      <w:t>X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2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100"/>
                        <w:b/>
                        <w:bCs/>
                        <w:position w:val="1"/>
                      </w:rPr>
                      <w:t>.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9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100"/>
                        <w:b/>
                        <w:bCs/>
                        <w:position w:val="1"/>
                      </w:rPr>
                      <w:t>C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9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99"/>
                        <w:b/>
                        <w:bCs/>
                        <w:position w:val="1"/>
                      </w:rPr>
                      <w:t>O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7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100"/>
                        <w:b/>
                        <w:bCs/>
                        <w:position w:val="1"/>
                      </w:rPr>
                      <w:t>M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1.230774pt;margin-top:749.31543pt;width:10.700813pt;height:10pt;mso-position-horizontal-relative:page;mso-position-vertical-relative:page;z-index:-549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4"/>
                      <w:w w:val="100"/>
                      <w:b/>
                      <w:bCs/>
                      <w:position w:val="1"/>
                    </w:rPr>
                    <w:t>11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8.842102pt;margin-top:47.243801pt;width:10.63pt;height:9.2125pt;mso-position-horizontal-relative:page;mso-position-vertical-relative:page;z-index:-5498" type="#_x0000_t202" filled="f" stroked="f">
            <v:textbox inset="0,0,0,0">
              <w:txbxContent>
                <w:p>
                  <w:pPr>
                    <w:spacing w:before="4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30.273987pt;width:550.295pt;height:12pt;mso-position-horizontal-relative:page;mso-position-vertical-relative:page;z-index:-549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820" w:bottom="280" w:left="1720" w:right="172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0pt;margin-top:0pt;width:612pt;height:255.087pt;mso-position-horizontal-relative:page;mso-position-vertical-relative:page;z-index:-5496" coordorigin="0,0" coordsize="12240,5102">
            <v:group style="position:absolute;left:0;top:0;width:12240;height:5092" coordorigin="0,0" coordsize="12240,5092">
              <v:shape style="position:absolute;left:0;top:0;width:12240;height:5092" coordorigin="0,0" coordsize="12240,5092" path="m0,5092l12240,5092,12240,0,0,0,0,5092e" filled="t" fillcolor="#D3D8D6" stroked="f">
                <v:path arrowok="t"/>
                <v:fill/>
              </v:shape>
            </v:group>
            <v:group style="position:absolute;left:617;top:901;width:250;height:240" coordorigin="617,901" coordsize="250,240">
              <v:shape style="position:absolute;left:617;top:901;width:250;height:240" coordorigin="617,901" coordsize="250,240" path="m742,901l711,990,617,993,692,1050,665,1141,742,1088,804,1088,793,1050,867,993,773,990,742,901e" filled="t" fillcolor="#50535C" stroked="f">
                <v:path arrowok="t"/>
                <v:fill/>
              </v:shape>
              <v:shape style="position:absolute;left:617;top:901;width:250;height:240" coordorigin="617,901" coordsize="250,240" path="m804,1088l742,1088,819,1141,804,1088e" filled="t" fillcolor="#50535C" stroked="f">
                <v:path arrowok="t"/>
                <v:fill/>
              </v:shape>
            </v:group>
            <v:group style="position:absolute;left:618;top:1798;width:84;height:81" coordorigin="618,1798" coordsize="84,81">
              <v:shape style="position:absolute;left:618;top:1798;width:84;height:81" coordorigin="618,1798" coordsize="84,81" path="m650,1798l621,1823,621,1836,621,1842,618,1854,621,1860,620,1869,622,1872,627,1878,675,1841,685,1828,697,1818,699,1812,703,1806,699,1801,686,1801,670,1799,650,1798e" filled="t" fillcolor="#50535C" stroked="f">
                <v:path arrowok="t"/>
                <v:fill/>
              </v:shape>
              <v:shape style="position:absolute;left:618;top:1798;width:84;height:81" coordorigin="618,1798" coordsize="84,81" path="m698,1798l689,1800,686,1801,699,1801,698,1798e" filled="t" fillcolor="#50535C" stroked="f">
                <v:path arrowok="t"/>
                <v:fill/>
              </v:shape>
            </v:group>
            <v:group style="position:absolute;left:1628;top:1797;width:208;height:154" coordorigin="1628,1797" coordsize="208,154">
              <v:shape style="position:absolute;left:1628;top:1797;width:208;height:154" coordorigin="1628,1797" coordsize="208,154" path="m1766,1797l1763,1799,1760,1802,1752,1810,1741,1822,1727,1837,1708,1855,1680,1883,1674,1888,1670,1895,1655,1909,1642,1924,1628,1938,1628,1941,1632,1950,1635,1951,1645,1946,1647,1945,1656,1944,1663,1944,1681,1941,1717,1941,1722,1936,1726,1933,1734,1924,1774,1879,1788,1863,1801,1848,1814,1833,1829,1820,1836,1814,1835,1810,1830,1805,1775,1805,1772,1803,1769,1799,1767,1798,1766,1797e" filled="t" fillcolor="#50535C" stroked="f">
                <v:path arrowok="t"/>
                <v:fill/>
              </v:shape>
              <v:shape style="position:absolute;left:1628;top:1797;width:208;height:154" coordorigin="1628,1797" coordsize="208,154" path="m1717,1941l1681,1941,1693,1942,1710,1945,1715,1944,1717,1941e" filled="t" fillcolor="#50535C" stroked="f">
                <v:path arrowok="t"/>
                <v:fill/>
              </v:shape>
              <v:shape style="position:absolute;left:1628;top:1797;width:208;height:154" coordorigin="1628,1797" coordsize="208,154" path="m1663,1944l1656,1944,1662,1944,1663,1944e" filled="t" fillcolor="#50535C" stroked="f">
                <v:path arrowok="t"/>
                <v:fill/>
              </v:shape>
              <v:shape style="position:absolute;left:1628;top:1797;width:208;height:154" coordorigin="1628,1797" coordsize="208,154" path="m1804,1801l1792,1802,1785,1804,1775,1805,1830,1805,1830,1804,1810,1804,1804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19,1801l1810,1804,1830,1804,1827,1802,1824,1802,1819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27,1801l1824,1802,1827,1802e" filled="t" fillcolor="#50535C" stroked="f">
                <v:path arrowok="t"/>
                <v:fill/>
              </v:shape>
            </v:group>
            <v:group style="position:absolute;left:763;top:1802;width:206;height:144" coordorigin="763,1802" coordsize="206,144">
              <v:shape style="position:absolute;left:763;top:1802;width:206;height:144" coordorigin="763,1802" coordsize="206,144" path="m896,1802l892,1805,887,1807,878,1818,873,1824,844,1852,831,1868,824,1877,817,1886,805,1894,803,1896,798,1902,795,1906,783,1918,775,1926,763,1939,765,1944,777,1946,783,1946,797,1945,805,1943,821,1940,829,1939,859,1939,864,1934,867,1929,873,1921,884,1908,901,1891,914,1876,957,1826,961,1822,970,1812,969,1808,912,1808,904,1807,902,1804,899,1802,898,1802,896,1802e" filled="t" fillcolor="#50535C" stroked="f">
                <v:path arrowok="t"/>
                <v:fill/>
              </v:shape>
              <v:shape style="position:absolute;left:763;top:1802;width:206;height:144" coordorigin="763,1802" coordsize="206,144" path="m859,1939l829,1939,842,1944,848,1944,856,1941,858,1940,859,1939e" filled="t" fillcolor="#50535C" stroked="f">
                <v:path arrowok="t"/>
                <v:fill/>
              </v:shape>
              <v:shape style="position:absolute;left:763;top:1802;width:206;height:144" coordorigin="763,1802" coordsize="206,144" path="m953,1803l945,1805,942,1805,927,1807,917,1807,912,1808,969,1808,968,1807,958,1804,953,1803e" filled="t" fillcolor="#50535C" stroked="f">
                <v:path arrowok="t"/>
                <v:fill/>
              </v:shape>
              <v:shape style="position:absolute;left:763;top:1802;width:206;height:144" coordorigin="763,1802" coordsize="206,144" path="m898,1802l898,1802,899,1802e" filled="t" fillcolor="#50535C" stroked="f">
                <v:path arrowok="t"/>
                <v:fill/>
              </v:shape>
            </v:group>
            <v:group style="position:absolute;left:2055;top:1795;width:210;height:152" coordorigin="2055,1795" coordsize="210,152">
              <v:shape style="position:absolute;left:2055;top:1795;width:210;height:152" coordorigin="2055,1795" coordsize="210,152" path="m2194,1795l2191,1796,2169,1818,2152,1837,2139,1851,2125,1865,2109,1882,2095,1896,2081,1909,2066,1923,2064,1926,2061,1928,2055,1933,2055,1936,2059,1944,2063,1946,2074,1944,2099,1944,2104,1942,2110,1941,2132,1941,2132,1941,2142,1931,2156,1916,2171,1903,2173,1901,2175,1899,2184,1889,2192,1880,2202,1870,2216,1856,2261,1813,2263,1811,2265,1809,2263,1801,2209,1801,2203,1800,2194,1795e" filled="t" fillcolor="#50535C" stroked="f">
                <v:path arrowok="t"/>
                <v:fill/>
              </v:shape>
              <v:shape style="position:absolute;left:2055;top:1795;width:210;height:152" coordorigin="2055,1795" coordsize="210,152" path="m2099,1944l2074,1944,2078,1945,2088,1945,2094,1946,2099,1944e" filled="t" fillcolor="#50535C" stroked="f">
                <v:path arrowok="t"/>
                <v:fill/>
              </v:shape>
              <v:shape style="position:absolute;left:2055;top:1795;width:210;height:152" coordorigin="2055,1795" coordsize="210,152" path="m2132,1941l2110,1941,2120,1941,2123,1944,2128,1945,2130,1943,2132,1941e" filled="t" fillcolor="#50535C" stroked="f">
                <v:path arrowok="t"/>
                <v:fill/>
              </v:shape>
              <v:shape style="position:absolute;left:2055;top:1795;width:210;height:152" coordorigin="2055,1795" coordsize="210,152" path="m2217,1799l2216,1799,2209,1801,2263,1801,2263,1801,2229,1801,2217,1799e" filled="t" fillcolor="#50535C" stroked="f">
                <v:path arrowok="t"/>
                <v:fill/>
              </v:shape>
              <v:shape style="position:absolute;left:2055;top:1795;width:210;height:152" coordorigin="2055,1795" coordsize="210,152" path="m2260,1797l2240,1798,2229,1801,2263,1801,2262,1797,2260,1797e" filled="t" fillcolor="#50535C" stroked="f">
                <v:path arrowok="t"/>
                <v:fill/>
              </v:shape>
            </v:group>
            <v:group style="position:absolute;left:2201;top:1793;width:211;height:150" coordorigin="2201,1793" coordsize="211,150">
              <v:shape style="position:absolute;left:2201;top:1793;width:211;height:150" coordorigin="2201,1793" coordsize="211,150" path="m2342,1793l2333,1802,2324,1810,2309,1827,2267,1868,2253,1882,2246,1889,2239,1897,2227,1904,2225,1907,2215,1917,2208,1923,2206,1926,2201,1932,2202,1936,2207,1942,2211,1943,2217,1939,2220,1938,2265,1937,2281,1937,2294,1924,2325,1895,2326,1893,2331,1889,2343,1878,2357,1864,2389,1832,2403,1818,2409,1812,2412,1807,2406,1799,2365,1799,2358,1799,2351,1799,2342,1793e" filled="t" fillcolor="#50535C" stroked="f">
                <v:path arrowok="t"/>
                <v:fill/>
              </v:shape>
              <v:shape style="position:absolute;left:2201;top:1793;width:211;height:150" coordorigin="2201,1793" coordsize="211,150" path="m2281,1937l2265,1937,2267,1938,2275,1942,2280,1938,2281,1937e" filled="t" fillcolor="#50535C" stroked="f">
                <v:path arrowok="t"/>
                <v:fill/>
              </v:shape>
              <v:shape style="position:absolute;left:2201;top:1793;width:211;height:150" coordorigin="2201,1793" coordsize="211,150" path="m2393,1795l2382,1799,2365,1799,2406,1799,2400,1796,2393,1795e" filled="t" fillcolor="#50535C" stroked="f">
                <v:path arrowok="t"/>
                <v:fill/>
              </v:shape>
            </v:group>
            <v:group style="position:absolute;left:913;top:1799;width:203;height:153" coordorigin="913,1799" coordsize="203,153">
              <v:shape style="position:absolute;left:913;top:1799;width:203;height:153" coordorigin="913,1799" coordsize="203,153" path="m1047,1800l1043,1802,1035,1809,1021,1823,989,1852,988,1854,956,1890,941,1907,929,1923,916,1938,913,1940,913,1942,916,1951,920,1952,927,1951,929,1950,931,1950,951,1947,971,1946,974,1946,989,1946,994,1939,996,1936,1005,1927,1011,1921,1024,1907,1029,1900,1037,1893,1051,1879,1064,1863,1076,1847,1089,1832,1095,1826,1102,1820,1116,1810,1115,1803,1110,1802,1088,1802,1087,1802,1070,1802,1064,1801,1058,1801,1047,1800e" filled="t" fillcolor="#50535C" stroked="f">
                <v:path arrowok="t"/>
                <v:fill/>
              </v:shape>
              <v:shape style="position:absolute;left:913;top:1799;width:203;height:153" coordorigin="913,1799" coordsize="203,153" path="m989,1946l974,1946,976,1947,987,1949,987,1949,989,1946e" filled="t" fillcolor="#50535C" stroked="f">
                <v:path arrowok="t"/>
                <v:fill/>
              </v:shape>
              <v:shape style="position:absolute;left:913;top:1799;width:203;height:153" coordorigin="913,1799" coordsize="203,153" path="m1102,1799l1094,1802,1088,1802,1110,1802,1105,1799,1102,1799e" filled="t" fillcolor="#50535C" stroked="f">
                <v:path arrowok="t"/>
                <v:fill/>
              </v:shape>
              <v:shape style="position:absolute;left:913;top:1799;width:203;height:153" coordorigin="913,1799" coordsize="203,153" path="m1078,1801l1074,1801,1070,1801,1070,1802,1087,1802,1078,1801e" filled="t" fillcolor="#50535C" stroked="f">
                <v:path arrowok="t"/>
                <v:fill/>
              </v:shape>
            </v:group>
            <v:group style="position:absolute;left:1916;top:1796;width:200;height:151" coordorigin="1916,1796" coordsize="200,151">
              <v:shape style="position:absolute;left:1916;top:1796;width:200;height:151" coordorigin="1916,1796" coordsize="200,151" path="m1967,1945l1947,1945,1957,1947,1962,1947,1967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1946,1945l1932,1945,1941,1946,1946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2054,1796l2046,1798,2042,1802,2034,1812,2029,1817,2023,1824,1997,1850,1983,1865,1969,1880,1955,1897,1940,1912,1926,1925,1924,1927,1922,1929,1916,1937,1918,1944,1918,1944,1929,1946,1932,1945,1946,1945,1947,1945,1967,1945,1973,1944,1980,1942,1994,1942,1994,1942,1997,1940,1999,1929,2015,1914,2060,1869,2093,1831,2100,1824,2110,1817,2111,1816,2117,1808,2116,1803,2062,1803,2061,1802,2058,1802,2054,1796e" filled="t" fillcolor="#50535C" stroked="f">
                <v:path arrowok="t"/>
                <v:fill/>
              </v:shape>
              <v:shape style="position:absolute;left:1916;top:1796;width:200;height:151" coordorigin="1916,1796" coordsize="200,151" path="m1994,1942l1980,1942,1989,1944,1991,1944,1994,1942e" filled="t" fillcolor="#50535C" stroked="f">
                <v:path arrowok="t"/>
                <v:fill/>
              </v:shape>
              <v:shape style="position:absolute;left:1916;top:1796;width:200;height:151" coordorigin="1916,1796" coordsize="200,151" path="m2102,1796l2074,1799,2062,1803,2116,1803,2114,1797,2102,1796e" filled="t" fillcolor="#50535C" stroked="f">
                <v:path arrowok="t"/>
                <v:fill/>
              </v:shape>
            </v:group>
            <v:group style="position:absolute;left:2348;top:1795;width:204;height:146" coordorigin="2348,1795" coordsize="204,146">
              <v:shape style="position:absolute;left:2348;top:1795;width:204;height:146" coordorigin="2348,1795" coordsize="204,146" path="m2485,1795l2482,1796,2478,1800,2449,1829,2435,1844,2419,1860,2404,1874,2390,1888,2381,1898,2372,1907,2358,1919,2355,1922,2348,1929,2348,1932,2353,1939,2356,1941,2366,1940,2374,1940,2389,1937,2408,1937,2412,1936,2413,1935,2426,1935,2428,1934,2433,1927,2434,1927,2442,1919,2450,1912,2460,1901,2485,1874,2502,1857,2517,1843,2531,1829,2547,1817,2552,1813,2552,1807,2546,1800,2545,1800,2493,1800,2485,1795e" filled="t" fillcolor="#50535C" stroked="f">
                <v:path arrowok="t"/>
                <v:fill/>
              </v:shape>
              <v:shape style="position:absolute;left:2348;top:1795;width:204;height:146" coordorigin="2348,1795" coordsize="204,146" path="m2374,1940l2366,1940,2372,1941,2374,1940e" filled="t" fillcolor="#50535C" stroked="f">
                <v:path arrowok="t"/>
                <v:fill/>
              </v:shape>
              <v:shape style="position:absolute;left:2348;top:1795;width:204;height:146" coordorigin="2348,1795" coordsize="204,146" path="m2408,1937l2389,1937,2401,1939,2408,1937e" filled="t" fillcolor="#50535C" stroked="f">
                <v:path arrowok="t"/>
                <v:fill/>
              </v:shape>
              <v:shape style="position:absolute;left:2348;top:1795;width:204;height:146" coordorigin="2348,1795" coordsize="204,146" path="m2426,1935l2413,1935,2422,1938,2426,1935e" filled="t" fillcolor="#50535C" stroked="f">
                <v:path arrowok="t"/>
                <v:fill/>
              </v:shape>
              <v:shape style="position:absolute;left:2348;top:1795;width:204;height:146" coordorigin="2348,1795" coordsize="204,146" path="m2541,1797l2529,1798,2518,1798,2500,1798,2493,1800,2545,1800,2543,1799,2543,1798,2518,1798,2543,1798,2541,1797e" filled="t" fillcolor="#50535C" stroked="f">
                <v:path arrowok="t"/>
                <v:fill/>
              </v:shape>
            </v:group>
            <v:group style="position:absolute;left:1202;top:1795;width:200;height:149" coordorigin="1202,1795" coordsize="200,149">
              <v:shape style="position:absolute;left:1202;top:1795;width:200;height:149" coordorigin="1202,1795" coordsize="200,149" path="m1332,1797l1328,1798,1324,1803,1323,1804,1278,1853,1267,1865,1249,1884,1215,1919,1208,1926,1202,1935,1209,1943,1218,1944,1237,1938,1247,1935,1285,1935,1289,1928,1291,1926,1338,1878,1367,1844,1381,1829,1396,1816,1402,1811,1401,1806,1397,1802,1345,1802,1332,179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2,1937l1267,1937,1278,1938,1282,193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5,1935l1247,1935,1263,1937,1282,1937,1284,1937,1285,1935e" filled="t" fillcolor="#50535C" stroked="f">
                <v:path arrowok="t"/>
                <v:fill/>
              </v:shape>
              <v:shape style="position:absolute;left:1202;top:1795;width:200;height:149" coordorigin="1202,1795" coordsize="200,149" path="m1389,1795l1370,1798,1345,1802,1397,1802,1392,1797,1389,1795e" filled="t" fillcolor="#50535C" stroked="f">
                <v:path arrowok="t"/>
                <v:fill/>
              </v:shape>
            </v:group>
            <v:group style="position:absolute;left:1347;top:1798;width:198;height:147" coordorigin="1347,1798" coordsize="198,147">
              <v:shape style="position:absolute;left:1347;top:1798;width:198;height:147" coordorigin="1347,1798" coordsize="198,147" path="m1477,1798l1476,1798,1466,1808,1448,1828,1435,1842,1420,1856,1411,1865,1402,1873,1391,1886,1389,1889,1380,1899,1351,1931,1349,1932,1347,1936,1348,1939,1351,1944,1357,1945,1363,1942,1364,1941,1372,1939,1395,1936,1424,1936,1425,1936,1429,1932,1454,1906,1472,1889,1484,1876,1514,1843,1527,1828,1542,1814,1546,1811,1545,1805,1539,1802,1497,1802,1487,1801,1477,1798e" filled="t" fillcolor="#50535C" stroked="f">
                <v:path arrowok="t"/>
                <v:fill/>
              </v:shape>
              <v:shape style="position:absolute;left:1347;top:1798;width:198;height:147" coordorigin="1347,1798" coordsize="198,147" path="m1424,1936l1395,1936,1414,1937,1420,1939,1424,1936e" filled="t" fillcolor="#50535C" stroked="f">
                <v:path arrowok="t"/>
                <v:fill/>
              </v:shape>
              <v:shape style="position:absolute;left:1347;top:1798;width:198;height:147" coordorigin="1347,1798" coordsize="198,147" path="m1515,1799l1497,1802,1539,1802,1537,1800,1535,1799,1522,1799,1515,1799e" filled="t" fillcolor="#50535C" stroked="f">
                <v:path arrowok="t"/>
                <v:fill/>
              </v:shape>
              <v:shape style="position:absolute;left:1347;top:1798;width:198;height:147" coordorigin="1347,1798" coordsize="198,147" path="m1533,1798l1522,1799,1535,1799,1533,1798e" filled="t" fillcolor="#50535C" stroked="f">
                <v:path arrowok="t"/>
                <v:fill/>
              </v:shape>
            </v:group>
            <v:group style="position:absolute;left:1774;top:1796;width:202;height:151" coordorigin="1774,1796" coordsize="202,151">
              <v:shape style="position:absolute;left:1774;top:1796;width:202;height:151" coordorigin="1774,1796" coordsize="202,151" path="m1908,1796l1908,1796,1898,1804,1896,1808,1892,1813,1838,1870,1827,1883,1807,1902,1776,1931,1775,1934,1774,1939,1775,1942,1781,1945,1785,1947,1788,1944,1790,1942,1792,1940,1833,1937,1840,1937,1845,1937,1857,1937,1861,1934,1868,1924,1872,1918,1899,1890,1913,1875,1929,1859,1942,1844,1957,1830,1972,1817,1973,1816,1974,1815,1976,1812,1976,1810,1975,1805,1925,1805,1920,1804,1908,1796e" filled="t" fillcolor="#50535C" stroked="f">
                <v:path arrowok="t"/>
                <v:fill/>
              </v:shape>
              <v:shape style="position:absolute;left:1774;top:1796;width:202;height:151" coordorigin="1774,1796" coordsize="202,151" path="m1840,1937l1833,1937,1833,1938,1840,1937e" filled="t" fillcolor="#50535C" stroked="f">
                <v:path arrowok="t"/>
                <v:fill/>
              </v:shape>
              <v:shape style="position:absolute;left:1774;top:1796;width:202;height:151" coordorigin="1774,1796" coordsize="202,151" path="m1969,1798l1952,1802,1941,1803,1925,1805,1975,1805,1974,1801,1969,1798e" filled="t" fillcolor="#50535C" stroked="f">
                <v:path arrowok="t"/>
                <v:fill/>
              </v:shape>
            </v:group>
            <v:group style="position:absolute;left:1493;top:1798;width:199;height:149" coordorigin="1493,1798" coordsize="199,149">
              <v:shape style="position:absolute;left:1493;top:1798;width:199;height:149" coordorigin="1493,1798" coordsize="199,149" path="m1621,1798l1617,1802,1613,1805,1592,1828,1547,1876,1532,1892,1503,1925,1499,1928,1494,1934,1493,1939,1497,1945,1505,1948,1513,1941,1529,1939,1535,1939,1546,1937,1563,1937,1572,1937,1573,1936,1578,1929,1582,1923,1592,1912,1620,1883,1626,1877,1631,1870,1644,1856,1651,1849,1668,1832,1676,1822,1687,1815,1689,1813,1690,1811,1692,1809,1690,1804,1689,1804,1640,1804,1631,1803,1621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573,1936e" filled="t" fillcolor="#50535C" stroked="f">
                <v:path arrowok="t"/>
                <v:fill/>
              </v:shape>
              <v:shape style="position:absolute;left:1493;top:1798;width:199;height:149" coordorigin="1493,1798" coordsize="199,149" path="m1653,1800l1640,1804,1689,1804,1689,1803,1671,1803,1667,1801,1657,1801,1653,1800e" filled="t" fillcolor="#50535C" stroked="f">
                <v:path arrowok="t"/>
                <v:fill/>
              </v:shape>
              <v:shape style="position:absolute;left:1493;top:1798;width:199;height:149" coordorigin="1493,1798" coordsize="199,149" path="m1677,1798l1671,1803,1689,1803,1687,1801,1680,1799,1677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666,1801l1657,1801,1667,1801,1666,1801e" filled="t" fillcolor="#50535C" stroked="f">
                <v:path arrowok="t"/>
                <v:fill/>
              </v:shape>
            </v:group>
            <v:group style="position:absolute;left:2490;top:1798;width:194;height:144" coordorigin="2490,1798" coordsize="194,144">
              <v:shape style="position:absolute;left:2490;top:1798;width:194;height:144" coordorigin="2490,1798" coordsize="194,144" path="m2563,1940l2548,1940,2559,1942,2561,1941,2563,1940e" filled="t" fillcolor="#50535C" stroked="f">
                <v:path arrowok="t"/>
                <v:fill/>
              </v:shape>
              <v:shape style="position:absolute;left:2490;top:1798;width:194;height:144" coordorigin="2490,1798" coordsize="194,144" path="m2536,1941l2510,1941,2513,1941,2520,1942,2523,1942,2536,1941e" filled="t" fillcolor="#50535C" stroked="f">
                <v:path arrowok="t"/>
                <v:fill/>
              </v:shape>
              <v:shape style="position:absolute;left:2490;top:1798;width:194;height:144" coordorigin="2490,1798" coordsize="194,144" path="m2620,1798l2617,1800,2608,1810,2602,1816,2550,1872,2503,1918,2492,1928,2491,1929,2490,1931,2494,1938,2499,1941,2510,1941,2536,1941,2548,1940,2563,1940,2571,1930,2619,1881,2628,1871,2641,1857,2655,1843,2670,1829,2686,1816,2686,1804,2684,1802,2655,1802,2650,1801,2632,1801,2628,1801,2620,1798e" filled="t" fillcolor="#50535C" stroked="f">
                <v:path arrowok="t"/>
                <v:fill/>
              </v:shape>
              <v:shape style="position:absolute;left:2490;top:1798;width:194;height:144" coordorigin="2490,1798" coordsize="194,144" path="m2667,1799l2655,1802,2684,1802,2682,1800,2669,1799,2667,1799e" filled="t" fillcolor="#50535C" stroked="f">
                <v:path arrowok="t"/>
                <v:fill/>
              </v:shape>
              <v:shape style="position:absolute;left:2490;top:1798;width:194;height:144" coordorigin="2490,1798" coordsize="194,144" path="m2645,1800l2632,1801,2650,1801,2645,1800e" filled="t" fillcolor="#50535C" stroked="f">
                <v:path arrowok="t"/>
                <v:fill/>
              </v:shape>
            </v:group>
            <v:group style="position:absolute;left:1056;top:1800;width:190;height:146" coordorigin="1056,1800" coordsize="190,146">
              <v:shape style="position:absolute;left:1056;top:1800;width:190;height:146" coordorigin="1056,1800" coordsize="190,146" path="m1181,1802l1178,1804,1076,1911,1068,1920,1060,1928,1059,1929,1056,1934,1057,1940,1066,1944,1070,1945,1084,1943,1094,1942,1111,1939,1117,1939,1134,1939,1139,1932,1142,1926,1151,1918,1164,1904,1178,1888,1190,1876,1207,1857,1220,1841,1245,1810,1243,1808,1243,1807,1197,1807,1181,1802e" filled="t" fillcolor="#50535C" stroked="f">
                <v:path arrowok="t"/>
                <v:fill/>
              </v:shape>
              <v:shape style="position:absolute;left:1056;top:1800;width:190;height:146" coordorigin="1056,1800" coordsize="190,146" path="m1134,1939l1117,1939,1128,1944,1132,1942,1134,1939e" filled="t" fillcolor="#50535C" stroked="f">
                <v:path arrowok="t"/>
                <v:fill/>
              </v:shape>
              <v:shape style="position:absolute;left:1056;top:1800;width:190;height:146" coordorigin="1056,1800" coordsize="190,146" path="m1228,1800l1210,1804,1197,1807,1243,1807,1242,1804,1234,1802,1228,1800e" filled="t" fillcolor="#50535C" stroked="f">
                <v:path arrowok="t"/>
                <v:fill/>
              </v:shape>
            </v:group>
            <v:group style="position:absolute;left:628;top:1803;width:196;height:143" coordorigin="628,1803" coordsize="196,143">
              <v:shape style="position:absolute;left:628;top:1803;width:196;height:143" coordorigin="628,1803" coordsize="196,143" path="m759,1803l757,1805,754,1808,696,1866,669,1894,655,1909,647,1916,641,1925,628,1934,629,1940,641,1945,648,1946,658,1943,661,1942,672,1940,679,1937,705,1937,708,1935,709,1933,729,1910,744,1893,756,1881,774,1863,824,1810,822,1809,821,1807,800,1807,794,1806,778,1805,769,1804,759,1803e" filled="t" fillcolor="#50535C" stroked="f">
                <v:path arrowok="t"/>
                <v:fill/>
              </v:shape>
              <v:shape style="position:absolute;left:628;top:1803;width:196;height:143" coordorigin="628,1803" coordsize="196,143" path="m705,1937l679,1937,695,1945,700,1941,705,1937e" filled="t" fillcolor="#50535C" stroked="f">
                <v:path arrowok="t"/>
                <v:fill/>
              </v:shape>
              <v:shape style="position:absolute;left:628;top:1803;width:196;height:143" coordorigin="628,1803" coordsize="196,143" path="m811,1805l800,1807,821,1807,820,1806,815,1805,811,1805e" filled="t" fillcolor="#50535C" stroked="f">
                <v:path arrowok="t"/>
                <v:fill/>
              </v:shape>
            </v:group>
            <v:group style="position:absolute;left:5651;top:1797;width:208;height:154" coordorigin="5651,1797" coordsize="208,154">
              <v:shape style="position:absolute;left:5651;top:1797;width:208;height:154" coordorigin="5651,1797" coordsize="208,154" path="m5789,1797l5786,1799,5783,1802,5776,1810,5765,1822,5751,1837,5732,1855,5703,1883,5697,1888,5693,1895,5679,1909,5665,1924,5651,1938,5651,1941,5655,1950,5659,1951,5668,1946,5671,1945,5679,1944,5687,1944,5704,1941,5740,1941,5745,1936,5749,1933,5757,1924,5797,1879,5811,1863,5824,1848,5837,1833,5852,1820,5859,1814,5858,1810,5853,1805,5799,1805,5795,1803,5792,1799,5790,1798,5789,1797e" filled="t" fillcolor="#50535C" stroked="f">
                <v:path arrowok="t"/>
                <v:fill/>
              </v:shape>
              <v:shape style="position:absolute;left:5651;top:1797;width:208;height:154" coordorigin="5651,1797" coordsize="208,154" path="m5740,1941l5704,1941,5716,1942,5734,1945,5738,1944,5740,1941e" filled="t" fillcolor="#50535C" stroked="f">
                <v:path arrowok="t"/>
                <v:fill/>
              </v:shape>
              <v:shape style="position:absolute;left:5651;top:1797;width:208;height:154" coordorigin="5651,1797" coordsize="208,154" path="m5687,1944l5679,1944,5686,1944,5687,1944e" filled="t" fillcolor="#50535C" stroked="f">
                <v:path arrowok="t"/>
                <v:fill/>
              </v:shape>
              <v:shape style="position:absolute;left:5651;top:1797;width:208;height:154" coordorigin="5651,1797" coordsize="208,154" path="m5827,1801l5815,1802,5809,1804,5799,1805,5853,1805,5853,1804,5833,1804,5827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43,1801l5833,1804,5853,1804,5850,1802,5847,1802,5843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50,1801l5847,1802,5850,1802e" filled="t" fillcolor="#50535C" stroked="f">
                <v:path arrowok="t"/>
                <v:fill/>
              </v:shape>
            </v:group>
            <v:group style="position:absolute;left:4787;top:1802;width:206;height:144" coordorigin="4787,1802" coordsize="206,144">
              <v:shape style="position:absolute;left:4787;top:1802;width:206;height:144" coordorigin="4787,1802" coordsize="206,144" path="m4919,1802l4915,1805,4910,1807,4902,1818,4896,1824,4867,1852,4854,1868,4847,1877,4840,1886,4828,1894,4826,1896,4821,1902,4818,1906,4807,1918,4799,1926,4787,1939,4788,1944,4800,1946,4806,1946,4820,1945,4828,1943,4845,1940,4852,1939,4882,1939,4887,1934,4890,1929,4897,1921,4908,1908,4924,1891,4937,1876,4980,1826,4984,1822,4993,1812,4992,1808,4935,1808,4928,1807,4925,1804,4922,1802,4921,1802,4919,1802e" filled="t" fillcolor="#50535C" stroked="f">
                <v:path arrowok="t"/>
                <v:fill/>
              </v:shape>
              <v:shape style="position:absolute;left:4787;top:1802;width:206;height:144" coordorigin="4787,1802" coordsize="206,144" path="m4882,1939l4852,1939,4866,1944,4871,1944,4879,1941,4881,1940,4882,1939e" filled="t" fillcolor="#50535C" stroked="f">
                <v:path arrowok="t"/>
                <v:fill/>
              </v:shape>
              <v:shape style="position:absolute;left:4787;top:1802;width:206;height:144" coordorigin="4787,1802" coordsize="206,144" path="m4977,1803l4969,1805,4965,1805,4950,1807,4940,1807,4935,1808,4992,1808,4992,1807,4981,1804,4977,1803e" filled="t" fillcolor="#50535C" stroked="f">
                <v:path arrowok="t"/>
                <v:fill/>
              </v:shape>
              <v:shape style="position:absolute;left:4787;top:1802;width:206;height:144" coordorigin="4787,1802" coordsize="206,144" path="m4922,1802l4921,1802,4922,1802e" filled="t" fillcolor="#50535C" stroked="f">
                <v:path arrowok="t"/>
                <v:fill/>
              </v:shape>
            </v:group>
            <v:group style="position:absolute;left:6078;top:1795;width:210;height:152" coordorigin="6078,1795" coordsize="210,152">
              <v:shape style="position:absolute;left:6078;top:1795;width:210;height:152" coordorigin="6078,1795" coordsize="210,152" path="m6217,1795l6214,1796,6193,1818,6175,1837,6162,1851,6149,1865,6133,1882,6118,1896,6104,1909,6089,1923,6087,1926,6084,1928,6078,1933,6078,1936,6083,1944,6087,1946,6097,1944,6122,1944,6128,1942,6134,1941,6155,1941,6156,1941,6166,1931,6180,1916,6195,1903,6196,1901,6198,1899,6208,1889,6215,1880,6225,1870,6239,1856,6285,1813,6286,1811,6288,1809,6286,1801,6232,1801,6227,1800,6217,1795e" filled="t" fillcolor="#50535C" stroked="f">
                <v:path arrowok="t"/>
                <v:fill/>
              </v:shape>
              <v:shape style="position:absolute;left:6078;top:1795;width:210;height:152" coordorigin="6078,1795" coordsize="210,152" path="m6122,1944l6097,1944,6101,1945,6112,1945,6117,1946,6122,1944e" filled="t" fillcolor="#50535C" stroked="f">
                <v:path arrowok="t"/>
                <v:fill/>
              </v:shape>
              <v:shape style="position:absolute;left:6078;top:1795;width:210;height:152" coordorigin="6078,1795" coordsize="210,152" path="m6155,1941l6134,1941,6143,1941,6147,1944,6151,1945,6153,1943,6155,1941e" filled="t" fillcolor="#50535C" stroked="f">
                <v:path arrowok="t"/>
                <v:fill/>
              </v:shape>
              <v:shape style="position:absolute;left:6078;top:1795;width:210;height:152" coordorigin="6078,1795" coordsize="210,152" path="m6240,1799l6239,1799,6232,1801,6286,1801,6286,1801,6252,1801,6240,1799e" filled="t" fillcolor="#50535C" stroked="f">
                <v:path arrowok="t"/>
                <v:fill/>
              </v:shape>
              <v:shape style="position:absolute;left:6078;top:1795;width:210;height:152" coordorigin="6078,1795" coordsize="210,152" path="m6284,1797l6263,1798,6252,1801,6286,1801,6285,1797,6284,1797e" filled="t" fillcolor="#50535C" stroked="f">
                <v:path arrowok="t"/>
                <v:fill/>
              </v:shape>
            </v:group>
            <v:group style="position:absolute;left:6225;top:1793;width:211;height:150" coordorigin="6225,1793" coordsize="211,150">
              <v:shape style="position:absolute;left:6225;top:1793;width:211;height:150" coordorigin="6225,1793" coordsize="211,150" path="m6365,1793l6356,1802,6347,1810,6332,1827,6291,1868,6276,1882,6269,1889,6262,1897,6251,1904,6248,1907,6238,1917,6232,1923,6229,1926,6225,1932,6225,1936,6230,1942,6234,1943,6241,1939,6244,1938,6288,1937,6304,1937,6317,1924,6348,1895,6349,1893,6355,1889,6367,1878,6380,1864,6412,1832,6427,1818,6432,1812,6435,1807,6429,1799,6388,1799,6381,1799,6374,1799,6365,1793e" filled="t" fillcolor="#50535C" stroked="f">
                <v:path arrowok="t"/>
                <v:fill/>
              </v:shape>
              <v:shape style="position:absolute;left:6225;top:1793;width:211;height:150" coordorigin="6225,1793" coordsize="211,150" path="m6304,1937l6288,1937,6290,1938,6298,1942,6303,1938,6304,1937e" filled="t" fillcolor="#50535C" stroked="f">
                <v:path arrowok="t"/>
                <v:fill/>
              </v:shape>
              <v:shape style="position:absolute;left:6225;top:1793;width:211;height:150" coordorigin="6225,1793" coordsize="211,150" path="m6417,1795l6405,1799,6388,1799,6429,1799,6423,1796,6417,1795e" filled="t" fillcolor="#50535C" stroked="f">
                <v:path arrowok="t"/>
                <v:fill/>
              </v:shape>
            </v:group>
            <v:group style="position:absolute;left:4937;top:1799;width:202;height:153" coordorigin="4937,1799" coordsize="202,153">
              <v:shape style="position:absolute;left:4937;top:1799;width:203;height:153" coordorigin="4937,1799" coordsize="203,153" path="m5070,1800l5067,1802,5058,1809,5044,1823,5013,1852,5011,1854,4979,1890,4965,1907,4953,1923,4939,1938,4937,1940,4937,1942,4940,1951,4943,1952,4950,1951,4952,1950,4955,1950,4974,1947,4994,1946,4997,1946,5013,1946,5017,1939,5019,1936,5028,1927,5034,1921,5047,1907,5052,1900,5060,1893,5074,1879,5087,1863,5099,1847,5112,1832,5118,1826,5125,1820,5139,1810,5138,1803,5134,1802,5112,1802,5111,1802,5093,1802,5087,1801,5081,1801,5070,1800e" filled="t" fillcolor="#50535C" stroked="f">
                <v:path arrowok="t"/>
                <v:fill/>
              </v:shape>
              <v:shape style="position:absolute;left:4937;top:1799;width:203;height:153" coordorigin="4937,1799" coordsize="203,153" path="m5013,1946l4997,1946,5000,1947,5010,1949,5010,1949,5013,1946e" filled="t" fillcolor="#50535C" stroked="f">
                <v:path arrowok="t"/>
                <v:fill/>
              </v:shape>
              <v:shape style="position:absolute;left:4937;top:1799;width:203;height:153" coordorigin="4937,1799" coordsize="203,153" path="m5125,1799l5117,1802,5112,1802,5134,1802,5128,1799,5125,1799e" filled="t" fillcolor="#50535C" stroked="f">
                <v:path arrowok="t"/>
                <v:fill/>
              </v:shape>
              <v:shape style="position:absolute;left:4937;top:1799;width:203;height:153" coordorigin="4937,1799" coordsize="203,153" path="m5101,1801l5097,1801,5093,1801,5093,1802,5111,1802,5101,1801e" filled="t" fillcolor="#50535C" stroked="f">
                <v:path arrowok="t"/>
                <v:fill/>
              </v:shape>
            </v:group>
            <v:group style="position:absolute;left:5939;top:1796;width:200;height:151" coordorigin="5939,1796" coordsize="200,151">
              <v:shape style="position:absolute;left:5939;top:1796;width:200;height:151" coordorigin="5939,1796" coordsize="200,151" path="m5991,1945l5970,1945,5981,1947,5985,1947,5991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5969,1945l5955,1945,5965,1946,5969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6077,1796l6069,1798,6065,1802,6057,1812,6053,1817,6046,1824,6020,1850,6006,1865,5992,1880,5978,1897,5964,1912,5949,1925,5947,1927,5945,1929,5939,1937,5941,1944,5942,1944,5952,1946,5955,1945,5969,1945,5970,1945,5991,1945,5997,1944,6003,1942,6017,1942,6018,1942,6020,1940,6022,1929,6038,1914,6083,1869,6117,1831,6124,1824,6133,1817,6135,1816,6141,1808,6139,1803,6085,1803,6084,1802,6081,1802,6077,1796e" filled="t" fillcolor="#50535C" stroked="f">
                <v:path arrowok="t"/>
                <v:fill/>
              </v:shape>
              <v:shape style="position:absolute;left:5939;top:1796;width:200;height:151" coordorigin="5939,1796" coordsize="200,151" path="m6017,1942l6003,1942,6012,1944,6014,1944,6017,1942e" filled="t" fillcolor="#50535C" stroked="f">
                <v:path arrowok="t"/>
                <v:fill/>
              </v:shape>
              <v:shape style="position:absolute;left:5939;top:1796;width:200;height:151" coordorigin="5939,1796" coordsize="200,151" path="m6125,1796l6097,1799,6085,1803,6139,1803,6138,1797,6125,1796e" filled="t" fillcolor="#50535C" stroked="f">
                <v:path arrowok="t"/>
                <v:fill/>
              </v:shape>
            </v:group>
            <v:group style="position:absolute;left:6371;top:1795;width:204;height:146" coordorigin="6371,1795" coordsize="204,146">
              <v:shape style="position:absolute;left:6371;top:1795;width:204;height:146" coordorigin="6371,1795" coordsize="204,146" path="m6508,1795l6505,1796,6501,1800,6473,1829,6458,1844,6442,1860,6428,1874,6414,1888,6404,1898,6396,1907,6382,1919,6378,1922,6371,1929,6371,1932,6376,1939,6379,1941,6389,1940,6397,1940,6412,1937,6432,1937,6435,1936,6437,1935,6449,1935,6451,1934,6457,1927,6457,1927,6465,1919,6473,1912,6484,1901,6508,1874,6526,1857,6540,1843,6555,1829,6570,1817,6575,1813,6576,1807,6569,1800,6568,1800,6516,1800,6508,1795e" filled="t" fillcolor="#50535C" stroked="f">
                <v:path arrowok="t"/>
                <v:fill/>
              </v:shape>
              <v:shape style="position:absolute;left:6371;top:1795;width:204;height:146" coordorigin="6371,1795" coordsize="204,146" path="m6397,1940l6389,1940,6395,1941,6397,1940e" filled="t" fillcolor="#50535C" stroked="f">
                <v:path arrowok="t"/>
                <v:fill/>
              </v:shape>
              <v:shape style="position:absolute;left:6371;top:1795;width:204;height:146" coordorigin="6371,1795" coordsize="204,146" path="m6432,1937l6412,1937,6424,1939,6432,1937e" filled="t" fillcolor="#50535C" stroked="f">
                <v:path arrowok="t"/>
                <v:fill/>
              </v:shape>
              <v:shape style="position:absolute;left:6371;top:1795;width:204;height:146" coordorigin="6371,1795" coordsize="204,146" path="m6449,1935l6437,1935,6445,1938,6449,1935e" filled="t" fillcolor="#50535C" stroked="f">
                <v:path arrowok="t"/>
                <v:fill/>
              </v:shape>
              <v:shape style="position:absolute;left:6371;top:1795;width:204;height:146" coordorigin="6371,1795" coordsize="204,146" path="m6565,1797l6552,1798,6541,1798,6523,1798,6516,1800,6568,1800,6567,1799,6566,1798,6541,1798,6566,1798,6565,1797e" filled="t" fillcolor="#50535C" stroked="f">
                <v:path arrowok="t"/>
                <v:fill/>
              </v:shape>
            </v:group>
            <v:group style="position:absolute;left:5225;top:1795;width:200;height:149" coordorigin="5225,1795" coordsize="200,149">
              <v:shape style="position:absolute;left:5225;top:1795;width:200;height:149" coordorigin="5225,1795" coordsize="200,149" path="m5355,1797l5352,1798,5348,1803,5346,1804,5302,1853,5290,1865,5272,1884,5238,1919,5231,1926,5225,1935,5233,1943,5242,1944,5260,1938,5270,1935,5308,1935,5312,1928,5314,1926,5361,1878,5390,1844,5404,1829,5419,1816,5425,1811,5425,1806,5420,1802,5368,1802,5355,179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5,1937l5290,1937,5301,1938,5305,193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8,1935l5270,1935,5286,1937,5305,1937,5307,1937,5308,1935e" filled="t" fillcolor="#50535C" stroked="f">
                <v:path arrowok="t"/>
                <v:fill/>
              </v:shape>
              <v:shape style="position:absolute;left:5225;top:1795;width:200;height:149" coordorigin="5225,1795" coordsize="200,149" path="m5412,1795l5394,1798,5368,1802,5420,1802,5416,1797,5412,1795e" filled="t" fillcolor="#50535C" stroked="f">
                <v:path arrowok="t"/>
                <v:fill/>
              </v:shape>
            </v:group>
            <v:group style="position:absolute;left:5371;top:1798;width:198;height:147" coordorigin="5371,1798" coordsize="198,147">
              <v:shape style="position:absolute;left:5371;top:1798;width:198;height:147" coordorigin="5371,1798" coordsize="198,147" path="m5501,1798l5500,1798,5489,1808,5472,1828,5458,1842,5444,1856,5435,1865,5425,1873,5414,1886,5412,1889,5403,1899,5374,1931,5372,1932,5371,1936,5371,1939,5374,1944,5381,1945,5386,1942,5387,1941,5395,1939,5419,1936,5448,1936,5448,1936,5453,1932,5477,1906,5495,1889,5507,1876,5537,1843,5551,1828,5565,1814,5569,1811,5568,1805,5563,1802,5521,1802,5511,1801,5501,1798e" filled="t" fillcolor="#50535C" stroked="f">
                <v:path arrowok="t"/>
                <v:fill/>
              </v:shape>
              <v:shape style="position:absolute;left:5371;top:1798;width:198;height:147" coordorigin="5371,1798" coordsize="198,147" path="m5448,1936l5419,1936,5437,1937,5444,1939,5448,1936e" filled="t" fillcolor="#50535C" stroked="f">
                <v:path arrowok="t"/>
                <v:fill/>
              </v:shape>
              <v:shape style="position:absolute;left:5371;top:1798;width:198;height:147" coordorigin="5371,1798" coordsize="198,147" path="m5538,1799l5521,1802,5563,1802,5560,1800,5559,1799,5545,1799,5538,1799e" filled="t" fillcolor="#50535C" stroked="f">
                <v:path arrowok="t"/>
                <v:fill/>
              </v:shape>
              <v:shape style="position:absolute;left:5371;top:1798;width:198;height:147" coordorigin="5371,1798" coordsize="198,147" path="m5556,1798l5545,1799,5559,1799,5556,1798e" filled="t" fillcolor="#50535C" stroked="f">
                <v:path arrowok="t"/>
                <v:fill/>
              </v:shape>
            </v:group>
            <v:group style="position:absolute;left:5797;top:1796;width:202;height:151" coordorigin="5797,1796" coordsize="202,151">
              <v:shape style="position:absolute;left:5797;top:1796;width:202;height:151" coordorigin="5797,1796" coordsize="202,151" path="m5931,1796l5931,1796,5922,1804,5919,1808,5915,1813,5862,1870,5850,1883,5831,1902,5800,1931,5798,1934,5797,1939,5798,1942,5804,1945,5808,1947,5811,1944,5813,1942,5815,1940,5857,1937,5863,1937,5868,1937,5880,1937,5884,1934,5891,1924,5895,1918,5922,1890,5936,1875,5952,1859,5966,1844,5980,1830,5995,1817,5996,1816,5998,1815,5999,1812,5999,1810,5998,1805,5948,1805,5943,1804,5931,1796e" filled="t" fillcolor="#50535C" stroked="f">
                <v:path arrowok="t"/>
                <v:fill/>
              </v:shape>
              <v:shape style="position:absolute;left:5797;top:1796;width:202;height:151" coordorigin="5797,1796" coordsize="202,151" path="m5863,1937l5857,1937,5857,1938,5863,1937e" filled="t" fillcolor="#50535C" stroked="f">
                <v:path arrowok="t"/>
                <v:fill/>
              </v:shape>
              <v:shape style="position:absolute;left:5797;top:1796;width:202;height:151" coordorigin="5797,1796" coordsize="202,151" path="m5992,1798l5975,1802,5964,1803,5948,1805,5998,1805,5997,1801,5992,1798e" filled="t" fillcolor="#50535C" stroked="f">
                <v:path arrowok="t"/>
                <v:fill/>
              </v:shape>
            </v:group>
            <v:group style="position:absolute;left:5516;top:1798;width:199;height:149" coordorigin="5516,1798" coordsize="199,149">
              <v:shape style="position:absolute;left:5516;top:1798;width:199;height:149" coordorigin="5516,1798" coordsize="199,149" path="m5644,1798l5640,1802,5637,1805,5615,1828,5571,1876,5555,1892,5526,1925,5522,1928,5517,1934,5516,1939,5521,1945,5528,1948,5536,1941,5552,1939,5559,1939,5569,1937,5586,1937,5595,1937,5597,1936,5602,1929,5606,1923,5616,1912,5643,1883,5649,1877,5654,1870,5667,1856,5674,1849,5691,1832,5699,1822,5711,1815,5712,1813,5714,1811,5715,1809,5713,1804,5713,1804,5663,1804,5654,1803,5644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597,1936e" filled="t" fillcolor="#50535C" stroked="f">
                <v:path arrowok="t"/>
                <v:fill/>
              </v:shape>
              <v:shape style="position:absolute;left:5516;top:1798;width:199;height:149" coordorigin="5516,1798" coordsize="199,149" path="m5676,1800l5663,1804,5713,1804,5712,1803,5695,1803,5690,1801,5680,1801,5676,1800e" filled="t" fillcolor="#50535C" stroked="f">
                <v:path arrowok="t"/>
                <v:fill/>
              </v:shape>
              <v:shape style="position:absolute;left:5516;top:1798;width:199;height:149" coordorigin="5516,1798" coordsize="199,149" path="m5701,1798l5695,1803,5712,1803,5710,1801,5703,1799,5701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689,1801l5680,1801,5690,1801,5689,1801e" filled="t" fillcolor="#50535C" stroked="f">
                <v:path arrowok="t"/>
                <v:fill/>
              </v:shape>
            </v:group>
            <v:group style="position:absolute;left:6514;top:1798;width:194;height:144" coordorigin="6514,1798" coordsize="194,144">
              <v:shape style="position:absolute;left:6514;top:1798;width:194;height:144" coordorigin="6514,1798" coordsize="194,144" path="m6586,1940l6571,1940,6582,1942,6584,1941,6586,1940e" filled="t" fillcolor="#50535C" stroked="f">
                <v:path arrowok="t"/>
                <v:fill/>
              </v:shape>
              <v:shape style="position:absolute;left:6514;top:1798;width:194;height:144" coordorigin="6514,1798" coordsize="194,144" path="m6560,1941l6533,1941,6536,1941,6543,1942,6546,1942,6560,1941e" filled="t" fillcolor="#50535C" stroked="f">
                <v:path arrowok="t"/>
                <v:fill/>
              </v:shape>
              <v:shape style="position:absolute;left:6514;top:1798;width:194;height:144" coordorigin="6514,1798" coordsize="194,144" path="m6643,1798l6640,1800,6631,1810,6625,1816,6574,1872,6526,1918,6515,1928,6515,1929,6514,1931,6517,1938,6522,1941,6533,1941,6560,1941,6571,1940,6586,1940,6595,1930,6643,1881,6651,1871,6665,1857,6679,1843,6693,1829,6709,1816,6709,1804,6707,1802,6678,1802,6673,1801,6655,1801,6651,1801,6643,1798e" filled="t" fillcolor="#50535C" stroked="f">
                <v:path arrowok="t"/>
                <v:fill/>
              </v:shape>
              <v:shape style="position:absolute;left:6514;top:1798;width:194;height:144" coordorigin="6514,1798" coordsize="194,144" path="m6690,1799l6678,1802,6707,1802,6705,1800,6692,1799,6690,1799e" filled="t" fillcolor="#50535C" stroked="f">
                <v:path arrowok="t"/>
                <v:fill/>
              </v:shape>
              <v:shape style="position:absolute;left:6514;top:1798;width:194;height:144" coordorigin="6514,1798" coordsize="194,144" path="m6668,1800l6655,1801,6673,1801,6668,1800e" filled="t" fillcolor="#50535C" stroked="f">
                <v:path arrowok="t"/>
                <v:fill/>
              </v:shape>
            </v:group>
            <v:group style="position:absolute;left:5079;top:1800;width:190;height:146" coordorigin="5079,1800" coordsize="190,146">
              <v:shape style="position:absolute;left:5079;top:1800;width:190;height:146" coordorigin="5079,1800" coordsize="190,146" path="m5204,1802l5201,1804,5099,1911,5092,1920,5083,1928,5083,1929,5079,1934,5080,1940,5089,1944,5093,1945,5107,1943,5118,1942,5134,1939,5141,1939,5158,1939,5162,1932,5166,1926,5174,1918,5187,1904,5202,1888,5213,1876,5230,1857,5243,1841,5268,1810,5267,1808,5266,1807,5221,1807,5204,1802e" filled="t" fillcolor="#50535C" stroked="f">
                <v:path arrowok="t"/>
                <v:fill/>
              </v:shape>
              <v:shape style="position:absolute;left:5079;top:1800;width:190;height:146" coordorigin="5079,1800" coordsize="190,146" path="m5158,1939l5141,1939,5151,1944,5155,1942,5158,1939e" filled="t" fillcolor="#50535C" stroked="f">
                <v:path arrowok="t"/>
                <v:fill/>
              </v:shape>
              <v:shape style="position:absolute;left:5079;top:1800;width:190;height:146" coordorigin="5079,1800" coordsize="190,146" path="m5252,1800l5233,1804,5221,1807,5266,1807,5266,1804,5257,1802,5252,1800e" filled="t" fillcolor="#50535C" stroked="f">
                <v:path arrowok="t"/>
                <v:fill/>
              </v:shape>
            </v:group>
            <v:group style="position:absolute;left:4651;top:1803;width:196;height:143" coordorigin="4651,1803" coordsize="196,143">
              <v:shape style="position:absolute;left:4651;top:1803;width:196;height:143" coordorigin="4651,1803" coordsize="196,143" path="m4783,1803l4780,1805,4777,1808,4719,1866,4692,1894,4678,1909,4670,1916,4664,1925,4651,1934,4653,1940,4664,1945,4671,1946,4681,1943,4685,1942,4695,1940,4703,1937,4729,1937,4731,1935,4732,1933,4752,1910,4767,1893,4779,1881,4797,1863,4847,1810,4845,1809,4844,1807,4824,1807,4817,1806,4801,1805,4792,1804,4783,1803e" filled="t" fillcolor="#50535C" stroked="f">
                <v:path arrowok="t"/>
                <v:fill/>
              </v:shape>
              <v:shape style="position:absolute;left:4651;top:1803;width:196;height:143" coordorigin="4651,1803" coordsize="196,143" path="m4729,1937l4703,1937,4718,1945,4724,1941,4729,1937e" filled="t" fillcolor="#50535C" stroked="f">
                <v:path arrowok="t"/>
                <v:fill/>
              </v:shape>
              <v:shape style="position:absolute;left:4651;top:1803;width:196;height:143" coordorigin="4651,1803" coordsize="196,143" path="m4834,1805l4824,1807,4844,1807,4843,1806,4838,1805,4834,1805e" filled="t" fillcolor="#50535C" stroked="f">
                <v:path arrowok="t"/>
                <v:fill/>
              </v:shape>
            </v:group>
            <v:group style="position:absolute;left:3646;top:1797;width:208;height:154" coordorigin="3646,1797" coordsize="208,154">
              <v:shape style="position:absolute;left:3646;top:1797;width:208;height:154" coordorigin="3646,1797" coordsize="208,154" path="m3783,1797l3780,1799,3778,1802,3770,1810,3759,1822,3745,1837,3726,1855,3698,1883,3692,1888,3687,1895,3673,1909,3659,1924,3646,1938,3646,1941,3650,1950,3653,1951,3663,1946,3665,1945,3674,1944,3681,1944,3699,1941,3735,1941,3740,1936,3743,1933,3752,1924,3792,1879,3805,1863,3819,1848,3832,1833,3847,1820,3854,1814,3853,1810,3848,1805,3793,1805,3790,1803,3786,1799,3785,1798,3783,1797e" filled="t" fillcolor="#50535C" stroked="f">
                <v:path arrowok="t"/>
                <v:fill/>
              </v:shape>
              <v:shape style="position:absolute;left:3646;top:1797;width:208;height:154" coordorigin="3646,1797" coordsize="208,154" path="m3735,1941l3699,1941,3711,1942,3728,1945,3733,1944,3735,1941e" filled="t" fillcolor="#50535C" stroked="f">
                <v:path arrowok="t"/>
                <v:fill/>
              </v:shape>
              <v:shape style="position:absolute;left:3646;top:1797;width:208;height:154" coordorigin="3646,1797" coordsize="208,154" path="m3681,1944l3674,1944,3680,1944,3681,1944e" filled="t" fillcolor="#50535C" stroked="f">
                <v:path arrowok="t"/>
                <v:fill/>
              </v:shape>
              <v:shape style="position:absolute;left:3646;top:1797;width:208;height:154" coordorigin="3646,1797" coordsize="208,154" path="m3822,1801l3809,1802,3803,1804,3793,1805,3848,1805,3847,1804,3827,1804,3822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37,1801l3827,1804,3847,1804,3845,1802,3841,1802,3837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45,1801l3841,1802,3845,1802e" filled="t" fillcolor="#50535C" stroked="f">
                <v:path arrowok="t"/>
                <v:fill/>
              </v:shape>
            </v:group>
            <v:group style="position:absolute;left:2781;top:1802;width:206;height:144" coordorigin="2781,1802" coordsize="206,144">
              <v:shape style="position:absolute;left:2781;top:1802;width:206;height:144" coordorigin="2781,1802" coordsize="206,144" path="m2914,1802l2910,1805,2904,1807,2896,1818,2891,1824,2862,1852,2849,1868,2842,1877,2835,1886,2822,1894,2821,1896,2816,1902,2812,1906,2801,1918,2793,1926,2781,1939,2783,1944,2794,1946,2800,1946,2815,1945,2823,1943,2839,1940,2847,1939,2877,1939,2881,1934,2885,1929,2891,1921,2902,1908,2918,1891,2932,1876,2975,1826,2979,1822,2988,1812,2986,1808,2930,1808,2922,1807,2920,1804,2916,1802,2915,1802,2914,1802e" filled="t" fillcolor="#50535C" stroked="f">
                <v:path arrowok="t"/>
                <v:fill/>
              </v:shape>
              <v:shape style="position:absolute;left:2781;top:1802;width:206;height:144" coordorigin="2781,1802" coordsize="206,144" path="m2877,1939l2847,1939,2860,1944,2866,1944,2874,1941,2876,1940,2877,1939e" filled="t" fillcolor="#50535C" stroked="f">
                <v:path arrowok="t"/>
                <v:fill/>
              </v:shape>
              <v:shape style="position:absolute;left:2781;top:1802;width:206;height:144" coordorigin="2781,1802" coordsize="206,144" path="m2971,1803l2963,1805,2960,1805,2945,1807,2935,1807,2930,1808,2986,1808,2986,1807,2975,1804,2971,1803e" filled="t" fillcolor="#50535C" stroked="f">
                <v:path arrowok="t"/>
                <v:fill/>
              </v:shape>
              <v:shape style="position:absolute;left:2781;top:1802;width:206;height:144" coordorigin="2781,1802" coordsize="206,144" path="m2916,1802l2915,1802,2916,1802e" filled="t" fillcolor="#50535C" stroked="f">
                <v:path arrowok="t"/>
                <v:fill/>
              </v:shape>
            </v:group>
            <v:group style="position:absolute;left:4073;top:1795;width:210;height:152" coordorigin="4073,1795" coordsize="210,152">
              <v:shape style="position:absolute;left:4073;top:1795;width:210;height:152" coordorigin="4073,1795" coordsize="210,152" path="m4212,1795l4209,1796,4187,1818,4169,1837,4157,1851,4143,1865,4127,1882,4113,1896,4098,1909,4084,1923,4081,1926,4078,1928,4073,1933,4073,1936,4077,1944,4081,1946,4091,1944,4117,1944,4122,1942,4128,1941,4150,1941,4150,1941,4160,1931,4174,1916,4189,1903,4191,1901,4192,1899,4202,1889,4210,1880,4220,1870,4234,1856,4279,1813,4281,1811,4282,1809,4280,1801,4227,1801,4221,1800,4212,1795e" filled="t" fillcolor="#50535C" stroked="f">
                <v:path arrowok="t"/>
                <v:fill/>
              </v:shape>
              <v:shape style="position:absolute;left:4073;top:1795;width:210;height:152" coordorigin="4073,1795" coordsize="210,152" path="m4117,1944l4091,1944,4096,1945,4106,1945,4112,1946,4117,1944e" filled="t" fillcolor="#50535C" stroked="f">
                <v:path arrowok="t"/>
                <v:fill/>
              </v:shape>
              <v:shape style="position:absolute;left:4073;top:1795;width:210;height:152" coordorigin="4073,1795" coordsize="210,152" path="m4150,1941l4128,1941,4137,1941,4141,1944,4145,1945,4148,1943,4150,1941e" filled="t" fillcolor="#50535C" stroked="f">
                <v:path arrowok="t"/>
                <v:fill/>
              </v:shape>
              <v:shape style="position:absolute;left:4073;top:1795;width:210;height:152" coordorigin="4073,1795" coordsize="210,152" path="m4235,1799l4233,1799,4227,1801,4280,1801,4280,1801,4247,1801,4235,1799e" filled="t" fillcolor="#50535C" stroked="f">
                <v:path arrowok="t"/>
                <v:fill/>
              </v:shape>
              <v:shape style="position:absolute;left:4073;top:1795;width:210;height:152" coordorigin="4073,1795" coordsize="210,152" path="m4278,1797l4257,1798,4247,1801,4280,1801,4279,1797,4278,1797e" filled="t" fillcolor="#50535C" stroked="f">
                <v:path arrowok="t"/>
                <v:fill/>
              </v:shape>
            </v:group>
            <v:group style="position:absolute;left:4219;top:1793;width:211;height:150" coordorigin="4219,1793" coordsize="211,150">
              <v:shape style="position:absolute;left:4219;top:1793;width:211;height:150" coordorigin="4219,1793" coordsize="211,150" path="m4359,1793l4350,1802,4342,1810,4327,1827,4285,1868,4271,1882,4264,1889,4256,1897,4245,1904,4243,1907,4232,1917,4226,1923,4224,1926,4219,1932,4219,1936,4224,1942,4228,1943,4235,1939,4238,1938,4283,1937,4299,1937,4312,1924,4342,1895,4344,1893,4349,1889,4361,1878,4375,1864,4407,1832,4421,1818,4427,1812,4430,1807,4424,1799,4383,1799,4376,1799,4369,1799,4359,1793e" filled="t" fillcolor="#50535C" stroked="f">
                <v:path arrowok="t"/>
                <v:fill/>
              </v:shape>
              <v:shape style="position:absolute;left:4219;top:1793;width:211;height:150" coordorigin="4219,1793" coordsize="211,150" path="m4299,1937l4283,1937,4284,1938,4293,1942,4298,1938,4299,1937e" filled="t" fillcolor="#50535C" stroked="f">
                <v:path arrowok="t"/>
                <v:fill/>
              </v:shape>
              <v:shape style="position:absolute;left:4219;top:1793;width:211;height:150" coordorigin="4219,1793" coordsize="211,150" path="m4411,1795l4400,1799,4383,1799,4424,1799,4417,1796,4411,1795e" filled="t" fillcolor="#50535C" stroked="f">
                <v:path arrowok="t"/>
                <v:fill/>
              </v:shape>
            </v:group>
            <v:group style="position:absolute;left:2931;top:1799;width:203;height:153" coordorigin="2931,1799" coordsize="203,153">
              <v:shape style="position:absolute;left:2931;top:1799;width:203;height:153" coordorigin="2931,1799" coordsize="203,153" path="m3065,1800l3061,1802,3053,1809,3038,1823,3007,1852,3006,1854,2974,1890,2959,1907,2947,1923,2934,1938,2931,1940,2931,1942,2934,1951,2938,1952,2945,1951,2947,1950,2949,1950,2969,1947,2989,1946,2991,1946,3007,1946,3011,1939,3014,1936,3022,1927,3029,1921,3041,1907,3047,1900,3055,1893,3068,1879,3082,1863,3094,1847,3107,1832,3113,1826,3120,1820,3134,1810,3132,1803,3128,1802,3106,1802,3105,1802,3088,1802,3082,1801,3076,1801,3065,1800e" filled="t" fillcolor="#50535C" stroked="f">
                <v:path arrowok="t"/>
                <v:fill/>
              </v:shape>
              <v:shape style="position:absolute;left:2931;top:1799;width:203;height:153" coordorigin="2931,1799" coordsize="203,153" path="m3007,1946l2991,1946,2994,1947,3004,1949,3005,1949,3007,1946e" filled="t" fillcolor="#50535C" stroked="f">
                <v:path arrowok="t"/>
                <v:fill/>
              </v:shape>
              <v:shape style="position:absolute;left:2931;top:1799;width:203;height:153" coordorigin="2931,1799" coordsize="203,153" path="m3120,1799l3112,1802,3106,1802,3128,1802,3123,1799,3120,1799e" filled="t" fillcolor="#50535C" stroked="f">
                <v:path arrowok="t"/>
                <v:fill/>
              </v:shape>
              <v:shape style="position:absolute;left:2931;top:1799;width:203;height:153" coordorigin="2931,1799" coordsize="203,153" path="m3096,1801l3092,1801,3088,1801,3088,1802,3105,1802,3096,1801e" filled="t" fillcolor="#50535C" stroked="f">
                <v:path arrowok="t"/>
                <v:fill/>
              </v:shape>
            </v:group>
            <v:group style="position:absolute;left:3933;top:1796;width:200;height:151" coordorigin="3933,1796" coordsize="200,151">
              <v:shape style="position:absolute;left:3933;top:1796;width:200;height:151" coordorigin="3933,1796" coordsize="200,151" path="m3985,1945l3965,1945,3975,1947,3980,1947,3985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3964,1945l3950,1945,3959,1946,3964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4071,1796l4064,1798,4060,1802,4052,1812,4047,1817,4041,1824,4014,1850,4001,1865,3987,1880,3972,1897,3958,1912,3944,1925,3942,1927,3939,1929,3933,1937,3936,1944,3936,1944,3946,1946,3950,1945,3964,1945,3965,1945,3985,1945,3991,1944,3997,1942,4011,1942,4012,1942,4015,1940,4017,1929,4033,1914,4078,1869,4111,1831,4118,1824,4128,1817,4129,1816,4135,1808,4134,1803,4080,1803,4078,1802,4076,1802,4071,1796e" filled="t" fillcolor="#50535C" stroked="f">
                <v:path arrowok="t"/>
                <v:fill/>
              </v:shape>
              <v:shape style="position:absolute;left:3933;top:1796;width:200;height:151" coordorigin="3933,1796" coordsize="200,151" path="m4011,1942l3997,1942,4006,1944,4009,1944,4011,1942e" filled="t" fillcolor="#50535C" stroked="f">
                <v:path arrowok="t"/>
                <v:fill/>
              </v:shape>
              <v:shape style="position:absolute;left:3933;top:1796;width:200;height:151" coordorigin="3933,1796" coordsize="200,151" path="m4119,1796l4092,1799,4080,1803,4134,1803,4132,1797,4119,1796e" filled="t" fillcolor="#50535C" stroked="f">
                <v:path arrowok="t"/>
                <v:fill/>
              </v:shape>
            </v:group>
            <v:group style="position:absolute;left:4366;top:1795;width:204;height:146" coordorigin="4366,1795" coordsize="204,146">
              <v:shape style="position:absolute;left:4366;top:1795;width:204;height:146" coordorigin="4366,1795" coordsize="204,146" path="m4502,1795l4500,1796,4496,1800,4467,1829,4453,1844,4437,1860,4422,1874,4408,1888,4399,1898,4390,1907,4376,1919,4373,1922,4366,1929,4366,1932,4371,1939,4374,1941,4384,1940,4392,1940,4407,1937,4426,1937,4430,1936,4431,1935,4444,1935,4446,1934,4451,1927,4452,1927,4460,1919,4468,1912,4478,1901,4503,1874,4520,1857,4534,1843,4549,1829,4565,1817,4570,1813,4570,1807,4563,1800,4562,1800,4511,1800,4502,1795e" filled="t" fillcolor="#50535C" stroked="f">
                <v:path arrowok="t"/>
                <v:fill/>
              </v:shape>
              <v:shape style="position:absolute;left:4366;top:1795;width:204;height:146" coordorigin="4366,1795" coordsize="204,146" path="m4392,1940l4384,1940,4390,1941,4392,1940e" filled="t" fillcolor="#50535C" stroked="f">
                <v:path arrowok="t"/>
                <v:fill/>
              </v:shape>
              <v:shape style="position:absolute;left:4366;top:1795;width:204;height:146" coordorigin="4366,1795" coordsize="204,146" path="m4426,1937l4407,1937,4419,1939,4426,1937e" filled="t" fillcolor="#50535C" stroked="f">
                <v:path arrowok="t"/>
                <v:fill/>
              </v:shape>
              <v:shape style="position:absolute;left:4366;top:1795;width:204;height:146" coordorigin="4366,1795" coordsize="204,146" path="m4444,1935l4431,1935,4440,1938,4444,1935e" filled="t" fillcolor="#50535C" stroked="f">
                <v:path arrowok="t"/>
                <v:fill/>
              </v:shape>
              <v:shape style="position:absolute;left:4366;top:1795;width:204;height:146" coordorigin="4366,1795" coordsize="204,146" path="m4559,1797l4547,1798,4536,1798,4518,1798,4511,1800,4562,1800,4561,1799,4561,1798,4536,1798,4561,1798,4559,1797e" filled="t" fillcolor="#50535C" stroked="f">
                <v:path arrowok="t"/>
                <v:fill/>
              </v:shape>
            </v:group>
            <v:group style="position:absolute;left:3220;top:1795;width:200;height:149" coordorigin="3220,1795" coordsize="200,149">
              <v:shape style="position:absolute;left:3220;top:1795;width:200;height:149" coordorigin="3220,1795" coordsize="200,149" path="m3349,1797l3346,1798,3342,1803,3341,1804,3296,1853,3284,1865,3267,1884,3232,1919,3225,1926,3220,1935,3227,1943,3236,1944,3255,1938,3265,1935,3303,1935,3306,1928,3308,1926,3356,1878,3385,1844,3399,1829,3413,1816,3419,1811,3419,1806,3415,1802,3363,1802,3349,1797e" filled="t" fillcolor="#50535C" stroked="f">
                <v:path arrowok="t"/>
                <v:fill/>
              </v:shape>
              <v:shape style="position:absolute;left:3220;top:1795;width:200;height:149" coordorigin="3220,1795" coordsize="200,149" path="m3299,1937l3285,1937,3296,1938,3299,1937e" filled="t" fillcolor="#50535C" stroked="f">
                <v:path arrowok="t"/>
                <v:fill/>
              </v:shape>
              <v:shape style="position:absolute;left:3220;top:1795;width:200;height:149" coordorigin="3220,1795" coordsize="200,149" path="m3303,1935l3265,1935,3280,1937,3299,1937,3302,1937,3303,1935e" filled="t" fillcolor="#50535C" stroked="f">
                <v:path arrowok="t"/>
                <v:fill/>
              </v:shape>
              <v:shape style="position:absolute;left:3220;top:1795;width:200;height:149" coordorigin="3220,1795" coordsize="200,149" path="m3406,1795l3388,1798,3363,1802,3415,1802,3410,1797,3406,1795e" filled="t" fillcolor="#50535C" stroked="f">
                <v:path arrowok="t"/>
                <v:fill/>
              </v:shape>
            </v:group>
            <v:group style="position:absolute;left:3365;top:1798;width:198;height:147" coordorigin="3365,1798" coordsize="198,147">
              <v:shape style="position:absolute;left:3365;top:1798;width:198;height:147" coordorigin="3365,1798" coordsize="198,147" path="m3495,1798l3494,1798,3484,1808,3466,1828,3452,1842,3438,1856,3429,1865,3420,1873,3409,1886,3407,1889,3397,1899,3369,1931,3367,1932,3365,1936,3365,1939,3368,1944,3375,1945,3380,1942,3382,1941,3390,1939,3413,1936,3442,1936,3442,1936,3447,1932,3472,1906,3490,1889,3502,1876,3532,1843,3545,1828,3559,1814,3563,1811,3563,1805,3557,1802,3515,1802,3505,1801,3495,1798e" filled="t" fillcolor="#50535C" stroked="f">
                <v:path arrowok="t"/>
                <v:fill/>
              </v:shape>
              <v:shape style="position:absolute;left:3365;top:1798;width:198;height:147" coordorigin="3365,1798" coordsize="198,147" path="m3442,1936l3413,1936,3432,1937,3438,1939,3442,1936e" filled="t" fillcolor="#50535C" stroked="f">
                <v:path arrowok="t"/>
                <v:fill/>
              </v:shape>
              <v:shape style="position:absolute;left:3365;top:1798;width:198;height:147" coordorigin="3365,1798" coordsize="198,147" path="m3533,1799l3515,1802,3557,1802,3555,1800,3553,1799,3540,1799,3533,1799e" filled="t" fillcolor="#50535C" stroked="f">
                <v:path arrowok="t"/>
                <v:fill/>
              </v:shape>
              <v:shape style="position:absolute;left:3365;top:1798;width:198;height:147" coordorigin="3365,1798" coordsize="198,147" path="m3551,1798l3540,1799,3553,1799,3551,1798e" filled="t" fillcolor="#50535C" stroked="f">
                <v:path arrowok="t"/>
                <v:fill/>
              </v:shape>
            </v:group>
            <v:group style="position:absolute;left:3791;top:1796;width:202;height:151" coordorigin="3791,1796" coordsize="202,151">
              <v:shape style="position:absolute;left:3791;top:1796;width:202;height:151" coordorigin="3791,1796" coordsize="202,151" path="m3926,1796l3926,1796,3916,1804,3914,1808,3909,1813,3856,1870,3844,1883,3825,1902,3794,1931,3793,1934,3791,1939,3792,1942,3799,1945,3802,1947,3806,1944,3808,1942,3810,1940,3851,1937,3858,1937,3863,1937,3875,1937,3878,1934,3885,1924,3890,1918,3917,1890,3931,1875,3946,1859,3960,1844,3974,1830,3990,1817,3991,1816,3992,1815,3993,1812,3994,1810,3993,1805,3943,1805,3938,1804,3926,1796e" filled="t" fillcolor="#50535C" stroked="f">
                <v:path arrowok="t"/>
                <v:fill/>
              </v:shape>
              <v:shape style="position:absolute;left:3791;top:1796;width:202;height:151" coordorigin="3791,1796" coordsize="202,151" path="m3858,1937l3851,1937,3851,1938,3858,1937e" filled="t" fillcolor="#50535C" stroked="f">
                <v:path arrowok="t"/>
                <v:fill/>
              </v:shape>
              <v:shape style="position:absolute;left:3791;top:1796;width:202;height:151" coordorigin="3791,1796" coordsize="202,151" path="m3987,1798l3969,1802,3959,1803,3943,1805,3993,1805,3992,1801,3987,1798e" filled="t" fillcolor="#50535C" stroked="f">
                <v:path arrowok="t"/>
                <v:fill/>
              </v:shape>
            </v:group>
            <v:group style="position:absolute;left:3511;top:1798;width:199;height:149" coordorigin="3511,1798" coordsize="199,149">
              <v:shape style="position:absolute;left:3511;top:1798;width:199;height:149" coordorigin="3511,1798" coordsize="199,149" path="m3639,1798l3635,1802,3631,1805,3609,1828,3565,1876,3550,1892,3520,1925,3517,1928,3511,1934,3511,1939,3515,1945,3523,1948,3530,1941,3546,1939,3553,1939,3564,1937,3581,1937,3590,1937,3591,1936,3596,1929,3600,1923,3610,1912,3638,1883,3644,1877,3649,1870,3662,1856,3669,1849,3686,1832,3694,1822,3705,1815,3707,1813,3708,1811,3710,1809,3708,1804,3707,1804,3658,1804,3649,1803,3639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591,1936e" filled="t" fillcolor="#50535C" stroked="f">
                <v:path arrowok="t"/>
                <v:fill/>
              </v:shape>
              <v:shape style="position:absolute;left:3511;top:1798;width:199;height:149" coordorigin="3511,1798" coordsize="199,149" path="m3671,1800l3658,1804,3707,1804,3706,1803,3689,1803,3684,1801,3675,1801,3671,1800e" filled="t" fillcolor="#50535C" stroked="f">
                <v:path arrowok="t"/>
                <v:fill/>
              </v:shape>
              <v:shape style="position:absolute;left:3511;top:1798;width:199;height:149" coordorigin="3511,1798" coordsize="199,149" path="m3695,1798l3689,1803,3706,1803,3704,1801,3698,1799,3695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684,1801l3675,1801,3684,1801,3684,1801e" filled="t" fillcolor="#50535C" stroked="f">
                <v:path arrowok="t"/>
                <v:fill/>
              </v:shape>
            </v:group>
            <v:group style="position:absolute;left:4508;top:1798;width:194;height:144" coordorigin="4508,1798" coordsize="194,144">
              <v:shape style="position:absolute;left:4508;top:1798;width:194;height:144" coordorigin="4508,1798" coordsize="194,144" path="m4581,1940l4566,1940,4577,1942,4579,1941,4581,1940e" filled="t" fillcolor="#50535C" stroked="f">
                <v:path arrowok="t"/>
                <v:fill/>
              </v:shape>
              <v:shape style="position:absolute;left:4508;top:1798;width:194;height:144" coordorigin="4508,1798" coordsize="194,144" path="m4554,1941l4527,1941,4531,1941,4537,1942,4541,1942,4554,1941e" filled="t" fillcolor="#50535C" stroked="f">
                <v:path arrowok="t"/>
                <v:fill/>
              </v:shape>
              <v:shape style="position:absolute;left:4508;top:1798;width:194;height:144" coordorigin="4508,1798" coordsize="194,144" path="m4638,1798l4635,1800,4626,1810,4620,1816,4568,1872,4521,1918,4510,1928,4509,1929,4508,1931,4512,1938,4516,1941,4527,1941,4554,1941,4566,1940,4581,1940,4589,1930,4637,1881,4646,1871,4659,1857,4673,1843,4688,1829,4703,1816,4703,1804,4702,1802,4672,1802,4667,1801,4649,1801,4646,1801,4638,1798e" filled="t" fillcolor="#50535C" stroked="f">
                <v:path arrowok="t"/>
                <v:fill/>
              </v:shape>
              <v:shape style="position:absolute;left:4508;top:1798;width:194;height:144" coordorigin="4508,1798" coordsize="194,144" path="m4684,1799l4672,1802,4702,1802,4700,1800,4687,1799,4684,1799e" filled="t" fillcolor="#50535C" stroked="f">
                <v:path arrowok="t"/>
                <v:fill/>
              </v:shape>
              <v:shape style="position:absolute;left:4508;top:1798;width:194;height:144" coordorigin="4508,1798" coordsize="194,144" path="m4662,1800l4649,1801,4667,1801,4662,1800e" filled="t" fillcolor="#50535C" stroked="f">
                <v:path arrowok="t"/>
                <v:fill/>
              </v:shape>
            </v:group>
            <v:group style="position:absolute;left:3073;top:1800;width:190;height:146" coordorigin="3073,1800" coordsize="190,146">
              <v:shape style="position:absolute;left:3073;top:1800;width:190;height:146" coordorigin="3073,1800" coordsize="190,146" path="m3199,1802l3196,1804,3094,1911,3086,1920,3078,1928,3077,1929,3073,1934,3075,1940,3084,1944,3087,1945,3102,1943,3112,1942,3129,1939,3135,1939,3152,1939,3157,1932,3160,1926,3169,1918,3181,1904,3196,1888,3208,1876,3225,1857,3237,1841,3263,1810,3261,1808,3261,1807,3215,1807,3199,1802e" filled="t" fillcolor="#50535C" stroked="f">
                <v:path arrowok="t"/>
                <v:fill/>
              </v:shape>
              <v:shape style="position:absolute;left:3073;top:1800;width:190;height:146" coordorigin="3073,1800" coordsize="190,146" path="m3152,1939l3135,1939,3146,1944,3150,1942,3152,1939e" filled="t" fillcolor="#50535C" stroked="f">
                <v:path arrowok="t"/>
                <v:fill/>
              </v:shape>
              <v:shape style="position:absolute;left:3073;top:1800;width:190;height:146" coordorigin="3073,1800" coordsize="190,146" path="m3246,1800l3227,1804,3215,1807,3261,1807,3260,1804,3252,1802,3246,1800e" filled="t" fillcolor="#50535C" stroked="f">
                <v:path arrowok="t"/>
                <v:fill/>
              </v:shape>
            </v:group>
            <v:group style="position:absolute;left:2646;top:1803;width:196;height:143" coordorigin="2646,1803" coordsize="196,143">
              <v:shape style="position:absolute;left:2646;top:1803;width:196;height:143" coordorigin="2646,1803" coordsize="196,143" path="m2777,1803l2774,1805,2771,1808,2714,1866,2686,1894,2672,1909,2665,1916,2659,1925,2646,1934,2647,1940,2659,1945,2665,1946,2676,1943,2679,1942,2690,1940,2697,1937,2723,1937,2726,1935,2727,1933,2746,1910,2761,1893,2773,1881,2791,1863,2841,1810,2839,1809,2838,1807,2818,1807,2812,1806,2796,1805,2786,1804,2777,1803e" filled="t" fillcolor="#50535C" stroked="f">
                <v:path arrowok="t"/>
                <v:fill/>
              </v:shape>
              <v:shape style="position:absolute;left:2646;top:1803;width:196;height:143" coordorigin="2646,1803" coordsize="196,143" path="m2723,1937l2697,1937,2712,1945,2718,1941,2723,1937e" filled="t" fillcolor="#50535C" stroked="f">
                <v:path arrowok="t"/>
                <v:fill/>
              </v:shape>
              <v:shape style="position:absolute;left:2646;top:1803;width:196;height:143" coordorigin="2646,1803" coordsize="196,143" path="m2828,1805l2818,1807,2838,1807,2838,1806,2832,1805,2828,1805e" filled="t" fillcolor="#50535C" stroked="f">
                <v:path arrowok="t"/>
                <v:fill/>
              </v:shape>
            </v:group>
            <v:group style="position:absolute;left:7669;top:1797;width:208;height:154" coordorigin="7669,1797" coordsize="208,154">
              <v:shape style="position:absolute;left:7669;top:1797;width:208;height:154" coordorigin="7669,1797" coordsize="208,154" path="m7807,1797l7804,1799,7801,1802,7793,1810,7782,1822,7768,1837,7749,1855,7721,1883,7715,1888,7711,1895,7696,1909,7683,1924,7669,1938,7669,1941,7673,1950,7676,1951,7686,1946,7688,1945,7697,1944,7704,1944,7722,1941,7758,1941,7763,1936,7767,1933,7775,1924,7815,1879,7829,1863,7842,1848,7855,1833,7870,1820,7877,1814,7876,1810,7871,1805,7816,1805,7813,1803,7810,1799,7808,1798,7807,1797e" filled="t" fillcolor="#50535C" stroked="f">
                <v:path arrowok="t"/>
                <v:fill/>
              </v:shape>
              <v:shape style="position:absolute;left:7669;top:1797;width:208;height:154" coordorigin="7669,1797" coordsize="208,154" path="m7758,1941l7722,1941,7734,1942,7751,1945,7756,1944,7758,1941e" filled="t" fillcolor="#50535C" stroked="f">
                <v:path arrowok="t"/>
                <v:fill/>
              </v:shape>
              <v:shape style="position:absolute;left:7669;top:1797;width:208;height:154" coordorigin="7669,1797" coordsize="208,154" path="m7704,1944l7697,1944,7703,1944,7704,1944e" filled="t" fillcolor="#50535C" stroked="f">
                <v:path arrowok="t"/>
                <v:fill/>
              </v:shape>
              <v:shape style="position:absolute;left:7669;top:1797;width:208;height:154" coordorigin="7669,1797" coordsize="208,154" path="m7845,1801l7833,1802,7826,1804,7816,1805,7871,1805,7871,1804,7851,1804,7845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0,1801l7851,1804,7871,1804,7868,1802,7865,1802,7860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8,1801l7865,1802,7868,1802e" filled="t" fillcolor="#50535C" stroked="f">
                <v:path arrowok="t"/>
                <v:fill/>
              </v:shape>
            </v:group>
            <v:group style="position:absolute;left:6804;top:1802;width:206;height:144" coordorigin="6804,1802" coordsize="206,144">
              <v:shape style="position:absolute;left:6804;top:1802;width:206;height:144" coordorigin="6804,1802" coordsize="206,144" path="m6937,1802l6933,1805,6928,1807,6920,1818,6914,1824,6885,1852,6872,1868,6865,1877,6858,1886,6846,1894,6844,1896,6839,1902,6836,1906,6824,1918,6816,1926,6804,1939,6806,1944,6818,1946,6824,1946,6838,1945,6846,1943,6862,1940,6870,1939,6900,1939,6905,1934,6908,1929,6914,1921,6925,1908,6942,1891,6955,1876,6998,1826,7002,1822,7011,1812,7010,1808,6953,1808,6945,1807,6943,1804,6940,1802,6939,1802,6937,1802e" filled="t" fillcolor="#50535C" stroked="f">
                <v:path arrowok="t"/>
                <v:fill/>
              </v:shape>
              <v:shape style="position:absolute;left:6804;top:1802;width:206;height:144" coordorigin="6804,1802" coordsize="206,144" path="m6900,1939l6870,1939,6883,1944,6889,1944,6897,1941,6899,1940,6900,1939e" filled="t" fillcolor="#50535C" stroked="f">
                <v:path arrowok="t"/>
                <v:fill/>
              </v:shape>
              <v:shape style="position:absolute;left:6804;top:1802;width:206;height:144" coordorigin="6804,1802" coordsize="206,144" path="m6994,1803l6986,1805,6983,1805,6968,1807,6958,1807,6953,1808,7010,1808,7010,1807,6999,1804,6994,1803e" filled="t" fillcolor="#50535C" stroked="f">
                <v:path arrowok="t"/>
                <v:fill/>
              </v:shape>
              <v:shape style="position:absolute;left:6804;top:1802;width:206;height:144" coordorigin="6804,1802" coordsize="206,144" path="m6940,1802l6939,1802,6940,1802e" filled="t" fillcolor="#50535C" stroked="f">
                <v:path arrowok="t"/>
                <v:fill/>
              </v:shape>
            </v:group>
            <v:group style="position:absolute;left:8096;top:1795;width:210;height:152" coordorigin="8096,1795" coordsize="210,152">
              <v:shape style="position:absolute;left:8096;top:1795;width:210;height:152" coordorigin="8096,1795" coordsize="210,152" path="m8235,1795l8232,1796,8210,1818,8193,1837,8180,1851,8166,1865,8150,1882,8136,1896,8122,1909,8107,1923,8105,1926,8102,1928,8096,1933,8096,1936,8100,1944,8104,1946,8115,1944,8140,1944,8146,1942,8151,1941,8173,1941,8173,1941,8184,1931,8197,1916,8212,1903,8214,1901,8216,1899,8225,1889,8233,1880,8243,1870,8257,1856,8302,1813,8304,1811,8306,1809,8304,1801,8250,1801,8245,1800,8235,1795e" filled="t" fillcolor="#50535C" stroked="f">
                <v:path arrowok="t"/>
                <v:fill/>
              </v:shape>
              <v:shape style="position:absolute;left:8096;top:1795;width:210;height:152" coordorigin="8096,1795" coordsize="210,152" path="m8140,1944l8115,1944,8119,1945,8129,1945,8135,1946,8140,1944e" filled="t" fillcolor="#50535C" stroked="f">
                <v:path arrowok="t"/>
                <v:fill/>
              </v:shape>
              <v:shape style="position:absolute;left:8096;top:1795;width:210;height:152" coordorigin="8096,1795" coordsize="210,152" path="m8173,1941l8151,1941,8161,1941,8164,1944,8169,1945,8171,1943,8173,1941e" filled="t" fillcolor="#50535C" stroked="f">
                <v:path arrowok="t"/>
                <v:fill/>
              </v:shape>
              <v:shape style="position:absolute;left:8096;top:1795;width:210;height:152" coordorigin="8096,1795" coordsize="210,152" path="m8258,1799l8257,1799,8250,1801,8304,1801,8304,1801,8270,1801,8258,1799e" filled="t" fillcolor="#50535C" stroked="f">
                <v:path arrowok="t"/>
                <v:fill/>
              </v:shape>
              <v:shape style="position:absolute;left:8096;top:1795;width:210;height:152" coordorigin="8096,1795" coordsize="210,152" path="m8301,1797l8281,1798,8270,1801,8304,1801,8303,1797,8301,1797e" filled="t" fillcolor="#50535C" stroked="f">
                <v:path arrowok="t"/>
                <v:fill/>
              </v:shape>
            </v:group>
            <v:group style="position:absolute;left:8242;top:1793;width:211;height:150" coordorigin="8242,1793" coordsize="211,150">
              <v:shape style="position:absolute;left:8242;top:1793;width:211;height:150" coordorigin="8242,1793" coordsize="211,150" path="m8383,1793l8374,1802,8365,1810,8350,1827,8308,1868,8294,1882,8287,1889,8280,1897,8268,1904,8266,1907,8256,1917,8249,1923,8247,1926,8242,1932,8243,1936,8248,1942,8252,1943,8259,1939,8261,1938,8306,1937,8322,1937,8335,1924,8366,1895,8367,1893,8372,1889,8385,1878,8398,1864,8430,1832,8444,1818,8450,1812,8453,1807,8447,1799,8406,1799,8399,1799,8392,1799,8383,1793e" filled="t" fillcolor="#50535C" stroked="f">
                <v:path arrowok="t"/>
                <v:fill/>
              </v:shape>
              <v:shape style="position:absolute;left:8242;top:1793;width:211;height:150" coordorigin="8242,1793" coordsize="211,150" path="m8322,1937l8306,1937,8308,1938,8316,1942,8321,1938,8322,1937e" filled="t" fillcolor="#50535C" stroked="f">
                <v:path arrowok="t"/>
                <v:fill/>
              </v:shape>
              <v:shape style="position:absolute;left:8242;top:1793;width:211;height:150" coordorigin="8242,1793" coordsize="211,150" path="m8434,1795l8423,1799,8406,1799,8447,1799,8441,1796,8434,1795e" filled="t" fillcolor="#50535C" stroked="f">
                <v:path arrowok="t"/>
                <v:fill/>
              </v:shape>
            </v:group>
            <v:group style="position:absolute;left:6954;top:1799;width:203;height:153" coordorigin="6954,1799" coordsize="203,153">
              <v:shape style="position:absolute;left:6954;top:1799;width:203;height:153" coordorigin="6954,1799" coordsize="203,153" path="m7088,1800l7084,1802,7076,1809,7062,1823,7031,1852,7029,1854,6997,1890,6982,1907,6970,1923,6957,1938,6955,1940,6954,1942,6957,1951,6961,1952,6968,1951,6970,1950,6972,1950,6992,1947,7012,1946,7015,1946,7030,1946,7035,1939,7037,1936,7046,1927,7052,1921,7065,1907,7070,1900,7078,1893,7092,1879,7105,1863,7117,1847,7130,1832,7136,1826,7143,1820,7157,1810,7156,1803,7151,1802,7129,1802,7129,1802,7111,1802,7105,1801,7099,1801,7088,1800e" filled="t" fillcolor="#50535C" stroked="f">
                <v:path arrowok="t"/>
                <v:fill/>
              </v:shape>
              <v:shape style="position:absolute;left:6954;top:1799;width:203;height:153" coordorigin="6954,1799" coordsize="203,153" path="m7030,1946l7015,1946,7017,1947,7028,1949,7028,1949,7030,1946e" filled="t" fillcolor="#50535C" stroked="f">
                <v:path arrowok="t"/>
                <v:fill/>
              </v:shape>
              <v:shape style="position:absolute;left:6954;top:1799;width:203;height:153" coordorigin="6954,1799" coordsize="203,153" path="m7143,1799l7135,1802,7129,1802,7151,1802,7146,1799,7143,1799e" filled="t" fillcolor="#50535C" stroked="f">
                <v:path arrowok="t"/>
                <v:fill/>
              </v:shape>
              <v:shape style="position:absolute;left:6954;top:1799;width:203;height:153" coordorigin="6954,1799" coordsize="203,153" path="m7119,1801l7115,1801,7111,1801,7111,1802,7129,1802,7119,1801e" filled="t" fillcolor="#50535C" stroked="f">
                <v:path arrowok="t"/>
                <v:fill/>
              </v:shape>
            </v:group>
            <v:group style="position:absolute;left:7957;top:1796;width:200;height:151" coordorigin="7957,1796" coordsize="200,151">
              <v:shape style="position:absolute;left:7957;top:1796;width:200;height:151" coordorigin="7957,1796" coordsize="200,151" path="m8008,1945l7988,1945,7998,1947,8003,1947,8008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7987,1945l7973,1945,7982,1946,7987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8095,1796l8087,1798,8083,1802,8075,1812,8070,1817,8064,1824,8038,1850,8024,1865,8010,1880,7996,1897,7981,1912,7967,1925,7965,1927,7963,1929,7957,1937,7959,1944,7959,1944,7970,1946,7973,1945,7987,1945,7988,1945,8008,1945,8014,1944,8021,1942,8035,1942,8035,1942,8038,1940,8040,1929,8056,1914,8101,1869,8134,1831,8141,1824,8151,1817,8152,1816,8158,1808,8157,1803,8103,1803,8102,1802,8099,1802,8095,1796e" filled="t" fillcolor="#50535C" stroked="f">
                <v:path arrowok="t"/>
                <v:fill/>
              </v:shape>
              <v:shape style="position:absolute;left:7957;top:1796;width:200;height:151" coordorigin="7957,1796" coordsize="200,151" path="m8035,1942l8021,1942,8030,1944,8032,1944,8035,1942e" filled="t" fillcolor="#50535C" stroked="f">
                <v:path arrowok="t"/>
                <v:fill/>
              </v:shape>
              <v:shape style="position:absolute;left:7957;top:1796;width:200;height:151" coordorigin="7957,1796" coordsize="200,151" path="m8143,1796l8115,1799,8103,1803,8157,1803,8155,1797,8143,1796e" filled="t" fillcolor="#50535C" stroked="f">
                <v:path arrowok="t"/>
                <v:fill/>
              </v:shape>
            </v:group>
            <v:group style="position:absolute;left:8389;top:1795;width:204;height:146" coordorigin="8389,1795" coordsize="204,146">
              <v:shape style="position:absolute;left:8389;top:1795;width:204;height:146" coordorigin="8389,1795" coordsize="204,146" path="m8526,1795l8523,1796,8519,1800,8491,1829,8476,1844,8460,1860,8446,1874,8431,1888,8422,1898,8414,1907,8399,1919,8396,1922,8389,1929,8389,1932,8394,1939,8397,1941,8407,1940,8415,1940,8430,1937,8449,1937,8453,1936,8454,1935,8467,1935,8469,1934,8474,1927,8475,1927,8483,1919,8491,1912,8501,1901,8526,1874,8543,1857,8558,1843,8572,1829,8588,1817,8593,1813,8593,1807,8587,1800,8586,1800,8534,1800,8526,1795e" filled="t" fillcolor="#50535C" stroked="f">
                <v:path arrowok="t"/>
                <v:fill/>
              </v:shape>
              <v:shape style="position:absolute;left:8389;top:1795;width:204;height:146" coordorigin="8389,1795" coordsize="204,146" path="m8415,1940l8407,1940,8413,1941,8415,1940e" filled="t" fillcolor="#50535C" stroked="f">
                <v:path arrowok="t"/>
                <v:fill/>
              </v:shape>
              <v:shape style="position:absolute;left:8389;top:1795;width:204;height:146" coordorigin="8389,1795" coordsize="204,146" path="m8449,1937l8430,1937,8442,1939,8449,1937e" filled="t" fillcolor="#50535C" stroked="f">
                <v:path arrowok="t"/>
                <v:fill/>
              </v:shape>
              <v:shape style="position:absolute;left:8389;top:1795;width:204;height:146" coordorigin="8389,1795" coordsize="204,146" path="m8467,1935l8454,1935,8463,1938,8467,1935e" filled="t" fillcolor="#50535C" stroked="f">
                <v:path arrowok="t"/>
                <v:fill/>
              </v:shape>
              <v:shape style="position:absolute;left:8389;top:1795;width:204;height:146" coordorigin="8389,1795" coordsize="204,146" path="m8582,1797l8570,1798,8559,1798,8541,1798,8534,1800,8586,1800,8585,1799,8584,1798,8559,1798,8584,1798,8582,1797e" filled="t" fillcolor="#50535C" stroked="f">
                <v:path arrowok="t"/>
                <v:fill/>
              </v:shape>
            </v:group>
            <v:group style="position:absolute;left:7243;top:1795;width:200;height:149" coordorigin="7243,1795" coordsize="200,149">
              <v:shape style="position:absolute;left:7243;top:1795;width:200;height:149" coordorigin="7243,1795" coordsize="200,149" path="m7373,1797l7369,1798,7365,1803,7364,1804,7319,1853,7308,1865,7290,1884,7256,1919,7249,1926,7243,1935,7250,1943,7259,1944,7278,1938,7288,1935,7326,1935,7330,1928,7332,1926,7379,1878,7408,1844,7422,1829,7437,1816,7443,1811,7442,1806,7438,1802,7386,1802,7373,179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3,1937l7308,1937,7319,1938,7323,193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6,1935l7288,1935,7304,1937,7323,1937,7325,1937,7326,1935e" filled="t" fillcolor="#50535C" stroked="f">
                <v:path arrowok="t"/>
                <v:fill/>
              </v:shape>
              <v:shape style="position:absolute;left:7243;top:1795;width:200;height:149" coordorigin="7243,1795" coordsize="200,149" path="m7430,1795l7411,1798,7386,1802,7438,1802,7433,1797,7430,1795e" filled="t" fillcolor="#50535C" stroked="f">
                <v:path arrowok="t"/>
                <v:fill/>
              </v:shape>
            </v:group>
            <v:group style="position:absolute;left:7388;top:1798;width:198;height:147" coordorigin="7388,1798" coordsize="198,147">
              <v:shape style="position:absolute;left:7388;top:1798;width:198;height:147" coordorigin="7388,1798" coordsize="198,147" path="m7518,1798l7517,1798,7507,1808,7489,1828,7476,1842,7461,1856,7452,1865,7443,1873,7432,1886,7430,1889,7421,1899,7392,1931,7390,1932,7388,1936,7389,1939,7392,1944,7399,1945,7404,1942,7405,1941,7413,1939,7436,1936,7466,1936,7466,1936,7470,1932,7495,1906,7513,1889,7525,1876,7555,1843,7568,1828,7583,1814,7587,1811,7586,1805,7580,1802,7539,1802,7528,1801,7518,1798e" filled="t" fillcolor="#50535C" stroked="f">
                <v:path arrowok="t"/>
                <v:fill/>
              </v:shape>
              <v:shape style="position:absolute;left:7388;top:1798;width:198;height:147" coordorigin="7388,1798" coordsize="198,147" path="m7466,1936l7436,1936,7455,1937,7462,1939,7466,1936e" filled="t" fillcolor="#50535C" stroked="f">
                <v:path arrowok="t"/>
                <v:fill/>
              </v:shape>
              <v:shape style="position:absolute;left:7388;top:1798;width:198;height:147" coordorigin="7388,1798" coordsize="198,147" path="m7556,1799l7539,1802,7580,1802,7578,1800,7577,1799,7563,1799,7556,1799e" filled="t" fillcolor="#50535C" stroked="f">
                <v:path arrowok="t"/>
                <v:fill/>
              </v:shape>
              <v:shape style="position:absolute;left:7388;top:1798;width:198;height:147" coordorigin="7388,1798" coordsize="198,147" path="m7574,1798l7563,1799,7577,1799,7574,1798e" filled="t" fillcolor="#50535C" stroked="f">
                <v:path arrowok="t"/>
                <v:fill/>
              </v:shape>
            </v:group>
            <v:group style="position:absolute;left:7815;top:1796;width:202;height:151" coordorigin="7815,1796" coordsize="202,151">
              <v:shape style="position:absolute;left:7815;top:1796;width:202;height:151" coordorigin="7815,1796" coordsize="202,151" path="m7949,1796l7949,1796,7939,1804,7937,1808,7933,1813,7879,1870,7868,1883,7848,1902,7817,1931,7816,1934,7815,1939,7816,1942,7822,1945,7826,1947,7829,1944,7831,1942,7833,1940,7874,1937,7881,1937,7886,1937,7898,1937,7902,1934,7909,1924,7913,1918,7940,1890,7954,1875,7970,1859,7983,1844,7998,1830,8013,1817,8014,1816,8015,1815,8017,1812,8017,1810,8016,1805,7966,1805,7961,1804,7949,1796e" filled="t" fillcolor="#50535C" stroked="f">
                <v:path arrowok="t"/>
                <v:fill/>
              </v:shape>
              <v:shape style="position:absolute;left:7815;top:1796;width:202;height:151" coordorigin="7815,1796" coordsize="202,151" path="m7881,1937l7874,1937,7874,1938,7881,1937e" filled="t" fillcolor="#50535C" stroked="f">
                <v:path arrowok="t"/>
                <v:fill/>
              </v:shape>
              <v:shape style="position:absolute;left:7815;top:1796;width:202;height:151" coordorigin="7815,1796" coordsize="202,151" path="m8010,1798l7993,1802,7982,1803,7966,1805,8016,1805,8015,1801,8010,1798e" filled="t" fillcolor="#50535C" stroked="f">
                <v:path arrowok="t"/>
                <v:fill/>
              </v:shape>
            </v:group>
            <v:group style="position:absolute;left:7534;top:1798;width:199;height:149" coordorigin="7534,1798" coordsize="199,149">
              <v:shape style="position:absolute;left:7534;top:1798;width:199;height:149" coordorigin="7534,1798" coordsize="199,149" path="m7662,1798l7658,1802,7654,1805,7633,1828,7588,1876,7573,1892,7544,1925,7540,1928,7535,1934,7534,1939,7539,1945,7546,1948,7554,1941,7570,1939,7576,1939,7587,1937,7604,1937,7613,1937,7614,1936,7620,1929,7623,1923,7634,1912,7661,1883,7667,1877,7672,1870,7685,1856,7692,1849,7709,1832,7717,1822,7728,1815,7730,1813,7731,1811,7733,1809,7731,1804,7730,1804,7681,1804,7672,1803,7662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614,1936e" filled="t" fillcolor="#50535C" stroked="f">
                <v:path arrowok="t"/>
                <v:fill/>
              </v:shape>
              <v:shape style="position:absolute;left:7534;top:1798;width:199;height:149" coordorigin="7534,1798" coordsize="199,149" path="m7694,1800l7681,1804,7730,1804,7730,1803,7712,1803,7708,1801,7698,1801,7694,1800e" filled="t" fillcolor="#50535C" stroked="f">
                <v:path arrowok="t"/>
                <v:fill/>
              </v:shape>
              <v:shape style="position:absolute;left:7534;top:1798;width:199;height:149" coordorigin="7534,1798" coordsize="199,149" path="m7718,1798l7712,1803,7730,1803,7728,1801,7721,1799,7718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707,1801l7698,1801,7708,1801,7707,1801e" filled="t" fillcolor="#50535C" stroked="f">
                <v:path arrowok="t"/>
                <v:fill/>
              </v:shape>
            </v:group>
            <v:group style="position:absolute;left:8531;top:1798;width:194;height:144" coordorigin="8531,1798" coordsize="194,144">
              <v:shape style="position:absolute;left:8531;top:1798;width:194;height:144" coordorigin="8531,1798" coordsize="194,144" path="m8604,1940l8589,1940,8600,1942,8602,1941,8604,1940e" filled="t" fillcolor="#50535C" stroked="f">
                <v:path arrowok="t"/>
                <v:fill/>
              </v:shape>
              <v:shape style="position:absolute;left:8531;top:1798;width:194;height:144" coordorigin="8531,1798" coordsize="194,144" path="m8577,1941l8551,1941,8554,1941,8561,1942,8564,1942,8577,1941e" filled="t" fillcolor="#50535C" stroked="f">
                <v:path arrowok="t"/>
                <v:fill/>
              </v:shape>
              <v:shape style="position:absolute;left:8531;top:1798;width:194;height:144" coordorigin="8531,1798" coordsize="194,144" path="m8661,1798l8658,1800,8649,1810,8643,1816,8591,1872,8544,1918,8533,1928,8532,1929,8531,1931,8535,1938,8540,1941,8551,1941,8577,1941,8589,1940,8604,1940,8612,1930,8660,1881,8669,1871,8682,1857,8696,1843,8711,1829,8727,1816,8727,1804,8725,1802,8696,1802,8691,1801,8673,1801,8669,1801,8661,1798e" filled="t" fillcolor="#50535C" stroked="f">
                <v:path arrowok="t"/>
                <v:fill/>
              </v:shape>
              <v:shape style="position:absolute;left:8531;top:1798;width:194;height:144" coordorigin="8531,1798" coordsize="194,144" path="m8708,1799l8696,1802,8725,1802,8723,1800,8710,1799,8708,1799e" filled="t" fillcolor="#50535C" stroked="f">
                <v:path arrowok="t"/>
                <v:fill/>
              </v:shape>
              <v:shape style="position:absolute;left:8531;top:1798;width:194;height:144" coordorigin="8531,1798" coordsize="194,144" path="m8686,1800l8673,1801,8691,1801,8686,1800e" filled="t" fillcolor="#50535C" stroked="f">
                <v:path arrowok="t"/>
                <v:fill/>
              </v:shape>
            </v:group>
            <v:group style="position:absolute;left:7097;top:1800;width:190;height:146" coordorigin="7097,1800" coordsize="190,146">
              <v:shape style="position:absolute;left:7097;top:1800;width:190;height:146" coordorigin="7097,1800" coordsize="190,146" path="m7222,1802l7219,1804,7117,1911,7109,1920,7101,1928,7101,1929,7097,1934,7098,1940,7107,1944,7111,1945,7125,1943,7135,1942,7152,1939,7158,1939,7175,1939,7180,1932,7183,1926,7192,1918,7205,1904,7219,1888,7231,1876,7248,1857,7261,1841,7286,1810,7285,1808,7284,1807,7238,1807,7222,1802e" filled="t" fillcolor="#50535C" stroked="f">
                <v:path arrowok="t"/>
                <v:fill/>
              </v:shape>
              <v:shape style="position:absolute;left:7097;top:1800;width:190;height:146" coordorigin="7097,1800" coordsize="190,146" path="m7175,1939l7158,1939,7169,1944,7173,1942,7175,1939e" filled="t" fillcolor="#50535C" stroked="f">
                <v:path arrowok="t"/>
                <v:fill/>
              </v:shape>
              <v:shape style="position:absolute;left:7097;top:1800;width:190;height:146" coordorigin="7097,1800" coordsize="190,146" path="m7269,1800l7251,1804,7238,1807,7284,1807,7283,1804,7275,1802,7269,1800e" filled="t" fillcolor="#50535C" stroked="f">
                <v:path arrowok="t"/>
                <v:fill/>
              </v:shape>
            </v:group>
            <v:group style="position:absolute;left:6669;top:1803;width:196;height:143" coordorigin="6669,1803" coordsize="196,143">
              <v:shape style="position:absolute;left:6669;top:1803;width:196;height:143" coordorigin="6669,1803" coordsize="196,143" path="m6800,1803l6798,1805,6795,1808,6737,1866,6710,1894,6696,1909,6688,1916,6682,1925,6669,1934,6670,1940,6682,1945,6689,1946,6699,1943,6702,1942,6713,1940,6721,1937,6746,1937,6749,1935,6750,1933,6770,1910,6785,1893,6797,1881,6815,1863,6865,1810,6863,1809,6862,1807,6841,1807,6835,1806,6819,1805,6810,1804,6800,1803e" filled="t" fillcolor="#50535C" stroked="f">
                <v:path arrowok="t"/>
                <v:fill/>
              </v:shape>
              <v:shape style="position:absolute;left:6669;top:1803;width:196;height:143" coordorigin="6669,1803" coordsize="196,143" path="m6746,1937l6721,1937,6736,1945,6741,1941,6746,1937e" filled="t" fillcolor="#50535C" stroked="f">
                <v:path arrowok="t"/>
                <v:fill/>
              </v:shape>
              <v:shape style="position:absolute;left:6669;top:1803;width:196;height:143" coordorigin="6669,1803" coordsize="196,143" path="m6852,1805l6841,1807,6862,1807,6861,1806,6856,1805,6852,1805e" filled="t" fillcolor="#50535C" stroked="f">
                <v:path arrowok="t"/>
                <v:fill/>
              </v:shape>
            </v:group>
            <v:group style="position:absolute;left:9681;top:1797;width:208;height:154" coordorigin="9681,1797" coordsize="208,154">
              <v:shape style="position:absolute;left:9681;top:1797;width:208;height:154" coordorigin="9681,1797" coordsize="208,154" path="m9819,1797l9816,1799,9813,1802,9806,1810,9795,1822,9780,1837,9761,1855,9733,1883,9727,1888,9723,1895,9708,1909,9695,1924,9681,1938,9681,1941,9685,1950,9689,1951,9698,1946,9700,1945,9709,1944,9716,1944,9734,1941,9770,1941,9775,1936,9779,1933,9787,1924,9827,1879,9841,1863,9854,1848,9867,1833,9882,1820,9889,1814,9888,1810,9883,1805,9828,1805,9825,1803,9822,1799,9820,1798,9819,1797e" filled="t" fillcolor="#50535C" stroked="f">
                <v:path arrowok="t"/>
                <v:fill/>
              </v:shape>
              <v:shape style="position:absolute;left:9681;top:1797;width:208;height:154" coordorigin="9681,1797" coordsize="208,154" path="m9770,1941l9734,1941,9746,1942,9763,1945,9768,1944,9770,1941e" filled="t" fillcolor="#50535C" stroked="f">
                <v:path arrowok="t"/>
                <v:fill/>
              </v:shape>
              <v:shape style="position:absolute;left:9681;top:1797;width:208;height:154" coordorigin="9681,1797" coordsize="208,154" path="m9716,1944l9709,1944,9715,1944,9716,1944e" filled="t" fillcolor="#50535C" stroked="f">
                <v:path arrowok="t"/>
                <v:fill/>
              </v:shape>
              <v:shape style="position:absolute;left:9681;top:1797;width:208;height:154" coordorigin="9681,1797" coordsize="208,154" path="m9857,1801l9845,1802,9838,1804,9828,1805,9883,1805,9883,1804,9863,1804,9857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73,1801l9863,1804,9883,1804,9880,1802,9877,1802,9873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80,1801l9877,1802,9880,1802e" filled="t" fillcolor="#50535C" stroked="f">
                <v:path arrowok="t"/>
                <v:fill/>
              </v:shape>
            </v:group>
            <v:group style="position:absolute;left:8816;top:1802;width:206;height:144" coordorigin="8816,1802" coordsize="206,144">
              <v:shape style="position:absolute;left:8816;top:1802;width:206;height:144" coordorigin="8816,1802" coordsize="206,144" path="m8949,1802l8945,1805,8940,1807,8932,1818,8926,1824,8897,1852,8884,1868,8877,1877,8870,1886,8858,1894,8856,1896,8851,1902,8848,1906,8836,1918,8828,1926,8816,1939,8818,1944,8830,1946,8836,1946,8850,1945,8858,1943,8874,1940,8882,1939,8912,1939,8917,1934,8920,1929,8926,1921,8937,1908,8954,1891,8967,1876,9010,1826,9014,1822,9023,1812,9022,1808,8965,1808,8958,1807,8955,1804,8952,1802,8951,1802,8949,1802e" filled="t" fillcolor="#50535C" stroked="f">
                <v:path arrowok="t"/>
                <v:fill/>
              </v:shape>
              <v:shape style="position:absolute;left:8816;top:1802;width:206;height:144" coordorigin="8816,1802" coordsize="206,144" path="m8912,1939l8882,1939,8896,1944,8901,1944,8909,1941,8911,1940,8912,1939e" filled="t" fillcolor="#50535C" stroked="f">
                <v:path arrowok="t"/>
                <v:fill/>
              </v:shape>
              <v:shape style="position:absolute;left:8816;top:1802;width:206;height:144" coordorigin="8816,1802" coordsize="206,144" path="m9006,1803l8999,1805,8995,1805,8980,1807,8970,1807,8965,1808,9022,1808,9022,1807,9011,1804,9006,1803e" filled="t" fillcolor="#50535C" stroked="f">
                <v:path arrowok="t"/>
                <v:fill/>
              </v:shape>
              <v:shape style="position:absolute;left:8816;top:1802;width:206;height:144" coordorigin="8816,1802" coordsize="206,144" path="m8952,1802l8951,1802,8952,1802e" filled="t" fillcolor="#50535C" stroked="f">
                <v:path arrowok="t"/>
                <v:fill/>
              </v:shape>
            </v:group>
            <v:group style="position:absolute;left:10108;top:1795;width:210;height:152" coordorigin="10108,1795" coordsize="210,152">
              <v:shape style="position:absolute;left:10108;top:1795;width:210;height:152" coordorigin="10108,1795" coordsize="210,152" path="m10247,1795l10244,1796,10222,1818,10205,1837,10192,1851,10178,1865,10162,1882,10148,1896,10134,1909,10119,1923,10117,1926,10114,1928,10108,1933,10108,1936,10112,1944,10117,1946,10127,1944,10152,1944,10158,1942,10163,1941,10185,1941,10185,1941,10196,1931,10209,1916,10224,1903,10226,1901,10228,1899,10238,1889,10245,1880,10255,1870,10269,1856,10315,1813,10316,1811,10318,1809,10316,1801,10262,1801,10257,1800,10247,1795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52,1944l10127,1944,10131,1945,10141,1945,10147,1946,10152,1944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85,1941l10163,1941,10173,1941,10176,1944,10181,1945,10183,1943,10185,1941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270,1799l10269,1799,10262,1801,10316,1801,10316,1801,10282,1801,10270,1799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314,1797l10293,1798,10282,1801,10316,1801,10315,1797,10314,1797e" filled="t" fillcolor="#50535C" stroked="f">
                <v:path arrowok="t"/>
                <v:fill/>
              </v:shape>
            </v:group>
            <v:group style="position:absolute;left:10254;top:1793;width:211;height:150" coordorigin="10254,1793" coordsize="211,150">
              <v:shape style="position:absolute;left:10254;top:1793;width:211;height:150" coordorigin="10254,1793" coordsize="211,150" path="m10395,1793l10386,1802,10377,1810,10362,1827,10320,1868,10306,1882,10299,1889,10292,1897,10280,1904,10278,1907,10268,1917,10261,1923,10259,1926,10254,1932,10255,1936,10260,1942,10264,1943,10271,1939,10273,1938,10318,1937,10334,1937,10347,1924,10378,1895,10379,1893,10384,1889,10397,1878,10410,1864,10442,1832,10456,1818,10462,1812,10465,1807,10459,1799,10418,1799,10411,1799,10404,1799,10395,1793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334,1937l10318,1937,10320,1938,10328,1942,10333,1938,10334,1937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446,1795l10435,1799,10418,1799,10459,1799,10453,1796,10446,1795e" filled="t" fillcolor="#50535C" stroked="f">
                <v:path arrowok="t"/>
                <v:fill/>
              </v:shape>
            </v:group>
            <v:group style="position:absolute;left:8966;top:1799;width:203;height:153" coordorigin="8966,1799" coordsize="203,153">
              <v:shape style="position:absolute;left:8966;top:1799;width:203;height:153" coordorigin="8966,1799" coordsize="203,153" path="m9100,1800l9096,1802,9088,1809,9074,1823,9043,1852,9041,1854,9009,1890,8995,1907,8982,1923,8969,1938,8967,1940,8966,1942,8969,1951,8973,1952,8980,1951,8982,1950,8984,1950,9004,1947,9024,1946,9027,1946,9042,1946,9047,1939,9049,1936,9058,1927,9064,1921,9077,1907,9082,1900,9090,1893,9104,1879,9117,1863,9129,1847,9142,1832,9148,1826,9155,1820,9169,1810,9168,1803,9164,1802,9141,1802,9141,1802,9123,1802,9117,1801,9111,1801,9100,1800e" filled="t" fillcolor="#50535C" stroked="f">
                <v:path arrowok="t"/>
                <v:fill/>
              </v:shape>
              <v:shape style="position:absolute;left:8966;top:1799;width:203;height:153" coordorigin="8966,1799" coordsize="203,153" path="m9042,1946l9027,1946,9029,1947,9040,1949,9040,1949,9042,1946e" filled="t" fillcolor="#50535C" stroked="f">
                <v:path arrowok="t"/>
                <v:fill/>
              </v:shape>
              <v:shape style="position:absolute;left:8966;top:1799;width:203;height:153" coordorigin="8966,1799" coordsize="203,153" path="m9155,1799l9147,1802,9141,1802,9164,1802,9158,1799,9155,1799e" filled="t" fillcolor="#50535C" stroked="f">
                <v:path arrowok="t"/>
                <v:fill/>
              </v:shape>
              <v:shape style="position:absolute;left:8966;top:1799;width:203;height:153" coordorigin="8966,1799" coordsize="203,153" path="m9131,1801l9127,1801,9123,1801,9123,1802,9141,1802,9131,1801e" filled="t" fillcolor="#50535C" stroked="f">
                <v:path arrowok="t"/>
                <v:fill/>
              </v:shape>
            </v:group>
            <v:group style="position:absolute;left:9969;top:1796;width:200;height:151" coordorigin="9969,1796" coordsize="200,151">
              <v:shape style="position:absolute;left:9969;top:1796;width:200;height:151" coordorigin="9969,1796" coordsize="200,151" path="m10020,1945l10000,1945,10010,1947,10015,1947,10020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9999,1945l9985,1945,9994,1946,9999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10107,1796l10099,1798,10095,1802,10087,1812,10082,1817,10076,1824,10050,1850,10036,1865,10022,1880,10008,1897,9993,1912,9979,1925,9977,1927,9975,1929,9969,1937,9971,1944,9971,1944,9982,1946,9985,1945,9999,1945,10000,1945,10020,1945,10026,1944,10033,1942,10047,1942,10048,1942,10050,1940,10052,1929,10068,1914,10113,1869,10146,1831,10154,1824,10163,1817,10164,1816,10170,1808,10169,1803,10115,1803,10114,1802,10111,1802,10107,1796e" filled="t" fillcolor="#50535C" stroked="f">
                <v:path arrowok="t"/>
                <v:fill/>
              </v:shape>
              <v:shape style="position:absolute;left:9969;top:1796;width:200;height:151" coordorigin="9969,1796" coordsize="200,151" path="m10047,1942l10033,1942,10042,1944,10044,1944,10047,1942e" filled="t" fillcolor="#50535C" stroked="f">
                <v:path arrowok="t"/>
                <v:fill/>
              </v:shape>
              <v:shape style="position:absolute;left:9969;top:1796;width:200;height:151" coordorigin="9969,1796" coordsize="200,151" path="m10155,1796l10127,1799,10115,1803,10169,1803,10168,1797,10155,1796e" filled="t" fillcolor="#50535C" stroked="f">
                <v:path arrowok="t"/>
                <v:fill/>
              </v:shape>
            </v:group>
            <v:group style="position:absolute;left:10401;top:1795;width:204;height:146" coordorigin="10401,1795" coordsize="204,146">
              <v:shape style="position:absolute;left:10401;top:1795;width:204;height:146" coordorigin="10401,1795" coordsize="204,146" path="m10538,1795l10535,1796,10531,1800,10503,1829,10488,1844,10472,1860,10458,1874,10443,1888,10434,1898,10426,1907,10411,1919,10408,1922,10401,1929,10401,1932,10406,1939,10409,1941,10419,1940,10427,1940,10442,1937,10462,1937,10465,1936,10466,1935,10479,1935,10481,1934,10486,1927,10487,1927,10495,1919,10503,1912,10514,1901,10538,1874,10556,1857,10570,1843,10584,1829,10600,1817,10605,1813,10606,1807,10599,1800,10598,1800,10546,1800,10538,179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27,1940l10419,1940,10425,1941,10427,1940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62,1937l10442,1937,10454,1939,10462,1937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79,1935l10466,1935,10475,1938,10479,193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594,1797l10582,1798,10571,1798,10553,1798,10546,1800,10598,1800,10597,1799,10596,1798,10571,1798,10596,1798,10594,1797e" filled="t" fillcolor="#50535C" stroked="f">
                <v:path arrowok="t"/>
                <v:fill/>
              </v:shape>
            </v:group>
            <v:group style="position:absolute;left:9255;top:1795;width:200;height:149" coordorigin="9255,1795" coordsize="200,149">
              <v:shape style="position:absolute;left:9255;top:1795;width:200;height:149" coordorigin="9255,1795" coordsize="200,149" path="m9385,1797l9381,1798,9377,1803,9376,1804,9331,1853,9320,1865,9302,1884,9268,1919,9261,1926,9255,1935,9262,1943,9271,1944,9290,1938,9300,1935,9338,1935,9342,1928,9344,1926,9391,1878,9420,1844,9434,1829,9449,1816,9455,1811,9454,1806,9450,1802,9398,1802,9385,179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5,1937l9320,1937,9331,1938,9335,193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8,1935l9300,1935,9316,1937,9335,1937,9337,1937,9338,1935e" filled="t" fillcolor="#50535C" stroked="f">
                <v:path arrowok="t"/>
                <v:fill/>
              </v:shape>
              <v:shape style="position:absolute;left:9255;top:1795;width:200;height:149" coordorigin="9255,1795" coordsize="200,149" path="m9442,1795l9424,1798,9398,1802,9450,1802,9445,1797,9442,1795e" filled="t" fillcolor="#50535C" stroked="f">
                <v:path arrowok="t"/>
                <v:fill/>
              </v:shape>
            </v:group>
            <v:group style="position:absolute;left:9400;top:1798;width:198;height:147" coordorigin="9400,1798" coordsize="198,147">
              <v:shape style="position:absolute;left:9400;top:1798;width:198;height:147" coordorigin="9400,1798" coordsize="198,147" path="m9530,1798l9530,1798,9519,1808,9501,1828,9488,1842,9473,1856,9464,1865,9455,1873,9444,1886,9442,1889,9433,1899,9404,1931,9402,1932,9400,1936,9401,1939,9404,1944,9411,1945,9416,1942,9417,1941,9425,1939,9448,1936,9478,1936,9478,1936,9482,1932,9507,1906,9525,1889,9537,1876,9567,1843,9580,1828,9595,1814,9599,1811,9598,1805,9593,1802,9551,1802,9540,1801,9530,1798e" filled="t" fillcolor="#50535C" stroked="f">
                <v:path arrowok="t"/>
                <v:fill/>
              </v:shape>
              <v:shape style="position:absolute;left:9400;top:1798;width:198;height:147" coordorigin="9400,1798" coordsize="198,147" path="m9478,1936l9448,1936,9467,1937,9474,1939,9478,1936e" filled="t" fillcolor="#50535C" stroked="f">
                <v:path arrowok="t"/>
                <v:fill/>
              </v:shape>
              <v:shape style="position:absolute;left:9400;top:1798;width:198;height:147" coordorigin="9400,1798" coordsize="198,147" path="m9568,1799l9551,1802,9593,1802,9590,1800,9589,1799,9575,1799,9568,1799e" filled="t" fillcolor="#50535C" stroked="f">
                <v:path arrowok="t"/>
                <v:fill/>
              </v:shape>
              <v:shape style="position:absolute;left:9400;top:1798;width:198;height:147" coordorigin="9400,1798" coordsize="198,147" path="m9586,1798l9575,1799,9589,1799,9586,1798e" filled="t" fillcolor="#50535C" stroked="f">
                <v:path arrowok="t"/>
                <v:fill/>
              </v:shape>
            </v:group>
            <v:group style="position:absolute;left:9827;top:1796;width:202;height:151" coordorigin="9827,1796" coordsize="202,151">
              <v:shape style="position:absolute;left:9827;top:1796;width:202;height:151" coordorigin="9827,1796" coordsize="202,151" path="m9961,1796l9961,1796,9951,1804,9949,1808,9945,1813,9892,1870,9880,1883,9860,1902,9829,1931,9828,1934,9827,1939,9828,1942,9834,1945,9838,1947,9841,1944,9843,1942,9845,1940,9886,1937,9893,1937,9898,1937,9910,1937,9914,1934,9921,1924,9925,1918,9952,1890,9966,1875,9982,1859,9996,1844,10010,1830,10025,1817,10026,1816,10027,1815,10029,1812,10029,1810,10028,1805,9978,1805,9973,1804,9961,1796e" filled="t" fillcolor="#50535C" stroked="f">
                <v:path arrowok="t"/>
                <v:fill/>
              </v:shape>
              <v:shape style="position:absolute;left:9827;top:1796;width:202;height:151" coordorigin="9827,1796" coordsize="202,151" path="m9893,1937l9886,1937,9886,1938,9893,1937e" filled="t" fillcolor="#50535C" stroked="f">
                <v:path arrowok="t"/>
                <v:fill/>
              </v:shape>
              <v:shape style="position:absolute;left:9827;top:1796;width:202;height:151" coordorigin="9827,1796" coordsize="202,151" path="m10022,1798l10005,1802,9994,1803,9978,1805,10028,1805,10027,1801,10022,1798e" filled="t" fillcolor="#50535C" stroked="f">
                <v:path arrowok="t"/>
                <v:fill/>
              </v:shape>
            </v:group>
            <v:group style="position:absolute;left:9546;top:1798;width:199;height:149" coordorigin="9546,1798" coordsize="199,149">
              <v:shape style="position:absolute;left:9546;top:1798;width:199;height:149" coordorigin="9546,1798" coordsize="199,149" path="m9674,1798l9670,1802,9666,1805,9645,1828,9600,1876,9585,1892,9556,1925,9552,1928,9547,1934,9546,1939,9551,1945,9558,1948,9566,1941,9582,1939,9588,1939,9599,1937,9616,1937,9625,1937,9626,1936,9632,1929,9635,1923,9646,1912,9673,1883,9679,1877,9684,1870,9697,1856,9704,1849,9721,1832,9729,1822,9740,1815,9742,1813,9743,1811,9745,1809,9743,1804,9742,1804,9693,1804,9684,1803,9674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626,1936e" filled="t" fillcolor="#50535C" stroked="f">
                <v:path arrowok="t"/>
                <v:fill/>
              </v:shape>
              <v:shape style="position:absolute;left:9546;top:1798;width:199;height:149" coordorigin="9546,1798" coordsize="199,149" path="m9706,1800l9693,1804,9742,1804,9742,1803,9724,1803,9720,1801,9710,1801,9706,1800e" filled="t" fillcolor="#50535C" stroked="f">
                <v:path arrowok="t"/>
                <v:fill/>
              </v:shape>
              <v:shape style="position:absolute;left:9546;top:1798;width:199;height:149" coordorigin="9546,1798" coordsize="199,149" path="m9730,1798l9724,1803,9742,1803,9740,1801,9733,1799,9730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719,1801l9710,1801,9720,1801,9719,1801e" filled="t" fillcolor="#50535C" stroked="f">
                <v:path arrowok="t"/>
                <v:fill/>
              </v:shape>
            </v:group>
            <v:group style="position:absolute;left:10543;top:1798;width:194;height:144" coordorigin="10543,1798" coordsize="194,144">
              <v:shape style="position:absolute;left:10543;top:1798;width:194;height:144" coordorigin="10543,1798" coordsize="194,144" path="m10616,1940l10601,1940,10612,1942,10614,1941,10616,1940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590,1941l10563,1941,10566,1941,10573,1942,10576,1942,10590,1941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73,1798l10670,1800,10661,1810,10655,1816,10603,1872,10556,1918,10545,1928,10544,1929,10543,1931,10547,1938,10552,1941,10563,1941,10590,1941,10601,1940,10616,1940,10625,1930,10672,1881,10681,1871,10694,1857,10709,1843,10723,1829,10739,1816,10739,1804,10737,1802,10708,1802,10703,1801,10685,1801,10681,1801,10673,1798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720,1799l10708,1802,10737,1802,10735,1800,10722,1799,10720,1799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98,1800l10685,1801,10703,1801,10698,1800e" filled="t" fillcolor="#50535C" stroked="f">
                <v:path arrowok="t"/>
                <v:fill/>
              </v:shape>
            </v:group>
            <v:group style="position:absolute;left:9109;top:1800;width:190;height:146" coordorigin="9109,1800" coordsize="190,146">
              <v:shape style="position:absolute;left:9109;top:1800;width:190;height:146" coordorigin="9109,1800" coordsize="190,146" path="m9234,1802l9231,1804,9129,1911,9121,1920,9113,1928,9113,1929,9109,1934,9110,1940,9119,1944,9123,1945,9137,1943,9148,1942,9164,1939,9170,1939,9187,1939,9192,1932,9195,1926,9204,1918,9217,1904,9231,1888,9243,1876,9260,1857,9273,1841,9298,1810,9297,1808,9296,1807,9250,1807,9234,1802e" filled="t" fillcolor="#50535C" stroked="f">
                <v:path arrowok="t"/>
                <v:fill/>
              </v:shape>
              <v:shape style="position:absolute;left:9109;top:1800;width:190;height:146" coordorigin="9109,1800" coordsize="190,146" path="m9187,1939l9170,1939,9181,1944,9185,1942,9187,1939e" filled="t" fillcolor="#50535C" stroked="f">
                <v:path arrowok="t"/>
                <v:fill/>
              </v:shape>
              <v:shape style="position:absolute;left:9109;top:1800;width:190;height:146" coordorigin="9109,1800" coordsize="190,146" path="m9281,1800l9263,1804,9250,1807,9296,1807,9295,1804,9287,1802,9281,1800e" filled="t" fillcolor="#50535C" stroked="f">
                <v:path arrowok="t"/>
                <v:fill/>
              </v:shape>
            </v:group>
            <v:group style="position:absolute;left:8681;top:1803;width:196;height:143" coordorigin="8681,1803" coordsize="196,143">
              <v:shape style="position:absolute;left:8681;top:1803;width:196;height:143" coordorigin="8681,1803" coordsize="196,143" path="m8812,1803l8810,1805,8807,1808,8749,1866,8722,1894,8708,1909,8700,1916,8694,1925,8681,1934,8682,1940,8694,1945,8701,1946,8711,1943,8714,1942,8725,1940,8733,1937,8758,1937,8761,1935,8762,1933,8782,1910,8797,1893,8809,1881,8827,1863,8877,1810,8875,1809,8874,1807,8854,1807,8847,1806,8831,1805,8822,1804,8812,1803e" filled="t" fillcolor="#50535C" stroked="f">
                <v:path arrowok="t"/>
                <v:fill/>
              </v:shape>
              <v:shape style="position:absolute;left:8681;top:1803;width:196;height:143" coordorigin="8681,1803" coordsize="196,143" path="m8758,1937l8733,1937,8748,1945,8754,1941,8758,1937e" filled="t" fillcolor="#50535C" stroked="f">
                <v:path arrowok="t"/>
                <v:fill/>
              </v:shape>
              <v:shape style="position:absolute;left:8681;top:1803;width:196;height:143" coordorigin="8681,1803" coordsize="196,143" path="m8864,1805l8854,1807,8874,1807,8873,1806,8868,1805,8864,1805e" filled="t" fillcolor="#50535C" stroked="f">
                <v:path arrowok="t"/>
                <v:fill/>
              </v:shape>
            </v:group>
            <v:group style="position:absolute;left:11052;top:1793;width:211;height:150" coordorigin="11052,1793" coordsize="211,150">
              <v:shape style="position:absolute;left:11052;top:1793;width:211;height:150" coordorigin="11052,1793" coordsize="211,150" path="m11192,1793l11183,1802,11174,1810,11160,1827,11118,1867,11104,1881,11096,1889,11089,1896,11078,1904,11076,1906,11065,1916,11059,1923,11056,1925,11052,1932,11052,1936,11057,1941,11061,1942,11068,1939,11071,1938,11115,1937,11131,1937,11145,1924,11175,1894,11176,1892,11182,1889,11194,1878,11208,1864,11240,1831,11254,1817,11259,1812,11262,1807,11257,1799,11215,1799,11208,1799,11201,1799,11192,1793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131,1937l11115,1937,11117,1937,11126,1941,11131,1938,11131,1937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244,1795l11232,1798,11215,1799,11257,1799,11250,1795,11244,1795e" filled="t" fillcolor="#50535C" stroked="f">
                <v:path arrowok="t"/>
                <v:fill/>
              </v:shape>
            </v:group>
            <v:group style="position:absolute;left:11198;top:1795;width:204;height:146" coordorigin="11198,1795" coordsize="204,146">
              <v:shape style="position:absolute;left:11198;top:1795;width:204;height:146" coordorigin="11198,1795" coordsize="204,146" path="m11335,1795l11332,1796,11329,1800,11300,1829,11286,1843,11269,1860,11255,1873,11241,1888,11232,1897,11223,1907,11209,1918,11205,1922,11199,1928,11198,1932,11203,1939,11206,1941,11216,1940,11224,1940,11240,1936,11259,1936,11263,1935,11264,1935,11276,1935,11278,1934,11284,1927,11284,1926,11293,1919,11300,1912,11311,1901,11336,1874,11353,1856,11367,1842,11382,1829,11397,1816,11403,1813,11403,1806,11396,1800,11395,1799,11344,1799,11335,179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24,1940l11216,1940,11222,1940,11224,1940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59,1936l11240,1936,11251,1939,11259,1936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76,1935l11264,1935,11272,1937,11276,193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392,1797l11379,1797,11368,1798,11350,1798,11344,1799,11395,1799,11394,1798,11393,1798,11368,1798,11393,1798,11392,1797e" filled="t" fillcolor="#50535C" stroked="f">
                <v:path arrowok="t"/>
                <v:fill/>
              </v:shape>
            </v:group>
            <v:group style="position:absolute;left:11341;top:1798;width:194;height:144" coordorigin="11341,1798" coordsize="194,144">
              <v:shape style="position:absolute;left:11341;top:1798;width:194;height:144" coordorigin="11341,1798" coordsize="194,144" path="m11413,1939l11399,1939,11409,1942,11411,1940,11413,1939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387,1940l11360,1940,11363,1941,11370,1941,11374,1942,11387,1940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71,1798l11467,1800,11458,1809,11453,1815,11401,1871,11353,1917,11342,1927,11342,1929,11341,1930,11344,1937,11349,1941,11360,1940,11387,1940,11399,1939,11413,1939,11422,1930,11470,1881,11478,1871,11492,1856,11506,1842,11521,1829,11536,1816,11536,1803,11535,1802,11505,1802,11500,1801,11482,1801,11479,1801,11471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517,1798l11505,1802,11535,1802,11533,1799,11520,1799,11517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95,1800l11482,1801,11500,1801,11495,1800e" filled="t" fillcolor="#50535C" stroked="f">
                <v:path arrowok="t"/>
                <v:fill/>
              </v:shape>
            </v:group>
            <v:group style="position:absolute;left:11463;top:1794;width:162;height:154" coordorigin="11463,1794" coordsize="162,154">
              <v:shape style="position:absolute;left:11463;top:1794;width:162;height:154" coordorigin="11463,1794" coordsize="162,154" path="m11615,1794l11556,1843,11533,1868,11525,1875,11510,1888,11496,1903,11479,1922,11474,1926,11466,1932,11463,1935,11463,1939,11463,1939,11464,1944,11468,1948,11474,1948,11478,1945,11482,1943,11495,1941,11502,1939,11514,1939,11521,1936,11542,1936,11559,1919,11577,1901,11605,1872,11610,1867,11615,1862,11623,1853,11624,1848,11616,1841,11616,1837,11618,1829,11619,1827,11621,1817,11621,1809,11618,1796,11615,1794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14,1939l11502,1939,11509,1940,11514,1940,11514,1939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42,1936l11521,1936,11526,1936,11535,1939,11539,1939,11542,1936e" filled="t" fillcolor="#50535C" stroked="f">
                <v:path arrowok="t"/>
                <v:fill/>
              </v:shape>
            </v:group>
            <v:group style="position:absolute;left:11575;top:1899;width:37;height:47" coordorigin="11575,1899" coordsize="37,47">
              <v:shape style="position:absolute;left:11575;top:1899;width:37;height:47" coordorigin="11575,1899" coordsize="37,47" path="m11612,1941l11593,1941,11596,1941,11603,1945,11607,1945,11612,1941e" filled="t" fillcolor="#50535C" stroked="f">
                <v:path arrowok="t"/>
                <v:fill/>
              </v:shape>
              <v:shape style="position:absolute;left:11575;top:1899;width:37;height:47" coordorigin="11575,1899" coordsize="37,47" path="m11608,1899l11605,1901,11602,1905,11598,1909,11590,1918,11584,1922,11575,1932,11576,1936,11581,1939,11583,1940,11586,1941,11593,1941,11612,1941,11613,1940,11615,1938,11617,1928,11616,1917,11615,1905,11612,1899,11608,1899e" filled="t" fillcolor="#50535C" stroked="f">
                <v:path arrowok="t"/>
                <v:fill/>
              </v:shape>
            </v:group>
            <v:group style="position:absolute;left:10708;top:1798;width:194;height:144" coordorigin="10708,1798" coordsize="194,144">
              <v:shape style="position:absolute;left:10708;top:1798;width:194;height:144" coordorigin="10708,1798" coordsize="194,144" path="m10781,1940l10766,1940,10777,1942,10779,1941,10781,1940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754,1941l10727,1941,10731,1941,10737,1942,10741,1942,10754,1941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38,1798l10835,1800,10826,1810,10820,1816,10768,1872,10721,1918,10710,1928,10709,1929,10708,1931,10712,1938,10716,1941,10727,1941,10754,1941,10766,1940,10781,1940,10789,1930,10837,1881,10846,1871,10859,1857,10873,1843,10888,1829,10903,1816,10903,1804,10902,1802,10872,1802,10867,1801,10849,1801,10846,1801,10838,1798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84,1799l10872,1802,10902,1802,10900,1800,10887,1799,10884,1799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62,1800l10849,1801,10867,1801,10862,1800e" filled="t" fillcolor="#50535C" stroked="f">
                <v:path arrowok="t"/>
                <v:fill/>
              </v:shape>
            </v:group>
            <v:group style="position:absolute;left:10881;top:1798;width:194;height:144" coordorigin="10881,1798" coordsize="194,144">
              <v:shape style="position:absolute;left:10881;top:1798;width:194;height:144" coordorigin="10881,1798" coordsize="194,144" path="m10954,1940l10939,1940,10950,1942,10952,1941,10954,1940e" filled="t" fillcolor="#50535C" stroked="f">
                <v:path arrowok="t"/>
                <v:fill/>
              </v:shape>
              <v:shape style="position:absolute;left:10881;top:1798;width:194;height:144" coordorigin="10881,1798" coordsize="194,144" path="m10927,1941l10900,1941,10904,1941,10910,1942,10914,1942,10927,1941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11,1798l11008,1800,10999,1810,10993,1816,10941,1872,10894,1918,10883,1928,10882,1929,10881,1931,10884,1938,10889,1941,10900,1941,10927,1941,10939,1940,10954,1940,10962,1930,11010,1881,11019,1871,11032,1857,11046,1843,11061,1829,11076,1816,11076,1804,11075,1802,11045,1802,11040,1801,11022,1801,11019,1801,11011,1798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57,1799l11045,1802,11075,1802,11073,1800,11060,1799,11057,1799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35,1800l11022,1801,11040,1801,11035,1800e" filled="t" fillcolor="#50535C" stroked="f">
                <v:path arrowok="t"/>
                <v:fill/>
              </v:shape>
            </v:group>
            <v:group style="position:absolute;left:5820;top:2502;width:600;height:280" coordorigin="5820,2502" coordsize="600,280">
              <v:shape style="position:absolute;left:5820;top:2502;width:600;height:280" coordorigin="5820,2502" coordsize="600,280" path="m6180,2562l6200,2502,6420,2502,6420,2782,5820,2782,5820,2722,5939,2660e" filled="f" stroked="t" strokeweight="2.126pt" strokecolor="#50535C">
                <v:path arrowok="t"/>
              </v:shape>
            </v:group>
            <v:group style="position:absolute;left:5958;top:2585;width:80;height:80" coordorigin="5958,2585" coordsize="80,80">
              <v:shape style="position:absolute;left:5958;top:2585;width:80;height:80" coordorigin="5958,2585" coordsize="80,80" path="m6038,2665l5958,2585e" filled="f" stroked="t" strokeweight="2.126pt" strokecolor="#50535C">
                <v:path arrowok="t"/>
              </v:shape>
            </v:group>
            <v:group style="position:absolute;left:6058;top:2565;width:80;height:80" coordorigin="6058,2565" coordsize="80,80">
              <v:shape style="position:absolute;left:6058;top:2565;width:80;height:80" coordorigin="6058,2565" coordsize="80,80" path="m6138,2645l6058,2565e" filled="f" stroked="t" strokeweight="2.126pt" strokecolor="#50535C">
                <v:path arrowok="t"/>
              </v:shape>
            </v:group>
            <v:group style="position:absolute;left:5800;top:2862;width:640;height:2" coordorigin="5800,2862" coordsize="640,2">
              <v:shape style="position:absolute;left:5800;top:2862;width:640;height:2" coordorigin="5800,2862" coordsize="640,0" path="m6440,2862l5800,2862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41.259888pt;width:550.295pt;height:.1pt;mso-position-horizontal-relative:page;mso-position-vertical-relative:page;z-index:-5495" coordorigin="617,14825" coordsize="11006,2">
            <v:shape style="position:absolute;left:617;top:14825;width:11006;height:2" coordorigin="617,14825" coordsize="11006,0" path="m617,14825l11623,14825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107.6642pt;margin-top:313.159485pt;width:55.273pt;height:.1pt;mso-position-horizontal-relative:page;mso-position-vertical-relative:page;z-index:-5494" coordorigin="2153,6263" coordsize="1105,2">
            <v:shape style="position:absolute;left:2153;top:6263;width:1105;height:2" coordorigin="2153,6263" coordsize="1105,0" path="m2153,6263l3259,6263e" filled="f" stroked="t" strokeweight="4.252pt" strokecolor="#FDB913">
              <v:path arrowok="t"/>
            </v:shape>
          </v:group>
          <w10:wrap type="none"/>
        </w:pict>
      </w:r>
      <w:r>
        <w:rPr/>
        <w:pict>
          <v:group style="position:absolute;margin-left:77.710571pt;margin-top:324.676514pt;width:114.803pt;height:127.041pt;mso-position-horizontal-relative:page;mso-position-vertical-relative:page;z-index:-5493" coordorigin="1554,6494" coordsize="2296,2541">
            <v:group style="position:absolute;left:1597;top:6536;width:2211;height:2456" coordorigin="1597,6536" coordsize="2211,2456">
              <v:shape style="position:absolute;left:1597;top:6536;width:2211;height:2456" coordorigin="1597,6536" coordsize="2211,2456" path="m2975,6536l2975,7446,3620,8082,3656,8121,3716,8204,3761,8294,3791,8389,3806,8488,3808,8537,3806,8587,3790,8685,3760,8780,3715,8870,3654,8953,3618,8992,2794,8992,1786,8992,1718,8913,1665,8826,1627,8733,1604,8636,1597,8537,1599,8488,1613,8389,1643,8294,1689,8204,1749,8121,2430,7446,2430,6536e" filled="f" stroked="t" strokeweight="4.252pt" strokecolor="#FDB913">
                <v:path arrowok="t"/>
              </v:shape>
            </v:group>
            <v:group style="position:absolute;left:1966;top:7703;width:725;height:920" coordorigin="1966,7703" coordsize="725,920">
              <v:shape style="position:absolute;left:1966;top:7703;width:725;height:920" coordorigin="1966,7703" coordsize="725,920" path="m2691,7703l2046,8340,2007,8387,1981,8442,1967,8502,1966,8523,1966,8547,1968,8569,1970,8588,1974,8606,1979,8623e" filled="f" stroked="t" strokeweight="4.252pt" strokecolor="#FDB91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80.975098pt;margin-top:557.6297pt;width:40.934pt;height:40.038pt;mso-position-horizontal-relative:page;mso-position-vertical-relative:page;z-index:-5492" coordorigin="1620,11153" coordsize="819,801">
            <v:group style="position:absolute;left:1662;top:11195;width:307;height:306" coordorigin="1662,11195" coordsize="307,306">
              <v:shape style="position:absolute;left:1662;top:11195;width:307;height:306" coordorigin="1662,11195" coordsize="307,306" path="m1662,11405l1715,11458,1782,11496,1820,11501,1839,11500,1910,11471,1958,11409,1969,11353,1967,11334,1939,11263,1872,11195,1662,11405xe" filled="f" stroked="t" strokeweight="4.252pt" strokecolor="#FDB913">
                <v:path arrowok="t"/>
              </v:shape>
            </v:group>
            <v:group style="position:absolute;left:1925;top:11458;width:471;height:453" coordorigin="1925,11458" coordsize="471,453">
              <v:shape style="position:absolute;left:1925;top:11458;width:471;height:453" coordorigin="1925,11458" coordsize="471,453" path="m2396,11911l1925,11458e" filled="f" stroked="t" strokeweight="4.252pt" strokecolor="#FDB91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40.335098pt;margin-top:616.029724pt;width:52.237625pt;height:52.179625pt;mso-position-horizontal-relative:page;mso-position-vertical-relative:page;z-index:-5491" coordorigin="2807,12321" coordsize="1045,1044">
            <v:group style="position:absolute;left:3105;top:12619;width:406;height:406" coordorigin="3105,12619" coordsize="406,406">
              <v:shape style="position:absolute;left:3105;top:12619;width:406;height:406" coordorigin="3105,12619" coordsize="406,406" path="m3511,13025l3105,12619e" filled="f" stroked="t" strokeweight="4.252pt" strokecolor="#FDB913">
                <v:path arrowok="t"/>
              </v:shape>
            </v:group>
            <v:group style="position:absolute;left:2849;top:12363;width:960;height:959" coordorigin="2849,12363" coordsize="960,959">
              <v:shape style="position:absolute;left:2849;top:12363;width:960;height:959" coordorigin="2849,12363" coordsize="960,959" path="m3270,12363l3722,12814,3766,12871,3795,12934,3808,13001,3809,13024,3808,13047,3795,13114,3766,13178,3722,13234,3665,13279,3602,13308,3535,13321,3512,13322,3489,13321,3422,13308,3358,13279,3302,13235,2849,12783e" filled="f" stroked="t" strokeweight="4.252pt" strokecolor="#FDB91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77.709846pt;margin-top:554.366699pt;width:115.82425pt;height:115.63475pt;mso-position-horizontal-relative:page;mso-position-vertical-relative:page;z-index:-5490" coordorigin="1554,11087" coordsize="2316,2313">
            <v:group style="position:absolute;left:2825;top:11235;width:898;height:896" coordorigin="2825,11235" coordsize="898,896">
              <v:shape style="position:absolute;left:2825;top:11235;width:898;height:896" coordorigin="2825,11235" coordsize="898,896" path="m3723,11865l3587,12001,3532,12048,3471,12084,3407,12110,3340,12126,3271,12131,3237,12130,3169,12119,3104,12099,3041,12067,2983,12025,2931,11974,2889,11916,2858,11853,2837,11788,2826,11720,2825,11686,2826,11652,2837,11584,2858,11518,2889,11456,2931,11397,2956,11371,3092,11235e" filled="f" stroked="t" strokeweight="4.252pt" strokecolor="#FDB913">
                <v:path arrowok="t"/>
              </v:shape>
            </v:group>
            <v:group style="position:absolute;left:3092;top:11130;width:736;height:735" coordorigin="3092,11130" coordsize="736,735">
              <v:shape style="position:absolute;left:3092;top:11130;width:736;height:735" coordorigin="3092,11130" coordsize="736,735" path="m3828,11865l3618,11655,3513,11760,3498,11774,3430,11812,3355,11825,3336,11824,3262,11805,3197,11760,3152,11695,3133,11622,3132,11603,3133,11584,3152,11510,3197,11445,3302,11340,3092,11130e" filled="f" stroked="t" strokeweight="4.252pt" strokecolor="#FDB913">
                <v:path arrowok="t"/>
              </v:shape>
            </v:group>
            <v:group style="position:absolute;left:2554;top:12065;width:295;height:291" coordorigin="2554,12065" coordsize="295,291">
              <v:shape style="position:absolute;left:2554;top:12065;width:295;height:291" coordorigin="2554,12065" coordsize="295,291" path="m2849,12356l2554,12065e" filled="f" stroked="t" strokeweight="4.252pt" strokecolor="#FDB913">
                <v:path arrowok="t"/>
              </v:shape>
            </v:group>
            <v:group style="position:absolute;left:1822;top:13058;width:149;height:2" coordorigin="1822,13058" coordsize="149,2">
              <v:shape style="position:absolute;left:1822;top:13058;width:149;height:2" coordorigin="1822,13058" coordsize="149,0" path="m1822,13058l1971,13058e" filled="f" stroked="t" strokeweight="4.252pt" strokecolor="#FDB913">
                <v:path arrowok="t"/>
              </v:shape>
            </v:group>
            <v:group style="position:absolute;left:1597;top:12292;width:1067;height:1065" coordorigin="1597,12292" coordsize="1067,1065">
              <v:shape style="position:absolute;left:1597;top:12292;width:1067;height:1065" coordorigin="1597,12292" coordsize="1067,1065" path="m2453,12292l1684,12850,1639,12907,1611,12970,1598,13038,1597,13060,1598,13083,1611,13151,1639,13214,1684,13270,1741,13315,1804,13344,1871,13357,1894,13358,1917,13357,1985,13344,2048,13315,2105,13270,2664,12502e" filled="f" stroked="t" strokeweight="4.252pt" strokecolor="#FDB91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18.284103pt;margin-top:563.75pt;width:316.006pt;height:.1pt;mso-position-horizontal-relative:page;mso-position-vertical-relative:page;z-index:-5489" coordorigin="4366,11275" coordsize="6320,2">
            <v:shape style="position:absolute;left:4366;top:11275;width:6320;height:2" coordorigin="4366,11275" coordsize="6320,0" path="m4366,11275l10686,11275e" filled="f" stroked="t" strokeweight=".5pt" strokecolor="#96969C">
              <v:path arrowok="t"/>
            </v:shape>
          </v:group>
          <w10:wrap type="none"/>
        </w:pict>
      </w:r>
      <w:r>
        <w:rPr/>
        <w:pict>
          <v:group style="position:absolute;margin-left:218.284103pt;margin-top:599.75pt;width:316.006pt;height:.1pt;mso-position-horizontal-relative:page;mso-position-vertical-relative:page;z-index:-5488" coordorigin="4366,11995" coordsize="6320,2">
            <v:shape style="position:absolute;left:4366;top:11995;width:6320;height:2" coordorigin="4366,11995" coordsize="6320,0" path="m4366,11995l10686,11995e" filled="f" stroked="t" strokeweight=".5pt" strokecolor="#96969C">
              <v:path arrowok="t"/>
            </v:shape>
          </v:group>
          <w10:wrap type="none"/>
        </w:pict>
      </w:r>
      <w:r>
        <w:rPr/>
        <w:pict>
          <v:group style="position:absolute;margin-left:218.284103pt;margin-top:623.75pt;width:316.006pt;height:.1pt;mso-position-horizontal-relative:page;mso-position-vertical-relative:page;z-index:-5487" coordorigin="4366,12475" coordsize="6320,2">
            <v:shape style="position:absolute;left:4366;top:12475;width:6320;height:2" coordorigin="4366,12475" coordsize="6320,0" path="m4366,12475l10686,12475e" filled="f" stroked="t" strokeweight=".5pt" strokecolor="#96969C">
              <v:path arrowok="t"/>
            </v:shape>
          </v:group>
          <w10:wrap type="none"/>
        </w:pict>
      </w:r>
      <w:r>
        <w:rPr/>
        <w:pict>
          <v:group style="position:absolute;margin-left:218.284103pt;margin-top:647.75pt;width:316.006pt;height:.1pt;mso-position-horizontal-relative:page;mso-position-vertical-relative:page;z-index:-5486" coordorigin="4366,12955" coordsize="6320,2">
            <v:shape style="position:absolute;left:4366;top:12955;width:6320;height:2" coordorigin="4366,12955" coordsize="6320,0" path="m4366,12955l10686,12955e" filled="f" stroked="t" strokeweight=".5pt" strokecolor="#96969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247501pt;margin-top:46.836246pt;width:34.397102pt;height:10pt;mso-position-horizontal-relative:page;mso-position-vertical-relative:page;z-index:-548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yo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7.103302pt;margin-top:159.151306pt;width:197.800594pt;height:12pt;mso-position-horizontal-relative:page;mso-position-vertical-relative:page;z-index:-548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1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&amp;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0pt;margin-top:183.151306pt;width:12.000001pt;height:12pt;mso-position-horizontal-relative:page;mso-position-vertical-relative:page;z-index:-548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3.730003pt;margin-top:207.151306pt;width:404.536629pt;height:24pt;mso-position-horizontal-relative:page;mso-position-vertical-relative:page;z-index:-548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145" w:right="112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284103pt;margin-top:306.511871pt;width:317.49304pt;height:102.209184pt;mso-position-horizontal-relative:page;mso-position-vertical-relative:page;z-index:-5481" type="#_x0000_t202" filled="f" stroked="f">
            <v:textbox inset="0,0,0,0">
              <w:txbxContent>
                <w:p>
                  <w:pPr>
                    <w:spacing w:before="0" w:after="0" w:line="34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01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33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100"/>
                      <w:b/>
                      <w:bCs/>
                      <w:position w:val="2"/>
                    </w:rPr>
                    <w:t>RESEARC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86" w:after="0" w:line="200" w:lineRule="exact"/>
                    <w:ind w:left="20" w:right="452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mni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284103pt;margin-top:423.151306pt;width:89.361832pt;height:31.075654pt;mso-position-horizontal-relative:page;mso-position-vertical-relative:page;z-index:-548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2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2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8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1"/>
                    </w:rPr>
                    <w:t>$470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284103pt;margin-top:501.647766pt;width:310.798208pt;height:49.073284pt;mso-position-horizontal-relative:page;mso-position-vertical-relative:page;z-index:-5479" type="#_x0000_t202" filled="f" stroked="f">
            <v:textbox inset="0,0,0,0">
              <w:txbxContent>
                <w:p>
                  <w:pPr>
                    <w:spacing w:before="0" w:after="0" w:line="343" w:lineRule="exact"/>
                    <w:ind w:left="20" w:right="1370"/>
                    <w:jc w:val="both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02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33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100"/>
                      <w:b/>
                      <w:bCs/>
                      <w:position w:val="2"/>
                    </w:rPr>
                    <w:t>DESIG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33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&amp;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33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100"/>
                      <w:b/>
                      <w:bCs/>
                      <w:position w:val="2"/>
                    </w:rPr>
                    <w:t>DEVELOPMEN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3" w:after="0" w:line="200" w:lineRule="exact"/>
                    <w:ind w:left="20" w:right="-33"/>
                    <w:jc w:val="both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284103pt;margin-top:568.721069pt;width:5.008pt;height:10pt;mso-position-horizontal-relative:page;mso-position-vertical-relative:page;z-index:-547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9.284103pt;margin-top:568.721069pt;width:230.748811pt;height:22pt;mso-position-horizontal-relative:page;mso-position-vertical-relative:page;z-index:-547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2" w:after="0" w:line="240" w:lineRule="auto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284103pt;margin-top:604.721069pt;width:5.008pt;height:10pt;mso-position-horizontal-relative:page;mso-position-vertical-relative:page;z-index:-547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9.284103pt;margin-top:604.721069pt;width:234.135155pt;height:10pt;mso-position-horizontal-relative:page;mso-position-vertical-relative:page;z-index:-547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284103pt;margin-top:628.721069pt;width:5.008pt;height:10pt;mso-position-horizontal-relative:page;mso-position-vertical-relative:page;z-index:-547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9.284103pt;margin-top:628.721069pt;width:203.360009pt;height:10pt;mso-position-horizontal-relative:page;mso-position-vertical-relative:page;z-index:-547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284103pt;margin-top:652.721069pt;width:5.008pt;height:10pt;mso-position-horizontal-relative:page;mso-position-vertical-relative:page;z-index:-547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9.284103pt;margin-top:652.721069pt;width:264.108012pt;height:10pt;mso-position-horizontal-relative:page;mso-position-vertical-relative:page;z-index:-547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284103pt;margin-top:687.151306pt;width:89.361832pt;height:31.075654pt;mso-position-horizontal-relative:page;mso-position-vertical-relative:page;z-index:-547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2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2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8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1"/>
                    </w:rPr>
                    <w:t>$1600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49.30127pt;width:10.860813pt;height:10pt;mso-position-horizontal-relative:page;mso-position-vertical-relative:page;z-index:-546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"/>
                      <w:w w:val="100"/>
                      <w:b/>
                      <w:bCs/>
                      <w:position w:val="1"/>
                    </w:rPr>
                    <w:t>12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8.284103pt;margin-top:552.75pt;width:316.006pt;height:12pt;mso-position-horizontal-relative:page;mso-position-vertical-relative:page;z-index:-546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8.284103pt;margin-top:588.75pt;width:316.006pt;height:12pt;mso-position-horizontal-relative:page;mso-position-vertical-relative:page;z-index:-546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8.284103pt;margin-top:612.75pt;width:316.006pt;height:12pt;mso-position-horizontal-relative:page;mso-position-vertical-relative:page;z-index:-546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8.284103pt;margin-top:636.75pt;width:316.006pt;height:12pt;mso-position-horizontal-relative:page;mso-position-vertical-relative:page;z-index:-546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30.259888pt;width:550.295pt;height:12pt;mso-position-horizontal-relative:page;mso-position-vertical-relative:page;z-index:-546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1480" w:bottom="280" w:left="1720" w:right="172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0pt;margin-top:0pt;width:612pt;height:255.087pt;mso-position-horizontal-relative:page;mso-position-vertical-relative:page;z-index:-5463" coordorigin="0,0" coordsize="12240,5102">
            <v:group style="position:absolute;left:0;top:0;width:12240;height:5092" coordorigin="0,0" coordsize="12240,5092">
              <v:shape style="position:absolute;left:0;top:0;width:12240;height:5092" coordorigin="0,0" coordsize="12240,5092" path="m0,5092l12240,5092,12240,0,0,0,0,5092e" filled="t" fillcolor="#D3D8D6" stroked="f">
                <v:path arrowok="t"/>
                <v:fill/>
              </v:shape>
            </v:group>
            <v:group style="position:absolute;left:3245;top:2502;width:600;height:600" coordorigin="3245,2502" coordsize="600,600">
              <v:shape style="position:absolute;left:3245;top:2502;width:600;height:600" coordorigin="3245,2502" coordsize="600,600" path="m3245,3102l3845,3102,3845,2502,3245,2502,3245,3102xe" filled="f" stroked="t" strokeweight="2.126pt" strokecolor="#50535C">
                <v:path arrowok="t"/>
              </v:shape>
            </v:group>
            <v:group style="position:absolute;left:3425;top:2602;width:2;height:160" coordorigin="3425,2602" coordsize="2,160">
              <v:shape style="position:absolute;left:3425;top:2602;width:2;height:160" coordorigin="3425,2602" coordsize="0,160" path="m3425,2762l3425,2602e" filled="f" stroked="t" strokeweight="2.126pt" strokecolor="#50535C">
                <v:path arrowok="t"/>
              </v:shape>
            </v:group>
            <v:group style="position:absolute;left:3345;top:2682;width:160;height:2" coordorigin="3345,2682" coordsize="160,2">
              <v:shape style="position:absolute;left:3345;top:2682;width:160;height:2" coordorigin="3345,2682" coordsize="160,0" path="m3505,2682l3345,2682e" filled="f" stroked="t" strokeweight="2.126pt" strokecolor="#50535C">
                <v:path arrowok="t"/>
              </v:shape>
            </v:group>
            <v:group style="position:absolute;left:3585;top:2682;width:160;height:2" coordorigin="3585,2682" coordsize="160,2">
              <v:shape style="position:absolute;left:3585;top:2682;width:160;height:2" coordorigin="3585,2682" coordsize="160,0" path="m3745,2682l3585,2682e" filled="f" stroked="t" strokeweight="2.126pt" strokecolor="#50535C">
                <v:path arrowok="t"/>
              </v:shape>
            </v:group>
            <v:group style="position:absolute;left:3585;top:2882;width:40;height:2" coordorigin="3585,2882" coordsize="40,2">
              <v:shape style="position:absolute;left:3585;top:2882;width:40;height:2" coordorigin="3585,2882" coordsize="40,0" path="m3625,2882l3585,2882e" filled="f" stroked="t" strokeweight="2.126pt" strokecolor="#50535C">
                <v:path arrowok="t"/>
              </v:shape>
            </v:group>
            <v:group style="position:absolute;left:3685;top:2962;width:40;height:2" coordorigin="3685,2962" coordsize="40,2">
              <v:shape style="position:absolute;left:3685;top:2962;width:40;height:2" coordorigin="3685,2962" coordsize="40,0" path="m3725,2962l3685,2962e" filled="f" stroked="t" strokeweight="2.126pt" strokecolor="#50535C">
                <v:path arrowok="t"/>
              </v:shape>
            </v:group>
            <v:group style="position:absolute;left:3365;top:2862;width:120;height:120" coordorigin="3365,2862" coordsize="120,120">
              <v:shape style="position:absolute;left:3365;top:2862;width:120;height:120" coordorigin="3365,2862" coordsize="120,120" path="m3365,2982l3485,2862e" filled="f" stroked="t" strokeweight="2.126pt" strokecolor="#50535C">
                <v:path arrowok="t"/>
              </v:shape>
            </v:group>
            <v:group style="position:absolute;left:3605;top:2862;width:120;height:120" coordorigin="3605,2862" coordsize="120,120">
              <v:shape style="position:absolute;left:3605;top:2862;width:120;height:120" coordorigin="3605,2862" coordsize="120,120" path="m3605,2982l3725,2862e" filled="f" stroked="t" strokeweight="2.126pt" strokecolor="#50535C">
                <v:path arrowok="t"/>
              </v:shape>
            </v:group>
            <v:group style="position:absolute;left:3365;top:2862;width:120;height:120" coordorigin="3365,2862" coordsize="120,120">
              <v:shape style="position:absolute;left:3365;top:2862;width:120;height:120" coordorigin="3365,2862" coordsize="120,120" path="m3485,2982l3365,2862e" filled="f" stroked="t" strokeweight="2.126pt" strokecolor="#50535C">
                <v:path arrowok="t"/>
              </v:shape>
            </v:group>
            <v:group style="position:absolute;left:6977;top:959;width:213;height:170" coordorigin="6977,959" coordsize="213,170">
              <v:shape style="position:absolute;left:6977;top:959;width:213;height:170" coordorigin="6977,959" coordsize="213,170" path="m7189,959l7189,1129,6977,1129,6977,959e" filled="f" stroked="t" strokeweight=".992pt" strokecolor="#50535C">
                <v:path arrowok="t"/>
              </v:shape>
            </v:group>
            <v:group style="position:absolute;left:6998;top:1023;width:43;height:71" coordorigin="6998,1023" coordsize="43,71">
              <v:shape style="position:absolute;left:6998;top:1023;width:43;height:71" coordorigin="6998,1023" coordsize="43,71" path="m6998,1094l7041,1023e" filled="f" stroked="t" strokeweight=".992pt" strokecolor="#50535C">
                <v:path arrowok="t"/>
              </v:shape>
            </v:group>
            <v:group style="position:absolute;left:6998;top:1002;width:170;height:43" coordorigin="6998,1002" coordsize="170,43">
              <v:shape style="position:absolute;left:6998;top:1002;width:170;height:43" coordorigin="6998,1002" coordsize="170,43" path="m7168,1002l7083,1044,6998,1002e" filled="f" stroked="t" strokeweight=".992pt" strokecolor="#50535C">
                <v:path arrowok="t"/>
              </v:shape>
            </v:group>
            <v:group style="position:absolute;left:7126;top:1023;width:43;height:71" coordorigin="7126,1023" coordsize="43,71">
              <v:shape style="position:absolute;left:7126;top:1023;width:43;height:71" coordorigin="7126,1023" coordsize="43,71" path="m7168,1094l7126,1023e" filled="f" stroked="t" strokeweight=".992pt" strokecolor="#50535C">
                <v:path arrowok="t"/>
              </v:shape>
            </v:group>
            <v:group style="position:absolute;left:7005;top:917;width:156;height:71" coordorigin="7005,917" coordsize="156,71">
              <v:shape style="position:absolute;left:7005;top:917;width:156;height:71" coordorigin="7005,917" coordsize="156,71" path="m7161,987l7161,917,7005,917,7005,987e" filled="f" stroked="t" strokeweight=".992pt" strokecolor="#50535C">
                <v:path arrowok="t"/>
              </v:shape>
            </v:group>
            <v:group style="position:absolute;left:7026;top:945;width:50;height:2" coordorigin="7026,945" coordsize="50,2">
              <v:shape style="position:absolute;left:7026;top:945;width:50;height:2" coordorigin="7026,945" coordsize="50,0" path="m7026,945l7076,945e" filled="f" stroked="t" strokeweight=".992pt" strokecolor="#50535C">
                <v:path arrowok="t"/>
              </v:shape>
            </v:group>
            <v:group style="position:absolute;left:7026;top:973;width:99;height:2" coordorigin="7026,973" coordsize="99,2">
              <v:shape style="position:absolute;left:7026;top:973;width:99;height:2" coordorigin="7026,973" coordsize="99,0" path="m7026,973l7126,973e" filled="f" stroked="t" strokeweight=".992pt" strokecolor="#50535C">
                <v:path arrowok="t"/>
              </v:shape>
            </v:group>
            <v:group style="position:absolute;left:9812;top:888;width:173;height:90" coordorigin="9812,888" coordsize="173,90">
              <v:shape style="position:absolute;left:9812;top:888;width:173;height:90" coordorigin="9812,888" coordsize="173,90" path="m9985,978l9961,916,9903,888,9880,891,9859,899,9841,911,9827,927,9817,947,9812,968e" filled="f" stroked="t" strokeweight=".992pt" strokecolor="#50535C">
                <v:path arrowok="t"/>
              </v:shape>
            </v:group>
            <v:group style="position:absolute;left:9811;top:996;width:173;height:161" coordorigin="9811,996" coordsize="173,161">
              <v:shape style="position:absolute;left:9811;top:996;width:173;height:161" coordorigin="9811,996" coordsize="173,161" path="m9811,996l9811,1068,9814,1091,9851,1143,9893,1157,9916,1155,9969,1118,9984,1078,9985,996e" filled="f" stroked="t" strokeweight=".992pt" strokecolor="#50535C">
                <v:path arrowok="t"/>
              </v:shape>
            </v:group>
            <v:group style="position:absolute;left:9898;top:933;width:2;height:72" coordorigin="9898,933" coordsize="2,72">
              <v:shape style="position:absolute;left:9898;top:933;width:2;height:72" coordorigin="9898,933" coordsize="0,72" path="m9898,1005l9898,933e" filled="f" stroked="t" strokeweight=".992pt" strokecolor="#50535C">
                <v:path arrowok="t"/>
              </v:shape>
            </v:group>
            <v:group style="position:absolute;left:4877;top:941;width:192;height:190" coordorigin="4877,941" coordsize="192,190">
              <v:shape style="position:absolute;left:4877;top:941;width:192;height:190" coordorigin="4877,941" coordsize="192,190" path="m5069,1115l5055,1123,5040,1129,5023,1131,5005,1130,4932,1095,4891,1040,4877,986,4879,969,4883,954,4890,941e" filled="f" stroked="t" strokeweight=".992pt" strokecolor="#50535C">
                <v:path arrowok="t"/>
              </v:shape>
            </v:group>
            <v:group style="position:absolute;left:4907;top:913;width:185;height:186" coordorigin="4907,913" coordsize="185,186">
              <v:shape style="position:absolute;left:4907;top:913;width:185;height:186" coordorigin="4907,913" coordsize="185,186" path="m4907,913l4966,972,4951,987,4941,1003,4979,1065,4996,1066,5011,1060,5033,1039,5092,1098e" filled="f" stroked="t" strokeweight=".992pt" strokecolor="#50535C">
                <v:path arrowok="t"/>
              </v:shape>
            </v:group>
            <v:group style="position:absolute;left:618;top:1798;width:84;height:81" coordorigin="618,1798" coordsize="84,81">
              <v:shape style="position:absolute;left:618;top:1798;width:84;height:81" coordorigin="618,1798" coordsize="84,81" path="m650,1798l621,1823,621,1836,621,1842,618,1854,621,1860,620,1869,622,1872,627,1878,675,1841,685,1828,697,1818,699,1812,703,1806,699,1801,686,1801,670,1799,650,1798e" filled="t" fillcolor="#50535C" stroked="f">
                <v:path arrowok="t"/>
                <v:fill/>
              </v:shape>
              <v:shape style="position:absolute;left:618;top:1798;width:84;height:81" coordorigin="618,1798" coordsize="84,81" path="m698,1798l689,1800,686,1801,699,1801,698,1798e" filled="t" fillcolor="#50535C" stroked="f">
                <v:path arrowok="t"/>
                <v:fill/>
              </v:shape>
            </v:group>
            <v:group style="position:absolute;left:1628;top:1797;width:208;height:154" coordorigin="1628,1797" coordsize="208,154">
              <v:shape style="position:absolute;left:1628;top:1797;width:208;height:154" coordorigin="1628,1797" coordsize="208,154" path="m1766,1797l1763,1799,1760,1802,1752,1810,1741,1822,1727,1837,1708,1855,1680,1883,1674,1888,1670,1895,1655,1909,1642,1924,1628,1938,1628,1941,1632,1950,1635,1951,1645,1946,1647,1945,1656,1944,1663,1944,1681,1941,1717,1941,1722,1936,1726,1933,1734,1924,1774,1879,1788,1863,1801,1848,1814,1833,1829,1820,1836,1814,1835,1810,1830,1805,1775,1805,1772,1803,1769,1799,1767,1798,1766,1797e" filled="t" fillcolor="#50535C" stroked="f">
                <v:path arrowok="t"/>
                <v:fill/>
              </v:shape>
              <v:shape style="position:absolute;left:1628;top:1797;width:208;height:154" coordorigin="1628,1797" coordsize="208,154" path="m1717,1941l1681,1941,1693,1942,1710,1945,1715,1944,1717,1941e" filled="t" fillcolor="#50535C" stroked="f">
                <v:path arrowok="t"/>
                <v:fill/>
              </v:shape>
              <v:shape style="position:absolute;left:1628;top:1797;width:208;height:154" coordorigin="1628,1797" coordsize="208,154" path="m1663,1944l1656,1944,1662,1944,1663,1944e" filled="t" fillcolor="#50535C" stroked="f">
                <v:path arrowok="t"/>
                <v:fill/>
              </v:shape>
              <v:shape style="position:absolute;left:1628;top:1797;width:208;height:154" coordorigin="1628,1797" coordsize="208,154" path="m1804,1801l1792,1802,1785,1804,1775,1805,1830,1805,1830,1804,1810,1804,1804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19,1801l1810,1804,1830,1804,1827,1802,1824,1802,1819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27,1801l1824,1802,1827,1802e" filled="t" fillcolor="#50535C" stroked="f">
                <v:path arrowok="t"/>
                <v:fill/>
              </v:shape>
            </v:group>
            <v:group style="position:absolute;left:763;top:1802;width:206;height:144" coordorigin="763,1802" coordsize="206,144">
              <v:shape style="position:absolute;left:763;top:1802;width:206;height:144" coordorigin="763,1802" coordsize="206,144" path="m896,1802l892,1805,887,1807,878,1818,873,1824,844,1852,831,1868,824,1877,817,1886,805,1894,803,1896,798,1902,795,1906,783,1918,775,1926,763,1939,765,1944,777,1946,783,1946,797,1945,805,1943,821,1940,829,1939,859,1939,864,1934,867,1929,873,1921,884,1908,901,1891,914,1876,957,1826,961,1822,970,1812,969,1808,912,1808,904,1807,902,1804,899,1802,898,1802,896,1802e" filled="t" fillcolor="#50535C" stroked="f">
                <v:path arrowok="t"/>
                <v:fill/>
              </v:shape>
              <v:shape style="position:absolute;left:763;top:1802;width:206;height:144" coordorigin="763,1802" coordsize="206,144" path="m859,1939l829,1939,842,1944,848,1944,856,1941,858,1940,859,1939e" filled="t" fillcolor="#50535C" stroked="f">
                <v:path arrowok="t"/>
                <v:fill/>
              </v:shape>
              <v:shape style="position:absolute;left:763;top:1802;width:206;height:144" coordorigin="763,1802" coordsize="206,144" path="m953,1803l945,1805,942,1805,927,1807,917,1807,912,1808,969,1808,968,1807,958,1804,953,1803e" filled="t" fillcolor="#50535C" stroked="f">
                <v:path arrowok="t"/>
                <v:fill/>
              </v:shape>
              <v:shape style="position:absolute;left:763;top:1802;width:206;height:144" coordorigin="763,1802" coordsize="206,144" path="m898,1802l898,1802,899,1802e" filled="t" fillcolor="#50535C" stroked="f">
                <v:path arrowok="t"/>
                <v:fill/>
              </v:shape>
            </v:group>
            <v:group style="position:absolute;left:2055;top:1795;width:210;height:152" coordorigin="2055,1795" coordsize="210,152">
              <v:shape style="position:absolute;left:2055;top:1795;width:210;height:152" coordorigin="2055,1795" coordsize="210,152" path="m2194,1795l2191,1796,2169,1818,2152,1837,2139,1851,2125,1865,2109,1882,2095,1896,2081,1909,2066,1923,2064,1926,2061,1928,2055,1933,2055,1936,2059,1944,2063,1946,2074,1944,2099,1944,2104,1942,2110,1941,2132,1941,2132,1941,2142,1931,2156,1916,2171,1903,2173,1901,2175,1899,2184,1889,2192,1880,2202,1870,2216,1856,2261,1813,2263,1811,2265,1809,2263,1801,2209,1801,2203,1800,2194,1795e" filled="t" fillcolor="#50535C" stroked="f">
                <v:path arrowok="t"/>
                <v:fill/>
              </v:shape>
              <v:shape style="position:absolute;left:2055;top:1795;width:210;height:152" coordorigin="2055,1795" coordsize="210,152" path="m2099,1944l2074,1944,2078,1945,2088,1945,2094,1946,2099,1944e" filled="t" fillcolor="#50535C" stroked="f">
                <v:path arrowok="t"/>
                <v:fill/>
              </v:shape>
              <v:shape style="position:absolute;left:2055;top:1795;width:210;height:152" coordorigin="2055,1795" coordsize="210,152" path="m2132,1941l2110,1941,2120,1941,2123,1944,2128,1945,2130,1943,2132,1941e" filled="t" fillcolor="#50535C" stroked="f">
                <v:path arrowok="t"/>
                <v:fill/>
              </v:shape>
              <v:shape style="position:absolute;left:2055;top:1795;width:210;height:152" coordorigin="2055,1795" coordsize="210,152" path="m2217,1799l2216,1799,2209,1801,2263,1801,2263,1801,2229,1801,2217,1799e" filled="t" fillcolor="#50535C" stroked="f">
                <v:path arrowok="t"/>
                <v:fill/>
              </v:shape>
              <v:shape style="position:absolute;left:2055;top:1795;width:210;height:152" coordorigin="2055,1795" coordsize="210,152" path="m2260,1797l2240,1798,2229,1801,2263,1801,2262,1797,2260,1797e" filled="t" fillcolor="#50535C" stroked="f">
                <v:path arrowok="t"/>
                <v:fill/>
              </v:shape>
            </v:group>
            <v:group style="position:absolute;left:2201;top:1793;width:211;height:150" coordorigin="2201,1793" coordsize="211,150">
              <v:shape style="position:absolute;left:2201;top:1793;width:211;height:150" coordorigin="2201,1793" coordsize="211,150" path="m2342,1793l2333,1802,2324,1810,2309,1827,2267,1868,2253,1882,2246,1889,2239,1897,2227,1904,2225,1907,2215,1917,2208,1923,2206,1926,2201,1932,2202,1936,2207,1942,2211,1943,2217,1939,2220,1938,2265,1937,2281,1937,2294,1924,2325,1895,2326,1893,2331,1889,2343,1878,2357,1864,2389,1832,2403,1818,2409,1812,2412,1807,2406,1799,2365,1799,2358,1799,2351,1799,2342,1793e" filled="t" fillcolor="#50535C" stroked="f">
                <v:path arrowok="t"/>
                <v:fill/>
              </v:shape>
              <v:shape style="position:absolute;left:2201;top:1793;width:211;height:150" coordorigin="2201,1793" coordsize="211,150" path="m2281,1937l2265,1937,2267,1938,2275,1942,2280,1938,2281,1937e" filled="t" fillcolor="#50535C" stroked="f">
                <v:path arrowok="t"/>
                <v:fill/>
              </v:shape>
              <v:shape style="position:absolute;left:2201;top:1793;width:211;height:150" coordorigin="2201,1793" coordsize="211,150" path="m2393,1795l2382,1799,2365,1799,2406,1799,2400,1796,2393,1795e" filled="t" fillcolor="#50535C" stroked="f">
                <v:path arrowok="t"/>
                <v:fill/>
              </v:shape>
            </v:group>
            <v:group style="position:absolute;left:913;top:1799;width:203;height:153" coordorigin="913,1799" coordsize="203,153">
              <v:shape style="position:absolute;left:913;top:1799;width:203;height:153" coordorigin="913,1799" coordsize="203,153" path="m1047,1800l1043,1802,1035,1809,1021,1823,989,1852,988,1854,956,1890,941,1907,929,1923,916,1938,913,1940,913,1942,916,1951,920,1952,927,1951,929,1950,931,1950,951,1947,971,1946,974,1946,989,1946,994,1939,996,1936,1005,1927,1011,1921,1024,1907,1029,1900,1037,1893,1051,1879,1064,1863,1076,1847,1089,1832,1095,1826,1102,1820,1116,1810,1115,1803,1110,1802,1088,1802,1087,1802,1070,1802,1064,1801,1058,1801,1047,1800e" filled="t" fillcolor="#50535C" stroked="f">
                <v:path arrowok="t"/>
                <v:fill/>
              </v:shape>
              <v:shape style="position:absolute;left:913;top:1799;width:203;height:153" coordorigin="913,1799" coordsize="203,153" path="m989,1946l974,1946,976,1947,987,1949,987,1949,989,1946e" filled="t" fillcolor="#50535C" stroked="f">
                <v:path arrowok="t"/>
                <v:fill/>
              </v:shape>
              <v:shape style="position:absolute;left:913;top:1799;width:203;height:153" coordorigin="913,1799" coordsize="203,153" path="m1102,1799l1094,1802,1088,1802,1110,1802,1105,1799,1102,1799e" filled="t" fillcolor="#50535C" stroked="f">
                <v:path arrowok="t"/>
                <v:fill/>
              </v:shape>
              <v:shape style="position:absolute;left:913;top:1799;width:203;height:153" coordorigin="913,1799" coordsize="203,153" path="m1078,1801l1074,1801,1070,1801,1070,1802,1087,1802,1078,1801e" filled="t" fillcolor="#50535C" stroked="f">
                <v:path arrowok="t"/>
                <v:fill/>
              </v:shape>
            </v:group>
            <v:group style="position:absolute;left:1916;top:1796;width:200;height:151" coordorigin="1916,1796" coordsize="200,151">
              <v:shape style="position:absolute;left:1916;top:1796;width:200;height:151" coordorigin="1916,1796" coordsize="200,151" path="m1967,1945l1947,1945,1957,1947,1962,1947,1967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1946,1945l1932,1945,1941,1946,1946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2054,1796l2046,1798,2042,1802,2034,1812,2029,1817,2023,1824,1997,1850,1983,1865,1969,1880,1955,1897,1940,1912,1926,1925,1924,1927,1922,1929,1916,1937,1918,1944,1918,1944,1929,1946,1932,1945,1946,1945,1947,1945,1967,1945,1973,1944,1980,1942,1994,1942,1994,1942,1997,1940,1999,1929,2015,1914,2060,1869,2093,1831,2100,1824,2110,1817,2111,1816,2117,1808,2116,1803,2062,1803,2061,1802,2058,1802,2054,1796e" filled="t" fillcolor="#50535C" stroked="f">
                <v:path arrowok="t"/>
                <v:fill/>
              </v:shape>
              <v:shape style="position:absolute;left:1916;top:1796;width:200;height:151" coordorigin="1916,1796" coordsize="200,151" path="m1994,1942l1980,1942,1989,1944,1991,1944,1994,1942e" filled="t" fillcolor="#50535C" stroked="f">
                <v:path arrowok="t"/>
                <v:fill/>
              </v:shape>
              <v:shape style="position:absolute;left:1916;top:1796;width:200;height:151" coordorigin="1916,1796" coordsize="200,151" path="m2102,1796l2074,1799,2062,1803,2116,1803,2114,1797,2102,1796e" filled="t" fillcolor="#50535C" stroked="f">
                <v:path arrowok="t"/>
                <v:fill/>
              </v:shape>
            </v:group>
            <v:group style="position:absolute;left:2348;top:1795;width:204;height:146" coordorigin="2348,1795" coordsize="204,146">
              <v:shape style="position:absolute;left:2348;top:1795;width:204;height:146" coordorigin="2348,1795" coordsize="204,146" path="m2485,1795l2482,1796,2478,1800,2449,1829,2435,1844,2419,1860,2404,1874,2390,1888,2381,1898,2372,1907,2358,1919,2355,1922,2348,1929,2348,1932,2353,1939,2356,1941,2366,1940,2374,1940,2389,1937,2408,1937,2412,1936,2413,1935,2426,1935,2428,1934,2433,1927,2434,1927,2442,1919,2450,1912,2460,1901,2485,1874,2502,1857,2517,1843,2531,1829,2547,1817,2552,1813,2552,1807,2546,1800,2545,1800,2493,1800,2485,1795e" filled="t" fillcolor="#50535C" stroked="f">
                <v:path arrowok="t"/>
                <v:fill/>
              </v:shape>
              <v:shape style="position:absolute;left:2348;top:1795;width:204;height:146" coordorigin="2348,1795" coordsize="204,146" path="m2374,1940l2366,1940,2372,1941,2374,1940e" filled="t" fillcolor="#50535C" stroked="f">
                <v:path arrowok="t"/>
                <v:fill/>
              </v:shape>
              <v:shape style="position:absolute;left:2348;top:1795;width:204;height:146" coordorigin="2348,1795" coordsize="204,146" path="m2408,1937l2389,1937,2401,1939,2408,1937e" filled="t" fillcolor="#50535C" stroked="f">
                <v:path arrowok="t"/>
                <v:fill/>
              </v:shape>
              <v:shape style="position:absolute;left:2348;top:1795;width:204;height:146" coordorigin="2348,1795" coordsize="204,146" path="m2426,1935l2413,1935,2422,1938,2426,1935e" filled="t" fillcolor="#50535C" stroked="f">
                <v:path arrowok="t"/>
                <v:fill/>
              </v:shape>
              <v:shape style="position:absolute;left:2348;top:1795;width:204;height:146" coordorigin="2348,1795" coordsize="204,146" path="m2541,1797l2529,1798,2518,1798,2500,1798,2493,1800,2545,1800,2543,1799,2543,1798,2518,1798,2543,1798,2541,1797e" filled="t" fillcolor="#50535C" stroked="f">
                <v:path arrowok="t"/>
                <v:fill/>
              </v:shape>
            </v:group>
            <v:group style="position:absolute;left:1202;top:1795;width:200;height:149" coordorigin="1202,1795" coordsize="200,149">
              <v:shape style="position:absolute;left:1202;top:1795;width:200;height:149" coordorigin="1202,1795" coordsize="200,149" path="m1332,1797l1328,1798,1324,1803,1323,1804,1278,1853,1267,1865,1249,1884,1215,1919,1208,1926,1202,1935,1209,1943,1218,1944,1237,1938,1247,1935,1285,1935,1289,1928,1291,1926,1338,1878,1367,1844,1381,1829,1396,1816,1402,1811,1401,1806,1397,1802,1345,1802,1332,179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2,1937l1267,1937,1278,1938,1282,193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5,1935l1247,1935,1263,1937,1282,1937,1284,1937,1285,1935e" filled="t" fillcolor="#50535C" stroked="f">
                <v:path arrowok="t"/>
                <v:fill/>
              </v:shape>
              <v:shape style="position:absolute;left:1202;top:1795;width:200;height:149" coordorigin="1202,1795" coordsize="200,149" path="m1389,1795l1370,1798,1345,1802,1397,1802,1392,1797,1389,1795e" filled="t" fillcolor="#50535C" stroked="f">
                <v:path arrowok="t"/>
                <v:fill/>
              </v:shape>
            </v:group>
            <v:group style="position:absolute;left:1347;top:1798;width:198;height:147" coordorigin="1347,1798" coordsize="198,147">
              <v:shape style="position:absolute;left:1347;top:1798;width:198;height:147" coordorigin="1347,1798" coordsize="198,147" path="m1477,1798l1476,1798,1466,1808,1448,1828,1435,1842,1420,1856,1411,1865,1402,1873,1391,1886,1389,1889,1380,1899,1351,1931,1349,1932,1347,1936,1348,1939,1351,1944,1357,1945,1363,1942,1364,1941,1372,1939,1395,1936,1424,1936,1425,1936,1429,1932,1454,1906,1472,1889,1484,1876,1514,1843,1527,1828,1542,1814,1546,1811,1545,1805,1539,1802,1497,1802,1487,1801,1477,1798e" filled="t" fillcolor="#50535C" stroked="f">
                <v:path arrowok="t"/>
                <v:fill/>
              </v:shape>
              <v:shape style="position:absolute;left:1347;top:1798;width:198;height:147" coordorigin="1347,1798" coordsize="198,147" path="m1424,1936l1395,1936,1414,1937,1420,1939,1424,1936e" filled="t" fillcolor="#50535C" stroked="f">
                <v:path arrowok="t"/>
                <v:fill/>
              </v:shape>
              <v:shape style="position:absolute;left:1347;top:1798;width:198;height:147" coordorigin="1347,1798" coordsize="198,147" path="m1515,1799l1497,1802,1539,1802,1537,1800,1535,1799,1522,1799,1515,1799e" filled="t" fillcolor="#50535C" stroked="f">
                <v:path arrowok="t"/>
                <v:fill/>
              </v:shape>
              <v:shape style="position:absolute;left:1347;top:1798;width:198;height:147" coordorigin="1347,1798" coordsize="198,147" path="m1533,1798l1522,1799,1535,1799,1533,1798e" filled="t" fillcolor="#50535C" stroked="f">
                <v:path arrowok="t"/>
                <v:fill/>
              </v:shape>
            </v:group>
            <v:group style="position:absolute;left:1774;top:1796;width:202;height:151" coordorigin="1774,1796" coordsize="202,151">
              <v:shape style="position:absolute;left:1774;top:1796;width:202;height:151" coordorigin="1774,1796" coordsize="202,151" path="m1908,1796l1908,1796,1898,1804,1896,1808,1892,1813,1838,1870,1827,1883,1807,1902,1776,1931,1775,1934,1774,1939,1775,1942,1781,1945,1785,1947,1788,1944,1790,1942,1792,1940,1833,1937,1840,1937,1845,1937,1857,1937,1861,1934,1868,1924,1872,1918,1899,1890,1913,1875,1929,1859,1942,1844,1957,1830,1972,1817,1973,1816,1974,1815,1976,1812,1976,1810,1975,1805,1925,1805,1920,1804,1908,1796e" filled="t" fillcolor="#50535C" stroked="f">
                <v:path arrowok="t"/>
                <v:fill/>
              </v:shape>
              <v:shape style="position:absolute;left:1774;top:1796;width:202;height:151" coordorigin="1774,1796" coordsize="202,151" path="m1840,1937l1833,1937,1833,1938,1840,1937e" filled="t" fillcolor="#50535C" stroked="f">
                <v:path arrowok="t"/>
                <v:fill/>
              </v:shape>
              <v:shape style="position:absolute;left:1774;top:1796;width:202;height:151" coordorigin="1774,1796" coordsize="202,151" path="m1969,1798l1952,1802,1941,1803,1925,1805,1975,1805,1974,1801,1969,1798e" filled="t" fillcolor="#50535C" stroked="f">
                <v:path arrowok="t"/>
                <v:fill/>
              </v:shape>
            </v:group>
            <v:group style="position:absolute;left:1493;top:1798;width:199;height:149" coordorigin="1493,1798" coordsize="199,149">
              <v:shape style="position:absolute;left:1493;top:1798;width:199;height:149" coordorigin="1493,1798" coordsize="199,149" path="m1621,1798l1617,1802,1613,1805,1592,1828,1547,1876,1532,1892,1503,1925,1499,1928,1494,1934,1493,1939,1497,1945,1505,1948,1513,1941,1529,1939,1535,1939,1546,1937,1563,1937,1572,1937,1573,1936,1578,1929,1582,1923,1592,1912,1620,1883,1626,1877,1631,1870,1644,1856,1651,1849,1668,1832,1676,1822,1687,1815,1689,1813,1690,1811,1692,1809,1690,1804,1689,1804,1640,1804,1631,1803,1621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573,1936e" filled="t" fillcolor="#50535C" stroked="f">
                <v:path arrowok="t"/>
                <v:fill/>
              </v:shape>
              <v:shape style="position:absolute;left:1493;top:1798;width:199;height:149" coordorigin="1493,1798" coordsize="199,149" path="m1653,1800l1640,1804,1689,1804,1689,1803,1671,1803,1667,1801,1657,1801,1653,1800e" filled="t" fillcolor="#50535C" stroked="f">
                <v:path arrowok="t"/>
                <v:fill/>
              </v:shape>
              <v:shape style="position:absolute;left:1493;top:1798;width:199;height:149" coordorigin="1493,1798" coordsize="199,149" path="m1677,1798l1671,1803,1689,1803,1687,1801,1680,1799,1677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666,1801l1657,1801,1667,1801,1666,1801e" filled="t" fillcolor="#50535C" stroked="f">
                <v:path arrowok="t"/>
                <v:fill/>
              </v:shape>
            </v:group>
            <v:group style="position:absolute;left:2490;top:1798;width:194;height:144" coordorigin="2490,1798" coordsize="194,144">
              <v:shape style="position:absolute;left:2490;top:1798;width:194;height:144" coordorigin="2490,1798" coordsize="194,144" path="m2563,1940l2548,1940,2559,1942,2561,1941,2563,1940e" filled="t" fillcolor="#50535C" stroked="f">
                <v:path arrowok="t"/>
                <v:fill/>
              </v:shape>
              <v:shape style="position:absolute;left:2490;top:1798;width:194;height:144" coordorigin="2490,1798" coordsize="194,144" path="m2536,1941l2510,1941,2513,1941,2520,1942,2523,1942,2536,1941e" filled="t" fillcolor="#50535C" stroked="f">
                <v:path arrowok="t"/>
                <v:fill/>
              </v:shape>
              <v:shape style="position:absolute;left:2490;top:1798;width:194;height:144" coordorigin="2490,1798" coordsize="194,144" path="m2620,1798l2617,1800,2608,1810,2602,1816,2550,1872,2503,1918,2492,1928,2491,1929,2490,1931,2494,1938,2499,1941,2510,1941,2536,1941,2548,1940,2563,1940,2571,1930,2619,1881,2628,1871,2641,1857,2655,1843,2670,1829,2686,1816,2686,1804,2684,1802,2655,1802,2650,1801,2632,1801,2628,1801,2620,1798e" filled="t" fillcolor="#50535C" stroked="f">
                <v:path arrowok="t"/>
                <v:fill/>
              </v:shape>
              <v:shape style="position:absolute;left:2490;top:1798;width:194;height:144" coordorigin="2490,1798" coordsize="194,144" path="m2667,1799l2655,1802,2684,1802,2682,1800,2669,1799,2667,1799e" filled="t" fillcolor="#50535C" stroked="f">
                <v:path arrowok="t"/>
                <v:fill/>
              </v:shape>
              <v:shape style="position:absolute;left:2490;top:1798;width:194;height:144" coordorigin="2490,1798" coordsize="194,144" path="m2645,1800l2632,1801,2650,1801,2645,1800e" filled="t" fillcolor="#50535C" stroked="f">
                <v:path arrowok="t"/>
                <v:fill/>
              </v:shape>
            </v:group>
            <v:group style="position:absolute;left:1056;top:1800;width:190;height:146" coordorigin="1056,1800" coordsize="190,146">
              <v:shape style="position:absolute;left:1056;top:1800;width:190;height:146" coordorigin="1056,1800" coordsize="190,146" path="m1181,1802l1178,1804,1076,1911,1068,1920,1060,1928,1059,1929,1056,1934,1057,1940,1066,1944,1070,1945,1084,1943,1094,1942,1111,1939,1117,1939,1134,1939,1139,1932,1142,1926,1151,1918,1164,1904,1178,1888,1190,1876,1207,1857,1220,1841,1245,1810,1243,1808,1243,1807,1197,1807,1181,1802e" filled="t" fillcolor="#50535C" stroked="f">
                <v:path arrowok="t"/>
                <v:fill/>
              </v:shape>
              <v:shape style="position:absolute;left:1056;top:1800;width:190;height:146" coordorigin="1056,1800" coordsize="190,146" path="m1134,1939l1117,1939,1128,1944,1132,1942,1134,1939e" filled="t" fillcolor="#50535C" stroked="f">
                <v:path arrowok="t"/>
                <v:fill/>
              </v:shape>
              <v:shape style="position:absolute;left:1056;top:1800;width:190;height:146" coordorigin="1056,1800" coordsize="190,146" path="m1228,1800l1210,1804,1197,1807,1243,1807,1242,1804,1234,1802,1228,1800e" filled="t" fillcolor="#50535C" stroked="f">
                <v:path arrowok="t"/>
                <v:fill/>
              </v:shape>
            </v:group>
            <v:group style="position:absolute;left:628;top:1803;width:196;height:143" coordorigin="628,1803" coordsize="196,143">
              <v:shape style="position:absolute;left:628;top:1803;width:196;height:143" coordorigin="628,1803" coordsize="196,143" path="m759,1803l757,1805,754,1808,696,1866,669,1894,655,1909,647,1916,641,1925,628,1934,629,1940,641,1945,648,1946,658,1943,661,1942,672,1940,679,1937,705,1937,708,1935,709,1933,729,1910,744,1893,756,1881,774,1863,824,1810,822,1809,821,1807,800,1807,794,1806,778,1805,769,1804,759,1803e" filled="t" fillcolor="#50535C" stroked="f">
                <v:path arrowok="t"/>
                <v:fill/>
              </v:shape>
              <v:shape style="position:absolute;left:628;top:1803;width:196;height:143" coordorigin="628,1803" coordsize="196,143" path="m705,1937l679,1937,695,1945,700,1941,705,1937e" filled="t" fillcolor="#50535C" stroked="f">
                <v:path arrowok="t"/>
                <v:fill/>
              </v:shape>
              <v:shape style="position:absolute;left:628;top:1803;width:196;height:143" coordorigin="628,1803" coordsize="196,143" path="m811,1805l800,1807,821,1807,820,1806,815,1805,811,1805e" filled="t" fillcolor="#50535C" stroked="f">
                <v:path arrowok="t"/>
                <v:fill/>
              </v:shape>
            </v:group>
            <v:group style="position:absolute;left:5651;top:1797;width:208;height:154" coordorigin="5651,1797" coordsize="208,154">
              <v:shape style="position:absolute;left:5651;top:1797;width:208;height:154" coordorigin="5651,1797" coordsize="208,154" path="m5789,1797l5786,1799,5783,1802,5776,1810,5765,1822,5751,1837,5732,1855,5703,1883,5697,1888,5693,1895,5679,1909,5665,1924,5651,1938,5651,1941,5655,1950,5659,1951,5668,1946,5671,1945,5679,1944,5687,1944,5704,1941,5740,1941,5745,1936,5749,1933,5757,1924,5797,1879,5811,1863,5824,1848,5837,1833,5852,1820,5859,1814,5858,1810,5853,1805,5799,1805,5795,1803,5792,1799,5790,1798,5789,1797e" filled="t" fillcolor="#50535C" stroked="f">
                <v:path arrowok="t"/>
                <v:fill/>
              </v:shape>
              <v:shape style="position:absolute;left:5651;top:1797;width:208;height:154" coordorigin="5651,1797" coordsize="208,154" path="m5740,1941l5704,1941,5716,1942,5734,1945,5738,1944,5740,1941e" filled="t" fillcolor="#50535C" stroked="f">
                <v:path arrowok="t"/>
                <v:fill/>
              </v:shape>
              <v:shape style="position:absolute;left:5651;top:1797;width:208;height:154" coordorigin="5651,1797" coordsize="208,154" path="m5687,1944l5679,1944,5686,1944,5687,1944e" filled="t" fillcolor="#50535C" stroked="f">
                <v:path arrowok="t"/>
                <v:fill/>
              </v:shape>
              <v:shape style="position:absolute;left:5651;top:1797;width:208;height:154" coordorigin="5651,1797" coordsize="208,154" path="m5827,1801l5815,1802,5809,1804,5799,1805,5853,1805,5853,1804,5833,1804,5827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43,1801l5833,1804,5853,1804,5850,1802,5847,1802,5843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50,1801l5847,1802,5850,1802e" filled="t" fillcolor="#50535C" stroked="f">
                <v:path arrowok="t"/>
                <v:fill/>
              </v:shape>
            </v:group>
            <v:group style="position:absolute;left:4787;top:1802;width:206;height:144" coordorigin="4787,1802" coordsize="206,144">
              <v:shape style="position:absolute;left:4787;top:1802;width:206;height:144" coordorigin="4787,1802" coordsize="206,144" path="m4919,1802l4915,1805,4910,1807,4902,1818,4896,1824,4867,1852,4854,1868,4847,1877,4840,1886,4828,1894,4826,1896,4821,1902,4818,1906,4807,1918,4799,1926,4787,1939,4788,1944,4800,1946,4806,1946,4820,1945,4828,1943,4845,1940,4852,1939,4882,1939,4887,1934,4890,1929,4897,1921,4908,1908,4924,1891,4937,1876,4980,1826,4984,1822,4993,1812,4992,1808,4935,1808,4928,1807,4925,1804,4922,1802,4921,1802,4919,1802e" filled="t" fillcolor="#50535C" stroked="f">
                <v:path arrowok="t"/>
                <v:fill/>
              </v:shape>
              <v:shape style="position:absolute;left:4787;top:1802;width:206;height:144" coordorigin="4787,1802" coordsize="206,144" path="m4882,1939l4852,1939,4866,1944,4871,1944,4879,1941,4881,1940,4882,1939e" filled="t" fillcolor="#50535C" stroked="f">
                <v:path arrowok="t"/>
                <v:fill/>
              </v:shape>
              <v:shape style="position:absolute;left:4787;top:1802;width:206;height:144" coordorigin="4787,1802" coordsize="206,144" path="m4977,1803l4969,1805,4965,1805,4950,1807,4940,1807,4935,1808,4992,1808,4992,1807,4981,1804,4977,1803e" filled="t" fillcolor="#50535C" stroked="f">
                <v:path arrowok="t"/>
                <v:fill/>
              </v:shape>
              <v:shape style="position:absolute;left:4787;top:1802;width:206;height:144" coordorigin="4787,1802" coordsize="206,144" path="m4922,1802l4921,1802,4922,1802e" filled="t" fillcolor="#50535C" stroked="f">
                <v:path arrowok="t"/>
                <v:fill/>
              </v:shape>
            </v:group>
            <v:group style="position:absolute;left:6078;top:1795;width:210;height:152" coordorigin="6078,1795" coordsize="210,152">
              <v:shape style="position:absolute;left:6078;top:1795;width:210;height:152" coordorigin="6078,1795" coordsize="210,152" path="m6217,1795l6214,1796,6193,1818,6175,1837,6162,1851,6149,1865,6133,1882,6118,1896,6104,1909,6089,1923,6087,1926,6084,1928,6078,1933,6078,1936,6083,1944,6087,1946,6097,1944,6122,1944,6128,1942,6134,1941,6155,1941,6156,1941,6166,1931,6180,1916,6195,1903,6196,1901,6198,1899,6208,1889,6215,1880,6225,1870,6239,1856,6285,1813,6286,1811,6288,1809,6286,1801,6232,1801,6227,1800,6217,1795e" filled="t" fillcolor="#50535C" stroked="f">
                <v:path arrowok="t"/>
                <v:fill/>
              </v:shape>
              <v:shape style="position:absolute;left:6078;top:1795;width:210;height:152" coordorigin="6078,1795" coordsize="210,152" path="m6122,1944l6097,1944,6101,1945,6112,1945,6117,1946,6122,1944e" filled="t" fillcolor="#50535C" stroked="f">
                <v:path arrowok="t"/>
                <v:fill/>
              </v:shape>
              <v:shape style="position:absolute;left:6078;top:1795;width:210;height:152" coordorigin="6078,1795" coordsize="210,152" path="m6155,1941l6134,1941,6143,1941,6147,1944,6151,1945,6153,1943,6155,1941e" filled="t" fillcolor="#50535C" stroked="f">
                <v:path arrowok="t"/>
                <v:fill/>
              </v:shape>
              <v:shape style="position:absolute;left:6078;top:1795;width:210;height:152" coordorigin="6078,1795" coordsize="210,152" path="m6240,1799l6239,1799,6232,1801,6286,1801,6286,1801,6252,1801,6240,1799e" filled="t" fillcolor="#50535C" stroked="f">
                <v:path arrowok="t"/>
                <v:fill/>
              </v:shape>
              <v:shape style="position:absolute;left:6078;top:1795;width:210;height:152" coordorigin="6078,1795" coordsize="210,152" path="m6284,1797l6263,1798,6252,1801,6286,1801,6285,1797,6284,1797e" filled="t" fillcolor="#50535C" stroked="f">
                <v:path arrowok="t"/>
                <v:fill/>
              </v:shape>
            </v:group>
            <v:group style="position:absolute;left:6225;top:1793;width:211;height:150" coordorigin="6225,1793" coordsize="211,150">
              <v:shape style="position:absolute;left:6225;top:1793;width:211;height:150" coordorigin="6225,1793" coordsize="211,150" path="m6365,1793l6356,1802,6347,1810,6332,1827,6291,1868,6276,1882,6269,1889,6262,1897,6251,1904,6248,1907,6238,1917,6232,1923,6229,1926,6225,1932,6225,1936,6230,1942,6234,1943,6241,1939,6244,1938,6288,1937,6304,1937,6317,1924,6348,1895,6349,1893,6355,1889,6367,1878,6380,1864,6412,1832,6427,1818,6432,1812,6435,1807,6429,1799,6388,1799,6381,1799,6374,1799,6365,1793e" filled="t" fillcolor="#50535C" stroked="f">
                <v:path arrowok="t"/>
                <v:fill/>
              </v:shape>
              <v:shape style="position:absolute;left:6225;top:1793;width:211;height:150" coordorigin="6225,1793" coordsize="211,150" path="m6304,1937l6288,1937,6290,1938,6298,1942,6303,1938,6304,1937e" filled="t" fillcolor="#50535C" stroked="f">
                <v:path arrowok="t"/>
                <v:fill/>
              </v:shape>
              <v:shape style="position:absolute;left:6225;top:1793;width:211;height:150" coordorigin="6225,1793" coordsize="211,150" path="m6417,1795l6405,1799,6388,1799,6429,1799,6423,1796,6417,1795e" filled="t" fillcolor="#50535C" stroked="f">
                <v:path arrowok="t"/>
                <v:fill/>
              </v:shape>
            </v:group>
            <v:group style="position:absolute;left:4937;top:1799;width:202;height:153" coordorigin="4937,1799" coordsize="202,153">
              <v:shape style="position:absolute;left:4937;top:1799;width:203;height:153" coordorigin="4937,1799" coordsize="203,153" path="m5070,1800l5067,1802,5058,1809,5044,1823,5013,1852,5011,1854,4979,1890,4965,1907,4953,1923,4939,1938,4937,1940,4937,1942,4940,1951,4943,1952,4950,1951,4952,1950,4955,1950,4974,1947,4994,1946,4997,1946,5013,1946,5017,1939,5019,1936,5028,1927,5034,1921,5047,1907,5052,1900,5060,1893,5074,1879,5087,1863,5099,1847,5112,1832,5118,1826,5125,1820,5139,1810,5138,1803,5134,1802,5112,1802,5111,1802,5093,1802,5087,1801,5081,1801,5070,1800e" filled="t" fillcolor="#50535C" stroked="f">
                <v:path arrowok="t"/>
                <v:fill/>
              </v:shape>
              <v:shape style="position:absolute;left:4937;top:1799;width:203;height:153" coordorigin="4937,1799" coordsize="203,153" path="m5013,1946l4997,1946,5000,1947,5010,1949,5010,1949,5013,1946e" filled="t" fillcolor="#50535C" stroked="f">
                <v:path arrowok="t"/>
                <v:fill/>
              </v:shape>
              <v:shape style="position:absolute;left:4937;top:1799;width:203;height:153" coordorigin="4937,1799" coordsize="203,153" path="m5125,1799l5117,1802,5112,1802,5134,1802,5128,1799,5125,1799e" filled="t" fillcolor="#50535C" stroked="f">
                <v:path arrowok="t"/>
                <v:fill/>
              </v:shape>
              <v:shape style="position:absolute;left:4937;top:1799;width:203;height:153" coordorigin="4937,1799" coordsize="203,153" path="m5101,1801l5097,1801,5093,1801,5093,1802,5111,1802,5101,1801e" filled="t" fillcolor="#50535C" stroked="f">
                <v:path arrowok="t"/>
                <v:fill/>
              </v:shape>
            </v:group>
            <v:group style="position:absolute;left:5939;top:1796;width:200;height:151" coordorigin="5939,1796" coordsize="200,151">
              <v:shape style="position:absolute;left:5939;top:1796;width:200;height:151" coordorigin="5939,1796" coordsize="200,151" path="m5991,1945l5970,1945,5981,1947,5985,1947,5991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5969,1945l5955,1945,5965,1946,5969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6077,1796l6069,1798,6065,1802,6057,1812,6053,1817,6046,1824,6020,1850,6006,1865,5992,1880,5978,1897,5964,1912,5949,1925,5947,1927,5945,1929,5939,1937,5941,1944,5942,1944,5952,1946,5955,1945,5969,1945,5970,1945,5991,1945,5997,1944,6003,1942,6017,1942,6018,1942,6020,1940,6022,1929,6038,1914,6083,1869,6117,1831,6124,1824,6133,1817,6135,1816,6141,1808,6139,1803,6085,1803,6084,1802,6081,1802,6077,1796e" filled="t" fillcolor="#50535C" stroked="f">
                <v:path arrowok="t"/>
                <v:fill/>
              </v:shape>
              <v:shape style="position:absolute;left:5939;top:1796;width:200;height:151" coordorigin="5939,1796" coordsize="200,151" path="m6017,1942l6003,1942,6012,1944,6014,1944,6017,1942e" filled="t" fillcolor="#50535C" stroked="f">
                <v:path arrowok="t"/>
                <v:fill/>
              </v:shape>
              <v:shape style="position:absolute;left:5939;top:1796;width:200;height:151" coordorigin="5939,1796" coordsize="200,151" path="m6125,1796l6097,1799,6085,1803,6139,1803,6138,1797,6125,1796e" filled="t" fillcolor="#50535C" stroked="f">
                <v:path arrowok="t"/>
                <v:fill/>
              </v:shape>
            </v:group>
            <v:group style="position:absolute;left:6371;top:1795;width:204;height:146" coordorigin="6371,1795" coordsize="204,146">
              <v:shape style="position:absolute;left:6371;top:1795;width:204;height:146" coordorigin="6371,1795" coordsize="204,146" path="m6508,1795l6505,1796,6501,1800,6473,1829,6458,1844,6442,1860,6428,1874,6414,1888,6404,1898,6396,1907,6382,1919,6378,1922,6371,1929,6371,1932,6376,1939,6379,1941,6389,1940,6397,1940,6412,1937,6432,1937,6435,1936,6437,1935,6449,1935,6451,1934,6457,1927,6457,1927,6465,1919,6473,1912,6484,1901,6508,1874,6526,1857,6540,1843,6555,1829,6570,1817,6575,1813,6576,1807,6569,1800,6568,1800,6516,1800,6508,1795e" filled="t" fillcolor="#50535C" stroked="f">
                <v:path arrowok="t"/>
                <v:fill/>
              </v:shape>
              <v:shape style="position:absolute;left:6371;top:1795;width:204;height:146" coordorigin="6371,1795" coordsize="204,146" path="m6397,1940l6389,1940,6395,1941,6397,1940e" filled="t" fillcolor="#50535C" stroked="f">
                <v:path arrowok="t"/>
                <v:fill/>
              </v:shape>
              <v:shape style="position:absolute;left:6371;top:1795;width:204;height:146" coordorigin="6371,1795" coordsize="204,146" path="m6432,1937l6412,1937,6424,1939,6432,1937e" filled="t" fillcolor="#50535C" stroked="f">
                <v:path arrowok="t"/>
                <v:fill/>
              </v:shape>
              <v:shape style="position:absolute;left:6371;top:1795;width:204;height:146" coordorigin="6371,1795" coordsize="204,146" path="m6449,1935l6437,1935,6445,1938,6449,1935e" filled="t" fillcolor="#50535C" stroked="f">
                <v:path arrowok="t"/>
                <v:fill/>
              </v:shape>
              <v:shape style="position:absolute;left:6371;top:1795;width:204;height:146" coordorigin="6371,1795" coordsize="204,146" path="m6565,1797l6552,1798,6541,1798,6523,1798,6516,1800,6568,1800,6567,1799,6566,1798,6541,1798,6566,1798,6565,1797e" filled="t" fillcolor="#50535C" stroked="f">
                <v:path arrowok="t"/>
                <v:fill/>
              </v:shape>
            </v:group>
            <v:group style="position:absolute;left:5225;top:1795;width:200;height:149" coordorigin="5225,1795" coordsize="200,149">
              <v:shape style="position:absolute;left:5225;top:1795;width:200;height:149" coordorigin="5225,1795" coordsize="200,149" path="m5355,1797l5352,1798,5348,1803,5346,1804,5302,1853,5290,1865,5272,1884,5238,1919,5231,1926,5225,1935,5233,1943,5242,1944,5260,1938,5270,1935,5308,1935,5312,1928,5314,1926,5361,1878,5390,1844,5404,1829,5419,1816,5425,1811,5425,1806,5420,1802,5368,1802,5355,179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5,1937l5290,1937,5301,1938,5305,193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8,1935l5270,1935,5286,1937,5305,1937,5307,1937,5308,1935e" filled="t" fillcolor="#50535C" stroked="f">
                <v:path arrowok="t"/>
                <v:fill/>
              </v:shape>
              <v:shape style="position:absolute;left:5225;top:1795;width:200;height:149" coordorigin="5225,1795" coordsize="200,149" path="m5412,1795l5394,1798,5368,1802,5420,1802,5416,1797,5412,1795e" filled="t" fillcolor="#50535C" stroked="f">
                <v:path arrowok="t"/>
                <v:fill/>
              </v:shape>
            </v:group>
            <v:group style="position:absolute;left:5371;top:1798;width:198;height:147" coordorigin="5371,1798" coordsize="198,147">
              <v:shape style="position:absolute;left:5371;top:1798;width:198;height:147" coordorigin="5371,1798" coordsize="198,147" path="m5501,1798l5500,1798,5489,1808,5472,1828,5458,1842,5444,1856,5435,1865,5425,1873,5414,1886,5412,1889,5403,1899,5374,1931,5372,1932,5371,1936,5371,1939,5374,1944,5381,1945,5386,1942,5387,1941,5395,1939,5419,1936,5448,1936,5448,1936,5453,1932,5477,1906,5495,1889,5507,1876,5537,1843,5551,1828,5565,1814,5569,1811,5568,1805,5563,1802,5521,1802,5511,1801,5501,1798e" filled="t" fillcolor="#50535C" stroked="f">
                <v:path arrowok="t"/>
                <v:fill/>
              </v:shape>
              <v:shape style="position:absolute;left:5371;top:1798;width:198;height:147" coordorigin="5371,1798" coordsize="198,147" path="m5448,1936l5419,1936,5437,1937,5444,1939,5448,1936e" filled="t" fillcolor="#50535C" stroked="f">
                <v:path arrowok="t"/>
                <v:fill/>
              </v:shape>
              <v:shape style="position:absolute;left:5371;top:1798;width:198;height:147" coordorigin="5371,1798" coordsize="198,147" path="m5538,1799l5521,1802,5563,1802,5560,1800,5559,1799,5545,1799,5538,1799e" filled="t" fillcolor="#50535C" stroked="f">
                <v:path arrowok="t"/>
                <v:fill/>
              </v:shape>
              <v:shape style="position:absolute;left:5371;top:1798;width:198;height:147" coordorigin="5371,1798" coordsize="198,147" path="m5556,1798l5545,1799,5559,1799,5556,1798e" filled="t" fillcolor="#50535C" stroked="f">
                <v:path arrowok="t"/>
                <v:fill/>
              </v:shape>
            </v:group>
            <v:group style="position:absolute;left:5797;top:1796;width:202;height:151" coordorigin="5797,1796" coordsize="202,151">
              <v:shape style="position:absolute;left:5797;top:1796;width:202;height:151" coordorigin="5797,1796" coordsize="202,151" path="m5931,1796l5931,1796,5922,1804,5919,1808,5915,1813,5862,1870,5850,1883,5831,1902,5800,1931,5798,1934,5797,1939,5798,1942,5804,1945,5808,1947,5811,1944,5813,1942,5815,1940,5857,1937,5863,1937,5868,1937,5880,1937,5884,1934,5891,1924,5895,1918,5922,1890,5936,1875,5952,1859,5966,1844,5980,1830,5995,1817,5996,1816,5998,1815,5999,1812,5999,1810,5998,1805,5948,1805,5943,1804,5931,1796e" filled="t" fillcolor="#50535C" stroked="f">
                <v:path arrowok="t"/>
                <v:fill/>
              </v:shape>
              <v:shape style="position:absolute;left:5797;top:1796;width:202;height:151" coordorigin="5797,1796" coordsize="202,151" path="m5863,1937l5857,1937,5857,1938,5863,1937e" filled="t" fillcolor="#50535C" stroked="f">
                <v:path arrowok="t"/>
                <v:fill/>
              </v:shape>
              <v:shape style="position:absolute;left:5797;top:1796;width:202;height:151" coordorigin="5797,1796" coordsize="202,151" path="m5992,1798l5975,1802,5964,1803,5948,1805,5998,1805,5997,1801,5992,1798e" filled="t" fillcolor="#50535C" stroked="f">
                <v:path arrowok="t"/>
                <v:fill/>
              </v:shape>
            </v:group>
            <v:group style="position:absolute;left:5516;top:1798;width:199;height:149" coordorigin="5516,1798" coordsize="199,149">
              <v:shape style="position:absolute;left:5516;top:1798;width:199;height:149" coordorigin="5516,1798" coordsize="199,149" path="m5644,1798l5640,1802,5637,1805,5615,1828,5571,1876,5555,1892,5526,1925,5522,1928,5517,1934,5516,1939,5521,1945,5528,1948,5536,1941,5552,1939,5559,1939,5569,1937,5586,1937,5595,1937,5597,1936,5602,1929,5606,1923,5616,1912,5643,1883,5649,1877,5654,1870,5667,1856,5674,1849,5691,1832,5699,1822,5711,1815,5712,1813,5714,1811,5715,1809,5713,1804,5713,1804,5663,1804,5654,1803,5644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597,1936e" filled="t" fillcolor="#50535C" stroked="f">
                <v:path arrowok="t"/>
                <v:fill/>
              </v:shape>
              <v:shape style="position:absolute;left:5516;top:1798;width:199;height:149" coordorigin="5516,1798" coordsize="199,149" path="m5676,1800l5663,1804,5713,1804,5712,1803,5695,1803,5690,1801,5680,1801,5676,1800e" filled="t" fillcolor="#50535C" stroked="f">
                <v:path arrowok="t"/>
                <v:fill/>
              </v:shape>
              <v:shape style="position:absolute;left:5516;top:1798;width:199;height:149" coordorigin="5516,1798" coordsize="199,149" path="m5701,1798l5695,1803,5712,1803,5710,1801,5703,1799,5701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689,1801l5680,1801,5690,1801,5689,1801e" filled="t" fillcolor="#50535C" stroked="f">
                <v:path arrowok="t"/>
                <v:fill/>
              </v:shape>
            </v:group>
            <v:group style="position:absolute;left:6514;top:1798;width:194;height:144" coordorigin="6514,1798" coordsize="194,144">
              <v:shape style="position:absolute;left:6514;top:1798;width:194;height:144" coordorigin="6514,1798" coordsize="194,144" path="m6586,1940l6571,1940,6582,1942,6584,1941,6586,1940e" filled="t" fillcolor="#50535C" stroked="f">
                <v:path arrowok="t"/>
                <v:fill/>
              </v:shape>
              <v:shape style="position:absolute;left:6514;top:1798;width:194;height:144" coordorigin="6514,1798" coordsize="194,144" path="m6560,1941l6533,1941,6536,1941,6543,1942,6546,1942,6560,1941e" filled="t" fillcolor="#50535C" stroked="f">
                <v:path arrowok="t"/>
                <v:fill/>
              </v:shape>
              <v:shape style="position:absolute;left:6514;top:1798;width:194;height:144" coordorigin="6514,1798" coordsize="194,144" path="m6643,1798l6640,1800,6631,1810,6625,1816,6574,1872,6526,1918,6515,1928,6515,1929,6514,1931,6517,1938,6522,1941,6533,1941,6560,1941,6571,1940,6586,1940,6595,1930,6643,1881,6651,1871,6665,1857,6679,1843,6693,1829,6709,1816,6709,1804,6707,1802,6678,1802,6673,1801,6655,1801,6651,1801,6643,1798e" filled="t" fillcolor="#50535C" stroked="f">
                <v:path arrowok="t"/>
                <v:fill/>
              </v:shape>
              <v:shape style="position:absolute;left:6514;top:1798;width:194;height:144" coordorigin="6514,1798" coordsize="194,144" path="m6690,1799l6678,1802,6707,1802,6705,1800,6692,1799,6690,1799e" filled="t" fillcolor="#50535C" stroked="f">
                <v:path arrowok="t"/>
                <v:fill/>
              </v:shape>
              <v:shape style="position:absolute;left:6514;top:1798;width:194;height:144" coordorigin="6514,1798" coordsize="194,144" path="m6668,1800l6655,1801,6673,1801,6668,1800e" filled="t" fillcolor="#50535C" stroked="f">
                <v:path arrowok="t"/>
                <v:fill/>
              </v:shape>
            </v:group>
            <v:group style="position:absolute;left:5079;top:1800;width:190;height:146" coordorigin="5079,1800" coordsize="190,146">
              <v:shape style="position:absolute;left:5079;top:1800;width:190;height:146" coordorigin="5079,1800" coordsize="190,146" path="m5204,1802l5201,1804,5099,1911,5092,1920,5083,1928,5083,1929,5079,1934,5080,1940,5089,1944,5093,1945,5107,1943,5118,1942,5134,1939,5141,1939,5158,1939,5162,1932,5166,1926,5174,1918,5187,1904,5202,1888,5213,1876,5230,1857,5243,1841,5268,1810,5267,1808,5266,1807,5221,1807,5204,1802e" filled="t" fillcolor="#50535C" stroked="f">
                <v:path arrowok="t"/>
                <v:fill/>
              </v:shape>
              <v:shape style="position:absolute;left:5079;top:1800;width:190;height:146" coordorigin="5079,1800" coordsize="190,146" path="m5158,1939l5141,1939,5151,1944,5155,1942,5158,1939e" filled="t" fillcolor="#50535C" stroked="f">
                <v:path arrowok="t"/>
                <v:fill/>
              </v:shape>
              <v:shape style="position:absolute;left:5079;top:1800;width:190;height:146" coordorigin="5079,1800" coordsize="190,146" path="m5252,1800l5233,1804,5221,1807,5266,1807,5266,1804,5257,1802,5252,1800e" filled="t" fillcolor="#50535C" stroked="f">
                <v:path arrowok="t"/>
                <v:fill/>
              </v:shape>
            </v:group>
            <v:group style="position:absolute;left:4651;top:1803;width:196;height:143" coordorigin="4651,1803" coordsize="196,143">
              <v:shape style="position:absolute;left:4651;top:1803;width:196;height:143" coordorigin="4651,1803" coordsize="196,143" path="m4783,1803l4780,1805,4777,1808,4719,1866,4692,1894,4678,1909,4670,1916,4664,1925,4651,1934,4653,1940,4664,1945,4671,1946,4681,1943,4685,1942,4695,1940,4703,1937,4729,1937,4731,1935,4732,1933,4752,1910,4767,1893,4779,1881,4797,1863,4847,1810,4845,1809,4844,1807,4824,1807,4817,1806,4801,1805,4792,1804,4783,1803e" filled="t" fillcolor="#50535C" stroked="f">
                <v:path arrowok="t"/>
                <v:fill/>
              </v:shape>
              <v:shape style="position:absolute;left:4651;top:1803;width:196;height:143" coordorigin="4651,1803" coordsize="196,143" path="m4729,1937l4703,1937,4718,1945,4724,1941,4729,1937e" filled="t" fillcolor="#50535C" stroked="f">
                <v:path arrowok="t"/>
                <v:fill/>
              </v:shape>
              <v:shape style="position:absolute;left:4651;top:1803;width:196;height:143" coordorigin="4651,1803" coordsize="196,143" path="m4834,1805l4824,1807,4844,1807,4843,1806,4838,1805,4834,1805e" filled="t" fillcolor="#50535C" stroked="f">
                <v:path arrowok="t"/>
                <v:fill/>
              </v:shape>
            </v:group>
            <v:group style="position:absolute;left:3646;top:1797;width:208;height:154" coordorigin="3646,1797" coordsize="208,154">
              <v:shape style="position:absolute;left:3646;top:1797;width:208;height:154" coordorigin="3646,1797" coordsize="208,154" path="m3783,1797l3780,1799,3778,1802,3770,1810,3759,1822,3745,1837,3726,1855,3698,1883,3692,1888,3687,1895,3673,1909,3659,1924,3646,1938,3646,1941,3650,1950,3653,1951,3663,1946,3665,1945,3674,1944,3681,1944,3699,1941,3735,1941,3740,1936,3743,1933,3752,1924,3792,1879,3805,1863,3819,1848,3832,1833,3847,1820,3854,1814,3853,1810,3848,1805,3793,1805,3790,1803,3786,1799,3785,1798,3783,1797e" filled="t" fillcolor="#50535C" stroked="f">
                <v:path arrowok="t"/>
                <v:fill/>
              </v:shape>
              <v:shape style="position:absolute;left:3646;top:1797;width:208;height:154" coordorigin="3646,1797" coordsize="208,154" path="m3735,1941l3699,1941,3711,1942,3728,1945,3733,1944,3735,1941e" filled="t" fillcolor="#50535C" stroked="f">
                <v:path arrowok="t"/>
                <v:fill/>
              </v:shape>
              <v:shape style="position:absolute;left:3646;top:1797;width:208;height:154" coordorigin="3646,1797" coordsize="208,154" path="m3681,1944l3674,1944,3680,1944,3681,1944e" filled="t" fillcolor="#50535C" stroked="f">
                <v:path arrowok="t"/>
                <v:fill/>
              </v:shape>
              <v:shape style="position:absolute;left:3646;top:1797;width:208;height:154" coordorigin="3646,1797" coordsize="208,154" path="m3822,1801l3809,1802,3803,1804,3793,1805,3848,1805,3847,1804,3827,1804,3822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37,1801l3827,1804,3847,1804,3845,1802,3841,1802,3837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45,1801l3841,1802,3845,1802e" filled="t" fillcolor="#50535C" stroked="f">
                <v:path arrowok="t"/>
                <v:fill/>
              </v:shape>
            </v:group>
            <v:group style="position:absolute;left:2781;top:1802;width:206;height:144" coordorigin="2781,1802" coordsize="206,144">
              <v:shape style="position:absolute;left:2781;top:1802;width:206;height:144" coordorigin="2781,1802" coordsize="206,144" path="m2914,1802l2910,1805,2904,1807,2896,1818,2891,1824,2862,1852,2849,1868,2842,1877,2835,1886,2822,1894,2821,1896,2816,1902,2812,1906,2801,1918,2793,1926,2781,1939,2783,1944,2794,1946,2800,1946,2815,1945,2823,1943,2839,1940,2847,1939,2877,1939,2881,1934,2885,1929,2891,1921,2902,1908,2918,1891,2932,1876,2975,1826,2979,1822,2988,1812,2986,1808,2930,1808,2922,1807,2920,1804,2916,1802,2915,1802,2914,1802e" filled="t" fillcolor="#50535C" stroked="f">
                <v:path arrowok="t"/>
                <v:fill/>
              </v:shape>
              <v:shape style="position:absolute;left:2781;top:1802;width:206;height:144" coordorigin="2781,1802" coordsize="206,144" path="m2877,1939l2847,1939,2860,1944,2866,1944,2874,1941,2876,1940,2877,1939e" filled="t" fillcolor="#50535C" stroked="f">
                <v:path arrowok="t"/>
                <v:fill/>
              </v:shape>
              <v:shape style="position:absolute;left:2781;top:1802;width:206;height:144" coordorigin="2781,1802" coordsize="206,144" path="m2971,1803l2963,1805,2960,1805,2945,1807,2935,1807,2930,1808,2986,1808,2986,1807,2975,1804,2971,1803e" filled="t" fillcolor="#50535C" stroked="f">
                <v:path arrowok="t"/>
                <v:fill/>
              </v:shape>
              <v:shape style="position:absolute;left:2781;top:1802;width:206;height:144" coordorigin="2781,1802" coordsize="206,144" path="m2916,1802l2915,1802,2916,1802e" filled="t" fillcolor="#50535C" stroked="f">
                <v:path arrowok="t"/>
                <v:fill/>
              </v:shape>
            </v:group>
            <v:group style="position:absolute;left:4073;top:1795;width:210;height:152" coordorigin="4073,1795" coordsize="210,152">
              <v:shape style="position:absolute;left:4073;top:1795;width:210;height:152" coordorigin="4073,1795" coordsize="210,152" path="m4212,1795l4209,1796,4187,1818,4169,1837,4157,1851,4143,1865,4127,1882,4113,1896,4098,1909,4084,1923,4081,1926,4078,1928,4073,1933,4073,1936,4077,1944,4081,1946,4091,1944,4117,1944,4122,1942,4128,1941,4150,1941,4150,1941,4160,1931,4174,1916,4189,1903,4191,1901,4192,1899,4202,1889,4210,1880,4220,1870,4234,1856,4279,1813,4281,1811,4282,1809,4280,1801,4227,1801,4221,1800,4212,1795e" filled="t" fillcolor="#50535C" stroked="f">
                <v:path arrowok="t"/>
                <v:fill/>
              </v:shape>
              <v:shape style="position:absolute;left:4073;top:1795;width:210;height:152" coordorigin="4073,1795" coordsize="210,152" path="m4117,1944l4091,1944,4096,1945,4106,1945,4112,1946,4117,1944e" filled="t" fillcolor="#50535C" stroked="f">
                <v:path arrowok="t"/>
                <v:fill/>
              </v:shape>
              <v:shape style="position:absolute;left:4073;top:1795;width:210;height:152" coordorigin="4073,1795" coordsize="210,152" path="m4150,1941l4128,1941,4137,1941,4141,1944,4145,1945,4148,1943,4150,1941e" filled="t" fillcolor="#50535C" stroked="f">
                <v:path arrowok="t"/>
                <v:fill/>
              </v:shape>
              <v:shape style="position:absolute;left:4073;top:1795;width:210;height:152" coordorigin="4073,1795" coordsize="210,152" path="m4235,1799l4233,1799,4227,1801,4280,1801,4280,1801,4247,1801,4235,1799e" filled="t" fillcolor="#50535C" stroked="f">
                <v:path arrowok="t"/>
                <v:fill/>
              </v:shape>
              <v:shape style="position:absolute;left:4073;top:1795;width:210;height:152" coordorigin="4073,1795" coordsize="210,152" path="m4278,1797l4257,1798,4247,1801,4280,1801,4279,1797,4278,1797e" filled="t" fillcolor="#50535C" stroked="f">
                <v:path arrowok="t"/>
                <v:fill/>
              </v:shape>
            </v:group>
            <v:group style="position:absolute;left:4219;top:1793;width:211;height:150" coordorigin="4219,1793" coordsize="211,150">
              <v:shape style="position:absolute;left:4219;top:1793;width:211;height:150" coordorigin="4219,1793" coordsize="211,150" path="m4359,1793l4350,1802,4342,1810,4327,1827,4285,1868,4271,1882,4264,1889,4256,1897,4245,1904,4243,1907,4232,1917,4226,1923,4224,1926,4219,1932,4219,1936,4224,1942,4228,1943,4235,1939,4238,1938,4283,1937,4299,1937,4312,1924,4342,1895,4344,1893,4349,1889,4361,1878,4375,1864,4407,1832,4421,1818,4427,1812,4430,1807,4424,1799,4383,1799,4376,1799,4369,1799,4359,1793e" filled="t" fillcolor="#50535C" stroked="f">
                <v:path arrowok="t"/>
                <v:fill/>
              </v:shape>
              <v:shape style="position:absolute;left:4219;top:1793;width:211;height:150" coordorigin="4219,1793" coordsize="211,150" path="m4299,1937l4283,1937,4284,1938,4293,1942,4298,1938,4299,1937e" filled="t" fillcolor="#50535C" stroked="f">
                <v:path arrowok="t"/>
                <v:fill/>
              </v:shape>
              <v:shape style="position:absolute;left:4219;top:1793;width:211;height:150" coordorigin="4219,1793" coordsize="211,150" path="m4411,1795l4400,1799,4383,1799,4424,1799,4417,1796,4411,1795e" filled="t" fillcolor="#50535C" stroked="f">
                <v:path arrowok="t"/>
                <v:fill/>
              </v:shape>
            </v:group>
            <v:group style="position:absolute;left:2931;top:1799;width:203;height:153" coordorigin="2931,1799" coordsize="203,153">
              <v:shape style="position:absolute;left:2931;top:1799;width:203;height:153" coordorigin="2931,1799" coordsize="203,153" path="m3065,1800l3061,1802,3053,1809,3038,1823,3007,1852,3006,1854,2974,1890,2959,1907,2947,1923,2934,1938,2931,1940,2931,1942,2934,1951,2938,1952,2945,1951,2947,1950,2949,1950,2969,1947,2989,1946,2991,1946,3007,1946,3011,1939,3014,1936,3022,1927,3029,1921,3041,1907,3047,1900,3055,1893,3068,1879,3082,1863,3094,1847,3107,1832,3113,1826,3120,1820,3134,1810,3132,1803,3128,1802,3106,1802,3105,1802,3088,1802,3082,1801,3076,1801,3065,1800e" filled="t" fillcolor="#50535C" stroked="f">
                <v:path arrowok="t"/>
                <v:fill/>
              </v:shape>
              <v:shape style="position:absolute;left:2931;top:1799;width:203;height:153" coordorigin="2931,1799" coordsize="203,153" path="m3007,1946l2991,1946,2994,1947,3004,1949,3005,1949,3007,1946e" filled="t" fillcolor="#50535C" stroked="f">
                <v:path arrowok="t"/>
                <v:fill/>
              </v:shape>
              <v:shape style="position:absolute;left:2931;top:1799;width:203;height:153" coordorigin="2931,1799" coordsize="203,153" path="m3120,1799l3112,1802,3106,1802,3128,1802,3123,1799,3120,1799e" filled="t" fillcolor="#50535C" stroked="f">
                <v:path arrowok="t"/>
                <v:fill/>
              </v:shape>
              <v:shape style="position:absolute;left:2931;top:1799;width:203;height:153" coordorigin="2931,1799" coordsize="203,153" path="m3096,1801l3092,1801,3088,1801,3088,1802,3105,1802,3096,1801e" filled="t" fillcolor="#50535C" stroked="f">
                <v:path arrowok="t"/>
                <v:fill/>
              </v:shape>
            </v:group>
            <v:group style="position:absolute;left:3933;top:1796;width:200;height:151" coordorigin="3933,1796" coordsize="200,151">
              <v:shape style="position:absolute;left:3933;top:1796;width:200;height:151" coordorigin="3933,1796" coordsize="200,151" path="m3985,1945l3965,1945,3975,1947,3980,1947,3985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3964,1945l3950,1945,3959,1946,3964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4071,1796l4064,1798,4060,1802,4052,1812,4047,1817,4041,1824,4014,1850,4001,1865,3987,1880,3972,1897,3958,1912,3944,1925,3942,1927,3939,1929,3933,1937,3936,1944,3936,1944,3946,1946,3950,1945,3964,1945,3965,1945,3985,1945,3991,1944,3997,1942,4011,1942,4012,1942,4015,1940,4017,1929,4033,1914,4078,1869,4111,1831,4118,1824,4128,1817,4129,1816,4135,1808,4134,1803,4080,1803,4078,1802,4076,1802,4071,1796e" filled="t" fillcolor="#50535C" stroked="f">
                <v:path arrowok="t"/>
                <v:fill/>
              </v:shape>
              <v:shape style="position:absolute;left:3933;top:1796;width:200;height:151" coordorigin="3933,1796" coordsize="200,151" path="m4011,1942l3997,1942,4006,1944,4009,1944,4011,1942e" filled="t" fillcolor="#50535C" stroked="f">
                <v:path arrowok="t"/>
                <v:fill/>
              </v:shape>
              <v:shape style="position:absolute;left:3933;top:1796;width:200;height:151" coordorigin="3933,1796" coordsize="200,151" path="m4119,1796l4092,1799,4080,1803,4134,1803,4132,1797,4119,1796e" filled="t" fillcolor="#50535C" stroked="f">
                <v:path arrowok="t"/>
                <v:fill/>
              </v:shape>
            </v:group>
            <v:group style="position:absolute;left:4366;top:1795;width:204;height:146" coordorigin="4366,1795" coordsize="204,146">
              <v:shape style="position:absolute;left:4366;top:1795;width:204;height:146" coordorigin="4366,1795" coordsize="204,146" path="m4502,1795l4500,1796,4496,1800,4467,1829,4453,1844,4437,1860,4422,1874,4408,1888,4399,1898,4390,1907,4376,1919,4373,1922,4366,1929,4366,1932,4371,1939,4374,1941,4384,1940,4392,1940,4407,1937,4426,1937,4430,1936,4431,1935,4444,1935,4446,1934,4451,1927,4452,1927,4460,1919,4468,1912,4478,1901,4503,1874,4520,1857,4534,1843,4549,1829,4565,1817,4570,1813,4570,1807,4563,1800,4562,1800,4511,1800,4502,1795e" filled="t" fillcolor="#50535C" stroked="f">
                <v:path arrowok="t"/>
                <v:fill/>
              </v:shape>
              <v:shape style="position:absolute;left:4366;top:1795;width:204;height:146" coordorigin="4366,1795" coordsize="204,146" path="m4392,1940l4384,1940,4390,1941,4392,1940e" filled="t" fillcolor="#50535C" stroked="f">
                <v:path arrowok="t"/>
                <v:fill/>
              </v:shape>
              <v:shape style="position:absolute;left:4366;top:1795;width:204;height:146" coordorigin="4366,1795" coordsize="204,146" path="m4426,1937l4407,1937,4419,1939,4426,1937e" filled="t" fillcolor="#50535C" stroked="f">
                <v:path arrowok="t"/>
                <v:fill/>
              </v:shape>
              <v:shape style="position:absolute;left:4366;top:1795;width:204;height:146" coordorigin="4366,1795" coordsize="204,146" path="m4444,1935l4431,1935,4440,1938,4444,1935e" filled="t" fillcolor="#50535C" stroked="f">
                <v:path arrowok="t"/>
                <v:fill/>
              </v:shape>
              <v:shape style="position:absolute;left:4366;top:1795;width:204;height:146" coordorigin="4366,1795" coordsize="204,146" path="m4559,1797l4547,1798,4536,1798,4518,1798,4511,1800,4562,1800,4561,1799,4561,1798,4536,1798,4561,1798,4559,1797e" filled="t" fillcolor="#50535C" stroked="f">
                <v:path arrowok="t"/>
                <v:fill/>
              </v:shape>
            </v:group>
            <v:group style="position:absolute;left:3220;top:1795;width:200;height:149" coordorigin="3220,1795" coordsize="200,149">
              <v:shape style="position:absolute;left:3220;top:1795;width:200;height:149" coordorigin="3220,1795" coordsize="200,149" path="m3349,1797l3346,1798,3342,1803,3341,1804,3296,1853,3284,1865,3267,1884,3232,1919,3225,1926,3220,1935,3227,1943,3236,1944,3255,1938,3265,1935,3303,1935,3306,1928,3308,1926,3356,1878,3385,1844,3399,1829,3413,1816,3419,1811,3419,1806,3415,1802,3363,1802,3349,1797e" filled="t" fillcolor="#50535C" stroked="f">
                <v:path arrowok="t"/>
                <v:fill/>
              </v:shape>
              <v:shape style="position:absolute;left:3220;top:1795;width:200;height:149" coordorigin="3220,1795" coordsize="200,149" path="m3299,1937l3285,1937,3296,1938,3299,1937e" filled="t" fillcolor="#50535C" stroked="f">
                <v:path arrowok="t"/>
                <v:fill/>
              </v:shape>
              <v:shape style="position:absolute;left:3220;top:1795;width:200;height:149" coordorigin="3220,1795" coordsize="200,149" path="m3303,1935l3265,1935,3280,1937,3299,1937,3302,1937,3303,1935e" filled="t" fillcolor="#50535C" stroked="f">
                <v:path arrowok="t"/>
                <v:fill/>
              </v:shape>
              <v:shape style="position:absolute;left:3220;top:1795;width:200;height:149" coordorigin="3220,1795" coordsize="200,149" path="m3406,1795l3388,1798,3363,1802,3415,1802,3410,1797,3406,1795e" filled="t" fillcolor="#50535C" stroked="f">
                <v:path arrowok="t"/>
                <v:fill/>
              </v:shape>
            </v:group>
            <v:group style="position:absolute;left:3365;top:1798;width:198;height:147" coordorigin="3365,1798" coordsize="198,147">
              <v:shape style="position:absolute;left:3365;top:1798;width:198;height:147" coordorigin="3365,1798" coordsize="198,147" path="m3495,1798l3494,1798,3484,1808,3466,1828,3452,1842,3438,1856,3429,1865,3420,1873,3409,1886,3407,1889,3397,1899,3369,1931,3367,1932,3365,1936,3365,1939,3368,1944,3375,1945,3380,1942,3382,1941,3390,1939,3413,1936,3442,1936,3442,1936,3447,1932,3472,1906,3490,1889,3502,1876,3532,1843,3545,1828,3559,1814,3563,1811,3563,1805,3557,1802,3515,1802,3505,1801,3495,1798e" filled="t" fillcolor="#50535C" stroked="f">
                <v:path arrowok="t"/>
                <v:fill/>
              </v:shape>
              <v:shape style="position:absolute;left:3365;top:1798;width:198;height:147" coordorigin="3365,1798" coordsize="198,147" path="m3442,1936l3413,1936,3432,1937,3438,1939,3442,1936e" filled="t" fillcolor="#50535C" stroked="f">
                <v:path arrowok="t"/>
                <v:fill/>
              </v:shape>
              <v:shape style="position:absolute;left:3365;top:1798;width:198;height:147" coordorigin="3365,1798" coordsize="198,147" path="m3533,1799l3515,1802,3557,1802,3555,1800,3553,1799,3540,1799,3533,1799e" filled="t" fillcolor="#50535C" stroked="f">
                <v:path arrowok="t"/>
                <v:fill/>
              </v:shape>
              <v:shape style="position:absolute;left:3365;top:1798;width:198;height:147" coordorigin="3365,1798" coordsize="198,147" path="m3551,1798l3540,1799,3553,1799,3551,1798e" filled="t" fillcolor="#50535C" stroked="f">
                <v:path arrowok="t"/>
                <v:fill/>
              </v:shape>
            </v:group>
            <v:group style="position:absolute;left:3791;top:1796;width:202;height:151" coordorigin="3791,1796" coordsize="202,151">
              <v:shape style="position:absolute;left:3791;top:1796;width:202;height:151" coordorigin="3791,1796" coordsize="202,151" path="m3926,1796l3926,1796,3916,1804,3914,1808,3909,1813,3856,1870,3844,1883,3825,1902,3794,1931,3793,1934,3791,1939,3792,1942,3799,1945,3802,1947,3806,1944,3808,1942,3810,1940,3851,1937,3858,1937,3863,1937,3875,1937,3878,1934,3885,1924,3890,1918,3917,1890,3931,1875,3946,1859,3960,1844,3974,1830,3990,1817,3991,1816,3992,1815,3993,1812,3994,1810,3993,1805,3943,1805,3938,1804,3926,1796e" filled="t" fillcolor="#50535C" stroked="f">
                <v:path arrowok="t"/>
                <v:fill/>
              </v:shape>
              <v:shape style="position:absolute;left:3791;top:1796;width:202;height:151" coordorigin="3791,1796" coordsize="202,151" path="m3858,1937l3851,1937,3851,1938,3858,1937e" filled="t" fillcolor="#50535C" stroked="f">
                <v:path arrowok="t"/>
                <v:fill/>
              </v:shape>
              <v:shape style="position:absolute;left:3791;top:1796;width:202;height:151" coordorigin="3791,1796" coordsize="202,151" path="m3987,1798l3969,1802,3959,1803,3943,1805,3993,1805,3992,1801,3987,1798e" filled="t" fillcolor="#50535C" stroked="f">
                <v:path arrowok="t"/>
                <v:fill/>
              </v:shape>
            </v:group>
            <v:group style="position:absolute;left:3511;top:1798;width:199;height:149" coordorigin="3511,1798" coordsize="199,149">
              <v:shape style="position:absolute;left:3511;top:1798;width:199;height:149" coordorigin="3511,1798" coordsize="199,149" path="m3639,1798l3635,1802,3631,1805,3609,1828,3565,1876,3550,1892,3520,1925,3517,1928,3511,1934,3511,1939,3515,1945,3523,1948,3530,1941,3546,1939,3553,1939,3564,1937,3581,1937,3590,1937,3591,1936,3596,1929,3600,1923,3610,1912,3638,1883,3644,1877,3649,1870,3662,1856,3669,1849,3686,1832,3694,1822,3705,1815,3707,1813,3708,1811,3710,1809,3708,1804,3707,1804,3658,1804,3649,1803,3639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591,1936e" filled="t" fillcolor="#50535C" stroked="f">
                <v:path arrowok="t"/>
                <v:fill/>
              </v:shape>
              <v:shape style="position:absolute;left:3511;top:1798;width:199;height:149" coordorigin="3511,1798" coordsize="199,149" path="m3671,1800l3658,1804,3707,1804,3706,1803,3689,1803,3684,1801,3675,1801,3671,1800e" filled="t" fillcolor="#50535C" stroked="f">
                <v:path arrowok="t"/>
                <v:fill/>
              </v:shape>
              <v:shape style="position:absolute;left:3511;top:1798;width:199;height:149" coordorigin="3511,1798" coordsize="199,149" path="m3695,1798l3689,1803,3706,1803,3704,1801,3698,1799,3695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684,1801l3675,1801,3684,1801,3684,1801e" filled="t" fillcolor="#50535C" stroked="f">
                <v:path arrowok="t"/>
                <v:fill/>
              </v:shape>
            </v:group>
            <v:group style="position:absolute;left:4508;top:1798;width:194;height:144" coordorigin="4508,1798" coordsize="194,144">
              <v:shape style="position:absolute;left:4508;top:1798;width:194;height:144" coordorigin="4508,1798" coordsize="194,144" path="m4581,1940l4566,1940,4577,1942,4579,1941,4581,1940e" filled="t" fillcolor="#50535C" stroked="f">
                <v:path arrowok="t"/>
                <v:fill/>
              </v:shape>
              <v:shape style="position:absolute;left:4508;top:1798;width:194;height:144" coordorigin="4508,1798" coordsize="194,144" path="m4554,1941l4527,1941,4531,1941,4537,1942,4541,1942,4554,1941e" filled="t" fillcolor="#50535C" stroked="f">
                <v:path arrowok="t"/>
                <v:fill/>
              </v:shape>
              <v:shape style="position:absolute;left:4508;top:1798;width:194;height:144" coordorigin="4508,1798" coordsize="194,144" path="m4638,1798l4635,1800,4626,1810,4620,1816,4568,1872,4521,1918,4510,1928,4509,1929,4508,1931,4512,1938,4516,1941,4527,1941,4554,1941,4566,1940,4581,1940,4589,1930,4637,1881,4646,1871,4659,1857,4673,1843,4688,1829,4703,1816,4703,1804,4702,1802,4672,1802,4667,1801,4649,1801,4646,1801,4638,1798e" filled="t" fillcolor="#50535C" stroked="f">
                <v:path arrowok="t"/>
                <v:fill/>
              </v:shape>
              <v:shape style="position:absolute;left:4508;top:1798;width:194;height:144" coordorigin="4508,1798" coordsize="194,144" path="m4684,1799l4672,1802,4702,1802,4700,1800,4687,1799,4684,1799e" filled="t" fillcolor="#50535C" stroked="f">
                <v:path arrowok="t"/>
                <v:fill/>
              </v:shape>
              <v:shape style="position:absolute;left:4508;top:1798;width:194;height:144" coordorigin="4508,1798" coordsize="194,144" path="m4662,1800l4649,1801,4667,1801,4662,1800e" filled="t" fillcolor="#50535C" stroked="f">
                <v:path arrowok="t"/>
                <v:fill/>
              </v:shape>
            </v:group>
            <v:group style="position:absolute;left:3073;top:1800;width:190;height:146" coordorigin="3073,1800" coordsize="190,146">
              <v:shape style="position:absolute;left:3073;top:1800;width:190;height:146" coordorigin="3073,1800" coordsize="190,146" path="m3199,1802l3196,1804,3094,1911,3086,1920,3078,1928,3077,1929,3073,1934,3075,1940,3084,1944,3087,1945,3102,1943,3112,1942,3129,1939,3135,1939,3152,1939,3157,1932,3160,1926,3169,1918,3181,1904,3196,1888,3208,1876,3225,1857,3237,1841,3263,1810,3261,1808,3261,1807,3215,1807,3199,1802e" filled="t" fillcolor="#50535C" stroked="f">
                <v:path arrowok="t"/>
                <v:fill/>
              </v:shape>
              <v:shape style="position:absolute;left:3073;top:1800;width:190;height:146" coordorigin="3073,1800" coordsize="190,146" path="m3152,1939l3135,1939,3146,1944,3150,1942,3152,1939e" filled="t" fillcolor="#50535C" stroked="f">
                <v:path arrowok="t"/>
                <v:fill/>
              </v:shape>
              <v:shape style="position:absolute;left:3073;top:1800;width:190;height:146" coordorigin="3073,1800" coordsize="190,146" path="m3246,1800l3227,1804,3215,1807,3261,1807,3260,1804,3252,1802,3246,1800e" filled="t" fillcolor="#50535C" stroked="f">
                <v:path arrowok="t"/>
                <v:fill/>
              </v:shape>
            </v:group>
            <v:group style="position:absolute;left:2646;top:1803;width:196;height:143" coordorigin="2646,1803" coordsize="196,143">
              <v:shape style="position:absolute;left:2646;top:1803;width:196;height:143" coordorigin="2646,1803" coordsize="196,143" path="m2777,1803l2774,1805,2771,1808,2714,1866,2686,1894,2672,1909,2665,1916,2659,1925,2646,1934,2647,1940,2659,1945,2665,1946,2676,1943,2679,1942,2690,1940,2697,1937,2723,1937,2726,1935,2727,1933,2746,1910,2761,1893,2773,1881,2791,1863,2841,1810,2839,1809,2838,1807,2818,1807,2812,1806,2796,1805,2786,1804,2777,1803e" filled="t" fillcolor="#50535C" stroked="f">
                <v:path arrowok="t"/>
                <v:fill/>
              </v:shape>
              <v:shape style="position:absolute;left:2646;top:1803;width:196;height:143" coordorigin="2646,1803" coordsize="196,143" path="m2723,1937l2697,1937,2712,1945,2718,1941,2723,1937e" filled="t" fillcolor="#50535C" stroked="f">
                <v:path arrowok="t"/>
                <v:fill/>
              </v:shape>
              <v:shape style="position:absolute;left:2646;top:1803;width:196;height:143" coordorigin="2646,1803" coordsize="196,143" path="m2828,1805l2818,1807,2838,1807,2838,1806,2832,1805,2828,1805e" filled="t" fillcolor="#50535C" stroked="f">
                <v:path arrowok="t"/>
                <v:fill/>
              </v:shape>
            </v:group>
            <v:group style="position:absolute;left:7669;top:1797;width:208;height:154" coordorigin="7669,1797" coordsize="208,154">
              <v:shape style="position:absolute;left:7669;top:1797;width:208;height:154" coordorigin="7669,1797" coordsize="208,154" path="m7807,1797l7804,1799,7801,1802,7793,1810,7782,1822,7768,1837,7749,1855,7721,1883,7715,1888,7711,1895,7696,1909,7683,1924,7669,1938,7669,1941,7673,1950,7676,1951,7686,1946,7688,1945,7697,1944,7704,1944,7722,1941,7758,1941,7763,1936,7767,1933,7775,1924,7815,1879,7829,1863,7842,1848,7855,1833,7870,1820,7877,1814,7876,1810,7871,1805,7816,1805,7813,1803,7810,1799,7808,1798,7807,1797e" filled="t" fillcolor="#50535C" stroked="f">
                <v:path arrowok="t"/>
                <v:fill/>
              </v:shape>
              <v:shape style="position:absolute;left:7669;top:1797;width:208;height:154" coordorigin="7669,1797" coordsize="208,154" path="m7758,1941l7722,1941,7734,1942,7751,1945,7756,1944,7758,1941e" filled="t" fillcolor="#50535C" stroked="f">
                <v:path arrowok="t"/>
                <v:fill/>
              </v:shape>
              <v:shape style="position:absolute;left:7669;top:1797;width:208;height:154" coordorigin="7669,1797" coordsize="208,154" path="m7704,1944l7697,1944,7703,1944,7704,1944e" filled="t" fillcolor="#50535C" stroked="f">
                <v:path arrowok="t"/>
                <v:fill/>
              </v:shape>
              <v:shape style="position:absolute;left:7669;top:1797;width:208;height:154" coordorigin="7669,1797" coordsize="208,154" path="m7845,1801l7833,1802,7826,1804,7816,1805,7871,1805,7871,1804,7851,1804,7845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0,1801l7851,1804,7871,1804,7868,1802,7865,1802,7860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8,1801l7865,1802,7868,1802e" filled="t" fillcolor="#50535C" stroked="f">
                <v:path arrowok="t"/>
                <v:fill/>
              </v:shape>
            </v:group>
            <v:group style="position:absolute;left:6804;top:1802;width:206;height:144" coordorigin="6804,1802" coordsize="206,144">
              <v:shape style="position:absolute;left:6804;top:1802;width:206;height:144" coordorigin="6804,1802" coordsize="206,144" path="m6937,1802l6933,1805,6928,1807,6920,1818,6914,1824,6885,1852,6872,1868,6865,1877,6858,1886,6846,1894,6844,1896,6839,1902,6836,1906,6824,1918,6816,1926,6804,1939,6806,1944,6818,1946,6824,1946,6838,1945,6846,1943,6862,1940,6870,1939,6900,1939,6905,1934,6908,1929,6914,1921,6925,1908,6942,1891,6955,1876,6998,1826,7002,1822,7011,1812,7010,1808,6953,1808,6945,1807,6943,1804,6940,1802,6939,1802,6937,1802e" filled="t" fillcolor="#50535C" stroked="f">
                <v:path arrowok="t"/>
                <v:fill/>
              </v:shape>
              <v:shape style="position:absolute;left:6804;top:1802;width:206;height:144" coordorigin="6804,1802" coordsize="206,144" path="m6900,1939l6870,1939,6883,1944,6889,1944,6897,1941,6899,1940,6900,1939e" filled="t" fillcolor="#50535C" stroked="f">
                <v:path arrowok="t"/>
                <v:fill/>
              </v:shape>
              <v:shape style="position:absolute;left:6804;top:1802;width:206;height:144" coordorigin="6804,1802" coordsize="206,144" path="m6994,1803l6986,1805,6983,1805,6968,1807,6958,1807,6953,1808,7010,1808,7010,1807,6999,1804,6994,1803e" filled="t" fillcolor="#50535C" stroked="f">
                <v:path arrowok="t"/>
                <v:fill/>
              </v:shape>
              <v:shape style="position:absolute;left:6804;top:1802;width:206;height:144" coordorigin="6804,1802" coordsize="206,144" path="m6940,1802l6939,1802,6940,1802e" filled="t" fillcolor="#50535C" stroked="f">
                <v:path arrowok="t"/>
                <v:fill/>
              </v:shape>
            </v:group>
            <v:group style="position:absolute;left:8096;top:1795;width:210;height:152" coordorigin="8096,1795" coordsize="210,152">
              <v:shape style="position:absolute;left:8096;top:1795;width:210;height:152" coordorigin="8096,1795" coordsize="210,152" path="m8235,1795l8232,1796,8210,1818,8193,1837,8180,1851,8166,1865,8150,1882,8136,1896,8122,1909,8107,1923,8105,1926,8102,1928,8096,1933,8096,1936,8100,1944,8104,1946,8115,1944,8140,1944,8146,1942,8151,1941,8173,1941,8173,1941,8184,1931,8197,1916,8212,1903,8214,1901,8216,1899,8225,1889,8233,1880,8243,1870,8257,1856,8302,1813,8304,1811,8306,1809,8304,1801,8250,1801,8245,1800,8235,1795e" filled="t" fillcolor="#50535C" stroked="f">
                <v:path arrowok="t"/>
                <v:fill/>
              </v:shape>
              <v:shape style="position:absolute;left:8096;top:1795;width:210;height:152" coordorigin="8096,1795" coordsize="210,152" path="m8140,1944l8115,1944,8119,1945,8129,1945,8135,1946,8140,1944e" filled="t" fillcolor="#50535C" stroked="f">
                <v:path arrowok="t"/>
                <v:fill/>
              </v:shape>
              <v:shape style="position:absolute;left:8096;top:1795;width:210;height:152" coordorigin="8096,1795" coordsize="210,152" path="m8173,1941l8151,1941,8161,1941,8164,1944,8169,1945,8171,1943,8173,1941e" filled="t" fillcolor="#50535C" stroked="f">
                <v:path arrowok="t"/>
                <v:fill/>
              </v:shape>
              <v:shape style="position:absolute;left:8096;top:1795;width:210;height:152" coordorigin="8096,1795" coordsize="210,152" path="m8258,1799l8257,1799,8250,1801,8304,1801,8304,1801,8270,1801,8258,1799e" filled="t" fillcolor="#50535C" stroked="f">
                <v:path arrowok="t"/>
                <v:fill/>
              </v:shape>
              <v:shape style="position:absolute;left:8096;top:1795;width:210;height:152" coordorigin="8096,1795" coordsize="210,152" path="m8301,1797l8281,1798,8270,1801,8304,1801,8303,1797,8301,1797e" filled="t" fillcolor="#50535C" stroked="f">
                <v:path arrowok="t"/>
                <v:fill/>
              </v:shape>
            </v:group>
            <v:group style="position:absolute;left:8242;top:1793;width:211;height:150" coordorigin="8242,1793" coordsize="211,150">
              <v:shape style="position:absolute;left:8242;top:1793;width:211;height:150" coordorigin="8242,1793" coordsize="211,150" path="m8383,1793l8374,1802,8365,1810,8350,1827,8308,1868,8294,1882,8287,1889,8280,1897,8268,1904,8266,1907,8256,1917,8249,1923,8247,1926,8242,1932,8243,1936,8248,1942,8252,1943,8259,1939,8261,1938,8306,1937,8322,1937,8335,1924,8366,1895,8367,1893,8372,1889,8385,1878,8398,1864,8430,1832,8444,1818,8450,1812,8453,1807,8447,1799,8406,1799,8399,1799,8392,1799,8383,1793e" filled="t" fillcolor="#50535C" stroked="f">
                <v:path arrowok="t"/>
                <v:fill/>
              </v:shape>
              <v:shape style="position:absolute;left:8242;top:1793;width:211;height:150" coordorigin="8242,1793" coordsize="211,150" path="m8322,1937l8306,1937,8308,1938,8316,1942,8321,1938,8322,1937e" filled="t" fillcolor="#50535C" stroked="f">
                <v:path arrowok="t"/>
                <v:fill/>
              </v:shape>
              <v:shape style="position:absolute;left:8242;top:1793;width:211;height:150" coordorigin="8242,1793" coordsize="211,150" path="m8434,1795l8423,1799,8406,1799,8447,1799,8441,1796,8434,1795e" filled="t" fillcolor="#50535C" stroked="f">
                <v:path arrowok="t"/>
                <v:fill/>
              </v:shape>
            </v:group>
            <v:group style="position:absolute;left:6954;top:1799;width:203;height:153" coordorigin="6954,1799" coordsize="203,153">
              <v:shape style="position:absolute;left:6954;top:1799;width:203;height:153" coordorigin="6954,1799" coordsize="203,153" path="m7088,1800l7084,1802,7076,1809,7062,1823,7031,1852,7029,1854,6997,1890,6982,1907,6970,1923,6957,1938,6955,1940,6954,1942,6957,1951,6961,1952,6968,1951,6970,1950,6972,1950,6992,1947,7012,1946,7015,1946,7030,1946,7035,1939,7037,1936,7046,1927,7052,1921,7065,1907,7070,1900,7078,1893,7092,1879,7105,1863,7117,1847,7130,1832,7136,1826,7143,1820,7157,1810,7156,1803,7151,1802,7129,1802,7129,1802,7111,1802,7105,1801,7099,1801,7088,1800e" filled="t" fillcolor="#50535C" stroked="f">
                <v:path arrowok="t"/>
                <v:fill/>
              </v:shape>
              <v:shape style="position:absolute;left:6954;top:1799;width:203;height:153" coordorigin="6954,1799" coordsize="203,153" path="m7030,1946l7015,1946,7017,1947,7028,1949,7028,1949,7030,1946e" filled="t" fillcolor="#50535C" stroked="f">
                <v:path arrowok="t"/>
                <v:fill/>
              </v:shape>
              <v:shape style="position:absolute;left:6954;top:1799;width:203;height:153" coordorigin="6954,1799" coordsize="203,153" path="m7143,1799l7135,1802,7129,1802,7151,1802,7146,1799,7143,1799e" filled="t" fillcolor="#50535C" stroked="f">
                <v:path arrowok="t"/>
                <v:fill/>
              </v:shape>
              <v:shape style="position:absolute;left:6954;top:1799;width:203;height:153" coordorigin="6954,1799" coordsize="203,153" path="m7119,1801l7115,1801,7111,1801,7111,1802,7129,1802,7119,1801e" filled="t" fillcolor="#50535C" stroked="f">
                <v:path arrowok="t"/>
                <v:fill/>
              </v:shape>
            </v:group>
            <v:group style="position:absolute;left:7957;top:1796;width:200;height:151" coordorigin="7957,1796" coordsize="200,151">
              <v:shape style="position:absolute;left:7957;top:1796;width:200;height:151" coordorigin="7957,1796" coordsize="200,151" path="m8008,1945l7988,1945,7998,1947,8003,1947,8008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7987,1945l7973,1945,7982,1946,7987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8095,1796l8087,1798,8083,1802,8075,1812,8070,1817,8064,1824,8038,1850,8024,1865,8010,1880,7996,1897,7981,1912,7967,1925,7965,1927,7963,1929,7957,1937,7959,1944,7959,1944,7970,1946,7973,1945,7987,1945,7988,1945,8008,1945,8014,1944,8021,1942,8035,1942,8035,1942,8038,1940,8040,1929,8056,1914,8101,1869,8134,1831,8141,1824,8151,1817,8152,1816,8158,1808,8157,1803,8103,1803,8102,1802,8099,1802,8095,1796e" filled="t" fillcolor="#50535C" stroked="f">
                <v:path arrowok="t"/>
                <v:fill/>
              </v:shape>
              <v:shape style="position:absolute;left:7957;top:1796;width:200;height:151" coordorigin="7957,1796" coordsize="200,151" path="m8035,1942l8021,1942,8030,1944,8032,1944,8035,1942e" filled="t" fillcolor="#50535C" stroked="f">
                <v:path arrowok="t"/>
                <v:fill/>
              </v:shape>
              <v:shape style="position:absolute;left:7957;top:1796;width:200;height:151" coordorigin="7957,1796" coordsize="200,151" path="m8143,1796l8115,1799,8103,1803,8157,1803,8155,1797,8143,1796e" filled="t" fillcolor="#50535C" stroked="f">
                <v:path arrowok="t"/>
                <v:fill/>
              </v:shape>
            </v:group>
            <v:group style="position:absolute;left:8389;top:1795;width:204;height:146" coordorigin="8389,1795" coordsize="204,146">
              <v:shape style="position:absolute;left:8389;top:1795;width:204;height:146" coordorigin="8389,1795" coordsize="204,146" path="m8526,1795l8523,1796,8519,1800,8491,1829,8476,1844,8460,1860,8446,1874,8431,1888,8422,1898,8414,1907,8399,1919,8396,1922,8389,1929,8389,1932,8394,1939,8397,1941,8407,1940,8415,1940,8430,1937,8449,1937,8453,1936,8454,1935,8467,1935,8469,1934,8474,1927,8475,1927,8483,1919,8491,1912,8501,1901,8526,1874,8543,1857,8558,1843,8572,1829,8588,1817,8593,1813,8593,1807,8587,1800,8586,1800,8534,1800,8526,1795e" filled="t" fillcolor="#50535C" stroked="f">
                <v:path arrowok="t"/>
                <v:fill/>
              </v:shape>
              <v:shape style="position:absolute;left:8389;top:1795;width:204;height:146" coordorigin="8389,1795" coordsize="204,146" path="m8415,1940l8407,1940,8413,1941,8415,1940e" filled="t" fillcolor="#50535C" stroked="f">
                <v:path arrowok="t"/>
                <v:fill/>
              </v:shape>
              <v:shape style="position:absolute;left:8389;top:1795;width:204;height:146" coordorigin="8389,1795" coordsize="204,146" path="m8449,1937l8430,1937,8442,1939,8449,1937e" filled="t" fillcolor="#50535C" stroked="f">
                <v:path arrowok="t"/>
                <v:fill/>
              </v:shape>
              <v:shape style="position:absolute;left:8389;top:1795;width:204;height:146" coordorigin="8389,1795" coordsize="204,146" path="m8467,1935l8454,1935,8463,1938,8467,1935e" filled="t" fillcolor="#50535C" stroked="f">
                <v:path arrowok="t"/>
                <v:fill/>
              </v:shape>
              <v:shape style="position:absolute;left:8389;top:1795;width:204;height:146" coordorigin="8389,1795" coordsize="204,146" path="m8582,1797l8570,1798,8559,1798,8541,1798,8534,1800,8586,1800,8585,1799,8584,1798,8559,1798,8584,1798,8582,1797e" filled="t" fillcolor="#50535C" stroked="f">
                <v:path arrowok="t"/>
                <v:fill/>
              </v:shape>
            </v:group>
            <v:group style="position:absolute;left:7243;top:1795;width:200;height:149" coordorigin="7243,1795" coordsize="200,149">
              <v:shape style="position:absolute;left:7243;top:1795;width:200;height:149" coordorigin="7243,1795" coordsize="200,149" path="m7373,1797l7369,1798,7365,1803,7364,1804,7319,1853,7308,1865,7290,1884,7256,1919,7249,1926,7243,1935,7250,1943,7259,1944,7278,1938,7288,1935,7326,1935,7330,1928,7332,1926,7379,1878,7408,1844,7422,1829,7437,1816,7443,1811,7442,1806,7438,1802,7386,1802,7373,179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3,1937l7308,1937,7319,1938,7323,193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6,1935l7288,1935,7304,1937,7323,1937,7325,1937,7326,1935e" filled="t" fillcolor="#50535C" stroked="f">
                <v:path arrowok="t"/>
                <v:fill/>
              </v:shape>
              <v:shape style="position:absolute;left:7243;top:1795;width:200;height:149" coordorigin="7243,1795" coordsize="200,149" path="m7430,1795l7411,1798,7386,1802,7438,1802,7433,1797,7430,1795e" filled="t" fillcolor="#50535C" stroked="f">
                <v:path arrowok="t"/>
                <v:fill/>
              </v:shape>
            </v:group>
            <v:group style="position:absolute;left:7388;top:1798;width:198;height:147" coordorigin="7388,1798" coordsize="198,147">
              <v:shape style="position:absolute;left:7388;top:1798;width:198;height:147" coordorigin="7388,1798" coordsize="198,147" path="m7518,1798l7517,1798,7507,1808,7489,1828,7476,1842,7461,1856,7452,1865,7443,1873,7432,1886,7430,1889,7421,1899,7392,1931,7390,1932,7388,1936,7389,1939,7392,1944,7399,1945,7404,1942,7405,1941,7413,1939,7436,1936,7466,1936,7466,1936,7470,1932,7495,1906,7513,1889,7525,1876,7555,1843,7568,1828,7583,1814,7587,1811,7586,1805,7580,1802,7539,1802,7528,1801,7518,1798e" filled="t" fillcolor="#50535C" stroked="f">
                <v:path arrowok="t"/>
                <v:fill/>
              </v:shape>
              <v:shape style="position:absolute;left:7388;top:1798;width:198;height:147" coordorigin="7388,1798" coordsize="198,147" path="m7466,1936l7436,1936,7455,1937,7462,1939,7466,1936e" filled="t" fillcolor="#50535C" stroked="f">
                <v:path arrowok="t"/>
                <v:fill/>
              </v:shape>
              <v:shape style="position:absolute;left:7388;top:1798;width:198;height:147" coordorigin="7388,1798" coordsize="198,147" path="m7556,1799l7539,1802,7580,1802,7578,1800,7577,1799,7563,1799,7556,1799e" filled="t" fillcolor="#50535C" stroked="f">
                <v:path arrowok="t"/>
                <v:fill/>
              </v:shape>
              <v:shape style="position:absolute;left:7388;top:1798;width:198;height:147" coordorigin="7388,1798" coordsize="198,147" path="m7574,1798l7563,1799,7577,1799,7574,1798e" filled="t" fillcolor="#50535C" stroked="f">
                <v:path arrowok="t"/>
                <v:fill/>
              </v:shape>
            </v:group>
            <v:group style="position:absolute;left:7815;top:1796;width:202;height:151" coordorigin="7815,1796" coordsize="202,151">
              <v:shape style="position:absolute;left:7815;top:1796;width:202;height:151" coordorigin="7815,1796" coordsize="202,151" path="m7949,1796l7949,1796,7939,1804,7937,1808,7933,1813,7879,1870,7868,1883,7848,1902,7817,1931,7816,1934,7815,1939,7816,1942,7822,1945,7826,1947,7829,1944,7831,1942,7833,1940,7874,1937,7881,1937,7886,1937,7898,1937,7902,1934,7909,1924,7913,1918,7940,1890,7954,1875,7970,1859,7983,1844,7998,1830,8013,1817,8014,1816,8015,1815,8017,1812,8017,1810,8016,1805,7966,1805,7961,1804,7949,1796e" filled="t" fillcolor="#50535C" stroked="f">
                <v:path arrowok="t"/>
                <v:fill/>
              </v:shape>
              <v:shape style="position:absolute;left:7815;top:1796;width:202;height:151" coordorigin="7815,1796" coordsize="202,151" path="m7881,1937l7874,1937,7874,1938,7881,1937e" filled="t" fillcolor="#50535C" stroked="f">
                <v:path arrowok="t"/>
                <v:fill/>
              </v:shape>
              <v:shape style="position:absolute;left:7815;top:1796;width:202;height:151" coordorigin="7815,1796" coordsize="202,151" path="m8010,1798l7993,1802,7982,1803,7966,1805,8016,1805,8015,1801,8010,1798e" filled="t" fillcolor="#50535C" stroked="f">
                <v:path arrowok="t"/>
                <v:fill/>
              </v:shape>
            </v:group>
            <v:group style="position:absolute;left:7534;top:1798;width:199;height:149" coordorigin="7534,1798" coordsize="199,149">
              <v:shape style="position:absolute;left:7534;top:1798;width:199;height:149" coordorigin="7534,1798" coordsize="199,149" path="m7662,1798l7658,1802,7654,1805,7633,1828,7588,1876,7573,1892,7544,1925,7540,1928,7535,1934,7534,1939,7539,1945,7546,1948,7554,1941,7570,1939,7576,1939,7587,1937,7604,1937,7613,1937,7614,1936,7620,1929,7623,1923,7634,1912,7661,1883,7667,1877,7672,1870,7685,1856,7692,1849,7709,1832,7717,1822,7728,1815,7730,1813,7731,1811,7733,1809,7731,1804,7730,1804,7681,1804,7672,1803,7662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614,1936e" filled="t" fillcolor="#50535C" stroked="f">
                <v:path arrowok="t"/>
                <v:fill/>
              </v:shape>
              <v:shape style="position:absolute;left:7534;top:1798;width:199;height:149" coordorigin="7534,1798" coordsize="199,149" path="m7694,1800l7681,1804,7730,1804,7730,1803,7712,1803,7708,1801,7698,1801,7694,1800e" filled="t" fillcolor="#50535C" stroked="f">
                <v:path arrowok="t"/>
                <v:fill/>
              </v:shape>
              <v:shape style="position:absolute;left:7534;top:1798;width:199;height:149" coordorigin="7534,1798" coordsize="199,149" path="m7718,1798l7712,1803,7730,1803,7728,1801,7721,1799,7718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707,1801l7698,1801,7708,1801,7707,1801e" filled="t" fillcolor="#50535C" stroked="f">
                <v:path arrowok="t"/>
                <v:fill/>
              </v:shape>
            </v:group>
            <v:group style="position:absolute;left:8531;top:1798;width:194;height:144" coordorigin="8531,1798" coordsize="194,144">
              <v:shape style="position:absolute;left:8531;top:1798;width:194;height:144" coordorigin="8531,1798" coordsize="194,144" path="m8604,1940l8589,1940,8600,1942,8602,1941,8604,1940e" filled="t" fillcolor="#50535C" stroked="f">
                <v:path arrowok="t"/>
                <v:fill/>
              </v:shape>
              <v:shape style="position:absolute;left:8531;top:1798;width:194;height:144" coordorigin="8531,1798" coordsize="194,144" path="m8577,1941l8551,1941,8554,1941,8561,1942,8564,1942,8577,1941e" filled="t" fillcolor="#50535C" stroked="f">
                <v:path arrowok="t"/>
                <v:fill/>
              </v:shape>
              <v:shape style="position:absolute;left:8531;top:1798;width:194;height:144" coordorigin="8531,1798" coordsize="194,144" path="m8661,1798l8658,1800,8649,1810,8643,1816,8591,1872,8544,1918,8533,1928,8532,1929,8531,1931,8535,1938,8540,1941,8551,1941,8577,1941,8589,1940,8604,1940,8612,1930,8660,1881,8669,1871,8682,1857,8696,1843,8711,1829,8727,1816,8727,1804,8725,1802,8696,1802,8691,1801,8673,1801,8669,1801,8661,1798e" filled="t" fillcolor="#50535C" stroked="f">
                <v:path arrowok="t"/>
                <v:fill/>
              </v:shape>
              <v:shape style="position:absolute;left:8531;top:1798;width:194;height:144" coordorigin="8531,1798" coordsize="194,144" path="m8708,1799l8696,1802,8725,1802,8723,1800,8710,1799,8708,1799e" filled="t" fillcolor="#50535C" stroked="f">
                <v:path arrowok="t"/>
                <v:fill/>
              </v:shape>
              <v:shape style="position:absolute;left:8531;top:1798;width:194;height:144" coordorigin="8531,1798" coordsize="194,144" path="m8686,1800l8673,1801,8691,1801,8686,1800e" filled="t" fillcolor="#50535C" stroked="f">
                <v:path arrowok="t"/>
                <v:fill/>
              </v:shape>
            </v:group>
            <v:group style="position:absolute;left:7097;top:1800;width:190;height:146" coordorigin="7097,1800" coordsize="190,146">
              <v:shape style="position:absolute;left:7097;top:1800;width:190;height:146" coordorigin="7097,1800" coordsize="190,146" path="m7222,1802l7219,1804,7117,1911,7109,1920,7101,1928,7101,1929,7097,1934,7098,1940,7107,1944,7111,1945,7125,1943,7135,1942,7152,1939,7158,1939,7175,1939,7180,1932,7183,1926,7192,1918,7205,1904,7219,1888,7231,1876,7248,1857,7261,1841,7286,1810,7285,1808,7284,1807,7238,1807,7222,1802e" filled="t" fillcolor="#50535C" stroked="f">
                <v:path arrowok="t"/>
                <v:fill/>
              </v:shape>
              <v:shape style="position:absolute;left:7097;top:1800;width:190;height:146" coordorigin="7097,1800" coordsize="190,146" path="m7175,1939l7158,1939,7169,1944,7173,1942,7175,1939e" filled="t" fillcolor="#50535C" stroked="f">
                <v:path arrowok="t"/>
                <v:fill/>
              </v:shape>
              <v:shape style="position:absolute;left:7097;top:1800;width:190;height:146" coordorigin="7097,1800" coordsize="190,146" path="m7269,1800l7251,1804,7238,1807,7284,1807,7283,1804,7275,1802,7269,1800e" filled="t" fillcolor="#50535C" stroked="f">
                <v:path arrowok="t"/>
                <v:fill/>
              </v:shape>
            </v:group>
            <v:group style="position:absolute;left:6669;top:1803;width:196;height:143" coordorigin="6669,1803" coordsize="196,143">
              <v:shape style="position:absolute;left:6669;top:1803;width:196;height:143" coordorigin="6669,1803" coordsize="196,143" path="m6800,1803l6798,1805,6795,1808,6737,1866,6710,1894,6696,1909,6688,1916,6682,1925,6669,1934,6670,1940,6682,1945,6689,1946,6699,1943,6702,1942,6713,1940,6721,1937,6746,1937,6749,1935,6750,1933,6770,1910,6785,1893,6797,1881,6815,1863,6865,1810,6863,1809,6862,1807,6841,1807,6835,1806,6819,1805,6810,1804,6800,1803e" filled="t" fillcolor="#50535C" stroked="f">
                <v:path arrowok="t"/>
                <v:fill/>
              </v:shape>
              <v:shape style="position:absolute;left:6669;top:1803;width:196;height:143" coordorigin="6669,1803" coordsize="196,143" path="m6746,1937l6721,1937,6736,1945,6741,1941,6746,1937e" filled="t" fillcolor="#50535C" stroked="f">
                <v:path arrowok="t"/>
                <v:fill/>
              </v:shape>
              <v:shape style="position:absolute;left:6669;top:1803;width:196;height:143" coordorigin="6669,1803" coordsize="196,143" path="m6852,1805l6841,1807,6862,1807,6861,1806,6856,1805,6852,1805e" filled="t" fillcolor="#50535C" stroked="f">
                <v:path arrowok="t"/>
                <v:fill/>
              </v:shape>
            </v:group>
            <v:group style="position:absolute;left:9681;top:1797;width:208;height:154" coordorigin="9681,1797" coordsize="208,154">
              <v:shape style="position:absolute;left:9681;top:1797;width:208;height:154" coordorigin="9681,1797" coordsize="208,154" path="m9819,1797l9816,1799,9813,1802,9806,1810,9795,1822,9780,1837,9761,1855,9733,1883,9727,1888,9723,1895,9708,1909,9695,1924,9681,1938,9681,1941,9685,1950,9689,1951,9698,1946,9700,1945,9709,1944,9716,1944,9734,1941,9770,1941,9775,1936,9779,1933,9787,1924,9827,1879,9841,1863,9854,1848,9867,1833,9882,1820,9889,1814,9888,1810,9883,1805,9828,1805,9825,1803,9822,1799,9820,1798,9819,1797e" filled="t" fillcolor="#50535C" stroked="f">
                <v:path arrowok="t"/>
                <v:fill/>
              </v:shape>
              <v:shape style="position:absolute;left:9681;top:1797;width:208;height:154" coordorigin="9681,1797" coordsize="208,154" path="m9770,1941l9734,1941,9746,1942,9763,1945,9768,1944,9770,1941e" filled="t" fillcolor="#50535C" stroked="f">
                <v:path arrowok="t"/>
                <v:fill/>
              </v:shape>
              <v:shape style="position:absolute;left:9681;top:1797;width:208;height:154" coordorigin="9681,1797" coordsize="208,154" path="m9716,1944l9709,1944,9715,1944,9716,1944e" filled="t" fillcolor="#50535C" stroked="f">
                <v:path arrowok="t"/>
                <v:fill/>
              </v:shape>
              <v:shape style="position:absolute;left:9681;top:1797;width:208;height:154" coordorigin="9681,1797" coordsize="208,154" path="m9857,1801l9845,1802,9838,1804,9828,1805,9883,1805,9883,1804,9863,1804,9857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73,1801l9863,1804,9883,1804,9880,1802,9877,1802,9873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80,1801l9877,1802,9880,1802e" filled="t" fillcolor="#50535C" stroked="f">
                <v:path arrowok="t"/>
                <v:fill/>
              </v:shape>
            </v:group>
            <v:group style="position:absolute;left:8816;top:1802;width:206;height:144" coordorigin="8816,1802" coordsize="206,144">
              <v:shape style="position:absolute;left:8816;top:1802;width:206;height:144" coordorigin="8816,1802" coordsize="206,144" path="m8949,1802l8945,1805,8940,1807,8932,1818,8926,1824,8897,1852,8884,1868,8877,1877,8870,1886,8858,1894,8856,1896,8851,1902,8848,1906,8836,1918,8828,1926,8816,1939,8818,1944,8830,1946,8836,1946,8850,1945,8858,1943,8874,1940,8882,1939,8912,1939,8917,1934,8920,1929,8926,1921,8937,1908,8954,1891,8967,1876,9010,1826,9014,1822,9023,1812,9022,1808,8965,1808,8958,1807,8955,1804,8952,1802,8951,1802,8949,1802e" filled="t" fillcolor="#50535C" stroked="f">
                <v:path arrowok="t"/>
                <v:fill/>
              </v:shape>
              <v:shape style="position:absolute;left:8816;top:1802;width:206;height:144" coordorigin="8816,1802" coordsize="206,144" path="m8912,1939l8882,1939,8896,1944,8901,1944,8909,1941,8911,1940,8912,1939e" filled="t" fillcolor="#50535C" stroked="f">
                <v:path arrowok="t"/>
                <v:fill/>
              </v:shape>
              <v:shape style="position:absolute;left:8816;top:1802;width:206;height:144" coordorigin="8816,1802" coordsize="206,144" path="m9006,1803l8999,1805,8995,1805,8980,1807,8970,1807,8965,1808,9022,1808,9022,1807,9011,1804,9006,1803e" filled="t" fillcolor="#50535C" stroked="f">
                <v:path arrowok="t"/>
                <v:fill/>
              </v:shape>
              <v:shape style="position:absolute;left:8816;top:1802;width:206;height:144" coordorigin="8816,1802" coordsize="206,144" path="m8952,1802l8951,1802,8952,1802e" filled="t" fillcolor="#50535C" stroked="f">
                <v:path arrowok="t"/>
                <v:fill/>
              </v:shape>
            </v:group>
            <v:group style="position:absolute;left:10108;top:1795;width:210;height:152" coordorigin="10108,1795" coordsize="210,152">
              <v:shape style="position:absolute;left:10108;top:1795;width:210;height:152" coordorigin="10108,1795" coordsize="210,152" path="m10247,1795l10244,1796,10222,1818,10205,1837,10192,1851,10178,1865,10162,1882,10148,1896,10134,1909,10119,1923,10117,1926,10114,1928,10108,1933,10108,1936,10112,1944,10117,1946,10127,1944,10152,1944,10158,1942,10163,1941,10185,1941,10185,1941,10196,1931,10209,1916,10224,1903,10226,1901,10228,1899,10238,1889,10245,1880,10255,1870,10269,1856,10315,1813,10316,1811,10318,1809,10316,1801,10262,1801,10257,1800,10247,1795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52,1944l10127,1944,10131,1945,10141,1945,10147,1946,10152,1944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85,1941l10163,1941,10173,1941,10176,1944,10181,1945,10183,1943,10185,1941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270,1799l10269,1799,10262,1801,10316,1801,10316,1801,10282,1801,10270,1799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314,1797l10293,1798,10282,1801,10316,1801,10315,1797,10314,1797e" filled="t" fillcolor="#50535C" stroked="f">
                <v:path arrowok="t"/>
                <v:fill/>
              </v:shape>
            </v:group>
            <v:group style="position:absolute;left:10254;top:1793;width:211;height:150" coordorigin="10254,1793" coordsize="211,150">
              <v:shape style="position:absolute;left:10254;top:1793;width:211;height:150" coordorigin="10254,1793" coordsize="211,150" path="m10395,1793l10386,1802,10377,1810,10362,1827,10320,1868,10306,1882,10299,1889,10292,1897,10280,1904,10278,1907,10268,1917,10261,1923,10259,1926,10254,1932,10255,1936,10260,1942,10264,1943,10271,1939,10273,1938,10318,1937,10334,1937,10347,1924,10378,1895,10379,1893,10384,1889,10397,1878,10410,1864,10442,1832,10456,1818,10462,1812,10465,1807,10459,1799,10418,1799,10411,1799,10404,1799,10395,1793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334,1937l10318,1937,10320,1938,10328,1942,10333,1938,10334,1937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446,1795l10435,1799,10418,1799,10459,1799,10453,1796,10446,1795e" filled="t" fillcolor="#50535C" stroked="f">
                <v:path arrowok="t"/>
                <v:fill/>
              </v:shape>
            </v:group>
            <v:group style="position:absolute;left:8966;top:1799;width:203;height:153" coordorigin="8966,1799" coordsize="203,153">
              <v:shape style="position:absolute;left:8966;top:1799;width:203;height:153" coordorigin="8966,1799" coordsize="203,153" path="m9100,1800l9096,1802,9088,1809,9074,1823,9043,1852,9041,1854,9009,1890,8995,1907,8982,1923,8969,1938,8967,1940,8966,1942,8969,1951,8973,1952,8980,1951,8982,1950,8984,1950,9004,1947,9024,1946,9027,1946,9042,1946,9047,1939,9049,1936,9058,1927,9064,1921,9077,1907,9082,1900,9090,1893,9104,1879,9117,1863,9129,1847,9142,1832,9148,1826,9155,1820,9169,1810,9168,1803,9164,1802,9141,1802,9141,1802,9123,1802,9117,1801,9111,1801,9100,1800e" filled="t" fillcolor="#50535C" stroked="f">
                <v:path arrowok="t"/>
                <v:fill/>
              </v:shape>
              <v:shape style="position:absolute;left:8966;top:1799;width:203;height:153" coordorigin="8966,1799" coordsize="203,153" path="m9042,1946l9027,1946,9029,1947,9040,1949,9040,1949,9042,1946e" filled="t" fillcolor="#50535C" stroked="f">
                <v:path arrowok="t"/>
                <v:fill/>
              </v:shape>
              <v:shape style="position:absolute;left:8966;top:1799;width:203;height:153" coordorigin="8966,1799" coordsize="203,153" path="m9155,1799l9147,1802,9141,1802,9164,1802,9158,1799,9155,1799e" filled="t" fillcolor="#50535C" stroked="f">
                <v:path arrowok="t"/>
                <v:fill/>
              </v:shape>
              <v:shape style="position:absolute;left:8966;top:1799;width:203;height:153" coordorigin="8966,1799" coordsize="203,153" path="m9131,1801l9127,1801,9123,1801,9123,1802,9141,1802,9131,1801e" filled="t" fillcolor="#50535C" stroked="f">
                <v:path arrowok="t"/>
                <v:fill/>
              </v:shape>
            </v:group>
            <v:group style="position:absolute;left:9969;top:1796;width:200;height:151" coordorigin="9969,1796" coordsize="200,151">
              <v:shape style="position:absolute;left:9969;top:1796;width:200;height:151" coordorigin="9969,1796" coordsize="200,151" path="m10020,1945l10000,1945,10010,1947,10015,1947,10020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9999,1945l9985,1945,9994,1946,9999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10107,1796l10099,1798,10095,1802,10087,1812,10082,1817,10076,1824,10050,1850,10036,1865,10022,1880,10008,1897,9993,1912,9979,1925,9977,1927,9975,1929,9969,1937,9971,1944,9971,1944,9982,1946,9985,1945,9999,1945,10000,1945,10020,1945,10026,1944,10033,1942,10047,1942,10048,1942,10050,1940,10052,1929,10068,1914,10113,1869,10146,1831,10154,1824,10163,1817,10164,1816,10170,1808,10169,1803,10115,1803,10114,1802,10111,1802,10107,1796e" filled="t" fillcolor="#50535C" stroked="f">
                <v:path arrowok="t"/>
                <v:fill/>
              </v:shape>
              <v:shape style="position:absolute;left:9969;top:1796;width:200;height:151" coordorigin="9969,1796" coordsize="200,151" path="m10047,1942l10033,1942,10042,1944,10044,1944,10047,1942e" filled="t" fillcolor="#50535C" stroked="f">
                <v:path arrowok="t"/>
                <v:fill/>
              </v:shape>
              <v:shape style="position:absolute;left:9969;top:1796;width:200;height:151" coordorigin="9969,1796" coordsize="200,151" path="m10155,1796l10127,1799,10115,1803,10169,1803,10168,1797,10155,1796e" filled="t" fillcolor="#50535C" stroked="f">
                <v:path arrowok="t"/>
                <v:fill/>
              </v:shape>
            </v:group>
            <v:group style="position:absolute;left:10401;top:1795;width:204;height:146" coordorigin="10401,1795" coordsize="204,146">
              <v:shape style="position:absolute;left:10401;top:1795;width:204;height:146" coordorigin="10401,1795" coordsize="204,146" path="m10538,1795l10535,1796,10531,1800,10503,1829,10488,1844,10472,1860,10458,1874,10443,1888,10434,1898,10426,1907,10411,1919,10408,1922,10401,1929,10401,1932,10406,1939,10409,1941,10419,1940,10427,1940,10442,1937,10462,1937,10465,1936,10466,1935,10479,1935,10481,1934,10486,1927,10487,1927,10495,1919,10503,1912,10514,1901,10538,1874,10556,1857,10570,1843,10584,1829,10600,1817,10605,1813,10606,1807,10599,1800,10598,1800,10546,1800,10538,179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27,1940l10419,1940,10425,1941,10427,1940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62,1937l10442,1937,10454,1939,10462,1937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79,1935l10466,1935,10475,1938,10479,193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594,1797l10582,1798,10571,1798,10553,1798,10546,1800,10598,1800,10597,1799,10596,1798,10571,1798,10596,1798,10594,1797e" filled="t" fillcolor="#50535C" stroked="f">
                <v:path arrowok="t"/>
                <v:fill/>
              </v:shape>
            </v:group>
            <v:group style="position:absolute;left:9255;top:1795;width:200;height:149" coordorigin="9255,1795" coordsize="200,149">
              <v:shape style="position:absolute;left:9255;top:1795;width:200;height:149" coordorigin="9255,1795" coordsize="200,149" path="m9385,1797l9381,1798,9377,1803,9376,1804,9331,1853,9320,1865,9302,1884,9268,1919,9261,1926,9255,1935,9262,1943,9271,1944,9290,1938,9300,1935,9338,1935,9342,1928,9344,1926,9391,1878,9420,1844,9434,1829,9449,1816,9455,1811,9454,1806,9450,1802,9398,1802,9385,179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5,1937l9320,1937,9331,1938,9335,193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8,1935l9300,1935,9316,1937,9335,1937,9337,1937,9338,1935e" filled="t" fillcolor="#50535C" stroked="f">
                <v:path arrowok="t"/>
                <v:fill/>
              </v:shape>
              <v:shape style="position:absolute;left:9255;top:1795;width:200;height:149" coordorigin="9255,1795" coordsize="200,149" path="m9442,1795l9424,1798,9398,1802,9450,1802,9445,1797,9442,1795e" filled="t" fillcolor="#50535C" stroked="f">
                <v:path arrowok="t"/>
                <v:fill/>
              </v:shape>
            </v:group>
            <v:group style="position:absolute;left:9400;top:1798;width:198;height:147" coordorigin="9400,1798" coordsize="198,147">
              <v:shape style="position:absolute;left:9400;top:1798;width:198;height:147" coordorigin="9400,1798" coordsize="198,147" path="m9530,1798l9530,1798,9519,1808,9501,1828,9488,1842,9473,1856,9464,1865,9455,1873,9444,1886,9442,1889,9433,1899,9404,1931,9402,1932,9400,1936,9401,1939,9404,1944,9411,1945,9416,1942,9417,1941,9425,1939,9448,1936,9478,1936,9478,1936,9482,1932,9507,1906,9525,1889,9537,1876,9567,1843,9580,1828,9595,1814,9599,1811,9598,1805,9593,1802,9551,1802,9540,1801,9530,1798e" filled="t" fillcolor="#50535C" stroked="f">
                <v:path arrowok="t"/>
                <v:fill/>
              </v:shape>
              <v:shape style="position:absolute;left:9400;top:1798;width:198;height:147" coordorigin="9400,1798" coordsize="198,147" path="m9478,1936l9448,1936,9467,1937,9474,1939,9478,1936e" filled="t" fillcolor="#50535C" stroked="f">
                <v:path arrowok="t"/>
                <v:fill/>
              </v:shape>
              <v:shape style="position:absolute;left:9400;top:1798;width:198;height:147" coordorigin="9400,1798" coordsize="198,147" path="m9568,1799l9551,1802,9593,1802,9590,1800,9589,1799,9575,1799,9568,1799e" filled="t" fillcolor="#50535C" stroked="f">
                <v:path arrowok="t"/>
                <v:fill/>
              </v:shape>
              <v:shape style="position:absolute;left:9400;top:1798;width:198;height:147" coordorigin="9400,1798" coordsize="198,147" path="m9586,1798l9575,1799,9589,1799,9586,1798e" filled="t" fillcolor="#50535C" stroked="f">
                <v:path arrowok="t"/>
                <v:fill/>
              </v:shape>
            </v:group>
            <v:group style="position:absolute;left:9827;top:1796;width:202;height:151" coordorigin="9827,1796" coordsize="202,151">
              <v:shape style="position:absolute;left:9827;top:1796;width:202;height:151" coordorigin="9827,1796" coordsize="202,151" path="m9961,1796l9961,1796,9951,1804,9949,1808,9945,1813,9892,1870,9880,1883,9860,1902,9829,1931,9828,1934,9827,1939,9828,1942,9834,1945,9838,1947,9841,1944,9843,1942,9845,1940,9886,1937,9893,1937,9898,1937,9910,1937,9914,1934,9921,1924,9925,1918,9952,1890,9966,1875,9982,1859,9996,1844,10010,1830,10025,1817,10026,1816,10027,1815,10029,1812,10029,1810,10028,1805,9978,1805,9973,1804,9961,1796e" filled="t" fillcolor="#50535C" stroked="f">
                <v:path arrowok="t"/>
                <v:fill/>
              </v:shape>
              <v:shape style="position:absolute;left:9827;top:1796;width:202;height:151" coordorigin="9827,1796" coordsize="202,151" path="m9893,1937l9886,1937,9886,1938,9893,1937e" filled="t" fillcolor="#50535C" stroked="f">
                <v:path arrowok="t"/>
                <v:fill/>
              </v:shape>
              <v:shape style="position:absolute;left:9827;top:1796;width:202;height:151" coordorigin="9827,1796" coordsize="202,151" path="m10022,1798l10005,1802,9994,1803,9978,1805,10028,1805,10027,1801,10022,1798e" filled="t" fillcolor="#50535C" stroked="f">
                <v:path arrowok="t"/>
                <v:fill/>
              </v:shape>
            </v:group>
            <v:group style="position:absolute;left:9546;top:1798;width:199;height:149" coordorigin="9546,1798" coordsize="199,149">
              <v:shape style="position:absolute;left:9546;top:1798;width:199;height:149" coordorigin="9546,1798" coordsize="199,149" path="m9674,1798l9670,1802,9666,1805,9645,1828,9600,1876,9585,1892,9556,1925,9552,1928,9547,1934,9546,1939,9551,1945,9558,1948,9566,1941,9582,1939,9588,1939,9599,1937,9616,1937,9625,1937,9626,1936,9632,1929,9635,1923,9646,1912,9673,1883,9679,1877,9684,1870,9697,1856,9704,1849,9721,1832,9729,1822,9740,1815,9742,1813,9743,1811,9745,1809,9743,1804,9742,1804,9693,1804,9684,1803,9674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626,1936e" filled="t" fillcolor="#50535C" stroked="f">
                <v:path arrowok="t"/>
                <v:fill/>
              </v:shape>
              <v:shape style="position:absolute;left:9546;top:1798;width:199;height:149" coordorigin="9546,1798" coordsize="199,149" path="m9706,1800l9693,1804,9742,1804,9742,1803,9724,1803,9720,1801,9710,1801,9706,1800e" filled="t" fillcolor="#50535C" stroked="f">
                <v:path arrowok="t"/>
                <v:fill/>
              </v:shape>
              <v:shape style="position:absolute;left:9546;top:1798;width:199;height:149" coordorigin="9546,1798" coordsize="199,149" path="m9730,1798l9724,1803,9742,1803,9740,1801,9733,1799,9730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719,1801l9710,1801,9720,1801,9719,1801e" filled="t" fillcolor="#50535C" stroked="f">
                <v:path arrowok="t"/>
                <v:fill/>
              </v:shape>
            </v:group>
            <v:group style="position:absolute;left:10543;top:1798;width:194;height:144" coordorigin="10543,1798" coordsize="194,144">
              <v:shape style="position:absolute;left:10543;top:1798;width:194;height:144" coordorigin="10543,1798" coordsize="194,144" path="m10616,1940l10601,1940,10612,1942,10614,1941,10616,1940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590,1941l10563,1941,10566,1941,10573,1942,10576,1942,10590,1941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73,1798l10670,1800,10661,1810,10655,1816,10603,1872,10556,1918,10545,1928,10544,1929,10543,1931,10547,1938,10552,1941,10563,1941,10590,1941,10601,1940,10616,1940,10625,1930,10672,1881,10681,1871,10694,1857,10709,1843,10723,1829,10739,1816,10739,1804,10737,1802,10708,1802,10703,1801,10685,1801,10681,1801,10673,1798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720,1799l10708,1802,10737,1802,10735,1800,10722,1799,10720,1799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98,1800l10685,1801,10703,1801,10698,1800e" filled="t" fillcolor="#50535C" stroked="f">
                <v:path arrowok="t"/>
                <v:fill/>
              </v:shape>
            </v:group>
            <v:group style="position:absolute;left:9109;top:1800;width:190;height:146" coordorigin="9109,1800" coordsize="190,146">
              <v:shape style="position:absolute;left:9109;top:1800;width:190;height:146" coordorigin="9109,1800" coordsize="190,146" path="m9234,1802l9231,1804,9129,1911,9121,1920,9113,1928,9113,1929,9109,1934,9110,1940,9119,1944,9123,1945,9137,1943,9148,1942,9164,1939,9170,1939,9187,1939,9192,1932,9195,1926,9204,1918,9217,1904,9231,1888,9243,1876,9260,1857,9273,1841,9298,1810,9297,1808,9296,1807,9250,1807,9234,1802e" filled="t" fillcolor="#50535C" stroked="f">
                <v:path arrowok="t"/>
                <v:fill/>
              </v:shape>
              <v:shape style="position:absolute;left:9109;top:1800;width:190;height:146" coordorigin="9109,1800" coordsize="190,146" path="m9187,1939l9170,1939,9181,1944,9185,1942,9187,1939e" filled="t" fillcolor="#50535C" stroked="f">
                <v:path arrowok="t"/>
                <v:fill/>
              </v:shape>
              <v:shape style="position:absolute;left:9109;top:1800;width:190;height:146" coordorigin="9109,1800" coordsize="190,146" path="m9281,1800l9263,1804,9250,1807,9296,1807,9295,1804,9287,1802,9281,1800e" filled="t" fillcolor="#50535C" stroked="f">
                <v:path arrowok="t"/>
                <v:fill/>
              </v:shape>
            </v:group>
            <v:group style="position:absolute;left:8681;top:1803;width:196;height:143" coordorigin="8681,1803" coordsize="196,143">
              <v:shape style="position:absolute;left:8681;top:1803;width:196;height:143" coordorigin="8681,1803" coordsize="196,143" path="m8812,1803l8810,1805,8807,1808,8749,1866,8722,1894,8708,1909,8700,1916,8694,1925,8681,1934,8682,1940,8694,1945,8701,1946,8711,1943,8714,1942,8725,1940,8733,1937,8758,1937,8761,1935,8762,1933,8782,1910,8797,1893,8809,1881,8827,1863,8877,1810,8875,1809,8874,1807,8854,1807,8847,1806,8831,1805,8822,1804,8812,1803e" filled="t" fillcolor="#50535C" stroked="f">
                <v:path arrowok="t"/>
                <v:fill/>
              </v:shape>
              <v:shape style="position:absolute;left:8681;top:1803;width:196;height:143" coordorigin="8681,1803" coordsize="196,143" path="m8758,1937l8733,1937,8748,1945,8754,1941,8758,1937e" filled="t" fillcolor="#50535C" stroked="f">
                <v:path arrowok="t"/>
                <v:fill/>
              </v:shape>
              <v:shape style="position:absolute;left:8681;top:1803;width:196;height:143" coordorigin="8681,1803" coordsize="196,143" path="m8864,1805l8854,1807,8874,1807,8873,1806,8868,1805,8864,1805e" filled="t" fillcolor="#50535C" stroked="f">
                <v:path arrowok="t"/>
                <v:fill/>
              </v:shape>
            </v:group>
            <v:group style="position:absolute;left:11052;top:1793;width:211;height:150" coordorigin="11052,1793" coordsize="211,150">
              <v:shape style="position:absolute;left:11052;top:1793;width:211;height:150" coordorigin="11052,1793" coordsize="211,150" path="m11192,1793l11183,1802,11174,1810,11160,1827,11118,1867,11104,1881,11096,1889,11089,1896,11078,1904,11076,1906,11065,1916,11059,1923,11056,1925,11052,1932,11052,1936,11057,1941,11061,1942,11068,1939,11071,1938,11115,1937,11131,1937,11145,1924,11175,1894,11176,1892,11182,1889,11194,1878,11208,1864,11240,1831,11254,1817,11259,1812,11262,1807,11257,1799,11215,1799,11208,1799,11201,1799,11192,1793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131,1937l11115,1937,11117,1937,11126,1941,11131,1938,11131,1937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244,1795l11232,1798,11215,1799,11257,1799,11250,1795,11244,1795e" filled="t" fillcolor="#50535C" stroked="f">
                <v:path arrowok="t"/>
                <v:fill/>
              </v:shape>
            </v:group>
            <v:group style="position:absolute;left:11198;top:1795;width:204;height:146" coordorigin="11198,1795" coordsize="204,146">
              <v:shape style="position:absolute;left:11198;top:1795;width:204;height:146" coordorigin="11198,1795" coordsize="204,146" path="m11335,1795l11332,1796,11329,1800,11300,1829,11286,1843,11269,1860,11255,1873,11241,1888,11232,1897,11223,1907,11209,1918,11205,1922,11199,1928,11198,1932,11203,1939,11206,1941,11216,1940,11224,1940,11240,1936,11259,1936,11263,1935,11264,1935,11276,1935,11278,1934,11284,1927,11284,1926,11293,1919,11300,1912,11311,1901,11336,1874,11353,1856,11367,1842,11382,1829,11397,1816,11403,1813,11403,1806,11396,1800,11395,1799,11344,1799,11335,179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24,1940l11216,1940,11222,1940,11224,1940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59,1936l11240,1936,11251,1939,11259,1936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76,1935l11264,1935,11272,1937,11276,193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392,1797l11379,1797,11368,1798,11350,1798,11344,1799,11395,1799,11394,1798,11393,1798,11368,1798,11393,1798,11392,1797e" filled="t" fillcolor="#50535C" stroked="f">
                <v:path arrowok="t"/>
                <v:fill/>
              </v:shape>
            </v:group>
            <v:group style="position:absolute;left:11341;top:1798;width:194;height:144" coordorigin="11341,1798" coordsize="194,144">
              <v:shape style="position:absolute;left:11341;top:1798;width:194;height:144" coordorigin="11341,1798" coordsize="194,144" path="m11413,1939l11399,1939,11409,1942,11411,1940,11413,1939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387,1940l11360,1940,11363,1941,11370,1941,11374,1942,11387,1940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71,1798l11467,1800,11458,1809,11453,1815,11401,1871,11353,1917,11342,1927,11342,1929,11341,1930,11344,1937,11349,1941,11360,1940,11387,1940,11399,1939,11413,1939,11422,1930,11470,1881,11478,1871,11492,1856,11506,1842,11521,1829,11536,1816,11536,1803,11535,1802,11505,1802,11500,1801,11482,1801,11479,1801,11471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517,1798l11505,1802,11535,1802,11533,1799,11520,1799,11517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95,1800l11482,1801,11500,1801,11495,1800e" filled="t" fillcolor="#50535C" stroked="f">
                <v:path arrowok="t"/>
                <v:fill/>
              </v:shape>
            </v:group>
            <v:group style="position:absolute;left:11463;top:1794;width:162;height:154" coordorigin="11463,1794" coordsize="162,154">
              <v:shape style="position:absolute;left:11463;top:1794;width:162;height:154" coordorigin="11463,1794" coordsize="162,154" path="m11615,1794l11556,1843,11533,1868,11525,1875,11510,1888,11496,1903,11479,1922,11474,1926,11466,1932,11463,1935,11463,1939,11463,1939,11464,1944,11468,1948,11474,1948,11478,1945,11482,1943,11495,1941,11502,1939,11514,1939,11521,1936,11542,1936,11559,1919,11577,1901,11605,1872,11610,1867,11615,1862,11623,1853,11624,1848,11616,1841,11616,1837,11618,1829,11619,1827,11621,1817,11621,1809,11618,1796,11615,1794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14,1939l11502,1939,11509,1940,11514,1940,11514,1939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42,1936l11521,1936,11526,1936,11535,1939,11539,1939,11542,1936e" filled="t" fillcolor="#50535C" stroked="f">
                <v:path arrowok="t"/>
                <v:fill/>
              </v:shape>
            </v:group>
            <v:group style="position:absolute;left:11575;top:1899;width:37;height:47" coordorigin="11575,1899" coordsize="37,47">
              <v:shape style="position:absolute;left:11575;top:1899;width:37;height:47" coordorigin="11575,1899" coordsize="37,47" path="m11612,1941l11593,1941,11596,1941,11603,1945,11607,1945,11612,1941e" filled="t" fillcolor="#50535C" stroked="f">
                <v:path arrowok="t"/>
                <v:fill/>
              </v:shape>
              <v:shape style="position:absolute;left:11575;top:1899;width:37;height:47" coordorigin="11575,1899" coordsize="37,47" path="m11608,1899l11605,1901,11602,1905,11598,1909,11590,1918,11584,1922,11575,1932,11576,1936,11581,1939,11583,1940,11586,1941,11593,1941,11612,1941,11613,1940,11615,1938,11617,1928,11616,1917,11615,1905,11612,1899,11608,1899e" filled="t" fillcolor="#50535C" stroked="f">
                <v:path arrowok="t"/>
                <v:fill/>
              </v:shape>
            </v:group>
            <v:group style="position:absolute;left:10708;top:1798;width:194;height:144" coordorigin="10708,1798" coordsize="194,144">
              <v:shape style="position:absolute;left:10708;top:1798;width:194;height:144" coordorigin="10708,1798" coordsize="194,144" path="m10781,1940l10766,1940,10777,1942,10779,1941,10781,1940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754,1941l10727,1941,10731,1941,10737,1942,10741,1942,10754,1941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38,1798l10835,1800,10826,1810,10820,1816,10768,1872,10721,1918,10710,1928,10709,1929,10708,1931,10712,1938,10716,1941,10727,1941,10754,1941,10766,1940,10781,1940,10789,1930,10837,1881,10846,1871,10859,1857,10873,1843,10888,1829,10903,1816,10903,1804,10902,1802,10872,1802,10867,1801,10849,1801,10846,1801,10838,1798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84,1799l10872,1802,10902,1802,10900,1800,10887,1799,10884,1799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62,1800l10849,1801,10867,1801,10862,1800e" filled="t" fillcolor="#50535C" stroked="f">
                <v:path arrowok="t"/>
                <v:fill/>
              </v:shape>
            </v:group>
            <v:group style="position:absolute;left:10881;top:1798;width:194;height:144" coordorigin="10881,1798" coordsize="194,144">
              <v:shape style="position:absolute;left:10881;top:1798;width:194;height:144" coordorigin="10881,1798" coordsize="194,144" path="m10954,1940l10939,1940,10950,1942,10952,1941,10954,1940e" filled="t" fillcolor="#50535C" stroked="f">
                <v:path arrowok="t"/>
                <v:fill/>
              </v:shape>
              <v:shape style="position:absolute;left:10881;top:1798;width:194;height:144" coordorigin="10881,1798" coordsize="194,144" path="m10927,1941l10900,1941,10904,1941,10910,1942,10914,1942,10927,1941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11,1798l11008,1800,10999,1810,10993,1816,10941,1872,10894,1918,10883,1928,10882,1929,10881,1931,10884,1938,10889,1941,10900,1941,10927,1941,10939,1940,10954,1940,10962,1930,11010,1881,11019,1871,11032,1857,11046,1843,11061,1829,11076,1816,11076,1804,11075,1802,11045,1802,11040,1801,11022,1801,11019,1801,11011,1798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57,1799l11045,1802,11075,1802,11073,1800,11060,1799,11057,1799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35,1800l11022,1801,11040,1801,11035,1800e" filled="t" fillcolor="#50535C" stroked="f">
                <v:path arrowok="t"/>
                <v:fill/>
              </v:shape>
            </v:group>
            <v:group style="position:absolute;left:4366;top:3755;width:510;height:2" coordorigin="4366,3755" coordsize="510,2">
              <v:shape style="position:absolute;left:4366;top:3755;width:510;height:2" coordorigin="4366,3755" coordsize="510,0" path="m4366,3755l4876,3755e" filled="f" stroked="t" strokeweight="1.417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41.273987pt;width:550.295pt;height:.1pt;mso-position-horizontal-relative:page;mso-position-vertical-relative:page;z-index:-5462" coordorigin="617,14825" coordsize="11006,2">
            <v:shape style="position:absolute;left:617;top:14825;width:11006;height:2" coordorigin="617,14825" coordsize="11006,0" path="m617,14825l11623,14825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63.607601pt;margin-top:558.166809pt;width:115.512245pt;height:108.450696pt;mso-position-horizontal-relative:page;mso-position-vertical-relative:page;z-index:-5461" coordorigin="1272,11163" coordsize="2310,2169">
            <v:group style="position:absolute;left:1315;top:11429;width:2225;height:1861" coordorigin="1315,11429" coordsize="2225,1861">
              <v:shape style="position:absolute;left:1315;top:11429;width:2225;height:1861" coordorigin="1315,11429" coordsize="2225,1861" path="m3540,12173l3540,13290,1315,13290,1315,11429,2427,11429e" filled="f" stroked="t" strokeweight="4.252pt" strokecolor="#FDB913">
                <v:path arrowok="t"/>
              </v:shape>
            </v:group>
            <v:group style="position:absolute;left:2216;top:11429;width:1101;height:1105" coordorigin="2216,11429" coordsize="1101,1105">
              <v:shape style="position:absolute;left:2216;top:11429;width:1101;height:1105" coordorigin="2216,11429" coordsize="1101,1105" path="m3003,11429l2216,12219,2426,12324,2531,12534,3317,11745e" filled="f" stroked="t" strokeweight="4.252pt" strokecolor="#FDB913">
                <v:path arrowok="t"/>
              </v:shape>
            </v:group>
            <v:group style="position:absolute;left:3160;top:11206;width:380;height:381" coordorigin="3160,11206" coordsize="380,381">
              <v:shape style="position:absolute;left:3160;top:11206;width:380;height:381" coordorigin="3160,11206" coordsize="380,381" path="m3475,11587l3520,11522,3539,11448,3540,11429,3539,11410,3520,11336,3475,11272,3410,11226,3336,11207,3317,11206,3298,11207,3225,11226,3160,11271,3475,11587xe" filled="f" stroked="t" strokeweight="4.252pt" strokecolor="#FDB913">
                <v:path arrowok="t"/>
              </v:shape>
            </v:group>
            <v:group style="position:absolute;left:1891;top:12387;width:472;height:474" coordorigin="1891,12387" coordsize="472,474">
              <v:shape style="position:absolute;left:1891;top:12387;width:472;height:474" coordorigin="1891,12387" coordsize="472,474" path="m2363,12702l1891,12860,2049,12387e" filled="f" stroked="t" strokeweight="4.252pt" strokecolor="#FDB91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64.745903pt;margin-top:324.564087pt;width:114.069pt;height:116.267pt;mso-position-horizontal-relative:page;mso-position-vertical-relative:page;z-index:-5460" coordorigin="1295,6491" coordsize="2281,2325">
            <v:group style="position:absolute;left:2130;top:7355;width:608;height:597" coordorigin="2130,7355" coordsize="608,597">
              <v:shape style="position:absolute;left:2130;top:7355;width:608;height:597" coordorigin="2130,7355" coordsize="608,597" path="m2738,7655l2729,7727,2704,7792,2664,7849,2613,7895,2552,7929,2482,7949,2433,7952,2408,7951,2337,7937,2273,7907,2218,7864,2175,7810,2145,7747,2131,7677,2130,7653,2131,7628,2146,7558,2176,7496,2220,7442,2275,7399,2339,7370,2410,7356,2435,7355,2460,7356,2531,7371,2595,7401,2650,7444,2693,7498,2723,7560,2737,7630,2738,7655xe" filled="f" stroked="t" strokeweight="4.252pt" strokecolor="#FDB913">
                <v:path arrowok="t"/>
              </v:shape>
            </v:group>
            <v:group style="position:absolute;left:1337;top:6534;width:2196;height:2240" coordorigin="1337,6534" coordsize="2196,2240">
              <v:shape style="position:absolute;left:1337;top:6534;width:2196;height:2240" coordorigin="1337,6534" coordsize="2196,2240" path="m2196,6758l2182,6866,2163,6871,2143,6878,2086,6899,2031,6925,1978,6954,1912,6998,1881,7023,1522,6934,1337,7245,1594,7499,1590,7518,1581,7597,1579,7637,1579,7660,1582,7724,1592,7800,1596,7818,1371,8053,1553,8365,1876,8282,1891,8294,1956,8340,2008,8371,2062,8398,2118,8421,2177,8440,2266,8773,2633,8774,2731,8414,2750,8406,2804,8380,2857,8350,2907,8317,2954,8280,3307,8374,3492,8063,3235,7809,3239,7790,3249,7711,3251,7670,3251,7647,3247,7585,3243,7549,3534,7255,3352,6943,2971,7042,2955,7029,2892,6980,2841,6948,2788,6919,2751,6902,2639,6535,2196,6534e" filled="f" stroked="t" strokeweight="4.252pt" strokecolor="#FDB913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1.131805pt;margin-top:46.922848pt;width:60.218409pt;height:10pt;mso-position-horizontal-relative:page;mso-position-vertical-relative:page;z-index:-545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8.973602pt;margin-top:46.922848pt;width:88.904405pt;height:10pt;mso-position-horizontal-relative:page;mso-position-vertical-relative:page;z-index:-545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hyperlink r:id="rId37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907013pt;margin-top:46.922848pt;width:75.242504pt;height:10pt;mso-position-horizontal-relative:page;mso-position-vertical-relative:page;z-index:-545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hyperlink r:id="rId38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-1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284103pt;margin-top:123.151306pt;width:310.798208pt;height:43.569738pt;mso-position-horizontal-relative:page;mso-position-vertical-relative:page;z-index:-545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4205"/>
                    <w:jc w:val="both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b/>
                      <w:bCs/>
                      <w:position w:val="1"/>
                    </w:rPr>
                    <w:t>TO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1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1" w:after="0" w:line="200" w:lineRule="exact"/>
                    <w:ind w:left="20" w:right="-33"/>
                    <w:jc w:val="both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284103pt;margin-top:203.474823pt;width:79.4961pt;height:22pt;mso-position-horizontal-relative:page;mso-position-vertical-relative:page;z-index:-5455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left="20" w:right="-80"/>
                    <w:jc w:val="left"/>
                    <w:rPr>
                      <w:rFonts w:ascii="Open Sans" w:hAnsi="Open Sans" w:cs="Open Sans" w:eastAsia="Open Sans"/>
                      <w:sz w:val="40"/>
                      <w:szCs w:val="4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0"/>
                      <w:szCs w:val="40"/>
                      <w:color w:val="50535C"/>
                      <w:spacing w:val="30"/>
                      <w:w w:val="99"/>
                      <w:b/>
                      <w:bCs/>
                      <w:position w:val="2"/>
                    </w:rPr>
                    <w:t>$2670</w:t>
                  </w:r>
                  <w:r>
                    <w:rPr>
                      <w:rFonts w:ascii="Open Sans" w:hAnsi="Open Sans" w:cs="Open Sans" w:eastAsia="Open Sans"/>
                      <w:sz w:val="40"/>
                      <w:szCs w:val="4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40"/>
                      <w:szCs w:val="40"/>
                      <w:color w:val="50535C"/>
                      <w:spacing w:val="-74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0"/>
                      <w:szCs w:val="4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284103pt;margin-top:306.511871pt;width:317.49304pt;height:102.209184pt;mso-position-horizontal-relative:page;mso-position-vertical-relative:page;z-index:-5454" type="#_x0000_t202" filled="f" stroked="f">
            <v:textbox inset="0,0,0,0">
              <w:txbxContent>
                <w:p>
                  <w:pPr>
                    <w:spacing w:before="0" w:after="0" w:line="34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03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33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IMPLIMANTATIO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86" w:after="0" w:line="200" w:lineRule="exact"/>
                    <w:ind w:left="20" w:right="452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mni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nes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284103pt;margin-top:423.151306pt;width:89.361832pt;height:31.075654pt;mso-position-horizontal-relative:page;mso-position-vertical-relative:page;z-index:-545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2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2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8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1"/>
                    </w:rPr>
                    <w:t>$350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284103pt;margin-top:526.008850pt;width:315.804115pt;height:78.712184pt;mso-position-horizontal-relative:page;mso-position-vertical-relative:page;z-index:-5452" type="#_x0000_t202" filled="f" stroked="f">
            <v:textbox inset="0,0,0,0">
              <w:txbxContent>
                <w:p>
                  <w:pPr>
                    <w:spacing w:before="0" w:after="0" w:line="34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04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33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EVALUATIO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6" w:after="0" w:line="200" w:lineRule="exact"/>
                    <w:ind w:left="20" w:right="418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mni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284103pt;margin-top:616.721069pt;width:317.743702pt;height:40pt;mso-position-horizontal-relative:page;mso-position-vertical-relative:page;z-index:-545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284103pt;margin-top:675.151306pt;width:89.361832pt;height:31.075654pt;mso-position-horizontal-relative:page;mso-position-vertical-relative:page;z-index:-545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2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2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8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1"/>
                    </w:rPr>
                    <w:t>$250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1.086914pt;margin-top:749.31543pt;width:10.988813pt;height:10pt;mso-position-horizontal-relative:page;mso-position-vertical-relative:page;z-index:-544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  <w:b/>
                      <w:bCs/>
                      <w:position w:val="1"/>
                    </w:rPr>
                    <w:t>13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5.733597pt;margin-top:571.454529pt;width:55.63pt;height:93.037pt;mso-position-horizontal-relative:page;mso-position-vertical-relative:page;z-index:-544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1.363602pt;margin-top:571.454529pt;width:55.63pt;height:37.215pt;mso-position-horizontal-relative:page;mso-position-vertical-relative:page;z-index:-544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1.363602pt;margin-top:608.669495pt;width:55.63pt;height:55.822pt;mso-position-horizontal-relative:page;mso-position-vertical-relative:page;z-index:-544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2.244995pt;margin-top:125.121002pt;width:30pt;height:30pt;mso-position-horizontal-relative:page;mso-position-vertical-relative:page;z-index:-544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7.244995pt;margin-top:134.121002pt;width:4pt;height:4pt;mso-position-horizontal-relative:page;mso-position-vertical-relative:page;z-index:-5444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1.244995pt;margin-top:134.121002pt;width:16pt;height:4pt;mso-position-horizontal-relative:page;mso-position-vertical-relative:page;z-index:-5443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8.842102pt;margin-top:47.243801pt;width:10.63pt;height:9.2125pt;mso-position-horizontal-relative:page;mso-position-vertical-relative:page;z-index:-5442" type="#_x0000_t202" filled="f" stroked="f">
            <v:textbox inset="0,0,0,0">
              <w:txbxContent>
                <w:p>
                  <w:pPr>
                    <w:spacing w:before="4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8.284103pt;margin-top:176.756805pt;width:25.501pt;height:12pt;mso-position-horizontal-relative:page;mso-position-vertical-relative:page;z-index:-544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30.273987pt;width:550.295pt;height:12pt;mso-position-horizontal-relative:page;mso-position-vertical-relative:page;z-index:-544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820" w:bottom="280" w:left="1200" w:right="172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30.852301pt;margin-top:741.259888pt;width:550.295pt;height:.1pt;mso-position-horizontal-relative:page;mso-position-vertical-relative:page;z-index:-5439" coordorigin="617,14825" coordsize="11006,2">
            <v:shape style="position:absolute;left:617;top:14825;width:11006;height:2" coordorigin="617,14825" coordsize="11006,0" path="m617,14825l11623,14825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8522pt;margin-top:45.043098pt;width:12.508pt;height:12.023pt;mso-position-horizontal-relative:page;mso-position-vertical-relative:page;z-index:-5438" coordorigin="617,901" coordsize="250,240">
            <v:shape style="position:absolute;left:617;top:901;width:250;height:240" coordorigin="617,901" coordsize="250,240" path="m742,901l711,990,617,993,692,1050,665,1141,742,1088,804,1088,793,1050,867,993,773,990,742,901e" filled="t" fillcolor="#50535C" stroked="f">
              <v:path arrowok="t"/>
              <v:fill/>
            </v:shape>
            <v:shape style="position:absolute;left:617;top:901;width:250;height:240" coordorigin="617,901" coordsize="250,240" path="m804,1088l742,1088,819,1141,804,1088e" filled="t" fillcolor="#50535C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0.4121pt;margin-top:89.142899pt;width:551.3071pt;height:8.982pt;mso-position-horizontal-relative:page;mso-position-vertical-relative:page;z-index:-5437" coordorigin="608,1783" coordsize="11026,180">
            <v:group style="position:absolute;left:618;top:1798;width:84;height:81" coordorigin="618,1798" coordsize="84,81">
              <v:shape style="position:absolute;left:618;top:1798;width:84;height:81" coordorigin="618,1798" coordsize="84,81" path="m650,1798l621,1823,621,1836,621,1842,618,1854,621,1860,620,1869,622,1872,627,1878,675,1841,685,1828,697,1818,699,1812,703,1806,699,1801,686,1801,670,1799,650,1798e" filled="t" fillcolor="#50535C" stroked="f">
                <v:path arrowok="t"/>
                <v:fill/>
              </v:shape>
              <v:shape style="position:absolute;left:618;top:1798;width:84;height:81" coordorigin="618,1798" coordsize="84,81" path="m698,1798l689,1800,686,1801,699,1801,698,1798e" filled="t" fillcolor="#50535C" stroked="f">
                <v:path arrowok="t"/>
                <v:fill/>
              </v:shape>
            </v:group>
            <v:group style="position:absolute;left:763;top:1802;width:206;height:144" coordorigin="763,1802" coordsize="206,144">
              <v:shape style="position:absolute;left:763;top:1802;width:206;height:144" coordorigin="763,1802" coordsize="206,144" path="m896,1802l892,1805,887,1807,878,1818,873,1824,844,1852,831,1868,824,1877,817,1886,805,1894,803,1896,798,1902,795,1906,783,1918,775,1926,763,1939,765,1944,777,1946,783,1946,797,1945,805,1943,821,1940,829,1939,859,1939,864,1934,867,1929,873,1921,884,1908,901,1891,914,1876,957,1826,961,1822,970,1812,969,1808,912,1808,904,1807,902,1804,899,1802,898,1802,896,1802e" filled="t" fillcolor="#50535C" stroked="f">
                <v:path arrowok="t"/>
                <v:fill/>
              </v:shape>
              <v:shape style="position:absolute;left:763;top:1802;width:206;height:144" coordorigin="763,1802" coordsize="206,144" path="m859,1939l829,1939,842,1944,848,1944,856,1941,858,1940,859,1939e" filled="t" fillcolor="#50535C" stroked="f">
                <v:path arrowok="t"/>
                <v:fill/>
              </v:shape>
              <v:shape style="position:absolute;left:763;top:1802;width:206;height:144" coordorigin="763,1802" coordsize="206,144" path="m953,1803l945,1805,942,1805,927,1807,917,1807,912,1808,969,1808,968,1807,958,1804,953,1803e" filled="t" fillcolor="#50535C" stroked="f">
                <v:path arrowok="t"/>
                <v:fill/>
              </v:shape>
              <v:shape style="position:absolute;left:763;top:1802;width:206;height:144" coordorigin="763,1802" coordsize="206,144" path="m898,1802l898,1802,899,1802e" filled="t" fillcolor="#50535C" stroked="f">
                <v:path arrowok="t"/>
                <v:fill/>
              </v:shape>
            </v:group>
            <v:group style="position:absolute;left:913;top:1799;width:203;height:153" coordorigin="913,1799" coordsize="203,153">
              <v:shape style="position:absolute;left:913;top:1799;width:203;height:153" coordorigin="913,1799" coordsize="203,153" path="m1047,1800l1043,1802,1035,1809,1021,1823,989,1852,988,1854,956,1890,941,1907,929,1923,916,1938,913,1940,913,1942,916,1951,920,1952,927,1951,929,1950,931,1950,951,1947,971,1946,974,1946,989,1946,994,1939,996,1936,1005,1927,1011,1921,1024,1907,1029,1900,1037,1893,1051,1879,1064,1863,1076,1847,1089,1832,1095,1826,1102,1820,1116,1810,1115,1803,1110,1802,1088,1802,1087,1802,1070,1802,1064,1801,1058,1801,1047,1800e" filled="t" fillcolor="#50535C" stroked="f">
                <v:path arrowok="t"/>
                <v:fill/>
              </v:shape>
              <v:shape style="position:absolute;left:913;top:1799;width:203;height:153" coordorigin="913,1799" coordsize="203,153" path="m989,1946l974,1946,976,1947,987,1949,987,1949,989,1946e" filled="t" fillcolor="#50535C" stroked="f">
                <v:path arrowok="t"/>
                <v:fill/>
              </v:shape>
              <v:shape style="position:absolute;left:913;top:1799;width:203;height:153" coordorigin="913,1799" coordsize="203,153" path="m1102,1799l1094,1802,1088,1802,1110,1802,1105,1799,1102,1799e" filled="t" fillcolor="#50535C" stroked="f">
                <v:path arrowok="t"/>
                <v:fill/>
              </v:shape>
              <v:shape style="position:absolute;left:913;top:1799;width:203;height:153" coordorigin="913,1799" coordsize="203,153" path="m1078,1801l1074,1801,1070,1801,1070,1802,1087,1802,1078,1801e" filled="t" fillcolor="#50535C" stroked="f">
                <v:path arrowok="t"/>
                <v:fill/>
              </v:shape>
            </v:group>
            <v:group style="position:absolute;left:1628;top:1797;width:208;height:154" coordorigin="1628,1797" coordsize="208,154">
              <v:shape style="position:absolute;left:1628;top:1797;width:208;height:154" coordorigin="1628,1797" coordsize="208,154" path="m1766,1797l1763,1799,1760,1802,1752,1810,1741,1822,1727,1837,1708,1855,1680,1883,1674,1888,1670,1895,1655,1909,1642,1924,1628,1938,1628,1941,1632,1950,1635,1951,1645,1946,1647,1945,1656,1944,1663,1944,1681,1941,1717,1941,1722,1936,1726,1933,1734,1924,1774,1879,1788,1863,1801,1848,1814,1833,1829,1820,1836,1814,1835,1810,1830,1805,1775,1805,1772,1803,1769,1799,1767,1798,1766,1797e" filled="t" fillcolor="#50535C" stroked="f">
                <v:path arrowok="t"/>
                <v:fill/>
              </v:shape>
              <v:shape style="position:absolute;left:1628;top:1797;width:208;height:154" coordorigin="1628,1797" coordsize="208,154" path="m1717,1941l1681,1941,1693,1942,1710,1945,1715,1944,1717,1941e" filled="t" fillcolor="#50535C" stroked="f">
                <v:path arrowok="t"/>
                <v:fill/>
              </v:shape>
              <v:shape style="position:absolute;left:1628;top:1797;width:208;height:154" coordorigin="1628,1797" coordsize="208,154" path="m1663,1944l1656,1944,1662,1944,1663,1944e" filled="t" fillcolor="#50535C" stroked="f">
                <v:path arrowok="t"/>
                <v:fill/>
              </v:shape>
              <v:shape style="position:absolute;left:1628;top:1797;width:208;height:154" coordorigin="1628,1797" coordsize="208,154" path="m1804,1801l1792,1802,1785,1804,1775,1805,1830,1805,1830,1804,1810,1804,1804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19,1801l1810,1804,1830,1804,1827,1802,1824,1802,1819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27,1801l1824,1802,1827,1802e" filled="t" fillcolor="#50535C" stroked="f">
                <v:path arrowok="t"/>
                <v:fill/>
              </v:shape>
            </v:group>
            <v:group style="position:absolute;left:2055;top:1795;width:210;height:152" coordorigin="2055,1795" coordsize="210,152">
              <v:shape style="position:absolute;left:2055;top:1795;width:210;height:152" coordorigin="2055,1795" coordsize="210,152" path="m2194,1795l2191,1796,2169,1818,2152,1837,2139,1851,2125,1865,2109,1882,2095,1896,2081,1909,2066,1923,2064,1926,2061,1928,2055,1933,2055,1936,2059,1944,2063,1946,2074,1944,2099,1944,2104,1942,2110,1941,2132,1941,2132,1941,2142,1931,2156,1916,2171,1903,2173,1901,2175,1899,2184,1889,2192,1880,2202,1870,2216,1856,2261,1813,2263,1811,2265,1809,2263,1801,2209,1801,2203,1800,2194,1795e" filled="t" fillcolor="#50535C" stroked="f">
                <v:path arrowok="t"/>
                <v:fill/>
              </v:shape>
              <v:shape style="position:absolute;left:2055;top:1795;width:210;height:152" coordorigin="2055,1795" coordsize="210,152" path="m2099,1944l2074,1944,2078,1945,2088,1945,2094,1946,2099,1944e" filled="t" fillcolor="#50535C" stroked="f">
                <v:path arrowok="t"/>
                <v:fill/>
              </v:shape>
              <v:shape style="position:absolute;left:2055;top:1795;width:210;height:152" coordorigin="2055,1795" coordsize="210,152" path="m2132,1941l2110,1941,2120,1941,2123,1944,2128,1945,2130,1943,2132,1941e" filled="t" fillcolor="#50535C" stroked="f">
                <v:path arrowok="t"/>
                <v:fill/>
              </v:shape>
              <v:shape style="position:absolute;left:2055;top:1795;width:210;height:152" coordorigin="2055,1795" coordsize="210,152" path="m2217,1799l2216,1799,2209,1801,2263,1801,2263,1801,2229,1801,2217,1799e" filled="t" fillcolor="#50535C" stroked="f">
                <v:path arrowok="t"/>
                <v:fill/>
              </v:shape>
              <v:shape style="position:absolute;left:2055;top:1795;width:210;height:152" coordorigin="2055,1795" coordsize="210,152" path="m2260,1797l2240,1798,2229,1801,2263,1801,2262,1797,2260,1797e" filled="t" fillcolor="#50535C" stroked="f">
                <v:path arrowok="t"/>
                <v:fill/>
              </v:shape>
            </v:group>
            <v:group style="position:absolute;left:2201;top:1793;width:211;height:150" coordorigin="2201,1793" coordsize="211,150">
              <v:shape style="position:absolute;left:2201;top:1793;width:211;height:150" coordorigin="2201,1793" coordsize="211,150" path="m2342,1793l2333,1802,2324,1810,2309,1827,2267,1868,2253,1882,2246,1889,2239,1897,2227,1904,2225,1907,2215,1917,2208,1923,2206,1926,2201,1932,2202,1936,2207,1942,2211,1943,2217,1939,2220,1938,2265,1937,2281,1937,2294,1924,2325,1895,2326,1893,2331,1889,2343,1878,2357,1864,2389,1832,2403,1818,2409,1812,2412,1807,2406,1799,2365,1799,2358,1799,2351,1799,2342,1793e" filled="t" fillcolor="#50535C" stroked="f">
                <v:path arrowok="t"/>
                <v:fill/>
              </v:shape>
              <v:shape style="position:absolute;left:2201;top:1793;width:211;height:150" coordorigin="2201,1793" coordsize="211,150" path="m2281,1937l2265,1937,2267,1938,2275,1942,2280,1938,2281,1937e" filled="t" fillcolor="#50535C" stroked="f">
                <v:path arrowok="t"/>
                <v:fill/>
              </v:shape>
              <v:shape style="position:absolute;left:2201;top:1793;width:211;height:150" coordorigin="2201,1793" coordsize="211,150" path="m2393,1795l2382,1799,2365,1799,2406,1799,2400,1796,2393,1795e" filled="t" fillcolor="#50535C" stroked="f">
                <v:path arrowok="t"/>
                <v:fill/>
              </v:shape>
            </v:group>
            <v:group style="position:absolute;left:1916;top:1796;width:200;height:151" coordorigin="1916,1796" coordsize="200,151">
              <v:shape style="position:absolute;left:1916;top:1796;width:200;height:151" coordorigin="1916,1796" coordsize="200,151" path="m1967,1945l1947,1945,1957,1947,1962,1947,1967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1946,1945l1932,1945,1941,1946,1946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2054,1796l2046,1798,2042,1802,2034,1812,2029,1817,2023,1824,1997,1850,1983,1865,1969,1880,1955,1897,1940,1912,1926,1925,1924,1927,1922,1929,1916,1937,1918,1944,1918,1944,1929,1946,1932,1945,1946,1945,1947,1945,1967,1945,1973,1944,1980,1942,1994,1942,1994,1942,1997,1940,1999,1929,2015,1914,2060,1869,2093,1831,2100,1824,2110,1817,2111,1816,2117,1808,2116,1803,2062,1803,2061,1802,2058,1802,2054,1796e" filled="t" fillcolor="#50535C" stroked="f">
                <v:path arrowok="t"/>
                <v:fill/>
              </v:shape>
              <v:shape style="position:absolute;left:1916;top:1796;width:200;height:151" coordorigin="1916,1796" coordsize="200,151" path="m1994,1942l1980,1942,1989,1944,1991,1944,1994,1942e" filled="t" fillcolor="#50535C" stroked="f">
                <v:path arrowok="t"/>
                <v:fill/>
              </v:shape>
              <v:shape style="position:absolute;left:1916;top:1796;width:200;height:151" coordorigin="1916,1796" coordsize="200,151" path="m2102,1796l2074,1799,2062,1803,2116,1803,2114,1797,2102,1796e" filled="t" fillcolor="#50535C" stroked="f">
                <v:path arrowok="t"/>
                <v:fill/>
              </v:shape>
            </v:group>
            <v:group style="position:absolute;left:2348;top:1795;width:204;height:146" coordorigin="2348,1795" coordsize="204,146">
              <v:shape style="position:absolute;left:2348;top:1795;width:204;height:146" coordorigin="2348,1795" coordsize="204,146" path="m2485,1795l2482,1796,2478,1800,2449,1829,2435,1844,2419,1860,2404,1874,2390,1888,2381,1898,2372,1907,2358,1919,2355,1922,2348,1929,2348,1932,2353,1939,2356,1941,2366,1940,2374,1940,2389,1937,2408,1937,2412,1936,2413,1935,2426,1935,2428,1934,2433,1927,2434,1927,2442,1919,2450,1912,2460,1901,2485,1874,2502,1857,2517,1843,2531,1829,2547,1817,2552,1813,2552,1807,2546,1800,2545,1800,2493,1800,2485,1795e" filled="t" fillcolor="#50535C" stroked="f">
                <v:path arrowok="t"/>
                <v:fill/>
              </v:shape>
              <v:shape style="position:absolute;left:2348;top:1795;width:204;height:146" coordorigin="2348,1795" coordsize="204,146" path="m2374,1940l2366,1940,2372,1941,2374,1940e" filled="t" fillcolor="#50535C" stroked="f">
                <v:path arrowok="t"/>
                <v:fill/>
              </v:shape>
              <v:shape style="position:absolute;left:2348;top:1795;width:204;height:146" coordorigin="2348,1795" coordsize="204,146" path="m2408,1937l2389,1937,2401,1939,2408,1937e" filled="t" fillcolor="#50535C" stroked="f">
                <v:path arrowok="t"/>
                <v:fill/>
              </v:shape>
              <v:shape style="position:absolute;left:2348;top:1795;width:204;height:146" coordorigin="2348,1795" coordsize="204,146" path="m2426,1935l2413,1935,2422,1938,2426,1935e" filled="t" fillcolor="#50535C" stroked="f">
                <v:path arrowok="t"/>
                <v:fill/>
              </v:shape>
              <v:shape style="position:absolute;left:2348;top:1795;width:204;height:146" coordorigin="2348,1795" coordsize="204,146" path="m2541,1797l2529,1798,2518,1798,2500,1798,2493,1800,2545,1800,2543,1799,2543,1798,2518,1798,2543,1798,2541,1797e" filled="t" fillcolor="#50535C" stroked="f">
                <v:path arrowok="t"/>
                <v:fill/>
              </v:shape>
            </v:group>
            <v:group style="position:absolute;left:1774;top:1796;width:202;height:151" coordorigin="1774,1796" coordsize="202,151">
              <v:shape style="position:absolute;left:1774;top:1796;width:202;height:151" coordorigin="1774,1796" coordsize="202,151" path="m1908,1796l1908,1796,1898,1804,1896,1808,1892,1813,1838,1870,1827,1883,1807,1902,1776,1931,1775,1934,1774,1939,1775,1942,1781,1945,1785,1947,1788,1944,1790,1942,1792,1940,1833,1937,1840,1937,1845,1937,1857,1937,1861,1934,1868,1924,1872,1918,1899,1890,1913,1875,1929,1859,1942,1844,1957,1830,1972,1817,1973,1816,1974,1815,1976,1812,1976,1810,1975,1805,1925,1805,1920,1804,1908,1796e" filled="t" fillcolor="#50535C" stroked="f">
                <v:path arrowok="t"/>
                <v:fill/>
              </v:shape>
              <v:shape style="position:absolute;left:1774;top:1796;width:202;height:151" coordorigin="1774,1796" coordsize="202,151" path="m1840,1937l1833,1937,1833,1938,1840,1937e" filled="t" fillcolor="#50535C" stroked="f">
                <v:path arrowok="t"/>
                <v:fill/>
              </v:shape>
              <v:shape style="position:absolute;left:1774;top:1796;width:202;height:151" coordorigin="1774,1796" coordsize="202,151" path="m1969,1798l1952,1802,1941,1803,1925,1805,1975,1805,1974,1801,1969,1798e" filled="t" fillcolor="#50535C" stroked="f">
                <v:path arrowok="t"/>
                <v:fill/>
              </v:shape>
            </v:group>
            <v:group style="position:absolute;left:1202;top:1795;width:200;height:149" coordorigin="1202,1795" coordsize="200,149">
              <v:shape style="position:absolute;left:1202;top:1795;width:200;height:149" coordorigin="1202,1795" coordsize="200,149" path="m1332,1797l1328,1798,1324,1803,1323,1804,1278,1853,1267,1865,1249,1884,1215,1919,1208,1926,1202,1935,1209,1943,1218,1944,1237,1938,1247,1935,1285,1935,1289,1928,1291,1926,1338,1878,1367,1844,1381,1829,1396,1816,1402,1811,1401,1806,1397,1802,1345,1802,1332,179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2,1937l1267,1937,1278,1938,1282,193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5,1935l1247,1935,1263,1937,1282,1937,1284,1937,1285,1935e" filled="t" fillcolor="#50535C" stroked="f">
                <v:path arrowok="t"/>
                <v:fill/>
              </v:shape>
              <v:shape style="position:absolute;left:1202;top:1795;width:200;height:149" coordorigin="1202,1795" coordsize="200,149" path="m1389,1795l1370,1798,1345,1802,1397,1802,1392,1797,1389,1795e" filled="t" fillcolor="#50535C" stroked="f">
                <v:path arrowok="t"/>
                <v:fill/>
              </v:shape>
            </v:group>
            <v:group style="position:absolute;left:1347;top:1798;width:198;height:147" coordorigin="1347,1798" coordsize="198,147">
              <v:shape style="position:absolute;left:1347;top:1798;width:198;height:147" coordorigin="1347,1798" coordsize="198,147" path="m1477,1798l1476,1798,1466,1808,1448,1828,1435,1842,1420,1856,1411,1865,1402,1873,1391,1886,1389,1889,1380,1899,1351,1931,1349,1932,1347,1936,1348,1939,1351,1944,1357,1945,1363,1942,1364,1941,1372,1939,1395,1936,1424,1936,1425,1936,1429,1932,1454,1906,1472,1889,1484,1876,1514,1843,1527,1828,1542,1814,1546,1811,1545,1805,1539,1802,1497,1802,1487,1801,1477,1798e" filled="t" fillcolor="#50535C" stroked="f">
                <v:path arrowok="t"/>
                <v:fill/>
              </v:shape>
              <v:shape style="position:absolute;left:1347;top:1798;width:198;height:147" coordorigin="1347,1798" coordsize="198,147" path="m1424,1936l1395,1936,1414,1937,1420,1939,1424,1936e" filled="t" fillcolor="#50535C" stroked="f">
                <v:path arrowok="t"/>
                <v:fill/>
              </v:shape>
              <v:shape style="position:absolute;left:1347;top:1798;width:198;height:147" coordorigin="1347,1798" coordsize="198,147" path="m1515,1799l1497,1802,1539,1802,1537,1800,1535,1799,1522,1799,1515,1799e" filled="t" fillcolor="#50535C" stroked="f">
                <v:path arrowok="t"/>
                <v:fill/>
              </v:shape>
              <v:shape style="position:absolute;left:1347;top:1798;width:198;height:147" coordorigin="1347,1798" coordsize="198,147" path="m1533,1798l1522,1799,1535,1799,1533,1798e" filled="t" fillcolor="#50535C" stroked="f">
                <v:path arrowok="t"/>
                <v:fill/>
              </v:shape>
            </v:group>
            <v:group style="position:absolute;left:1493;top:1798;width:199;height:149" coordorigin="1493,1798" coordsize="199,149">
              <v:shape style="position:absolute;left:1493;top:1798;width:199;height:149" coordorigin="1493,1798" coordsize="199,149" path="m1621,1798l1617,1802,1613,1805,1592,1828,1547,1876,1532,1892,1503,1925,1499,1928,1494,1934,1493,1939,1497,1945,1505,1948,1513,1941,1529,1939,1535,1939,1546,1937,1563,1937,1572,1937,1573,1936,1578,1929,1582,1923,1592,1912,1620,1883,1626,1877,1631,1870,1644,1856,1651,1849,1668,1832,1676,1822,1687,1815,1689,1813,1690,1811,1692,1809,1690,1804,1689,1804,1640,1804,1631,1803,1621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573,1936e" filled="t" fillcolor="#50535C" stroked="f">
                <v:path arrowok="t"/>
                <v:fill/>
              </v:shape>
              <v:shape style="position:absolute;left:1493;top:1798;width:199;height:149" coordorigin="1493,1798" coordsize="199,149" path="m1653,1800l1640,1804,1689,1804,1689,1803,1671,1803,1667,1801,1657,1801,1653,1800e" filled="t" fillcolor="#50535C" stroked="f">
                <v:path arrowok="t"/>
                <v:fill/>
              </v:shape>
              <v:shape style="position:absolute;left:1493;top:1798;width:199;height:149" coordorigin="1493,1798" coordsize="199,149" path="m1677,1798l1671,1803,1689,1803,1687,1801,1680,1799,1677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666,1801l1657,1801,1667,1801,1666,1801e" filled="t" fillcolor="#50535C" stroked="f">
                <v:path arrowok="t"/>
                <v:fill/>
              </v:shape>
            </v:group>
            <v:group style="position:absolute;left:2490;top:1798;width:194;height:144" coordorigin="2490,1798" coordsize="194,144">
              <v:shape style="position:absolute;left:2490;top:1798;width:194;height:144" coordorigin="2490,1798" coordsize="194,144" path="m2563,1940l2548,1940,2559,1942,2561,1941,2563,1940e" filled="t" fillcolor="#50535C" stroked="f">
                <v:path arrowok="t"/>
                <v:fill/>
              </v:shape>
              <v:shape style="position:absolute;left:2490;top:1798;width:194;height:144" coordorigin="2490,1798" coordsize="194,144" path="m2536,1941l2510,1941,2513,1941,2520,1942,2523,1942,2536,1941e" filled="t" fillcolor="#50535C" stroked="f">
                <v:path arrowok="t"/>
                <v:fill/>
              </v:shape>
              <v:shape style="position:absolute;left:2490;top:1798;width:194;height:144" coordorigin="2490,1798" coordsize="194,144" path="m2620,1798l2617,1800,2608,1810,2602,1816,2550,1872,2503,1918,2492,1928,2491,1929,2490,1931,2494,1938,2499,1941,2510,1941,2536,1941,2548,1940,2563,1940,2571,1930,2619,1881,2628,1871,2641,1857,2655,1843,2670,1829,2686,1816,2686,1804,2684,1802,2655,1802,2650,1801,2632,1801,2628,1801,2620,1798e" filled="t" fillcolor="#50535C" stroked="f">
                <v:path arrowok="t"/>
                <v:fill/>
              </v:shape>
              <v:shape style="position:absolute;left:2490;top:1798;width:194;height:144" coordorigin="2490,1798" coordsize="194,144" path="m2667,1799l2655,1802,2684,1802,2682,1800,2669,1799,2667,1799e" filled="t" fillcolor="#50535C" stroked="f">
                <v:path arrowok="t"/>
                <v:fill/>
              </v:shape>
              <v:shape style="position:absolute;left:2490;top:1798;width:194;height:144" coordorigin="2490,1798" coordsize="194,144" path="m2645,1800l2632,1801,2650,1801,2645,1800e" filled="t" fillcolor="#50535C" stroked="f">
                <v:path arrowok="t"/>
                <v:fill/>
              </v:shape>
            </v:group>
            <v:group style="position:absolute;left:1056;top:1800;width:190;height:146" coordorigin="1056,1800" coordsize="190,146">
              <v:shape style="position:absolute;left:1056;top:1800;width:190;height:146" coordorigin="1056,1800" coordsize="190,146" path="m1181,1802l1178,1804,1076,1911,1068,1920,1060,1928,1059,1929,1056,1934,1057,1940,1066,1944,1070,1945,1084,1943,1094,1942,1111,1939,1117,1939,1134,1939,1139,1932,1142,1926,1151,1918,1164,1904,1178,1888,1190,1876,1207,1857,1220,1841,1245,1810,1243,1808,1243,1807,1197,1807,1181,1802e" filled="t" fillcolor="#50535C" stroked="f">
                <v:path arrowok="t"/>
                <v:fill/>
              </v:shape>
              <v:shape style="position:absolute;left:1056;top:1800;width:190;height:146" coordorigin="1056,1800" coordsize="190,146" path="m1134,1939l1117,1939,1128,1944,1132,1942,1134,1939e" filled="t" fillcolor="#50535C" stroked="f">
                <v:path arrowok="t"/>
                <v:fill/>
              </v:shape>
              <v:shape style="position:absolute;left:1056;top:1800;width:190;height:146" coordorigin="1056,1800" coordsize="190,146" path="m1228,1800l1210,1804,1197,1807,1243,1807,1242,1804,1234,1802,1228,1800e" filled="t" fillcolor="#50535C" stroked="f">
                <v:path arrowok="t"/>
                <v:fill/>
              </v:shape>
            </v:group>
            <v:group style="position:absolute;left:628;top:1803;width:196;height:143" coordorigin="628,1803" coordsize="196,143">
              <v:shape style="position:absolute;left:628;top:1803;width:196;height:143" coordorigin="628,1803" coordsize="196,143" path="m759,1803l757,1805,754,1808,696,1866,669,1894,655,1909,647,1916,641,1925,628,1934,629,1940,641,1945,648,1946,658,1943,661,1942,672,1940,679,1937,705,1937,708,1935,709,1933,729,1910,744,1893,756,1881,774,1863,824,1810,822,1809,821,1807,800,1807,794,1806,778,1805,769,1804,759,1803e" filled="t" fillcolor="#50535C" stroked="f">
                <v:path arrowok="t"/>
                <v:fill/>
              </v:shape>
              <v:shape style="position:absolute;left:628;top:1803;width:196;height:143" coordorigin="628,1803" coordsize="196,143" path="m705,1937l679,1937,695,1945,700,1941,705,1937e" filled="t" fillcolor="#50535C" stroked="f">
                <v:path arrowok="t"/>
                <v:fill/>
              </v:shape>
              <v:shape style="position:absolute;left:628;top:1803;width:196;height:143" coordorigin="628,1803" coordsize="196,143" path="m811,1805l800,1807,821,1807,820,1806,815,1805,811,1805e" filled="t" fillcolor="#50535C" stroked="f">
                <v:path arrowok="t"/>
                <v:fill/>
              </v:shape>
            </v:group>
            <v:group style="position:absolute;left:5651;top:1797;width:208;height:154" coordorigin="5651,1797" coordsize="208,154">
              <v:shape style="position:absolute;left:5651;top:1797;width:208;height:154" coordorigin="5651,1797" coordsize="208,154" path="m5789,1797l5786,1799,5783,1802,5776,1810,5765,1822,5751,1837,5732,1855,5703,1883,5697,1888,5693,1895,5679,1909,5665,1924,5651,1938,5651,1941,5655,1950,5659,1951,5668,1946,5671,1945,5679,1944,5687,1944,5704,1941,5740,1941,5745,1936,5749,1933,5757,1924,5797,1879,5811,1863,5824,1848,5837,1833,5852,1820,5859,1814,5858,1810,5853,1805,5799,1805,5795,1803,5792,1799,5790,1798,5789,1797e" filled="t" fillcolor="#50535C" stroked="f">
                <v:path arrowok="t"/>
                <v:fill/>
              </v:shape>
              <v:shape style="position:absolute;left:5651;top:1797;width:208;height:154" coordorigin="5651,1797" coordsize="208,154" path="m5740,1941l5704,1941,5716,1942,5734,1945,5738,1944,5740,1941e" filled="t" fillcolor="#50535C" stroked="f">
                <v:path arrowok="t"/>
                <v:fill/>
              </v:shape>
              <v:shape style="position:absolute;left:5651;top:1797;width:208;height:154" coordorigin="5651,1797" coordsize="208,154" path="m5687,1944l5679,1944,5686,1944,5687,1944e" filled="t" fillcolor="#50535C" stroked="f">
                <v:path arrowok="t"/>
                <v:fill/>
              </v:shape>
              <v:shape style="position:absolute;left:5651;top:1797;width:208;height:154" coordorigin="5651,1797" coordsize="208,154" path="m5827,1801l5815,1802,5809,1804,5799,1805,5853,1805,5853,1804,5833,1804,5827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43,1801l5833,1804,5853,1804,5850,1802,5847,1802,5843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50,1801l5847,1802,5850,1802e" filled="t" fillcolor="#50535C" stroked="f">
                <v:path arrowok="t"/>
                <v:fill/>
              </v:shape>
            </v:group>
            <v:group style="position:absolute;left:6078;top:1795;width:210;height:152" coordorigin="6078,1795" coordsize="210,152">
              <v:shape style="position:absolute;left:6078;top:1795;width:210;height:152" coordorigin="6078,1795" coordsize="210,152" path="m6217,1795l6214,1796,6193,1818,6175,1837,6162,1851,6149,1865,6133,1882,6118,1896,6104,1909,6089,1923,6087,1926,6084,1928,6078,1933,6078,1936,6083,1944,6087,1946,6097,1944,6122,1944,6128,1942,6134,1941,6155,1941,6156,1941,6166,1931,6180,1916,6195,1903,6196,1901,6198,1899,6208,1889,6215,1880,6225,1870,6239,1856,6285,1813,6286,1811,6288,1809,6286,1801,6232,1801,6227,1800,6217,1795e" filled="t" fillcolor="#50535C" stroked="f">
                <v:path arrowok="t"/>
                <v:fill/>
              </v:shape>
              <v:shape style="position:absolute;left:6078;top:1795;width:210;height:152" coordorigin="6078,1795" coordsize="210,152" path="m6122,1944l6097,1944,6101,1945,6112,1945,6117,1946,6122,1944e" filled="t" fillcolor="#50535C" stroked="f">
                <v:path arrowok="t"/>
                <v:fill/>
              </v:shape>
              <v:shape style="position:absolute;left:6078;top:1795;width:210;height:152" coordorigin="6078,1795" coordsize="210,152" path="m6155,1941l6134,1941,6143,1941,6147,1944,6151,1945,6153,1943,6155,1941e" filled="t" fillcolor="#50535C" stroked="f">
                <v:path arrowok="t"/>
                <v:fill/>
              </v:shape>
              <v:shape style="position:absolute;left:6078;top:1795;width:210;height:152" coordorigin="6078,1795" coordsize="210,152" path="m6240,1799l6239,1799,6232,1801,6286,1801,6286,1801,6252,1801,6240,1799e" filled="t" fillcolor="#50535C" stroked="f">
                <v:path arrowok="t"/>
                <v:fill/>
              </v:shape>
              <v:shape style="position:absolute;left:6078;top:1795;width:210;height:152" coordorigin="6078,1795" coordsize="210,152" path="m6284,1797l6263,1798,6252,1801,6286,1801,6285,1797,6284,1797e" filled="t" fillcolor="#50535C" stroked="f">
                <v:path arrowok="t"/>
                <v:fill/>
              </v:shape>
            </v:group>
            <v:group style="position:absolute;left:6225;top:1793;width:211;height:150" coordorigin="6225,1793" coordsize="211,150">
              <v:shape style="position:absolute;left:6225;top:1793;width:211;height:150" coordorigin="6225,1793" coordsize="211,150" path="m6365,1793l6356,1802,6347,1810,6332,1827,6291,1868,6276,1882,6269,1889,6262,1897,6251,1904,6248,1907,6238,1917,6232,1923,6229,1926,6225,1932,6225,1936,6230,1942,6234,1943,6241,1939,6244,1938,6288,1937,6304,1937,6317,1924,6348,1895,6349,1893,6355,1889,6367,1878,6380,1864,6412,1832,6427,1818,6432,1812,6435,1807,6429,1799,6388,1799,6381,1799,6374,1799,6365,1793e" filled="t" fillcolor="#50535C" stroked="f">
                <v:path arrowok="t"/>
                <v:fill/>
              </v:shape>
              <v:shape style="position:absolute;left:6225;top:1793;width:211;height:150" coordorigin="6225,1793" coordsize="211,150" path="m6304,1937l6288,1937,6290,1938,6298,1942,6303,1938,6304,1937e" filled="t" fillcolor="#50535C" stroked="f">
                <v:path arrowok="t"/>
                <v:fill/>
              </v:shape>
              <v:shape style="position:absolute;left:6225;top:1793;width:211;height:150" coordorigin="6225,1793" coordsize="211,150" path="m6417,1795l6405,1799,6388,1799,6429,1799,6423,1796,6417,1795e" filled="t" fillcolor="#50535C" stroked="f">
                <v:path arrowok="t"/>
                <v:fill/>
              </v:shape>
            </v:group>
            <v:group style="position:absolute;left:5939;top:1796;width:200;height:151" coordorigin="5939,1796" coordsize="200,151">
              <v:shape style="position:absolute;left:5939;top:1796;width:200;height:151" coordorigin="5939,1796" coordsize="200,151" path="m5991,1945l5970,1945,5981,1947,5985,1947,5991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5969,1945l5955,1945,5965,1946,5969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6077,1796l6069,1798,6065,1802,6057,1812,6053,1817,6046,1824,6020,1850,6006,1865,5992,1880,5978,1897,5964,1912,5949,1925,5947,1927,5945,1929,5939,1937,5941,1944,5942,1944,5952,1946,5955,1945,5969,1945,5970,1945,5991,1945,5997,1944,6003,1942,6017,1942,6018,1942,6020,1940,6022,1929,6038,1914,6083,1869,6117,1831,6124,1824,6133,1817,6135,1816,6141,1808,6139,1803,6085,1803,6084,1802,6081,1802,6077,1796e" filled="t" fillcolor="#50535C" stroked="f">
                <v:path arrowok="t"/>
                <v:fill/>
              </v:shape>
              <v:shape style="position:absolute;left:5939;top:1796;width:200;height:151" coordorigin="5939,1796" coordsize="200,151" path="m6017,1942l6003,1942,6012,1944,6014,1944,6017,1942e" filled="t" fillcolor="#50535C" stroked="f">
                <v:path arrowok="t"/>
                <v:fill/>
              </v:shape>
              <v:shape style="position:absolute;left:5939;top:1796;width:200;height:151" coordorigin="5939,1796" coordsize="200,151" path="m6125,1796l6097,1799,6085,1803,6139,1803,6138,1797,6125,1796e" filled="t" fillcolor="#50535C" stroked="f">
                <v:path arrowok="t"/>
                <v:fill/>
              </v:shape>
            </v:group>
            <v:group style="position:absolute;left:6371;top:1795;width:204;height:146" coordorigin="6371,1795" coordsize="204,146">
              <v:shape style="position:absolute;left:6371;top:1795;width:204;height:146" coordorigin="6371,1795" coordsize="204,146" path="m6508,1795l6505,1796,6501,1800,6473,1829,6458,1844,6442,1860,6428,1874,6414,1888,6404,1898,6396,1907,6382,1919,6378,1922,6371,1929,6371,1932,6376,1939,6379,1941,6389,1940,6397,1940,6412,1937,6432,1937,6435,1936,6437,1935,6449,1935,6451,1934,6457,1927,6457,1927,6465,1919,6473,1912,6484,1901,6508,1874,6526,1857,6540,1843,6555,1829,6570,1817,6575,1813,6576,1807,6569,1800,6568,1800,6516,1800,6508,1795e" filled="t" fillcolor="#50535C" stroked="f">
                <v:path arrowok="t"/>
                <v:fill/>
              </v:shape>
              <v:shape style="position:absolute;left:6371;top:1795;width:204;height:146" coordorigin="6371,1795" coordsize="204,146" path="m6397,1940l6389,1940,6395,1941,6397,1940e" filled="t" fillcolor="#50535C" stroked="f">
                <v:path arrowok="t"/>
                <v:fill/>
              </v:shape>
              <v:shape style="position:absolute;left:6371;top:1795;width:204;height:146" coordorigin="6371,1795" coordsize="204,146" path="m6432,1937l6412,1937,6424,1939,6432,1937e" filled="t" fillcolor="#50535C" stroked="f">
                <v:path arrowok="t"/>
                <v:fill/>
              </v:shape>
              <v:shape style="position:absolute;left:6371;top:1795;width:204;height:146" coordorigin="6371,1795" coordsize="204,146" path="m6449,1935l6437,1935,6445,1938,6449,1935e" filled="t" fillcolor="#50535C" stroked="f">
                <v:path arrowok="t"/>
                <v:fill/>
              </v:shape>
              <v:shape style="position:absolute;left:6371;top:1795;width:204;height:146" coordorigin="6371,1795" coordsize="204,146" path="m6565,1797l6552,1798,6541,1798,6523,1798,6516,1800,6568,1800,6567,1799,6566,1798,6541,1798,6566,1798,6565,1797e" filled="t" fillcolor="#50535C" stroked="f">
                <v:path arrowok="t"/>
                <v:fill/>
              </v:shape>
            </v:group>
            <v:group style="position:absolute;left:5797;top:1796;width:202;height:151" coordorigin="5797,1796" coordsize="202,151">
              <v:shape style="position:absolute;left:5797;top:1796;width:202;height:151" coordorigin="5797,1796" coordsize="202,151" path="m5931,1796l5931,1796,5922,1804,5919,1808,5915,1813,5862,1870,5850,1883,5831,1902,5800,1931,5798,1934,5797,1939,5798,1942,5804,1945,5808,1947,5811,1944,5813,1942,5815,1940,5857,1937,5863,1937,5868,1937,5880,1937,5884,1934,5891,1924,5895,1918,5922,1890,5936,1875,5952,1859,5966,1844,5980,1830,5995,1817,5996,1816,5998,1815,5999,1812,5999,1810,5998,1805,5948,1805,5943,1804,5931,1796e" filled="t" fillcolor="#50535C" stroked="f">
                <v:path arrowok="t"/>
                <v:fill/>
              </v:shape>
              <v:shape style="position:absolute;left:5797;top:1796;width:202;height:151" coordorigin="5797,1796" coordsize="202,151" path="m5863,1937l5857,1937,5857,1938,5863,1937e" filled="t" fillcolor="#50535C" stroked="f">
                <v:path arrowok="t"/>
                <v:fill/>
              </v:shape>
              <v:shape style="position:absolute;left:5797;top:1796;width:202;height:151" coordorigin="5797,1796" coordsize="202,151" path="m5992,1798l5975,1802,5964,1803,5948,1805,5998,1805,5997,1801,5992,1798e" filled="t" fillcolor="#50535C" stroked="f">
                <v:path arrowok="t"/>
                <v:fill/>
              </v:shape>
            </v:group>
            <v:group style="position:absolute;left:5225;top:1795;width:200;height:149" coordorigin="5225,1795" coordsize="200,149">
              <v:shape style="position:absolute;left:5225;top:1795;width:200;height:149" coordorigin="5225,1795" coordsize="200,149" path="m5355,1797l5352,1798,5348,1803,5346,1804,5302,1853,5290,1865,5272,1884,5238,1919,5231,1926,5225,1935,5233,1943,5242,1944,5260,1938,5270,1935,5308,1935,5312,1928,5314,1926,5361,1878,5390,1844,5404,1829,5419,1816,5425,1811,5425,1806,5420,1802,5368,1802,5355,179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5,1937l5290,1937,5301,1938,5305,193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8,1935l5270,1935,5286,1937,5305,1937,5307,1937,5308,1935e" filled="t" fillcolor="#50535C" stroked="f">
                <v:path arrowok="t"/>
                <v:fill/>
              </v:shape>
              <v:shape style="position:absolute;left:5225;top:1795;width:200;height:149" coordorigin="5225,1795" coordsize="200,149" path="m5412,1795l5394,1798,5368,1802,5420,1802,5416,1797,5412,1795e" filled="t" fillcolor="#50535C" stroked="f">
                <v:path arrowok="t"/>
                <v:fill/>
              </v:shape>
            </v:group>
            <v:group style="position:absolute;left:5371;top:1798;width:198;height:147" coordorigin="5371,1798" coordsize="198,147">
              <v:shape style="position:absolute;left:5371;top:1798;width:198;height:147" coordorigin="5371,1798" coordsize="198,147" path="m5501,1798l5500,1798,5489,1808,5472,1828,5458,1842,5444,1856,5435,1865,5425,1873,5414,1886,5412,1889,5403,1899,5374,1931,5372,1932,5371,1936,5371,1939,5374,1944,5381,1945,5386,1942,5387,1941,5395,1939,5419,1936,5448,1936,5448,1936,5453,1932,5477,1906,5495,1889,5507,1876,5537,1843,5551,1828,5565,1814,5569,1811,5568,1805,5563,1802,5521,1802,5511,1801,5501,1798e" filled="t" fillcolor="#50535C" stroked="f">
                <v:path arrowok="t"/>
                <v:fill/>
              </v:shape>
              <v:shape style="position:absolute;left:5371;top:1798;width:198;height:147" coordorigin="5371,1798" coordsize="198,147" path="m5448,1936l5419,1936,5437,1937,5444,1939,5448,1936e" filled="t" fillcolor="#50535C" stroked="f">
                <v:path arrowok="t"/>
                <v:fill/>
              </v:shape>
              <v:shape style="position:absolute;left:5371;top:1798;width:198;height:147" coordorigin="5371,1798" coordsize="198,147" path="m5538,1799l5521,1802,5563,1802,5560,1800,5559,1799,5545,1799,5538,1799e" filled="t" fillcolor="#50535C" stroked="f">
                <v:path arrowok="t"/>
                <v:fill/>
              </v:shape>
              <v:shape style="position:absolute;left:5371;top:1798;width:198;height:147" coordorigin="5371,1798" coordsize="198,147" path="m5556,1798l5545,1799,5559,1799,5556,1798e" filled="t" fillcolor="#50535C" stroked="f">
                <v:path arrowok="t"/>
                <v:fill/>
              </v:shape>
            </v:group>
            <v:group style="position:absolute;left:5516;top:1798;width:199;height:149" coordorigin="5516,1798" coordsize="199,149">
              <v:shape style="position:absolute;left:5516;top:1798;width:199;height:149" coordorigin="5516,1798" coordsize="199,149" path="m5644,1798l5640,1802,5637,1805,5615,1828,5571,1876,5555,1892,5526,1925,5522,1928,5517,1934,5516,1939,5521,1945,5528,1948,5536,1941,5552,1939,5559,1939,5569,1937,5586,1937,5595,1937,5597,1936,5602,1929,5606,1923,5616,1912,5643,1883,5649,1877,5654,1870,5667,1856,5674,1849,5691,1832,5699,1822,5711,1815,5712,1813,5714,1811,5715,1809,5713,1804,5713,1804,5663,1804,5654,1803,5644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597,1936e" filled="t" fillcolor="#50535C" stroked="f">
                <v:path arrowok="t"/>
                <v:fill/>
              </v:shape>
              <v:shape style="position:absolute;left:5516;top:1798;width:199;height:149" coordorigin="5516,1798" coordsize="199,149" path="m5676,1800l5663,1804,5713,1804,5712,1803,5695,1803,5690,1801,5680,1801,5676,1800e" filled="t" fillcolor="#50535C" stroked="f">
                <v:path arrowok="t"/>
                <v:fill/>
              </v:shape>
              <v:shape style="position:absolute;left:5516;top:1798;width:199;height:149" coordorigin="5516,1798" coordsize="199,149" path="m5701,1798l5695,1803,5712,1803,5710,1801,5703,1799,5701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689,1801l5680,1801,5690,1801,5689,1801e" filled="t" fillcolor="#50535C" stroked="f">
                <v:path arrowok="t"/>
                <v:fill/>
              </v:shape>
            </v:group>
            <v:group style="position:absolute;left:6514;top:1798;width:194;height:144" coordorigin="6514,1798" coordsize="194,144">
              <v:shape style="position:absolute;left:6514;top:1798;width:194;height:144" coordorigin="6514,1798" coordsize="194,144" path="m6586,1940l6571,1940,6582,1942,6584,1941,6586,1940e" filled="t" fillcolor="#50535C" stroked="f">
                <v:path arrowok="t"/>
                <v:fill/>
              </v:shape>
              <v:shape style="position:absolute;left:6514;top:1798;width:194;height:144" coordorigin="6514,1798" coordsize="194,144" path="m6560,1941l6533,1941,6536,1941,6543,1942,6546,1942,6560,1941e" filled="t" fillcolor="#50535C" stroked="f">
                <v:path arrowok="t"/>
                <v:fill/>
              </v:shape>
              <v:shape style="position:absolute;left:6514;top:1798;width:194;height:144" coordorigin="6514,1798" coordsize="194,144" path="m6643,1798l6640,1800,6631,1810,6625,1816,6574,1872,6526,1918,6515,1928,6515,1929,6514,1931,6517,1938,6522,1941,6533,1941,6560,1941,6571,1940,6586,1940,6595,1930,6643,1881,6651,1871,6665,1857,6679,1843,6693,1829,6709,1816,6709,1804,6707,1802,6678,1802,6673,1801,6655,1801,6651,1801,6643,1798e" filled="t" fillcolor="#50535C" stroked="f">
                <v:path arrowok="t"/>
                <v:fill/>
              </v:shape>
              <v:shape style="position:absolute;left:6514;top:1798;width:194;height:144" coordorigin="6514,1798" coordsize="194,144" path="m6690,1799l6678,1802,6707,1802,6705,1800,6692,1799,6690,1799e" filled="t" fillcolor="#50535C" stroked="f">
                <v:path arrowok="t"/>
                <v:fill/>
              </v:shape>
              <v:shape style="position:absolute;left:6514;top:1798;width:194;height:144" coordorigin="6514,1798" coordsize="194,144" path="m6668,1800l6655,1801,6673,1801,6668,1800e" filled="t" fillcolor="#50535C" stroked="f">
                <v:path arrowok="t"/>
                <v:fill/>
              </v:shape>
            </v:group>
            <v:group style="position:absolute;left:4787;top:1802;width:206;height:144" coordorigin="4787,1802" coordsize="206,144">
              <v:shape style="position:absolute;left:4787;top:1802;width:206;height:144" coordorigin="4787,1802" coordsize="206,144" path="m4919,1802l4915,1805,4910,1807,4902,1818,4896,1824,4867,1852,4854,1868,4847,1877,4840,1886,4828,1894,4826,1896,4821,1902,4818,1906,4807,1918,4799,1926,4787,1939,4788,1944,4800,1946,4806,1946,4820,1945,4828,1943,4845,1940,4852,1939,4882,1939,4887,1934,4890,1929,4897,1921,4908,1908,4924,1891,4937,1876,4980,1826,4984,1822,4993,1812,4992,1808,4935,1808,4928,1807,4925,1804,4922,1802,4921,1802,4919,1802e" filled="t" fillcolor="#50535C" stroked="f">
                <v:path arrowok="t"/>
                <v:fill/>
              </v:shape>
              <v:shape style="position:absolute;left:4787;top:1802;width:206;height:144" coordorigin="4787,1802" coordsize="206,144" path="m4882,1939l4852,1939,4866,1944,4871,1944,4879,1941,4881,1940,4882,1939e" filled="t" fillcolor="#50535C" stroked="f">
                <v:path arrowok="t"/>
                <v:fill/>
              </v:shape>
              <v:shape style="position:absolute;left:4787;top:1802;width:206;height:144" coordorigin="4787,1802" coordsize="206,144" path="m4977,1803l4969,1805,4965,1805,4950,1807,4940,1807,4935,1808,4992,1808,4992,1807,4981,1804,4977,1803e" filled="t" fillcolor="#50535C" stroked="f">
                <v:path arrowok="t"/>
                <v:fill/>
              </v:shape>
              <v:shape style="position:absolute;left:4787;top:1802;width:206;height:144" coordorigin="4787,1802" coordsize="206,144" path="m4922,1802l4921,1802,4922,1802e" filled="t" fillcolor="#50535C" stroked="f">
                <v:path arrowok="t"/>
                <v:fill/>
              </v:shape>
            </v:group>
            <v:group style="position:absolute;left:4937;top:1799;width:202;height:153" coordorigin="4937,1799" coordsize="202,153">
              <v:shape style="position:absolute;left:4937;top:1799;width:203;height:153" coordorigin="4937,1799" coordsize="203,153" path="m5070,1800l5067,1802,5058,1809,5044,1823,5013,1852,5011,1854,4979,1890,4965,1907,4953,1923,4939,1938,4937,1940,4937,1942,4940,1951,4943,1952,4950,1951,4952,1950,4955,1950,4974,1947,4994,1946,4997,1946,5013,1946,5017,1939,5019,1936,5028,1927,5034,1921,5047,1907,5052,1900,5060,1893,5074,1879,5087,1863,5099,1847,5112,1832,5118,1826,5125,1820,5139,1810,5138,1803,5134,1802,5112,1802,5111,1802,5093,1802,5087,1801,5081,1801,5070,1800e" filled="t" fillcolor="#50535C" stroked="f">
                <v:path arrowok="t"/>
                <v:fill/>
              </v:shape>
              <v:shape style="position:absolute;left:4937;top:1799;width:203;height:153" coordorigin="4937,1799" coordsize="203,153" path="m5013,1946l4997,1946,5000,1947,5010,1949,5010,1949,5013,1946e" filled="t" fillcolor="#50535C" stroked="f">
                <v:path arrowok="t"/>
                <v:fill/>
              </v:shape>
              <v:shape style="position:absolute;left:4937;top:1799;width:203;height:153" coordorigin="4937,1799" coordsize="203,153" path="m5125,1799l5117,1802,5112,1802,5134,1802,5128,1799,5125,1799e" filled="t" fillcolor="#50535C" stroked="f">
                <v:path arrowok="t"/>
                <v:fill/>
              </v:shape>
              <v:shape style="position:absolute;left:4937;top:1799;width:203;height:153" coordorigin="4937,1799" coordsize="203,153" path="m5101,1801l5097,1801,5093,1801,5093,1802,5111,1802,5101,1801e" filled="t" fillcolor="#50535C" stroked="f">
                <v:path arrowok="t"/>
                <v:fill/>
              </v:shape>
            </v:group>
            <v:group style="position:absolute;left:5079;top:1800;width:190;height:146" coordorigin="5079,1800" coordsize="190,146">
              <v:shape style="position:absolute;left:5079;top:1800;width:190;height:146" coordorigin="5079,1800" coordsize="190,146" path="m5204,1802l5201,1804,5099,1911,5092,1920,5083,1928,5083,1929,5079,1934,5080,1940,5089,1944,5093,1945,5107,1943,5118,1942,5134,1939,5141,1939,5158,1939,5162,1932,5166,1926,5174,1918,5187,1904,5202,1888,5213,1876,5230,1857,5243,1841,5268,1810,5267,1808,5266,1807,5221,1807,5204,1802e" filled="t" fillcolor="#50535C" stroked="f">
                <v:path arrowok="t"/>
                <v:fill/>
              </v:shape>
              <v:shape style="position:absolute;left:5079;top:1800;width:190;height:146" coordorigin="5079,1800" coordsize="190,146" path="m5158,1939l5141,1939,5151,1944,5155,1942,5158,1939e" filled="t" fillcolor="#50535C" stroked="f">
                <v:path arrowok="t"/>
                <v:fill/>
              </v:shape>
              <v:shape style="position:absolute;left:5079;top:1800;width:190;height:146" coordorigin="5079,1800" coordsize="190,146" path="m5252,1800l5233,1804,5221,1807,5266,1807,5266,1804,5257,1802,5252,1800e" filled="t" fillcolor="#50535C" stroked="f">
                <v:path arrowok="t"/>
                <v:fill/>
              </v:shape>
            </v:group>
            <v:group style="position:absolute;left:4651;top:1803;width:196;height:143" coordorigin="4651,1803" coordsize="196,143">
              <v:shape style="position:absolute;left:4651;top:1803;width:196;height:143" coordorigin="4651,1803" coordsize="196,143" path="m4783,1803l4780,1805,4777,1808,4719,1866,4692,1894,4678,1909,4670,1916,4664,1925,4651,1934,4653,1940,4664,1945,4671,1946,4681,1943,4685,1942,4695,1940,4703,1937,4729,1937,4731,1935,4732,1933,4752,1910,4767,1893,4779,1881,4797,1863,4847,1810,4845,1809,4844,1807,4824,1807,4817,1806,4801,1805,4792,1804,4783,1803e" filled="t" fillcolor="#50535C" stroked="f">
                <v:path arrowok="t"/>
                <v:fill/>
              </v:shape>
              <v:shape style="position:absolute;left:4651;top:1803;width:196;height:143" coordorigin="4651,1803" coordsize="196,143" path="m4729,1937l4703,1937,4718,1945,4724,1941,4729,1937e" filled="t" fillcolor="#50535C" stroked="f">
                <v:path arrowok="t"/>
                <v:fill/>
              </v:shape>
              <v:shape style="position:absolute;left:4651;top:1803;width:196;height:143" coordorigin="4651,1803" coordsize="196,143" path="m4834,1805l4824,1807,4844,1807,4843,1806,4838,1805,4834,1805e" filled="t" fillcolor="#50535C" stroked="f">
                <v:path arrowok="t"/>
                <v:fill/>
              </v:shape>
            </v:group>
            <v:group style="position:absolute;left:3646;top:1797;width:208;height:154" coordorigin="3646,1797" coordsize="208,154">
              <v:shape style="position:absolute;left:3646;top:1797;width:208;height:154" coordorigin="3646,1797" coordsize="208,154" path="m3783,1797l3780,1799,3778,1802,3770,1810,3759,1822,3745,1837,3726,1855,3698,1883,3692,1888,3687,1895,3673,1909,3659,1924,3646,1938,3646,1941,3650,1950,3653,1951,3663,1946,3665,1945,3674,1944,3681,1944,3699,1941,3735,1941,3740,1936,3743,1933,3752,1924,3792,1879,3805,1863,3819,1848,3832,1833,3847,1820,3854,1814,3853,1810,3848,1805,3793,1805,3790,1803,3786,1799,3785,1798,3783,1797e" filled="t" fillcolor="#50535C" stroked="f">
                <v:path arrowok="t"/>
                <v:fill/>
              </v:shape>
              <v:shape style="position:absolute;left:3646;top:1797;width:208;height:154" coordorigin="3646,1797" coordsize="208,154" path="m3735,1941l3699,1941,3711,1942,3728,1945,3733,1944,3735,1941e" filled="t" fillcolor="#50535C" stroked="f">
                <v:path arrowok="t"/>
                <v:fill/>
              </v:shape>
              <v:shape style="position:absolute;left:3646;top:1797;width:208;height:154" coordorigin="3646,1797" coordsize="208,154" path="m3681,1944l3674,1944,3680,1944,3681,1944e" filled="t" fillcolor="#50535C" stroked="f">
                <v:path arrowok="t"/>
                <v:fill/>
              </v:shape>
              <v:shape style="position:absolute;left:3646;top:1797;width:208;height:154" coordorigin="3646,1797" coordsize="208,154" path="m3822,1801l3809,1802,3803,1804,3793,1805,3848,1805,3847,1804,3827,1804,3822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37,1801l3827,1804,3847,1804,3845,1802,3841,1802,3837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45,1801l3841,1802,3845,1802e" filled="t" fillcolor="#50535C" stroked="f">
                <v:path arrowok="t"/>
                <v:fill/>
              </v:shape>
            </v:group>
            <v:group style="position:absolute;left:4073;top:1795;width:210;height:152" coordorigin="4073,1795" coordsize="210,152">
              <v:shape style="position:absolute;left:4073;top:1795;width:210;height:152" coordorigin="4073,1795" coordsize="210,152" path="m4212,1795l4209,1796,4187,1818,4169,1837,4157,1851,4143,1865,4127,1882,4113,1896,4098,1909,4084,1923,4081,1926,4078,1928,4073,1933,4073,1936,4077,1944,4081,1946,4091,1944,4117,1944,4122,1942,4128,1941,4150,1941,4150,1941,4160,1931,4174,1916,4189,1903,4191,1901,4192,1899,4202,1889,4210,1880,4220,1870,4234,1856,4279,1813,4281,1811,4282,1809,4280,1801,4227,1801,4221,1800,4212,1795e" filled="t" fillcolor="#50535C" stroked="f">
                <v:path arrowok="t"/>
                <v:fill/>
              </v:shape>
              <v:shape style="position:absolute;left:4073;top:1795;width:210;height:152" coordorigin="4073,1795" coordsize="210,152" path="m4117,1944l4091,1944,4096,1945,4106,1945,4112,1946,4117,1944e" filled="t" fillcolor="#50535C" stroked="f">
                <v:path arrowok="t"/>
                <v:fill/>
              </v:shape>
              <v:shape style="position:absolute;left:4073;top:1795;width:210;height:152" coordorigin="4073,1795" coordsize="210,152" path="m4150,1941l4128,1941,4137,1941,4141,1944,4145,1945,4148,1943,4150,1941e" filled="t" fillcolor="#50535C" stroked="f">
                <v:path arrowok="t"/>
                <v:fill/>
              </v:shape>
              <v:shape style="position:absolute;left:4073;top:1795;width:210;height:152" coordorigin="4073,1795" coordsize="210,152" path="m4235,1799l4233,1799,4227,1801,4280,1801,4280,1801,4247,1801,4235,1799e" filled="t" fillcolor="#50535C" stroked="f">
                <v:path arrowok="t"/>
                <v:fill/>
              </v:shape>
              <v:shape style="position:absolute;left:4073;top:1795;width:210;height:152" coordorigin="4073,1795" coordsize="210,152" path="m4278,1797l4257,1798,4247,1801,4280,1801,4279,1797,4278,1797e" filled="t" fillcolor="#50535C" stroked="f">
                <v:path arrowok="t"/>
                <v:fill/>
              </v:shape>
            </v:group>
            <v:group style="position:absolute;left:4219;top:1793;width:211;height:150" coordorigin="4219,1793" coordsize="211,150">
              <v:shape style="position:absolute;left:4219;top:1793;width:211;height:150" coordorigin="4219,1793" coordsize="211,150" path="m4359,1793l4350,1802,4342,1810,4327,1827,4285,1868,4271,1882,4264,1889,4256,1897,4245,1904,4243,1907,4232,1917,4226,1923,4224,1926,4219,1932,4219,1936,4224,1942,4228,1943,4235,1939,4238,1938,4283,1937,4299,1937,4312,1924,4342,1895,4344,1893,4349,1889,4361,1878,4375,1864,4407,1832,4421,1818,4427,1812,4430,1807,4424,1799,4383,1799,4376,1799,4369,1799,4359,1793e" filled="t" fillcolor="#50535C" stroked="f">
                <v:path arrowok="t"/>
                <v:fill/>
              </v:shape>
              <v:shape style="position:absolute;left:4219;top:1793;width:211;height:150" coordorigin="4219,1793" coordsize="211,150" path="m4299,1937l4283,1937,4284,1938,4293,1942,4298,1938,4299,1937e" filled="t" fillcolor="#50535C" stroked="f">
                <v:path arrowok="t"/>
                <v:fill/>
              </v:shape>
              <v:shape style="position:absolute;left:4219;top:1793;width:211;height:150" coordorigin="4219,1793" coordsize="211,150" path="m4411,1795l4400,1799,4383,1799,4424,1799,4417,1796,4411,1795e" filled="t" fillcolor="#50535C" stroked="f">
                <v:path arrowok="t"/>
                <v:fill/>
              </v:shape>
            </v:group>
            <v:group style="position:absolute;left:3933;top:1796;width:200;height:151" coordorigin="3933,1796" coordsize="200,151">
              <v:shape style="position:absolute;left:3933;top:1796;width:200;height:151" coordorigin="3933,1796" coordsize="200,151" path="m3985,1945l3965,1945,3975,1947,3980,1947,3985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3964,1945l3950,1945,3959,1946,3964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4071,1796l4064,1798,4060,1802,4052,1812,4047,1817,4041,1824,4014,1850,4001,1865,3987,1880,3972,1897,3958,1912,3944,1925,3942,1927,3939,1929,3933,1937,3936,1944,3936,1944,3946,1946,3950,1945,3964,1945,3965,1945,3985,1945,3991,1944,3997,1942,4011,1942,4012,1942,4015,1940,4017,1929,4033,1914,4078,1869,4111,1831,4118,1824,4128,1817,4129,1816,4135,1808,4134,1803,4080,1803,4078,1802,4076,1802,4071,1796e" filled="t" fillcolor="#50535C" stroked="f">
                <v:path arrowok="t"/>
                <v:fill/>
              </v:shape>
              <v:shape style="position:absolute;left:3933;top:1796;width:200;height:151" coordorigin="3933,1796" coordsize="200,151" path="m4011,1942l3997,1942,4006,1944,4009,1944,4011,1942e" filled="t" fillcolor="#50535C" stroked="f">
                <v:path arrowok="t"/>
                <v:fill/>
              </v:shape>
              <v:shape style="position:absolute;left:3933;top:1796;width:200;height:151" coordorigin="3933,1796" coordsize="200,151" path="m4119,1796l4092,1799,4080,1803,4134,1803,4132,1797,4119,1796e" filled="t" fillcolor="#50535C" stroked="f">
                <v:path arrowok="t"/>
                <v:fill/>
              </v:shape>
            </v:group>
            <v:group style="position:absolute;left:4366;top:1795;width:204;height:146" coordorigin="4366,1795" coordsize="204,146">
              <v:shape style="position:absolute;left:4366;top:1795;width:204;height:146" coordorigin="4366,1795" coordsize="204,146" path="m4502,1795l4500,1796,4496,1800,4467,1829,4453,1844,4437,1860,4422,1874,4408,1888,4399,1898,4390,1907,4376,1919,4373,1922,4366,1929,4366,1932,4371,1939,4374,1941,4384,1940,4392,1940,4407,1937,4426,1937,4430,1936,4431,1935,4444,1935,4446,1934,4451,1927,4452,1927,4460,1919,4468,1912,4478,1901,4503,1874,4520,1857,4534,1843,4549,1829,4565,1817,4570,1813,4570,1807,4563,1800,4562,1800,4511,1800,4502,1795e" filled="t" fillcolor="#50535C" stroked="f">
                <v:path arrowok="t"/>
                <v:fill/>
              </v:shape>
              <v:shape style="position:absolute;left:4366;top:1795;width:204;height:146" coordorigin="4366,1795" coordsize="204,146" path="m4392,1940l4384,1940,4390,1941,4392,1940e" filled="t" fillcolor="#50535C" stroked="f">
                <v:path arrowok="t"/>
                <v:fill/>
              </v:shape>
              <v:shape style="position:absolute;left:4366;top:1795;width:204;height:146" coordorigin="4366,1795" coordsize="204,146" path="m4426,1937l4407,1937,4419,1939,4426,1937e" filled="t" fillcolor="#50535C" stroked="f">
                <v:path arrowok="t"/>
                <v:fill/>
              </v:shape>
              <v:shape style="position:absolute;left:4366;top:1795;width:204;height:146" coordorigin="4366,1795" coordsize="204,146" path="m4444,1935l4431,1935,4440,1938,4444,1935e" filled="t" fillcolor="#50535C" stroked="f">
                <v:path arrowok="t"/>
                <v:fill/>
              </v:shape>
              <v:shape style="position:absolute;left:4366;top:1795;width:204;height:146" coordorigin="4366,1795" coordsize="204,146" path="m4559,1797l4547,1798,4536,1798,4518,1798,4511,1800,4562,1800,4561,1799,4561,1798,4536,1798,4561,1798,4559,1797e" filled="t" fillcolor="#50535C" stroked="f">
                <v:path arrowok="t"/>
                <v:fill/>
              </v:shape>
            </v:group>
            <v:group style="position:absolute;left:3791;top:1796;width:202;height:151" coordorigin="3791,1796" coordsize="202,151">
              <v:shape style="position:absolute;left:3791;top:1796;width:202;height:151" coordorigin="3791,1796" coordsize="202,151" path="m3926,1796l3926,1796,3916,1804,3914,1808,3909,1813,3856,1870,3844,1883,3825,1902,3794,1931,3793,1934,3791,1939,3792,1942,3799,1945,3802,1947,3806,1944,3808,1942,3810,1940,3851,1937,3858,1937,3863,1937,3875,1937,3878,1934,3885,1924,3890,1918,3917,1890,3931,1875,3946,1859,3960,1844,3974,1830,3990,1817,3991,1816,3992,1815,3993,1812,3994,1810,3993,1805,3943,1805,3938,1804,3926,1796e" filled="t" fillcolor="#50535C" stroked="f">
                <v:path arrowok="t"/>
                <v:fill/>
              </v:shape>
              <v:shape style="position:absolute;left:3791;top:1796;width:202;height:151" coordorigin="3791,1796" coordsize="202,151" path="m3858,1937l3851,1937,3851,1938,3858,1937e" filled="t" fillcolor="#50535C" stroked="f">
                <v:path arrowok="t"/>
                <v:fill/>
              </v:shape>
              <v:shape style="position:absolute;left:3791;top:1796;width:202;height:151" coordorigin="3791,1796" coordsize="202,151" path="m3987,1798l3969,1802,3959,1803,3943,1805,3993,1805,3992,1801,3987,1798e" filled="t" fillcolor="#50535C" stroked="f">
                <v:path arrowok="t"/>
                <v:fill/>
              </v:shape>
            </v:group>
            <v:group style="position:absolute;left:3220;top:1795;width:200;height:149" coordorigin="3220,1795" coordsize="200,149">
              <v:shape style="position:absolute;left:3220;top:1795;width:200;height:149" coordorigin="3220,1795" coordsize="200,149" path="m3349,1797l3346,1798,3342,1803,3341,1804,3296,1853,3284,1865,3267,1884,3232,1919,3225,1926,3220,1935,3227,1943,3236,1944,3255,1938,3265,1935,3303,1935,3306,1928,3308,1926,3356,1878,3385,1844,3399,1829,3413,1816,3419,1811,3419,1806,3415,1802,3363,1802,3349,1797e" filled="t" fillcolor="#50535C" stroked="f">
                <v:path arrowok="t"/>
                <v:fill/>
              </v:shape>
              <v:shape style="position:absolute;left:3220;top:1795;width:200;height:149" coordorigin="3220,1795" coordsize="200,149" path="m3299,1937l3285,1937,3296,1938,3299,1937e" filled="t" fillcolor="#50535C" stroked="f">
                <v:path arrowok="t"/>
                <v:fill/>
              </v:shape>
              <v:shape style="position:absolute;left:3220;top:1795;width:200;height:149" coordorigin="3220,1795" coordsize="200,149" path="m3303,1935l3265,1935,3280,1937,3299,1937,3302,1937,3303,1935e" filled="t" fillcolor="#50535C" stroked="f">
                <v:path arrowok="t"/>
                <v:fill/>
              </v:shape>
              <v:shape style="position:absolute;left:3220;top:1795;width:200;height:149" coordorigin="3220,1795" coordsize="200,149" path="m3406,1795l3388,1798,3363,1802,3415,1802,3410,1797,3406,1795e" filled="t" fillcolor="#50535C" stroked="f">
                <v:path arrowok="t"/>
                <v:fill/>
              </v:shape>
            </v:group>
            <v:group style="position:absolute;left:3365;top:1798;width:198;height:147" coordorigin="3365,1798" coordsize="198,147">
              <v:shape style="position:absolute;left:3365;top:1798;width:198;height:147" coordorigin="3365,1798" coordsize="198,147" path="m3495,1798l3494,1798,3484,1808,3466,1828,3452,1842,3438,1856,3429,1865,3420,1873,3409,1886,3407,1889,3397,1899,3369,1931,3367,1932,3365,1936,3365,1939,3368,1944,3375,1945,3380,1942,3382,1941,3390,1939,3413,1936,3442,1936,3442,1936,3447,1932,3472,1906,3490,1889,3502,1876,3532,1843,3545,1828,3559,1814,3563,1811,3563,1805,3557,1802,3515,1802,3505,1801,3495,1798e" filled="t" fillcolor="#50535C" stroked="f">
                <v:path arrowok="t"/>
                <v:fill/>
              </v:shape>
              <v:shape style="position:absolute;left:3365;top:1798;width:198;height:147" coordorigin="3365,1798" coordsize="198,147" path="m3442,1936l3413,1936,3432,1937,3438,1939,3442,1936e" filled="t" fillcolor="#50535C" stroked="f">
                <v:path arrowok="t"/>
                <v:fill/>
              </v:shape>
              <v:shape style="position:absolute;left:3365;top:1798;width:198;height:147" coordorigin="3365,1798" coordsize="198,147" path="m3533,1799l3515,1802,3557,1802,3555,1800,3553,1799,3540,1799,3533,1799e" filled="t" fillcolor="#50535C" stroked="f">
                <v:path arrowok="t"/>
                <v:fill/>
              </v:shape>
              <v:shape style="position:absolute;left:3365;top:1798;width:198;height:147" coordorigin="3365,1798" coordsize="198,147" path="m3551,1798l3540,1799,3553,1799,3551,1798e" filled="t" fillcolor="#50535C" stroked="f">
                <v:path arrowok="t"/>
                <v:fill/>
              </v:shape>
            </v:group>
            <v:group style="position:absolute;left:3511;top:1798;width:199;height:149" coordorigin="3511,1798" coordsize="199,149">
              <v:shape style="position:absolute;left:3511;top:1798;width:199;height:149" coordorigin="3511,1798" coordsize="199,149" path="m3639,1798l3635,1802,3631,1805,3609,1828,3565,1876,3550,1892,3520,1925,3517,1928,3511,1934,3511,1939,3515,1945,3523,1948,3530,1941,3546,1939,3553,1939,3564,1937,3581,1937,3590,1937,3591,1936,3596,1929,3600,1923,3610,1912,3638,1883,3644,1877,3649,1870,3662,1856,3669,1849,3686,1832,3694,1822,3705,1815,3707,1813,3708,1811,3710,1809,3708,1804,3707,1804,3658,1804,3649,1803,3639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591,1936e" filled="t" fillcolor="#50535C" stroked="f">
                <v:path arrowok="t"/>
                <v:fill/>
              </v:shape>
              <v:shape style="position:absolute;left:3511;top:1798;width:199;height:149" coordorigin="3511,1798" coordsize="199,149" path="m3671,1800l3658,1804,3707,1804,3706,1803,3689,1803,3684,1801,3675,1801,3671,1800e" filled="t" fillcolor="#50535C" stroked="f">
                <v:path arrowok="t"/>
                <v:fill/>
              </v:shape>
              <v:shape style="position:absolute;left:3511;top:1798;width:199;height:149" coordorigin="3511,1798" coordsize="199,149" path="m3695,1798l3689,1803,3706,1803,3704,1801,3698,1799,3695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684,1801l3675,1801,3684,1801,3684,1801e" filled="t" fillcolor="#50535C" stroked="f">
                <v:path arrowok="t"/>
                <v:fill/>
              </v:shape>
            </v:group>
            <v:group style="position:absolute;left:4508;top:1798;width:194;height:144" coordorigin="4508,1798" coordsize="194,144">
              <v:shape style="position:absolute;left:4508;top:1798;width:194;height:144" coordorigin="4508,1798" coordsize="194,144" path="m4581,1940l4566,1940,4577,1942,4579,1941,4581,1940e" filled="t" fillcolor="#50535C" stroked="f">
                <v:path arrowok="t"/>
                <v:fill/>
              </v:shape>
              <v:shape style="position:absolute;left:4508;top:1798;width:194;height:144" coordorigin="4508,1798" coordsize="194,144" path="m4554,1941l4527,1941,4531,1941,4537,1942,4541,1942,4554,1941e" filled="t" fillcolor="#50535C" stroked="f">
                <v:path arrowok="t"/>
                <v:fill/>
              </v:shape>
              <v:shape style="position:absolute;left:4508;top:1798;width:194;height:144" coordorigin="4508,1798" coordsize="194,144" path="m4638,1798l4635,1800,4626,1810,4620,1816,4568,1872,4521,1918,4510,1928,4509,1929,4508,1931,4512,1938,4516,1941,4527,1941,4554,1941,4566,1940,4581,1940,4589,1930,4637,1881,4646,1871,4659,1857,4673,1843,4688,1829,4703,1816,4703,1804,4702,1802,4672,1802,4667,1801,4649,1801,4646,1801,4638,1798e" filled="t" fillcolor="#50535C" stroked="f">
                <v:path arrowok="t"/>
                <v:fill/>
              </v:shape>
              <v:shape style="position:absolute;left:4508;top:1798;width:194;height:144" coordorigin="4508,1798" coordsize="194,144" path="m4684,1799l4672,1802,4702,1802,4700,1800,4687,1799,4684,1799e" filled="t" fillcolor="#50535C" stroked="f">
                <v:path arrowok="t"/>
                <v:fill/>
              </v:shape>
              <v:shape style="position:absolute;left:4508;top:1798;width:194;height:144" coordorigin="4508,1798" coordsize="194,144" path="m4662,1800l4649,1801,4667,1801,4662,1800e" filled="t" fillcolor="#50535C" stroked="f">
                <v:path arrowok="t"/>
                <v:fill/>
              </v:shape>
            </v:group>
            <v:group style="position:absolute;left:2781;top:1802;width:206;height:144" coordorigin="2781,1802" coordsize="206,144">
              <v:shape style="position:absolute;left:2781;top:1802;width:206;height:144" coordorigin="2781,1802" coordsize="206,144" path="m2914,1802l2910,1805,2904,1807,2896,1818,2891,1824,2862,1852,2849,1868,2842,1877,2835,1886,2822,1894,2821,1896,2816,1902,2812,1906,2801,1918,2793,1926,2781,1939,2783,1944,2794,1946,2800,1946,2815,1945,2823,1943,2839,1940,2847,1939,2877,1939,2881,1934,2885,1929,2891,1921,2902,1908,2918,1891,2932,1876,2975,1826,2979,1822,2988,1812,2986,1808,2930,1808,2922,1807,2920,1804,2916,1802,2915,1802,2914,1802e" filled="t" fillcolor="#50535C" stroked="f">
                <v:path arrowok="t"/>
                <v:fill/>
              </v:shape>
              <v:shape style="position:absolute;left:2781;top:1802;width:206;height:144" coordorigin="2781,1802" coordsize="206,144" path="m2877,1939l2847,1939,2860,1944,2866,1944,2874,1941,2876,1940,2877,1939e" filled="t" fillcolor="#50535C" stroked="f">
                <v:path arrowok="t"/>
                <v:fill/>
              </v:shape>
              <v:shape style="position:absolute;left:2781;top:1802;width:206;height:144" coordorigin="2781,1802" coordsize="206,144" path="m2971,1803l2963,1805,2960,1805,2945,1807,2935,1807,2930,1808,2986,1808,2986,1807,2975,1804,2971,1803e" filled="t" fillcolor="#50535C" stroked="f">
                <v:path arrowok="t"/>
                <v:fill/>
              </v:shape>
              <v:shape style="position:absolute;left:2781;top:1802;width:206;height:144" coordorigin="2781,1802" coordsize="206,144" path="m2916,1802l2915,1802,2916,1802e" filled="t" fillcolor="#50535C" stroked="f">
                <v:path arrowok="t"/>
                <v:fill/>
              </v:shape>
            </v:group>
            <v:group style="position:absolute;left:2931;top:1799;width:203;height:153" coordorigin="2931,1799" coordsize="203,153">
              <v:shape style="position:absolute;left:2931;top:1799;width:203;height:153" coordorigin="2931,1799" coordsize="203,153" path="m3065,1800l3061,1802,3053,1809,3038,1823,3007,1852,3006,1854,2974,1890,2959,1907,2947,1923,2934,1938,2931,1940,2931,1942,2934,1951,2938,1952,2945,1951,2947,1950,2949,1950,2969,1947,2989,1946,2991,1946,3007,1946,3011,1939,3014,1936,3022,1927,3029,1921,3041,1907,3047,1900,3055,1893,3068,1879,3082,1863,3094,1847,3107,1832,3113,1826,3120,1820,3134,1810,3132,1803,3128,1802,3106,1802,3105,1802,3088,1802,3082,1801,3076,1801,3065,1800e" filled="t" fillcolor="#50535C" stroked="f">
                <v:path arrowok="t"/>
                <v:fill/>
              </v:shape>
              <v:shape style="position:absolute;left:2931;top:1799;width:203;height:153" coordorigin="2931,1799" coordsize="203,153" path="m3007,1946l2991,1946,2994,1947,3004,1949,3005,1949,3007,1946e" filled="t" fillcolor="#50535C" stroked="f">
                <v:path arrowok="t"/>
                <v:fill/>
              </v:shape>
              <v:shape style="position:absolute;left:2931;top:1799;width:203;height:153" coordorigin="2931,1799" coordsize="203,153" path="m3120,1799l3112,1802,3106,1802,3128,1802,3123,1799,3120,1799e" filled="t" fillcolor="#50535C" stroked="f">
                <v:path arrowok="t"/>
                <v:fill/>
              </v:shape>
              <v:shape style="position:absolute;left:2931;top:1799;width:203;height:153" coordorigin="2931,1799" coordsize="203,153" path="m3096,1801l3092,1801,3088,1801,3088,1802,3105,1802,3096,1801e" filled="t" fillcolor="#50535C" stroked="f">
                <v:path arrowok="t"/>
                <v:fill/>
              </v:shape>
            </v:group>
            <v:group style="position:absolute;left:3073;top:1800;width:190;height:146" coordorigin="3073,1800" coordsize="190,146">
              <v:shape style="position:absolute;left:3073;top:1800;width:190;height:146" coordorigin="3073,1800" coordsize="190,146" path="m3199,1802l3196,1804,3094,1911,3086,1920,3078,1928,3077,1929,3073,1934,3075,1940,3084,1944,3087,1945,3102,1943,3112,1942,3129,1939,3135,1939,3152,1939,3157,1932,3160,1926,3169,1918,3181,1904,3196,1888,3208,1876,3225,1857,3237,1841,3263,1810,3261,1808,3261,1807,3215,1807,3199,1802e" filled="t" fillcolor="#50535C" stroked="f">
                <v:path arrowok="t"/>
                <v:fill/>
              </v:shape>
              <v:shape style="position:absolute;left:3073;top:1800;width:190;height:146" coordorigin="3073,1800" coordsize="190,146" path="m3152,1939l3135,1939,3146,1944,3150,1942,3152,1939e" filled="t" fillcolor="#50535C" stroked="f">
                <v:path arrowok="t"/>
                <v:fill/>
              </v:shape>
              <v:shape style="position:absolute;left:3073;top:1800;width:190;height:146" coordorigin="3073,1800" coordsize="190,146" path="m3246,1800l3227,1804,3215,1807,3261,1807,3260,1804,3252,1802,3246,1800e" filled="t" fillcolor="#50535C" stroked="f">
                <v:path arrowok="t"/>
                <v:fill/>
              </v:shape>
            </v:group>
            <v:group style="position:absolute;left:2646;top:1803;width:196;height:143" coordorigin="2646,1803" coordsize="196,143">
              <v:shape style="position:absolute;left:2646;top:1803;width:196;height:143" coordorigin="2646,1803" coordsize="196,143" path="m2777,1803l2774,1805,2771,1808,2714,1866,2686,1894,2672,1909,2665,1916,2659,1925,2646,1934,2647,1940,2659,1945,2665,1946,2676,1943,2679,1942,2690,1940,2697,1937,2723,1937,2726,1935,2727,1933,2746,1910,2761,1893,2773,1881,2791,1863,2841,1810,2839,1809,2838,1807,2818,1807,2812,1806,2796,1805,2786,1804,2777,1803e" filled="t" fillcolor="#50535C" stroked="f">
                <v:path arrowok="t"/>
                <v:fill/>
              </v:shape>
              <v:shape style="position:absolute;left:2646;top:1803;width:196;height:143" coordorigin="2646,1803" coordsize="196,143" path="m2723,1937l2697,1937,2712,1945,2718,1941,2723,1937e" filled="t" fillcolor="#50535C" stroked="f">
                <v:path arrowok="t"/>
                <v:fill/>
              </v:shape>
              <v:shape style="position:absolute;left:2646;top:1803;width:196;height:143" coordorigin="2646,1803" coordsize="196,143" path="m2828,1805l2818,1807,2838,1807,2838,1806,2832,1805,2828,1805e" filled="t" fillcolor="#50535C" stroked="f">
                <v:path arrowok="t"/>
                <v:fill/>
              </v:shape>
            </v:group>
            <v:group style="position:absolute;left:7669;top:1797;width:208;height:154" coordorigin="7669,1797" coordsize="208,154">
              <v:shape style="position:absolute;left:7669;top:1797;width:208;height:154" coordorigin="7669,1797" coordsize="208,154" path="m7807,1797l7804,1799,7801,1802,7793,1810,7782,1822,7768,1837,7749,1855,7721,1883,7715,1888,7711,1895,7696,1909,7683,1924,7669,1938,7669,1941,7673,1950,7676,1951,7686,1946,7688,1945,7697,1944,7704,1944,7722,1941,7758,1941,7763,1936,7767,1933,7775,1924,7815,1879,7829,1863,7842,1848,7855,1833,7870,1820,7877,1814,7876,1810,7871,1805,7816,1805,7813,1803,7810,1799,7808,1798,7807,1797e" filled="t" fillcolor="#50535C" stroked="f">
                <v:path arrowok="t"/>
                <v:fill/>
              </v:shape>
              <v:shape style="position:absolute;left:7669;top:1797;width:208;height:154" coordorigin="7669,1797" coordsize="208,154" path="m7758,1941l7722,1941,7734,1942,7751,1945,7756,1944,7758,1941e" filled="t" fillcolor="#50535C" stroked="f">
                <v:path arrowok="t"/>
                <v:fill/>
              </v:shape>
              <v:shape style="position:absolute;left:7669;top:1797;width:208;height:154" coordorigin="7669,1797" coordsize="208,154" path="m7704,1944l7697,1944,7703,1944,7704,1944e" filled="t" fillcolor="#50535C" stroked="f">
                <v:path arrowok="t"/>
                <v:fill/>
              </v:shape>
              <v:shape style="position:absolute;left:7669;top:1797;width:208;height:154" coordorigin="7669,1797" coordsize="208,154" path="m7845,1801l7833,1802,7826,1804,7816,1805,7871,1805,7871,1804,7851,1804,7845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0,1801l7851,1804,7871,1804,7868,1802,7865,1802,7860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8,1801l7865,1802,7868,1802e" filled="t" fillcolor="#50535C" stroked="f">
                <v:path arrowok="t"/>
                <v:fill/>
              </v:shape>
            </v:group>
            <v:group style="position:absolute;left:8096;top:1795;width:210;height:152" coordorigin="8096,1795" coordsize="210,152">
              <v:shape style="position:absolute;left:8096;top:1795;width:210;height:152" coordorigin="8096,1795" coordsize="210,152" path="m8235,1795l8232,1796,8210,1818,8193,1837,8180,1851,8166,1865,8150,1882,8136,1896,8122,1909,8107,1923,8105,1926,8102,1928,8096,1933,8096,1936,8100,1944,8104,1946,8115,1944,8140,1944,8146,1942,8151,1941,8173,1941,8173,1941,8184,1931,8197,1916,8212,1903,8214,1901,8216,1899,8225,1889,8233,1880,8243,1870,8257,1856,8302,1813,8304,1811,8306,1809,8304,1801,8250,1801,8245,1800,8235,1795e" filled="t" fillcolor="#50535C" stroked="f">
                <v:path arrowok="t"/>
                <v:fill/>
              </v:shape>
              <v:shape style="position:absolute;left:8096;top:1795;width:210;height:152" coordorigin="8096,1795" coordsize="210,152" path="m8140,1944l8115,1944,8119,1945,8129,1945,8135,1946,8140,1944e" filled="t" fillcolor="#50535C" stroked="f">
                <v:path arrowok="t"/>
                <v:fill/>
              </v:shape>
              <v:shape style="position:absolute;left:8096;top:1795;width:210;height:152" coordorigin="8096,1795" coordsize="210,152" path="m8173,1941l8151,1941,8161,1941,8164,1944,8169,1945,8171,1943,8173,1941e" filled="t" fillcolor="#50535C" stroked="f">
                <v:path arrowok="t"/>
                <v:fill/>
              </v:shape>
              <v:shape style="position:absolute;left:8096;top:1795;width:210;height:152" coordorigin="8096,1795" coordsize="210,152" path="m8258,1799l8257,1799,8250,1801,8304,1801,8304,1801,8270,1801,8258,1799e" filled="t" fillcolor="#50535C" stroked="f">
                <v:path arrowok="t"/>
                <v:fill/>
              </v:shape>
              <v:shape style="position:absolute;left:8096;top:1795;width:210;height:152" coordorigin="8096,1795" coordsize="210,152" path="m8301,1797l8281,1798,8270,1801,8304,1801,8303,1797,8301,1797e" filled="t" fillcolor="#50535C" stroked="f">
                <v:path arrowok="t"/>
                <v:fill/>
              </v:shape>
            </v:group>
            <v:group style="position:absolute;left:8242;top:1793;width:211;height:150" coordorigin="8242,1793" coordsize="211,150">
              <v:shape style="position:absolute;left:8242;top:1793;width:211;height:150" coordorigin="8242,1793" coordsize="211,150" path="m8383,1793l8374,1802,8365,1810,8350,1827,8308,1868,8294,1882,8287,1889,8280,1897,8268,1904,8266,1907,8256,1917,8249,1923,8247,1926,8242,1932,8243,1936,8248,1942,8252,1943,8259,1939,8261,1938,8306,1937,8322,1937,8335,1924,8366,1895,8367,1893,8372,1889,8385,1878,8398,1864,8430,1832,8444,1818,8450,1812,8453,1807,8447,1799,8406,1799,8399,1799,8392,1799,8383,1793e" filled="t" fillcolor="#50535C" stroked="f">
                <v:path arrowok="t"/>
                <v:fill/>
              </v:shape>
              <v:shape style="position:absolute;left:8242;top:1793;width:211;height:150" coordorigin="8242,1793" coordsize="211,150" path="m8322,1937l8306,1937,8308,1938,8316,1942,8321,1938,8322,1937e" filled="t" fillcolor="#50535C" stroked="f">
                <v:path arrowok="t"/>
                <v:fill/>
              </v:shape>
              <v:shape style="position:absolute;left:8242;top:1793;width:211;height:150" coordorigin="8242,1793" coordsize="211,150" path="m8434,1795l8423,1799,8406,1799,8447,1799,8441,1796,8434,1795e" filled="t" fillcolor="#50535C" stroked="f">
                <v:path arrowok="t"/>
                <v:fill/>
              </v:shape>
            </v:group>
            <v:group style="position:absolute;left:7957;top:1796;width:200;height:151" coordorigin="7957,1796" coordsize="200,151">
              <v:shape style="position:absolute;left:7957;top:1796;width:200;height:151" coordorigin="7957,1796" coordsize="200,151" path="m8008,1945l7988,1945,7998,1947,8003,1947,8008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7987,1945l7973,1945,7982,1946,7987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8095,1796l8087,1798,8083,1802,8075,1812,8070,1817,8064,1824,8038,1850,8024,1865,8010,1880,7996,1897,7981,1912,7967,1925,7965,1927,7963,1929,7957,1937,7959,1944,7959,1944,7970,1946,7973,1945,7987,1945,7988,1945,8008,1945,8014,1944,8021,1942,8035,1942,8035,1942,8038,1940,8040,1929,8056,1914,8101,1869,8134,1831,8141,1824,8151,1817,8152,1816,8158,1808,8157,1803,8103,1803,8102,1802,8099,1802,8095,1796e" filled="t" fillcolor="#50535C" stroked="f">
                <v:path arrowok="t"/>
                <v:fill/>
              </v:shape>
              <v:shape style="position:absolute;left:7957;top:1796;width:200;height:151" coordorigin="7957,1796" coordsize="200,151" path="m8035,1942l8021,1942,8030,1944,8032,1944,8035,1942e" filled="t" fillcolor="#50535C" stroked="f">
                <v:path arrowok="t"/>
                <v:fill/>
              </v:shape>
              <v:shape style="position:absolute;left:7957;top:1796;width:200;height:151" coordorigin="7957,1796" coordsize="200,151" path="m8143,1796l8115,1799,8103,1803,8157,1803,8155,1797,8143,1796e" filled="t" fillcolor="#50535C" stroked="f">
                <v:path arrowok="t"/>
                <v:fill/>
              </v:shape>
            </v:group>
            <v:group style="position:absolute;left:8389;top:1795;width:204;height:146" coordorigin="8389,1795" coordsize="204,146">
              <v:shape style="position:absolute;left:8389;top:1795;width:204;height:146" coordorigin="8389,1795" coordsize="204,146" path="m8526,1795l8523,1796,8519,1800,8491,1829,8476,1844,8460,1860,8446,1874,8431,1888,8422,1898,8414,1907,8399,1919,8396,1922,8389,1929,8389,1932,8394,1939,8397,1941,8407,1940,8415,1940,8430,1937,8449,1937,8453,1936,8454,1935,8467,1935,8469,1934,8474,1927,8475,1927,8483,1919,8491,1912,8501,1901,8526,1874,8543,1857,8558,1843,8572,1829,8588,1817,8593,1813,8593,1807,8587,1800,8586,1800,8534,1800,8526,1795e" filled="t" fillcolor="#50535C" stroked="f">
                <v:path arrowok="t"/>
                <v:fill/>
              </v:shape>
              <v:shape style="position:absolute;left:8389;top:1795;width:204;height:146" coordorigin="8389,1795" coordsize="204,146" path="m8415,1940l8407,1940,8413,1941,8415,1940e" filled="t" fillcolor="#50535C" stroked="f">
                <v:path arrowok="t"/>
                <v:fill/>
              </v:shape>
              <v:shape style="position:absolute;left:8389;top:1795;width:204;height:146" coordorigin="8389,1795" coordsize="204,146" path="m8449,1937l8430,1937,8442,1939,8449,1937e" filled="t" fillcolor="#50535C" stroked="f">
                <v:path arrowok="t"/>
                <v:fill/>
              </v:shape>
              <v:shape style="position:absolute;left:8389;top:1795;width:204;height:146" coordorigin="8389,1795" coordsize="204,146" path="m8467,1935l8454,1935,8463,1938,8467,1935e" filled="t" fillcolor="#50535C" stroked="f">
                <v:path arrowok="t"/>
                <v:fill/>
              </v:shape>
              <v:shape style="position:absolute;left:8389;top:1795;width:204;height:146" coordorigin="8389,1795" coordsize="204,146" path="m8582,1797l8570,1798,8559,1798,8541,1798,8534,1800,8586,1800,8585,1799,8584,1798,8559,1798,8584,1798,8582,1797e" filled="t" fillcolor="#50535C" stroked="f">
                <v:path arrowok="t"/>
                <v:fill/>
              </v:shape>
            </v:group>
            <v:group style="position:absolute;left:7815;top:1796;width:202;height:151" coordorigin="7815,1796" coordsize="202,151">
              <v:shape style="position:absolute;left:7815;top:1796;width:202;height:151" coordorigin="7815,1796" coordsize="202,151" path="m7949,1796l7949,1796,7939,1804,7937,1808,7933,1813,7879,1870,7868,1883,7848,1902,7817,1931,7816,1934,7815,1939,7816,1942,7822,1945,7826,1947,7829,1944,7831,1942,7833,1940,7874,1937,7881,1937,7886,1937,7898,1937,7902,1934,7909,1924,7913,1918,7940,1890,7954,1875,7970,1859,7983,1844,7998,1830,8013,1817,8014,1816,8015,1815,8017,1812,8017,1810,8016,1805,7966,1805,7961,1804,7949,1796e" filled="t" fillcolor="#50535C" stroked="f">
                <v:path arrowok="t"/>
                <v:fill/>
              </v:shape>
              <v:shape style="position:absolute;left:7815;top:1796;width:202;height:151" coordorigin="7815,1796" coordsize="202,151" path="m7881,1937l7874,1937,7874,1938,7881,1937e" filled="t" fillcolor="#50535C" stroked="f">
                <v:path arrowok="t"/>
                <v:fill/>
              </v:shape>
              <v:shape style="position:absolute;left:7815;top:1796;width:202;height:151" coordorigin="7815,1796" coordsize="202,151" path="m8010,1798l7993,1802,7982,1803,7966,1805,8016,1805,8015,1801,8010,1798e" filled="t" fillcolor="#50535C" stroked="f">
                <v:path arrowok="t"/>
                <v:fill/>
              </v:shape>
            </v:group>
            <v:group style="position:absolute;left:7243;top:1795;width:200;height:149" coordorigin="7243,1795" coordsize="200,149">
              <v:shape style="position:absolute;left:7243;top:1795;width:200;height:149" coordorigin="7243,1795" coordsize="200,149" path="m7373,1797l7369,1798,7365,1803,7364,1804,7319,1853,7308,1865,7290,1884,7256,1919,7249,1926,7243,1935,7250,1943,7259,1944,7278,1938,7288,1935,7326,1935,7330,1928,7332,1926,7379,1878,7408,1844,7422,1829,7437,1816,7443,1811,7442,1806,7438,1802,7386,1802,7373,179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3,1937l7308,1937,7319,1938,7323,193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6,1935l7288,1935,7304,1937,7323,1937,7325,1937,7326,1935e" filled="t" fillcolor="#50535C" stroked="f">
                <v:path arrowok="t"/>
                <v:fill/>
              </v:shape>
              <v:shape style="position:absolute;left:7243;top:1795;width:200;height:149" coordorigin="7243,1795" coordsize="200,149" path="m7430,1795l7411,1798,7386,1802,7438,1802,7433,1797,7430,1795e" filled="t" fillcolor="#50535C" stroked="f">
                <v:path arrowok="t"/>
                <v:fill/>
              </v:shape>
            </v:group>
            <v:group style="position:absolute;left:7388;top:1798;width:198;height:147" coordorigin="7388,1798" coordsize="198,147">
              <v:shape style="position:absolute;left:7388;top:1798;width:198;height:147" coordorigin="7388,1798" coordsize="198,147" path="m7518,1798l7517,1798,7507,1808,7489,1828,7476,1842,7461,1856,7452,1865,7443,1873,7432,1886,7430,1889,7421,1899,7392,1931,7390,1932,7388,1936,7389,1939,7392,1944,7399,1945,7404,1942,7405,1941,7413,1939,7436,1936,7466,1936,7466,1936,7470,1932,7495,1906,7513,1889,7525,1876,7555,1843,7568,1828,7583,1814,7587,1811,7586,1805,7580,1802,7539,1802,7528,1801,7518,1798e" filled="t" fillcolor="#50535C" stroked="f">
                <v:path arrowok="t"/>
                <v:fill/>
              </v:shape>
              <v:shape style="position:absolute;left:7388;top:1798;width:198;height:147" coordorigin="7388,1798" coordsize="198,147" path="m7466,1936l7436,1936,7455,1937,7462,1939,7466,1936e" filled="t" fillcolor="#50535C" stroked="f">
                <v:path arrowok="t"/>
                <v:fill/>
              </v:shape>
              <v:shape style="position:absolute;left:7388;top:1798;width:198;height:147" coordorigin="7388,1798" coordsize="198,147" path="m7556,1799l7539,1802,7580,1802,7578,1800,7577,1799,7563,1799,7556,1799e" filled="t" fillcolor="#50535C" stroked="f">
                <v:path arrowok="t"/>
                <v:fill/>
              </v:shape>
              <v:shape style="position:absolute;left:7388;top:1798;width:198;height:147" coordorigin="7388,1798" coordsize="198,147" path="m7574,1798l7563,1799,7577,1799,7574,1798e" filled="t" fillcolor="#50535C" stroked="f">
                <v:path arrowok="t"/>
                <v:fill/>
              </v:shape>
            </v:group>
            <v:group style="position:absolute;left:7534;top:1798;width:199;height:149" coordorigin="7534,1798" coordsize="199,149">
              <v:shape style="position:absolute;left:7534;top:1798;width:199;height:149" coordorigin="7534,1798" coordsize="199,149" path="m7662,1798l7658,1802,7654,1805,7633,1828,7588,1876,7573,1892,7544,1925,7540,1928,7535,1934,7534,1939,7539,1945,7546,1948,7554,1941,7570,1939,7576,1939,7587,1937,7604,1937,7613,1937,7614,1936,7620,1929,7623,1923,7634,1912,7661,1883,7667,1877,7672,1870,7685,1856,7692,1849,7709,1832,7717,1822,7728,1815,7730,1813,7731,1811,7733,1809,7731,1804,7730,1804,7681,1804,7672,1803,7662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614,1936e" filled="t" fillcolor="#50535C" stroked="f">
                <v:path arrowok="t"/>
                <v:fill/>
              </v:shape>
              <v:shape style="position:absolute;left:7534;top:1798;width:199;height:149" coordorigin="7534,1798" coordsize="199,149" path="m7694,1800l7681,1804,7730,1804,7730,1803,7712,1803,7708,1801,7698,1801,7694,1800e" filled="t" fillcolor="#50535C" stroked="f">
                <v:path arrowok="t"/>
                <v:fill/>
              </v:shape>
              <v:shape style="position:absolute;left:7534;top:1798;width:199;height:149" coordorigin="7534,1798" coordsize="199,149" path="m7718,1798l7712,1803,7730,1803,7728,1801,7721,1799,7718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707,1801l7698,1801,7708,1801,7707,1801e" filled="t" fillcolor="#50535C" stroked="f">
                <v:path arrowok="t"/>
                <v:fill/>
              </v:shape>
            </v:group>
            <v:group style="position:absolute;left:8531;top:1798;width:194;height:144" coordorigin="8531,1798" coordsize="194,144">
              <v:shape style="position:absolute;left:8531;top:1798;width:194;height:144" coordorigin="8531,1798" coordsize="194,144" path="m8604,1940l8589,1940,8600,1942,8602,1941,8604,1940e" filled="t" fillcolor="#50535C" stroked="f">
                <v:path arrowok="t"/>
                <v:fill/>
              </v:shape>
              <v:shape style="position:absolute;left:8531;top:1798;width:194;height:144" coordorigin="8531,1798" coordsize="194,144" path="m8577,1941l8551,1941,8554,1941,8561,1942,8564,1942,8577,1941e" filled="t" fillcolor="#50535C" stroked="f">
                <v:path arrowok="t"/>
                <v:fill/>
              </v:shape>
              <v:shape style="position:absolute;left:8531;top:1798;width:194;height:144" coordorigin="8531,1798" coordsize="194,144" path="m8661,1798l8658,1800,8649,1810,8643,1816,8591,1872,8544,1918,8533,1928,8532,1929,8531,1931,8535,1938,8540,1941,8551,1941,8577,1941,8589,1940,8604,1940,8612,1930,8660,1881,8669,1871,8682,1857,8696,1843,8711,1829,8727,1816,8727,1804,8725,1802,8696,1802,8691,1801,8673,1801,8669,1801,8661,1798e" filled="t" fillcolor="#50535C" stroked="f">
                <v:path arrowok="t"/>
                <v:fill/>
              </v:shape>
              <v:shape style="position:absolute;left:8531;top:1798;width:194;height:144" coordorigin="8531,1798" coordsize="194,144" path="m8708,1799l8696,1802,8725,1802,8723,1800,8710,1799,8708,1799e" filled="t" fillcolor="#50535C" stroked="f">
                <v:path arrowok="t"/>
                <v:fill/>
              </v:shape>
              <v:shape style="position:absolute;left:8531;top:1798;width:194;height:144" coordorigin="8531,1798" coordsize="194,144" path="m8686,1800l8673,1801,8691,1801,8686,1800e" filled="t" fillcolor="#50535C" stroked="f">
                <v:path arrowok="t"/>
                <v:fill/>
              </v:shape>
            </v:group>
            <v:group style="position:absolute;left:6804;top:1802;width:206;height:144" coordorigin="6804,1802" coordsize="206,144">
              <v:shape style="position:absolute;left:6804;top:1802;width:206;height:144" coordorigin="6804,1802" coordsize="206,144" path="m6937,1802l6933,1805,6928,1807,6920,1818,6914,1824,6885,1852,6872,1868,6865,1877,6858,1886,6846,1894,6844,1896,6839,1902,6836,1906,6824,1918,6816,1926,6804,1939,6806,1944,6818,1946,6824,1946,6838,1945,6846,1943,6862,1940,6870,1939,6900,1939,6905,1934,6908,1929,6914,1921,6925,1908,6942,1891,6955,1876,6998,1826,7002,1822,7011,1812,7010,1808,6953,1808,6945,1807,6943,1804,6940,1802,6939,1802,6937,1802e" filled="t" fillcolor="#50535C" stroked="f">
                <v:path arrowok="t"/>
                <v:fill/>
              </v:shape>
              <v:shape style="position:absolute;left:6804;top:1802;width:206;height:144" coordorigin="6804,1802" coordsize="206,144" path="m6900,1939l6870,1939,6883,1944,6889,1944,6897,1941,6899,1940,6900,1939e" filled="t" fillcolor="#50535C" stroked="f">
                <v:path arrowok="t"/>
                <v:fill/>
              </v:shape>
              <v:shape style="position:absolute;left:6804;top:1802;width:206;height:144" coordorigin="6804,1802" coordsize="206,144" path="m6994,1803l6986,1805,6983,1805,6968,1807,6958,1807,6953,1808,7010,1808,7010,1807,6999,1804,6994,1803e" filled="t" fillcolor="#50535C" stroked="f">
                <v:path arrowok="t"/>
                <v:fill/>
              </v:shape>
              <v:shape style="position:absolute;left:6804;top:1802;width:206;height:144" coordorigin="6804,1802" coordsize="206,144" path="m6940,1802l6939,1802,6940,1802e" filled="t" fillcolor="#50535C" stroked="f">
                <v:path arrowok="t"/>
                <v:fill/>
              </v:shape>
            </v:group>
            <v:group style="position:absolute;left:6954;top:1799;width:203;height:153" coordorigin="6954,1799" coordsize="203,153">
              <v:shape style="position:absolute;left:6954;top:1799;width:203;height:153" coordorigin="6954,1799" coordsize="203,153" path="m7088,1800l7084,1802,7076,1809,7062,1823,7031,1852,7029,1854,6997,1890,6982,1907,6970,1923,6957,1938,6955,1940,6954,1942,6957,1951,6961,1952,6968,1951,6970,1950,6972,1950,6992,1947,7012,1946,7015,1946,7030,1946,7035,1939,7037,1936,7046,1927,7052,1921,7065,1907,7070,1900,7078,1893,7092,1879,7105,1863,7117,1847,7130,1832,7136,1826,7143,1820,7157,1810,7156,1803,7151,1802,7129,1802,7129,1802,7111,1802,7105,1801,7099,1801,7088,1800e" filled="t" fillcolor="#50535C" stroked="f">
                <v:path arrowok="t"/>
                <v:fill/>
              </v:shape>
              <v:shape style="position:absolute;left:6954;top:1799;width:203;height:153" coordorigin="6954,1799" coordsize="203,153" path="m7030,1946l7015,1946,7017,1947,7028,1949,7028,1949,7030,1946e" filled="t" fillcolor="#50535C" stroked="f">
                <v:path arrowok="t"/>
                <v:fill/>
              </v:shape>
              <v:shape style="position:absolute;left:6954;top:1799;width:203;height:153" coordorigin="6954,1799" coordsize="203,153" path="m7143,1799l7135,1802,7129,1802,7151,1802,7146,1799,7143,1799e" filled="t" fillcolor="#50535C" stroked="f">
                <v:path arrowok="t"/>
                <v:fill/>
              </v:shape>
              <v:shape style="position:absolute;left:6954;top:1799;width:203;height:153" coordorigin="6954,1799" coordsize="203,153" path="m7119,1801l7115,1801,7111,1801,7111,1802,7129,1802,7119,1801e" filled="t" fillcolor="#50535C" stroked="f">
                <v:path arrowok="t"/>
                <v:fill/>
              </v:shape>
            </v:group>
            <v:group style="position:absolute;left:7097;top:1800;width:190;height:146" coordorigin="7097,1800" coordsize="190,146">
              <v:shape style="position:absolute;left:7097;top:1800;width:190;height:146" coordorigin="7097,1800" coordsize="190,146" path="m7222,1802l7219,1804,7117,1911,7109,1920,7101,1928,7101,1929,7097,1934,7098,1940,7107,1944,7111,1945,7125,1943,7135,1942,7152,1939,7158,1939,7175,1939,7180,1932,7183,1926,7192,1918,7205,1904,7219,1888,7231,1876,7248,1857,7261,1841,7286,1810,7285,1808,7284,1807,7238,1807,7222,1802e" filled="t" fillcolor="#50535C" stroked="f">
                <v:path arrowok="t"/>
                <v:fill/>
              </v:shape>
              <v:shape style="position:absolute;left:7097;top:1800;width:190;height:146" coordorigin="7097,1800" coordsize="190,146" path="m7175,1939l7158,1939,7169,1944,7173,1942,7175,1939e" filled="t" fillcolor="#50535C" stroked="f">
                <v:path arrowok="t"/>
                <v:fill/>
              </v:shape>
              <v:shape style="position:absolute;left:7097;top:1800;width:190;height:146" coordorigin="7097,1800" coordsize="190,146" path="m7269,1800l7251,1804,7238,1807,7284,1807,7283,1804,7275,1802,7269,1800e" filled="t" fillcolor="#50535C" stroked="f">
                <v:path arrowok="t"/>
                <v:fill/>
              </v:shape>
            </v:group>
            <v:group style="position:absolute;left:6669;top:1803;width:196;height:143" coordorigin="6669,1803" coordsize="196,143">
              <v:shape style="position:absolute;left:6669;top:1803;width:196;height:143" coordorigin="6669,1803" coordsize="196,143" path="m6800,1803l6798,1805,6795,1808,6737,1866,6710,1894,6696,1909,6688,1916,6682,1925,6669,1934,6670,1940,6682,1945,6689,1946,6699,1943,6702,1942,6713,1940,6721,1937,6746,1937,6749,1935,6750,1933,6770,1910,6785,1893,6797,1881,6815,1863,6865,1810,6863,1809,6862,1807,6841,1807,6835,1806,6819,1805,6810,1804,6800,1803e" filled="t" fillcolor="#50535C" stroked="f">
                <v:path arrowok="t"/>
                <v:fill/>
              </v:shape>
              <v:shape style="position:absolute;left:6669;top:1803;width:196;height:143" coordorigin="6669,1803" coordsize="196,143" path="m6746,1937l6721,1937,6736,1945,6741,1941,6746,1937e" filled="t" fillcolor="#50535C" stroked="f">
                <v:path arrowok="t"/>
                <v:fill/>
              </v:shape>
              <v:shape style="position:absolute;left:6669;top:1803;width:196;height:143" coordorigin="6669,1803" coordsize="196,143" path="m6852,1805l6841,1807,6862,1807,6861,1806,6856,1805,6852,1805e" filled="t" fillcolor="#50535C" stroked="f">
                <v:path arrowok="t"/>
                <v:fill/>
              </v:shape>
            </v:group>
            <v:group style="position:absolute;left:9681;top:1797;width:208;height:154" coordorigin="9681,1797" coordsize="208,154">
              <v:shape style="position:absolute;left:9681;top:1797;width:208;height:154" coordorigin="9681,1797" coordsize="208,154" path="m9819,1797l9816,1799,9813,1802,9806,1810,9795,1822,9780,1837,9761,1855,9733,1883,9727,1888,9723,1895,9708,1909,9695,1924,9681,1938,9681,1941,9685,1950,9689,1951,9698,1946,9700,1945,9709,1944,9716,1944,9734,1941,9770,1941,9775,1936,9779,1933,9787,1924,9827,1879,9841,1863,9854,1848,9867,1833,9882,1820,9889,1814,9888,1810,9883,1805,9828,1805,9825,1803,9822,1799,9820,1798,9819,1797e" filled="t" fillcolor="#50535C" stroked="f">
                <v:path arrowok="t"/>
                <v:fill/>
              </v:shape>
              <v:shape style="position:absolute;left:9681;top:1797;width:208;height:154" coordorigin="9681,1797" coordsize="208,154" path="m9770,1941l9734,1941,9746,1942,9763,1945,9768,1944,9770,1941e" filled="t" fillcolor="#50535C" stroked="f">
                <v:path arrowok="t"/>
                <v:fill/>
              </v:shape>
              <v:shape style="position:absolute;left:9681;top:1797;width:208;height:154" coordorigin="9681,1797" coordsize="208,154" path="m9716,1944l9709,1944,9715,1944,9716,1944e" filled="t" fillcolor="#50535C" stroked="f">
                <v:path arrowok="t"/>
                <v:fill/>
              </v:shape>
              <v:shape style="position:absolute;left:9681;top:1797;width:208;height:154" coordorigin="9681,1797" coordsize="208,154" path="m9857,1801l9845,1802,9838,1804,9828,1805,9883,1805,9883,1804,9863,1804,9857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73,1801l9863,1804,9883,1804,9880,1802,9877,1802,9873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80,1801l9877,1802,9880,1802e" filled="t" fillcolor="#50535C" stroked="f">
                <v:path arrowok="t"/>
                <v:fill/>
              </v:shape>
            </v:group>
            <v:group style="position:absolute;left:10108;top:1795;width:210;height:152" coordorigin="10108,1795" coordsize="210,152">
              <v:shape style="position:absolute;left:10108;top:1795;width:210;height:152" coordorigin="10108,1795" coordsize="210,152" path="m10247,1795l10244,1796,10222,1818,10205,1837,10192,1851,10178,1865,10162,1882,10148,1896,10134,1909,10119,1923,10117,1926,10114,1928,10108,1933,10108,1936,10112,1944,10117,1946,10127,1944,10152,1944,10158,1942,10163,1941,10185,1941,10185,1941,10196,1931,10209,1916,10224,1903,10226,1901,10228,1899,10238,1889,10245,1880,10255,1870,10269,1856,10315,1813,10316,1811,10318,1809,10316,1801,10262,1801,10257,1800,10247,1795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52,1944l10127,1944,10131,1945,10141,1945,10147,1946,10152,1944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85,1941l10163,1941,10173,1941,10176,1944,10181,1945,10183,1943,10185,1941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270,1799l10269,1799,10262,1801,10316,1801,10316,1801,10282,1801,10270,1799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314,1797l10293,1798,10282,1801,10316,1801,10315,1797,10314,1797e" filled="t" fillcolor="#50535C" stroked="f">
                <v:path arrowok="t"/>
                <v:fill/>
              </v:shape>
            </v:group>
            <v:group style="position:absolute;left:10254;top:1793;width:211;height:150" coordorigin="10254,1793" coordsize="211,150">
              <v:shape style="position:absolute;left:10254;top:1793;width:211;height:150" coordorigin="10254,1793" coordsize="211,150" path="m10395,1793l10386,1802,10377,1810,10362,1827,10320,1868,10306,1882,10299,1889,10292,1897,10280,1904,10278,1907,10268,1917,10261,1923,10259,1926,10254,1932,10255,1936,10260,1942,10264,1943,10271,1939,10273,1938,10318,1937,10334,1937,10347,1924,10378,1895,10379,1893,10384,1889,10397,1878,10410,1864,10442,1832,10456,1818,10462,1812,10465,1807,10459,1799,10418,1799,10411,1799,10404,1799,10395,1793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334,1937l10318,1937,10320,1938,10328,1942,10333,1938,10334,1937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446,1795l10435,1799,10418,1799,10459,1799,10453,1796,10446,1795e" filled="t" fillcolor="#50535C" stroked="f">
                <v:path arrowok="t"/>
                <v:fill/>
              </v:shape>
            </v:group>
            <v:group style="position:absolute;left:9969;top:1796;width:200;height:151" coordorigin="9969,1796" coordsize="200,151">
              <v:shape style="position:absolute;left:9969;top:1796;width:200;height:151" coordorigin="9969,1796" coordsize="200,151" path="m10020,1945l10000,1945,10010,1947,10015,1947,10020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9999,1945l9985,1945,9994,1946,9999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10107,1796l10099,1798,10095,1802,10087,1812,10082,1817,10076,1824,10050,1850,10036,1865,10022,1880,10008,1897,9993,1912,9979,1925,9977,1927,9975,1929,9969,1937,9971,1944,9971,1944,9982,1946,9985,1945,9999,1945,10000,1945,10020,1945,10026,1944,10033,1942,10047,1942,10048,1942,10050,1940,10052,1929,10068,1914,10113,1869,10146,1831,10154,1824,10163,1817,10164,1816,10170,1808,10169,1803,10115,1803,10114,1802,10111,1802,10107,1796e" filled="t" fillcolor="#50535C" stroked="f">
                <v:path arrowok="t"/>
                <v:fill/>
              </v:shape>
              <v:shape style="position:absolute;left:9969;top:1796;width:200;height:151" coordorigin="9969,1796" coordsize="200,151" path="m10047,1942l10033,1942,10042,1944,10044,1944,10047,1942e" filled="t" fillcolor="#50535C" stroked="f">
                <v:path arrowok="t"/>
                <v:fill/>
              </v:shape>
              <v:shape style="position:absolute;left:9969;top:1796;width:200;height:151" coordorigin="9969,1796" coordsize="200,151" path="m10155,1796l10127,1799,10115,1803,10169,1803,10168,1797,10155,1796e" filled="t" fillcolor="#50535C" stroked="f">
                <v:path arrowok="t"/>
                <v:fill/>
              </v:shape>
            </v:group>
            <v:group style="position:absolute;left:10401;top:1795;width:204;height:146" coordorigin="10401,1795" coordsize="204,146">
              <v:shape style="position:absolute;left:10401;top:1795;width:204;height:146" coordorigin="10401,1795" coordsize="204,146" path="m10538,1795l10535,1796,10531,1800,10503,1829,10488,1844,10472,1860,10458,1874,10443,1888,10434,1898,10426,1907,10411,1919,10408,1922,10401,1929,10401,1932,10406,1939,10409,1941,10419,1940,10427,1940,10442,1937,10462,1937,10465,1936,10466,1935,10479,1935,10481,1934,10486,1927,10487,1927,10495,1919,10503,1912,10514,1901,10538,1874,10556,1857,10570,1843,10584,1829,10600,1817,10605,1813,10606,1807,10599,1800,10598,1800,10546,1800,10538,179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27,1940l10419,1940,10425,1941,10427,1940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62,1937l10442,1937,10454,1939,10462,1937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79,1935l10466,1935,10475,1938,10479,193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594,1797l10582,1798,10571,1798,10553,1798,10546,1800,10598,1800,10597,1799,10596,1798,10571,1798,10596,1798,10594,1797e" filled="t" fillcolor="#50535C" stroked="f">
                <v:path arrowok="t"/>
                <v:fill/>
              </v:shape>
            </v:group>
            <v:group style="position:absolute;left:9827;top:1796;width:202;height:151" coordorigin="9827,1796" coordsize="202,151">
              <v:shape style="position:absolute;left:9827;top:1796;width:202;height:151" coordorigin="9827,1796" coordsize="202,151" path="m9961,1796l9961,1796,9951,1804,9949,1808,9945,1813,9892,1870,9880,1883,9860,1902,9829,1931,9828,1934,9827,1939,9828,1942,9834,1945,9838,1947,9841,1944,9843,1942,9845,1940,9886,1937,9893,1937,9898,1937,9910,1937,9914,1934,9921,1924,9925,1918,9952,1890,9966,1875,9982,1859,9996,1844,10010,1830,10025,1817,10026,1816,10027,1815,10029,1812,10029,1810,10028,1805,9978,1805,9973,1804,9961,1796e" filled="t" fillcolor="#50535C" stroked="f">
                <v:path arrowok="t"/>
                <v:fill/>
              </v:shape>
              <v:shape style="position:absolute;left:9827;top:1796;width:202;height:151" coordorigin="9827,1796" coordsize="202,151" path="m9893,1937l9886,1937,9886,1938,9893,1937e" filled="t" fillcolor="#50535C" stroked="f">
                <v:path arrowok="t"/>
                <v:fill/>
              </v:shape>
              <v:shape style="position:absolute;left:9827;top:1796;width:202;height:151" coordorigin="9827,1796" coordsize="202,151" path="m10022,1798l10005,1802,9994,1803,9978,1805,10028,1805,10027,1801,10022,1798e" filled="t" fillcolor="#50535C" stroked="f">
                <v:path arrowok="t"/>
                <v:fill/>
              </v:shape>
            </v:group>
            <v:group style="position:absolute;left:9255;top:1795;width:200;height:149" coordorigin="9255,1795" coordsize="200,149">
              <v:shape style="position:absolute;left:9255;top:1795;width:200;height:149" coordorigin="9255,1795" coordsize="200,149" path="m9385,1797l9381,1798,9377,1803,9376,1804,9331,1853,9320,1865,9302,1884,9268,1919,9261,1926,9255,1935,9262,1943,9271,1944,9290,1938,9300,1935,9338,1935,9342,1928,9344,1926,9391,1878,9420,1844,9434,1829,9449,1816,9455,1811,9454,1806,9450,1802,9398,1802,9385,179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5,1937l9320,1937,9331,1938,9335,193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8,1935l9300,1935,9316,1937,9335,1937,9337,1937,9338,1935e" filled="t" fillcolor="#50535C" stroked="f">
                <v:path arrowok="t"/>
                <v:fill/>
              </v:shape>
              <v:shape style="position:absolute;left:9255;top:1795;width:200;height:149" coordorigin="9255,1795" coordsize="200,149" path="m9442,1795l9424,1798,9398,1802,9450,1802,9445,1797,9442,1795e" filled="t" fillcolor="#50535C" stroked="f">
                <v:path arrowok="t"/>
                <v:fill/>
              </v:shape>
            </v:group>
            <v:group style="position:absolute;left:9400;top:1798;width:198;height:147" coordorigin="9400,1798" coordsize="198,147">
              <v:shape style="position:absolute;left:9400;top:1798;width:198;height:147" coordorigin="9400,1798" coordsize="198,147" path="m9530,1798l9530,1798,9519,1808,9501,1828,9488,1842,9473,1856,9464,1865,9455,1873,9444,1886,9442,1889,9433,1899,9404,1931,9402,1932,9400,1936,9401,1939,9404,1944,9411,1945,9416,1942,9417,1941,9425,1939,9448,1936,9478,1936,9478,1936,9482,1932,9507,1906,9525,1889,9537,1876,9567,1843,9580,1828,9595,1814,9599,1811,9598,1805,9593,1802,9551,1802,9540,1801,9530,1798e" filled="t" fillcolor="#50535C" stroked="f">
                <v:path arrowok="t"/>
                <v:fill/>
              </v:shape>
              <v:shape style="position:absolute;left:9400;top:1798;width:198;height:147" coordorigin="9400,1798" coordsize="198,147" path="m9478,1936l9448,1936,9467,1937,9474,1939,9478,1936e" filled="t" fillcolor="#50535C" stroked="f">
                <v:path arrowok="t"/>
                <v:fill/>
              </v:shape>
              <v:shape style="position:absolute;left:9400;top:1798;width:198;height:147" coordorigin="9400,1798" coordsize="198,147" path="m9568,1799l9551,1802,9593,1802,9590,1800,9589,1799,9575,1799,9568,1799e" filled="t" fillcolor="#50535C" stroked="f">
                <v:path arrowok="t"/>
                <v:fill/>
              </v:shape>
              <v:shape style="position:absolute;left:9400;top:1798;width:198;height:147" coordorigin="9400,1798" coordsize="198,147" path="m9586,1798l9575,1799,9589,1799,9586,1798e" filled="t" fillcolor="#50535C" stroked="f">
                <v:path arrowok="t"/>
                <v:fill/>
              </v:shape>
            </v:group>
            <v:group style="position:absolute;left:9546;top:1798;width:199;height:149" coordorigin="9546,1798" coordsize="199,149">
              <v:shape style="position:absolute;left:9546;top:1798;width:199;height:149" coordorigin="9546,1798" coordsize="199,149" path="m9674,1798l9670,1802,9666,1805,9645,1828,9600,1876,9585,1892,9556,1925,9552,1928,9547,1934,9546,1939,9551,1945,9558,1948,9566,1941,9582,1939,9588,1939,9599,1937,9616,1937,9625,1937,9626,1936,9632,1929,9635,1923,9646,1912,9673,1883,9679,1877,9684,1870,9697,1856,9704,1849,9721,1832,9729,1822,9740,1815,9742,1813,9743,1811,9745,1809,9743,1804,9742,1804,9693,1804,9684,1803,9674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626,1936e" filled="t" fillcolor="#50535C" stroked="f">
                <v:path arrowok="t"/>
                <v:fill/>
              </v:shape>
              <v:shape style="position:absolute;left:9546;top:1798;width:199;height:149" coordorigin="9546,1798" coordsize="199,149" path="m9706,1800l9693,1804,9742,1804,9742,1803,9724,1803,9720,1801,9710,1801,9706,1800e" filled="t" fillcolor="#50535C" stroked="f">
                <v:path arrowok="t"/>
                <v:fill/>
              </v:shape>
              <v:shape style="position:absolute;left:9546;top:1798;width:199;height:149" coordorigin="9546,1798" coordsize="199,149" path="m9730,1798l9724,1803,9742,1803,9740,1801,9733,1799,9730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719,1801l9710,1801,9720,1801,9719,1801e" filled="t" fillcolor="#50535C" stroked="f">
                <v:path arrowok="t"/>
                <v:fill/>
              </v:shape>
            </v:group>
            <v:group style="position:absolute;left:10543;top:1798;width:194;height:144" coordorigin="10543,1798" coordsize="194,144">
              <v:shape style="position:absolute;left:10543;top:1798;width:194;height:144" coordorigin="10543,1798" coordsize="194,144" path="m10616,1940l10601,1940,10612,1942,10614,1941,10616,1940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590,1941l10563,1941,10566,1941,10573,1942,10576,1942,10590,1941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73,1798l10670,1800,10661,1810,10655,1816,10603,1872,10556,1918,10545,1928,10544,1929,10543,1931,10547,1938,10552,1941,10563,1941,10590,1941,10601,1940,10616,1940,10625,1930,10672,1881,10681,1871,10694,1857,10709,1843,10723,1829,10739,1816,10739,1804,10737,1802,10708,1802,10703,1801,10685,1801,10681,1801,10673,1798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720,1799l10708,1802,10737,1802,10735,1800,10722,1799,10720,1799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98,1800l10685,1801,10703,1801,10698,1800e" filled="t" fillcolor="#50535C" stroked="f">
                <v:path arrowok="t"/>
                <v:fill/>
              </v:shape>
            </v:group>
            <v:group style="position:absolute;left:8816;top:1802;width:206;height:144" coordorigin="8816,1802" coordsize="206,144">
              <v:shape style="position:absolute;left:8816;top:1802;width:206;height:144" coordorigin="8816,1802" coordsize="206,144" path="m8949,1802l8945,1805,8940,1807,8932,1818,8926,1824,8897,1852,8884,1868,8877,1877,8870,1886,8858,1894,8856,1896,8851,1902,8848,1906,8836,1918,8828,1926,8816,1939,8818,1944,8830,1946,8836,1946,8850,1945,8858,1943,8874,1940,8882,1939,8912,1939,8917,1934,8920,1929,8926,1921,8937,1908,8954,1891,8967,1876,9010,1826,9014,1822,9023,1812,9022,1808,8965,1808,8957,1807,8955,1804,8952,1802,8951,1802,8949,1802e" filled="t" fillcolor="#50535C" stroked="f">
                <v:path arrowok="t"/>
                <v:fill/>
              </v:shape>
              <v:shape style="position:absolute;left:8816;top:1802;width:206;height:144" coordorigin="8816,1802" coordsize="206,144" path="m8912,1939l8882,1939,8895,1944,8901,1944,8909,1941,8911,1940,8912,1939e" filled="t" fillcolor="#50535C" stroked="f">
                <v:path arrowok="t"/>
                <v:fill/>
              </v:shape>
              <v:shape style="position:absolute;left:8816;top:1802;width:206;height:144" coordorigin="8816,1802" coordsize="206,144" path="m9006,1803l8999,1805,8995,1805,8980,1807,8970,1807,8965,1808,9022,1808,9022,1807,9011,1804,9006,1803e" filled="t" fillcolor="#50535C" stroked="f">
                <v:path arrowok="t"/>
                <v:fill/>
              </v:shape>
              <v:shape style="position:absolute;left:8816;top:1802;width:206;height:144" coordorigin="8816,1802" coordsize="206,144" path="m8952,1802l8951,1802,8952,1802e" filled="t" fillcolor="#50535C" stroked="f">
                <v:path arrowok="t"/>
                <v:fill/>
              </v:shape>
            </v:group>
            <v:group style="position:absolute;left:8966;top:1799;width:203;height:153" coordorigin="8966,1799" coordsize="203,153">
              <v:shape style="position:absolute;left:8966;top:1799;width:203;height:153" coordorigin="8966,1799" coordsize="203,153" path="m9100,1800l9096,1802,9088,1809,9074,1823,9043,1852,9041,1854,9009,1890,8995,1907,8982,1923,8969,1938,8967,1940,8966,1942,8969,1951,8973,1952,8980,1951,8982,1950,8984,1950,9004,1947,9024,1946,9027,1946,9042,1946,9047,1939,9049,1936,9058,1927,9064,1921,9077,1907,9082,1900,9090,1893,9104,1879,9117,1863,9129,1847,9142,1832,9148,1826,9155,1820,9169,1810,9168,1803,9164,1802,9141,1802,9141,1802,9123,1802,9117,1801,9111,1801,9100,1800e" filled="t" fillcolor="#50535C" stroked="f">
                <v:path arrowok="t"/>
                <v:fill/>
              </v:shape>
              <v:shape style="position:absolute;left:8966;top:1799;width:203;height:153" coordorigin="8966,1799" coordsize="203,153" path="m9042,1946l9027,1946,9029,1947,9040,1949,9040,1949,9042,1946e" filled="t" fillcolor="#50535C" stroked="f">
                <v:path arrowok="t"/>
                <v:fill/>
              </v:shape>
              <v:shape style="position:absolute;left:8966;top:1799;width:203;height:153" coordorigin="8966,1799" coordsize="203,153" path="m9155,1799l9147,1802,9141,1802,9164,1802,9158,1799,9155,1799e" filled="t" fillcolor="#50535C" stroked="f">
                <v:path arrowok="t"/>
                <v:fill/>
              </v:shape>
              <v:shape style="position:absolute;left:8966;top:1799;width:203;height:153" coordorigin="8966,1799" coordsize="203,153" path="m9131,1801l9127,1801,9123,1801,9123,1802,9141,1802,9131,1801e" filled="t" fillcolor="#50535C" stroked="f">
                <v:path arrowok="t"/>
                <v:fill/>
              </v:shape>
            </v:group>
            <v:group style="position:absolute;left:9109;top:1800;width:190;height:146" coordorigin="9109,1800" coordsize="190,146">
              <v:shape style="position:absolute;left:9109;top:1800;width:190;height:146" coordorigin="9109,1800" coordsize="190,146" path="m9234,1802l9231,1804,9129,1911,9121,1920,9113,1928,9113,1929,9109,1934,9110,1940,9119,1944,9123,1945,9137,1943,9148,1942,9164,1939,9170,1939,9187,1939,9192,1932,9195,1926,9204,1918,9217,1904,9231,1888,9243,1876,9260,1857,9273,1841,9298,1810,9297,1808,9296,1807,9250,1807,9234,1802e" filled="t" fillcolor="#50535C" stroked="f">
                <v:path arrowok="t"/>
                <v:fill/>
              </v:shape>
              <v:shape style="position:absolute;left:9109;top:1800;width:190;height:146" coordorigin="9109,1800" coordsize="190,146" path="m9187,1939l9170,1939,9181,1944,9185,1942,9187,1939e" filled="t" fillcolor="#50535C" stroked="f">
                <v:path arrowok="t"/>
                <v:fill/>
              </v:shape>
              <v:shape style="position:absolute;left:9109;top:1800;width:190;height:146" coordorigin="9109,1800" coordsize="190,146" path="m9281,1800l9263,1804,9250,1807,9296,1807,9295,1804,9287,1802,9281,1800e" filled="t" fillcolor="#50535C" stroked="f">
                <v:path arrowok="t"/>
                <v:fill/>
              </v:shape>
            </v:group>
            <v:group style="position:absolute;left:8681;top:1803;width:196;height:143" coordorigin="8681,1803" coordsize="196,143">
              <v:shape style="position:absolute;left:8681;top:1803;width:196;height:143" coordorigin="8681,1803" coordsize="196,143" path="m8812,1803l8810,1805,8807,1808,8749,1866,8722,1894,8708,1909,8700,1916,8694,1925,8681,1934,8682,1940,8694,1945,8701,1946,8711,1943,8714,1942,8725,1940,8733,1937,8758,1937,8761,1935,8762,1933,8782,1910,8797,1893,8809,1881,8827,1863,8877,1810,8875,1809,8874,1807,8854,1807,8847,1806,8831,1805,8822,1804,8812,1803e" filled="t" fillcolor="#50535C" stroked="f">
                <v:path arrowok="t"/>
                <v:fill/>
              </v:shape>
              <v:shape style="position:absolute;left:8681;top:1803;width:196;height:143" coordorigin="8681,1803" coordsize="196,143" path="m8758,1937l8733,1937,8748,1945,8754,1941,8758,1937e" filled="t" fillcolor="#50535C" stroked="f">
                <v:path arrowok="t"/>
                <v:fill/>
              </v:shape>
              <v:shape style="position:absolute;left:8681;top:1803;width:196;height:143" coordorigin="8681,1803" coordsize="196,143" path="m8864,1805l8854,1807,8874,1807,8873,1806,8868,1805,8864,1805e" filled="t" fillcolor="#50535C" stroked="f">
                <v:path arrowok="t"/>
                <v:fill/>
              </v:shape>
            </v:group>
            <v:group style="position:absolute;left:10708;top:1798;width:194;height:144" coordorigin="10708,1798" coordsize="194,144">
              <v:shape style="position:absolute;left:10708;top:1798;width:194;height:144" coordorigin="10708,1798" coordsize="194,144" path="m10781,1940l10766,1940,10777,1942,10779,1941,10781,1940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754,1941l10727,1941,10731,1941,10737,1942,10741,1942,10754,1941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38,1798l10835,1800,10826,1810,10820,1816,10768,1872,10721,1918,10710,1928,10709,1929,10708,1931,10712,1938,10716,1941,10727,1941,10754,1941,10766,1940,10781,1940,10789,1930,10837,1881,10846,1871,10859,1857,10873,1843,10888,1829,10903,1816,10903,1804,10902,1802,10872,1802,10867,1801,10849,1801,10846,1801,10838,1798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84,1799l10872,1802,10902,1802,10900,1800,10887,1799,10884,1799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62,1800l10849,1801,10867,1801,10862,1800e" filled="t" fillcolor="#50535C" stroked="f">
                <v:path arrowok="t"/>
                <v:fill/>
              </v:shape>
            </v:group>
            <v:group style="position:absolute;left:11052;top:1793;width:211;height:150" coordorigin="11052,1793" coordsize="211,150">
              <v:shape style="position:absolute;left:11052;top:1793;width:211;height:150" coordorigin="11052,1793" coordsize="211,150" path="m11192,1793l11183,1802,11174,1810,11160,1827,11118,1867,11104,1881,11096,1889,11089,1896,11078,1904,11076,1906,11065,1916,11059,1923,11056,1925,11052,1932,11052,1936,11057,1941,11061,1942,11068,1939,11071,1938,11115,1937,11131,1937,11145,1924,11175,1894,11176,1892,11182,1889,11194,1878,11208,1864,11240,1831,11254,1817,11259,1812,11262,1807,11257,1799,11215,1799,11208,1799,11201,1799,11192,1793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131,1937l11115,1937,11117,1937,11126,1941,11131,1938,11131,1937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244,1795l11232,1798,11215,1799,11257,1799,11250,1795,11244,1795e" filled="t" fillcolor="#50535C" stroked="f">
                <v:path arrowok="t"/>
                <v:fill/>
              </v:shape>
            </v:group>
            <v:group style="position:absolute;left:11198;top:1795;width:204;height:146" coordorigin="11198,1795" coordsize="204,146">
              <v:shape style="position:absolute;left:11198;top:1795;width:204;height:146" coordorigin="11198,1795" coordsize="204,146" path="m11335,1795l11332,1796,11329,1800,11300,1829,11286,1843,11269,1860,11255,1873,11241,1888,11232,1897,11223,1907,11209,1918,11205,1922,11199,1928,11198,1932,11203,1939,11206,1941,11216,1940,11224,1940,11240,1936,11259,1936,11263,1935,11264,1935,11276,1935,11278,1934,11284,1927,11284,1926,11293,1919,11300,1912,11311,1901,11336,1874,11353,1856,11367,1842,11382,1829,11397,1816,11403,1813,11403,1806,11396,1800,11395,1799,11344,1799,11335,179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24,1940l11216,1940,11222,1940,11224,1940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59,1936l11240,1936,11251,1939,11259,1936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76,1935l11264,1935,11272,1937,11276,193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392,1797l11379,1797,11368,1798,11350,1798,11344,1799,11395,1799,11394,1798,11393,1798,11368,1798,11393,1798,11392,1797e" filled="t" fillcolor="#50535C" stroked="f">
                <v:path arrowok="t"/>
                <v:fill/>
              </v:shape>
            </v:group>
            <v:group style="position:absolute;left:11341;top:1798;width:194;height:144" coordorigin="11341,1798" coordsize="194,144">
              <v:shape style="position:absolute;left:11341;top:1798;width:194;height:144" coordorigin="11341,1798" coordsize="194,144" path="m11413,1939l11399,1939,11409,1942,11411,1940,11413,1939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387,1940l11360,1940,11363,1941,11370,1941,11374,1942,11387,1940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71,1798l11467,1800,11458,1809,11453,1815,11401,1871,11353,1917,11342,1927,11342,1929,11341,1930,11344,1937,11349,1941,11360,1940,11387,1940,11399,1939,11413,1939,11422,1930,11470,1881,11478,1871,11492,1856,11506,1842,11521,1829,11536,1816,11536,1803,11535,1802,11505,1802,11500,1801,11482,1801,11479,1801,11471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517,1798l11505,1802,11535,1802,11533,1799,11520,1799,11517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95,1800l11482,1801,11500,1801,11495,1800e" filled="t" fillcolor="#50535C" stroked="f">
                <v:path arrowok="t"/>
                <v:fill/>
              </v:shape>
            </v:group>
            <v:group style="position:absolute;left:11463;top:1794;width:162;height:154" coordorigin="11463,1794" coordsize="162,154">
              <v:shape style="position:absolute;left:11463;top:1794;width:162;height:154" coordorigin="11463,1794" coordsize="162,154" path="m11615,1794l11556,1843,11533,1868,11525,1875,11510,1888,11496,1903,11479,1922,11474,1926,11466,1932,11463,1935,11463,1939,11463,1939,11464,1944,11468,1948,11474,1948,11478,1945,11482,1943,11495,1941,11502,1939,11514,1939,11521,1936,11542,1936,11559,1919,11577,1901,11605,1872,11610,1867,11615,1862,11623,1853,11624,1848,11616,1841,11616,1837,11618,1829,11619,1827,11621,1817,11621,1809,11618,1796,11615,1794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14,1939l11502,1939,11509,1940,11514,1940,11514,1939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42,1936l11521,1936,11526,1936,11535,1939,11539,1939,11542,1936e" filled="t" fillcolor="#50535C" stroked="f">
                <v:path arrowok="t"/>
                <v:fill/>
              </v:shape>
            </v:group>
            <v:group style="position:absolute;left:11575;top:1898;width:37;height:47" coordorigin="11575,1898" coordsize="37,47">
              <v:shape style="position:absolute;left:11575;top:1898;width:37;height:47" coordorigin="11575,1898" coordsize="37,47" path="m11612,1941l11593,1941,11596,1941,11603,1945,11607,1945,11612,1941e" filled="t" fillcolor="#50535C" stroked="f">
                <v:path arrowok="t"/>
                <v:fill/>
              </v:shape>
              <v:shape style="position:absolute;left:11575;top:1898;width:37;height:47" coordorigin="11575,1898" coordsize="37,47" path="m11608,1898l11605,1901,11602,1905,11598,1909,11590,1918,11584,1922,11575,1932,11576,1936,11581,1939,11583,1940,11586,1941,11593,1941,11612,1941,11613,1940,11615,1938,11617,1928,11616,1917,11615,1905,11612,1899,11608,1898e" filled="t" fillcolor="#50535C" stroked="f">
                <v:path arrowok="t"/>
                <v:fill/>
              </v:shape>
            </v:group>
            <v:group style="position:absolute;left:10881;top:1798;width:194;height:144" coordorigin="10881,1798" coordsize="194,144">
              <v:shape style="position:absolute;left:10881;top:1798;width:194;height:144" coordorigin="10881,1798" coordsize="194,144" path="m10954,1940l10939,1940,10950,1942,10952,1941,10954,1940e" filled="t" fillcolor="#50535C" stroked="f">
                <v:path arrowok="t"/>
                <v:fill/>
              </v:shape>
              <v:shape style="position:absolute;left:10881;top:1798;width:194;height:144" coordorigin="10881,1798" coordsize="194,144" path="m10927,1941l10900,1941,10904,1941,10910,1942,10914,1942,10927,1941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11,1798l11008,1800,10999,1810,10993,1816,10941,1872,10894,1918,10883,1928,10882,1929,10881,1931,10884,1938,10889,1941,10900,1941,10927,1941,10939,1940,10954,1940,10962,1930,11010,1881,11019,1871,11032,1857,11046,1843,11061,1829,11076,1816,11076,1804,11075,1802,11045,1802,11040,1801,11022,1801,11019,1801,11011,1798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57,1799l11045,1802,11075,1802,11073,1800,11060,1799,11057,1799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35,1800l11022,1801,11040,1801,11035,1800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90.937012pt;margin-top:124.289299pt;width:30.126pt;height:26.126pt;mso-position-horizontal-relative:page;mso-position-vertical-relative:page;z-index:-5436" coordorigin="5819,2486" coordsize="603,523">
            <v:group style="position:absolute;left:5860;top:2507;width:520;height:280" coordorigin="5860,2507" coordsize="520,280">
              <v:shape style="position:absolute;left:5860;top:2507;width:520;height:280" coordorigin="5860,2507" coordsize="520,280" path="m5860,2647l6120,2787,6380,2647,6120,2507,5860,2647xe" filled="f" stroked="t" strokeweight="2.126pt" strokecolor="#50535C">
                <v:path arrowok="t"/>
              </v:shape>
            </v:group>
            <v:group style="position:absolute;left:5840;top:2747;width:560;height:137" coordorigin="5840,2747" coordsize="560,137">
              <v:shape style="position:absolute;left:5840;top:2747;width:560;height:137" coordorigin="5840,2747" coordsize="560,137" path="m5840,2747l6120,2884,6400,2747e" filled="f" stroked="t" strokeweight="2.126pt" strokecolor="#50535C">
                <v:path arrowok="t"/>
              </v:shape>
            </v:group>
            <v:group style="position:absolute;left:5840;top:2850;width:560;height:137" coordorigin="5840,2850" coordsize="560,137">
              <v:shape style="position:absolute;left:5840;top:2850;width:560;height:137" coordorigin="5840,2850" coordsize="560,137" path="m5840,2850l6120,2987,6400,2850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65.209999pt;margin-top:296.787994pt;width:150.565pt;height:428.192pt;mso-position-horizontal-relative:page;mso-position-vertical-relative:page;z-index:-5435" coordorigin="1304,5936" coordsize="3011,8564">
            <v:group style="position:absolute;left:1566;top:11515;width:2488;height:2" coordorigin="1566,11515" coordsize="2488,2">
              <v:shape style="position:absolute;left:1566;top:11515;width:2488;height:2" coordorigin="1566,11515" coordsize="2488,0" path="m1566,11515l4054,11515e" filled="f" stroked="t" strokeweight=".5pt" strokecolor="#96969C">
                <v:path arrowok="t"/>
              </v:shape>
            </v:group>
            <v:group style="position:absolute;left:1566;top:12235;width:2488;height:2" coordorigin="1566,12235" coordsize="2488,2">
              <v:shape style="position:absolute;left:1566;top:12235;width:2488;height:2" coordorigin="1566,12235" coordsize="2488,0" path="m1566,12235l4054,12235e" filled="f" stroked="t" strokeweight=".5pt" strokecolor="#96969C">
                <v:path arrowok="t"/>
              </v:shape>
            </v:group>
            <v:group style="position:absolute;left:1566;top:12955;width:2488;height:2" coordorigin="1566,12955" coordsize="2488,2">
              <v:shape style="position:absolute;left:1566;top:12955;width:2488;height:2" coordorigin="1566,12955" coordsize="2488,0" path="m1566,12955l4054,12955e" filled="f" stroked="t" strokeweight=".5pt" strokecolor="#96969C">
                <v:path arrowok="t"/>
              </v:shape>
            </v:group>
            <v:group style="position:absolute;left:1566;top:13675;width:2488;height:2" coordorigin="1566,13675" coordsize="2488,2">
              <v:shape style="position:absolute;left:1566;top:13675;width:2488;height:2" coordorigin="1566,13675" coordsize="2488,0" path="m1566,13675l4054,13675e" filled="f" stroked="t" strokeweight=".5pt" strokecolor="#96969C">
                <v:path arrowok="t"/>
              </v:shape>
            </v:group>
            <v:group style="position:absolute;left:1324;top:7805;width:2971;height:6684" coordorigin="1324,7805" coordsize="2971,6684">
              <v:shape style="position:absolute;left:1324;top:7805;width:2971;height:6684" coordorigin="1324,7805" coordsize="2971,6684" path="m1324,14490l4295,14490,4295,7805,1324,7805,1324,14490xe" filled="f" stroked="t" strokeweight="1pt" strokecolor="#D3D8D6">
                <v:path arrowok="t"/>
              </v:shape>
            </v:group>
            <v:group style="position:absolute;left:1314;top:5946;width:2991;height:3203" coordorigin="1314,5946" coordsize="2991,3203">
              <v:shape style="position:absolute;left:1314;top:5946;width:2991;height:3203" coordorigin="1314,5946" coordsize="2991,3203" path="m1314,9148l4305,9148,4305,5946,1314,5946,1314,9148e" filled="t" fillcolor="#D3D8D6" stroked="f">
                <v:path arrowok="t"/>
                <v:fill/>
              </v:shape>
            </v:group>
            <v:group style="position:absolute;left:2547;top:6750;width:116;height:115" coordorigin="2547,6750" coordsize="116,115">
              <v:shape style="position:absolute;left:2547;top:6750;width:116;height:115" coordorigin="2547,6750" coordsize="116,115" path="m2663,6808l2658,6830,2647,6848,2629,6860,2607,6865,2584,6861,2566,6850,2553,6833,2547,6811,2551,6788,2562,6769,2579,6756,2599,6750,2624,6754,2643,6765,2656,6781,2662,6801,2663,6808xe" filled="f" stroked="t" strokeweight="2.126pt" strokecolor="#50535C">
                <v:path arrowok="t"/>
              </v:shape>
            </v:group>
            <v:group style="position:absolute;left:2470;top:6904;width:77;height:231" coordorigin="2470,6904" coordsize="77,231">
              <v:shape style="position:absolute;left:2470;top:6904;width:77;height:231" coordorigin="2470,6904" coordsize="77,231" path="m2470,7135l2479,6962,2547,6904e" filled="f" stroked="t" strokeweight="2.126pt" strokecolor="#50535C">
                <v:path arrowok="t"/>
              </v:shape>
            </v:group>
            <v:group style="position:absolute;left:2663;top:6904;width:77;height:231" coordorigin="2663,6904" coordsize="77,231">
              <v:shape style="position:absolute;left:2663;top:6904;width:77;height:231" coordorigin="2663,6904" coordsize="77,231" path="m2663,6904l2730,6962,2740,7135e" filled="f" stroked="t" strokeweight="2.126pt" strokecolor="#50535C">
                <v:path arrowok="t"/>
              </v:shape>
            </v:group>
            <v:group style="position:absolute;left:2547;top:7020;width:116;height:309" coordorigin="2547,7020" coordsize="116,309">
              <v:shape style="position:absolute;left:2547;top:7020;width:116;height:309" coordorigin="2547,7020" coordsize="116,309" path="m2663,7020l2663,7135,2644,7328,2566,7328,2547,7135,2547,7020e" filled="f" stroked="t" strokeweight="2.126pt" strokecolor="#50535C">
                <v:path arrowok="t"/>
              </v:shape>
            </v:group>
            <v:group style="position:absolute;left:2957;top:6750;width:116;height:115" coordorigin="2957,6750" coordsize="116,115">
              <v:shape style="position:absolute;left:2957;top:6750;width:116;height:115" coordorigin="2957,6750" coordsize="116,115" path="m3073,6808l3068,6830,3057,6848,3039,6860,3017,6865,2994,6861,2976,6850,2963,6833,2957,6811,2961,6788,2972,6769,2989,6756,3009,6750,3033,6754,3053,6765,3066,6781,3072,6801,3073,6808xe" filled="f" stroked="t" strokeweight="2.126pt" strokecolor="#50535C">
                <v:path arrowok="t"/>
              </v:shape>
            </v:group>
            <v:group style="position:absolute;left:2880;top:6904;width:77;height:231" coordorigin="2880,6904" coordsize="77,231">
              <v:shape style="position:absolute;left:2880;top:6904;width:77;height:231" coordorigin="2880,6904" coordsize="77,231" path="m2880,7135l2889,6962,2957,6904e" filled="f" stroked="t" strokeweight="2.126pt" strokecolor="#50535C">
                <v:path arrowok="t"/>
              </v:shape>
            </v:group>
            <v:group style="position:absolute;left:3073;top:6904;width:77;height:231" coordorigin="3073,6904" coordsize="77,231">
              <v:shape style="position:absolute;left:3073;top:6904;width:77;height:231" coordorigin="3073,6904" coordsize="77,231" path="m3073,6904l3140,6962,3150,7135e" filled="f" stroked="t" strokeweight="2.126pt" strokecolor="#50535C">
                <v:path arrowok="t"/>
              </v:shape>
            </v:group>
            <v:group style="position:absolute;left:2918;top:7020;width:193;height:174" coordorigin="2918,7020" coordsize="193,174">
              <v:shape style="position:absolute;left:2918;top:7020;width:193;height:174" coordorigin="2918,7020" coordsize="193,174" path="m2957,7020l2918,7193,3111,7193,3073,7020e" filled="f" stroked="t" strokeweight="2.126pt" strokecolor="#50535C">
                <v:path arrowok="t"/>
              </v:shape>
            </v:group>
            <v:group style="position:absolute;left:2969;top:7250;width:92;height:78" coordorigin="2969,7250" coordsize="92,78">
              <v:shape style="position:absolute;left:2969;top:7250;width:92;height:78" coordorigin="2969,7250" coordsize="92,78" path="m3061,7250l3053,7328,2976,7328,2969,7252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30.716995pt;margin-top:281.153992pt;width:150.565pt;height:443.826pt;mso-position-horizontal-relative:page;mso-position-vertical-relative:page;z-index:-5434" coordorigin="4614,5623" coordsize="3011,8877">
            <v:group style="position:absolute;left:4876;top:11515;width:2488;height:2" coordorigin="4876,11515" coordsize="2488,2">
              <v:shape style="position:absolute;left:4876;top:11515;width:2488;height:2" coordorigin="4876,11515" coordsize="2488,0" path="m4876,11515l7364,11515e" filled="f" stroked="t" strokeweight=".5pt" strokecolor="#96969C">
                <v:path arrowok="t"/>
              </v:shape>
            </v:group>
            <v:group style="position:absolute;left:4876;top:12235;width:2488;height:2" coordorigin="4876,12235" coordsize="2488,2">
              <v:shape style="position:absolute;left:4876;top:12235;width:2488;height:2" coordorigin="4876,12235" coordsize="2488,0" path="m4876,12235l7364,12235e" filled="f" stroked="t" strokeweight=".5pt" strokecolor="#96969C">
                <v:path arrowok="t"/>
              </v:shape>
            </v:group>
            <v:group style="position:absolute;left:4876;top:12955;width:2488;height:2" coordorigin="4876,12955" coordsize="2488,2">
              <v:shape style="position:absolute;left:4876;top:12955;width:2488;height:2" coordorigin="4876,12955" coordsize="2488,0" path="m4876,12955l7364,12955e" filled="f" stroked="t" strokeweight=".5pt" strokecolor="#96969C">
                <v:path arrowok="t"/>
              </v:shape>
            </v:group>
            <v:group style="position:absolute;left:4876;top:13675;width:2488;height:2" coordorigin="4876,13675" coordsize="2488,2">
              <v:shape style="position:absolute;left:4876;top:13675;width:2488;height:2" coordorigin="4876,13675" coordsize="2488,0" path="m4876,13675l7364,13675e" filled="f" stroked="t" strokeweight=".5pt" strokecolor="#96969C">
                <v:path arrowok="t"/>
              </v:shape>
            </v:group>
            <v:group style="position:absolute;left:4634;top:7805;width:2971;height:6684" coordorigin="4634,7805" coordsize="2971,6684">
              <v:shape style="position:absolute;left:4634;top:7805;width:2971;height:6684" coordorigin="4634,7805" coordsize="2971,6684" path="m4634,14490l7606,14490,7606,7805,4634,7805,4634,14490xe" filled="f" stroked="t" strokeweight="1.0pt" strokecolor="#D3D8D6">
                <v:path arrowok="t"/>
              </v:shape>
            </v:group>
            <v:group style="position:absolute;left:4624;top:6526;width:2991;height:2622" coordorigin="4624,6526" coordsize="2991,2622">
              <v:shape style="position:absolute;left:4624;top:6526;width:2991;height:2622" coordorigin="4624,6526" coordsize="2991,2622" path="m4624,9148l7616,9148,7616,6526,4624,6526,4624,9148xe" filled="t" fillcolor="#FDB913" stroked="f">
                <v:path arrowok="t"/>
                <v:fill/>
              </v:shape>
            </v:group>
            <v:group style="position:absolute;left:4624;top:5633;width:2991;height:893" coordorigin="4624,5633" coordsize="2991,893">
              <v:shape style="position:absolute;left:4624;top:5633;width:2991;height:893" coordorigin="4624,5633" coordsize="2991,893" path="m4624,6526l7616,6526,7616,5633,4624,5633,4624,6526e" filled="t" fillcolor="#F8971D" stroked="f">
                <v:path arrowok="t"/>
                <v:fill/>
              </v:shape>
            </v:group>
            <v:group style="position:absolute;left:5880;top:6740;width:319;height:319" coordorigin="5880,6740" coordsize="319,319">
              <v:shape style="position:absolute;left:5880;top:6740;width:319;height:319" coordorigin="5880,6740" coordsize="319,319" path="m6200,6899l6186,6965,6147,7017,6091,7050,6047,7059,6023,7057,5958,7036,5910,6993,5884,6934,5880,6912,5882,6887,5902,6821,5944,6772,6001,6744,6022,6740,6048,6741,6115,6761,6165,6801,6194,6857,6200,6899xe" filled="f" stroked="t" strokeweight="2.126pt" strokecolor="#231F20">
                <v:path arrowok="t"/>
              </v:shape>
            </v:group>
            <v:group style="position:absolute;left:6260;top:6819;width:119;height:238" coordorigin="6260,6819" coordsize="119,238">
              <v:shape style="position:absolute;left:6260;top:6819;width:119;height:238" coordorigin="6260,6819" coordsize="119,238" path="m6260,6819l6323,6837,6367,6885,6379,6928,6377,6953,6351,7015,6300,7052,6280,7057e" filled="f" stroked="t" strokeweight="2.126pt" strokecolor="#231F20">
                <v:path arrowok="t"/>
              </v:shape>
            </v:group>
            <v:group style="position:absolute;left:6320;top:7138;width:100;height:161" coordorigin="6320,7138" coordsize="100,161">
              <v:shape style="position:absolute;left:6320;top:7138;width:100;height:161" coordorigin="6320,7138" coordsize="100,161" path="m6320,7138l6400,7159,6420,7299,6320,7299e" filled="f" stroked="t" strokeweight="2.126pt" strokecolor="#231F20">
                <v:path arrowok="t"/>
              </v:shape>
            </v:group>
            <v:group style="position:absolute;left:5820;top:7139;width:440;height:200" coordorigin="5820,7139" coordsize="440,200">
              <v:shape style="position:absolute;left:5820;top:7139;width:440;height:200" coordorigin="5820,7139" coordsize="440,200" path="m6157,7139l6239,7166,6260,7339,5820,7339,5840,7166,5922,7139e" filled="f" stroked="t" strokeweight="2.126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96.223999pt;margin-top:296.787994pt;width:150.565pt;height:428.192pt;mso-position-horizontal-relative:page;mso-position-vertical-relative:page;z-index:-5433" coordorigin="7924,5936" coordsize="3011,8564">
            <v:group style="position:absolute;left:8186;top:11515;width:2488;height:2" coordorigin="8186,11515" coordsize="2488,2">
              <v:shape style="position:absolute;left:8186;top:11515;width:2488;height:2" coordorigin="8186,11515" coordsize="2488,0" path="m8186,11515l10674,11515e" filled="f" stroked="t" strokeweight=".5pt" strokecolor="#96969C">
                <v:path arrowok="t"/>
              </v:shape>
            </v:group>
            <v:group style="position:absolute;left:8186;top:12235;width:2488;height:2" coordorigin="8186,12235" coordsize="2488,2">
              <v:shape style="position:absolute;left:8186;top:12235;width:2488;height:2" coordorigin="8186,12235" coordsize="2488,0" path="m8186,12235l10674,12235e" filled="f" stroked="t" strokeweight=".5pt" strokecolor="#96969C">
                <v:path arrowok="t"/>
              </v:shape>
            </v:group>
            <v:group style="position:absolute;left:8186;top:12955;width:2488;height:2" coordorigin="8186,12955" coordsize="2488,2">
              <v:shape style="position:absolute;left:8186;top:12955;width:2488;height:2" coordorigin="8186,12955" coordsize="2488,0" path="m8186,12955l10674,12955e" filled="f" stroked="t" strokeweight=".5pt" strokecolor="#96969C">
                <v:path arrowok="t"/>
              </v:shape>
            </v:group>
            <v:group style="position:absolute;left:8186;top:13675;width:2488;height:2" coordorigin="8186,13675" coordsize="2488,2">
              <v:shape style="position:absolute;left:8186;top:13675;width:2488;height:2" coordorigin="8186,13675" coordsize="2488,0" path="m8186,13675l10674,13675e" filled="f" stroked="t" strokeweight=".5pt" strokecolor="#96969C">
                <v:path arrowok="t"/>
              </v:shape>
            </v:group>
            <v:group style="position:absolute;left:7944;top:7805;width:2971;height:6684" coordorigin="7944,7805" coordsize="2971,6684">
              <v:shape style="position:absolute;left:7944;top:7805;width:2971;height:6684" coordorigin="7944,7805" coordsize="2971,6684" path="m7944,14490l10916,14490,10916,7805,7944,7805,7944,14490xe" filled="f" stroked="t" strokeweight="1pt" strokecolor="#D3D8D6">
                <v:path arrowok="t"/>
              </v:shape>
            </v:group>
            <v:group style="position:absolute;left:7934;top:5946;width:2991;height:3203" coordorigin="7934,5946" coordsize="2991,3203">
              <v:shape style="position:absolute;left:7934;top:5946;width:2991;height:3203" coordorigin="7934,5946" coordsize="2991,3203" path="m7934,9148l10926,9148,10926,5946,7934,5946,7934,9148e" filled="t" fillcolor="#D3D8D6" stroked="f">
                <v:path arrowok="t"/>
                <v:fill/>
              </v:shape>
            </v:group>
            <v:group style="position:absolute;left:9230;top:7059;width:2;height:180" coordorigin="9230,7059" coordsize="2,180">
              <v:shape style="position:absolute;left:9230;top:7059;width:2;height:180" coordorigin="9230,7059" coordsize="0,180" path="m9230,7239l9230,7059e" filled="f" stroked="t" strokeweight="2.126pt" strokecolor="#50535C">
                <v:path arrowok="t"/>
              </v:shape>
            </v:group>
            <v:group style="position:absolute;left:9230;top:6739;width:220;height:320" coordorigin="9230,6739" coordsize="220,320">
              <v:shape style="position:absolute;left:9230;top:6739;width:220;height:320" coordorigin="9230,6739" coordsize="220,320" path="m9230,7059l9241,6994,9272,6937,9318,6894,9376,6866,9310,6739,9450,6739e" filled="f" stroked="t" strokeweight="2.126pt" strokecolor="#50535C">
                <v:path arrowok="t"/>
              </v:shape>
            </v:group>
            <v:group style="position:absolute;left:9230;top:7239;width:400;height:100" coordorigin="9230,7239" coordsize="400,100">
              <v:shape style="position:absolute;left:9230;top:7239;width:400;height:100" coordorigin="9230,7239" coordsize="400,100" path="m9230,7239l9252,7301,9306,7336,9530,7339,9553,7336,9608,7302,9627,7263,9630,7241e" filled="f" stroked="t" strokeweight="2.126pt" strokecolor="#50535C">
                <v:path arrowok="t"/>
              </v:shape>
            </v:group>
            <v:group style="position:absolute;left:9630;top:7059;width:2;height:180" coordorigin="9630,7059" coordsize="2,180">
              <v:shape style="position:absolute;left:9630;top:7059;width:2;height:180" coordorigin="9630,7059" coordsize="0,180" path="m9630,7239l9630,7059e" filled="f" stroked="t" strokeweight="2.126pt" strokecolor="#50535C">
                <v:path arrowok="t"/>
              </v:shape>
            </v:group>
            <v:group style="position:absolute;left:9470;top:6739;width:159;height:305" coordorigin="9470,6739" coordsize="159,305">
              <v:shape style="position:absolute;left:9470;top:6739;width:159;height:305" coordorigin="9470,6739" coordsize="159,305" path="m9550,6739l9470,6863,9491,6869,9512,6876,9565,6911,9605,6961,9627,7022,9630,7044e" filled="f" stroked="t" strokeweight="2.126pt" strokecolor="#50535C">
                <v:path arrowok="t"/>
              </v:shape>
            </v:group>
            <v:group style="position:absolute;left:9390;top:7023;width:78;height:151" coordorigin="9390,7023" coordsize="78,151">
              <v:shape style="position:absolute;left:9390;top:7023;width:78;height:151" coordorigin="9390,7023" coordsize="78,151" path="m9390,7139l9396,7160,9412,7174,9440,7173,9459,7164,9468,7150,9465,7124,9453,7107,9436,7099,9412,7094,9396,7080,9390,7060,9396,7038,9411,7023,9440,7024,9458,7033,9468,7047e" filled="f" stroked="t" strokeweight="2.126pt" strokecolor="#50535C">
                <v:path arrowok="t"/>
              </v:shape>
            </v:group>
            <v:group style="position:absolute;left:9409;top:6959;width:43;height:2" coordorigin="9409,6959" coordsize="43,2">
              <v:shape style="position:absolute;left:9409;top:6959;width:43;height:2" coordorigin="9409,6959" coordsize="43,0" path="m9409,6959l9451,6959e" filled="f" stroked="t" strokeweight="2.018000pt" strokecolor="#50535C">
                <v:path arrowok="t"/>
              </v:shape>
            </v:group>
            <v:group style="position:absolute;left:9409;top:7239;width:43;height:2" coordorigin="9409,7239" coordsize="43,2">
              <v:shape style="position:absolute;left:9409;top:7239;width:43;height:2" coordorigin="9409,7239" coordsize="43,0" path="m9409,7239l9451,7239e" filled="f" stroked="t" strokeweight="2.016pt" strokecolor="#50535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247501pt;margin-top:46.836246pt;width:34.397102pt;height:10pt;mso-position-horizontal-relative:page;mso-position-vertical-relative:page;z-index:-543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yo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1.969604pt;margin-top:171.151306pt;width:128.063818pt;height:12pt;mso-position-horizontal-relative:page;mso-position-vertical-relative:page;z-index:-5431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5"/>
                      <w:w w:val="99"/>
                      <w:b/>
                      <w:bCs/>
                      <w:position w:val="1"/>
                    </w:rPr>
                    <w:t>FF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/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0pt;margin-top:195.151306pt;width:12.000001pt;height:12pt;mso-position-horizontal-relative:page;mso-position-vertical-relative:page;z-index:-543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3.730003pt;margin-top:219.151306pt;width:404.536629pt;height:24pt;mso-position-horizontal-relative:page;mso-position-vertical-relative:page;z-index:-542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145" w:right="112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49.30127pt;width:11.073607pt;height:10pt;mso-position-horizontal-relative:page;mso-position-vertical-relative:page;z-index:-542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4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7.223999pt;margin-top:297.287994pt;width:148.565pt;height:92.975pt;mso-position-horizontal-relative:page;mso-position-vertical-relative:page;z-index:-542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7.223999pt;margin-top:390.263pt;width:148.565pt;height:67.155pt;mso-position-horizontal-relative:page;mso-position-vertical-relative:page;z-index:-5426" type="#_x0000_t202" filled="f" stroked="f">
            <v:textbox inset="0,0,0,0">
              <w:txbxContent>
                <w:p>
                  <w:pPr>
                    <w:spacing w:before="0" w:after="0" w:line="173" w:lineRule="exact"/>
                    <w:ind w:left="910" w:right="890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2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2"/>
                    </w:rPr>
                    <w:t>IN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642" w:lineRule="exact"/>
                    <w:ind w:left="518" w:right="462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36"/>
                      <w:w w:val="99"/>
                      <w:b/>
                      <w:bCs/>
                      <w:position w:val="1"/>
                    </w:rPr>
                    <w:t>$4300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8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7.223999pt;margin-top:457.417999pt;width:148.565pt;height:267.062pt;mso-position-horizontal-relative:page;mso-position-vertical-relative:page;z-index:-5425" type="#_x0000_t202" filled="f" stroked="f">
            <v:textbox inset="0,0,0,0">
              <w:txbxContent>
                <w:p>
                  <w:pPr>
                    <w:spacing w:before="2" w:after="0" w:line="130" w:lineRule="exact"/>
                    <w:jc w:val="left"/>
                    <w:rPr>
                      <w:sz w:val="13"/>
                      <w:szCs w:val="13"/>
                    </w:rPr>
                  </w:pPr>
                  <w:rPr/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ind w:left="242" w:right="366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lup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242" w:right="266"/>
                    <w:jc w:val="both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9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24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40" w:lineRule="auto"/>
                    <w:ind w:left="48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64" w:lineRule="auto"/>
                    <w:ind w:left="225" w:right="595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40" w:lineRule="auto"/>
                    <w:ind w:left="24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40" w:lineRule="auto"/>
                    <w:ind w:left="450" w:right="64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40" w:lineRule="auto"/>
                    <w:ind w:left="24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209999pt;margin-top:297.287994pt;width:148.565pt;height:92.975pt;mso-position-horizontal-relative:page;mso-position-vertical-relative:page;z-index:-542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209999pt;margin-top:390.263pt;width:148.565pt;height:67.155pt;mso-position-horizontal-relative:page;mso-position-vertical-relative:page;z-index:-5423" type="#_x0000_t202" filled="f" stroked="f">
            <v:textbox inset="0,0,0,0">
              <w:txbxContent>
                <w:p>
                  <w:pPr>
                    <w:spacing w:before="0" w:after="0" w:line="173" w:lineRule="exact"/>
                    <w:ind w:left="860" w:right="840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2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2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642" w:lineRule="exact"/>
                    <w:ind w:left="518" w:right="462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36"/>
                      <w:w w:val="99"/>
                      <w:b/>
                      <w:bCs/>
                      <w:position w:val="1"/>
                    </w:rPr>
                    <w:t>$1400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8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209999pt;margin-top:457.417999pt;width:148.565pt;height:267.062pt;mso-position-horizontal-relative:page;mso-position-vertical-relative:page;z-index:-5422" type="#_x0000_t202" filled="f" stroked="f">
            <v:textbox inset="0,0,0,0">
              <w:txbxContent>
                <w:p>
                  <w:pPr>
                    <w:spacing w:before="2" w:after="0" w:line="130" w:lineRule="exact"/>
                    <w:jc w:val="left"/>
                    <w:rPr>
                      <w:sz w:val="13"/>
                      <w:szCs w:val="13"/>
                    </w:rPr>
                  </w:pPr>
                  <w:rPr/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ind w:left="242" w:right="366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lup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242" w:right="266"/>
                    <w:jc w:val="both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9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24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40" w:lineRule="auto"/>
                    <w:ind w:left="48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64" w:lineRule="auto"/>
                    <w:ind w:left="225" w:right="595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40" w:lineRule="auto"/>
                    <w:ind w:left="24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40" w:lineRule="auto"/>
                    <w:ind w:left="450" w:right="64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40" w:lineRule="auto"/>
                    <w:ind w:left="24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716995pt;margin-top:281.653992pt;width:148.565pt;height:44.654pt;mso-position-horizontal-relative:page;mso-position-vertical-relative:page;z-index:-5421" type="#_x0000_t202" filled="f" stroked="f">
            <v:textbox inset="0,0,0,0">
              <w:txbxContent>
                <w:p>
                  <w:pPr>
                    <w:spacing w:before="2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333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FFFFFF"/>
                      <w:spacing w:val="23"/>
                      <w:b/>
                      <w:bCs/>
                    </w:rPr>
                    <w:t>RECOMENDE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FFFFFF"/>
                      <w:spacing w:val="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FFFFFF"/>
                      <w:spacing w:val="-5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716995pt;margin-top:326.308014pt;width:148.565pt;height:63.955pt;mso-position-horizontal-relative:page;mso-position-vertical-relative:page;z-index:-542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716995pt;margin-top:390.263pt;width:148.565pt;height:67.155pt;mso-position-horizontal-relative:page;mso-position-vertical-relative:page;z-index:-5419" type="#_x0000_t202" filled="f" stroked="f">
            <v:textbox inset="0,0,0,0">
              <w:txbxContent>
                <w:p>
                  <w:pPr>
                    <w:spacing w:before="0" w:after="0" w:line="173" w:lineRule="exact"/>
                    <w:ind w:left="641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w w:val="99"/>
                      <w:b/>
                      <w:bCs/>
                      <w:position w:val="2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7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2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8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2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2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7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2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3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2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2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2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2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2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2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2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642" w:lineRule="exact"/>
                    <w:ind w:left="574" w:right="-20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231F20"/>
                      <w:spacing w:val="36"/>
                      <w:w w:val="99"/>
                      <w:b/>
                      <w:bCs/>
                      <w:position w:val="1"/>
                    </w:rPr>
                    <w:t>$2800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231F20"/>
                      <w:spacing w:val="-8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716995pt;margin-top:457.417999pt;width:148.565pt;height:267.062pt;mso-position-horizontal-relative:page;mso-position-vertical-relative:page;z-index:-5418" type="#_x0000_t202" filled="f" stroked="f">
            <v:textbox inset="0,0,0,0">
              <w:txbxContent>
                <w:p>
                  <w:pPr>
                    <w:spacing w:before="2" w:after="0" w:line="130" w:lineRule="exact"/>
                    <w:jc w:val="left"/>
                    <w:rPr>
                      <w:sz w:val="13"/>
                      <w:szCs w:val="13"/>
                    </w:rPr>
                  </w:pPr>
                  <w:rPr/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ind w:left="242" w:right="366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lup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242" w:right="266"/>
                    <w:jc w:val="both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9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24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40" w:lineRule="auto"/>
                    <w:ind w:left="48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64" w:lineRule="auto"/>
                    <w:ind w:left="225" w:right="595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40" w:lineRule="auto"/>
                    <w:ind w:left="24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40" w:lineRule="auto"/>
                    <w:ind w:left="450" w:right="64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40" w:lineRule="auto"/>
                    <w:ind w:left="24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8.296501pt;margin-top:564.75pt;width:124.393pt;height:12pt;mso-position-horizontal-relative:page;mso-position-vertical-relative:page;z-index:-541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3.803604pt;margin-top:564.75pt;width:124.393pt;height:12pt;mso-position-horizontal-relative:page;mso-position-vertical-relative:page;z-index:-541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9.310699pt;margin-top:564.75pt;width:124.393pt;height:12pt;mso-position-horizontal-relative:page;mso-position-vertical-relative:page;z-index:-541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8.296501pt;margin-top:600.75pt;width:124.393pt;height:12pt;mso-position-horizontal-relative:page;mso-position-vertical-relative:page;z-index:-541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3.803604pt;margin-top:600.75pt;width:124.393pt;height:12pt;mso-position-horizontal-relative:page;mso-position-vertical-relative:page;z-index:-541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9.310699pt;margin-top:600.75pt;width:124.393pt;height:12pt;mso-position-horizontal-relative:page;mso-position-vertical-relative:page;z-index:-541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8.296501pt;margin-top:636.75pt;width:124.393pt;height:12pt;mso-position-horizontal-relative:page;mso-position-vertical-relative:page;z-index:-541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3.803604pt;margin-top:636.75pt;width:124.393pt;height:12pt;mso-position-horizontal-relative:page;mso-position-vertical-relative:page;z-index:-541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9.310699pt;margin-top:636.75pt;width:124.393pt;height:12pt;mso-position-horizontal-relative:page;mso-position-vertical-relative:page;z-index:-540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8.296501pt;margin-top:672.75pt;width:124.393pt;height:12pt;mso-position-horizontal-relative:page;mso-position-vertical-relative:page;z-index:-540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3.803604pt;margin-top:672.75pt;width:124.393pt;height:12pt;mso-position-horizontal-relative:page;mso-position-vertical-relative:page;z-index:-540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9.310699pt;margin-top:672.75pt;width:124.393pt;height:12pt;mso-position-horizontal-relative:page;mso-position-vertical-relative:page;z-index:-540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30.259888pt;width:550.295pt;height:12pt;mso-position-horizontal-relative:page;mso-position-vertical-relative:page;z-index:-540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1480" w:bottom="280" w:left="1200" w:right="120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348.3461pt;margin-top:45.330299pt;width:11.622pt;height:11.622pt;mso-position-horizontal-relative:page;mso-position-vertical-relative:page;z-index:-5404" coordorigin="6967,907" coordsize="232,232">
            <v:group style="position:absolute;left:6977;top:959;width:213;height:170" coordorigin="6977,959" coordsize="213,170">
              <v:shape style="position:absolute;left:6977;top:959;width:213;height:170" coordorigin="6977,959" coordsize="213,170" path="m7189,959l7189,1129,6977,1129,6977,959e" filled="f" stroked="t" strokeweight=".992pt" strokecolor="#50535C">
                <v:path arrowok="t"/>
              </v:shape>
            </v:group>
            <v:group style="position:absolute;left:6998;top:1023;width:43;height:71" coordorigin="6998,1023" coordsize="43,71">
              <v:shape style="position:absolute;left:6998;top:1023;width:43;height:71" coordorigin="6998,1023" coordsize="43,71" path="m6998,1094l7041,1023e" filled="f" stroked="t" strokeweight=".992pt" strokecolor="#50535C">
                <v:path arrowok="t"/>
              </v:shape>
            </v:group>
            <v:group style="position:absolute;left:6998;top:1002;width:170;height:43" coordorigin="6998,1002" coordsize="170,43">
              <v:shape style="position:absolute;left:6998;top:1002;width:170;height:43" coordorigin="6998,1002" coordsize="170,43" path="m7168,1002l7083,1044,6998,1002e" filled="f" stroked="t" strokeweight=".992pt" strokecolor="#50535C">
                <v:path arrowok="t"/>
              </v:shape>
            </v:group>
            <v:group style="position:absolute;left:7126;top:1023;width:43;height:71" coordorigin="7126,1023" coordsize="43,71">
              <v:shape style="position:absolute;left:7126;top:1023;width:43;height:71" coordorigin="7126,1023" coordsize="43,71" path="m7168,1094l7126,1023e" filled="f" stroked="t" strokeweight=".992pt" strokecolor="#50535C">
                <v:path arrowok="t"/>
              </v:shape>
            </v:group>
            <v:group style="position:absolute;left:7005;top:917;width:156;height:71" coordorigin="7005,917" coordsize="156,71">
              <v:shape style="position:absolute;left:7005;top:917;width:156;height:71" coordorigin="7005,917" coordsize="156,71" path="m7161,987l7161,917,7005,917,7005,987e" filled="f" stroked="t" strokeweight=".992pt" strokecolor="#50535C">
                <v:path arrowok="t"/>
              </v:shape>
            </v:group>
            <v:group style="position:absolute;left:7026;top:945;width:50;height:2" coordorigin="7026,945" coordsize="50,2">
              <v:shape style="position:absolute;left:7026;top:945;width:50;height:2" coordorigin="7026,945" coordsize="50,0" path="m7026,945l7076,945e" filled="f" stroked="t" strokeweight=".992pt" strokecolor="#50535C">
                <v:path arrowok="t"/>
              </v:shape>
            </v:group>
            <v:group style="position:absolute;left:7026;top:973;width:99;height:2" coordorigin="7026,973" coordsize="99,2">
              <v:shape style="position:absolute;left:7026;top:973;width:99;height:2" coordorigin="7026,973" coordsize="99,0" path="m7026,973l7126,973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0.077698pt;margin-top:43.921768pt;width:9.651pt;height:14.438914pt;mso-position-horizontal-relative:page;mso-position-vertical-relative:page;z-index:-5403" coordorigin="9802,878" coordsize="193,289">
            <v:group style="position:absolute;left:9812;top:888;width:173;height:90" coordorigin="9812,888" coordsize="173,90">
              <v:shape style="position:absolute;left:9812;top:888;width:173;height:90" coordorigin="9812,888" coordsize="173,90" path="m9985,978l9961,916,9903,888,9880,891,9859,899,9841,911,9827,927,9817,947,9812,968e" filled="f" stroked="t" strokeweight=".992pt" strokecolor="#50535C">
                <v:path arrowok="t"/>
              </v:shape>
            </v:group>
            <v:group style="position:absolute;left:9811;top:996;width:173;height:161" coordorigin="9811,996" coordsize="173,161">
              <v:shape style="position:absolute;left:9811;top:996;width:173;height:161" coordorigin="9811,996" coordsize="173,161" path="m9811,996l9811,1068,9814,1091,9851,1143,9893,1157,9916,1155,9969,1118,9984,1078,9985,996e" filled="f" stroked="t" strokeweight=".992pt" strokecolor="#50535C">
                <v:path arrowok="t"/>
              </v:shape>
            </v:group>
            <v:group style="position:absolute;left:9898;top:933;width:2;height:72" coordorigin="9898,933" coordsize="2,72">
              <v:shape style="position:absolute;left:9898;top:933;width:2;height:72" coordorigin="9898,933" coordsize="0,72" path="m9898,1005l9898,933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43.374496pt;margin-top:45.134201pt;width:11.704509pt;height:11.906895pt;mso-position-horizontal-relative:page;mso-position-vertical-relative:page;z-index:-5402" coordorigin="4867,903" coordsize="234,238">
            <v:group style="position:absolute;left:4877;top:941;width:192;height:190" coordorigin="4877,941" coordsize="192,190">
              <v:shape style="position:absolute;left:4877;top:941;width:192;height:190" coordorigin="4877,941" coordsize="192,190" path="m5069,1115l5055,1123,5040,1129,5023,1131,5005,1130,4932,1095,4891,1040,4877,986,4879,969,4883,954,4890,941e" filled="f" stroked="t" strokeweight=".992pt" strokecolor="#50535C">
                <v:path arrowok="t"/>
              </v:shape>
            </v:group>
            <v:group style="position:absolute;left:4907;top:913;width:185;height:186" coordorigin="4907,913" coordsize="185,186">
              <v:shape style="position:absolute;left:4907;top:913;width:185;height:186" coordorigin="4907,913" coordsize="185,186" path="m4907,913l4966,972,4951,987,4941,1003,4979,1065,4996,1066,5011,1060,5033,1039,5092,1098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41.273987pt;width:550.295pt;height:.1pt;mso-position-horizontal-relative:page;mso-position-vertical-relative:page;z-index:-5401" coordorigin="617,14825" coordsize="11006,2">
            <v:shape style="position:absolute;left:617;top:14825;width:11006;height:2" coordorigin="617,14825" coordsize="11006,0" path="m617,14825l11623,14825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4121pt;margin-top:89.142899pt;width:551.3071pt;height:8.982pt;mso-position-horizontal-relative:page;mso-position-vertical-relative:page;z-index:-5400" coordorigin="608,1783" coordsize="11026,180">
            <v:group style="position:absolute;left:618;top:1798;width:84;height:81" coordorigin="618,1798" coordsize="84,81">
              <v:shape style="position:absolute;left:618;top:1798;width:84;height:81" coordorigin="618,1798" coordsize="84,81" path="m650,1798l621,1823,621,1836,621,1842,618,1854,621,1860,620,1869,622,1872,627,1878,675,1841,685,1828,697,1818,699,1812,703,1806,699,1801,686,1801,670,1799,650,1798e" filled="t" fillcolor="#50535C" stroked="f">
                <v:path arrowok="t"/>
                <v:fill/>
              </v:shape>
              <v:shape style="position:absolute;left:618;top:1798;width:84;height:81" coordorigin="618,1798" coordsize="84,81" path="m698,1798l689,1800,686,1801,699,1801,698,1798e" filled="t" fillcolor="#50535C" stroked="f">
                <v:path arrowok="t"/>
                <v:fill/>
              </v:shape>
            </v:group>
            <v:group style="position:absolute;left:763;top:1802;width:206;height:144" coordorigin="763,1802" coordsize="206,144">
              <v:shape style="position:absolute;left:763;top:1802;width:206;height:144" coordorigin="763,1802" coordsize="206,144" path="m896,1802l892,1805,887,1807,878,1818,873,1824,844,1852,831,1868,824,1877,817,1886,805,1894,803,1896,798,1902,795,1906,783,1918,775,1926,763,1939,765,1944,777,1946,783,1946,797,1945,805,1943,821,1940,829,1939,859,1939,864,1934,867,1929,873,1921,884,1908,901,1891,914,1876,957,1826,961,1822,970,1812,969,1808,912,1808,904,1807,902,1804,899,1802,898,1802,896,1802e" filled="t" fillcolor="#50535C" stroked="f">
                <v:path arrowok="t"/>
                <v:fill/>
              </v:shape>
              <v:shape style="position:absolute;left:763;top:1802;width:206;height:144" coordorigin="763,1802" coordsize="206,144" path="m859,1939l829,1939,842,1944,848,1944,856,1941,858,1940,859,1939e" filled="t" fillcolor="#50535C" stroked="f">
                <v:path arrowok="t"/>
                <v:fill/>
              </v:shape>
              <v:shape style="position:absolute;left:763;top:1802;width:206;height:144" coordorigin="763,1802" coordsize="206,144" path="m953,1803l945,1805,942,1805,927,1807,917,1807,912,1808,969,1808,968,1807,958,1804,953,1803e" filled="t" fillcolor="#50535C" stroked="f">
                <v:path arrowok="t"/>
                <v:fill/>
              </v:shape>
              <v:shape style="position:absolute;left:763;top:1802;width:206;height:144" coordorigin="763,1802" coordsize="206,144" path="m898,1802l898,1802,899,1802e" filled="t" fillcolor="#50535C" stroked="f">
                <v:path arrowok="t"/>
                <v:fill/>
              </v:shape>
            </v:group>
            <v:group style="position:absolute;left:913;top:1799;width:203;height:153" coordorigin="913,1799" coordsize="203,153">
              <v:shape style="position:absolute;left:913;top:1799;width:203;height:153" coordorigin="913,1799" coordsize="203,153" path="m1047,1800l1043,1802,1035,1809,1021,1823,989,1852,988,1854,956,1890,941,1907,929,1923,916,1938,913,1940,913,1942,916,1951,920,1952,927,1951,929,1950,931,1950,951,1947,971,1946,974,1946,989,1946,994,1939,996,1936,1005,1927,1011,1921,1024,1907,1029,1900,1037,1893,1051,1879,1064,1863,1076,1847,1089,1832,1095,1826,1102,1820,1116,1810,1115,1803,1110,1802,1088,1802,1087,1802,1070,1802,1064,1801,1058,1801,1047,1800e" filled="t" fillcolor="#50535C" stroked="f">
                <v:path arrowok="t"/>
                <v:fill/>
              </v:shape>
              <v:shape style="position:absolute;left:913;top:1799;width:203;height:153" coordorigin="913,1799" coordsize="203,153" path="m989,1946l974,1946,976,1947,987,1949,987,1949,989,1946e" filled="t" fillcolor="#50535C" stroked="f">
                <v:path arrowok="t"/>
                <v:fill/>
              </v:shape>
              <v:shape style="position:absolute;left:913;top:1799;width:203;height:153" coordorigin="913,1799" coordsize="203,153" path="m1102,1799l1094,1802,1088,1802,1110,1802,1105,1799,1102,1799e" filled="t" fillcolor="#50535C" stroked="f">
                <v:path arrowok="t"/>
                <v:fill/>
              </v:shape>
              <v:shape style="position:absolute;left:913;top:1799;width:203;height:153" coordorigin="913,1799" coordsize="203,153" path="m1078,1801l1074,1801,1070,1801,1070,1802,1087,1802,1078,1801e" filled="t" fillcolor="#50535C" stroked="f">
                <v:path arrowok="t"/>
                <v:fill/>
              </v:shape>
            </v:group>
            <v:group style="position:absolute;left:1628;top:1797;width:208;height:154" coordorigin="1628,1797" coordsize="208,154">
              <v:shape style="position:absolute;left:1628;top:1797;width:208;height:154" coordorigin="1628,1797" coordsize="208,154" path="m1766,1797l1763,1799,1760,1802,1752,1810,1741,1822,1727,1837,1708,1855,1680,1883,1674,1888,1670,1895,1655,1909,1642,1924,1628,1938,1628,1941,1632,1950,1635,1951,1645,1946,1647,1945,1656,1944,1663,1944,1681,1941,1717,1941,1722,1936,1726,1933,1734,1924,1774,1879,1788,1863,1801,1848,1814,1833,1829,1820,1836,1814,1835,1810,1830,1805,1775,1805,1772,1803,1769,1799,1767,1798,1766,1797e" filled="t" fillcolor="#50535C" stroked="f">
                <v:path arrowok="t"/>
                <v:fill/>
              </v:shape>
              <v:shape style="position:absolute;left:1628;top:1797;width:208;height:154" coordorigin="1628,1797" coordsize="208,154" path="m1717,1941l1681,1941,1693,1942,1710,1945,1715,1944,1717,1941e" filled="t" fillcolor="#50535C" stroked="f">
                <v:path arrowok="t"/>
                <v:fill/>
              </v:shape>
              <v:shape style="position:absolute;left:1628;top:1797;width:208;height:154" coordorigin="1628,1797" coordsize="208,154" path="m1663,1944l1656,1944,1662,1944,1663,1944e" filled="t" fillcolor="#50535C" stroked="f">
                <v:path arrowok="t"/>
                <v:fill/>
              </v:shape>
              <v:shape style="position:absolute;left:1628;top:1797;width:208;height:154" coordorigin="1628,1797" coordsize="208,154" path="m1804,1801l1792,1802,1785,1804,1775,1805,1830,1805,1830,1804,1810,1804,1804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19,1801l1810,1804,1830,1804,1827,1802,1824,1802,1819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27,1801l1824,1802,1827,1802e" filled="t" fillcolor="#50535C" stroked="f">
                <v:path arrowok="t"/>
                <v:fill/>
              </v:shape>
            </v:group>
            <v:group style="position:absolute;left:2055;top:1795;width:210;height:152" coordorigin="2055,1795" coordsize="210,152">
              <v:shape style="position:absolute;left:2055;top:1795;width:210;height:152" coordorigin="2055,1795" coordsize="210,152" path="m2194,1795l2191,1796,2169,1818,2152,1837,2139,1851,2125,1865,2109,1882,2095,1896,2081,1909,2066,1923,2064,1926,2061,1928,2055,1933,2055,1936,2059,1944,2063,1946,2074,1944,2099,1944,2104,1942,2110,1941,2132,1941,2132,1941,2142,1931,2156,1916,2171,1903,2173,1901,2175,1899,2184,1889,2192,1880,2202,1870,2216,1856,2261,1813,2263,1811,2265,1809,2263,1801,2209,1801,2203,1800,2194,1795e" filled="t" fillcolor="#50535C" stroked="f">
                <v:path arrowok="t"/>
                <v:fill/>
              </v:shape>
              <v:shape style="position:absolute;left:2055;top:1795;width:210;height:152" coordorigin="2055,1795" coordsize="210,152" path="m2099,1944l2074,1944,2078,1945,2088,1945,2094,1946,2099,1944e" filled="t" fillcolor="#50535C" stroked="f">
                <v:path arrowok="t"/>
                <v:fill/>
              </v:shape>
              <v:shape style="position:absolute;left:2055;top:1795;width:210;height:152" coordorigin="2055,1795" coordsize="210,152" path="m2132,1941l2110,1941,2120,1941,2123,1944,2128,1945,2130,1943,2132,1941e" filled="t" fillcolor="#50535C" stroked="f">
                <v:path arrowok="t"/>
                <v:fill/>
              </v:shape>
              <v:shape style="position:absolute;left:2055;top:1795;width:210;height:152" coordorigin="2055,1795" coordsize="210,152" path="m2217,1799l2216,1799,2209,1801,2263,1801,2263,1801,2229,1801,2217,1799e" filled="t" fillcolor="#50535C" stroked="f">
                <v:path arrowok="t"/>
                <v:fill/>
              </v:shape>
              <v:shape style="position:absolute;left:2055;top:1795;width:210;height:152" coordorigin="2055,1795" coordsize="210,152" path="m2260,1797l2240,1798,2229,1801,2263,1801,2262,1797,2260,1797e" filled="t" fillcolor="#50535C" stroked="f">
                <v:path arrowok="t"/>
                <v:fill/>
              </v:shape>
            </v:group>
            <v:group style="position:absolute;left:2201;top:1793;width:211;height:150" coordorigin="2201,1793" coordsize="211,150">
              <v:shape style="position:absolute;left:2201;top:1793;width:211;height:150" coordorigin="2201,1793" coordsize="211,150" path="m2342,1793l2333,1802,2324,1810,2309,1827,2267,1868,2253,1882,2246,1889,2239,1897,2227,1904,2225,1907,2215,1917,2208,1923,2206,1926,2201,1932,2202,1936,2207,1942,2211,1943,2217,1939,2220,1938,2265,1937,2281,1937,2294,1924,2325,1895,2326,1893,2331,1889,2343,1878,2357,1864,2389,1832,2403,1818,2409,1812,2412,1807,2406,1799,2365,1799,2358,1799,2351,1799,2342,1793e" filled="t" fillcolor="#50535C" stroked="f">
                <v:path arrowok="t"/>
                <v:fill/>
              </v:shape>
              <v:shape style="position:absolute;left:2201;top:1793;width:211;height:150" coordorigin="2201,1793" coordsize="211,150" path="m2281,1937l2265,1937,2267,1938,2275,1942,2280,1938,2281,1937e" filled="t" fillcolor="#50535C" stroked="f">
                <v:path arrowok="t"/>
                <v:fill/>
              </v:shape>
              <v:shape style="position:absolute;left:2201;top:1793;width:211;height:150" coordorigin="2201,1793" coordsize="211,150" path="m2393,1795l2382,1799,2365,1799,2406,1799,2400,1796,2393,1795e" filled="t" fillcolor="#50535C" stroked="f">
                <v:path arrowok="t"/>
                <v:fill/>
              </v:shape>
            </v:group>
            <v:group style="position:absolute;left:1916;top:1796;width:200;height:151" coordorigin="1916,1796" coordsize="200,151">
              <v:shape style="position:absolute;left:1916;top:1796;width:200;height:151" coordorigin="1916,1796" coordsize="200,151" path="m1967,1945l1947,1945,1957,1947,1962,1947,1967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1946,1945l1932,1945,1941,1946,1946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2054,1796l2046,1798,2042,1802,2034,1812,2029,1817,2023,1824,1997,1850,1983,1865,1969,1880,1955,1897,1940,1912,1926,1925,1924,1927,1922,1929,1916,1937,1918,1944,1918,1944,1929,1946,1932,1945,1946,1945,1947,1945,1967,1945,1973,1944,1980,1942,1994,1942,1994,1942,1997,1940,1999,1929,2015,1914,2060,1869,2093,1831,2100,1824,2110,1817,2111,1816,2117,1808,2116,1803,2062,1803,2061,1802,2058,1802,2054,1796e" filled="t" fillcolor="#50535C" stroked="f">
                <v:path arrowok="t"/>
                <v:fill/>
              </v:shape>
              <v:shape style="position:absolute;left:1916;top:1796;width:200;height:151" coordorigin="1916,1796" coordsize="200,151" path="m1994,1942l1980,1942,1989,1944,1991,1944,1994,1942e" filled="t" fillcolor="#50535C" stroked="f">
                <v:path arrowok="t"/>
                <v:fill/>
              </v:shape>
              <v:shape style="position:absolute;left:1916;top:1796;width:200;height:151" coordorigin="1916,1796" coordsize="200,151" path="m2102,1796l2074,1799,2062,1803,2116,1803,2114,1797,2102,1796e" filled="t" fillcolor="#50535C" stroked="f">
                <v:path arrowok="t"/>
                <v:fill/>
              </v:shape>
            </v:group>
            <v:group style="position:absolute;left:2348;top:1795;width:204;height:146" coordorigin="2348,1795" coordsize="204,146">
              <v:shape style="position:absolute;left:2348;top:1795;width:204;height:146" coordorigin="2348,1795" coordsize="204,146" path="m2485,1795l2482,1796,2478,1800,2449,1829,2435,1844,2419,1860,2404,1874,2390,1888,2381,1898,2372,1907,2358,1919,2355,1922,2348,1929,2348,1932,2353,1939,2356,1941,2366,1940,2374,1940,2389,1937,2408,1937,2412,1936,2413,1935,2426,1935,2428,1934,2433,1927,2434,1927,2442,1919,2450,1912,2460,1901,2485,1874,2502,1857,2517,1843,2531,1829,2547,1817,2552,1813,2552,1807,2546,1800,2545,1800,2493,1800,2485,1795e" filled="t" fillcolor="#50535C" stroked="f">
                <v:path arrowok="t"/>
                <v:fill/>
              </v:shape>
              <v:shape style="position:absolute;left:2348;top:1795;width:204;height:146" coordorigin="2348,1795" coordsize="204,146" path="m2374,1940l2366,1940,2372,1941,2374,1940e" filled="t" fillcolor="#50535C" stroked="f">
                <v:path arrowok="t"/>
                <v:fill/>
              </v:shape>
              <v:shape style="position:absolute;left:2348;top:1795;width:204;height:146" coordorigin="2348,1795" coordsize="204,146" path="m2408,1937l2389,1937,2401,1939,2408,1937e" filled="t" fillcolor="#50535C" stroked="f">
                <v:path arrowok="t"/>
                <v:fill/>
              </v:shape>
              <v:shape style="position:absolute;left:2348;top:1795;width:204;height:146" coordorigin="2348,1795" coordsize="204,146" path="m2426,1935l2413,1935,2422,1938,2426,1935e" filled="t" fillcolor="#50535C" stroked="f">
                <v:path arrowok="t"/>
                <v:fill/>
              </v:shape>
              <v:shape style="position:absolute;left:2348;top:1795;width:204;height:146" coordorigin="2348,1795" coordsize="204,146" path="m2541,1797l2529,1798,2518,1798,2500,1798,2493,1800,2545,1800,2543,1799,2543,1798,2518,1798,2543,1798,2541,1797e" filled="t" fillcolor="#50535C" stroked="f">
                <v:path arrowok="t"/>
                <v:fill/>
              </v:shape>
            </v:group>
            <v:group style="position:absolute;left:1774;top:1796;width:202;height:151" coordorigin="1774,1796" coordsize="202,151">
              <v:shape style="position:absolute;left:1774;top:1796;width:202;height:151" coordorigin="1774,1796" coordsize="202,151" path="m1908,1796l1908,1796,1898,1804,1896,1808,1892,1813,1838,1870,1827,1883,1807,1902,1776,1931,1775,1934,1774,1939,1775,1942,1781,1945,1785,1947,1788,1944,1790,1942,1792,1940,1833,1937,1840,1937,1845,1937,1857,1937,1861,1934,1868,1924,1872,1918,1899,1890,1913,1875,1929,1859,1942,1844,1957,1830,1972,1817,1973,1816,1974,1815,1976,1812,1976,1810,1975,1805,1925,1805,1920,1804,1908,1796e" filled="t" fillcolor="#50535C" stroked="f">
                <v:path arrowok="t"/>
                <v:fill/>
              </v:shape>
              <v:shape style="position:absolute;left:1774;top:1796;width:202;height:151" coordorigin="1774,1796" coordsize="202,151" path="m1840,1937l1833,1937,1833,1938,1840,1937e" filled="t" fillcolor="#50535C" stroked="f">
                <v:path arrowok="t"/>
                <v:fill/>
              </v:shape>
              <v:shape style="position:absolute;left:1774;top:1796;width:202;height:151" coordorigin="1774,1796" coordsize="202,151" path="m1969,1798l1952,1802,1941,1803,1925,1805,1975,1805,1974,1801,1969,1798e" filled="t" fillcolor="#50535C" stroked="f">
                <v:path arrowok="t"/>
                <v:fill/>
              </v:shape>
            </v:group>
            <v:group style="position:absolute;left:1202;top:1795;width:200;height:149" coordorigin="1202,1795" coordsize="200,149">
              <v:shape style="position:absolute;left:1202;top:1795;width:200;height:149" coordorigin="1202,1795" coordsize="200,149" path="m1332,1797l1328,1798,1324,1803,1323,1804,1278,1853,1267,1865,1249,1884,1215,1919,1208,1926,1202,1935,1209,1943,1218,1944,1237,1938,1247,1935,1285,1935,1289,1928,1291,1926,1338,1878,1367,1844,1381,1829,1396,1816,1402,1811,1401,1806,1397,1802,1345,1802,1332,179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2,1937l1267,1937,1278,1938,1282,193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5,1935l1247,1935,1263,1937,1282,1937,1284,1937,1285,1935e" filled="t" fillcolor="#50535C" stroked="f">
                <v:path arrowok="t"/>
                <v:fill/>
              </v:shape>
              <v:shape style="position:absolute;left:1202;top:1795;width:200;height:149" coordorigin="1202,1795" coordsize="200,149" path="m1389,1795l1370,1798,1345,1802,1397,1802,1392,1797,1389,1795e" filled="t" fillcolor="#50535C" stroked="f">
                <v:path arrowok="t"/>
                <v:fill/>
              </v:shape>
            </v:group>
            <v:group style="position:absolute;left:1347;top:1798;width:198;height:147" coordorigin="1347,1798" coordsize="198,147">
              <v:shape style="position:absolute;left:1347;top:1798;width:198;height:147" coordorigin="1347,1798" coordsize="198,147" path="m1477,1798l1476,1798,1466,1808,1448,1828,1435,1842,1420,1856,1411,1865,1402,1873,1391,1886,1389,1889,1380,1899,1351,1931,1349,1932,1347,1936,1348,1939,1351,1944,1357,1945,1363,1942,1364,1941,1372,1939,1395,1936,1424,1936,1425,1936,1429,1932,1454,1906,1472,1889,1484,1876,1514,1843,1527,1828,1542,1814,1546,1811,1545,1805,1539,1802,1497,1802,1487,1801,1477,1798e" filled="t" fillcolor="#50535C" stroked="f">
                <v:path arrowok="t"/>
                <v:fill/>
              </v:shape>
              <v:shape style="position:absolute;left:1347;top:1798;width:198;height:147" coordorigin="1347,1798" coordsize="198,147" path="m1424,1936l1395,1936,1414,1937,1420,1939,1424,1936e" filled="t" fillcolor="#50535C" stroked="f">
                <v:path arrowok="t"/>
                <v:fill/>
              </v:shape>
              <v:shape style="position:absolute;left:1347;top:1798;width:198;height:147" coordorigin="1347,1798" coordsize="198,147" path="m1515,1799l1497,1802,1539,1802,1537,1800,1535,1799,1522,1799,1515,1799e" filled="t" fillcolor="#50535C" stroked="f">
                <v:path arrowok="t"/>
                <v:fill/>
              </v:shape>
              <v:shape style="position:absolute;left:1347;top:1798;width:198;height:147" coordorigin="1347,1798" coordsize="198,147" path="m1533,1798l1522,1799,1535,1799,1533,1798e" filled="t" fillcolor="#50535C" stroked="f">
                <v:path arrowok="t"/>
                <v:fill/>
              </v:shape>
            </v:group>
            <v:group style="position:absolute;left:1493;top:1798;width:199;height:149" coordorigin="1493,1798" coordsize="199,149">
              <v:shape style="position:absolute;left:1493;top:1798;width:199;height:149" coordorigin="1493,1798" coordsize="199,149" path="m1621,1798l1617,1802,1613,1805,1592,1828,1547,1876,1532,1892,1503,1925,1499,1928,1494,1934,1493,1939,1497,1945,1505,1948,1513,1941,1529,1939,1535,1939,1546,1937,1563,1937,1572,1937,1573,1936,1578,1929,1582,1923,1592,1912,1620,1883,1626,1877,1631,1870,1644,1856,1651,1849,1668,1832,1676,1822,1687,1815,1689,1813,1690,1811,1692,1809,1690,1804,1689,1804,1640,1804,1631,1803,1621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573,1936e" filled="t" fillcolor="#50535C" stroked="f">
                <v:path arrowok="t"/>
                <v:fill/>
              </v:shape>
              <v:shape style="position:absolute;left:1493;top:1798;width:199;height:149" coordorigin="1493,1798" coordsize="199,149" path="m1653,1800l1640,1804,1689,1804,1689,1803,1671,1803,1667,1801,1657,1801,1653,1800e" filled="t" fillcolor="#50535C" stroked="f">
                <v:path arrowok="t"/>
                <v:fill/>
              </v:shape>
              <v:shape style="position:absolute;left:1493;top:1798;width:199;height:149" coordorigin="1493,1798" coordsize="199,149" path="m1677,1798l1671,1803,1689,1803,1687,1801,1680,1799,1677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666,1801l1657,1801,1667,1801,1666,1801e" filled="t" fillcolor="#50535C" stroked="f">
                <v:path arrowok="t"/>
                <v:fill/>
              </v:shape>
            </v:group>
            <v:group style="position:absolute;left:2490;top:1798;width:194;height:144" coordorigin="2490,1798" coordsize="194,144">
              <v:shape style="position:absolute;left:2490;top:1798;width:194;height:144" coordorigin="2490,1798" coordsize="194,144" path="m2563,1940l2548,1940,2559,1942,2561,1941,2563,1940e" filled="t" fillcolor="#50535C" stroked="f">
                <v:path arrowok="t"/>
                <v:fill/>
              </v:shape>
              <v:shape style="position:absolute;left:2490;top:1798;width:194;height:144" coordorigin="2490,1798" coordsize="194,144" path="m2536,1941l2510,1941,2513,1941,2520,1942,2523,1942,2536,1941e" filled="t" fillcolor="#50535C" stroked="f">
                <v:path arrowok="t"/>
                <v:fill/>
              </v:shape>
              <v:shape style="position:absolute;left:2490;top:1798;width:194;height:144" coordorigin="2490,1798" coordsize="194,144" path="m2620,1798l2617,1800,2608,1810,2602,1816,2550,1872,2503,1918,2492,1928,2491,1929,2490,1931,2494,1938,2499,1941,2510,1941,2536,1941,2548,1940,2563,1940,2571,1930,2619,1881,2628,1871,2641,1857,2655,1843,2670,1829,2686,1816,2686,1804,2684,1802,2655,1802,2650,1801,2632,1801,2628,1801,2620,1798e" filled="t" fillcolor="#50535C" stroked="f">
                <v:path arrowok="t"/>
                <v:fill/>
              </v:shape>
              <v:shape style="position:absolute;left:2490;top:1798;width:194;height:144" coordorigin="2490,1798" coordsize="194,144" path="m2667,1799l2655,1802,2684,1802,2682,1800,2669,1799,2667,1799e" filled="t" fillcolor="#50535C" stroked="f">
                <v:path arrowok="t"/>
                <v:fill/>
              </v:shape>
              <v:shape style="position:absolute;left:2490;top:1798;width:194;height:144" coordorigin="2490,1798" coordsize="194,144" path="m2645,1800l2632,1801,2650,1801,2645,1800e" filled="t" fillcolor="#50535C" stroked="f">
                <v:path arrowok="t"/>
                <v:fill/>
              </v:shape>
            </v:group>
            <v:group style="position:absolute;left:1056;top:1800;width:190;height:146" coordorigin="1056,1800" coordsize="190,146">
              <v:shape style="position:absolute;left:1056;top:1800;width:190;height:146" coordorigin="1056,1800" coordsize="190,146" path="m1181,1802l1178,1804,1076,1911,1068,1920,1060,1928,1059,1929,1056,1934,1057,1940,1066,1944,1070,1945,1084,1943,1094,1942,1111,1939,1117,1939,1134,1939,1139,1932,1142,1926,1151,1918,1164,1904,1178,1888,1190,1876,1207,1857,1220,1841,1245,1810,1243,1808,1243,1807,1197,1807,1181,1802e" filled="t" fillcolor="#50535C" stroked="f">
                <v:path arrowok="t"/>
                <v:fill/>
              </v:shape>
              <v:shape style="position:absolute;left:1056;top:1800;width:190;height:146" coordorigin="1056,1800" coordsize="190,146" path="m1134,1939l1117,1939,1128,1944,1132,1942,1134,1939e" filled="t" fillcolor="#50535C" stroked="f">
                <v:path arrowok="t"/>
                <v:fill/>
              </v:shape>
              <v:shape style="position:absolute;left:1056;top:1800;width:190;height:146" coordorigin="1056,1800" coordsize="190,146" path="m1228,1800l1210,1804,1197,1807,1243,1807,1242,1804,1234,1802,1228,1800e" filled="t" fillcolor="#50535C" stroked="f">
                <v:path arrowok="t"/>
                <v:fill/>
              </v:shape>
            </v:group>
            <v:group style="position:absolute;left:628;top:1803;width:196;height:143" coordorigin="628,1803" coordsize="196,143">
              <v:shape style="position:absolute;left:628;top:1803;width:196;height:143" coordorigin="628,1803" coordsize="196,143" path="m759,1803l757,1805,754,1808,696,1866,669,1894,655,1909,647,1916,641,1925,628,1934,629,1940,641,1945,648,1946,658,1943,661,1942,672,1940,679,1937,705,1937,708,1935,709,1933,729,1910,744,1893,756,1881,774,1863,824,1810,822,1809,821,1807,800,1807,794,1806,778,1805,769,1804,759,1803e" filled="t" fillcolor="#50535C" stroked="f">
                <v:path arrowok="t"/>
                <v:fill/>
              </v:shape>
              <v:shape style="position:absolute;left:628;top:1803;width:196;height:143" coordorigin="628,1803" coordsize="196,143" path="m705,1937l679,1937,695,1945,700,1941,705,1937e" filled="t" fillcolor="#50535C" stroked="f">
                <v:path arrowok="t"/>
                <v:fill/>
              </v:shape>
              <v:shape style="position:absolute;left:628;top:1803;width:196;height:143" coordorigin="628,1803" coordsize="196,143" path="m811,1805l800,1807,821,1807,820,1806,815,1805,811,1805e" filled="t" fillcolor="#50535C" stroked="f">
                <v:path arrowok="t"/>
                <v:fill/>
              </v:shape>
            </v:group>
            <v:group style="position:absolute;left:5651;top:1797;width:208;height:154" coordorigin="5651,1797" coordsize="208,154">
              <v:shape style="position:absolute;left:5651;top:1797;width:208;height:154" coordorigin="5651,1797" coordsize="208,154" path="m5789,1797l5786,1799,5783,1802,5776,1810,5765,1822,5751,1837,5732,1855,5703,1883,5697,1888,5693,1895,5679,1909,5665,1924,5651,1938,5651,1941,5655,1950,5659,1951,5668,1946,5671,1945,5679,1944,5687,1944,5704,1941,5740,1941,5745,1936,5749,1933,5757,1924,5797,1879,5811,1863,5824,1848,5837,1833,5852,1820,5859,1814,5858,1810,5853,1805,5799,1805,5795,1803,5792,1799,5790,1798,5789,1797e" filled="t" fillcolor="#50535C" stroked="f">
                <v:path arrowok="t"/>
                <v:fill/>
              </v:shape>
              <v:shape style="position:absolute;left:5651;top:1797;width:208;height:154" coordorigin="5651,1797" coordsize="208,154" path="m5740,1941l5704,1941,5716,1942,5734,1945,5738,1944,5740,1941e" filled="t" fillcolor="#50535C" stroked="f">
                <v:path arrowok="t"/>
                <v:fill/>
              </v:shape>
              <v:shape style="position:absolute;left:5651;top:1797;width:208;height:154" coordorigin="5651,1797" coordsize="208,154" path="m5687,1944l5679,1944,5686,1944,5687,1944e" filled="t" fillcolor="#50535C" stroked="f">
                <v:path arrowok="t"/>
                <v:fill/>
              </v:shape>
              <v:shape style="position:absolute;left:5651;top:1797;width:208;height:154" coordorigin="5651,1797" coordsize="208,154" path="m5827,1801l5815,1802,5809,1804,5799,1805,5853,1805,5853,1804,5833,1804,5827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43,1801l5833,1804,5853,1804,5850,1802,5847,1802,5843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50,1801l5847,1802,5850,1802e" filled="t" fillcolor="#50535C" stroked="f">
                <v:path arrowok="t"/>
                <v:fill/>
              </v:shape>
            </v:group>
            <v:group style="position:absolute;left:6078;top:1795;width:210;height:152" coordorigin="6078,1795" coordsize="210,152">
              <v:shape style="position:absolute;left:6078;top:1795;width:210;height:152" coordorigin="6078,1795" coordsize="210,152" path="m6217,1795l6214,1796,6193,1818,6175,1837,6162,1851,6149,1865,6133,1882,6118,1896,6104,1909,6089,1923,6087,1926,6084,1928,6078,1933,6078,1936,6083,1944,6087,1946,6097,1944,6122,1944,6128,1942,6134,1941,6155,1941,6156,1941,6166,1931,6180,1916,6195,1903,6196,1901,6198,1899,6208,1889,6215,1880,6225,1870,6239,1856,6285,1813,6286,1811,6288,1809,6286,1801,6232,1801,6227,1800,6217,1795e" filled="t" fillcolor="#50535C" stroked="f">
                <v:path arrowok="t"/>
                <v:fill/>
              </v:shape>
              <v:shape style="position:absolute;left:6078;top:1795;width:210;height:152" coordorigin="6078,1795" coordsize="210,152" path="m6122,1944l6097,1944,6101,1945,6112,1945,6117,1946,6122,1944e" filled="t" fillcolor="#50535C" stroked="f">
                <v:path arrowok="t"/>
                <v:fill/>
              </v:shape>
              <v:shape style="position:absolute;left:6078;top:1795;width:210;height:152" coordorigin="6078,1795" coordsize="210,152" path="m6155,1941l6134,1941,6143,1941,6147,1944,6151,1945,6153,1943,6155,1941e" filled="t" fillcolor="#50535C" stroked="f">
                <v:path arrowok="t"/>
                <v:fill/>
              </v:shape>
              <v:shape style="position:absolute;left:6078;top:1795;width:210;height:152" coordorigin="6078,1795" coordsize="210,152" path="m6240,1799l6239,1799,6232,1801,6286,1801,6286,1801,6252,1801,6240,1799e" filled="t" fillcolor="#50535C" stroked="f">
                <v:path arrowok="t"/>
                <v:fill/>
              </v:shape>
              <v:shape style="position:absolute;left:6078;top:1795;width:210;height:152" coordorigin="6078,1795" coordsize="210,152" path="m6284,1797l6263,1798,6252,1801,6286,1801,6285,1797,6284,1797e" filled="t" fillcolor="#50535C" stroked="f">
                <v:path arrowok="t"/>
                <v:fill/>
              </v:shape>
            </v:group>
            <v:group style="position:absolute;left:6225;top:1793;width:211;height:150" coordorigin="6225,1793" coordsize="211,150">
              <v:shape style="position:absolute;left:6225;top:1793;width:211;height:150" coordorigin="6225,1793" coordsize="211,150" path="m6365,1793l6356,1802,6347,1810,6332,1827,6291,1868,6276,1882,6269,1889,6262,1897,6251,1904,6248,1907,6238,1917,6232,1923,6229,1926,6225,1932,6225,1936,6230,1942,6234,1943,6241,1939,6244,1938,6288,1937,6304,1937,6317,1924,6348,1895,6349,1893,6355,1889,6367,1878,6380,1864,6412,1832,6427,1818,6432,1812,6435,1807,6429,1799,6388,1799,6381,1799,6374,1799,6365,1793e" filled="t" fillcolor="#50535C" stroked="f">
                <v:path arrowok="t"/>
                <v:fill/>
              </v:shape>
              <v:shape style="position:absolute;left:6225;top:1793;width:211;height:150" coordorigin="6225,1793" coordsize="211,150" path="m6304,1937l6288,1937,6290,1938,6298,1942,6303,1938,6304,1937e" filled="t" fillcolor="#50535C" stroked="f">
                <v:path arrowok="t"/>
                <v:fill/>
              </v:shape>
              <v:shape style="position:absolute;left:6225;top:1793;width:211;height:150" coordorigin="6225,1793" coordsize="211,150" path="m6417,1795l6405,1799,6388,1799,6429,1799,6423,1796,6417,1795e" filled="t" fillcolor="#50535C" stroked="f">
                <v:path arrowok="t"/>
                <v:fill/>
              </v:shape>
            </v:group>
            <v:group style="position:absolute;left:5939;top:1796;width:200;height:151" coordorigin="5939,1796" coordsize="200,151">
              <v:shape style="position:absolute;left:5939;top:1796;width:200;height:151" coordorigin="5939,1796" coordsize="200,151" path="m5991,1945l5970,1945,5981,1947,5985,1947,5991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5969,1945l5955,1945,5965,1946,5969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6077,1796l6069,1798,6065,1802,6057,1812,6053,1817,6046,1824,6020,1850,6006,1865,5992,1880,5978,1897,5964,1912,5949,1925,5947,1927,5945,1929,5939,1937,5941,1944,5942,1944,5952,1946,5955,1945,5969,1945,5970,1945,5991,1945,5997,1944,6003,1942,6017,1942,6018,1942,6020,1940,6022,1929,6038,1914,6083,1869,6117,1831,6124,1824,6133,1817,6135,1816,6141,1808,6139,1803,6085,1803,6084,1802,6081,1802,6077,1796e" filled="t" fillcolor="#50535C" stroked="f">
                <v:path arrowok="t"/>
                <v:fill/>
              </v:shape>
              <v:shape style="position:absolute;left:5939;top:1796;width:200;height:151" coordorigin="5939,1796" coordsize="200,151" path="m6017,1942l6003,1942,6012,1944,6014,1944,6017,1942e" filled="t" fillcolor="#50535C" stroked="f">
                <v:path arrowok="t"/>
                <v:fill/>
              </v:shape>
              <v:shape style="position:absolute;left:5939;top:1796;width:200;height:151" coordorigin="5939,1796" coordsize="200,151" path="m6125,1796l6097,1799,6085,1803,6139,1803,6138,1797,6125,1796e" filled="t" fillcolor="#50535C" stroked="f">
                <v:path arrowok="t"/>
                <v:fill/>
              </v:shape>
            </v:group>
            <v:group style="position:absolute;left:6371;top:1795;width:204;height:146" coordorigin="6371,1795" coordsize="204,146">
              <v:shape style="position:absolute;left:6371;top:1795;width:204;height:146" coordorigin="6371,1795" coordsize="204,146" path="m6508,1795l6505,1796,6501,1800,6473,1829,6458,1844,6442,1860,6428,1874,6414,1888,6404,1898,6396,1907,6382,1919,6378,1922,6371,1929,6371,1932,6376,1939,6379,1941,6389,1940,6397,1940,6412,1937,6432,1937,6435,1936,6437,1935,6449,1935,6451,1934,6457,1927,6457,1927,6465,1919,6473,1912,6484,1901,6508,1874,6526,1857,6540,1843,6555,1829,6570,1817,6575,1813,6576,1807,6569,1800,6568,1800,6516,1800,6508,1795e" filled="t" fillcolor="#50535C" stroked="f">
                <v:path arrowok="t"/>
                <v:fill/>
              </v:shape>
              <v:shape style="position:absolute;left:6371;top:1795;width:204;height:146" coordorigin="6371,1795" coordsize="204,146" path="m6397,1940l6389,1940,6395,1941,6397,1940e" filled="t" fillcolor="#50535C" stroked="f">
                <v:path arrowok="t"/>
                <v:fill/>
              </v:shape>
              <v:shape style="position:absolute;left:6371;top:1795;width:204;height:146" coordorigin="6371,1795" coordsize="204,146" path="m6432,1937l6412,1937,6424,1939,6432,1937e" filled="t" fillcolor="#50535C" stroked="f">
                <v:path arrowok="t"/>
                <v:fill/>
              </v:shape>
              <v:shape style="position:absolute;left:6371;top:1795;width:204;height:146" coordorigin="6371,1795" coordsize="204,146" path="m6449,1935l6437,1935,6445,1938,6449,1935e" filled="t" fillcolor="#50535C" stroked="f">
                <v:path arrowok="t"/>
                <v:fill/>
              </v:shape>
              <v:shape style="position:absolute;left:6371;top:1795;width:204;height:146" coordorigin="6371,1795" coordsize="204,146" path="m6565,1797l6552,1798,6541,1798,6523,1798,6516,1800,6568,1800,6567,1799,6566,1798,6541,1798,6566,1798,6565,1797e" filled="t" fillcolor="#50535C" stroked="f">
                <v:path arrowok="t"/>
                <v:fill/>
              </v:shape>
            </v:group>
            <v:group style="position:absolute;left:5797;top:1796;width:202;height:151" coordorigin="5797,1796" coordsize="202,151">
              <v:shape style="position:absolute;left:5797;top:1796;width:202;height:151" coordorigin="5797,1796" coordsize="202,151" path="m5931,1796l5931,1796,5922,1804,5919,1808,5915,1813,5862,1870,5850,1883,5831,1902,5800,1931,5798,1934,5797,1939,5798,1942,5804,1945,5808,1947,5811,1944,5813,1942,5815,1940,5857,1937,5863,1937,5868,1937,5880,1937,5884,1934,5891,1924,5895,1918,5922,1890,5936,1875,5952,1859,5966,1844,5980,1830,5995,1817,5996,1816,5998,1815,5999,1812,5999,1810,5998,1805,5948,1805,5943,1804,5931,1796e" filled="t" fillcolor="#50535C" stroked="f">
                <v:path arrowok="t"/>
                <v:fill/>
              </v:shape>
              <v:shape style="position:absolute;left:5797;top:1796;width:202;height:151" coordorigin="5797,1796" coordsize="202,151" path="m5863,1937l5857,1937,5857,1938,5863,1937e" filled="t" fillcolor="#50535C" stroked="f">
                <v:path arrowok="t"/>
                <v:fill/>
              </v:shape>
              <v:shape style="position:absolute;left:5797;top:1796;width:202;height:151" coordorigin="5797,1796" coordsize="202,151" path="m5992,1798l5975,1802,5964,1803,5948,1805,5998,1805,5997,1801,5992,1798e" filled="t" fillcolor="#50535C" stroked="f">
                <v:path arrowok="t"/>
                <v:fill/>
              </v:shape>
            </v:group>
            <v:group style="position:absolute;left:5225;top:1795;width:200;height:149" coordorigin="5225,1795" coordsize="200,149">
              <v:shape style="position:absolute;left:5225;top:1795;width:200;height:149" coordorigin="5225,1795" coordsize="200,149" path="m5355,1797l5352,1798,5348,1803,5346,1804,5302,1853,5290,1865,5272,1884,5238,1919,5231,1926,5225,1935,5233,1943,5242,1944,5260,1938,5270,1935,5308,1935,5312,1928,5314,1926,5361,1878,5390,1844,5404,1829,5419,1816,5425,1811,5425,1806,5420,1802,5368,1802,5355,179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5,1937l5290,1937,5301,1938,5305,193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8,1935l5270,1935,5286,1937,5305,1937,5307,1937,5308,1935e" filled="t" fillcolor="#50535C" stroked="f">
                <v:path arrowok="t"/>
                <v:fill/>
              </v:shape>
              <v:shape style="position:absolute;left:5225;top:1795;width:200;height:149" coordorigin="5225,1795" coordsize="200,149" path="m5412,1795l5394,1798,5368,1802,5420,1802,5416,1797,5412,1795e" filled="t" fillcolor="#50535C" stroked="f">
                <v:path arrowok="t"/>
                <v:fill/>
              </v:shape>
            </v:group>
            <v:group style="position:absolute;left:5371;top:1798;width:198;height:147" coordorigin="5371,1798" coordsize="198,147">
              <v:shape style="position:absolute;left:5371;top:1798;width:198;height:147" coordorigin="5371,1798" coordsize="198,147" path="m5501,1798l5500,1798,5489,1808,5472,1828,5458,1842,5444,1856,5435,1865,5425,1873,5414,1886,5412,1889,5403,1899,5374,1931,5372,1932,5371,1936,5371,1939,5374,1944,5381,1945,5386,1942,5387,1941,5395,1939,5419,1936,5448,1936,5448,1936,5453,1932,5477,1906,5495,1889,5507,1876,5537,1843,5551,1828,5565,1814,5569,1811,5568,1805,5563,1802,5521,1802,5511,1801,5501,1798e" filled="t" fillcolor="#50535C" stroked="f">
                <v:path arrowok="t"/>
                <v:fill/>
              </v:shape>
              <v:shape style="position:absolute;left:5371;top:1798;width:198;height:147" coordorigin="5371,1798" coordsize="198,147" path="m5448,1936l5419,1936,5437,1937,5444,1939,5448,1936e" filled="t" fillcolor="#50535C" stroked="f">
                <v:path arrowok="t"/>
                <v:fill/>
              </v:shape>
              <v:shape style="position:absolute;left:5371;top:1798;width:198;height:147" coordorigin="5371,1798" coordsize="198,147" path="m5538,1799l5521,1802,5563,1802,5560,1800,5559,1799,5545,1799,5538,1799e" filled="t" fillcolor="#50535C" stroked="f">
                <v:path arrowok="t"/>
                <v:fill/>
              </v:shape>
              <v:shape style="position:absolute;left:5371;top:1798;width:198;height:147" coordorigin="5371,1798" coordsize="198,147" path="m5556,1798l5545,1799,5559,1799,5556,1798e" filled="t" fillcolor="#50535C" stroked="f">
                <v:path arrowok="t"/>
                <v:fill/>
              </v:shape>
            </v:group>
            <v:group style="position:absolute;left:5516;top:1798;width:199;height:149" coordorigin="5516,1798" coordsize="199,149">
              <v:shape style="position:absolute;left:5516;top:1798;width:199;height:149" coordorigin="5516,1798" coordsize="199,149" path="m5644,1798l5640,1802,5637,1805,5615,1828,5571,1876,5555,1892,5526,1925,5522,1928,5517,1934,5516,1939,5521,1945,5528,1948,5536,1941,5552,1939,5559,1939,5569,1937,5586,1937,5595,1937,5597,1936,5602,1929,5606,1923,5616,1912,5643,1883,5649,1877,5654,1870,5667,1856,5674,1849,5691,1832,5699,1822,5711,1815,5712,1813,5714,1811,5715,1809,5713,1804,5713,1804,5663,1804,5654,1803,5644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597,1936e" filled="t" fillcolor="#50535C" stroked="f">
                <v:path arrowok="t"/>
                <v:fill/>
              </v:shape>
              <v:shape style="position:absolute;left:5516;top:1798;width:199;height:149" coordorigin="5516,1798" coordsize="199,149" path="m5676,1800l5663,1804,5713,1804,5712,1803,5695,1803,5690,1801,5680,1801,5676,1800e" filled="t" fillcolor="#50535C" stroked="f">
                <v:path arrowok="t"/>
                <v:fill/>
              </v:shape>
              <v:shape style="position:absolute;left:5516;top:1798;width:199;height:149" coordorigin="5516,1798" coordsize="199,149" path="m5701,1798l5695,1803,5712,1803,5710,1801,5703,1799,5701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689,1801l5680,1801,5690,1801,5689,1801e" filled="t" fillcolor="#50535C" stroked="f">
                <v:path arrowok="t"/>
                <v:fill/>
              </v:shape>
            </v:group>
            <v:group style="position:absolute;left:6514;top:1798;width:194;height:144" coordorigin="6514,1798" coordsize="194,144">
              <v:shape style="position:absolute;left:6514;top:1798;width:194;height:144" coordorigin="6514,1798" coordsize="194,144" path="m6586,1940l6571,1940,6582,1942,6584,1941,6586,1940e" filled="t" fillcolor="#50535C" stroked="f">
                <v:path arrowok="t"/>
                <v:fill/>
              </v:shape>
              <v:shape style="position:absolute;left:6514;top:1798;width:194;height:144" coordorigin="6514,1798" coordsize="194,144" path="m6560,1941l6533,1941,6536,1941,6543,1942,6546,1942,6560,1941e" filled="t" fillcolor="#50535C" stroked="f">
                <v:path arrowok="t"/>
                <v:fill/>
              </v:shape>
              <v:shape style="position:absolute;left:6514;top:1798;width:194;height:144" coordorigin="6514,1798" coordsize="194,144" path="m6643,1798l6640,1800,6631,1810,6625,1816,6574,1872,6526,1918,6515,1928,6515,1929,6514,1931,6517,1938,6522,1941,6533,1941,6560,1941,6571,1940,6586,1940,6595,1930,6643,1881,6651,1871,6665,1857,6679,1843,6693,1829,6709,1816,6709,1804,6707,1802,6678,1802,6673,1801,6655,1801,6651,1801,6643,1798e" filled="t" fillcolor="#50535C" stroked="f">
                <v:path arrowok="t"/>
                <v:fill/>
              </v:shape>
              <v:shape style="position:absolute;left:6514;top:1798;width:194;height:144" coordorigin="6514,1798" coordsize="194,144" path="m6690,1799l6678,1802,6707,1802,6705,1800,6692,1799,6690,1799e" filled="t" fillcolor="#50535C" stroked="f">
                <v:path arrowok="t"/>
                <v:fill/>
              </v:shape>
              <v:shape style="position:absolute;left:6514;top:1798;width:194;height:144" coordorigin="6514,1798" coordsize="194,144" path="m6668,1800l6655,1801,6673,1801,6668,1800e" filled="t" fillcolor="#50535C" stroked="f">
                <v:path arrowok="t"/>
                <v:fill/>
              </v:shape>
            </v:group>
            <v:group style="position:absolute;left:4787;top:1802;width:206;height:144" coordorigin="4787,1802" coordsize="206,144">
              <v:shape style="position:absolute;left:4787;top:1802;width:206;height:144" coordorigin="4787,1802" coordsize="206,144" path="m4919,1802l4915,1805,4910,1807,4902,1818,4896,1824,4867,1852,4854,1868,4847,1877,4840,1886,4828,1894,4826,1896,4821,1902,4818,1906,4807,1918,4799,1926,4787,1939,4788,1944,4800,1946,4806,1946,4820,1945,4828,1943,4845,1940,4852,1939,4882,1939,4887,1934,4890,1929,4897,1921,4908,1908,4924,1891,4937,1876,4980,1826,4984,1822,4993,1812,4992,1808,4935,1808,4928,1807,4925,1804,4922,1802,4921,1802,4919,1802e" filled="t" fillcolor="#50535C" stroked="f">
                <v:path arrowok="t"/>
                <v:fill/>
              </v:shape>
              <v:shape style="position:absolute;left:4787;top:1802;width:206;height:144" coordorigin="4787,1802" coordsize="206,144" path="m4882,1939l4852,1939,4866,1944,4871,1944,4879,1941,4881,1940,4882,1939e" filled="t" fillcolor="#50535C" stroked="f">
                <v:path arrowok="t"/>
                <v:fill/>
              </v:shape>
              <v:shape style="position:absolute;left:4787;top:1802;width:206;height:144" coordorigin="4787,1802" coordsize="206,144" path="m4977,1803l4969,1805,4965,1805,4950,1807,4940,1807,4935,1808,4992,1808,4992,1807,4981,1804,4977,1803e" filled="t" fillcolor="#50535C" stroked="f">
                <v:path arrowok="t"/>
                <v:fill/>
              </v:shape>
              <v:shape style="position:absolute;left:4787;top:1802;width:206;height:144" coordorigin="4787,1802" coordsize="206,144" path="m4922,1802l4921,1802,4922,1802e" filled="t" fillcolor="#50535C" stroked="f">
                <v:path arrowok="t"/>
                <v:fill/>
              </v:shape>
            </v:group>
            <v:group style="position:absolute;left:4937;top:1799;width:202;height:153" coordorigin="4937,1799" coordsize="202,153">
              <v:shape style="position:absolute;left:4937;top:1799;width:203;height:153" coordorigin="4937,1799" coordsize="203,153" path="m5070,1800l5067,1802,5058,1809,5044,1823,5013,1852,5011,1854,4979,1890,4965,1907,4953,1923,4939,1938,4937,1940,4937,1942,4940,1951,4943,1952,4950,1951,4952,1950,4955,1950,4974,1947,4994,1946,4997,1946,5013,1946,5017,1939,5019,1936,5028,1927,5034,1921,5047,1907,5052,1900,5060,1893,5074,1879,5087,1863,5099,1847,5112,1832,5118,1826,5125,1820,5139,1810,5138,1803,5134,1802,5112,1802,5111,1802,5093,1802,5087,1801,5081,1801,5070,1800e" filled="t" fillcolor="#50535C" stroked="f">
                <v:path arrowok="t"/>
                <v:fill/>
              </v:shape>
              <v:shape style="position:absolute;left:4937;top:1799;width:203;height:153" coordorigin="4937,1799" coordsize="203,153" path="m5013,1946l4997,1946,5000,1947,5010,1949,5010,1949,5013,1946e" filled="t" fillcolor="#50535C" stroked="f">
                <v:path arrowok="t"/>
                <v:fill/>
              </v:shape>
              <v:shape style="position:absolute;left:4937;top:1799;width:203;height:153" coordorigin="4937,1799" coordsize="203,153" path="m5125,1799l5117,1802,5112,1802,5134,1802,5128,1799,5125,1799e" filled="t" fillcolor="#50535C" stroked="f">
                <v:path arrowok="t"/>
                <v:fill/>
              </v:shape>
              <v:shape style="position:absolute;left:4937;top:1799;width:203;height:153" coordorigin="4937,1799" coordsize="203,153" path="m5101,1801l5097,1801,5093,1801,5093,1802,5111,1802,5101,1801e" filled="t" fillcolor="#50535C" stroked="f">
                <v:path arrowok="t"/>
                <v:fill/>
              </v:shape>
            </v:group>
            <v:group style="position:absolute;left:5079;top:1800;width:190;height:146" coordorigin="5079,1800" coordsize="190,146">
              <v:shape style="position:absolute;left:5079;top:1800;width:190;height:146" coordorigin="5079,1800" coordsize="190,146" path="m5204,1802l5201,1804,5099,1911,5092,1920,5083,1928,5083,1929,5079,1934,5080,1940,5089,1944,5093,1945,5107,1943,5118,1942,5134,1939,5141,1939,5158,1939,5162,1932,5166,1926,5174,1918,5187,1904,5202,1888,5213,1876,5230,1857,5243,1841,5268,1810,5267,1808,5266,1807,5221,1807,5204,1802e" filled="t" fillcolor="#50535C" stroked="f">
                <v:path arrowok="t"/>
                <v:fill/>
              </v:shape>
              <v:shape style="position:absolute;left:5079;top:1800;width:190;height:146" coordorigin="5079,1800" coordsize="190,146" path="m5158,1939l5141,1939,5151,1944,5155,1942,5158,1939e" filled="t" fillcolor="#50535C" stroked="f">
                <v:path arrowok="t"/>
                <v:fill/>
              </v:shape>
              <v:shape style="position:absolute;left:5079;top:1800;width:190;height:146" coordorigin="5079,1800" coordsize="190,146" path="m5252,1800l5233,1804,5221,1807,5266,1807,5266,1804,5257,1802,5252,1800e" filled="t" fillcolor="#50535C" stroked="f">
                <v:path arrowok="t"/>
                <v:fill/>
              </v:shape>
            </v:group>
            <v:group style="position:absolute;left:4651;top:1803;width:196;height:143" coordorigin="4651,1803" coordsize="196,143">
              <v:shape style="position:absolute;left:4651;top:1803;width:196;height:143" coordorigin="4651,1803" coordsize="196,143" path="m4783,1803l4780,1805,4777,1808,4719,1866,4692,1894,4678,1909,4670,1916,4664,1925,4651,1934,4653,1940,4664,1945,4671,1946,4681,1943,4685,1942,4695,1940,4703,1937,4729,1937,4731,1935,4732,1933,4752,1910,4767,1893,4779,1881,4797,1863,4847,1810,4845,1809,4844,1807,4824,1807,4817,1806,4801,1805,4792,1804,4783,1803e" filled="t" fillcolor="#50535C" stroked="f">
                <v:path arrowok="t"/>
                <v:fill/>
              </v:shape>
              <v:shape style="position:absolute;left:4651;top:1803;width:196;height:143" coordorigin="4651,1803" coordsize="196,143" path="m4729,1937l4703,1937,4718,1945,4724,1941,4729,1937e" filled="t" fillcolor="#50535C" stroked="f">
                <v:path arrowok="t"/>
                <v:fill/>
              </v:shape>
              <v:shape style="position:absolute;left:4651;top:1803;width:196;height:143" coordorigin="4651,1803" coordsize="196,143" path="m4834,1805l4824,1807,4844,1807,4843,1806,4838,1805,4834,1805e" filled="t" fillcolor="#50535C" stroked="f">
                <v:path arrowok="t"/>
                <v:fill/>
              </v:shape>
            </v:group>
            <v:group style="position:absolute;left:3646;top:1797;width:208;height:154" coordorigin="3646,1797" coordsize="208,154">
              <v:shape style="position:absolute;left:3646;top:1797;width:208;height:154" coordorigin="3646,1797" coordsize="208,154" path="m3783,1797l3780,1799,3778,1802,3770,1810,3759,1822,3745,1837,3726,1855,3698,1883,3692,1888,3687,1895,3673,1909,3659,1924,3646,1938,3646,1941,3650,1950,3653,1951,3663,1946,3665,1945,3674,1944,3681,1944,3699,1941,3735,1941,3740,1936,3743,1933,3752,1924,3792,1879,3805,1863,3819,1848,3832,1833,3847,1820,3854,1814,3853,1810,3848,1805,3793,1805,3790,1803,3786,1799,3785,1798,3783,1797e" filled="t" fillcolor="#50535C" stroked="f">
                <v:path arrowok="t"/>
                <v:fill/>
              </v:shape>
              <v:shape style="position:absolute;left:3646;top:1797;width:208;height:154" coordorigin="3646,1797" coordsize="208,154" path="m3735,1941l3699,1941,3711,1942,3728,1945,3733,1944,3735,1941e" filled="t" fillcolor="#50535C" stroked="f">
                <v:path arrowok="t"/>
                <v:fill/>
              </v:shape>
              <v:shape style="position:absolute;left:3646;top:1797;width:208;height:154" coordorigin="3646,1797" coordsize="208,154" path="m3681,1944l3674,1944,3680,1944,3681,1944e" filled="t" fillcolor="#50535C" stroked="f">
                <v:path arrowok="t"/>
                <v:fill/>
              </v:shape>
              <v:shape style="position:absolute;left:3646;top:1797;width:208;height:154" coordorigin="3646,1797" coordsize="208,154" path="m3822,1801l3809,1802,3803,1804,3793,1805,3848,1805,3847,1804,3827,1804,3822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37,1801l3827,1804,3847,1804,3845,1802,3841,1802,3837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45,1801l3841,1802,3845,1802e" filled="t" fillcolor="#50535C" stroked="f">
                <v:path arrowok="t"/>
                <v:fill/>
              </v:shape>
            </v:group>
            <v:group style="position:absolute;left:4073;top:1795;width:210;height:152" coordorigin="4073,1795" coordsize="210,152">
              <v:shape style="position:absolute;left:4073;top:1795;width:210;height:152" coordorigin="4073,1795" coordsize="210,152" path="m4212,1795l4209,1796,4187,1818,4169,1837,4157,1851,4143,1865,4127,1882,4113,1896,4098,1909,4084,1923,4081,1926,4078,1928,4073,1933,4073,1936,4077,1944,4081,1946,4091,1944,4117,1944,4122,1942,4128,1941,4150,1941,4150,1941,4160,1931,4174,1916,4189,1903,4191,1901,4192,1899,4202,1889,4210,1880,4220,1870,4234,1856,4279,1813,4281,1811,4282,1809,4280,1801,4227,1801,4221,1800,4212,1795e" filled="t" fillcolor="#50535C" stroked="f">
                <v:path arrowok="t"/>
                <v:fill/>
              </v:shape>
              <v:shape style="position:absolute;left:4073;top:1795;width:210;height:152" coordorigin="4073,1795" coordsize="210,152" path="m4117,1944l4091,1944,4096,1945,4106,1945,4112,1946,4117,1944e" filled="t" fillcolor="#50535C" stroked="f">
                <v:path arrowok="t"/>
                <v:fill/>
              </v:shape>
              <v:shape style="position:absolute;left:4073;top:1795;width:210;height:152" coordorigin="4073,1795" coordsize="210,152" path="m4150,1941l4128,1941,4137,1941,4141,1944,4145,1945,4148,1943,4150,1941e" filled="t" fillcolor="#50535C" stroked="f">
                <v:path arrowok="t"/>
                <v:fill/>
              </v:shape>
              <v:shape style="position:absolute;left:4073;top:1795;width:210;height:152" coordorigin="4073,1795" coordsize="210,152" path="m4235,1799l4233,1799,4227,1801,4280,1801,4280,1801,4247,1801,4235,1799e" filled="t" fillcolor="#50535C" stroked="f">
                <v:path arrowok="t"/>
                <v:fill/>
              </v:shape>
              <v:shape style="position:absolute;left:4073;top:1795;width:210;height:152" coordorigin="4073,1795" coordsize="210,152" path="m4278,1797l4257,1798,4247,1801,4280,1801,4279,1797,4278,1797e" filled="t" fillcolor="#50535C" stroked="f">
                <v:path arrowok="t"/>
                <v:fill/>
              </v:shape>
            </v:group>
            <v:group style="position:absolute;left:4219;top:1793;width:211;height:150" coordorigin="4219,1793" coordsize="211,150">
              <v:shape style="position:absolute;left:4219;top:1793;width:211;height:150" coordorigin="4219,1793" coordsize="211,150" path="m4359,1793l4350,1802,4342,1810,4327,1827,4285,1868,4271,1882,4264,1889,4256,1897,4245,1904,4243,1907,4232,1917,4226,1923,4224,1926,4219,1932,4219,1936,4224,1942,4228,1943,4235,1939,4238,1938,4283,1937,4299,1937,4312,1924,4342,1895,4344,1893,4349,1889,4361,1878,4375,1864,4407,1832,4421,1818,4427,1812,4430,1807,4424,1799,4383,1799,4376,1799,4369,1799,4359,1793e" filled="t" fillcolor="#50535C" stroked="f">
                <v:path arrowok="t"/>
                <v:fill/>
              </v:shape>
              <v:shape style="position:absolute;left:4219;top:1793;width:211;height:150" coordorigin="4219,1793" coordsize="211,150" path="m4299,1937l4283,1937,4284,1938,4293,1942,4298,1938,4299,1937e" filled="t" fillcolor="#50535C" stroked="f">
                <v:path arrowok="t"/>
                <v:fill/>
              </v:shape>
              <v:shape style="position:absolute;left:4219;top:1793;width:211;height:150" coordorigin="4219,1793" coordsize="211,150" path="m4411,1795l4400,1799,4383,1799,4424,1799,4417,1796,4411,1795e" filled="t" fillcolor="#50535C" stroked="f">
                <v:path arrowok="t"/>
                <v:fill/>
              </v:shape>
            </v:group>
            <v:group style="position:absolute;left:3933;top:1796;width:200;height:151" coordorigin="3933,1796" coordsize="200,151">
              <v:shape style="position:absolute;left:3933;top:1796;width:200;height:151" coordorigin="3933,1796" coordsize="200,151" path="m3985,1945l3965,1945,3975,1947,3980,1947,3985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3964,1945l3950,1945,3959,1946,3964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4071,1796l4064,1798,4060,1802,4052,1812,4047,1817,4041,1824,4014,1850,4001,1865,3987,1880,3972,1897,3958,1912,3944,1925,3942,1927,3939,1929,3933,1937,3936,1944,3936,1944,3946,1946,3950,1945,3964,1945,3965,1945,3985,1945,3991,1944,3997,1942,4011,1942,4012,1942,4015,1940,4017,1929,4033,1914,4078,1869,4111,1831,4118,1824,4128,1817,4129,1816,4135,1808,4134,1803,4080,1803,4078,1802,4076,1802,4071,1796e" filled="t" fillcolor="#50535C" stroked="f">
                <v:path arrowok="t"/>
                <v:fill/>
              </v:shape>
              <v:shape style="position:absolute;left:3933;top:1796;width:200;height:151" coordorigin="3933,1796" coordsize="200,151" path="m4011,1942l3997,1942,4006,1944,4009,1944,4011,1942e" filled="t" fillcolor="#50535C" stroked="f">
                <v:path arrowok="t"/>
                <v:fill/>
              </v:shape>
              <v:shape style="position:absolute;left:3933;top:1796;width:200;height:151" coordorigin="3933,1796" coordsize="200,151" path="m4119,1796l4092,1799,4080,1803,4134,1803,4132,1797,4119,1796e" filled="t" fillcolor="#50535C" stroked="f">
                <v:path arrowok="t"/>
                <v:fill/>
              </v:shape>
            </v:group>
            <v:group style="position:absolute;left:4366;top:1795;width:204;height:146" coordorigin="4366,1795" coordsize="204,146">
              <v:shape style="position:absolute;left:4366;top:1795;width:204;height:146" coordorigin="4366,1795" coordsize="204,146" path="m4502,1795l4500,1796,4496,1800,4467,1829,4453,1844,4437,1860,4422,1874,4408,1888,4399,1898,4390,1907,4376,1919,4373,1922,4366,1929,4366,1932,4371,1939,4374,1941,4384,1940,4392,1940,4407,1937,4426,1937,4430,1936,4431,1935,4444,1935,4446,1934,4451,1927,4452,1927,4460,1919,4468,1912,4478,1901,4503,1874,4520,1857,4534,1843,4549,1829,4565,1817,4570,1813,4570,1807,4563,1800,4562,1800,4511,1800,4502,1795e" filled="t" fillcolor="#50535C" stroked="f">
                <v:path arrowok="t"/>
                <v:fill/>
              </v:shape>
              <v:shape style="position:absolute;left:4366;top:1795;width:204;height:146" coordorigin="4366,1795" coordsize="204,146" path="m4392,1940l4384,1940,4390,1941,4392,1940e" filled="t" fillcolor="#50535C" stroked="f">
                <v:path arrowok="t"/>
                <v:fill/>
              </v:shape>
              <v:shape style="position:absolute;left:4366;top:1795;width:204;height:146" coordorigin="4366,1795" coordsize="204,146" path="m4426,1937l4407,1937,4419,1939,4426,1937e" filled="t" fillcolor="#50535C" stroked="f">
                <v:path arrowok="t"/>
                <v:fill/>
              </v:shape>
              <v:shape style="position:absolute;left:4366;top:1795;width:204;height:146" coordorigin="4366,1795" coordsize="204,146" path="m4444,1935l4431,1935,4440,1938,4444,1935e" filled="t" fillcolor="#50535C" stroked="f">
                <v:path arrowok="t"/>
                <v:fill/>
              </v:shape>
              <v:shape style="position:absolute;left:4366;top:1795;width:204;height:146" coordorigin="4366,1795" coordsize="204,146" path="m4559,1797l4547,1798,4536,1798,4518,1798,4511,1800,4562,1800,4561,1799,4561,1798,4536,1798,4561,1798,4559,1797e" filled="t" fillcolor="#50535C" stroked="f">
                <v:path arrowok="t"/>
                <v:fill/>
              </v:shape>
            </v:group>
            <v:group style="position:absolute;left:3791;top:1796;width:202;height:151" coordorigin="3791,1796" coordsize="202,151">
              <v:shape style="position:absolute;left:3791;top:1796;width:202;height:151" coordorigin="3791,1796" coordsize="202,151" path="m3926,1796l3926,1796,3916,1804,3914,1808,3909,1813,3856,1870,3844,1883,3825,1902,3794,1931,3793,1934,3791,1939,3792,1942,3799,1945,3802,1947,3806,1944,3808,1942,3810,1940,3851,1937,3858,1937,3863,1937,3875,1937,3878,1934,3885,1924,3890,1918,3917,1890,3931,1875,3946,1859,3960,1844,3974,1830,3990,1817,3991,1816,3992,1815,3993,1812,3994,1810,3993,1805,3943,1805,3938,1804,3926,1796e" filled="t" fillcolor="#50535C" stroked="f">
                <v:path arrowok="t"/>
                <v:fill/>
              </v:shape>
              <v:shape style="position:absolute;left:3791;top:1796;width:202;height:151" coordorigin="3791,1796" coordsize="202,151" path="m3858,1937l3851,1937,3851,1938,3858,1937e" filled="t" fillcolor="#50535C" stroked="f">
                <v:path arrowok="t"/>
                <v:fill/>
              </v:shape>
              <v:shape style="position:absolute;left:3791;top:1796;width:202;height:151" coordorigin="3791,1796" coordsize="202,151" path="m3987,1798l3969,1802,3959,1803,3943,1805,3993,1805,3992,1801,3987,1798e" filled="t" fillcolor="#50535C" stroked="f">
                <v:path arrowok="t"/>
                <v:fill/>
              </v:shape>
            </v:group>
            <v:group style="position:absolute;left:3220;top:1795;width:200;height:149" coordorigin="3220,1795" coordsize="200,149">
              <v:shape style="position:absolute;left:3220;top:1795;width:200;height:149" coordorigin="3220,1795" coordsize="200,149" path="m3349,1797l3346,1798,3342,1803,3341,1804,3296,1853,3284,1865,3267,1884,3232,1919,3225,1926,3220,1935,3227,1943,3236,1944,3255,1938,3265,1935,3303,1935,3306,1928,3308,1926,3356,1878,3385,1844,3399,1829,3413,1816,3419,1811,3419,1806,3415,1802,3363,1802,3349,1797e" filled="t" fillcolor="#50535C" stroked="f">
                <v:path arrowok="t"/>
                <v:fill/>
              </v:shape>
              <v:shape style="position:absolute;left:3220;top:1795;width:200;height:149" coordorigin="3220,1795" coordsize="200,149" path="m3299,1937l3285,1937,3296,1938,3299,1937e" filled="t" fillcolor="#50535C" stroked="f">
                <v:path arrowok="t"/>
                <v:fill/>
              </v:shape>
              <v:shape style="position:absolute;left:3220;top:1795;width:200;height:149" coordorigin="3220,1795" coordsize="200,149" path="m3303,1935l3265,1935,3280,1937,3299,1937,3302,1937,3303,1935e" filled="t" fillcolor="#50535C" stroked="f">
                <v:path arrowok="t"/>
                <v:fill/>
              </v:shape>
              <v:shape style="position:absolute;left:3220;top:1795;width:200;height:149" coordorigin="3220,1795" coordsize="200,149" path="m3406,1795l3388,1798,3363,1802,3415,1802,3410,1797,3406,1795e" filled="t" fillcolor="#50535C" stroked="f">
                <v:path arrowok="t"/>
                <v:fill/>
              </v:shape>
            </v:group>
            <v:group style="position:absolute;left:3365;top:1798;width:198;height:147" coordorigin="3365,1798" coordsize="198,147">
              <v:shape style="position:absolute;left:3365;top:1798;width:198;height:147" coordorigin="3365,1798" coordsize="198,147" path="m3495,1798l3494,1798,3484,1808,3466,1828,3452,1842,3438,1856,3429,1865,3420,1873,3409,1886,3407,1889,3397,1899,3369,1931,3367,1932,3365,1936,3365,1939,3368,1944,3375,1945,3380,1942,3382,1941,3390,1939,3413,1936,3442,1936,3442,1936,3447,1932,3472,1906,3490,1889,3502,1876,3532,1843,3545,1828,3559,1814,3563,1811,3563,1805,3557,1802,3515,1802,3505,1801,3495,1798e" filled="t" fillcolor="#50535C" stroked="f">
                <v:path arrowok="t"/>
                <v:fill/>
              </v:shape>
              <v:shape style="position:absolute;left:3365;top:1798;width:198;height:147" coordorigin="3365,1798" coordsize="198,147" path="m3442,1936l3413,1936,3432,1937,3438,1939,3442,1936e" filled="t" fillcolor="#50535C" stroked="f">
                <v:path arrowok="t"/>
                <v:fill/>
              </v:shape>
              <v:shape style="position:absolute;left:3365;top:1798;width:198;height:147" coordorigin="3365,1798" coordsize="198,147" path="m3533,1799l3515,1802,3557,1802,3555,1800,3553,1799,3540,1799,3533,1799e" filled="t" fillcolor="#50535C" stroked="f">
                <v:path arrowok="t"/>
                <v:fill/>
              </v:shape>
              <v:shape style="position:absolute;left:3365;top:1798;width:198;height:147" coordorigin="3365,1798" coordsize="198,147" path="m3551,1798l3540,1799,3553,1799,3551,1798e" filled="t" fillcolor="#50535C" stroked="f">
                <v:path arrowok="t"/>
                <v:fill/>
              </v:shape>
            </v:group>
            <v:group style="position:absolute;left:3511;top:1798;width:199;height:149" coordorigin="3511,1798" coordsize="199,149">
              <v:shape style="position:absolute;left:3511;top:1798;width:199;height:149" coordorigin="3511,1798" coordsize="199,149" path="m3639,1798l3635,1802,3631,1805,3609,1828,3565,1876,3550,1892,3520,1925,3517,1928,3511,1934,3511,1939,3515,1945,3523,1948,3530,1941,3546,1939,3553,1939,3564,1937,3581,1937,3590,1937,3591,1936,3596,1929,3600,1923,3610,1912,3638,1883,3644,1877,3649,1870,3662,1856,3669,1849,3686,1832,3694,1822,3705,1815,3707,1813,3708,1811,3710,1809,3708,1804,3707,1804,3658,1804,3649,1803,3639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591,1936e" filled="t" fillcolor="#50535C" stroked="f">
                <v:path arrowok="t"/>
                <v:fill/>
              </v:shape>
              <v:shape style="position:absolute;left:3511;top:1798;width:199;height:149" coordorigin="3511,1798" coordsize="199,149" path="m3671,1800l3658,1804,3707,1804,3706,1803,3689,1803,3684,1801,3675,1801,3671,1800e" filled="t" fillcolor="#50535C" stroked="f">
                <v:path arrowok="t"/>
                <v:fill/>
              </v:shape>
              <v:shape style="position:absolute;left:3511;top:1798;width:199;height:149" coordorigin="3511,1798" coordsize="199,149" path="m3695,1798l3689,1803,3706,1803,3704,1801,3698,1799,3695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684,1801l3675,1801,3684,1801,3684,1801e" filled="t" fillcolor="#50535C" stroked="f">
                <v:path arrowok="t"/>
                <v:fill/>
              </v:shape>
            </v:group>
            <v:group style="position:absolute;left:4508;top:1798;width:194;height:144" coordorigin="4508,1798" coordsize="194,144">
              <v:shape style="position:absolute;left:4508;top:1798;width:194;height:144" coordorigin="4508,1798" coordsize="194,144" path="m4581,1940l4566,1940,4577,1942,4579,1941,4581,1940e" filled="t" fillcolor="#50535C" stroked="f">
                <v:path arrowok="t"/>
                <v:fill/>
              </v:shape>
              <v:shape style="position:absolute;left:4508;top:1798;width:194;height:144" coordorigin="4508,1798" coordsize="194,144" path="m4554,1941l4527,1941,4531,1941,4537,1942,4541,1942,4554,1941e" filled="t" fillcolor="#50535C" stroked="f">
                <v:path arrowok="t"/>
                <v:fill/>
              </v:shape>
              <v:shape style="position:absolute;left:4508;top:1798;width:194;height:144" coordorigin="4508,1798" coordsize="194,144" path="m4638,1798l4635,1800,4626,1810,4620,1816,4568,1872,4521,1918,4510,1928,4509,1929,4508,1931,4512,1938,4516,1941,4527,1941,4554,1941,4566,1940,4581,1940,4589,1930,4637,1881,4646,1871,4659,1857,4673,1843,4688,1829,4703,1816,4703,1804,4702,1802,4672,1802,4667,1801,4649,1801,4646,1801,4638,1798e" filled="t" fillcolor="#50535C" stroked="f">
                <v:path arrowok="t"/>
                <v:fill/>
              </v:shape>
              <v:shape style="position:absolute;left:4508;top:1798;width:194;height:144" coordorigin="4508,1798" coordsize="194,144" path="m4684,1799l4672,1802,4702,1802,4700,1800,4687,1799,4684,1799e" filled="t" fillcolor="#50535C" stroked="f">
                <v:path arrowok="t"/>
                <v:fill/>
              </v:shape>
              <v:shape style="position:absolute;left:4508;top:1798;width:194;height:144" coordorigin="4508,1798" coordsize="194,144" path="m4662,1800l4649,1801,4667,1801,4662,1800e" filled="t" fillcolor="#50535C" stroked="f">
                <v:path arrowok="t"/>
                <v:fill/>
              </v:shape>
            </v:group>
            <v:group style="position:absolute;left:2781;top:1802;width:206;height:144" coordorigin="2781,1802" coordsize="206,144">
              <v:shape style="position:absolute;left:2781;top:1802;width:206;height:144" coordorigin="2781,1802" coordsize="206,144" path="m2914,1802l2910,1805,2904,1807,2896,1818,2891,1824,2862,1852,2849,1868,2842,1877,2835,1886,2822,1894,2821,1896,2816,1902,2812,1906,2801,1918,2793,1926,2781,1939,2783,1944,2794,1946,2800,1946,2815,1945,2823,1943,2839,1940,2847,1939,2877,1939,2881,1934,2885,1929,2891,1921,2902,1908,2918,1891,2932,1876,2975,1826,2979,1822,2988,1812,2986,1808,2930,1808,2922,1807,2920,1804,2916,1802,2915,1802,2914,1802e" filled="t" fillcolor="#50535C" stroked="f">
                <v:path arrowok="t"/>
                <v:fill/>
              </v:shape>
              <v:shape style="position:absolute;left:2781;top:1802;width:206;height:144" coordorigin="2781,1802" coordsize="206,144" path="m2877,1939l2847,1939,2860,1944,2866,1944,2874,1941,2876,1940,2877,1939e" filled="t" fillcolor="#50535C" stroked="f">
                <v:path arrowok="t"/>
                <v:fill/>
              </v:shape>
              <v:shape style="position:absolute;left:2781;top:1802;width:206;height:144" coordorigin="2781,1802" coordsize="206,144" path="m2971,1803l2963,1805,2960,1805,2945,1807,2935,1807,2930,1808,2986,1808,2986,1807,2975,1804,2971,1803e" filled="t" fillcolor="#50535C" stroked="f">
                <v:path arrowok="t"/>
                <v:fill/>
              </v:shape>
              <v:shape style="position:absolute;left:2781;top:1802;width:206;height:144" coordorigin="2781,1802" coordsize="206,144" path="m2916,1802l2915,1802,2916,1802e" filled="t" fillcolor="#50535C" stroked="f">
                <v:path arrowok="t"/>
                <v:fill/>
              </v:shape>
            </v:group>
            <v:group style="position:absolute;left:2931;top:1799;width:203;height:153" coordorigin="2931,1799" coordsize="203,153">
              <v:shape style="position:absolute;left:2931;top:1799;width:203;height:153" coordorigin="2931,1799" coordsize="203,153" path="m3065,1800l3061,1802,3053,1809,3038,1823,3007,1852,3006,1854,2974,1890,2959,1907,2947,1923,2934,1938,2931,1940,2931,1942,2934,1951,2938,1952,2945,1951,2947,1950,2949,1950,2969,1947,2989,1946,2991,1946,3007,1946,3011,1939,3014,1936,3022,1927,3029,1921,3041,1907,3047,1900,3055,1893,3068,1879,3082,1863,3094,1847,3107,1832,3113,1826,3120,1820,3134,1810,3132,1803,3128,1802,3106,1802,3105,1802,3088,1802,3082,1801,3076,1801,3065,1800e" filled="t" fillcolor="#50535C" stroked="f">
                <v:path arrowok="t"/>
                <v:fill/>
              </v:shape>
              <v:shape style="position:absolute;left:2931;top:1799;width:203;height:153" coordorigin="2931,1799" coordsize="203,153" path="m3007,1946l2991,1946,2994,1947,3004,1949,3005,1949,3007,1946e" filled="t" fillcolor="#50535C" stroked="f">
                <v:path arrowok="t"/>
                <v:fill/>
              </v:shape>
              <v:shape style="position:absolute;left:2931;top:1799;width:203;height:153" coordorigin="2931,1799" coordsize="203,153" path="m3120,1799l3112,1802,3106,1802,3128,1802,3123,1799,3120,1799e" filled="t" fillcolor="#50535C" stroked="f">
                <v:path arrowok="t"/>
                <v:fill/>
              </v:shape>
              <v:shape style="position:absolute;left:2931;top:1799;width:203;height:153" coordorigin="2931,1799" coordsize="203,153" path="m3096,1801l3092,1801,3088,1801,3088,1802,3105,1802,3096,1801e" filled="t" fillcolor="#50535C" stroked="f">
                <v:path arrowok="t"/>
                <v:fill/>
              </v:shape>
            </v:group>
            <v:group style="position:absolute;left:3073;top:1800;width:190;height:146" coordorigin="3073,1800" coordsize="190,146">
              <v:shape style="position:absolute;left:3073;top:1800;width:190;height:146" coordorigin="3073,1800" coordsize="190,146" path="m3199,1802l3196,1804,3094,1911,3086,1920,3078,1928,3077,1929,3073,1934,3075,1940,3084,1944,3087,1945,3102,1943,3112,1942,3129,1939,3135,1939,3152,1939,3157,1932,3160,1926,3169,1918,3181,1904,3196,1888,3208,1876,3225,1857,3237,1841,3263,1810,3261,1808,3261,1807,3215,1807,3199,1802e" filled="t" fillcolor="#50535C" stroked="f">
                <v:path arrowok="t"/>
                <v:fill/>
              </v:shape>
              <v:shape style="position:absolute;left:3073;top:1800;width:190;height:146" coordorigin="3073,1800" coordsize="190,146" path="m3152,1939l3135,1939,3146,1944,3150,1942,3152,1939e" filled="t" fillcolor="#50535C" stroked="f">
                <v:path arrowok="t"/>
                <v:fill/>
              </v:shape>
              <v:shape style="position:absolute;left:3073;top:1800;width:190;height:146" coordorigin="3073,1800" coordsize="190,146" path="m3246,1800l3227,1804,3215,1807,3261,1807,3260,1804,3252,1802,3246,1800e" filled="t" fillcolor="#50535C" stroked="f">
                <v:path arrowok="t"/>
                <v:fill/>
              </v:shape>
            </v:group>
            <v:group style="position:absolute;left:2646;top:1803;width:196;height:143" coordorigin="2646,1803" coordsize="196,143">
              <v:shape style="position:absolute;left:2646;top:1803;width:196;height:143" coordorigin="2646,1803" coordsize="196,143" path="m2777,1803l2774,1805,2771,1808,2714,1866,2686,1894,2672,1909,2665,1916,2659,1925,2646,1934,2647,1940,2659,1945,2665,1946,2676,1943,2679,1942,2690,1940,2697,1937,2723,1937,2726,1935,2727,1933,2746,1910,2761,1893,2773,1881,2791,1863,2841,1810,2839,1809,2838,1807,2818,1807,2812,1806,2796,1805,2786,1804,2777,1803e" filled="t" fillcolor="#50535C" stroked="f">
                <v:path arrowok="t"/>
                <v:fill/>
              </v:shape>
              <v:shape style="position:absolute;left:2646;top:1803;width:196;height:143" coordorigin="2646,1803" coordsize="196,143" path="m2723,1937l2697,1937,2712,1945,2718,1941,2723,1937e" filled="t" fillcolor="#50535C" stroked="f">
                <v:path arrowok="t"/>
                <v:fill/>
              </v:shape>
              <v:shape style="position:absolute;left:2646;top:1803;width:196;height:143" coordorigin="2646,1803" coordsize="196,143" path="m2828,1805l2818,1807,2838,1807,2838,1806,2832,1805,2828,1805e" filled="t" fillcolor="#50535C" stroked="f">
                <v:path arrowok="t"/>
                <v:fill/>
              </v:shape>
            </v:group>
            <v:group style="position:absolute;left:7669;top:1797;width:208;height:154" coordorigin="7669,1797" coordsize="208,154">
              <v:shape style="position:absolute;left:7669;top:1797;width:208;height:154" coordorigin="7669,1797" coordsize="208,154" path="m7807,1797l7804,1799,7801,1802,7793,1810,7782,1822,7768,1837,7749,1855,7721,1883,7715,1888,7711,1895,7696,1909,7683,1924,7669,1938,7669,1941,7673,1950,7676,1951,7686,1946,7688,1945,7697,1944,7704,1944,7722,1941,7758,1941,7763,1936,7767,1933,7775,1924,7815,1879,7829,1863,7842,1848,7855,1833,7870,1820,7877,1814,7876,1810,7871,1805,7816,1805,7813,1803,7810,1799,7808,1798,7807,1797e" filled="t" fillcolor="#50535C" stroked="f">
                <v:path arrowok="t"/>
                <v:fill/>
              </v:shape>
              <v:shape style="position:absolute;left:7669;top:1797;width:208;height:154" coordorigin="7669,1797" coordsize="208,154" path="m7758,1941l7722,1941,7734,1942,7751,1945,7756,1944,7758,1941e" filled="t" fillcolor="#50535C" stroked="f">
                <v:path arrowok="t"/>
                <v:fill/>
              </v:shape>
              <v:shape style="position:absolute;left:7669;top:1797;width:208;height:154" coordorigin="7669,1797" coordsize="208,154" path="m7704,1944l7697,1944,7703,1944,7704,1944e" filled="t" fillcolor="#50535C" stroked="f">
                <v:path arrowok="t"/>
                <v:fill/>
              </v:shape>
              <v:shape style="position:absolute;left:7669;top:1797;width:208;height:154" coordorigin="7669,1797" coordsize="208,154" path="m7845,1801l7833,1802,7826,1804,7816,1805,7871,1805,7871,1804,7851,1804,7845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0,1801l7851,1804,7871,1804,7868,1802,7865,1802,7860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8,1801l7865,1802,7868,1802e" filled="t" fillcolor="#50535C" stroked="f">
                <v:path arrowok="t"/>
                <v:fill/>
              </v:shape>
            </v:group>
            <v:group style="position:absolute;left:8096;top:1795;width:210;height:152" coordorigin="8096,1795" coordsize="210,152">
              <v:shape style="position:absolute;left:8096;top:1795;width:210;height:152" coordorigin="8096,1795" coordsize="210,152" path="m8235,1795l8232,1796,8210,1818,8193,1837,8180,1851,8166,1865,8150,1882,8136,1896,8122,1909,8107,1923,8105,1926,8102,1928,8096,1933,8096,1936,8100,1944,8104,1946,8115,1944,8140,1944,8146,1942,8151,1941,8173,1941,8173,1941,8184,1931,8197,1916,8212,1903,8214,1901,8216,1899,8225,1889,8233,1880,8243,1870,8257,1856,8302,1813,8304,1811,8306,1809,8304,1801,8250,1801,8245,1800,8235,1795e" filled="t" fillcolor="#50535C" stroked="f">
                <v:path arrowok="t"/>
                <v:fill/>
              </v:shape>
              <v:shape style="position:absolute;left:8096;top:1795;width:210;height:152" coordorigin="8096,1795" coordsize="210,152" path="m8140,1944l8115,1944,8119,1945,8129,1945,8135,1946,8140,1944e" filled="t" fillcolor="#50535C" stroked="f">
                <v:path arrowok="t"/>
                <v:fill/>
              </v:shape>
              <v:shape style="position:absolute;left:8096;top:1795;width:210;height:152" coordorigin="8096,1795" coordsize="210,152" path="m8173,1941l8151,1941,8161,1941,8164,1944,8169,1945,8171,1943,8173,1941e" filled="t" fillcolor="#50535C" stroked="f">
                <v:path arrowok="t"/>
                <v:fill/>
              </v:shape>
              <v:shape style="position:absolute;left:8096;top:1795;width:210;height:152" coordorigin="8096,1795" coordsize="210,152" path="m8258,1799l8257,1799,8250,1801,8304,1801,8304,1801,8270,1801,8258,1799e" filled="t" fillcolor="#50535C" stroked="f">
                <v:path arrowok="t"/>
                <v:fill/>
              </v:shape>
              <v:shape style="position:absolute;left:8096;top:1795;width:210;height:152" coordorigin="8096,1795" coordsize="210,152" path="m8301,1797l8281,1798,8270,1801,8304,1801,8303,1797,8301,1797e" filled="t" fillcolor="#50535C" stroked="f">
                <v:path arrowok="t"/>
                <v:fill/>
              </v:shape>
            </v:group>
            <v:group style="position:absolute;left:8242;top:1793;width:211;height:150" coordorigin="8242,1793" coordsize="211,150">
              <v:shape style="position:absolute;left:8242;top:1793;width:211;height:150" coordorigin="8242,1793" coordsize="211,150" path="m8383,1793l8374,1802,8365,1810,8350,1827,8308,1868,8294,1882,8287,1889,8280,1897,8268,1904,8266,1907,8256,1917,8249,1923,8247,1926,8242,1932,8243,1936,8248,1942,8252,1943,8259,1939,8261,1938,8306,1937,8322,1937,8335,1924,8366,1895,8367,1893,8372,1889,8385,1878,8398,1864,8430,1832,8444,1818,8450,1812,8453,1807,8447,1799,8406,1799,8399,1799,8392,1799,8383,1793e" filled="t" fillcolor="#50535C" stroked="f">
                <v:path arrowok="t"/>
                <v:fill/>
              </v:shape>
              <v:shape style="position:absolute;left:8242;top:1793;width:211;height:150" coordorigin="8242,1793" coordsize="211,150" path="m8322,1937l8306,1937,8308,1938,8316,1942,8321,1938,8322,1937e" filled="t" fillcolor="#50535C" stroked="f">
                <v:path arrowok="t"/>
                <v:fill/>
              </v:shape>
              <v:shape style="position:absolute;left:8242;top:1793;width:211;height:150" coordorigin="8242,1793" coordsize="211,150" path="m8434,1795l8423,1799,8406,1799,8447,1799,8441,1796,8434,1795e" filled="t" fillcolor="#50535C" stroked="f">
                <v:path arrowok="t"/>
                <v:fill/>
              </v:shape>
            </v:group>
            <v:group style="position:absolute;left:7957;top:1796;width:200;height:151" coordorigin="7957,1796" coordsize="200,151">
              <v:shape style="position:absolute;left:7957;top:1796;width:200;height:151" coordorigin="7957,1796" coordsize="200,151" path="m8008,1945l7988,1945,7998,1947,8003,1947,8008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7987,1945l7973,1945,7982,1946,7987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8095,1796l8087,1798,8083,1802,8075,1812,8070,1817,8064,1824,8038,1850,8024,1865,8010,1880,7996,1897,7981,1912,7967,1925,7965,1927,7963,1929,7957,1937,7959,1944,7959,1944,7970,1946,7973,1945,7987,1945,7988,1945,8008,1945,8014,1944,8021,1942,8035,1942,8035,1942,8038,1940,8040,1929,8056,1914,8101,1869,8134,1831,8141,1824,8151,1817,8152,1816,8158,1808,8157,1803,8103,1803,8102,1802,8099,1802,8095,1796e" filled="t" fillcolor="#50535C" stroked="f">
                <v:path arrowok="t"/>
                <v:fill/>
              </v:shape>
              <v:shape style="position:absolute;left:7957;top:1796;width:200;height:151" coordorigin="7957,1796" coordsize="200,151" path="m8035,1942l8021,1942,8030,1944,8032,1944,8035,1942e" filled="t" fillcolor="#50535C" stroked="f">
                <v:path arrowok="t"/>
                <v:fill/>
              </v:shape>
              <v:shape style="position:absolute;left:7957;top:1796;width:200;height:151" coordorigin="7957,1796" coordsize="200,151" path="m8143,1796l8115,1799,8103,1803,8157,1803,8155,1797,8143,1796e" filled="t" fillcolor="#50535C" stroked="f">
                <v:path arrowok="t"/>
                <v:fill/>
              </v:shape>
            </v:group>
            <v:group style="position:absolute;left:8389;top:1795;width:204;height:146" coordorigin="8389,1795" coordsize="204,146">
              <v:shape style="position:absolute;left:8389;top:1795;width:204;height:146" coordorigin="8389,1795" coordsize="204,146" path="m8526,1795l8523,1796,8519,1800,8491,1829,8476,1844,8460,1860,8446,1874,8431,1888,8422,1898,8414,1907,8399,1919,8396,1922,8389,1929,8389,1932,8394,1939,8397,1941,8407,1940,8415,1940,8430,1937,8449,1937,8453,1936,8454,1935,8467,1935,8469,1934,8474,1927,8475,1927,8483,1919,8491,1912,8501,1901,8526,1874,8543,1857,8558,1843,8572,1829,8588,1817,8593,1813,8593,1807,8587,1800,8586,1800,8534,1800,8526,1795e" filled="t" fillcolor="#50535C" stroked="f">
                <v:path arrowok="t"/>
                <v:fill/>
              </v:shape>
              <v:shape style="position:absolute;left:8389;top:1795;width:204;height:146" coordorigin="8389,1795" coordsize="204,146" path="m8415,1940l8407,1940,8413,1941,8415,1940e" filled="t" fillcolor="#50535C" stroked="f">
                <v:path arrowok="t"/>
                <v:fill/>
              </v:shape>
              <v:shape style="position:absolute;left:8389;top:1795;width:204;height:146" coordorigin="8389,1795" coordsize="204,146" path="m8449,1937l8430,1937,8442,1939,8449,1937e" filled="t" fillcolor="#50535C" stroked="f">
                <v:path arrowok="t"/>
                <v:fill/>
              </v:shape>
              <v:shape style="position:absolute;left:8389;top:1795;width:204;height:146" coordorigin="8389,1795" coordsize="204,146" path="m8467,1935l8454,1935,8463,1938,8467,1935e" filled="t" fillcolor="#50535C" stroked="f">
                <v:path arrowok="t"/>
                <v:fill/>
              </v:shape>
              <v:shape style="position:absolute;left:8389;top:1795;width:204;height:146" coordorigin="8389,1795" coordsize="204,146" path="m8582,1797l8570,1798,8559,1798,8541,1798,8534,1800,8586,1800,8585,1799,8584,1798,8559,1798,8584,1798,8582,1797e" filled="t" fillcolor="#50535C" stroked="f">
                <v:path arrowok="t"/>
                <v:fill/>
              </v:shape>
            </v:group>
            <v:group style="position:absolute;left:7815;top:1796;width:202;height:151" coordorigin="7815,1796" coordsize="202,151">
              <v:shape style="position:absolute;left:7815;top:1796;width:202;height:151" coordorigin="7815,1796" coordsize="202,151" path="m7949,1796l7949,1796,7939,1804,7937,1808,7933,1813,7879,1870,7868,1883,7848,1902,7817,1931,7816,1934,7815,1939,7816,1942,7822,1945,7826,1947,7829,1944,7831,1942,7833,1940,7874,1937,7881,1937,7886,1937,7898,1937,7902,1934,7909,1924,7913,1918,7940,1890,7954,1875,7970,1859,7983,1844,7998,1830,8013,1817,8014,1816,8015,1815,8017,1812,8017,1810,8016,1805,7966,1805,7961,1804,7949,1796e" filled="t" fillcolor="#50535C" stroked="f">
                <v:path arrowok="t"/>
                <v:fill/>
              </v:shape>
              <v:shape style="position:absolute;left:7815;top:1796;width:202;height:151" coordorigin="7815,1796" coordsize="202,151" path="m7881,1937l7874,1937,7874,1938,7881,1937e" filled="t" fillcolor="#50535C" stroked="f">
                <v:path arrowok="t"/>
                <v:fill/>
              </v:shape>
              <v:shape style="position:absolute;left:7815;top:1796;width:202;height:151" coordorigin="7815,1796" coordsize="202,151" path="m8010,1798l7993,1802,7982,1803,7966,1805,8016,1805,8015,1801,8010,1798e" filled="t" fillcolor="#50535C" stroked="f">
                <v:path arrowok="t"/>
                <v:fill/>
              </v:shape>
            </v:group>
            <v:group style="position:absolute;left:7243;top:1795;width:200;height:149" coordorigin="7243,1795" coordsize="200,149">
              <v:shape style="position:absolute;left:7243;top:1795;width:200;height:149" coordorigin="7243,1795" coordsize="200,149" path="m7373,1797l7369,1798,7365,1803,7364,1804,7319,1853,7308,1865,7290,1884,7256,1919,7249,1926,7243,1935,7250,1943,7259,1944,7278,1938,7288,1935,7326,1935,7330,1928,7332,1926,7379,1878,7408,1844,7422,1829,7437,1816,7443,1811,7442,1806,7438,1802,7386,1802,7373,179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3,1937l7308,1937,7319,1938,7323,193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6,1935l7288,1935,7304,1937,7323,1937,7325,1937,7326,1935e" filled="t" fillcolor="#50535C" stroked="f">
                <v:path arrowok="t"/>
                <v:fill/>
              </v:shape>
              <v:shape style="position:absolute;left:7243;top:1795;width:200;height:149" coordorigin="7243,1795" coordsize="200,149" path="m7430,1795l7411,1798,7386,1802,7438,1802,7433,1797,7430,1795e" filled="t" fillcolor="#50535C" stroked="f">
                <v:path arrowok="t"/>
                <v:fill/>
              </v:shape>
            </v:group>
            <v:group style="position:absolute;left:7388;top:1798;width:198;height:147" coordorigin="7388,1798" coordsize="198,147">
              <v:shape style="position:absolute;left:7388;top:1798;width:198;height:147" coordorigin="7388,1798" coordsize="198,147" path="m7518,1798l7517,1798,7507,1808,7489,1828,7476,1842,7461,1856,7452,1865,7443,1873,7432,1886,7430,1889,7421,1899,7392,1931,7390,1932,7388,1936,7389,1939,7392,1944,7399,1945,7404,1942,7405,1941,7413,1939,7436,1936,7466,1936,7466,1936,7470,1932,7495,1906,7513,1889,7525,1876,7555,1843,7568,1828,7583,1814,7587,1811,7586,1805,7580,1802,7539,1802,7528,1801,7518,1798e" filled="t" fillcolor="#50535C" stroked="f">
                <v:path arrowok="t"/>
                <v:fill/>
              </v:shape>
              <v:shape style="position:absolute;left:7388;top:1798;width:198;height:147" coordorigin="7388,1798" coordsize="198,147" path="m7466,1936l7436,1936,7455,1937,7462,1939,7466,1936e" filled="t" fillcolor="#50535C" stroked="f">
                <v:path arrowok="t"/>
                <v:fill/>
              </v:shape>
              <v:shape style="position:absolute;left:7388;top:1798;width:198;height:147" coordorigin="7388,1798" coordsize="198,147" path="m7556,1799l7539,1802,7580,1802,7578,1800,7577,1799,7563,1799,7556,1799e" filled="t" fillcolor="#50535C" stroked="f">
                <v:path arrowok="t"/>
                <v:fill/>
              </v:shape>
              <v:shape style="position:absolute;left:7388;top:1798;width:198;height:147" coordorigin="7388,1798" coordsize="198,147" path="m7574,1798l7563,1799,7577,1799,7574,1798e" filled="t" fillcolor="#50535C" stroked="f">
                <v:path arrowok="t"/>
                <v:fill/>
              </v:shape>
            </v:group>
            <v:group style="position:absolute;left:7534;top:1798;width:199;height:149" coordorigin="7534,1798" coordsize="199,149">
              <v:shape style="position:absolute;left:7534;top:1798;width:199;height:149" coordorigin="7534,1798" coordsize="199,149" path="m7662,1798l7658,1802,7654,1805,7633,1828,7588,1876,7573,1892,7544,1925,7540,1928,7535,1934,7534,1939,7539,1945,7546,1948,7554,1941,7570,1939,7576,1939,7587,1937,7604,1937,7613,1937,7614,1936,7620,1929,7623,1923,7634,1912,7661,1883,7667,1877,7672,1870,7685,1856,7692,1849,7709,1832,7717,1822,7728,1815,7730,1813,7731,1811,7733,1809,7731,1804,7730,1804,7681,1804,7672,1803,7662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614,1936e" filled="t" fillcolor="#50535C" stroked="f">
                <v:path arrowok="t"/>
                <v:fill/>
              </v:shape>
              <v:shape style="position:absolute;left:7534;top:1798;width:199;height:149" coordorigin="7534,1798" coordsize="199,149" path="m7694,1800l7681,1804,7730,1804,7730,1803,7712,1803,7708,1801,7698,1801,7694,1800e" filled="t" fillcolor="#50535C" stroked="f">
                <v:path arrowok="t"/>
                <v:fill/>
              </v:shape>
              <v:shape style="position:absolute;left:7534;top:1798;width:199;height:149" coordorigin="7534,1798" coordsize="199,149" path="m7718,1798l7712,1803,7730,1803,7728,1801,7721,1799,7718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707,1801l7698,1801,7708,1801,7707,1801e" filled="t" fillcolor="#50535C" stroked="f">
                <v:path arrowok="t"/>
                <v:fill/>
              </v:shape>
            </v:group>
            <v:group style="position:absolute;left:8531;top:1798;width:194;height:144" coordorigin="8531,1798" coordsize="194,144">
              <v:shape style="position:absolute;left:8531;top:1798;width:194;height:144" coordorigin="8531,1798" coordsize="194,144" path="m8604,1940l8589,1940,8600,1942,8602,1941,8604,1940e" filled="t" fillcolor="#50535C" stroked="f">
                <v:path arrowok="t"/>
                <v:fill/>
              </v:shape>
              <v:shape style="position:absolute;left:8531;top:1798;width:194;height:144" coordorigin="8531,1798" coordsize="194,144" path="m8577,1941l8551,1941,8554,1941,8561,1942,8564,1942,8577,1941e" filled="t" fillcolor="#50535C" stroked="f">
                <v:path arrowok="t"/>
                <v:fill/>
              </v:shape>
              <v:shape style="position:absolute;left:8531;top:1798;width:194;height:144" coordorigin="8531,1798" coordsize="194,144" path="m8661,1798l8658,1800,8649,1810,8643,1816,8591,1872,8544,1918,8533,1928,8532,1929,8531,1931,8535,1938,8540,1941,8551,1941,8577,1941,8589,1940,8604,1940,8612,1930,8660,1881,8669,1871,8682,1857,8696,1843,8711,1829,8727,1816,8727,1804,8725,1802,8696,1802,8691,1801,8673,1801,8669,1801,8661,1798e" filled="t" fillcolor="#50535C" stroked="f">
                <v:path arrowok="t"/>
                <v:fill/>
              </v:shape>
              <v:shape style="position:absolute;left:8531;top:1798;width:194;height:144" coordorigin="8531,1798" coordsize="194,144" path="m8708,1799l8696,1802,8725,1802,8723,1800,8710,1799,8708,1799e" filled="t" fillcolor="#50535C" stroked="f">
                <v:path arrowok="t"/>
                <v:fill/>
              </v:shape>
              <v:shape style="position:absolute;left:8531;top:1798;width:194;height:144" coordorigin="8531,1798" coordsize="194,144" path="m8686,1800l8673,1801,8691,1801,8686,1800e" filled="t" fillcolor="#50535C" stroked="f">
                <v:path arrowok="t"/>
                <v:fill/>
              </v:shape>
            </v:group>
            <v:group style="position:absolute;left:6804;top:1802;width:206;height:144" coordorigin="6804,1802" coordsize="206,144">
              <v:shape style="position:absolute;left:6804;top:1802;width:206;height:144" coordorigin="6804,1802" coordsize="206,144" path="m6937,1802l6933,1805,6928,1807,6920,1818,6914,1824,6885,1852,6872,1868,6865,1877,6858,1886,6846,1894,6844,1896,6839,1902,6836,1906,6824,1918,6816,1926,6804,1939,6806,1944,6818,1946,6824,1946,6838,1945,6846,1943,6862,1940,6870,1939,6900,1939,6905,1934,6908,1929,6914,1921,6925,1908,6942,1891,6955,1876,6998,1826,7002,1822,7011,1812,7010,1808,6953,1808,6945,1807,6943,1804,6940,1802,6939,1802,6937,1802e" filled="t" fillcolor="#50535C" stroked="f">
                <v:path arrowok="t"/>
                <v:fill/>
              </v:shape>
              <v:shape style="position:absolute;left:6804;top:1802;width:206;height:144" coordorigin="6804,1802" coordsize="206,144" path="m6900,1939l6870,1939,6883,1944,6889,1944,6897,1941,6899,1940,6900,1939e" filled="t" fillcolor="#50535C" stroked="f">
                <v:path arrowok="t"/>
                <v:fill/>
              </v:shape>
              <v:shape style="position:absolute;left:6804;top:1802;width:206;height:144" coordorigin="6804,1802" coordsize="206,144" path="m6994,1803l6986,1805,6983,1805,6968,1807,6958,1807,6953,1808,7010,1808,7010,1807,6999,1804,6994,1803e" filled="t" fillcolor="#50535C" stroked="f">
                <v:path arrowok="t"/>
                <v:fill/>
              </v:shape>
              <v:shape style="position:absolute;left:6804;top:1802;width:206;height:144" coordorigin="6804,1802" coordsize="206,144" path="m6940,1802l6939,1802,6940,1802e" filled="t" fillcolor="#50535C" stroked="f">
                <v:path arrowok="t"/>
                <v:fill/>
              </v:shape>
            </v:group>
            <v:group style="position:absolute;left:6954;top:1799;width:203;height:153" coordorigin="6954,1799" coordsize="203,153">
              <v:shape style="position:absolute;left:6954;top:1799;width:203;height:153" coordorigin="6954,1799" coordsize="203,153" path="m7088,1800l7084,1802,7076,1809,7062,1823,7031,1852,7029,1854,6997,1890,6982,1907,6970,1923,6957,1938,6955,1940,6954,1942,6957,1951,6961,1952,6968,1951,6970,1950,6972,1950,6992,1947,7012,1946,7015,1946,7030,1946,7035,1939,7037,1936,7046,1927,7052,1921,7065,1907,7070,1900,7078,1893,7092,1879,7105,1863,7117,1847,7130,1832,7136,1826,7143,1820,7157,1810,7156,1803,7151,1802,7129,1802,7129,1802,7111,1802,7105,1801,7099,1801,7088,1800e" filled="t" fillcolor="#50535C" stroked="f">
                <v:path arrowok="t"/>
                <v:fill/>
              </v:shape>
              <v:shape style="position:absolute;left:6954;top:1799;width:203;height:153" coordorigin="6954,1799" coordsize="203,153" path="m7030,1946l7015,1946,7017,1947,7028,1949,7028,1949,7030,1946e" filled="t" fillcolor="#50535C" stroked="f">
                <v:path arrowok="t"/>
                <v:fill/>
              </v:shape>
              <v:shape style="position:absolute;left:6954;top:1799;width:203;height:153" coordorigin="6954,1799" coordsize="203,153" path="m7143,1799l7135,1802,7129,1802,7151,1802,7146,1799,7143,1799e" filled="t" fillcolor="#50535C" stroked="f">
                <v:path arrowok="t"/>
                <v:fill/>
              </v:shape>
              <v:shape style="position:absolute;left:6954;top:1799;width:203;height:153" coordorigin="6954,1799" coordsize="203,153" path="m7119,1801l7115,1801,7111,1801,7111,1802,7129,1802,7119,1801e" filled="t" fillcolor="#50535C" stroked="f">
                <v:path arrowok="t"/>
                <v:fill/>
              </v:shape>
            </v:group>
            <v:group style="position:absolute;left:7097;top:1800;width:190;height:146" coordorigin="7097,1800" coordsize="190,146">
              <v:shape style="position:absolute;left:7097;top:1800;width:190;height:146" coordorigin="7097,1800" coordsize="190,146" path="m7222,1802l7219,1804,7117,1911,7109,1920,7101,1928,7101,1929,7097,1934,7098,1940,7107,1944,7111,1945,7125,1943,7135,1942,7152,1939,7158,1939,7175,1939,7180,1932,7183,1926,7192,1918,7205,1904,7219,1888,7231,1876,7248,1857,7261,1841,7286,1810,7285,1808,7284,1807,7238,1807,7222,1802e" filled="t" fillcolor="#50535C" stroked="f">
                <v:path arrowok="t"/>
                <v:fill/>
              </v:shape>
              <v:shape style="position:absolute;left:7097;top:1800;width:190;height:146" coordorigin="7097,1800" coordsize="190,146" path="m7175,1939l7158,1939,7169,1944,7173,1942,7175,1939e" filled="t" fillcolor="#50535C" stroked="f">
                <v:path arrowok="t"/>
                <v:fill/>
              </v:shape>
              <v:shape style="position:absolute;left:7097;top:1800;width:190;height:146" coordorigin="7097,1800" coordsize="190,146" path="m7269,1800l7251,1804,7238,1807,7284,1807,7283,1804,7275,1802,7269,1800e" filled="t" fillcolor="#50535C" stroked="f">
                <v:path arrowok="t"/>
                <v:fill/>
              </v:shape>
            </v:group>
            <v:group style="position:absolute;left:6669;top:1803;width:196;height:143" coordorigin="6669,1803" coordsize="196,143">
              <v:shape style="position:absolute;left:6669;top:1803;width:196;height:143" coordorigin="6669,1803" coordsize="196,143" path="m6800,1803l6798,1805,6795,1808,6737,1866,6710,1894,6696,1909,6688,1916,6682,1925,6669,1934,6670,1940,6682,1945,6689,1946,6699,1943,6702,1942,6713,1940,6721,1937,6746,1937,6749,1935,6750,1933,6770,1910,6785,1893,6797,1881,6815,1863,6865,1810,6863,1809,6862,1807,6841,1807,6835,1806,6819,1805,6810,1804,6800,1803e" filled="t" fillcolor="#50535C" stroked="f">
                <v:path arrowok="t"/>
                <v:fill/>
              </v:shape>
              <v:shape style="position:absolute;left:6669;top:1803;width:196;height:143" coordorigin="6669,1803" coordsize="196,143" path="m6746,1937l6721,1937,6736,1945,6741,1941,6746,1937e" filled="t" fillcolor="#50535C" stroked="f">
                <v:path arrowok="t"/>
                <v:fill/>
              </v:shape>
              <v:shape style="position:absolute;left:6669;top:1803;width:196;height:143" coordorigin="6669,1803" coordsize="196,143" path="m6852,1805l6841,1807,6862,1807,6861,1806,6856,1805,6852,1805e" filled="t" fillcolor="#50535C" stroked="f">
                <v:path arrowok="t"/>
                <v:fill/>
              </v:shape>
            </v:group>
            <v:group style="position:absolute;left:9681;top:1797;width:208;height:154" coordorigin="9681,1797" coordsize="208,154">
              <v:shape style="position:absolute;left:9681;top:1797;width:208;height:154" coordorigin="9681,1797" coordsize="208,154" path="m9819,1797l9816,1799,9813,1802,9806,1810,9795,1822,9780,1837,9761,1855,9733,1883,9727,1888,9723,1895,9708,1909,9695,1924,9681,1938,9681,1941,9685,1950,9689,1951,9698,1946,9700,1945,9709,1944,9716,1944,9734,1941,9770,1941,9775,1936,9779,1933,9787,1924,9827,1879,9841,1863,9854,1848,9867,1833,9882,1820,9889,1814,9888,1810,9883,1805,9828,1805,9825,1803,9822,1799,9820,1798,9819,1797e" filled="t" fillcolor="#50535C" stroked="f">
                <v:path arrowok="t"/>
                <v:fill/>
              </v:shape>
              <v:shape style="position:absolute;left:9681;top:1797;width:208;height:154" coordorigin="9681,1797" coordsize="208,154" path="m9770,1941l9734,1941,9746,1942,9763,1945,9768,1944,9770,1941e" filled="t" fillcolor="#50535C" stroked="f">
                <v:path arrowok="t"/>
                <v:fill/>
              </v:shape>
              <v:shape style="position:absolute;left:9681;top:1797;width:208;height:154" coordorigin="9681,1797" coordsize="208,154" path="m9716,1944l9709,1944,9715,1944,9716,1944e" filled="t" fillcolor="#50535C" stroked="f">
                <v:path arrowok="t"/>
                <v:fill/>
              </v:shape>
              <v:shape style="position:absolute;left:9681;top:1797;width:208;height:154" coordorigin="9681,1797" coordsize="208,154" path="m9857,1801l9845,1802,9838,1804,9828,1805,9883,1805,9883,1804,9863,1804,9857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73,1801l9863,1804,9883,1804,9880,1802,9877,1802,9873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80,1801l9877,1802,9880,1802e" filled="t" fillcolor="#50535C" stroked="f">
                <v:path arrowok="t"/>
                <v:fill/>
              </v:shape>
            </v:group>
            <v:group style="position:absolute;left:10108;top:1795;width:210;height:152" coordorigin="10108,1795" coordsize="210,152">
              <v:shape style="position:absolute;left:10108;top:1795;width:210;height:152" coordorigin="10108,1795" coordsize="210,152" path="m10247,1795l10244,1796,10222,1818,10205,1837,10192,1851,10178,1865,10162,1882,10148,1896,10134,1909,10119,1923,10117,1926,10114,1928,10108,1933,10108,1936,10112,1944,10117,1946,10127,1944,10152,1944,10158,1942,10163,1941,10185,1941,10185,1941,10196,1931,10209,1916,10224,1903,10226,1901,10228,1899,10238,1889,10245,1880,10255,1870,10269,1856,10315,1813,10316,1811,10318,1809,10316,1801,10262,1801,10257,1800,10247,1795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52,1944l10127,1944,10131,1945,10141,1945,10147,1946,10152,1944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85,1941l10163,1941,10173,1941,10176,1944,10181,1945,10183,1943,10185,1941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270,1799l10269,1799,10262,1801,10316,1801,10316,1801,10282,1801,10270,1799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314,1797l10293,1798,10282,1801,10316,1801,10315,1797,10314,1797e" filled="t" fillcolor="#50535C" stroked="f">
                <v:path arrowok="t"/>
                <v:fill/>
              </v:shape>
            </v:group>
            <v:group style="position:absolute;left:10254;top:1793;width:211;height:150" coordorigin="10254,1793" coordsize="211,150">
              <v:shape style="position:absolute;left:10254;top:1793;width:211;height:150" coordorigin="10254,1793" coordsize="211,150" path="m10395,1793l10386,1802,10377,1810,10362,1827,10320,1868,10306,1882,10299,1889,10292,1897,10280,1904,10278,1907,10268,1917,10261,1923,10259,1926,10254,1932,10255,1936,10260,1942,10264,1943,10271,1939,10273,1938,10318,1937,10334,1937,10347,1924,10378,1895,10379,1893,10384,1889,10397,1878,10410,1864,10442,1832,10456,1818,10462,1812,10465,1807,10459,1799,10418,1799,10411,1799,10404,1799,10395,1793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334,1937l10318,1937,10320,1938,10328,1942,10333,1938,10334,1937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446,1795l10435,1799,10418,1799,10459,1799,10453,1796,10446,1795e" filled="t" fillcolor="#50535C" stroked="f">
                <v:path arrowok="t"/>
                <v:fill/>
              </v:shape>
            </v:group>
            <v:group style="position:absolute;left:9969;top:1796;width:200;height:151" coordorigin="9969,1796" coordsize="200,151">
              <v:shape style="position:absolute;left:9969;top:1796;width:200;height:151" coordorigin="9969,1796" coordsize="200,151" path="m10020,1945l10000,1945,10010,1947,10015,1947,10020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9999,1945l9985,1945,9994,1946,9999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10107,1796l10099,1798,10095,1802,10087,1812,10082,1817,10076,1824,10050,1850,10036,1865,10022,1880,10008,1897,9993,1912,9979,1925,9977,1927,9975,1929,9969,1937,9971,1944,9971,1944,9982,1946,9985,1945,9999,1945,10000,1945,10020,1945,10026,1944,10033,1942,10047,1942,10048,1942,10050,1940,10052,1929,10068,1914,10113,1869,10146,1831,10154,1824,10163,1817,10164,1816,10170,1808,10169,1803,10115,1803,10114,1802,10111,1802,10107,1796e" filled="t" fillcolor="#50535C" stroked="f">
                <v:path arrowok="t"/>
                <v:fill/>
              </v:shape>
              <v:shape style="position:absolute;left:9969;top:1796;width:200;height:151" coordorigin="9969,1796" coordsize="200,151" path="m10047,1942l10033,1942,10042,1944,10044,1944,10047,1942e" filled="t" fillcolor="#50535C" stroked="f">
                <v:path arrowok="t"/>
                <v:fill/>
              </v:shape>
              <v:shape style="position:absolute;left:9969;top:1796;width:200;height:151" coordorigin="9969,1796" coordsize="200,151" path="m10155,1796l10127,1799,10115,1803,10169,1803,10168,1797,10155,1796e" filled="t" fillcolor="#50535C" stroked="f">
                <v:path arrowok="t"/>
                <v:fill/>
              </v:shape>
            </v:group>
            <v:group style="position:absolute;left:10401;top:1795;width:204;height:146" coordorigin="10401,1795" coordsize="204,146">
              <v:shape style="position:absolute;left:10401;top:1795;width:204;height:146" coordorigin="10401,1795" coordsize="204,146" path="m10538,1795l10535,1796,10531,1800,10503,1829,10488,1844,10472,1860,10458,1874,10443,1888,10434,1898,10426,1907,10411,1919,10408,1922,10401,1929,10401,1932,10406,1939,10409,1941,10419,1940,10427,1940,10442,1937,10462,1937,10465,1936,10466,1935,10479,1935,10481,1934,10486,1927,10487,1927,10495,1919,10503,1912,10514,1901,10538,1874,10556,1857,10570,1843,10584,1829,10600,1817,10605,1813,10606,1807,10599,1800,10598,1800,10546,1800,10538,179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27,1940l10419,1940,10425,1941,10427,1940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62,1937l10442,1937,10454,1939,10462,1937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79,1935l10466,1935,10475,1938,10479,193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594,1797l10582,1798,10571,1798,10553,1798,10546,1800,10598,1800,10597,1799,10596,1798,10571,1798,10596,1798,10594,1797e" filled="t" fillcolor="#50535C" stroked="f">
                <v:path arrowok="t"/>
                <v:fill/>
              </v:shape>
            </v:group>
            <v:group style="position:absolute;left:9827;top:1796;width:202;height:151" coordorigin="9827,1796" coordsize="202,151">
              <v:shape style="position:absolute;left:9827;top:1796;width:202;height:151" coordorigin="9827,1796" coordsize="202,151" path="m9961,1796l9961,1796,9951,1804,9949,1808,9945,1813,9892,1870,9880,1883,9860,1902,9829,1931,9828,1934,9827,1939,9828,1942,9834,1945,9838,1947,9841,1944,9843,1942,9845,1940,9886,1937,9893,1937,9898,1937,9910,1937,9914,1934,9921,1924,9925,1918,9952,1890,9966,1875,9982,1859,9996,1844,10010,1830,10025,1817,10026,1816,10027,1815,10029,1812,10029,1810,10028,1805,9978,1805,9973,1804,9961,1796e" filled="t" fillcolor="#50535C" stroked="f">
                <v:path arrowok="t"/>
                <v:fill/>
              </v:shape>
              <v:shape style="position:absolute;left:9827;top:1796;width:202;height:151" coordorigin="9827,1796" coordsize="202,151" path="m9893,1937l9886,1937,9886,1938,9893,1937e" filled="t" fillcolor="#50535C" stroked="f">
                <v:path arrowok="t"/>
                <v:fill/>
              </v:shape>
              <v:shape style="position:absolute;left:9827;top:1796;width:202;height:151" coordorigin="9827,1796" coordsize="202,151" path="m10022,1798l10005,1802,9994,1803,9978,1805,10028,1805,10027,1801,10022,1798e" filled="t" fillcolor="#50535C" stroked="f">
                <v:path arrowok="t"/>
                <v:fill/>
              </v:shape>
            </v:group>
            <v:group style="position:absolute;left:9255;top:1795;width:200;height:149" coordorigin="9255,1795" coordsize="200,149">
              <v:shape style="position:absolute;left:9255;top:1795;width:200;height:149" coordorigin="9255,1795" coordsize="200,149" path="m9385,1797l9381,1798,9377,1803,9376,1804,9331,1853,9320,1865,9302,1884,9268,1919,9261,1926,9255,1935,9262,1943,9271,1944,9290,1938,9300,1935,9338,1935,9342,1928,9344,1926,9391,1878,9420,1844,9434,1829,9449,1816,9455,1811,9454,1806,9450,1802,9398,1802,9385,179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5,1937l9320,1937,9331,1938,9335,193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8,1935l9300,1935,9316,1937,9335,1937,9337,1937,9338,1935e" filled="t" fillcolor="#50535C" stroked="f">
                <v:path arrowok="t"/>
                <v:fill/>
              </v:shape>
              <v:shape style="position:absolute;left:9255;top:1795;width:200;height:149" coordorigin="9255,1795" coordsize="200,149" path="m9442,1795l9424,1798,9398,1802,9450,1802,9445,1797,9442,1795e" filled="t" fillcolor="#50535C" stroked="f">
                <v:path arrowok="t"/>
                <v:fill/>
              </v:shape>
            </v:group>
            <v:group style="position:absolute;left:9400;top:1798;width:198;height:147" coordorigin="9400,1798" coordsize="198,147">
              <v:shape style="position:absolute;left:9400;top:1798;width:198;height:147" coordorigin="9400,1798" coordsize="198,147" path="m9530,1798l9530,1798,9519,1808,9501,1828,9488,1842,9473,1856,9464,1865,9455,1873,9444,1886,9442,1889,9433,1899,9404,1931,9402,1932,9400,1936,9401,1939,9404,1944,9411,1945,9416,1942,9417,1941,9425,1939,9448,1936,9478,1936,9478,1936,9482,1932,9507,1906,9525,1889,9537,1876,9567,1843,9580,1828,9595,1814,9599,1811,9598,1805,9593,1802,9551,1802,9540,1801,9530,1798e" filled="t" fillcolor="#50535C" stroked="f">
                <v:path arrowok="t"/>
                <v:fill/>
              </v:shape>
              <v:shape style="position:absolute;left:9400;top:1798;width:198;height:147" coordorigin="9400,1798" coordsize="198,147" path="m9478,1936l9448,1936,9467,1937,9474,1939,9478,1936e" filled="t" fillcolor="#50535C" stroked="f">
                <v:path arrowok="t"/>
                <v:fill/>
              </v:shape>
              <v:shape style="position:absolute;left:9400;top:1798;width:198;height:147" coordorigin="9400,1798" coordsize="198,147" path="m9568,1799l9551,1802,9593,1802,9590,1800,9589,1799,9575,1799,9568,1799e" filled="t" fillcolor="#50535C" stroked="f">
                <v:path arrowok="t"/>
                <v:fill/>
              </v:shape>
              <v:shape style="position:absolute;left:9400;top:1798;width:198;height:147" coordorigin="9400,1798" coordsize="198,147" path="m9586,1798l9575,1799,9589,1799,9586,1798e" filled="t" fillcolor="#50535C" stroked="f">
                <v:path arrowok="t"/>
                <v:fill/>
              </v:shape>
            </v:group>
            <v:group style="position:absolute;left:9546;top:1798;width:199;height:149" coordorigin="9546,1798" coordsize="199,149">
              <v:shape style="position:absolute;left:9546;top:1798;width:199;height:149" coordorigin="9546,1798" coordsize="199,149" path="m9674,1798l9670,1802,9666,1805,9645,1828,9600,1876,9585,1892,9556,1925,9552,1928,9547,1934,9546,1939,9551,1945,9558,1948,9566,1941,9582,1939,9588,1939,9599,1937,9616,1937,9625,1937,9626,1936,9632,1929,9635,1923,9646,1912,9673,1883,9679,1877,9684,1870,9697,1856,9704,1849,9721,1832,9729,1822,9740,1815,9742,1813,9743,1811,9745,1809,9743,1804,9742,1804,9693,1804,9684,1803,9674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626,1936e" filled="t" fillcolor="#50535C" stroked="f">
                <v:path arrowok="t"/>
                <v:fill/>
              </v:shape>
              <v:shape style="position:absolute;left:9546;top:1798;width:199;height:149" coordorigin="9546,1798" coordsize="199,149" path="m9706,1800l9693,1804,9742,1804,9742,1803,9724,1803,9720,1801,9710,1801,9706,1800e" filled="t" fillcolor="#50535C" stroked="f">
                <v:path arrowok="t"/>
                <v:fill/>
              </v:shape>
              <v:shape style="position:absolute;left:9546;top:1798;width:199;height:149" coordorigin="9546,1798" coordsize="199,149" path="m9730,1798l9724,1803,9742,1803,9740,1801,9733,1799,9730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719,1801l9710,1801,9720,1801,9719,1801e" filled="t" fillcolor="#50535C" stroked="f">
                <v:path arrowok="t"/>
                <v:fill/>
              </v:shape>
            </v:group>
            <v:group style="position:absolute;left:10543;top:1798;width:194;height:144" coordorigin="10543,1798" coordsize="194,144">
              <v:shape style="position:absolute;left:10543;top:1798;width:194;height:144" coordorigin="10543,1798" coordsize="194,144" path="m10616,1940l10601,1940,10612,1942,10614,1941,10616,1940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590,1941l10563,1941,10566,1941,10573,1942,10576,1942,10590,1941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73,1798l10670,1800,10661,1810,10655,1816,10603,1872,10556,1918,10545,1928,10544,1929,10543,1931,10547,1938,10552,1941,10563,1941,10590,1941,10601,1940,10616,1940,10625,1930,10672,1881,10681,1871,10694,1857,10709,1843,10723,1829,10739,1816,10739,1804,10737,1802,10708,1802,10703,1801,10685,1801,10681,1801,10673,1798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720,1799l10708,1802,10737,1802,10735,1800,10722,1799,10720,1799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98,1800l10685,1801,10703,1801,10698,1800e" filled="t" fillcolor="#50535C" stroked="f">
                <v:path arrowok="t"/>
                <v:fill/>
              </v:shape>
            </v:group>
            <v:group style="position:absolute;left:8816;top:1802;width:206;height:144" coordorigin="8816,1802" coordsize="206,144">
              <v:shape style="position:absolute;left:8816;top:1802;width:206;height:144" coordorigin="8816,1802" coordsize="206,144" path="m8949,1802l8945,1805,8940,1807,8932,1818,8926,1824,8897,1852,8884,1868,8877,1877,8870,1886,8858,1894,8856,1896,8851,1902,8848,1906,8836,1918,8828,1926,8816,1939,8818,1944,8830,1946,8836,1946,8850,1945,8858,1943,8874,1940,8882,1939,8912,1939,8917,1934,8920,1929,8926,1921,8937,1908,8954,1891,8967,1876,9010,1826,9014,1822,9023,1812,9022,1808,8965,1808,8957,1807,8955,1804,8952,1802,8951,1802,8949,1802e" filled="t" fillcolor="#50535C" stroked="f">
                <v:path arrowok="t"/>
                <v:fill/>
              </v:shape>
              <v:shape style="position:absolute;left:8816;top:1802;width:206;height:144" coordorigin="8816,1802" coordsize="206,144" path="m8912,1939l8882,1939,8895,1944,8901,1944,8909,1941,8911,1940,8912,1939e" filled="t" fillcolor="#50535C" stroked="f">
                <v:path arrowok="t"/>
                <v:fill/>
              </v:shape>
              <v:shape style="position:absolute;left:8816;top:1802;width:206;height:144" coordorigin="8816,1802" coordsize="206,144" path="m9006,1803l8999,1805,8995,1805,8980,1807,8970,1807,8965,1808,9022,1808,9022,1807,9011,1804,9006,1803e" filled="t" fillcolor="#50535C" stroked="f">
                <v:path arrowok="t"/>
                <v:fill/>
              </v:shape>
              <v:shape style="position:absolute;left:8816;top:1802;width:206;height:144" coordorigin="8816,1802" coordsize="206,144" path="m8952,1802l8951,1802,8952,1802e" filled="t" fillcolor="#50535C" stroked="f">
                <v:path arrowok="t"/>
                <v:fill/>
              </v:shape>
            </v:group>
            <v:group style="position:absolute;left:8966;top:1799;width:203;height:153" coordorigin="8966,1799" coordsize="203,153">
              <v:shape style="position:absolute;left:8966;top:1799;width:203;height:153" coordorigin="8966,1799" coordsize="203,153" path="m9100,1800l9096,1802,9088,1809,9074,1823,9043,1852,9041,1854,9009,1890,8995,1907,8982,1923,8969,1938,8967,1940,8966,1942,8969,1951,8973,1952,8980,1951,8982,1950,8984,1950,9004,1947,9024,1946,9027,1946,9042,1946,9047,1939,9049,1936,9058,1927,9064,1921,9077,1907,9082,1900,9090,1893,9104,1879,9117,1863,9129,1847,9142,1832,9148,1826,9155,1820,9169,1810,9168,1803,9164,1802,9141,1802,9141,1802,9123,1802,9117,1801,9111,1801,9100,1800e" filled="t" fillcolor="#50535C" stroked="f">
                <v:path arrowok="t"/>
                <v:fill/>
              </v:shape>
              <v:shape style="position:absolute;left:8966;top:1799;width:203;height:153" coordorigin="8966,1799" coordsize="203,153" path="m9042,1946l9027,1946,9029,1947,9040,1949,9040,1949,9042,1946e" filled="t" fillcolor="#50535C" stroked="f">
                <v:path arrowok="t"/>
                <v:fill/>
              </v:shape>
              <v:shape style="position:absolute;left:8966;top:1799;width:203;height:153" coordorigin="8966,1799" coordsize="203,153" path="m9155,1799l9147,1802,9141,1802,9164,1802,9158,1799,9155,1799e" filled="t" fillcolor="#50535C" stroked="f">
                <v:path arrowok="t"/>
                <v:fill/>
              </v:shape>
              <v:shape style="position:absolute;left:8966;top:1799;width:203;height:153" coordorigin="8966,1799" coordsize="203,153" path="m9131,1801l9127,1801,9123,1801,9123,1802,9141,1802,9131,1801e" filled="t" fillcolor="#50535C" stroked="f">
                <v:path arrowok="t"/>
                <v:fill/>
              </v:shape>
            </v:group>
            <v:group style="position:absolute;left:9109;top:1800;width:190;height:146" coordorigin="9109,1800" coordsize="190,146">
              <v:shape style="position:absolute;left:9109;top:1800;width:190;height:146" coordorigin="9109,1800" coordsize="190,146" path="m9234,1802l9231,1804,9129,1911,9121,1920,9113,1928,9113,1929,9109,1934,9110,1940,9119,1944,9123,1945,9137,1943,9148,1942,9164,1939,9170,1939,9187,1939,9192,1932,9195,1926,9204,1918,9217,1904,9231,1888,9243,1876,9260,1857,9273,1841,9298,1810,9297,1808,9296,1807,9250,1807,9234,1802e" filled="t" fillcolor="#50535C" stroked="f">
                <v:path arrowok="t"/>
                <v:fill/>
              </v:shape>
              <v:shape style="position:absolute;left:9109;top:1800;width:190;height:146" coordorigin="9109,1800" coordsize="190,146" path="m9187,1939l9170,1939,9181,1944,9185,1942,9187,1939e" filled="t" fillcolor="#50535C" stroked="f">
                <v:path arrowok="t"/>
                <v:fill/>
              </v:shape>
              <v:shape style="position:absolute;left:9109;top:1800;width:190;height:146" coordorigin="9109,1800" coordsize="190,146" path="m9281,1800l9263,1804,9250,1807,9296,1807,9295,1804,9287,1802,9281,1800e" filled="t" fillcolor="#50535C" stroked="f">
                <v:path arrowok="t"/>
                <v:fill/>
              </v:shape>
            </v:group>
            <v:group style="position:absolute;left:8681;top:1803;width:196;height:143" coordorigin="8681,1803" coordsize="196,143">
              <v:shape style="position:absolute;left:8681;top:1803;width:196;height:143" coordorigin="8681,1803" coordsize="196,143" path="m8812,1803l8810,1805,8807,1808,8749,1866,8722,1894,8708,1909,8700,1916,8694,1925,8681,1934,8682,1940,8694,1945,8701,1946,8711,1943,8714,1942,8725,1940,8733,1937,8758,1937,8761,1935,8762,1933,8782,1910,8797,1893,8809,1881,8827,1863,8877,1810,8875,1809,8874,1807,8854,1807,8847,1806,8831,1805,8822,1804,8812,1803e" filled="t" fillcolor="#50535C" stroked="f">
                <v:path arrowok="t"/>
                <v:fill/>
              </v:shape>
              <v:shape style="position:absolute;left:8681;top:1803;width:196;height:143" coordorigin="8681,1803" coordsize="196,143" path="m8758,1937l8733,1937,8748,1945,8754,1941,8758,1937e" filled="t" fillcolor="#50535C" stroked="f">
                <v:path arrowok="t"/>
                <v:fill/>
              </v:shape>
              <v:shape style="position:absolute;left:8681;top:1803;width:196;height:143" coordorigin="8681,1803" coordsize="196,143" path="m8864,1805l8854,1807,8874,1807,8873,1806,8868,1805,8864,1805e" filled="t" fillcolor="#50535C" stroked="f">
                <v:path arrowok="t"/>
                <v:fill/>
              </v:shape>
            </v:group>
            <v:group style="position:absolute;left:10708;top:1798;width:194;height:144" coordorigin="10708,1798" coordsize="194,144">
              <v:shape style="position:absolute;left:10708;top:1798;width:194;height:144" coordorigin="10708,1798" coordsize="194,144" path="m10781,1940l10766,1940,10777,1942,10779,1941,10781,1940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754,1941l10727,1941,10731,1941,10737,1942,10741,1942,10754,1941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38,1798l10835,1800,10826,1810,10820,1816,10768,1872,10721,1918,10710,1928,10709,1929,10708,1931,10712,1938,10716,1941,10727,1941,10754,1941,10766,1940,10781,1940,10789,1930,10837,1881,10846,1871,10859,1857,10873,1843,10888,1829,10903,1816,10903,1804,10902,1802,10872,1802,10867,1801,10849,1801,10846,1801,10838,1798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84,1799l10872,1802,10902,1802,10900,1800,10887,1799,10884,1799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62,1800l10849,1801,10867,1801,10862,1800e" filled="t" fillcolor="#50535C" stroked="f">
                <v:path arrowok="t"/>
                <v:fill/>
              </v:shape>
            </v:group>
            <v:group style="position:absolute;left:11052;top:1793;width:211;height:150" coordorigin="11052,1793" coordsize="211,150">
              <v:shape style="position:absolute;left:11052;top:1793;width:211;height:150" coordorigin="11052,1793" coordsize="211,150" path="m11192,1793l11183,1802,11174,1810,11160,1827,11118,1867,11104,1881,11096,1889,11089,1896,11078,1904,11076,1906,11065,1916,11059,1923,11056,1925,11052,1932,11052,1936,11057,1941,11061,1942,11068,1939,11071,1938,11115,1937,11131,1937,11145,1924,11175,1894,11176,1892,11182,1889,11194,1878,11208,1864,11240,1831,11254,1817,11259,1812,11262,1807,11257,1799,11215,1799,11208,1799,11201,1799,11192,1793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131,1937l11115,1937,11117,1937,11126,1941,11131,1938,11131,1937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244,1795l11232,1798,11215,1799,11257,1799,11250,1795,11244,1795e" filled="t" fillcolor="#50535C" stroked="f">
                <v:path arrowok="t"/>
                <v:fill/>
              </v:shape>
            </v:group>
            <v:group style="position:absolute;left:11198;top:1795;width:204;height:146" coordorigin="11198,1795" coordsize="204,146">
              <v:shape style="position:absolute;left:11198;top:1795;width:204;height:146" coordorigin="11198,1795" coordsize="204,146" path="m11335,1795l11332,1796,11329,1800,11300,1829,11286,1843,11269,1860,11255,1873,11241,1888,11232,1897,11223,1907,11209,1918,11205,1922,11199,1928,11198,1932,11203,1939,11206,1941,11216,1940,11224,1940,11240,1936,11259,1936,11263,1935,11264,1935,11276,1935,11278,1934,11284,1927,11284,1926,11293,1919,11300,1912,11311,1901,11336,1874,11353,1856,11367,1842,11382,1829,11397,1816,11403,1813,11403,1806,11396,1800,11395,1799,11344,1799,11335,179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24,1940l11216,1940,11222,1940,11224,1940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59,1936l11240,1936,11251,1939,11259,1936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76,1935l11264,1935,11272,1937,11276,193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392,1797l11379,1797,11368,1798,11350,1798,11344,1799,11395,1799,11394,1798,11393,1798,11368,1798,11393,1798,11392,1797e" filled="t" fillcolor="#50535C" stroked="f">
                <v:path arrowok="t"/>
                <v:fill/>
              </v:shape>
            </v:group>
            <v:group style="position:absolute;left:11341;top:1798;width:194;height:144" coordorigin="11341,1798" coordsize="194,144">
              <v:shape style="position:absolute;left:11341;top:1798;width:194;height:144" coordorigin="11341,1798" coordsize="194,144" path="m11413,1939l11399,1939,11409,1942,11411,1940,11413,1939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387,1940l11360,1940,11363,1941,11370,1941,11374,1942,11387,1940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71,1798l11467,1800,11458,1809,11453,1815,11401,1871,11353,1917,11342,1927,11342,1929,11341,1930,11344,1937,11349,1941,11360,1940,11387,1940,11399,1939,11413,1939,11422,1930,11470,1881,11478,1871,11492,1856,11506,1842,11521,1829,11536,1816,11536,1803,11535,1802,11505,1802,11500,1801,11482,1801,11479,1801,11471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517,1798l11505,1802,11535,1802,11533,1799,11520,1799,11517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95,1800l11482,1801,11500,1801,11495,1800e" filled="t" fillcolor="#50535C" stroked="f">
                <v:path arrowok="t"/>
                <v:fill/>
              </v:shape>
            </v:group>
            <v:group style="position:absolute;left:11463;top:1794;width:162;height:154" coordorigin="11463,1794" coordsize="162,154">
              <v:shape style="position:absolute;left:11463;top:1794;width:162;height:154" coordorigin="11463,1794" coordsize="162,154" path="m11615,1794l11556,1843,11533,1868,11525,1875,11510,1888,11496,1903,11479,1922,11474,1926,11466,1932,11463,1935,11463,1939,11463,1939,11464,1944,11468,1948,11474,1948,11478,1945,11482,1943,11495,1941,11502,1939,11514,1939,11521,1936,11542,1936,11559,1919,11577,1901,11605,1872,11610,1867,11615,1862,11623,1853,11624,1848,11616,1841,11616,1837,11618,1829,11619,1827,11621,1817,11621,1809,11618,1796,11615,1794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14,1939l11502,1939,11509,1940,11514,1940,11514,1939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42,1936l11521,1936,11526,1936,11535,1939,11539,1939,11542,1936e" filled="t" fillcolor="#50535C" stroked="f">
                <v:path arrowok="t"/>
                <v:fill/>
              </v:shape>
            </v:group>
            <v:group style="position:absolute;left:11575;top:1898;width:37;height:47" coordorigin="11575,1898" coordsize="37,47">
              <v:shape style="position:absolute;left:11575;top:1898;width:37;height:47" coordorigin="11575,1898" coordsize="37,47" path="m11612,1941l11593,1941,11596,1941,11603,1945,11607,1945,11612,1941e" filled="t" fillcolor="#50535C" stroked="f">
                <v:path arrowok="t"/>
                <v:fill/>
              </v:shape>
              <v:shape style="position:absolute;left:11575;top:1898;width:37;height:47" coordorigin="11575,1898" coordsize="37,47" path="m11608,1898l11605,1901,11602,1905,11598,1909,11590,1918,11584,1922,11575,1932,11576,1936,11581,1939,11583,1940,11586,1941,11593,1941,11612,1941,11613,1940,11615,1938,11617,1928,11616,1917,11615,1905,11612,1899,11608,1898e" filled="t" fillcolor="#50535C" stroked="f">
                <v:path arrowok="t"/>
                <v:fill/>
              </v:shape>
            </v:group>
            <v:group style="position:absolute;left:10881;top:1798;width:194;height:144" coordorigin="10881,1798" coordsize="194,144">
              <v:shape style="position:absolute;left:10881;top:1798;width:194;height:144" coordorigin="10881,1798" coordsize="194,144" path="m10954,1940l10939,1940,10950,1942,10952,1941,10954,1940e" filled="t" fillcolor="#50535C" stroked="f">
                <v:path arrowok="t"/>
                <v:fill/>
              </v:shape>
              <v:shape style="position:absolute;left:10881;top:1798;width:194;height:144" coordorigin="10881,1798" coordsize="194,144" path="m10927,1941l10900,1941,10904,1941,10910,1942,10914,1942,10927,1941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11,1798l11008,1800,10999,1810,10993,1816,10941,1872,10894,1918,10883,1928,10882,1929,10881,1931,10884,1938,10889,1941,10900,1941,10927,1941,10939,1940,10954,1940,10962,1930,11010,1881,11019,1871,11032,1857,11046,1843,11061,1829,11076,1816,11076,1804,11075,1802,11045,1802,11040,1801,11022,1801,11019,1801,11011,1798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57,1799l11045,1802,11075,1802,11073,1800,11060,1799,11057,1799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35,1800l11022,1801,11040,1801,11035,1800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77.209999pt;margin-top:269.106995pt;width:298.455pt;height:152.432pt;mso-position-horizontal-relative:page;mso-position-vertical-relative:page;z-index:-5399" coordorigin="1544,5382" coordsize="5969,3049">
            <v:group style="position:absolute;left:1554;top:5392;width:5949;height:3029" coordorigin="1554,5392" coordsize="5949,3029">
              <v:shape style="position:absolute;left:1554;top:5392;width:5949;height:3029" coordorigin="1554,5392" coordsize="5949,3029" path="m1554,8421l7503,8421,7503,5392,1554,5392,1554,8421e" filled="t" fillcolor="#D3D8D6" stroked="f">
                <v:path arrowok="t"/>
                <v:fill/>
              </v:shape>
            </v:group>
            <v:group style="position:absolute;left:3834;top:6475;width:3430;height:2" coordorigin="3834,6475" coordsize="3430,2">
              <v:shape style="position:absolute;left:3834;top:6475;width:3430;height:2" coordorigin="3834,6475" coordsize="3430,0" path="m3834,6475l7263,6475e" filled="f" stroked="t" strokeweight=".5pt" strokecolor="#96969C">
                <v:path arrowok="t"/>
              </v:shape>
            </v:group>
            <v:group style="position:absolute;left:3834;top:6955;width:3430;height:2" coordorigin="3834,6955" coordsize="3430,2">
              <v:shape style="position:absolute;left:3834;top:6955;width:3430;height:2" coordorigin="3834,6955" coordsize="3430,0" path="m3834,6955l7263,6955e" filled="f" stroked="t" strokeweight=".5pt" strokecolor="#96969C">
                <v:path arrowok="t"/>
              </v:shape>
            </v:group>
            <v:group style="position:absolute;left:2013;top:6361;width:1204;height:1158" coordorigin="2013,6361" coordsize="1204,1158">
              <v:shape style="position:absolute;left:2013;top:6361;width:1204;height:1158" coordorigin="2013,6361" coordsize="1204,1158" path="m3217,6940l3209,7034,3186,7123,3149,7206,3100,7282,3040,7350,2970,7407,2891,7454,2805,7490,2712,7512,2615,7519,2565,7517,2470,7502,2380,7474,2297,7432,2223,7380,2158,7317,2103,7245,2060,7165,2030,7079,2015,6988,2013,6940,2015,6893,2030,6801,2060,6715,2103,6635,2158,6563,2223,6500,2297,6448,2380,6407,2470,6378,2565,6363,2615,6361,2664,6363,2759,6378,2849,6407,2932,6448,3006,6500,3072,6563,3126,6635,3169,6715,3199,6801,3215,6893,3217,6940xe" filled="f" stroked="t" strokeweight="2.835pt" strokecolor="#50535C">
                <v:path arrowok="t"/>
              </v:shape>
            </v:group>
            <v:group style="position:absolute;left:2088;top:6144;width:1053;height:217" coordorigin="2088,6144" coordsize="1053,217">
              <v:shape style="position:absolute;left:2088;top:6144;width:1053;height:217" coordorigin="2088,6144" coordsize="1053,217" path="m2088,6361l2238,6144,2991,6144,3141,6361e" filled="f" stroked="t" strokeweight="2.835pt" strokecolor="#50535C">
                <v:path arrowok="t"/>
              </v:shape>
            </v:group>
            <v:group style="position:absolute;left:2238;top:5854;width:752;height:290" coordorigin="2238,5854" coordsize="752,290">
              <v:shape style="position:absolute;left:2238;top:5854;width:752;height:290" coordorigin="2238,5854" coordsize="752,290" path="m2238,6144l2238,5854,2991,5854,2991,6144e" filled="f" stroked="t" strokeweight="2.835pt" strokecolor="#50535C">
                <v:path arrowok="t"/>
              </v:shape>
            </v:group>
            <v:group style="position:absolute;left:2088;top:7519;width:1053;height:217" coordorigin="2088,7519" coordsize="1053,217">
              <v:shape style="position:absolute;left:2088;top:7519;width:1053;height:217" coordorigin="2088,7519" coordsize="1053,217" path="m3141,7519l2991,7736,2238,7736,2088,7519e" filled="f" stroked="t" strokeweight="2.835pt" strokecolor="#50535C">
                <v:path arrowok="t"/>
              </v:shape>
            </v:group>
            <v:group style="position:absolute;left:2238;top:7736;width:752;height:290" coordorigin="2238,7736" coordsize="752,290">
              <v:shape style="position:absolute;left:2238;top:7736;width:752;height:290" coordorigin="2238,7736" coordsize="752,290" path="m2991,7736l2991,8026,2238,8026,2238,7736e" filled="f" stroked="t" strokeweight="2.835pt" strokecolor="#50535C">
                <v:path arrowok="t"/>
              </v:shape>
            </v:group>
            <v:group style="position:absolute;left:2615;top:6578;width:376;height:362" coordorigin="2615,6578" coordsize="376,362">
              <v:shape style="position:absolute;left:2615;top:6578;width:376;height:362" coordorigin="2615,6578" coordsize="376,362" path="m2991,6940l2615,6940,2615,6578e" filled="f" stroked="t" strokeweight="2.835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85.397003pt;margin-top:269.106995pt;width:149.393pt;height:152.432pt;mso-position-horizontal-relative:page;mso-position-vertical-relative:page;z-index:-5398" coordorigin="7708,5382" coordsize="2988,3049">
            <v:group style="position:absolute;left:7718;top:5392;width:2968;height:3029" coordorigin="7718,5392" coordsize="2968,3029">
              <v:shape style="position:absolute;left:7718;top:5392;width:2968;height:3029" coordorigin="7718,5392" coordsize="2968,3029" path="m7718,8421l10686,8421,10686,5392,7718,5392,7718,8421e" filled="t" fillcolor="#D3D8D6" stroked="f">
                <v:path arrowok="t"/>
                <v:fill/>
              </v:shape>
            </v:group>
            <v:group style="position:absolute;left:8854;top:5940;width:696;height:418" coordorigin="8854,5940" coordsize="696,418">
              <v:shape style="position:absolute;left:8854;top:5940;width:696;height:418" coordorigin="8854,5940" coordsize="696,418" path="m9434,6358l9550,6358,9550,5940,8854,5940,8854,6358,8970,6358e" filled="f" stroked="t" strokeweight="2.126pt" strokecolor="#50535C">
                <v:path arrowok="t"/>
              </v:shape>
            </v:group>
            <v:group style="position:absolute;left:9039;top:6242;width:325;height:255" coordorigin="9039,6242" coordsize="325,255">
              <v:shape style="position:absolute;left:9039;top:6242;width:325;height:255" coordorigin="9039,6242" coordsize="325,255" path="m9039,6242l9039,6497,9364,6497,9364,6242e" filled="f" stroked="t" strokeweight="2.126pt" strokecolor="#50535C">
                <v:path arrowok="t"/>
              </v:shape>
            </v:group>
            <v:group style="position:absolute;left:8923;top:6033;width:46;height:2" coordorigin="8923,6033" coordsize="46,2">
              <v:shape style="position:absolute;left:8923;top:6033;width:46;height:2" coordorigin="8923,6033" coordsize="46,0" path="m8923,6033l8970,6033e" filled="f" stroked="t" strokeweight="2.126pt" strokecolor="#50535C">
                <v:path arrowok="t"/>
              </v:shape>
            </v:group>
            <v:group style="position:absolute;left:9016;top:6033;width:46;height:2" coordorigin="9016,6033" coordsize="46,2">
              <v:shape style="position:absolute;left:9016;top:6033;width:46;height:2" coordorigin="9016,6033" coordsize="46,0" path="m9016,6033l9063,6033e" filled="f" stroked="t" strokeweight="2.126pt" strokecolor="#50535C">
                <v:path arrowok="t"/>
              </v:shape>
            </v:group>
            <v:group style="position:absolute;left:9039;top:5801;width:325;height:70" coordorigin="9039,5801" coordsize="325,70">
              <v:shape style="position:absolute;left:9039;top:5801;width:325;height:70" coordorigin="9039,5801" coordsize="325,70" path="m9364,5870l9364,5801,9039,5801,9039,5870e" filled="f" stroked="t" strokeweight="2.126pt" strokecolor="#50535C">
                <v:path arrowok="t"/>
              </v:shape>
            </v:group>
            <v:group style="position:absolute;left:9109;top:6404;width:209;height:2" coordorigin="9109,6404" coordsize="209,2">
              <v:shape style="position:absolute;left:9109;top:6404;width:209;height:2" coordorigin="9109,6404" coordsize="209,0" path="m9109,6404l9318,6404e" filled="f" stroked="t" strokeweight="2.126pt" strokecolor="#50535C">
                <v:path arrowok="t"/>
              </v:shape>
            </v:group>
            <v:group style="position:absolute;left:9109;top:6312;width:209;height:2" coordorigin="9109,6312" coordsize="209,2">
              <v:shape style="position:absolute;left:9109;top:6312;width:209;height:2" coordorigin="9109,6312" coordsize="209,0" path="m9109,6312l9318,6312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77.209999pt;margin-top:432.632996pt;width:141.574pt;height:292.847pt;mso-position-horizontal-relative:page;mso-position-vertical-relative:page;z-index:-5397" coordorigin="1544,8653" coordsize="2831,5857">
            <v:group style="position:absolute;left:1554;top:8663;width:2811;height:5837" coordorigin="1554,8663" coordsize="2811,5837">
              <v:shape style="position:absolute;left:1554;top:8663;width:2811;height:5837" coordorigin="1554,8663" coordsize="2811,5837" path="m1554,14500l4366,14500,4366,8663,1554,8663,1554,14500e" filled="t" fillcolor="#D3D8D6" stroked="f">
                <v:path arrowok="t"/>
                <v:fill/>
              </v:shape>
            </v:group>
            <v:group style="position:absolute;left:1817;top:11995;width:2309;height:2" coordorigin="1817,11995" coordsize="2309,2">
              <v:shape style="position:absolute;left:1817;top:11995;width:2309;height:2" coordorigin="1817,11995" coordsize="2309,0" path="m1817,11995l4126,11995e" filled="f" stroked="t" strokeweight=".5pt" strokecolor="#96969C">
                <v:path arrowok="t"/>
              </v:shape>
            </v:group>
            <v:group style="position:absolute;left:1817;top:12475;width:2309;height:2" coordorigin="1817,12475" coordsize="2309,2">
              <v:shape style="position:absolute;left:1817;top:12475;width:2309;height:2" coordorigin="1817,12475" coordsize="2309,0" path="m1817,12475l4126,12475e" filled="f" stroked="t" strokeweight=".5pt" strokecolor="#96969C">
                <v:path arrowok="t"/>
              </v:shape>
            </v:group>
            <v:group style="position:absolute;left:1817;top:13435;width:2309;height:2" coordorigin="1817,13435" coordsize="2309,2">
              <v:shape style="position:absolute;left:1817;top:13435;width:2309;height:2" coordorigin="1817,13435" coordsize="2309,0" path="m1817,13435l4126,13435e" filled="f" stroked="t" strokeweight=".5pt" strokecolor="#96969C">
                <v:path arrowok="t"/>
              </v:shape>
            </v:group>
            <v:group style="position:absolute;left:2711;top:9931;width:2;height:897" coordorigin="2711,9931" coordsize="2,897">
              <v:shape style="position:absolute;left:2711;top:9931;width:2;height:897" coordorigin="2711,9931" coordsize="0,897" path="m2711,9931l2711,10828e" filled="f" stroked="t" strokeweight="7.007pt" strokecolor="#50535C">
                <v:path arrowok="t"/>
              </v:shape>
            </v:group>
            <v:group style="position:absolute;left:2992;top:9793;width:210;height:1035" coordorigin="2992,9793" coordsize="210,1035">
              <v:shape style="position:absolute;left:2992;top:9793;width:210;height:1035" coordorigin="2992,9793" coordsize="210,1035" path="m3202,10828l2992,9793e" filled="f" stroked="t" strokeweight="2.835pt" strokecolor="#50535C">
                <v:path arrowok="t"/>
              </v:shape>
            </v:group>
            <v:group style="position:absolute;left:2027;top:9048;width:1539;height:883" coordorigin="2027,9048" coordsize="1539,883">
              <v:shape style="position:absolute;left:2027;top:9048;width:1539;height:883" coordorigin="2027,9048" coordsize="1539,883" path="m3567,9438l2171,9931,2027,9542,3423,9048,3567,9438xe" filled="f" stroked="t" strokeweight="2.835pt" strokecolor="#50535C">
                <v:path arrowok="t"/>
              </v:shape>
            </v:group>
            <v:group style="position:absolute;left:3620;top:8965;width:279;height:397" coordorigin="3620,8965" coordsize="279,397">
              <v:shape style="position:absolute;left:3620;top:8965;width:279;height:397" coordorigin="3620,8965" coordsize="279,397" path="m3620,8978l3640,8972,3660,8968,3679,8965,3699,8965,3718,8967,3791,8989,3851,9037,3890,9107,3900,9168,3899,9188,3880,9261,3838,9321,3792,9354,3775,9363e" filled="f" stroked="t" strokeweight="2.835pt" strokecolor="#50535C">
                <v:path arrowok="t"/>
              </v:shape>
            </v:group>
            <v:group style="position:absolute;left:1801;top:9682;width:187;height:265" coordorigin="1801,9682" coordsize="187,265">
              <v:shape style="position:absolute;left:1801;top:9682;width:187;height:265" coordorigin="1801,9682" coordsize="187,265" path="m1989,9939l1969,9944,1949,9947,1930,9947,1858,9921,1811,9860,1801,9801,1804,9782,1838,9715,1868,9691,1885,9682e" filled="f" stroked="t" strokeweight="2.835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6.272003pt;margin-top:432.634003pt;width:308.518pt;height:152.432pt;mso-position-horizontal-relative:page;mso-position-vertical-relative:page;z-index:-5396" coordorigin="4525,8653" coordsize="6170,3049">
            <v:group style="position:absolute;left:4535;top:8663;width:6150;height:3029" coordorigin="4535,8663" coordsize="6150,3029">
              <v:shape style="position:absolute;left:4535;top:8663;width:6150;height:3029" coordorigin="4535,8663" coordsize="6150,3029" path="m4535,11691l10686,11691,10686,8663,4535,8663,4535,11691e" filled="t" fillcolor="#D3D8D6" stroked="f">
                <v:path arrowok="t"/>
                <v:fill/>
              </v:shape>
            </v:group>
            <v:group style="position:absolute;left:6937;top:9595;width:3538;height:2" coordorigin="6937,9595" coordsize="3538,2">
              <v:shape style="position:absolute;left:6937;top:9595;width:3538;height:2" coordorigin="6937,9595" coordsize="3538,0" path="m6937,9595l10475,9595e" filled="f" stroked="t" strokeweight=".5pt" strokecolor="#96969C">
                <v:path arrowok="t"/>
              </v:shape>
            </v:group>
            <v:group style="position:absolute;left:6937;top:10075;width:3538;height:2" coordorigin="6937,10075" coordsize="3538,2">
              <v:shape style="position:absolute;left:6937;top:10075;width:3538;height:2" coordorigin="6937,10075" coordsize="3538,0" path="m6937,10075l10475,10075e" filled="f" stroked="t" strokeweight=".5pt" strokecolor="#96969C">
                <v:path arrowok="t"/>
              </v:shape>
            </v:group>
            <v:group style="position:absolute;left:5319;top:9756;width:348;height:589" coordorigin="5319,9756" coordsize="348,589">
              <v:shape style="position:absolute;left:5319;top:9756;width:348;height:589" coordorigin="5319,9756" coordsize="348,589" path="m5435,10345l5667,10345,5667,9756,5319,9756e" filled="f" stroked="t" strokeweight="2.835pt" strokecolor="#50535C">
                <v:path arrowok="t"/>
              </v:shape>
            </v:group>
            <v:group style="position:absolute;left:5667;top:9402;width:986;height:1296" coordorigin="5667,9402" coordsize="986,1296">
              <v:shape style="position:absolute;left:5667;top:9402;width:986;height:1296" coordorigin="5667,9402" coordsize="986,1296" path="m5667,9756l6653,9402,6653,10699,5667,10345e" filled="f" stroked="t" strokeweight="2.835pt" strokecolor="#50535C">
                <v:path arrowok="t"/>
              </v:shape>
            </v:group>
            <v:group style="position:absolute;left:5900;top:9735;width:521;height:196" coordorigin="5900,9735" coordsize="521,196">
              <v:shape style="position:absolute;left:5900;top:9735;width:521;height:196" coordorigin="5900,9735" coordsize="521,196" path="m6421,9735l5900,9931e" filled="f" stroked="t" strokeweight="2.835pt" strokecolor="#50535C">
                <v:path arrowok="t"/>
              </v:shape>
            </v:group>
            <v:group style="position:absolute;left:4913;top:9756;width:232;height:589" coordorigin="4913,9756" coordsize="232,589">
              <v:shape style="position:absolute;left:4913;top:9756;width:232;height:589" coordorigin="4913,9756" coordsize="232,589" path="m4913,10345l5145,10345,5145,9756,4913,9756,4913,10345xe" filled="f" stroked="t" strokeweight="2.835pt" strokecolor="#50535C">
                <v:path arrowok="t"/>
              </v:shape>
            </v:group>
            <v:group style="position:absolute;left:5145;top:10522;width:522;height:412" coordorigin="5145,10522" coordsize="522,412">
              <v:shape style="position:absolute;left:5145;top:10522;width:522;height:412" coordorigin="5145,10522" coordsize="522,412" path="m5667,10581l5493,10581,5493,10758,5492,10781,5471,10844,5430,10894,5373,10926,5329,10934,5304,10933,5239,10913,5188,10873,5156,10817,5146,10774,5145,10522e" filled="f" stroked="t" strokeweight="2.835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6.272003pt;margin-top:595.908997pt;width:308.518pt;height:129.571pt;mso-position-horizontal-relative:page;mso-position-vertical-relative:page;z-index:-5395" coordorigin="4525,11918" coordsize="6170,2591">
            <v:group style="position:absolute;left:4535;top:11928;width:6150;height:2571" coordorigin="4535,11928" coordsize="6150,2571">
              <v:shape style="position:absolute;left:4535;top:11928;width:6150;height:2571" coordorigin="4535,11928" coordsize="6150,2571" path="m4535,14500l10686,14500,10686,11928,4535,11928,4535,14500e" filled="t" fillcolor="#D3D8D6" stroked="f">
                <v:path arrowok="t"/>
                <v:fill/>
              </v:shape>
            </v:group>
            <v:group style="position:absolute;left:6937;top:12715;width:3538;height:2" coordorigin="6937,12715" coordsize="3538,2">
              <v:shape style="position:absolute;left:6937;top:12715;width:3538;height:2" coordorigin="6937,12715" coordsize="3538,0" path="m6937,12715l10475,12715e" filled="f" stroked="t" strokeweight=".5pt" strokecolor="#96969C">
                <v:path arrowok="t"/>
              </v:shape>
            </v:group>
            <v:group style="position:absolute;left:6937;top:13195;width:3538;height:2" coordorigin="6937,13195" coordsize="3538,2">
              <v:shape style="position:absolute;left:6937;top:13195;width:3538;height:2" coordorigin="6937,13195" coordsize="3538,0" path="m6937,13195l10475,13195e" filled="f" stroked="t" strokeweight=".5pt" strokecolor="#96969C">
                <v:path arrowok="t"/>
              </v:shape>
            </v:group>
            <v:group style="position:absolute;left:5544;top:13022;width:471;height:455" coordorigin="5544,13022" coordsize="471,455">
              <v:shape style="position:absolute;left:5544;top:13022;width:471;height:455" coordorigin="5544,13022" coordsize="471,455" path="m6015,13250l6005,13317,5976,13375,5933,13423,5877,13457,5812,13475,5789,13477,5764,13476,5695,13461,5636,13429,5590,13385,5559,13329,5544,13266,5545,13241,5561,13173,5592,13115,5637,13069,5693,13038,5757,13023,5780,13022,5803,13023,5870,13039,5927,13072,5972,13118,6002,13175,6015,13241,6015,13250xe" filled="f" stroked="t" strokeweight="2.835pt" strokecolor="#50535C">
                <v:path arrowok="t"/>
              </v:shape>
            </v:group>
            <v:group style="position:absolute;left:4929;top:12395;width:1703;height:1709" coordorigin="4929,12395" coordsize="1703,1709">
              <v:shape style="position:absolute;left:4929;top:12395;width:1703;height:1709" coordorigin="4929,12395" coordsize="1703,1709" path="m5595,12566l5584,12648,5564,12654,5545,12661,5488,12683,5435,12711,5368,12755,5352,12767,5072,12701,4929,12938,5128,13131,5124,13151,5121,13170,5119,13190,5117,13210,5116,13230,5116,13254,5120,13317,5129,13372,4955,13554,5097,13792,5347,13729,5362,13741,5429,13785,5482,13813,5538,13836,5577,13849,5649,14103,5933,14104,6009,13829,6028,13822,6083,13795,6134,13764,6182,13728,6456,13799,6599,13561,6400,13368,6404,13349,6407,13329,6409,13309,6411,13289,6412,13269,6412,13244,6411,13222,6410,13203,6408,13185,6406,13168,6632,12945,6491,12707,6195,12783,6180,12770,6115,12724,6062,12694,6026,12677,5938,12396,5595,12395e" filled="f" stroked="t" strokeweight="2.835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3.937592pt;margin-top:124.271523pt;width:24.125pt;height:31.912875pt;mso-position-horizontal-relative:page;mso-position-vertical-relative:page;z-index:-5394" coordorigin="5879,2485" coordsize="483,638">
            <v:group style="position:absolute;left:5900;top:2582;width:440;height:520" coordorigin="5900,2582" coordsize="440,520">
              <v:shape style="position:absolute;left:5900;top:2582;width:440;height:520" coordorigin="5900,2582" coordsize="440,520" path="m6279,2582l6340,2582,6340,3102,5900,3102,5900,2582,5960,2582e" filled="f" stroked="t" strokeweight="2.126pt" strokecolor="#50535C">
                <v:path arrowok="t"/>
              </v:shape>
            </v:group>
            <v:group style="position:absolute;left:6021;top:2507;width:199;height:116" coordorigin="6021,2507" coordsize="199,116">
              <v:shape style="position:absolute;left:6021;top:2507;width:199;height:116" coordorigin="6021,2507" coordsize="199,116" path="m6219,2623l6219,2542,6160,2542,6154,2521,6138,2507,6110,2508,6091,2517,6082,2531,6021,2542,6021,2623,6219,2623xe" filled="f" stroked="t" strokeweight="2.126pt" strokecolor="#50535C">
                <v:path arrowok="t"/>
              </v:shape>
            </v:group>
            <v:group style="position:absolute;left:6000;top:2822;width:240;height:2" coordorigin="6000,2822" coordsize="240,2">
              <v:shape style="position:absolute;left:6000;top:2822;width:240;height:2" coordorigin="6000,2822" coordsize="240,0" path="m6240,2822l6000,2822e" filled="f" stroked="t" strokeweight="2.126pt" strokecolor="#50535C">
                <v:path arrowok="t"/>
              </v:shape>
            </v:group>
            <v:group style="position:absolute;left:6000;top:2902;width:240;height:2" coordorigin="6000,2902" coordsize="240,2">
              <v:shape style="position:absolute;left:6000;top:2902;width:240;height:2" coordorigin="6000,2902" coordsize="240,0" path="m6240,2902l6000,2902e" filled="f" stroked="t" strokeweight="2.126pt" strokecolor="#50535C">
                <v:path arrowok="t"/>
              </v:shape>
            </v:group>
            <v:group style="position:absolute;left:6000;top:2982;width:240;height:2" coordorigin="6000,2982" coordsize="240,2">
              <v:shape style="position:absolute;left:6000;top:2982;width:240;height:2" coordorigin="6000,2982" coordsize="240,0" path="m6240,2982l6000,2982e" filled="f" stroked="t" strokeweight="2.126pt" strokecolor="#50535C">
                <v:path arrowok="t"/>
              </v:shape>
            </v:group>
            <v:group style="position:absolute;left:6000;top:2742;width:100;height:2" coordorigin="6000,2742" coordsize="100,2">
              <v:shape style="position:absolute;left:6000;top:2742;width:100;height:2" coordorigin="6000,2742" coordsize="100,0" path="m6100,2742l6000,2742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1.131805pt;margin-top:46.922848pt;width:60.218409pt;height:10pt;mso-position-horizontal-relative:page;mso-position-vertical-relative:page;z-index:-539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8.973602pt;margin-top:46.922848pt;width:88.904405pt;height:10pt;mso-position-horizontal-relative:page;mso-position-vertical-relative:page;z-index:-539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hyperlink r:id="rId39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907013pt;margin-top:46.922848pt;width:75.242504pt;height:10pt;mso-position-horizontal-relative:page;mso-position-vertical-relative:page;z-index:-539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hyperlink r:id="rId40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-1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616898pt;margin-top:171.151306pt;width:148.784022pt;height:12pt;mso-position-horizontal-relative:page;mso-position-vertical-relative:page;z-index:-539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100"/>
                      <w:b/>
                      <w:bCs/>
                      <w:position w:val="1"/>
                    </w:rPr>
                    <w:t>NA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0pt;margin-top:195.151306pt;width:12.000001pt;height:12pt;mso-position-horizontal-relative:page;mso-position-vertical-relative:page;z-index:-538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3.730003pt;margin-top:219.151306pt;width:404.536629pt;height:24pt;mso-position-horizontal-relative:page;mso-position-vertical-relative:page;z-index:-538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145" w:right="112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1.048523pt;margin-top:749.31543pt;width:11.068813pt;height:10pt;mso-position-horizontal-relative:page;mso-position-vertical-relative:page;z-index:-538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  <w:b/>
                      <w:bCs/>
                      <w:position w:val="1"/>
                    </w:rPr>
                    <w:t>15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6.772003pt;margin-top:596.408997pt;width:307.518pt;height:128.571pt;mso-position-horizontal-relative:page;mso-position-vertical-relative:page;z-index:-5386" type="#_x0000_t202" filled="f" stroked="f">
            <v:textbox inset="0,0,0,0">
              <w:txbxContent>
                <w:p>
                  <w:pPr>
                    <w:spacing w:before="8" w:after="0" w:line="130" w:lineRule="exact"/>
                    <w:jc w:val="left"/>
                    <w:rPr>
                      <w:sz w:val="13"/>
                      <w:szCs w:val="13"/>
                    </w:rPr>
                  </w:pPr>
                  <w:rPr/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2402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</w:rPr>
                    <w:t>DI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0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40" w:lineRule="auto"/>
                    <w:ind w:left="2402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64" w:lineRule="auto"/>
                    <w:ind w:left="2642" w:right="1136" w:firstLine="-24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mai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x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7" w:after="0" w:line="190" w:lineRule="exact"/>
                    <w:jc w:val="left"/>
                    <w:rPr>
                      <w:sz w:val="19"/>
                      <w:szCs w:val="19"/>
                    </w:rPr>
                  </w:pPr>
                  <w:rPr/>
                  <w:r>
                    <w:rPr>
                      <w:sz w:val="19"/>
                      <w:szCs w:val="19"/>
                    </w:rPr>
                  </w:r>
                </w:p>
                <w:p>
                  <w:pPr>
                    <w:spacing w:before="0" w:after="0" w:line="240" w:lineRule="auto"/>
                    <w:ind w:left="2367" w:right="2531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$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4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8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1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/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7.709999pt;margin-top:433.132996pt;width:140.574pt;height:291.847pt;mso-position-horizontal-relative:page;mso-position-vertical-relative:page;z-index:-5385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5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exact"/>
                    <w:ind w:left="263" w:right="298"/>
                    <w:jc w:val="both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-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</w:rPr>
                    <w:t>EE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100"/>
                      <w:b/>
                      <w:bCs/>
                    </w:rPr>
                    <w:t>MARK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1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</w:rPr>
                    <w:t>ANA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99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40" w:lineRule="auto"/>
                    <w:ind w:left="263" w:right="313"/>
                    <w:jc w:val="both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64" w:lineRule="auto"/>
                    <w:ind w:left="503" w:right="750" w:firstLine="-240"/>
                    <w:jc w:val="both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"/>
                      <w:w w:val="100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0"/>
                      <w:w w:val="100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40" w:lineRule="auto"/>
                    <w:ind w:left="263" w:right="621"/>
                    <w:jc w:val="both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x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9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263" w:right="1352"/>
                    <w:jc w:val="both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$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0"/>
                      <w:w w:val="99"/>
                      <w:b/>
                      <w:bCs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7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/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2.064301pt;margin-top:496.560608pt;width:7.007pt;height:44.855pt;mso-position-horizontal-relative:page;mso-position-vertical-relative:page;z-index:-538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6.772003pt;margin-top:433.134003pt;width:307.518pt;height:151.432pt;mso-position-horizontal-relative:page;mso-position-vertical-relative:page;z-index:-5383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4" w:after="0" w:line="280" w:lineRule="exact"/>
                    <w:jc w:val="left"/>
                    <w:rPr>
                      <w:sz w:val="28"/>
                      <w:szCs w:val="28"/>
                    </w:rPr>
                  </w:pPr>
                  <w:rPr/>
                  <w:r>
                    <w:rPr>
                      <w:sz w:val="28"/>
                      <w:szCs w:val="28"/>
                    </w:rPr>
                  </w:r>
                </w:p>
                <w:p>
                  <w:pPr>
                    <w:spacing w:before="0" w:after="0" w:line="240" w:lineRule="auto"/>
                    <w:ind w:left="2402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100"/>
                      <w:b/>
                      <w:bCs/>
                    </w:rPr>
                    <w:t>IA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0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40" w:lineRule="auto"/>
                    <w:ind w:left="2402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64" w:lineRule="auto"/>
                    <w:ind w:left="2642" w:right="1136" w:firstLine="-24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mai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x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7" w:after="0" w:line="190" w:lineRule="exact"/>
                    <w:jc w:val="left"/>
                    <w:rPr>
                      <w:sz w:val="19"/>
                      <w:szCs w:val="19"/>
                    </w:rPr>
                  </w:pPr>
                  <w:rPr/>
                  <w:r>
                    <w:rPr>
                      <w:sz w:val="19"/>
                      <w:szCs w:val="19"/>
                    </w:rPr>
                  </w:r>
                </w:p>
                <w:p>
                  <w:pPr>
                    <w:spacing w:before="0" w:after="0" w:line="240" w:lineRule="auto"/>
                    <w:ind w:left="2367" w:right="2641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$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3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1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/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5.665405pt;margin-top:487.785492pt;width:11.601pt;height:29.465pt;mso-position-horizontal-relative:page;mso-position-vertical-relative:page;z-index:-538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5.967407pt;margin-top:487.785492pt;width:17.401pt;height:29.465pt;mso-position-horizontal-relative:page;mso-position-vertical-relative:page;z-index:-538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5.897003pt;margin-top:269.606995pt;width:148.393pt;height:151.432pt;mso-position-horizontal-relative:page;mso-position-vertical-relative:page;z-index:-5380" type="#_x0000_t202" filled="f" stroked="f">
            <v:textbox inset="0,0,0,0">
              <w:txbxContent>
                <w:p>
                  <w:pPr>
                    <w:spacing w:before="4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710" w:right="690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7" w:right="27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ni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935" w:right="91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$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7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/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968414pt;margin-top:312.093414pt;width:16.25pt;height:8.125pt;mso-position-horizontal-relative:page;mso-position-vertical-relative:page;z-index:-5379" type="#_x0000_t202" filled="f" stroked="f">
            <v:textbox inset="0,0,0,0">
              <w:txbxContent>
                <w:p>
                  <w:pPr>
                    <w:spacing w:before="3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968414pt;margin-top:320.218414pt;width:16.25pt;height:4.643pt;mso-position-horizontal-relative:page;mso-position-vertical-relative:page;z-index:-5378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2.682404pt;margin-top:297.004395pt;width:34.822pt;height:20.893pt;mso-position-horizontal-relative:page;mso-position-vertical-relative:page;z-index:-537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9664pt;margin-top:290.040405pt;width:16.25pt;height:3.482pt;mso-position-horizontal-relative:page;mso-position-vertical-relative:page;z-index:-5376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7.709999pt;margin-top:269.606995pt;width:297.455pt;height:151.432pt;mso-position-horizontal-relative:page;mso-position-vertical-relative:page;z-index:-5375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4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2279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0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40" w:lineRule="auto"/>
                    <w:ind w:left="2279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64" w:lineRule="auto"/>
                    <w:ind w:left="2519" w:right="1057" w:firstLine="-24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mai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x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7" w:after="0" w:line="190" w:lineRule="exact"/>
                    <w:jc w:val="left"/>
                    <w:rPr>
                      <w:sz w:val="19"/>
                      <w:szCs w:val="19"/>
                    </w:rPr>
                  </w:pPr>
                  <w:rPr/>
                  <w:r>
                    <w:rPr>
                      <w:sz w:val="19"/>
                      <w:szCs w:val="19"/>
                    </w:rPr>
                  </w:r>
                </w:p>
                <w:p>
                  <w:pPr>
                    <w:spacing w:before="0" w:after="0" w:line="240" w:lineRule="auto"/>
                    <w:ind w:left="2244" w:right="2562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$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8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1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/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1.924301pt;margin-top:386.81131pt;width:37.619pt;height:14.477pt;mso-position-horizontal-relative:page;mso-position-vertical-relative:page;z-index:-537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0.728302pt;margin-top:328.907288pt;width:18.811pt;height:18.095pt;mso-position-horizontal-relative:page;mso-position-vertical-relative:page;z-index:-537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1.916298pt;margin-top:292.716309pt;width:37.623pt;height:14.476pt;mso-position-horizontal-relative:page;mso-position-vertical-relative:page;z-index:-537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5.00061pt;margin-top:129.121399pt;width:21.999pt;height:26pt;mso-position-horizontal-relative:page;mso-position-vertical-relative:page;z-index:-537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8.842102pt;margin-top:47.243801pt;width:10.63pt;height:9.2125pt;mso-position-horizontal-relative:page;mso-position-vertical-relative:page;z-index:-5370" type="#_x0000_t202" filled="f" stroked="f">
            <v:textbox inset="0,0,0,0">
              <w:txbxContent>
                <w:p>
                  <w:pPr>
                    <w:spacing w:before="4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1.677505pt;margin-top:312.75pt;width:171.487pt;height:12pt;mso-position-horizontal-relative:page;mso-position-vertical-relative:page;z-index:-536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1.677505pt;margin-top:336.75pt;width:171.487pt;height:12pt;mso-position-horizontal-relative:page;mso-position-vertical-relative:page;z-index:-536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6.85791pt;margin-top:468.75pt;width:176.916pt;height:12pt;mso-position-horizontal-relative:page;mso-position-vertical-relative:page;z-index:-536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6.85791pt;margin-top:492.75pt;width:176.916pt;height:12pt;mso-position-horizontal-relative:page;mso-position-vertical-relative:page;z-index:-536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0.847801pt;margin-top:588.75pt;width:115.436pt;height:12pt;mso-position-horizontal-relative:page;mso-position-vertical-relative:page;z-index:-536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0.847801pt;margin-top:612.75pt;width:115.436pt;height:12pt;mso-position-horizontal-relative:page;mso-position-vertical-relative:page;z-index:-536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6.85791pt;margin-top:624.75pt;width:176.916pt;height:12pt;mso-position-horizontal-relative:page;mso-position-vertical-relative:page;z-index:-536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6.85791pt;margin-top:648.75pt;width:176.916pt;height:12pt;mso-position-horizontal-relative:page;mso-position-vertical-relative:page;z-index:-536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0.847801pt;margin-top:660.75pt;width:115.436pt;height:12pt;mso-position-horizontal-relative:page;mso-position-vertical-relative:page;z-index:-536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30.273987pt;width:550.295pt;height:12pt;mso-position-horizontal-relative:page;mso-position-vertical-relative:page;z-index:-536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820" w:bottom="280" w:left="1720" w:right="172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30.852301pt;margin-top:741.259888pt;width:550.295pt;height:.1pt;mso-position-horizontal-relative:page;mso-position-vertical-relative:page;z-index:-5359" coordorigin="617,14825" coordsize="11006,2">
            <v:shape style="position:absolute;left:617;top:14825;width:11006;height:2" coordorigin="617,14825" coordsize="11006,0" path="m617,14825l11623,14825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8522pt;margin-top:45.043098pt;width:12.508pt;height:12.023pt;mso-position-horizontal-relative:page;mso-position-vertical-relative:page;z-index:-5358" coordorigin="617,901" coordsize="250,240">
            <v:shape style="position:absolute;left:617;top:901;width:250;height:240" coordorigin="617,901" coordsize="250,240" path="m742,901l711,990,617,993,692,1050,665,1141,742,1088,804,1088,793,1050,867,993,773,990,742,901e" filled="t" fillcolor="#50535C" stroked="f">
              <v:path arrowok="t"/>
              <v:fill/>
            </v:shape>
            <v:shape style="position:absolute;left:617;top:901;width:250;height:240" coordorigin="617,901" coordsize="250,240" path="m804,1088l742,1088,819,1141,804,1088e" filled="t" fillcolor="#50535C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0.4121pt;margin-top:89.142899pt;width:551.3071pt;height:8.982pt;mso-position-horizontal-relative:page;mso-position-vertical-relative:page;z-index:-5357" coordorigin="608,1783" coordsize="11026,180">
            <v:group style="position:absolute;left:618;top:1798;width:84;height:81" coordorigin="618,1798" coordsize="84,81">
              <v:shape style="position:absolute;left:618;top:1798;width:84;height:81" coordorigin="618,1798" coordsize="84,81" path="m650,1798l621,1823,621,1836,621,1842,618,1854,621,1860,620,1869,622,1872,627,1878,675,1841,685,1828,697,1818,699,1812,703,1806,699,1801,686,1801,670,1799,650,1798e" filled="t" fillcolor="#50535C" stroked="f">
                <v:path arrowok="t"/>
                <v:fill/>
              </v:shape>
              <v:shape style="position:absolute;left:618;top:1798;width:84;height:81" coordorigin="618,1798" coordsize="84,81" path="m698,1798l689,1800,686,1801,699,1801,698,1798e" filled="t" fillcolor="#50535C" stroked="f">
                <v:path arrowok="t"/>
                <v:fill/>
              </v:shape>
            </v:group>
            <v:group style="position:absolute;left:763;top:1802;width:206;height:144" coordorigin="763,1802" coordsize="206,144">
              <v:shape style="position:absolute;left:763;top:1802;width:206;height:144" coordorigin="763,1802" coordsize="206,144" path="m896,1802l892,1805,887,1807,878,1818,873,1824,844,1852,831,1868,824,1877,817,1886,805,1894,803,1896,798,1902,795,1906,783,1918,775,1926,763,1939,765,1944,777,1946,783,1946,797,1945,805,1943,821,1940,829,1939,859,1939,864,1934,867,1929,873,1921,884,1908,901,1891,914,1876,957,1826,961,1822,970,1812,969,1808,912,1808,904,1807,902,1804,899,1802,898,1802,896,1802e" filled="t" fillcolor="#50535C" stroked="f">
                <v:path arrowok="t"/>
                <v:fill/>
              </v:shape>
              <v:shape style="position:absolute;left:763;top:1802;width:206;height:144" coordorigin="763,1802" coordsize="206,144" path="m859,1939l829,1939,842,1944,848,1944,856,1941,858,1940,859,1939e" filled="t" fillcolor="#50535C" stroked="f">
                <v:path arrowok="t"/>
                <v:fill/>
              </v:shape>
              <v:shape style="position:absolute;left:763;top:1802;width:206;height:144" coordorigin="763,1802" coordsize="206,144" path="m953,1803l945,1805,942,1805,927,1807,917,1807,912,1808,969,1808,968,1807,958,1804,953,1803e" filled="t" fillcolor="#50535C" stroked="f">
                <v:path arrowok="t"/>
                <v:fill/>
              </v:shape>
              <v:shape style="position:absolute;left:763;top:1802;width:206;height:144" coordorigin="763,1802" coordsize="206,144" path="m898,1802l898,1802,899,1802e" filled="t" fillcolor="#50535C" stroked="f">
                <v:path arrowok="t"/>
                <v:fill/>
              </v:shape>
            </v:group>
            <v:group style="position:absolute;left:913;top:1799;width:203;height:153" coordorigin="913,1799" coordsize="203,153">
              <v:shape style="position:absolute;left:913;top:1799;width:203;height:153" coordorigin="913,1799" coordsize="203,153" path="m1047,1800l1043,1802,1035,1809,1021,1823,989,1852,988,1854,956,1890,941,1907,929,1923,916,1938,913,1940,913,1942,916,1951,920,1952,927,1951,929,1950,931,1950,951,1947,971,1946,974,1946,989,1946,994,1939,996,1936,1005,1927,1011,1921,1024,1907,1029,1900,1037,1893,1051,1879,1064,1863,1076,1847,1089,1832,1095,1826,1102,1820,1116,1810,1115,1803,1110,1802,1088,1802,1087,1802,1070,1802,1064,1801,1058,1801,1047,1800e" filled="t" fillcolor="#50535C" stroked="f">
                <v:path arrowok="t"/>
                <v:fill/>
              </v:shape>
              <v:shape style="position:absolute;left:913;top:1799;width:203;height:153" coordorigin="913,1799" coordsize="203,153" path="m989,1946l974,1946,976,1947,987,1949,987,1949,989,1946e" filled="t" fillcolor="#50535C" stroked="f">
                <v:path arrowok="t"/>
                <v:fill/>
              </v:shape>
              <v:shape style="position:absolute;left:913;top:1799;width:203;height:153" coordorigin="913,1799" coordsize="203,153" path="m1102,1799l1094,1802,1088,1802,1110,1802,1105,1799,1102,1799e" filled="t" fillcolor="#50535C" stroked="f">
                <v:path arrowok="t"/>
                <v:fill/>
              </v:shape>
              <v:shape style="position:absolute;left:913;top:1799;width:203;height:153" coordorigin="913,1799" coordsize="203,153" path="m1078,1801l1074,1801,1070,1801,1070,1802,1087,1802,1078,1801e" filled="t" fillcolor="#50535C" stroked="f">
                <v:path arrowok="t"/>
                <v:fill/>
              </v:shape>
            </v:group>
            <v:group style="position:absolute;left:1628;top:1797;width:208;height:154" coordorigin="1628,1797" coordsize="208,154">
              <v:shape style="position:absolute;left:1628;top:1797;width:208;height:154" coordorigin="1628,1797" coordsize="208,154" path="m1766,1797l1763,1799,1760,1802,1752,1810,1741,1822,1727,1837,1708,1855,1680,1883,1674,1888,1670,1895,1655,1909,1642,1924,1628,1938,1628,1941,1632,1950,1635,1951,1645,1946,1647,1945,1656,1944,1663,1944,1681,1941,1717,1941,1722,1936,1726,1933,1734,1924,1774,1879,1788,1863,1801,1848,1814,1833,1829,1820,1836,1814,1835,1810,1830,1805,1775,1805,1772,1803,1769,1799,1767,1798,1766,1797e" filled="t" fillcolor="#50535C" stroked="f">
                <v:path arrowok="t"/>
                <v:fill/>
              </v:shape>
              <v:shape style="position:absolute;left:1628;top:1797;width:208;height:154" coordorigin="1628,1797" coordsize="208,154" path="m1717,1941l1681,1941,1693,1942,1710,1945,1715,1944,1717,1941e" filled="t" fillcolor="#50535C" stroked="f">
                <v:path arrowok="t"/>
                <v:fill/>
              </v:shape>
              <v:shape style="position:absolute;left:1628;top:1797;width:208;height:154" coordorigin="1628,1797" coordsize="208,154" path="m1663,1944l1656,1944,1662,1944,1663,1944e" filled="t" fillcolor="#50535C" stroked="f">
                <v:path arrowok="t"/>
                <v:fill/>
              </v:shape>
              <v:shape style="position:absolute;left:1628;top:1797;width:208;height:154" coordorigin="1628,1797" coordsize="208,154" path="m1804,1801l1792,1802,1785,1804,1775,1805,1830,1805,1830,1804,1810,1804,1804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19,1801l1810,1804,1830,1804,1827,1802,1824,1802,1819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27,1801l1824,1802,1827,1802e" filled="t" fillcolor="#50535C" stroked="f">
                <v:path arrowok="t"/>
                <v:fill/>
              </v:shape>
            </v:group>
            <v:group style="position:absolute;left:2055;top:1795;width:210;height:152" coordorigin="2055,1795" coordsize="210,152">
              <v:shape style="position:absolute;left:2055;top:1795;width:210;height:152" coordorigin="2055,1795" coordsize="210,152" path="m2194,1795l2191,1796,2169,1818,2152,1837,2139,1851,2125,1865,2109,1882,2095,1896,2081,1909,2066,1923,2064,1926,2061,1928,2055,1933,2055,1936,2059,1944,2063,1946,2074,1944,2099,1944,2104,1942,2110,1941,2132,1941,2132,1941,2142,1931,2156,1916,2171,1903,2173,1901,2175,1899,2184,1889,2192,1880,2202,1870,2216,1856,2261,1813,2263,1811,2265,1809,2263,1801,2209,1801,2203,1800,2194,1795e" filled="t" fillcolor="#50535C" stroked="f">
                <v:path arrowok="t"/>
                <v:fill/>
              </v:shape>
              <v:shape style="position:absolute;left:2055;top:1795;width:210;height:152" coordorigin="2055,1795" coordsize="210,152" path="m2099,1944l2074,1944,2078,1945,2088,1945,2094,1946,2099,1944e" filled="t" fillcolor="#50535C" stroked="f">
                <v:path arrowok="t"/>
                <v:fill/>
              </v:shape>
              <v:shape style="position:absolute;left:2055;top:1795;width:210;height:152" coordorigin="2055,1795" coordsize="210,152" path="m2132,1941l2110,1941,2120,1941,2123,1944,2128,1945,2130,1943,2132,1941e" filled="t" fillcolor="#50535C" stroked="f">
                <v:path arrowok="t"/>
                <v:fill/>
              </v:shape>
              <v:shape style="position:absolute;left:2055;top:1795;width:210;height:152" coordorigin="2055,1795" coordsize="210,152" path="m2217,1799l2216,1799,2209,1801,2263,1801,2263,1801,2229,1801,2217,1799e" filled="t" fillcolor="#50535C" stroked="f">
                <v:path arrowok="t"/>
                <v:fill/>
              </v:shape>
              <v:shape style="position:absolute;left:2055;top:1795;width:210;height:152" coordorigin="2055,1795" coordsize="210,152" path="m2260,1797l2240,1798,2229,1801,2263,1801,2262,1797,2260,1797e" filled="t" fillcolor="#50535C" stroked="f">
                <v:path arrowok="t"/>
                <v:fill/>
              </v:shape>
            </v:group>
            <v:group style="position:absolute;left:2201;top:1793;width:211;height:150" coordorigin="2201,1793" coordsize="211,150">
              <v:shape style="position:absolute;left:2201;top:1793;width:211;height:150" coordorigin="2201,1793" coordsize="211,150" path="m2342,1793l2333,1802,2324,1810,2309,1827,2267,1868,2253,1882,2246,1889,2239,1897,2227,1904,2225,1907,2215,1917,2208,1923,2206,1926,2201,1932,2202,1936,2207,1942,2211,1943,2217,1939,2220,1938,2265,1937,2281,1937,2294,1924,2325,1895,2326,1893,2331,1889,2343,1878,2357,1864,2389,1832,2403,1818,2409,1812,2412,1807,2406,1799,2365,1799,2358,1799,2351,1799,2342,1793e" filled="t" fillcolor="#50535C" stroked="f">
                <v:path arrowok="t"/>
                <v:fill/>
              </v:shape>
              <v:shape style="position:absolute;left:2201;top:1793;width:211;height:150" coordorigin="2201,1793" coordsize="211,150" path="m2281,1937l2265,1937,2267,1938,2275,1942,2280,1938,2281,1937e" filled="t" fillcolor="#50535C" stroked="f">
                <v:path arrowok="t"/>
                <v:fill/>
              </v:shape>
              <v:shape style="position:absolute;left:2201;top:1793;width:211;height:150" coordorigin="2201,1793" coordsize="211,150" path="m2393,1795l2382,1799,2365,1799,2406,1799,2400,1796,2393,1795e" filled="t" fillcolor="#50535C" stroked="f">
                <v:path arrowok="t"/>
                <v:fill/>
              </v:shape>
            </v:group>
            <v:group style="position:absolute;left:1916;top:1796;width:200;height:151" coordorigin="1916,1796" coordsize="200,151">
              <v:shape style="position:absolute;left:1916;top:1796;width:200;height:151" coordorigin="1916,1796" coordsize="200,151" path="m1967,1945l1947,1945,1957,1947,1962,1947,1967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1946,1945l1932,1945,1941,1946,1946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2054,1796l2046,1798,2042,1802,2034,1812,2029,1817,2023,1824,1997,1850,1983,1865,1969,1880,1955,1897,1940,1912,1926,1925,1924,1927,1922,1929,1916,1937,1918,1944,1918,1944,1929,1946,1932,1945,1946,1945,1947,1945,1967,1945,1973,1944,1980,1942,1994,1942,1994,1942,1997,1940,1999,1929,2015,1914,2060,1869,2093,1831,2100,1824,2110,1817,2111,1816,2117,1808,2116,1803,2062,1803,2061,1802,2058,1802,2054,1796e" filled="t" fillcolor="#50535C" stroked="f">
                <v:path arrowok="t"/>
                <v:fill/>
              </v:shape>
              <v:shape style="position:absolute;left:1916;top:1796;width:200;height:151" coordorigin="1916,1796" coordsize="200,151" path="m1994,1942l1980,1942,1989,1944,1991,1944,1994,1942e" filled="t" fillcolor="#50535C" stroked="f">
                <v:path arrowok="t"/>
                <v:fill/>
              </v:shape>
              <v:shape style="position:absolute;left:1916;top:1796;width:200;height:151" coordorigin="1916,1796" coordsize="200,151" path="m2102,1796l2074,1799,2062,1803,2116,1803,2114,1797,2102,1796e" filled="t" fillcolor="#50535C" stroked="f">
                <v:path arrowok="t"/>
                <v:fill/>
              </v:shape>
            </v:group>
            <v:group style="position:absolute;left:2348;top:1795;width:204;height:146" coordorigin="2348,1795" coordsize="204,146">
              <v:shape style="position:absolute;left:2348;top:1795;width:204;height:146" coordorigin="2348,1795" coordsize="204,146" path="m2485,1795l2482,1796,2478,1800,2449,1829,2435,1844,2419,1860,2404,1874,2390,1888,2381,1898,2372,1907,2358,1919,2355,1922,2348,1929,2348,1932,2353,1939,2356,1941,2366,1940,2374,1940,2389,1937,2408,1937,2412,1936,2413,1935,2426,1935,2428,1934,2433,1927,2434,1927,2442,1919,2450,1912,2460,1901,2485,1874,2502,1857,2517,1843,2531,1829,2547,1817,2552,1813,2552,1807,2546,1800,2545,1800,2493,1800,2485,1795e" filled="t" fillcolor="#50535C" stroked="f">
                <v:path arrowok="t"/>
                <v:fill/>
              </v:shape>
              <v:shape style="position:absolute;left:2348;top:1795;width:204;height:146" coordorigin="2348,1795" coordsize="204,146" path="m2374,1940l2366,1940,2372,1941,2374,1940e" filled="t" fillcolor="#50535C" stroked="f">
                <v:path arrowok="t"/>
                <v:fill/>
              </v:shape>
              <v:shape style="position:absolute;left:2348;top:1795;width:204;height:146" coordorigin="2348,1795" coordsize="204,146" path="m2408,1937l2389,1937,2401,1939,2408,1937e" filled="t" fillcolor="#50535C" stroked="f">
                <v:path arrowok="t"/>
                <v:fill/>
              </v:shape>
              <v:shape style="position:absolute;left:2348;top:1795;width:204;height:146" coordorigin="2348,1795" coordsize="204,146" path="m2426,1935l2413,1935,2422,1938,2426,1935e" filled="t" fillcolor="#50535C" stroked="f">
                <v:path arrowok="t"/>
                <v:fill/>
              </v:shape>
              <v:shape style="position:absolute;left:2348;top:1795;width:204;height:146" coordorigin="2348,1795" coordsize="204,146" path="m2541,1797l2529,1798,2518,1798,2500,1798,2493,1800,2545,1800,2543,1799,2543,1798,2518,1798,2543,1798,2541,1797e" filled="t" fillcolor="#50535C" stroked="f">
                <v:path arrowok="t"/>
                <v:fill/>
              </v:shape>
            </v:group>
            <v:group style="position:absolute;left:1774;top:1796;width:202;height:151" coordorigin="1774,1796" coordsize="202,151">
              <v:shape style="position:absolute;left:1774;top:1796;width:202;height:151" coordorigin="1774,1796" coordsize="202,151" path="m1908,1796l1908,1796,1898,1804,1896,1808,1892,1813,1838,1870,1827,1883,1807,1902,1776,1931,1775,1934,1774,1939,1775,1942,1781,1945,1785,1947,1788,1944,1790,1942,1792,1940,1833,1937,1840,1937,1845,1937,1857,1937,1861,1934,1868,1924,1872,1918,1899,1890,1913,1875,1929,1859,1942,1844,1957,1830,1972,1817,1973,1816,1974,1815,1976,1812,1976,1810,1975,1805,1925,1805,1920,1804,1908,1796e" filled="t" fillcolor="#50535C" stroked="f">
                <v:path arrowok="t"/>
                <v:fill/>
              </v:shape>
              <v:shape style="position:absolute;left:1774;top:1796;width:202;height:151" coordorigin="1774,1796" coordsize="202,151" path="m1840,1937l1833,1937,1833,1938,1840,1937e" filled="t" fillcolor="#50535C" stroked="f">
                <v:path arrowok="t"/>
                <v:fill/>
              </v:shape>
              <v:shape style="position:absolute;left:1774;top:1796;width:202;height:151" coordorigin="1774,1796" coordsize="202,151" path="m1969,1798l1952,1802,1941,1803,1925,1805,1975,1805,1974,1801,1969,1798e" filled="t" fillcolor="#50535C" stroked="f">
                <v:path arrowok="t"/>
                <v:fill/>
              </v:shape>
            </v:group>
            <v:group style="position:absolute;left:1202;top:1795;width:200;height:149" coordorigin="1202,1795" coordsize="200,149">
              <v:shape style="position:absolute;left:1202;top:1795;width:200;height:149" coordorigin="1202,1795" coordsize="200,149" path="m1332,1797l1328,1798,1324,1803,1323,1804,1278,1853,1267,1865,1249,1884,1215,1919,1208,1926,1202,1935,1209,1943,1218,1944,1237,1938,1247,1935,1285,1935,1289,1928,1291,1926,1338,1878,1367,1844,1381,1829,1396,1816,1402,1811,1401,1806,1397,1802,1345,1802,1332,179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2,1937l1267,1937,1278,1938,1282,193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5,1935l1247,1935,1263,1937,1282,1937,1284,1937,1285,1935e" filled="t" fillcolor="#50535C" stroked="f">
                <v:path arrowok="t"/>
                <v:fill/>
              </v:shape>
              <v:shape style="position:absolute;left:1202;top:1795;width:200;height:149" coordorigin="1202,1795" coordsize="200,149" path="m1389,1795l1370,1798,1345,1802,1397,1802,1392,1797,1389,1795e" filled="t" fillcolor="#50535C" stroked="f">
                <v:path arrowok="t"/>
                <v:fill/>
              </v:shape>
            </v:group>
            <v:group style="position:absolute;left:1347;top:1798;width:198;height:147" coordorigin="1347,1798" coordsize="198,147">
              <v:shape style="position:absolute;left:1347;top:1798;width:198;height:147" coordorigin="1347,1798" coordsize="198,147" path="m1477,1798l1476,1798,1466,1808,1448,1828,1435,1842,1420,1856,1411,1865,1402,1873,1391,1886,1389,1889,1380,1899,1351,1931,1349,1932,1347,1936,1348,1939,1351,1944,1357,1945,1363,1942,1364,1941,1372,1939,1395,1936,1424,1936,1425,1936,1429,1932,1454,1906,1472,1889,1484,1876,1514,1843,1527,1828,1542,1814,1546,1811,1545,1805,1539,1802,1497,1802,1487,1801,1477,1798e" filled="t" fillcolor="#50535C" stroked="f">
                <v:path arrowok="t"/>
                <v:fill/>
              </v:shape>
              <v:shape style="position:absolute;left:1347;top:1798;width:198;height:147" coordorigin="1347,1798" coordsize="198,147" path="m1424,1936l1395,1936,1414,1937,1420,1939,1424,1936e" filled="t" fillcolor="#50535C" stroked="f">
                <v:path arrowok="t"/>
                <v:fill/>
              </v:shape>
              <v:shape style="position:absolute;left:1347;top:1798;width:198;height:147" coordorigin="1347,1798" coordsize="198,147" path="m1515,1799l1497,1802,1539,1802,1537,1800,1535,1799,1522,1799,1515,1799e" filled="t" fillcolor="#50535C" stroked="f">
                <v:path arrowok="t"/>
                <v:fill/>
              </v:shape>
              <v:shape style="position:absolute;left:1347;top:1798;width:198;height:147" coordorigin="1347,1798" coordsize="198,147" path="m1533,1798l1522,1799,1535,1799,1533,1798e" filled="t" fillcolor="#50535C" stroked="f">
                <v:path arrowok="t"/>
                <v:fill/>
              </v:shape>
            </v:group>
            <v:group style="position:absolute;left:1493;top:1798;width:199;height:149" coordorigin="1493,1798" coordsize="199,149">
              <v:shape style="position:absolute;left:1493;top:1798;width:199;height:149" coordorigin="1493,1798" coordsize="199,149" path="m1621,1798l1617,1802,1613,1805,1592,1828,1547,1876,1532,1892,1503,1925,1499,1928,1494,1934,1493,1939,1497,1945,1505,1948,1513,1941,1529,1939,1535,1939,1546,1937,1563,1937,1572,1937,1573,1936,1578,1929,1582,1923,1592,1912,1620,1883,1626,1877,1631,1870,1644,1856,1651,1849,1668,1832,1676,1822,1687,1815,1689,1813,1690,1811,1692,1809,1690,1804,1689,1804,1640,1804,1631,1803,1621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573,1936e" filled="t" fillcolor="#50535C" stroked="f">
                <v:path arrowok="t"/>
                <v:fill/>
              </v:shape>
              <v:shape style="position:absolute;left:1493;top:1798;width:199;height:149" coordorigin="1493,1798" coordsize="199,149" path="m1653,1800l1640,1804,1689,1804,1689,1803,1671,1803,1667,1801,1657,1801,1653,1800e" filled="t" fillcolor="#50535C" stroked="f">
                <v:path arrowok="t"/>
                <v:fill/>
              </v:shape>
              <v:shape style="position:absolute;left:1493;top:1798;width:199;height:149" coordorigin="1493,1798" coordsize="199,149" path="m1677,1798l1671,1803,1689,1803,1687,1801,1680,1799,1677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666,1801l1657,1801,1667,1801,1666,1801e" filled="t" fillcolor="#50535C" stroked="f">
                <v:path arrowok="t"/>
                <v:fill/>
              </v:shape>
            </v:group>
            <v:group style="position:absolute;left:2490;top:1798;width:194;height:144" coordorigin="2490,1798" coordsize="194,144">
              <v:shape style="position:absolute;left:2490;top:1798;width:194;height:144" coordorigin="2490,1798" coordsize="194,144" path="m2563,1940l2548,1940,2559,1942,2561,1941,2563,1940e" filled="t" fillcolor="#50535C" stroked="f">
                <v:path arrowok="t"/>
                <v:fill/>
              </v:shape>
              <v:shape style="position:absolute;left:2490;top:1798;width:194;height:144" coordorigin="2490,1798" coordsize="194,144" path="m2536,1941l2510,1941,2513,1941,2520,1942,2523,1942,2536,1941e" filled="t" fillcolor="#50535C" stroked="f">
                <v:path arrowok="t"/>
                <v:fill/>
              </v:shape>
              <v:shape style="position:absolute;left:2490;top:1798;width:194;height:144" coordorigin="2490,1798" coordsize="194,144" path="m2620,1798l2617,1800,2608,1810,2602,1816,2550,1872,2503,1918,2492,1928,2491,1929,2490,1931,2494,1938,2499,1941,2510,1941,2536,1941,2548,1940,2563,1940,2571,1930,2619,1881,2628,1871,2641,1857,2655,1843,2670,1829,2686,1816,2686,1804,2684,1802,2655,1802,2650,1801,2632,1801,2628,1801,2620,1798e" filled="t" fillcolor="#50535C" stroked="f">
                <v:path arrowok="t"/>
                <v:fill/>
              </v:shape>
              <v:shape style="position:absolute;left:2490;top:1798;width:194;height:144" coordorigin="2490,1798" coordsize="194,144" path="m2667,1799l2655,1802,2684,1802,2682,1800,2669,1799,2667,1799e" filled="t" fillcolor="#50535C" stroked="f">
                <v:path arrowok="t"/>
                <v:fill/>
              </v:shape>
              <v:shape style="position:absolute;left:2490;top:1798;width:194;height:144" coordorigin="2490,1798" coordsize="194,144" path="m2645,1800l2632,1801,2650,1801,2645,1800e" filled="t" fillcolor="#50535C" stroked="f">
                <v:path arrowok="t"/>
                <v:fill/>
              </v:shape>
            </v:group>
            <v:group style="position:absolute;left:1056;top:1800;width:190;height:146" coordorigin="1056,1800" coordsize="190,146">
              <v:shape style="position:absolute;left:1056;top:1800;width:190;height:146" coordorigin="1056,1800" coordsize="190,146" path="m1181,1802l1178,1804,1076,1911,1068,1920,1060,1928,1059,1929,1056,1934,1057,1940,1066,1944,1070,1945,1084,1943,1094,1942,1111,1939,1117,1939,1134,1939,1139,1932,1142,1926,1151,1918,1164,1904,1178,1888,1190,1876,1207,1857,1220,1841,1245,1810,1243,1808,1243,1807,1197,1807,1181,1802e" filled="t" fillcolor="#50535C" stroked="f">
                <v:path arrowok="t"/>
                <v:fill/>
              </v:shape>
              <v:shape style="position:absolute;left:1056;top:1800;width:190;height:146" coordorigin="1056,1800" coordsize="190,146" path="m1134,1939l1117,1939,1128,1944,1132,1942,1134,1939e" filled="t" fillcolor="#50535C" stroked="f">
                <v:path arrowok="t"/>
                <v:fill/>
              </v:shape>
              <v:shape style="position:absolute;left:1056;top:1800;width:190;height:146" coordorigin="1056,1800" coordsize="190,146" path="m1228,1800l1210,1804,1197,1807,1243,1807,1242,1804,1234,1802,1228,1800e" filled="t" fillcolor="#50535C" stroked="f">
                <v:path arrowok="t"/>
                <v:fill/>
              </v:shape>
            </v:group>
            <v:group style="position:absolute;left:628;top:1803;width:196;height:143" coordorigin="628,1803" coordsize="196,143">
              <v:shape style="position:absolute;left:628;top:1803;width:196;height:143" coordorigin="628,1803" coordsize="196,143" path="m759,1803l757,1805,754,1808,696,1866,669,1894,655,1909,647,1916,641,1925,628,1934,629,1940,641,1945,648,1946,658,1943,661,1942,672,1940,679,1937,705,1937,708,1935,709,1933,729,1910,744,1893,756,1881,774,1863,824,1810,822,1809,821,1807,800,1807,794,1806,778,1805,769,1804,759,1803e" filled="t" fillcolor="#50535C" stroked="f">
                <v:path arrowok="t"/>
                <v:fill/>
              </v:shape>
              <v:shape style="position:absolute;left:628;top:1803;width:196;height:143" coordorigin="628,1803" coordsize="196,143" path="m705,1937l679,1937,695,1945,700,1941,705,1937e" filled="t" fillcolor="#50535C" stroked="f">
                <v:path arrowok="t"/>
                <v:fill/>
              </v:shape>
              <v:shape style="position:absolute;left:628;top:1803;width:196;height:143" coordorigin="628,1803" coordsize="196,143" path="m811,1805l800,1807,821,1807,820,1806,815,1805,811,1805e" filled="t" fillcolor="#50535C" stroked="f">
                <v:path arrowok="t"/>
                <v:fill/>
              </v:shape>
            </v:group>
            <v:group style="position:absolute;left:5651;top:1797;width:208;height:154" coordorigin="5651,1797" coordsize="208,154">
              <v:shape style="position:absolute;left:5651;top:1797;width:208;height:154" coordorigin="5651,1797" coordsize="208,154" path="m5789,1797l5786,1799,5783,1802,5776,1810,5765,1822,5751,1837,5732,1855,5703,1883,5697,1888,5693,1895,5679,1909,5665,1924,5651,1938,5651,1941,5655,1950,5659,1951,5668,1946,5671,1945,5679,1944,5687,1944,5704,1941,5740,1941,5745,1936,5749,1933,5757,1924,5797,1879,5811,1863,5824,1848,5837,1833,5852,1820,5859,1814,5858,1810,5853,1805,5799,1805,5795,1803,5792,1799,5790,1798,5789,1797e" filled="t" fillcolor="#50535C" stroked="f">
                <v:path arrowok="t"/>
                <v:fill/>
              </v:shape>
              <v:shape style="position:absolute;left:5651;top:1797;width:208;height:154" coordorigin="5651,1797" coordsize="208,154" path="m5740,1941l5704,1941,5716,1942,5734,1945,5738,1944,5740,1941e" filled="t" fillcolor="#50535C" stroked="f">
                <v:path arrowok="t"/>
                <v:fill/>
              </v:shape>
              <v:shape style="position:absolute;left:5651;top:1797;width:208;height:154" coordorigin="5651,1797" coordsize="208,154" path="m5687,1944l5679,1944,5686,1944,5687,1944e" filled="t" fillcolor="#50535C" stroked="f">
                <v:path arrowok="t"/>
                <v:fill/>
              </v:shape>
              <v:shape style="position:absolute;left:5651;top:1797;width:208;height:154" coordorigin="5651,1797" coordsize="208,154" path="m5827,1801l5815,1802,5809,1804,5799,1805,5853,1805,5853,1804,5833,1804,5827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43,1801l5833,1804,5853,1804,5850,1802,5847,1802,5843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50,1801l5847,1802,5850,1802e" filled="t" fillcolor="#50535C" stroked="f">
                <v:path arrowok="t"/>
                <v:fill/>
              </v:shape>
            </v:group>
            <v:group style="position:absolute;left:6078;top:1795;width:210;height:152" coordorigin="6078,1795" coordsize="210,152">
              <v:shape style="position:absolute;left:6078;top:1795;width:210;height:152" coordorigin="6078,1795" coordsize="210,152" path="m6217,1795l6214,1796,6193,1818,6175,1837,6162,1851,6149,1865,6133,1882,6118,1896,6104,1909,6089,1923,6087,1926,6084,1928,6078,1933,6078,1936,6083,1944,6087,1946,6097,1944,6122,1944,6128,1942,6134,1941,6155,1941,6156,1941,6166,1931,6180,1916,6195,1903,6196,1901,6198,1899,6208,1889,6215,1880,6225,1870,6239,1856,6285,1813,6286,1811,6288,1809,6286,1801,6232,1801,6227,1800,6217,1795e" filled="t" fillcolor="#50535C" stroked="f">
                <v:path arrowok="t"/>
                <v:fill/>
              </v:shape>
              <v:shape style="position:absolute;left:6078;top:1795;width:210;height:152" coordorigin="6078,1795" coordsize="210,152" path="m6122,1944l6097,1944,6101,1945,6112,1945,6117,1946,6122,1944e" filled="t" fillcolor="#50535C" stroked="f">
                <v:path arrowok="t"/>
                <v:fill/>
              </v:shape>
              <v:shape style="position:absolute;left:6078;top:1795;width:210;height:152" coordorigin="6078,1795" coordsize="210,152" path="m6155,1941l6134,1941,6143,1941,6147,1944,6151,1945,6153,1943,6155,1941e" filled="t" fillcolor="#50535C" stroked="f">
                <v:path arrowok="t"/>
                <v:fill/>
              </v:shape>
              <v:shape style="position:absolute;left:6078;top:1795;width:210;height:152" coordorigin="6078,1795" coordsize="210,152" path="m6240,1799l6239,1799,6232,1801,6286,1801,6286,1801,6252,1801,6240,1799e" filled="t" fillcolor="#50535C" stroked="f">
                <v:path arrowok="t"/>
                <v:fill/>
              </v:shape>
              <v:shape style="position:absolute;left:6078;top:1795;width:210;height:152" coordorigin="6078,1795" coordsize="210,152" path="m6284,1797l6263,1798,6252,1801,6286,1801,6285,1797,6284,1797e" filled="t" fillcolor="#50535C" stroked="f">
                <v:path arrowok="t"/>
                <v:fill/>
              </v:shape>
            </v:group>
            <v:group style="position:absolute;left:6225;top:1793;width:211;height:150" coordorigin="6225,1793" coordsize="211,150">
              <v:shape style="position:absolute;left:6225;top:1793;width:211;height:150" coordorigin="6225,1793" coordsize="211,150" path="m6365,1793l6356,1802,6347,1810,6332,1827,6291,1868,6276,1882,6269,1889,6262,1897,6251,1904,6248,1907,6238,1917,6232,1923,6229,1926,6225,1932,6225,1936,6230,1942,6234,1943,6241,1939,6244,1938,6288,1937,6304,1937,6317,1924,6348,1895,6349,1893,6355,1889,6367,1878,6380,1864,6412,1832,6427,1818,6432,1812,6435,1807,6429,1799,6388,1799,6381,1799,6374,1799,6365,1793e" filled="t" fillcolor="#50535C" stroked="f">
                <v:path arrowok="t"/>
                <v:fill/>
              </v:shape>
              <v:shape style="position:absolute;left:6225;top:1793;width:211;height:150" coordorigin="6225,1793" coordsize="211,150" path="m6304,1937l6288,1937,6290,1938,6298,1942,6303,1938,6304,1937e" filled="t" fillcolor="#50535C" stroked="f">
                <v:path arrowok="t"/>
                <v:fill/>
              </v:shape>
              <v:shape style="position:absolute;left:6225;top:1793;width:211;height:150" coordorigin="6225,1793" coordsize="211,150" path="m6417,1795l6405,1799,6388,1799,6429,1799,6423,1796,6417,1795e" filled="t" fillcolor="#50535C" stroked="f">
                <v:path arrowok="t"/>
                <v:fill/>
              </v:shape>
            </v:group>
            <v:group style="position:absolute;left:5939;top:1796;width:200;height:151" coordorigin="5939,1796" coordsize="200,151">
              <v:shape style="position:absolute;left:5939;top:1796;width:200;height:151" coordorigin="5939,1796" coordsize="200,151" path="m5991,1945l5970,1945,5981,1947,5985,1947,5991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5969,1945l5955,1945,5965,1946,5969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6077,1796l6069,1798,6065,1802,6057,1812,6053,1817,6046,1824,6020,1850,6006,1865,5992,1880,5978,1897,5964,1912,5949,1925,5947,1927,5945,1929,5939,1937,5941,1944,5942,1944,5952,1946,5955,1945,5969,1945,5970,1945,5991,1945,5997,1944,6003,1942,6017,1942,6018,1942,6020,1940,6022,1929,6038,1914,6083,1869,6117,1831,6124,1824,6133,1817,6135,1816,6141,1808,6139,1803,6085,1803,6084,1802,6081,1802,6077,1796e" filled="t" fillcolor="#50535C" stroked="f">
                <v:path arrowok="t"/>
                <v:fill/>
              </v:shape>
              <v:shape style="position:absolute;left:5939;top:1796;width:200;height:151" coordorigin="5939,1796" coordsize="200,151" path="m6017,1942l6003,1942,6012,1944,6014,1944,6017,1942e" filled="t" fillcolor="#50535C" stroked="f">
                <v:path arrowok="t"/>
                <v:fill/>
              </v:shape>
              <v:shape style="position:absolute;left:5939;top:1796;width:200;height:151" coordorigin="5939,1796" coordsize="200,151" path="m6125,1796l6097,1799,6085,1803,6139,1803,6138,1797,6125,1796e" filled="t" fillcolor="#50535C" stroked="f">
                <v:path arrowok="t"/>
                <v:fill/>
              </v:shape>
            </v:group>
            <v:group style="position:absolute;left:6371;top:1795;width:204;height:146" coordorigin="6371,1795" coordsize="204,146">
              <v:shape style="position:absolute;left:6371;top:1795;width:204;height:146" coordorigin="6371,1795" coordsize="204,146" path="m6508,1795l6505,1796,6501,1800,6473,1829,6458,1844,6442,1860,6428,1874,6414,1888,6404,1898,6396,1907,6382,1919,6378,1922,6371,1929,6371,1932,6376,1939,6379,1941,6389,1940,6397,1940,6412,1937,6432,1937,6435,1936,6437,1935,6449,1935,6451,1934,6457,1927,6457,1927,6465,1919,6473,1912,6484,1901,6508,1874,6526,1857,6540,1843,6555,1829,6570,1817,6575,1813,6576,1807,6569,1800,6568,1800,6516,1800,6508,1795e" filled="t" fillcolor="#50535C" stroked="f">
                <v:path arrowok="t"/>
                <v:fill/>
              </v:shape>
              <v:shape style="position:absolute;left:6371;top:1795;width:204;height:146" coordorigin="6371,1795" coordsize="204,146" path="m6397,1940l6389,1940,6395,1941,6397,1940e" filled="t" fillcolor="#50535C" stroked="f">
                <v:path arrowok="t"/>
                <v:fill/>
              </v:shape>
              <v:shape style="position:absolute;left:6371;top:1795;width:204;height:146" coordorigin="6371,1795" coordsize="204,146" path="m6432,1937l6412,1937,6424,1939,6432,1937e" filled="t" fillcolor="#50535C" stroked="f">
                <v:path arrowok="t"/>
                <v:fill/>
              </v:shape>
              <v:shape style="position:absolute;left:6371;top:1795;width:204;height:146" coordorigin="6371,1795" coordsize="204,146" path="m6449,1935l6437,1935,6445,1938,6449,1935e" filled="t" fillcolor="#50535C" stroked="f">
                <v:path arrowok="t"/>
                <v:fill/>
              </v:shape>
              <v:shape style="position:absolute;left:6371;top:1795;width:204;height:146" coordorigin="6371,1795" coordsize="204,146" path="m6565,1797l6552,1798,6541,1798,6523,1798,6516,1800,6568,1800,6567,1799,6566,1798,6541,1798,6566,1798,6565,1797e" filled="t" fillcolor="#50535C" stroked="f">
                <v:path arrowok="t"/>
                <v:fill/>
              </v:shape>
            </v:group>
            <v:group style="position:absolute;left:5797;top:1796;width:202;height:151" coordorigin="5797,1796" coordsize="202,151">
              <v:shape style="position:absolute;left:5797;top:1796;width:202;height:151" coordorigin="5797,1796" coordsize="202,151" path="m5931,1796l5931,1796,5922,1804,5919,1808,5915,1813,5862,1870,5850,1883,5831,1902,5800,1931,5798,1934,5797,1939,5798,1942,5804,1945,5808,1947,5811,1944,5813,1942,5815,1940,5857,1937,5863,1937,5868,1937,5880,1937,5884,1934,5891,1924,5895,1918,5922,1890,5936,1875,5952,1859,5966,1844,5980,1830,5995,1817,5996,1816,5998,1815,5999,1812,5999,1810,5998,1805,5948,1805,5943,1804,5931,1796e" filled="t" fillcolor="#50535C" stroked="f">
                <v:path arrowok="t"/>
                <v:fill/>
              </v:shape>
              <v:shape style="position:absolute;left:5797;top:1796;width:202;height:151" coordorigin="5797,1796" coordsize="202,151" path="m5863,1937l5857,1937,5857,1938,5863,1937e" filled="t" fillcolor="#50535C" stroked="f">
                <v:path arrowok="t"/>
                <v:fill/>
              </v:shape>
              <v:shape style="position:absolute;left:5797;top:1796;width:202;height:151" coordorigin="5797,1796" coordsize="202,151" path="m5992,1798l5975,1802,5964,1803,5948,1805,5998,1805,5997,1801,5992,1798e" filled="t" fillcolor="#50535C" stroked="f">
                <v:path arrowok="t"/>
                <v:fill/>
              </v:shape>
            </v:group>
            <v:group style="position:absolute;left:5225;top:1795;width:200;height:149" coordorigin="5225,1795" coordsize="200,149">
              <v:shape style="position:absolute;left:5225;top:1795;width:200;height:149" coordorigin="5225,1795" coordsize="200,149" path="m5355,1797l5352,1798,5348,1803,5346,1804,5302,1853,5290,1865,5272,1884,5238,1919,5231,1926,5225,1935,5233,1943,5242,1944,5260,1938,5270,1935,5308,1935,5312,1928,5314,1926,5361,1878,5390,1844,5404,1829,5419,1816,5425,1811,5425,1806,5420,1802,5368,1802,5355,179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5,1937l5290,1937,5301,1938,5305,193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8,1935l5270,1935,5286,1937,5305,1937,5307,1937,5308,1935e" filled="t" fillcolor="#50535C" stroked="f">
                <v:path arrowok="t"/>
                <v:fill/>
              </v:shape>
              <v:shape style="position:absolute;left:5225;top:1795;width:200;height:149" coordorigin="5225,1795" coordsize="200,149" path="m5412,1795l5394,1798,5368,1802,5420,1802,5416,1797,5412,1795e" filled="t" fillcolor="#50535C" stroked="f">
                <v:path arrowok="t"/>
                <v:fill/>
              </v:shape>
            </v:group>
            <v:group style="position:absolute;left:5371;top:1798;width:198;height:147" coordorigin="5371,1798" coordsize="198,147">
              <v:shape style="position:absolute;left:5371;top:1798;width:198;height:147" coordorigin="5371,1798" coordsize="198,147" path="m5501,1798l5500,1798,5489,1808,5472,1828,5458,1842,5444,1856,5435,1865,5425,1873,5414,1886,5412,1889,5403,1899,5374,1931,5372,1932,5371,1936,5371,1939,5374,1944,5381,1945,5386,1942,5387,1941,5395,1939,5419,1936,5448,1936,5448,1936,5453,1932,5477,1906,5495,1889,5507,1876,5537,1843,5551,1828,5565,1814,5569,1811,5568,1805,5563,1802,5521,1802,5511,1801,5501,1798e" filled="t" fillcolor="#50535C" stroked="f">
                <v:path arrowok="t"/>
                <v:fill/>
              </v:shape>
              <v:shape style="position:absolute;left:5371;top:1798;width:198;height:147" coordorigin="5371,1798" coordsize="198,147" path="m5448,1936l5419,1936,5437,1937,5444,1939,5448,1936e" filled="t" fillcolor="#50535C" stroked="f">
                <v:path arrowok="t"/>
                <v:fill/>
              </v:shape>
              <v:shape style="position:absolute;left:5371;top:1798;width:198;height:147" coordorigin="5371,1798" coordsize="198,147" path="m5538,1799l5521,1802,5563,1802,5560,1800,5559,1799,5545,1799,5538,1799e" filled="t" fillcolor="#50535C" stroked="f">
                <v:path arrowok="t"/>
                <v:fill/>
              </v:shape>
              <v:shape style="position:absolute;left:5371;top:1798;width:198;height:147" coordorigin="5371,1798" coordsize="198,147" path="m5556,1798l5545,1799,5559,1799,5556,1798e" filled="t" fillcolor="#50535C" stroked="f">
                <v:path arrowok="t"/>
                <v:fill/>
              </v:shape>
            </v:group>
            <v:group style="position:absolute;left:5516;top:1798;width:199;height:149" coordorigin="5516,1798" coordsize="199,149">
              <v:shape style="position:absolute;left:5516;top:1798;width:199;height:149" coordorigin="5516,1798" coordsize="199,149" path="m5644,1798l5640,1802,5637,1805,5615,1828,5571,1876,5555,1892,5526,1925,5522,1928,5517,1934,5516,1939,5521,1945,5528,1948,5536,1941,5552,1939,5559,1939,5569,1937,5586,1937,5595,1937,5597,1936,5602,1929,5606,1923,5616,1912,5643,1883,5649,1877,5654,1870,5667,1856,5674,1849,5691,1832,5699,1822,5711,1815,5712,1813,5714,1811,5715,1809,5713,1804,5713,1804,5663,1804,5654,1803,5644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597,1936e" filled="t" fillcolor="#50535C" stroked="f">
                <v:path arrowok="t"/>
                <v:fill/>
              </v:shape>
              <v:shape style="position:absolute;left:5516;top:1798;width:199;height:149" coordorigin="5516,1798" coordsize="199,149" path="m5676,1800l5663,1804,5713,1804,5712,1803,5695,1803,5690,1801,5680,1801,5676,1800e" filled="t" fillcolor="#50535C" stroked="f">
                <v:path arrowok="t"/>
                <v:fill/>
              </v:shape>
              <v:shape style="position:absolute;left:5516;top:1798;width:199;height:149" coordorigin="5516,1798" coordsize="199,149" path="m5701,1798l5695,1803,5712,1803,5710,1801,5703,1799,5701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689,1801l5680,1801,5690,1801,5689,1801e" filled="t" fillcolor="#50535C" stroked="f">
                <v:path arrowok="t"/>
                <v:fill/>
              </v:shape>
            </v:group>
            <v:group style="position:absolute;left:6514;top:1798;width:194;height:144" coordorigin="6514,1798" coordsize="194,144">
              <v:shape style="position:absolute;left:6514;top:1798;width:194;height:144" coordorigin="6514,1798" coordsize="194,144" path="m6586,1940l6571,1940,6582,1942,6584,1941,6586,1940e" filled="t" fillcolor="#50535C" stroked="f">
                <v:path arrowok="t"/>
                <v:fill/>
              </v:shape>
              <v:shape style="position:absolute;left:6514;top:1798;width:194;height:144" coordorigin="6514,1798" coordsize="194,144" path="m6560,1941l6533,1941,6536,1941,6543,1942,6546,1942,6560,1941e" filled="t" fillcolor="#50535C" stroked="f">
                <v:path arrowok="t"/>
                <v:fill/>
              </v:shape>
              <v:shape style="position:absolute;left:6514;top:1798;width:194;height:144" coordorigin="6514,1798" coordsize="194,144" path="m6643,1798l6640,1800,6631,1810,6625,1816,6574,1872,6526,1918,6515,1928,6515,1929,6514,1931,6517,1938,6522,1941,6533,1941,6560,1941,6571,1940,6586,1940,6595,1930,6643,1881,6651,1871,6665,1857,6679,1843,6693,1829,6709,1816,6709,1804,6707,1802,6678,1802,6673,1801,6655,1801,6651,1801,6643,1798e" filled="t" fillcolor="#50535C" stroked="f">
                <v:path arrowok="t"/>
                <v:fill/>
              </v:shape>
              <v:shape style="position:absolute;left:6514;top:1798;width:194;height:144" coordorigin="6514,1798" coordsize="194,144" path="m6690,1799l6678,1802,6707,1802,6705,1800,6692,1799,6690,1799e" filled="t" fillcolor="#50535C" stroked="f">
                <v:path arrowok="t"/>
                <v:fill/>
              </v:shape>
              <v:shape style="position:absolute;left:6514;top:1798;width:194;height:144" coordorigin="6514,1798" coordsize="194,144" path="m6668,1800l6655,1801,6673,1801,6668,1800e" filled="t" fillcolor="#50535C" stroked="f">
                <v:path arrowok="t"/>
                <v:fill/>
              </v:shape>
            </v:group>
            <v:group style="position:absolute;left:4787;top:1802;width:206;height:144" coordorigin="4787,1802" coordsize="206,144">
              <v:shape style="position:absolute;left:4787;top:1802;width:206;height:144" coordorigin="4787,1802" coordsize="206,144" path="m4919,1802l4915,1805,4910,1807,4902,1818,4896,1824,4867,1852,4854,1868,4847,1877,4840,1886,4828,1894,4826,1896,4821,1902,4818,1906,4807,1918,4799,1926,4787,1939,4788,1944,4800,1946,4806,1946,4820,1945,4828,1943,4845,1940,4852,1939,4882,1939,4887,1934,4890,1929,4897,1921,4908,1908,4924,1891,4937,1876,4980,1826,4984,1822,4993,1812,4992,1808,4935,1808,4928,1807,4925,1804,4922,1802,4921,1802,4919,1802e" filled="t" fillcolor="#50535C" stroked="f">
                <v:path arrowok="t"/>
                <v:fill/>
              </v:shape>
              <v:shape style="position:absolute;left:4787;top:1802;width:206;height:144" coordorigin="4787,1802" coordsize="206,144" path="m4882,1939l4852,1939,4866,1944,4871,1944,4879,1941,4881,1940,4882,1939e" filled="t" fillcolor="#50535C" stroked="f">
                <v:path arrowok="t"/>
                <v:fill/>
              </v:shape>
              <v:shape style="position:absolute;left:4787;top:1802;width:206;height:144" coordorigin="4787,1802" coordsize="206,144" path="m4977,1803l4969,1805,4965,1805,4950,1807,4940,1807,4935,1808,4992,1808,4992,1807,4981,1804,4977,1803e" filled="t" fillcolor="#50535C" stroked="f">
                <v:path arrowok="t"/>
                <v:fill/>
              </v:shape>
              <v:shape style="position:absolute;left:4787;top:1802;width:206;height:144" coordorigin="4787,1802" coordsize="206,144" path="m4922,1802l4921,1802,4922,1802e" filled="t" fillcolor="#50535C" stroked="f">
                <v:path arrowok="t"/>
                <v:fill/>
              </v:shape>
            </v:group>
            <v:group style="position:absolute;left:4937;top:1799;width:202;height:153" coordorigin="4937,1799" coordsize="202,153">
              <v:shape style="position:absolute;left:4937;top:1799;width:203;height:153" coordorigin="4937,1799" coordsize="203,153" path="m5070,1800l5067,1802,5058,1809,5044,1823,5013,1852,5011,1854,4979,1890,4965,1907,4953,1923,4939,1938,4937,1940,4937,1942,4940,1951,4943,1952,4950,1951,4952,1950,4955,1950,4974,1947,4994,1946,4997,1946,5013,1946,5017,1939,5019,1936,5028,1927,5034,1921,5047,1907,5052,1900,5060,1893,5074,1879,5087,1863,5099,1847,5112,1832,5118,1826,5125,1820,5139,1810,5138,1803,5134,1802,5112,1802,5111,1802,5093,1802,5087,1801,5081,1801,5070,1800e" filled="t" fillcolor="#50535C" stroked="f">
                <v:path arrowok="t"/>
                <v:fill/>
              </v:shape>
              <v:shape style="position:absolute;left:4937;top:1799;width:203;height:153" coordorigin="4937,1799" coordsize="203,153" path="m5013,1946l4997,1946,5000,1947,5010,1949,5010,1949,5013,1946e" filled="t" fillcolor="#50535C" stroked="f">
                <v:path arrowok="t"/>
                <v:fill/>
              </v:shape>
              <v:shape style="position:absolute;left:4937;top:1799;width:203;height:153" coordorigin="4937,1799" coordsize="203,153" path="m5125,1799l5117,1802,5112,1802,5134,1802,5128,1799,5125,1799e" filled="t" fillcolor="#50535C" stroked="f">
                <v:path arrowok="t"/>
                <v:fill/>
              </v:shape>
              <v:shape style="position:absolute;left:4937;top:1799;width:203;height:153" coordorigin="4937,1799" coordsize="203,153" path="m5101,1801l5097,1801,5093,1801,5093,1802,5111,1802,5101,1801e" filled="t" fillcolor="#50535C" stroked="f">
                <v:path arrowok="t"/>
                <v:fill/>
              </v:shape>
            </v:group>
            <v:group style="position:absolute;left:5079;top:1800;width:190;height:146" coordorigin="5079,1800" coordsize="190,146">
              <v:shape style="position:absolute;left:5079;top:1800;width:190;height:146" coordorigin="5079,1800" coordsize="190,146" path="m5204,1802l5201,1804,5099,1911,5092,1920,5083,1928,5083,1929,5079,1934,5080,1940,5089,1944,5093,1945,5107,1943,5118,1942,5134,1939,5141,1939,5158,1939,5162,1932,5166,1926,5174,1918,5187,1904,5202,1888,5213,1876,5230,1857,5243,1841,5268,1810,5267,1808,5266,1807,5221,1807,5204,1802e" filled="t" fillcolor="#50535C" stroked="f">
                <v:path arrowok="t"/>
                <v:fill/>
              </v:shape>
              <v:shape style="position:absolute;left:5079;top:1800;width:190;height:146" coordorigin="5079,1800" coordsize="190,146" path="m5158,1939l5141,1939,5151,1944,5155,1942,5158,1939e" filled="t" fillcolor="#50535C" stroked="f">
                <v:path arrowok="t"/>
                <v:fill/>
              </v:shape>
              <v:shape style="position:absolute;left:5079;top:1800;width:190;height:146" coordorigin="5079,1800" coordsize="190,146" path="m5252,1800l5233,1804,5221,1807,5266,1807,5266,1804,5257,1802,5252,1800e" filled="t" fillcolor="#50535C" stroked="f">
                <v:path arrowok="t"/>
                <v:fill/>
              </v:shape>
            </v:group>
            <v:group style="position:absolute;left:4651;top:1803;width:196;height:143" coordorigin="4651,1803" coordsize="196,143">
              <v:shape style="position:absolute;left:4651;top:1803;width:196;height:143" coordorigin="4651,1803" coordsize="196,143" path="m4783,1803l4780,1805,4777,1808,4719,1866,4692,1894,4678,1909,4670,1916,4664,1925,4651,1934,4653,1940,4664,1945,4671,1946,4681,1943,4685,1942,4695,1940,4703,1937,4729,1937,4731,1935,4732,1933,4752,1910,4767,1893,4779,1881,4797,1863,4847,1810,4845,1809,4844,1807,4824,1807,4817,1806,4801,1805,4792,1804,4783,1803e" filled="t" fillcolor="#50535C" stroked="f">
                <v:path arrowok="t"/>
                <v:fill/>
              </v:shape>
              <v:shape style="position:absolute;left:4651;top:1803;width:196;height:143" coordorigin="4651,1803" coordsize="196,143" path="m4729,1937l4703,1937,4718,1945,4724,1941,4729,1937e" filled="t" fillcolor="#50535C" stroked="f">
                <v:path arrowok="t"/>
                <v:fill/>
              </v:shape>
              <v:shape style="position:absolute;left:4651;top:1803;width:196;height:143" coordorigin="4651,1803" coordsize="196,143" path="m4834,1805l4824,1807,4844,1807,4843,1806,4838,1805,4834,1805e" filled="t" fillcolor="#50535C" stroked="f">
                <v:path arrowok="t"/>
                <v:fill/>
              </v:shape>
            </v:group>
            <v:group style="position:absolute;left:3646;top:1797;width:208;height:154" coordorigin="3646,1797" coordsize="208,154">
              <v:shape style="position:absolute;left:3646;top:1797;width:208;height:154" coordorigin="3646,1797" coordsize="208,154" path="m3783,1797l3780,1799,3778,1802,3770,1810,3759,1822,3745,1837,3726,1855,3698,1883,3692,1888,3687,1895,3673,1909,3659,1924,3646,1938,3646,1941,3650,1950,3653,1951,3663,1946,3665,1945,3674,1944,3681,1944,3699,1941,3735,1941,3740,1936,3743,1933,3752,1924,3792,1879,3805,1863,3819,1848,3832,1833,3847,1820,3854,1814,3853,1810,3848,1805,3793,1805,3790,1803,3786,1799,3785,1798,3783,1797e" filled="t" fillcolor="#50535C" stroked="f">
                <v:path arrowok="t"/>
                <v:fill/>
              </v:shape>
              <v:shape style="position:absolute;left:3646;top:1797;width:208;height:154" coordorigin="3646,1797" coordsize="208,154" path="m3735,1941l3699,1941,3711,1942,3728,1945,3733,1944,3735,1941e" filled="t" fillcolor="#50535C" stroked="f">
                <v:path arrowok="t"/>
                <v:fill/>
              </v:shape>
              <v:shape style="position:absolute;left:3646;top:1797;width:208;height:154" coordorigin="3646,1797" coordsize="208,154" path="m3681,1944l3674,1944,3680,1944,3681,1944e" filled="t" fillcolor="#50535C" stroked="f">
                <v:path arrowok="t"/>
                <v:fill/>
              </v:shape>
              <v:shape style="position:absolute;left:3646;top:1797;width:208;height:154" coordorigin="3646,1797" coordsize="208,154" path="m3822,1801l3809,1802,3803,1804,3793,1805,3848,1805,3847,1804,3827,1804,3822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37,1801l3827,1804,3847,1804,3845,1802,3841,1802,3837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45,1801l3841,1802,3845,1802e" filled="t" fillcolor="#50535C" stroked="f">
                <v:path arrowok="t"/>
                <v:fill/>
              </v:shape>
            </v:group>
            <v:group style="position:absolute;left:4073;top:1795;width:210;height:152" coordorigin="4073,1795" coordsize="210,152">
              <v:shape style="position:absolute;left:4073;top:1795;width:210;height:152" coordorigin="4073,1795" coordsize="210,152" path="m4212,1795l4209,1796,4187,1818,4169,1837,4157,1851,4143,1865,4127,1882,4113,1896,4098,1909,4084,1923,4081,1926,4078,1928,4073,1933,4073,1936,4077,1944,4081,1946,4091,1944,4117,1944,4122,1942,4128,1941,4150,1941,4150,1941,4160,1931,4174,1916,4189,1903,4191,1901,4192,1899,4202,1889,4210,1880,4220,1870,4234,1856,4279,1813,4281,1811,4282,1809,4280,1801,4227,1801,4221,1800,4212,1795e" filled="t" fillcolor="#50535C" stroked="f">
                <v:path arrowok="t"/>
                <v:fill/>
              </v:shape>
              <v:shape style="position:absolute;left:4073;top:1795;width:210;height:152" coordorigin="4073,1795" coordsize="210,152" path="m4117,1944l4091,1944,4096,1945,4106,1945,4112,1946,4117,1944e" filled="t" fillcolor="#50535C" stroked="f">
                <v:path arrowok="t"/>
                <v:fill/>
              </v:shape>
              <v:shape style="position:absolute;left:4073;top:1795;width:210;height:152" coordorigin="4073,1795" coordsize="210,152" path="m4150,1941l4128,1941,4137,1941,4141,1944,4145,1945,4148,1943,4150,1941e" filled="t" fillcolor="#50535C" stroked="f">
                <v:path arrowok="t"/>
                <v:fill/>
              </v:shape>
              <v:shape style="position:absolute;left:4073;top:1795;width:210;height:152" coordorigin="4073,1795" coordsize="210,152" path="m4235,1799l4233,1799,4227,1801,4280,1801,4280,1801,4247,1801,4235,1799e" filled="t" fillcolor="#50535C" stroked="f">
                <v:path arrowok="t"/>
                <v:fill/>
              </v:shape>
              <v:shape style="position:absolute;left:4073;top:1795;width:210;height:152" coordorigin="4073,1795" coordsize="210,152" path="m4278,1797l4257,1798,4247,1801,4280,1801,4279,1797,4278,1797e" filled="t" fillcolor="#50535C" stroked="f">
                <v:path arrowok="t"/>
                <v:fill/>
              </v:shape>
            </v:group>
            <v:group style="position:absolute;left:4219;top:1793;width:211;height:150" coordorigin="4219,1793" coordsize="211,150">
              <v:shape style="position:absolute;left:4219;top:1793;width:211;height:150" coordorigin="4219,1793" coordsize="211,150" path="m4359,1793l4350,1802,4342,1810,4327,1827,4285,1868,4271,1882,4264,1889,4256,1897,4245,1904,4243,1907,4232,1917,4226,1923,4224,1926,4219,1932,4219,1936,4224,1942,4228,1943,4235,1939,4238,1938,4283,1937,4299,1937,4312,1924,4342,1895,4344,1893,4349,1889,4361,1878,4375,1864,4407,1832,4421,1818,4427,1812,4430,1807,4424,1799,4383,1799,4376,1799,4369,1799,4359,1793e" filled="t" fillcolor="#50535C" stroked="f">
                <v:path arrowok="t"/>
                <v:fill/>
              </v:shape>
              <v:shape style="position:absolute;left:4219;top:1793;width:211;height:150" coordorigin="4219,1793" coordsize="211,150" path="m4299,1937l4283,1937,4284,1938,4293,1942,4298,1938,4299,1937e" filled="t" fillcolor="#50535C" stroked="f">
                <v:path arrowok="t"/>
                <v:fill/>
              </v:shape>
              <v:shape style="position:absolute;left:4219;top:1793;width:211;height:150" coordorigin="4219,1793" coordsize="211,150" path="m4411,1795l4400,1799,4383,1799,4424,1799,4417,1796,4411,1795e" filled="t" fillcolor="#50535C" stroked="f">
                <v:path arrowok="t"/>
                <v:fill/>
              </v:shape>
            </v:group>
            <v:group style="position:absolute;left:3933;top:1796;width:200;height:151" coordorigin="3933,1796" coordsize="200,151">
              <v:shape style="position:absolute;left:3933;top:1796;width:200;height:151" coordorigin="3933,1796" coordsize="200,151" path="m3985,1945l3965,1945,3975,1947,3980,1947,3985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3964,1945l3950,1945,3959,1946,3964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4071,1796l4064,1798,4060,1802,4052,1812,4047,1817,4041,1824,4014,1850,4001,1865,3987,1880,3972,1897,3958,1912,3944,1925,3942,1927,3939,1929,3933,1937,3936,1944,3936,1944,3946,1946,3950,1945,3964,1945,3965,1945,3985,1945,3991,1944,3997,1942,4011,1942,4012,1942,4015,1940,4017,1929,4033,1914,4078,1869,4111,1831,4118,1824,4128,1817,4129,1816,4135,1808,4134,1803,4080,1803,4078,1802,4076,1802,4071,1796e" filled="t" fillcolor="#50535C" stroked="f">
                <v:path arrowok="t"/>
                <v:fill/>
              </v:shape>
              <v:shape style="position:absolute;left:3933;top:1796;width:200;height:151" coordorigin="3933,1796" coordsize="200,151" path="m4011,1942l3997,1942,4006,1944,4009,1944,4011,1942e" filled="t" fillcolor="#50535C" stroked="f">
                <v:path arrowok="t"/>
                <v:fill/>
              </v:shape>
              <v:shape style="position:absolute;left:3933;top:1796;width:200;height:151" coordorigin="3933,1796" coordsize="200,151" path="m4119,1796l4092,1799,4080,1803,4134,1803,4132,1797,4119,1796e" filled="t" fillcolor="#50535C" stroked="f">
                <v:path arrowok="t"/>
                <v:fill/>
              </v:shape>
            </v:group>
            <v:group style="position:absolute;left:4366;top:1795;width:204;height:146" coordorigin="4366,1795" coordsize="204,146">
              <v:shape style="position:absolute;left:4366;top:1795;width:204;height:146" coordorigin="4366,1795" coordsize="204,146" path="m4502,1795l4500,1796,4496,1800,4467,1829,4453,1844,4437,1860,4422,1874,4408,1888,4399,1898,4390,1907,4376,1919,4373,1922,4366,1929,4366,1932,4371,1939,4374,1941,4384,1940,4392,1940,4407,1937,4426,1937,4430,1936,4431,1935,4444,1935,4446,1934,4451,1927,4452,1927,4460,1919,4468,1912,4478,1901,4503,1874,4520,1857,4534,1843,4549,1829,4565,1817,4570,1813,4570,1807,4563,1800,4562,1800,4511,1800,4502,1795e" filled="t" fillcolor="#50535C" stroked="f">
                <v:path arrowok="t"/>
                <v:fill/>
              </v:shape>
              <v:shape style="position:absolute;left:4366;top:1795;width:204;height:146" coordorigin="4366,1795" coordsize="204,146" path="m4392,1940l4384,1940,4390,1941,4392,1940e" filled="t" fillcolor="#50535C" stroked="f">
                <v:path arrowok="t"/>
                <v:fill/>
              </v:shape>
              <v:shape style="position:absolute;left:4366;top:1795;width:204;height:146" coordorigin="4366,1795" coordsize="204,146" path="m4426,1937l4407,1937,4419,1939,4426,1937e" filled="t" fillcolor="#50535C" stroked="f">
                <v:path arrowok="t"/>
                <v:fill/>
              </v:shape>
              <v:shape style="position:absolute;left:4366;top:1795;width:204;height:146" coordorigin="4366,1795" coordsize="204,146" path="m4444,1935l4431,1935,4440,1938,4444,1935e" filled="t" fillcolor="#50535C" stroked="f">
                <v:path arrowok="t"/>
                <v:fill/>
              </v:shape>
              <v:shape style="position:absolute;left:4366;top:1795;width:204;height:146" coordorigin="4366,1795" coordsize="204,146" path="m4559,1797l4547,1798,4536,1798,4518,1798,4511,1800,4562,1800,4561,1799,4561,1798,4536,1798,4561,1798,4559,1797e" filled="t" fillcolor="#50535C" stroked="f">
                <v:path arrowok="t"/>
                <v:fill/>
              </v:shape>
            </v:group>
            <v:group style="position:absolute;left:3791;top:1796;width:202;height:151" coordorigin="3791,1796" coordsize="202,151">
              <v:shape style="position:absolute;left:3791;top:1796;width:202;height:151" coordorigin="3791,1796" coordsize="202,151" path="m3926,1796l3926,1796,3916,1804,3914,1808,3909,1813,3856,1870,3844,1883,3825,1902,3794,1931,3793,1934,3791,1939,3792,1942,3799,1945,3802,1947,3806,1944,3808,1942,3810,1940,3851,1937,3858,1937,3863,1937,3875,1937,3878,1934,3885,1924,3890,1918,3917,1890,3931,1875,3946,1859,3960,1844,3974,1830,3990,1817,3991,1816,3992,1815,3993,1812,3994,1810,3993,1805,3943,1805,3938,1804,3926,1796e" filled="t" fillcolor="#50535C" stroked="f">
                <v:path arrowok="t"/>
                <v:fill/>
              </v:shape>
              <v:shape style="position:absolute;left:3791;top:1796;width:202;height:151" coordorigin="3791,1796" coordsize="202,151" path="m3858,1937l3851,1937,3851,1938,3858,1937e" filled="t" fillcolor="#50535C" stroked="f">
                <v:path arrowok="t"/>
                <v:fill/>
              </v:shape>
              <v:shape style="position:absolute;left:3791;top:1796;width:202;height:151" coordorigin="3791,1796" coordsize="202,151" path="m3987,1798l3969,1802,3959,1803,3943,1805,3993,1805,3992,1801,3987,1798e" filled="t" fillcolor="#50535C" stroked="f">
                <v:path arrowok="t"/>
                <v:fill/>
              </v:shape>
            </v:group>
            <v:group style="position:absolute;left:3220;top:1795;width:200;height:149" coordorigin="3220,1795" coordsize="200,149">
              <v:shape style="position:absolute;left:3220;top:1795;width:200;height:149" coordorigin="3220,1795" coordsize="200,149" path="m3349,1797l3346,1798,3342,1803,3341,1804,3296,1853,3284,1865,3267,1884,3232,1919,3225,1926,3220,1935,3227,1943,3236,1944,3255,1938,3265,1935,3303,1935,3306,1928,3308,1926,3356,1878,3385,1844,3399,1829,3413,1816,3419,1811,3419,1806,3415,1802,3363,1802,3349,1797e" filled="t" fillcolor="#50535C" stroked="f">
                <v:path arrowok="t"/>
                <v:fill/>
              </v:shape>
              <v:shape style="position:absolute;left:3220;top:1795;width:200;height:149" coordorigin="3220,1795" coordsize="200,149" path="m3299,1937l3285,1937,3296,1938,3299,1937e" filled="t" fillcolor="#50535C" stroked="f">
                <v:path arrowok="t"/>
                <v:fill/>
              </v:shape>
              <v:shape style="position:absolute;left:3220;top:1795;width:200;height:149" coordorigin="3220,1795" coordsize="200,149" path="m3303,1935l3265,1935,3280,1937,3299,1937,3302,1937,3303,1935e" filled="t" fillcolor="#50535C" stroked="f">
                <v:path arrowok="t"/>
                <v:fill/>
              </v:shape>
              <v:shape style="position:absolute;left:3220;top:1795;width:200;height:149" coordorigin="3220,1795" coordsize="200,149" path="m3406,1795l3388,1798,3363,1802,3415,1802,3410,1797,3406,1795e" filled="t" fillcolor="#50535C" stroked="f">
                <v:path arrowok="t"/>
                <v:fill/>
              </v:shape>
            </v:group>
            <v:group style="position:absolute;left:3365;top:1798;width:198;height:147" coordorigin="3365,1798" coordsize="198,147">
              <v:shape style="position:absolute;left:3365;top:1798;width:198;height:147" coordorigin="3365,1798" coordsize="198,147" path="m3495,1798l3494,1798,3484,1808,3466,1828,3452,1842,3438,1856,3429,1865,3420,1873,3409,1886,3407,1889,3397,1899,3369,1931,3367,1932,3365,1936,3365,1939,3368,1944,3375,1945,3380,1942,3382,1941,3390,1939,3413,1936,3442,1936,3442,1936,3447,1932,3472,1906,3490,1889,3502,1876,3532,1843,3545,1828,3559,1814,3563,1811,3563,1805,3557,1802,3515,1802,3505,1801,3495,1798e" filled="t" fillcolor="#50535C" stroked="f">
                <v:path arrowok="t"/>
                <v:fill/>
              </v:shape>
              <v:shape style="position:absolute;left:3365;top:1798;width:198;height:147" coordorigin="3365,1798" coordsize="198,147" path="m3442,1936l3413,1936,3432,1937,3438,1939,3442,1936e" filled="t" fillcolor="#50535C" stroked="f">
                <v:path arrowok="t"/>
                <v:fill/>
              </v:shape>
              <v:shape style="position:absolute;left:3365;top:1798;width:198;height:147" coordorigin="3365,1798" coordsize="198,147" path="m3533,1799l3515,1802,3557,1802,3555,1800,3553,1799,3540,1799,3533,1799e" filled="t" fillcolor="#50535C" stroked="f">
                <v:path arrowok="t"/>
                <v:fill/>
              </v:shape>
              <v:shape style="position:absolute;left:3365;top:1798;width:198;height:147" coordorigin="3365,1798" coordsize="198,147" path="m3551,1798l3540,1799,3553,1799,3551,1798e" filled="t" fillcolor="#50535C" stroked="f">
                <v:path arrowok="t"/>
                <v:fill/>
              </v:shape>
            </v:group>
            <v:group style="position:absolute;left:3511;top:1798;width:199;height:149" coordorigin="3511,1798" coordsize="199,149">
              <v:shape style="position:absolute;left:3511;top:1798;width:199;height:149" coordorigin="3511,1798" coordsize="199,149" path="m3639,1798l3635,1802,3631,1805,3609,1828,3565,1876,3550,1892,3520,1925,3517,1928,3511,1934,3511,1939,3515,1945,3523,1948,3530,1941,3546,1939,3553,1939,3564,1937,3581,1937,3590,1937,3591,1936,3596,1929,3600,1923,3610,1912,3638,1883,3644,1877,3649,1870,3662,1856,3669,1849,3686,1832,3694,1822,3705,1815,3707,1813,3708,1811,3710,1809,3708,1804,3707,1804,3658,1804,3649,1803,3639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591,1936e" filled="t" fillcolor="#50535C" stroked="f">
                <v:path arrowok="t"/>
                <v:fill/>
              </v:shape>
              <v:shape style="position:absolute;left:3511;top:1798;width:199;height:149" coordorigin="3511,1798" coordsize="199,149" path="m3671,1800l3658,1804,3707,1804,3706,1803,3689,1803,3684,1801,3675,1801,3671,1800e" filled="t" fillcolor="#50535C" stroked="f">
                <v:path arrowok="t"/>
                <v:fill/>
              </v:shape>
              <v:shape style="position:absolute;left:3511;top:1798;width:199;height:149" coordorigin="3511,1798" coordsize="199,149" path="m3695,1798l3689,1803,3706,1803,3704,1801,3698,1799,3695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684,1801l3675,1801,3684,1801,3684,1801e" filled="t" fillcolor="#50535C" stroked="f">
                <v:path arrowok="t"/>
                <v:fill/>
              </v:shape>
            </v:group>
            <v:group style="position:absolute;left:4508;top:1798;width:194;height:144" coordorigin="4508,1798" coordsize="194,144">
              <v:shape style="position:absolute;left:4508;top:1798;width:194;height:144" coordorigin="4508,1798" coordsize="194,144" path="m4581,1940l4566,1940,4577,1942,4579,1941,4581,1940e" filled="t" fillcolor="#50535C" stroked="f">
                <v:path arrowok="t"/>
                <v:fill/>
              </v:shape>
              <v:shape style="position:absolute;left:4508;top:1798;width:194;height:144" coordorigin="4508,1798" coordsize="194,144" path="m4554,1941l4527,1941,4531,1941,4537,1942,4541,1942,4554,1941e" filled="t" fillcolor="#50535C" stroked="f">
                <v:path arrowok="t"/>
                <v:fill/>
              </v:shape>
              <v:shape style="position:absolute;left:4508;top:1798;width:194;height:144" coordorigin="4508,1798" coordsize="194,144" path="m4638,1798l4635,1800,4626,1810,4620,1816,4568,1872,4521,1918,4510,1928,4509,1929,4508,1931,4512,1938,4516,1941,4527,1941,4554,1941,4566,1940,4581,1940,4589,1930,4637,1881,4646,1871,4659,1857,4673,1843,4688,1829,4703,1816,4703,1804,4702,1802,4672,1802,4667,1801,4649,1801,4646,1801,4638,1798e" filled="t" fillcolor="#50535C" stroked="f">
                <v:path arrowok="t"/>
                <v:fill/>
              </v:shape>
              <v:shape style="position:absolute;left:4508;top:1798;width:194;height:144" coordorigin="4508,1798" coordsize="194,144" path="m4684,1799l4672,1802,4702,1802,4700,1800,4687,1799,4684,1799e" filled="t" fillcolor="#50535C" stroked="f">
                <v:path arrowok="t"/>
                <v:fill/>
              </v:shape>
              <v:shape style="position:absolute;left:4508;top:1798;width:194;height:144" coordorigin="4508,1798" coordsize="194,144" path="m4662,1800l4649,1801,4667,1801,4662,1800e" filled="t" fillcolor="#50535C" stroked="f">
                <v:path arrowok="t"/>
                <v:fill/>
              </v:shape>
            </v:group>
            <v:group style="position:absolute;left:2781;top:1802;width:206;height:144" coordorigin="2781,1802" coordsize="206,144">
              <v:shape style="position:absolute;left:2781;top:1802;width:206;height:144" coordorigin="2781,1802" coordsize="206,144" path="m2914,1802l2910,1805,2904,1807,2896,1818,2891,1824,2862,1852,2849,1868,2842,1877,2835,1886,2822,1894,2821,1896,2816,1902,2812,1906,2801,1918,2793,1926,2781,1939,2783,1944,2794,1946,2800,1946,2815,1945,2823,1943,2839,1940,2847,1939,2877,1939,2881,1934,2885,1929,2891,1921,2902,1908,2918,1891,2932,1876,2975,1826,2979,1822,2988,1812,2986,1808,2930,1808,2922,1807,2920,1804,2916,1802,2915,1802,2914,1802e" filled="t" fillcolor="#50535C" stroked="f">
                <v:path arrowok="t"/>
                <v:fill/>
              </v:shape>
              <v:shape style="position:absolute;left:2781;top:1802;width:206;height:144" coordorigin="2781,1802" coordsize="206,144" path="m2877,1939l2847,1939,2860,1944,2866,1944,2874,1941,2876,1940,2877,1939e" filled="t" fillcolor="#50535C" stroked="f">
                <v:path arrowok="t"/>
                <v:fill/>
              </v:shape>
              <v:shape style="position:absolute;left:2781;top:1802;width:206;height:144" coordorigin="2781,1802" coordsize="206,144" path="m2971,1803l2963,1805,2960,1805,2945,1807,2935,1807,2930,1808,2986,1808,2986,1807,2975,1804,2971,1803e" filled="t" fillcolor="#50535C" stroked="f">
                <v:path arrowok="t"/>
                <v:fill/>
              </v:shape>
              <v:shape style="position:absolute;left:2781;top:1802;width:206;height:144" coordorigin="2781,1802" coordsize="206,144" path="m2916,1802l2915,1802,2916,1802e" filled="t" fillcolor="#50535C" stroked="f">
                <v:path arrowok="t"/>
                <v:fill/>
              </v:shape>
            </v:group>
            <v:group style="position:absolute;left:2931;top:1799;width:203;height:153" coordorigin="2931,1799" coordsize="203,153">
              <v:shape style="position:absolute;left:2931;top:1799;width:203;height:153" coordorigin="2931,1799" coordsize="203,153" path="m3065,1800l3061,1802,3053,1809,3038,1823,3007,1852,3006,1854,2974,1890,2959,1907,2947,1923,2934,1938,2931,1940,2931,1942,2934,1951,2938,1952,2945,1951,2947,1950,2949,1950,2969,1947,2989,1946,2991,1946,3007,1946,3011,1939,3014,1936,3022,1927,3029,1921,3041,1907,3047,1900,3055,1893,3068,1879,3082,1863,3094,1847,3107,1832,3113,1826,3120,1820,3134,1810,3132,1803,3128,1802,3106,1802,3105,1802,3088,1802,3082,1801,3076,1801,3065,1800e" filled="t" fillcolor="#50535C" stroked="f">
                <v:path arrowok="t"/>
                <v:fill/>
              </v:shape>
              <v:shape style="position:absolute;left:2931;top:1799;width:203;height:153" coordorigin="2931,1799" coordsize="203,153" path="m3007,1946l2991,1946,2994,1947,3004,1949,3005,1949,3007,1946e" filled="t" fillcolor="#50535C" stroked="f">
                <v:path arrowok="t"/>
                <v:fill/>
              </v:shape>
              <v:shape style="position:absolute;left:2931;top:1799;width:203;height:153" coordorigin="2931,1799" coordsize="203,153" path="m3120,1799l3112,1802,3106,1802,3128,1802,3123,1799,3120,1799e" filled="t" fillcolor="#50535C" stroked="f">
                <v:path arrowok="t"/>
                <v:fill/>
              </v:shape>
              <v:shape style="position:absolute;left:2931;top:1799;width:203;height:153" coordorigin="2931,1799" coordsize="203,153" path="m3096,1801l3092,1801,3088,1801,3088,1802,3105,1802,3096,1801e" filled="t" fillcolor="#50535C" stroked="f">
                <v:path arrowok="t"/>
                <v:fill/>
              </v:shape>
            </v:group>
            <v:group style="position:absolute;left:3073;top:1800;width:190;height:146" coordorigin="3073,1800" coordsize="190,146">
              <v:shape style="position:absolute;left:3073;top:1800;width:190;height:146" coordorigin="3073,1800" coordsize="190,146" path="m3199,1802l3196,1804,3094,1911,3086,1920,3078,1928,3077,1929,3073,1934,3075,1940,3084,1944,3087,1945,3102,1943,3112,1942,3129,1939,3135,1939,3152,1939,3157,1932,3160,1926,3169,1918,3181,1904,3196,1888,3208,1876,3225,1857,3237,1841,3263,1810,3261,1808,3261,1807,3215,1807,3199,1802e" filled="t" fillcolor="#50535C" stroked="f">
                <v:path arrowok="t"/>
                <v:fill/>
              </v:shape>
              <v:shape style="position:absolute;left:3073;top:1800;width:190;height:146" coordorigin="3073,1800" coordsize="190,146" path="m3152,1939l3135,1939,3146,1944,3150,1942,3152,1939e" filled="t" fillcolor="#50535C" stroked="f">
                <v:path arrowok="t"/>
                <v:fill/>
              </v:shape>
              <v:shape style="position:absolute;left:3073;top:1800;width:190;height:146" coordorigin="3073,1800" coordsize="190,146" path="m3246,1800l3227,1804,3215,1807,3261,1807,3260,1804,3252,1802,3246,1800e" filled="t" fillcolor="#50535C" stroked="f">
                <v:path arrowok="t"/>
                <v:fill/>
              </v:shape>
            </v:group>
            <v:group style="position:absolute;left:2646;top:1803;width:196;height:143" coordorigin="2646,1803" coordsize="196,143">
              <v:shape style="position:absolute;left:2646;top:1803;width:196;height:143" coordorigin="2646,1803" coordsize="196,143" path="m2777,1803l2774,1805,2771,1808,2714,1866,2686,1894,2672,1909,2665,1916,2659,1925,2646,1934,2647,1940,2659,1945,2665,1946,2676,1943,2679,1942,2690,1940,2697,1937,2723,1937,2726,1935,2727,1933,2746,1910,2761,1893,2773,1881,2791,1863,2841,1810,2839,1809,2838,1807,2818,1807,2812,1806,2796,1805,2786,1804,2777,1803e" filled="t" fillcolor="#50535C" stroked="f">
                <v:path arrowok="t"/>
                <v:fill/>
              </v:shape>
              <v:shape style="position:absolute;left:2646;top:1803;width:196;height:143" coordorigin="2646,1803" coordsize="196,143" path="m2723,1937l2697,1937,2712,1945,2718,1941,2723,1937e" filled="t" fillcolor="#50535C" stroked="f">
                <v:path arrowok="t"/>
                <v:fill/>
              </v:shape>
              <v:shape style="position:absolute;left:2646;top:1803;width:196;height:143" coordorigin="2646,1803" coordsize="196,143" path="m2828,1805l2818,1807,2838,1807,2838,1806,2832,1805,2828,1805e" filled="t" fillcolor="#50535C" stroked="f">
                <v:path arrowok="t"/>
                <v:fill/>
              </v:shape>
            </v:group>
            <v:group style="position:absolute;left:7669;top:1797;width:208;height:154" coordorigin="7669,1797" coordsize="208,154">
              <v:shape style="position:absolute;left:7669;top:1797;width:208;height:154" coordorigin="7669,1797" coordsize="208,154" path="m7807,1797l7804,1799,7801,1802,7793,1810,7782,1822,7768,1837,7749,1855,7721,1883,7715,1888,7711,1895,7696,1909,7683,1924,7669,1938,7669,1941,7673,1950,7676,1951,7686,1946,7688,1945,7697,1944,7704,1944,7722,1941,7758,1941,7763,1936,7767,1933,7775,1924,7815,1879,7829,1863,7842,1848,7855,1833,7870,1820,7877,1814,7876,1810,7871,1805,7816,1805,7813,1803,7810,1799,7808,1798,7807,1797e" filled="t" fillcolor="#50535C" stroked="f">
                <v:path arrowok="t"/>
                <v:fill/>
              </v:shape>
              <v:shape style="position:absolute;left:7669;top:1797;width:208;height:154" coordorigin="7669,1797" coordsize="208,154" path="m7758,1941l7722,1941,7734,1942,7751,1945,7756,1944,7758,1941e" filled="t" fillcolor="#50535C" stroked="f">
                <v:path arrowok="t"/>
                <v:fill/>
              </v:shape>
              <v:shape style="position:absolute;left:7669;top:1797;width:208;height:154" coordorigin="7669,1797" coordsize="208,154" path="m7704,1944l7697,1944,7703,1944,7704,1944e" filled="t" fillcolor="#50535C" stroked="f">
                <v:path arrowok="t"/>
                <v:fill/>
              </v:shape>
              <v:shape style="position:absolute;left:7669;top:1797;width:208;height:154" coordorigin="7669,1797" coordsize="208,154" path="m7845,1801l7833,1802,7826,1804,7816,1805,7871,1805,7871,1804,7851,1804,7845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0,1801l7851,1804,7871,1804,7868,1802,7865,1802,7860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8,1801l7865,1802,7868,1802e" filled="t" fillcolor="#50535C" stroked="f">
                <v:path arrowok="t"/>
                <v:fill/>
              </v:shape>
            </v:group>
            <v:group style="position:absolute;left:8096;top:1795;width:210;height:152" coordorigin="8096,1795" coordsize="210,152">
              <v:shape style="position:absolute;left:8096;top:1795;width:210;height:152" coordorigin="8096,1795" coordsize="210,152" path="m8235,1795l8232,1796,8210,1818,8193,1837,8180,1851,8166,1865,8150,1882,8136,1896,8122,1909,8107,1923,8105,1926,8102,1928,8096,1933,8096,1936,8100,1944,8104,1946,8115,1944,8140,1944,8146,1942,8151,1941,8173,1941,8173,1941,8184,1931,8197,1916,8212,1903,8214,1901,8216,1899,8225,1889,8233,1880,8243,1870,8257,1856,8302,1813,8304,1811,8306,1809,8304,1801,8250,1801,8245,1800,8235,1795e" filled="t" fillcolor="#50535C" stroked="f">
                <v:path arrowok="t"/>
                <v:fill/>
              </v:shape>
              <v:shape style="position:absolute;left:8096;top:1795;width:210;height:152" coordorigin="8096,1795" coordsize="210,152" path="m8140,1944l8115,1944,8119,1945,8129,1945,8135,1946,8140,1944e" filled="t" fillcolor="#50535C" stroked="f">
                <v:path arrowok="t"/>
                <v:fill/>
              </v:shape>
              <v:shape style="position:absolute;left:8096;top:1795;width:210;height:152" coordorigin="8096,1795" coordsize="210,152" path="m8173,1941l8151,1941,8161,1941,8164,1944,8169,1945,8171,1943,8173,1941e" filled="t" fillcolor="#50535C" stroked="f">
                <v:path arrowok="t"/>
                <v:fill/>
              </v:shape>
              <v:shape style="position:absolute;left:8096;top:1795;width:210;height:152" coordorigin="8096,1795" coordsize="210,152" path="m8258,1799l8257,1799,8250,1801,8304,1801,8304,1801,8270,1801,8258,1799e" filled="t" fillcolor="#50535C" stroked="f">
                <v:path arrowok="t"/>
                <v:fill/>
              </v:shape>
              <v:shape style="position:absolute;left:8096;top:1795;width:210;height:152" coordorigin="8096,1795" coordsize="210,152" path="m8301,1797l8281,1798,8270,1801,8304,1801,8303,1797,8301,1797e" filled="t" fillcolor="#50535C" stroked="f">
                <v:path arrowok="t"/>
                <v:fill/>
              </v:shape>
            </v:group>
            <v:group style="position:absolute;left:8242;top:1793;width:211;height:150" coordorigin="8242,1793" coordsize="211,150">
              <v:shape style="position:absolute;left:8242;top:1793;width:211;height:150" coordorigin="8242,1793" coordsize="211,150" path="m8383,1793l8374,1802,8365,1810,8350,1827,8308,1868,8294,1882,8287,1889,8280,1897,8268,1904,8266,1907,8256,1917,8249,1923,8247,1926,8242,1932,8243,1936,8248,1942,8252,1943,8259,1939,8261,1938,8306,1937,8322,1937,8335,1924,8366,1895,8367,1893,8372,1889,8385,1878,8398,1864,8430,1832,8444,1818,8450,1812,8453,1807,8447,1799,8406,1799,8399,1799,8392,1799,8383,1793e" filled="t" fillcolor="#50535C" stroked="f">
                <v:path arrowok="t"/>
                <v:fill/>
              </v:shape>
              <v:shape style="position:absolute;left:8242;top:1793;width:211;height:150" coordorigin="8242,1793" coordsize="211,150" path="m8322,1937l8306,1937,8308,1938,8316,1942,8321,1938,8322,1937e" filled="t" fillcolor="#50535C" stroked="f">
                <v:path arrowok="t"/>
                <v:fill/>
              </v:shape>
              <v:shape style="position:absolute;left:8242;top:1793;width:211;height:150" coordorigin="8242,1793" coordsize="211,150" path="m8434,1795l8423,1799,8406,1799,8447,1799,8441,1796,8434,1795e" filled="t" fillcolor="#50535C" stroked="f">
                <v:path arrowok="t"/>
                <v:fill/>
              </v:shape>
            </v:group>
            <v:group style="position:absolute;left:7957;top:1796;width:200;height:151" coordorigin="7957,1796" coordsize="200,151">
              <v:shape style="position:absolute;left:7957;top:1796;width:200;height:151" coordorigin="7957,1796" coordsize="200,151" path="m8008,1945l7988,1945,7998,1947,8003,1947,8008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7987,1945l7973,1945,7982,1946,7987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8095,1796l8087,1798,8083,1802,8075,1812,8070,1817,8064,1824,8038,1850,8024,1865,8010,1880,7996,1897,7981,1912,7967,1925,7965,1927,7963,1929,7957,1937,7959,1944,7959,1944,7970,1946,7973,1945,7987,1945,7988,1945,8008,1945,8014,1944,8021,1942,8035,1942,8035,1942,8038,1940,8040,1929,8056,1914,8101,1869,8134,1831,8141,1824,8151,1817,8152,1816,8158,1808,8157,1803,8103,1803,8102,1802,8099,1802,8095,1796e" filled="t" fillcolor="#50535C" stroked="f">
                <v:path arrowok="t"/>
                <v:fill/>
              </v:shape>
              <v:shape style="position:absolute;left:7957;top:1796;width:200;height:151" coordorigin="7957,1796" coordsize="200,151" path="m8035,1942l8021,1942,8030,1944,8032,1944,8035,1942e" filled="t" fillcolor="#50535C" stroked="f">
                <v:path arrowok="t"/>
                <v:fill/>
              </v:shape>
              <v:shape style="position:absolute;left:7957;top:1796;width:200;height:151" coordorigin="7957,1796" coordsize="200,151" path="m8143,1796l8115,1799,8103,1803,8157,1803,8155,1797,8143,1796e" filled="t" fillcolor="#50535C" stroked="f">
                <v:path arrowok="t"/>
                <v:fill/>
              </v:shape>
            </v:group>
            <v:group style="position:absolute;left:8389;top:1795;width:204;height:146" coordorigin="8389,1795" coordsize="204,146">
              <v:shape style="position:absolute;left:8389;top:1795;width:204;height:146" coordorigin="8389,1795" coordsize="204,146" path="m8526,1795l8523,1796,8519,1800,8491,1829,8476,1844,8460,1860,8446,1874,8431,1888,8422,1898,8414,1907,8399,1919,8396,1922,8389,1929,8389,1932,8394,1939,8397,1941,8407,1940,8415,1940,8430,1937,8449,1937,8453,1936,8454,1935,8467,1935,8469,1934,8474,1927,8475,1927,8483,1919,8491,1912,8501,1901,8526,1874,8543,1857,8558,1843,8572,1829,8588,1817,8593,1813,8593,1807,8587,1800,8586,1800,8534,1800,8526,1795e" filled="t" fillcolor="#50535C" stroked="f">
                <v:path arrowok="t"/>
                <v:fill/>
              </v:shape>
              <v:shape style="position:absolute;left:8389;top:1795;width:204;height:146" coordorigin="8389,1795" coordsize="204,146" path="m8415,1940l8407,1940,8413,1941,8415,1940e" filled="t" fillcolor="#50535C" stroked="f">
                <v:path arrowok="t"/>
                <v:fill/>
              </v:shape>
              <v:shape style="position:absolute;left:8389;top:1795;width:204;height:146" coordorigin="8389,1795" coordsize="204,146" path="m8449,1937l8430,1937,8442,1939,8449,1937e" filled="t" fillcolor="#50535C" stroked="f">
                <v:path arrowok="t"/>
                <v:fill/>
              </v:shape>
              <v:shape style="position:absolute;left:8389;top:1795;width:204;height:146" coordorigin="8389,1795" coordsize="204,146" path="m8467,1935l8454,1935,8463,1938,8467,1935e" filled="t" fillcolor="#50535C" stroked="f">
                <v:path arrowok="t"/>
                <v:fill/>
              </v:shape>
              <v:shape style="position:absolute;left:8389;top:1795;width:204;height:146" coordorigin="8389,1795" coordsize="204,146" path="m8582,1797l8570,1798,8559,1798,8541,1798,8534,1800,8586,1800,8585,1799,8584,1798,8559,1798,8584,1798,8582,1797e" filled="t" fillcolor="#50535C" stroked="f">
                <v:path arrowok="t"/>
                <v:fill/>
              </v:shape>
            </v:group>
            <v:group style="position:absolute;left:7815;top:1796;width:202;height:151" coordorigin="7815,1796" coordsize="202,151">
              <v:shape style="position:absolute;left:7815;top:1796;width:202;height:151" coordorigin="7815,1796" coordsize="202,151" path="m7949,1796l7949,1796,7939,1804,7937,1808,7933,1813,7879,1870,7868,1883,7848,1902,7817,1931,7816,1934,7815,1939,7816,1942,7822,1945,7826,1947,7829,1944,7831,1942,7833,1940,7874,1937,7881,1937,7886,1937,7898,1937,7902,1934,7909,1924,7913,1918,7940,1890,7954,1875,7970,1859,7983,1844,7998,1830,8013,1817,8014,1816,8015,1815,8017,1812,8017,1810,8016,1805,7966,1805,7961,1804,7949,1796e" filled="t" fillcolor="#50535C" stroked="f">
                <v:path arrowok="t"/>
                <v:fill/>
              </v:shape>
              <v:shape style="position:absolute;left:7815;top:1796;width:202;height:151" coordorigin="7815,1796" coordsize="202,151" path="m7881,1937l7874,1937,7874,1938,7881,1937e" filled="t" fillcolor="#50535C" stroked="f">
                <v:path arrowok="t"/>
                <v:fill/>
              </v:shape>
              <v:shape style="position:absolute;left:7815;top:1796;width:202;height:151" coordorigin="7815,1796" coordsize="202,151" path="m8010,1798l7993,1802,7982,1803,7966,1805,8016,1805,8015,1801,8010,1798e" filled="t" fillcolor="#50535C" stroked="f">
                <v:path arrowok="t"/>
                <v:fill/>
              </v:shape>
            </v:group>
            <v:group style="position:absolute;left:7243;top:1795;width:200;height:149" coordorigin="7243,1795" coordsize="200,149">
              <v:shape style="position:absolute;left:7243;top:1795;width:200;height:149" coordorigin="7243,1795" coordsize="200,149" path="m7373,1797l7369,1798,7365,1803,7364,1804,7319,1853,7308,1865,7290,1884,7256,1919,7249,1926,7243,1935,7250,1943,7259,1944,7278,1938,7288,1935,7326,1935,7330,1928,7332,1926,7379,1878,7408,1844,7422,1829,7437,1816,7443,1811,7442,1806,7438,1802,7386,1802,7373,179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3,1937l7308,1937,7319,1938,7323,193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6,1935l7288,1935,7304,1937,7323,1937,7325,1937,7326,1935e" filled="t" fillcolor="#50535C" stroked="f">
                <v:path arrowok="t"/>
                <v:fill/>
              </v:shape>
              <v:shape style="position:absolute;left:7243;top:1795;width:200;height:149" coordorigin="7243,1795" coordsize="200,149" path="m7430,1795l7411,1798,7386,1802,7438,1802,7433,1797,7430,1795e" filled="t" fillcolor="#50535C" stroked="f">
                <v:path arrowok="t"/>
                <v:fill/>
              </v:shape>
            </v:group>
            <v:group style="position:absolute;left:7388;top:1798;width:198;height:147" coordorigin="7388,1798" coordsize="198,147">
              <v:shape style="position:absolute;left:7388;top:1798;width:198;height:147" coordorigin="7388,1798" coordsize="198,147" path="m7518,1798l7517,1798,7507,1808,7489,1828,7476,1842,7461,1856,7452,1865,7443,1873,7432,1886,7430,1889,7421,1899,7392,1931,7390,1932,7388,1936,7389,1939,7392,1944,7399,1945,7404,1942,7405,1941,7413,1939,7436,1936,7466,1936,7466,1936,7470,1932,7495,1906,7513,1889,7525,1876,7555,1843,7568,1828,7583,1814,7587,1811,7586,1805,7580,1802,7539,1802,7528,1801,7518,1798e" filled="t" fillcolor="#50535C" stroked="f">
                <v:path arrowok="t"/>
                <v:fill/>
              </v:shape>
              <v:shape style="position:absolute;left:7388;top:1798;width:198;height:147" coordorigin="7388,1798" coordsize="198,147" path="m7466,1936l7436,1936,7455,1937,7462,1939,7466,1936e" filled="t" fillcolor="#50535C" stroked="f">
                <v:path arrowok="t"/>
                <v:fill/>
              </v:shape>
              <v:shape style="position:absolute;left:7388;top:1798;width:198;height:147" coordorigin="7388,1798" coordsize="198,147" path="m7556,1799l7539,1802,7580,1802,7578,1800,7577,1799,7563,1799,7556,1799e" filled="t" fillcolor="#50535C" stroked="f">
                <v:path arrowok="t"/>
                <v:fill/>
              </v:shape>
              <v:shape style="position:absolute;left:7388;top:1798;width:198;height:147" coordorigin="7388,1798" coordsize="198,147" path="m7574,1798l7563,1799,7577,1799,7574,1798e" filled="t" fillcolor="#50535C" stroked="f">
                <v:path arrowok="t"/>
                <v:fill/>
              </v:shape>
            </v:group>
            <v:group style="position:absolute;left:7534;top:1798;width:199;height:149" coordorigin="7534,1798" coordsize="199,149">
              <v:shape style="position:absolute;left:7534;top:1798;width:199;height:149" coordorigin="7534,1798" coordsize="199,149" path="m7662,1798l7658,1802,7654,1805,7633,1828,7588,1876,7573,1892,7544,1925,7540,1928,7535,1934,7534,1939,7539,1945,7546,1948,7554,1941,7570,1939,7576,1939,7587,1937,7604,1937,7613,1937,7614,1936,7620,1929,7623,1923,7634,1912,7661,1883,7667,1877,7672,1870,7685,1856,7692,1849,7709,1832,7717,1822,7728,1815,7730,1813,7731,1811,7733,1809,7731,1804,7730,1804,7681,1804,7672,1803,7662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614,1936e" filled="t" fillcolor="#50535C" stroked="f">
                <v:path arrowok="t"/>
                <v:fill/>
              </v:shape>
              <v:shape style="position:absolute;left:7534;top:1798;width:199;height:149" coordorigin="7534,1798" coordsize="199,149" path="m7694,1800l7681,1804,7730,1804,7730,1803,7712,1803,7708,1801,7698,1801,7694,1800e" filled="t" fillcolor="#50535C" stroked="f">
                <v:path arrowok="t"/>
                <v:fill/>
              </v:shape>
              <v:shape style="position:absolute;left:7534;top:1798;width:199;height:149" coordorigin="7534,1798" coordsize="199,149" path="m7718,1798l7712,1803,7730,1803,7728,1801,7721,1799,7718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707,1801l7698,1801,7708,1801,7707,1801e" filled="t" fillcolor="#50535C" stroked="f">
                <v:path arrowok="t"/>
                <v:fill/>
              </v:shape>
            </v:group>
            <v:group style="position:absolute;left:8531;top:1798;width:194;height:144" coordorigin="8531,1798" coordsize="194,144">
              <v:shape style="position:absolute;left:8531;top:1798;width:194;height:144" coordorigin="8531,1798" coordsize="194,144" path="m8604,1940l8589,1940,8600,1942,8602,1941,8604,1940e" filled="t" fillcolor="#50535C" stroked="f">
                <v:path arrowok="t"/>
                <v:fill/>
              </v:shape>
              <v:shape style="position:absolute;left:8531;top:1798;width:194;height:144" coordorigin="8531,1798" coordsize="194,144" path="m8577,1941l8551,1941,8554,1941,8561,1942,8564,1942,8577,1941e" filled="t" fillcolor="#50535C" stroked="f">
                <v:path arrowok="t"/>
                <v:fill/>
              </v:shape>
              <v:shape style="position:absolute;left:8531;top:1798;width:194;height:144" coordorigin="8531,1798" coordsize="194,144" path="m8661,1798l8658,1800,8649,1810,8643,1816,8591,1872,8544,1918,8533,1928,8532,1929,8531,1931,8535,1938,8540,1941,8551,1941,8577,1941,8589,1940,8604,1940,8612,1930,8660,1881,8669,1871,8682,1857,8696,1843,8711,1829,8727,1816,8727,1804,8725,1802,8696,1802,8691,1801,8673,1801,8669,1801,8661,1798e" filled="t" fillcolor="#50535C" stroked="f">
                <v:path arrowok="t"/>
                <v:fill/>
              </v:shape>
              <v:shape style="position:absolute;left:8531;top:1798;width:194;height:144" coordorigin="8531,1798" coordsize="194,144" path="m8708,1799l8696,1802,8725,1802,8723,1800,8710,1799,8708,1799e" filled="t" fillcolor="#50535C" stroked="f">
                <v:path arrowok="t"/>
                <v:fill/>
              </v:shape>
              <v:shape style="position:absolute;left:8531;top:1798;width:194;height:144" coordorigin="8531,1798" coordsize="194,144" path="m8686,1800l8673,1801,8691,1801,8686,1800e" filled="t" fillcolor="#50535C" stroked="f">
                <v:path arrowok="t"/>
                <v:fill/>
              </v:shape>
            </v:group>
            <v:group style="position:absolute;left:6804;top:1802;width:206;height:144" coordorigin="6804,1802" coordsize="206,144">
              <v:shape style="position:absolute;left:6804;top:1802;width:206;height:144" coordorigin="6804,1802" coordsize="206,144" path="m6937,1802l6933,1805,6928,1807,6920,1818,6914,1824,6885,1852,6872,1868,6865,1877,6858,1886,6846,1894,6844,1896,6839,1902,6836,1906,6824,1918,6816,1926,6804,1939,6806,1944,6818,1946,6824,1946,6838,1945,6846,1943,6862,1940,6870,1939,6900,1939,6905,1934,6908,1929,6914,1921,6925,1908,6942,1891,6955,1876,6998,1826,7002,1822,7011,1812,7010,1808,6953,1808,6945,1807,6943,1804,6940,1802,6939,1802,6937,1802e" filled="t" fillcolor="#50535C" stroked="f">
                <v:path arrowok="t"/>
                <v:fill/>
              </v:shape>
              <v:shape style="position:absolute;left:6804;top:1802;width:206;height:144" coordorigin="6804,1802" coordsize="206,144" path="m6900,1939l6870,1939,6883,1944,6889,1944,6897,1941,6899,1940,6900,1939e" filled="t" fillcolor="#50535C" stroked="f">
                <v:path arrowok="t"/>
                <v:fill/>
              </v:shape>
              <v:shape style="position:absolute;left:6804;top:1802;width:206;height:144" coordorigin="6804,1802" coordsize="206,144" path="m6994,1803l6986,1805,6983,1805,6968,1807,6958,1807,6953,1808,7010,1808,7010,1807,6999,1804,6994,1803e" filled="t" fillcolor="#50535C" stroked="f">
                <v:path arrowok="t"/>
                <v:fill/>
              </v:shape>
              <v:shape style="position:absolute;left:6804;top:1802;width:206;height:144" coordorigin="6804,1802" coordsize="206,144" path="m6940,1802l6939,1802,6940,1802e" filled="t" fillcolor="#50535C" stroked="f">
                <v:path arrowok="t"/>
                <v:fill/>
              </v:shape>
            </v:group>
            <v:group style="position:absolute;left:6954;top:1799;width:203;height:153" coordorigin="6954,1799" coordsize="203,153">
              <v:shape style="position:absolute;left:6954;top:1799;width:203;height:153" coordorigin="6954,1799" coordsize="203,153" path="m7088,1800l7084,1802,7076,1809,7062,1823,7031,1852,7029,1854,6997,1890,6982,1907,6970,1923,6957,1938,6955,1940,6954,1942,6957,1951,6961,1952,6968,1951,6970,1950,6972,1950,6992,1947,7012,1946,7015,1946,7030,1946,7035,1939,7037,1936,7046,1927,7052,1921,7065,1907,7070,1900,7078,1893,7092,1879,7105,1863,7117,1847,7130,1832,7136,1826,7143,1820,7157,1810,7156,1803,7151,1802,7129,1802,7129,1802,7111,1802,7105,1801,7099,1801,7088,1800e" filled="t" fillcolor="#50535C" stroked="f">
                <v:path arrowok="t"/>
                <v:fill/>
              </v:shape>
              <v:shape style="position:absolute;left:6954;top:1799;width:203;height:153" coordorigin="6954,1799" coordsize="203,153" path="m7030,1946l7015,1946,7017,1947,7028,1949,7028,1949,7030,1946e" filled="t" fillcolor="#50535C" stroked="f">
                <v:path arrowok="t"/>
                <v:fill/>
              </v:shape>
              <v:shape style="position:absolute;left:6954;top:1799;width:203;height:153" coordorigin="6954,1799" coordsize="203,153" path="m7143,1799l7135,1802,7129,1802,7151,1802,7146,1799,7143,1799e" filled="t" fillcolor="#50535C" stroked="f">
                <v:path arrowok="t"/>
                <v:fill/>
              </v:shape>
              <v:shape style="position:absolute;left:6954;top:1799;width:203;height:153" coordorigin="6954,1799" coordsize="203,153" path="m7119,1801l7115,1801,7111,1801,7111,1802,7129,1802,7119,1801e" filled="t" fillcolor="#50535C" stroked="f">
                <v:path arrowok="t"/>
                <v:fill/>
              </v:shape>
            </v:group>
            <v:group style="position:absolute;left:7097;top:1800;width:190;height:146" coordorigin="7097,1800" coordsize="190,146">
              <v:shape style="position:absolute;left:7097;top:1800;width:190;height:146" coordorigin="7097,1800" coordsize="190,146" path="m7222,1802l7219,1804,7117,1911,7109,1920,7101,1928,7101,1929,7097,1934,7098,1940,7107,1944,7111,1945,7125,1943,7135,1942,7152,1939,7158,1939,7175,1939,7180,1932,7183,1926,7192,1918,7205,1904,7219,1888,7231,1876,7248,1857,7261,1841,7286,1810,7285,1808,7284,1807,7238,1807,7222,1802e" filled="t" fillcolor="#50535C" stroked="f">
                <v:path arrowok="t"/>
                <v:fill/>
              </v:shape>
              <v:shape style="position:absolute;left:7097;top:1800;width:190;height:146" coordorigin="7097,1800" coordsize="190,146" path="m7175,1939l7158,1939,7169,1944,7173,1942,7175,1939e" filled="t" fillcolor="#50535C" stroked="f">
                <v:path arrowok="t"/>
                <v:fill/>
              </v:shape>
              <v:shape style="position:absolute;left:7097;top:1800;width:190;height:146" coordorigin="7097,1800" coordsize="190,146" path="m7269,1800l7251,1804,7238,1807,7284,1807,7283,1804,7275,1802,7269,1800e" filled="t" fillcolor="#50535C" stroked="f">
                <v:path arrowok="t"/>
                <v:fill/>
              </v:shape>
            </v:group>
            <v:group style="position:absolute;left:6669;top:1803;width:196;height:143" coordorigin="6669,1803" coordsize="196,143">
              <v:shape style="position:absolute;left:6669;top:1803;width:196;height:143" coordorigin="6669,1803" coordsize="196,143" path="m6800,1803l6798,1805,6795,1808,6737,1866,6710,1894,6696,1909,6688,1916,6682,1925,6669,1934,6670,1940,6682,1945,6689,1946,6699,1943,6702,1942,6713,1940,6721,1937,6746,1937,6749,1935,6750,1933,6770,1910,6785,1893,6797,1881,6815,1863,6865,1810,6863,1809,6862,1807,6841,1807,6835,1806,6819,1805,6810,1804,6800,1803e" filled="t" fillcolor="#50535C" stroked="f">
                <v:path arrowok="t"/>
                <v:fill/>
              </v:shape>
              <v:shape style="position:absolute;left:6669;top:1803;width:196;height:143" coordorigin="6669,1803" coordsize="196,143" path="m6746,1937l6721,1937,6736,1945,6741,1941,6746,1937e" filled="t" fillcolor="#50535C" stroked="f">
                <v:path arrowok="t"/>
                <v:fill/>
              </v:shape>
              <v:shape style="position:absolute;left:6669;top:1803;width:196;height:143" coordorigin="6669,1803" coordsize="196,143" path="m6852,1805l6841,1807,6862,1807,6861,1806,6856,1805,6852,1805e" filled="t" fillcolor="#50535C" stroked="f">
                <v:path arrowok="t"/>
                <v:fill/>
              </v:shape>
            </v:group>
            <v:group style="position:absolute;left:9681;top:1797;width:208;height:154" coordorigin="9681,1797" coordsize="208,154">
              <v:shape style="position:absolute;left:9681;top:1797;width:208;height:154" coordorigin="9681,1797" coordsize="208,154" path="m9819,1797l9816,1799,9813,1802,9806,1810,9795,1822,9780,1837,9761,1855,9733,1883,9727,1888,9723,1895,9708,1909,9695,1924,9681,1938,9681,1941,9685,1950,9689,1951,9698,1946,9700,1945,9709,1944,9716,1944,9734,1941,9770,1941,9775,1936,9779,1933,9787,1924,9827,1879,9841,1863,9854,1848,9867,1833,9882,1820,9889,1814,9888,1810,9883,1805,9828,1805,9825,1803,9822,1799,9820,1798,9819,1797e" filled="t" fillcolor="#50535C" stroked="f">
                <v:path arrowok="t"/>
                <v:fill/>
              </v:shape>
              <v:shape style="position:absolute;left:9681;top:1797;width:208;height:154" coordorigin="9681,1797" coordsize="208,154" path="m9770,1941l9734,1941,9746,1942,9763,1945,9768,1944,9770,1941e" filled="t" fillcolor="#50535C" stroked="f">
                <v:path arrowok="t"/>
                <v:fill/>
              </v:shape>
              <v:shape style="position:absolute;left:9681;top:1797;width:208;height:154" coordorigin="9681,1797" coordsize="208,154" path="m9716,1944l9709,1944,9715,1944,9716,1944e" filled="t" fillcolor="#50535C" stroked="f">
                <v:path arrowok="t"/>
                <v:fill/>
              </v:shape>
              <v:shape style="position:absolute;left:9681;top:1797;width:208;height:154" coordorigin="9681,1797" coordsize="208,154" path="m9857,1801l9845,1802,9838,1804,9828,1805,9883,1805,9883,1804,9863,1804,9857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73,1801l9863,1804,9883,1804,9880,1802,9877,1802,9873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80,1801l9877,1802,9880,1802e" filled="t" fillcolor="#50535C" stroked="f">
                <v:path arrowok="t"/>
                <v:fill/>
              </v:shape>
            </v:group>
            <v:group style="position:absolute;left:10108;top:1795;width:210;height:152" coordorigin="10108,1795" coordsize="210,152">
              <v:shape style="position:absolute;left:10108;top:1795;width:210;height:152" coordorigin="10108,1795" coordsize="210,152" path="m10247,1795l10244,1796,10222,1818,10205,1837,10192,1851,10178,1865,10162,1882,10148,1896,10134,1909,10119,1923,10117,1926,10114,1928,10108,1933,10108,1936,10112,1944,10117,1946,10127,1944,10152,1944,10158,1942,10163,1941,10185,1941,10185,1941,10196,1931,10209,1916,10224,1903,10226,1901,10228,1899,10238,1889,10245,1880,10255,1870,10269,1856,10315,1813,10316,1811,10318,1809,10316,1801,10262,1801,10257,1800,10247,1795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52,1944l10127,1944,10131,1945,10141,1945,10147,1946,10152,1944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85,1941l10163,1941,10173,1941,10176,1944,10181,1945,10183,1943,10185,1941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270,1799l10269,1799,10262,1801,10316,1801,10316,1801,10282,1801,10270,1799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314,1797l10293,1798,10282,1801,10316,1801,10315,1797,10314,1797e" filled="t" fillcolor="#50535C" stroked="f">
                <v:path arrowok="t"/>
                <v:fill/>
              </v:shape>
            </v:group>
            <v:group style="position:absolute;left:10254;top:1793;width:211;height:150" coordorigin="10254,1793" coordsize="211,150">
              <v:shape style="position:absolute;left:10254;top:1793;width:211;height:150" coordorigin="10254,1793" coordsize="211,150" path="m10395,1793l10386,1802,10377,1810,10362,1827,10320,1868,10306,1882,10299,1889,10292,1897,10280,1904,10278,1907,10268,1917,10261,1923,10259,1926,10254,1932,10255,1936,10260,1942,10264,1943,10271,1939,10273,1938,10318,1937,10334,1937,10347,1924,10378,1895,10379,1893,10384,1889,10397,1878,10410,1864,10442,1832,10456,1818,10462,1812,10465,1807,10459,1799,10418,1799,10411,1799,10404,1799,10395,1793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334,1937l10318,1937,10320,1938,10328,1942,10333,1938,10334,1937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446,1795l10435,1799,10418,1799,10459,1799,10453,1796,10446,1795e" filled="t" fillcolor="#50535C" stroked="f">
                <v:path arrowok="t"/>
                <v:fill/>
              </v:shape>
            </v:group>
            <v:group style="position:absolute;left:9969;top:1796;width:200;height:151" coordorigin="9969,1796" coordsize="200,151">
              <v:shape style="position:absolute;left:9969;top:1796;width:200;height:151" coordorigin="9969,1796" coordsize="200,151" path="m10020,1945l10000,1945,10010,1947,10015,1947,10020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9999,1945l9985,1945,9994,1946,9999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10107,1796l10099,1798,10095,1802,10087,1812,10082,1817,10076,1824,10050,1850,10036,1865,10022,1880,10008,1897,9993,1912,9979,1925,9977,1927,9975,1929,9969,1937,9971,1944,9971,1944,9982,1946,9985,1945,9999,1945,10000,1945,10020,1945,10026,1944,10033,1942,10047,1942,10048,1942,10050,1940,10052,1929,10068,1914,10113,1869,10146,1831,10154,1824,10163,1817,10164,1816,10170,1808,10169,1803,10115,1803,10114,1802,10111,1802,10107,1796e" filled="t" fillcolor="#50535C" stroked="f">
                <v:path arrowok="t"/>
                <v:fill/>
              </v:shape>
              <v:shape style="position:absolute;left:9969;top:1796;width:200;height:151" coordorigin="9969,1796" coordsize="200,151" path="m10047,1942l10033,1942,10042,1944,10044,1944,10047,1942e" filled="t" fillcolor="#50535C" stroked="f">
                <v:path arrowok="t"/>
                <v:fill/>
              </v:shape>
              <v:shape style="position:absolute;left:9969;top:1796;width:200;height:151" coordorigin="9969,1796" coordsize="200,151" path="m10155,1796l10127,1799,10115,1803,10169,1803,10168,1797,10155,1796e" filled="t" fillcolor="#50535C" stroked="f">
                <v:path arrowok="t"/>
                <v:fill/>
              </v:shape>
            </v:group>
            <v:group style="position:absolute;left:10401;top:1795;width:204;height:146" coordorigin="10401,1795" coordsize="204,146">
              <v:shape style="position:absolute;left:10401;top:1795;width:204;height:146" coordorigin="10401,1795" coordsize="204,146" path="m10538,1795l10535,1796,10531,1800,10503,1829,10488,1844,10472,1860,10458,1874,10443,1888,10434,1898,10426,1907,10411,1919,10408,1922,10401,1929,10401,1932,10406,1939,10409,1941,10419,1940,10427,1940,10442,1937,10462,1937,10465,1936,10466,1935,10479,1935,10481,1934,10486,1927,10487,1927,10495,1919,10503,1912,10514,1901,10538,1874,10556,1857,10570,1843,10584,1829,10600,1817,10605,1813,10606,1807,10599,1800,10598,1800,10546,1800,10538,179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27,1940l10419,1940,10425,1941,10427,1940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62,1937l10442,1937,10454,1939,10462,1937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79,1935l10466,1935,10475,1938,10479,193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594,1797l10582,1798,10571,1798,10553,1798,10546,1800,10598,1800,10597,1799,10596,1798,10571,1798,10596,1798,10594,1797e" filled="t" fillcolor="#50535C" stroked="f">
                <v:path arrowok="t"/>
                <v:fill/>
              </v:shape>
            </v:group>
            <v:group style="position:absolute;left:9827;top:1796;width:202;height:151" coordorigin="9827,1796" coordsize="202,151">
              <v:shape style="position:absolute;left:9827;top:1796;width:202;height:151" coordorigin="9827,1796" coordsize="202,151" path="m9961,1796l9961,1796,9951,1804,9949,1808,9945,1813,9892,1870,9880,1883,9860,1902,9829,1931,9828,1934,9827,1939,9828,1942,9834,1945,9838,1947,9841,1944,9843,1942,9845,1940,9886,1937,9893,1937,9898,1937,9910,1937,9914,1934,9921,1924,9925,1918,9952,1890,9966,1875,9982,1859,9996,1844,10010,1830,10025,1817,10026,1816,10027,1815,10029,1812,10029,1810,10028,1805,9978,1805,9973,1804,9961,1796e" filled="t" fillcolor="#50535C" stroked="f">
                <v:path arrowok="t"/>
                <v:fill/>
              </v:shape>
              <v:shape style="position:absolute;left:9827;top:1796;width:202;height:151" coordorigin="9827,1796" coordsize="202,151" path="m9893,1937l9886,1937,9886,1938,9893,1937e" filled="t" fillcolor="#50535C" stroked="f">
                <v:path arrowok="t"/>
                <v:fill/>
              </v:shape>
              <v:shape style="position:absolute;left:9827;top:1796;width:202;height:151" coordorigin="9827,1796" coordsize="202,151" path="m10022,1798l10005,1802,9994,1803,9978,1805,10028,1805,10027,1801,10022,1798e" filled="t" fillcolor="#50535C" stroked="f">
                <v:path arrowok="t"/>
                <v:fill/>
              </v:shape>
            </v:group>
            <v:group style="position:absolute;left:9255;top:1795;width:200;height:149" coordorigin="9255,1795" coordsize="200,149">
              <v:shape style="position:absolute;left:9255;top:1795;width:200;height:149" coordorigin="9255,1795" coordsize="200,149" path="m9385,1797l9381,1798,9377,1803,9376,1804,9331,1853,9320,1865,9302,1884,9268,1919,9261,1926,9255,1935,9262,1943,9271,1944,9290,1938,9300,1935,9338,1935,9342,1928,9344,1926,9391,1878,9420,1844,9434,1829,9449,1816,9455,1811,9454,1806,9450,1802,9398,1802,9385,179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5,1937l9320,1937,9331,1938,9335,193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8,1935l9300,1935,9316,1937,9335,1937,9337,1937,9338,1935e" filled="t" fillcolor="#50535C" stroked="f">
                <v:path arrowok="t"/>
                <v:fill/>
              </v:shape>
              <v:shape style="position:absolute;left:9255;top:1795;width:200;height:149" coordorigin="9255,1795" coordsize="200,149" path="m9442,1795l9424,1798,9398,1802,9450,1802,9445,1797,9442,1795e" filled="t" fillcolor="#50535C" stroked="f">
                <v:path arrowok="t"/>
                <v:fill/>
              </v:shape>
            </v:group>
            <v:group style="position:absolute;left:9400;top:1798;width:198;height:147" coordorigin="9400,1798" coordsize="198,147">
              <v:shape style="position:absolute;left:9400;top:1798;width:198;height:147" coordorigin="9400,1798" coordsize="198,147" path="m9530,1798l9530,1798,9519,1808,9501,1828,9488,1842,9473,1856,9464,1865,9455,1873,9444,1886,9442,1889,9433,1899,9404,1931,9402,1932,9400,1936,9401,1939,9404,1944,9411,1945,9416,1942,9417,1941,9425,1939,9448,1936,9478,1936,9478,1936,9482,1932,9507,1906,9525,1889,9537,1876,9567,1843,9580,1828,9595,1814,9599,1811,9598,1805,9593,1802,9551,1802,9540,1801,9530,1798e" filled="t" fillcolor="#50535C" stroked="f">
                <v:path arrowok="t"/>
                <v:fill/>
              </v:shape>
              <v:shape style="position:absolute;left:9400;top:1798;width:198;height:147" coordorigin="9400,1798" coordsize="198,147" path="m9478,1936l9448,1936,9467,1937,9474,1939,9478,1936e" filled="t" fillcolor="#50535C" stroked="f">
                <v:path arrowok="t"/>
                <v:fill/>
              </v:shape>
              <v:shape style="position:absolute;left:9400;top:1798;width:198;height:147" coordorigin="9400,1798" coordsize="198,147" path="m9568,1799l9551,1802,9593,1802,9590,1800,9589,1799,9575,1799,9568,1799e" filled="t" fillcolor="#50535C" stroked="f">
                <v:path arrowok="t"/>
                <v:fill/>
              </v:shape>
              <v:shape style="position:absolute;left:9400;top:1798;width:198;height:147" coordorigin="9400,1798" coordsize="198,147" path="m9586,1798l9575,1799,9589,1799,9586,1798e" filled="t" fillcolor="#50535C" stroked="f">
                <v:path arrowok="t"/>
                <v:fill/>
              </v:shape>
            </v:group>
            <v:group style="position:absolute;left:9546;top:1798;width:199;height:149" coordorigin="9546,1798" coordsize="199,149">
              <v:shape style="position:absolute;left:9546;top:1798;width:199;height:149" coordorigin="9546,1798" coordsize="199,149" path="m9674,1798l9670,1802,9666,1805,9645,1828,9600,1876,9585,1892,9556,1925,9552,1928,9547,1934,9546,1939,9551,1945,9558,1948,9566,1941,9582,1939,9588,1939,9599,1937,9616,1937,9625,1937,9626,1936,9632,1929,9635,1923,9646,1912,9673,1883,9679,1877,9684,1870,9697,1856,9704,1849,9721,1832,9729,1822,9740,1815,9742,1813,9743,1811,9745,1809,9743,1804,9742,1804,9693,1804,9684,1803,9674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626,1936e" filled="t" fillcolor="#50535C" stroked="f">
                <v:path arrowok="t"/>
                <v:fill/>
              </v:shape>
              <v:shape style="position:absolute;left:9546;top:1798;width:199;height:149" coordorigin="9546,1798" coordsize="199,149" path="m9706,1800l9693,1804,9742,1804,9742,1803,9724,1803,9720,1801,9710,1801,9706,1800e" filled="t" fillcolor="#50535C" stroked="f">
                <v:path arrowok="t"/>
                <v:fill/>
              </v:shape>
              <v:shape style="position:absolute;left:9546;top:1798;width:199;height:149" coordorigin="9546,1798" coordsize="199,149" path="m9730,1798l9724,1803,9742,1803,9740,1801,9733,1799,9730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719,1801l9710,1801,9720,1801,9719,1801e" filled="t" fillcolor="#50535C" stroked="f">
                <v:path arrowok="t"/>
                <v:fill/>
              </v:shape>
            </v:group>
            <v:group style="position:absolute;left:10543;top:1798;width:194;height:144" coordorigin="10543,1798" coordsize="194,144">
              <v:shape style="position:absolute;left:10543;top:1798;width:194;height:144" coordorigin="10543,1798" coordsize="194,144" path="m10616,1940l10601,1940,10612,1942,10614,1941,10616,1940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590,1941l10563,1941,10566,1941,10573,1942,10576,1942,10590,1941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73,1798l10670,1800,10661,1810,10655,1816,10603,1872,10556,1918,10545,1928,10544,1929,10543,1931,10547,1938,10552,1941,10563,1941,10590,1941,10601,1940,10616,1940,10625,1930,10672,1881,10681,1871,10694,1857,10709,1843,10723,1829,10739,1816,10739,1804,10737,1802,10708,1802,10703,1801,10685,1801,10681,1801,10673,1798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720,1799l10708,1802,10737,1802,10735,1800,10722,1799,10720,1799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98,1800l10685,1801,10703,1801,10698,1800e" filled="t" fillcolor="#50535C" stroked="f">
                <v:path arrowok="t"/>
                <v:fill/>
              </v:shape>
            </v:group>
            <v:group style="position:absolute;left:8816;top:1802;width:206;height:144" coordorigin="8816,1802" coordsize="206,144">
              <v:shape style="position:absolute;left:8816;top:1802;width:206;height:144" coordorigin="8816,1802" coordsize="206,144" path="m8949,1802l8945,1805,8940,1807,8932,1818,8926,1824,8897,1852,8884,1868,8877,1877,8870,1886,8858,1894,8856,1896,8851,1902,8848,1906,8836,1918,8828,1926,8816,1939,8818,1944,8830,1946,8836,1946,8850,1945,8858,1943,8874,1940,8882,1939,8912,1939,8917,1934,8920,1929,8926,1921,8937,1908,8954,1891,8967,1876,9010,1826,9014,1822,9023,1812,9022,1808,8965,1808,8957,1807,8955,1804,8952,1802,8951,1802,8949,1802e" filled="t" fillcolor="#50535C" stroked="f">
                <v:path arrowok="t"/>
                <v:fill/>
              </v:shape>
              <v:shape style="position:absolute;left:8816;top:1802;width:206;height:144" coordorigin="8816,1802" coordsize="206,144" path="m8912,1939l8882,1939,8895,1944,8901,1944,8909,1941,8911,1940,8912,1939e" filled="t" fillcolor="#50535C" stroked="f">
                <v:path arrowok="t"/>
                <v:fill/>
              </v:shape>
              <v:shape style="position:absolute;left:8816;top:1802;width:206;height:144" coordorigin="8816,1802" coordsize="206,144" path="m9006,1803l8999,1805,8995,1805,8980,1807,8970,1807,8965,1808,9022,1808,9022,1807,9011,1804,9006,1803e" filled="t" fillcolor="#50535C" stroked="f">
                <v:path arrowok="t"/>
                <v:fill/>
              </v:shape>
              <v:shape style="position:absolute;left:8816;top:1802;width:206;height:144" coordorigin="8816,1802" coordsize="206,144" path="m8952,1802l8951,1802,8952,1802e" filled="t" fillcolor="#50535C" stroked="f">
                <v:path arrowok="t"/>
                <v:fill/>
              </v:shape>
            </v:group>
            <v:group style="position:absolute;left:8966;top:1799;width:203;height:153" coordorigin="8966,1799" coordsize="203,153">
              <v:shape style="position:absolute;left:8966;top:1799;width:203;height:153" coordorigin="8966,1799" coordsize="203,153" path="m9100,1800l9096,1802,9088,1809,9074,1823,9043,1852,9041,1854,9009,1890,8995,1907,8982,1923,8969,1938,8967,1940,8966,1942,8969,1951,8973,1952,8980,1951,8982,1950,8984,1950,9004,1947,9024,1946,9027,1946,9042,1946,9047,1939,9049,1936,9058,1927,9064,1921,9077,1907,9082,1900,9090,1893,9104,1879,9117,1863,9129,1847,9142,1832,9148,1826,9155,1820,9169,1810,9168,1803,9164,1802,9141,1802,9141,1802,9123,1802,9117,1801,9111,1801,9100,1800e" filled="t" fillcolor="#50535C" stroked="f">
                <v:path arrowok="t"/>
                <v:fill/>
              </v:shape>
              <v:shape style="position:absolute;left:8966;top:1799;width:203;height:153" coordorigin="8966,1799" coordsize="203,153" path="m9042,1946l9027,1946,9029,1947,9040,1949,9040,1949,9042,1946e" filled="t" fillcolor="#50535C" stroked="f">
                <v:path arrowok="t"/>
                <v:fill/>
              </v:shape>
              <v:shape style="position:absolute;left:8966;top:1799;width:203;height:153" coordorigin="8966,1799" coordsize="203,153" path="m9155,1799l9147,1802,9141,1802,9164,1802,9158,1799,9155,1799e" filled="t" fillcolor="#50535C" stroked="f">
                <v:path arrowok="t"/>
                <v:fill/>
              </v:shape>
              <v:shape style="position:absolute;left:8966;top:1799;width:203;height:153" coordorigin="8966,1799" coordsize="203,153" path="m9131,1801l9127,1801,9123,1801,9123,1802,9141,1802,9131,1801e" filled="t" fillcolor="#50535C" stroked="f">
                <v:path arrowok="t"/>
                <v:fill/>
              </v:shape>
            </v:group>
            <v:group style="position:absolute;left:9109;top:1800;width:190;height:146" coordorigin="9109,1800" coordsize="190,146">
              <v:shape style="position:absolute;left:9109;top:1800;width:190;height:146" coordorigin="9109,1800" coordsize="190,146" path="m9234,1802l9231,1804,9129,1911,9121,1920,9113,1928,9113,1929,9109,1934,9110,1940,9119,1944,9123,1945,9137,1943,9148,1942,9164,1939,9170,1939,9187,1939,9192,1932,9195,1926,9204,1918,9217,1904,9231,1888,9243,1876,9260,1857,9273,1841,9298,1810,9297,1808,9296,1807,9250,1807,9234,1802e" filled="t" fillcolor="#50535C" stroked="f">
                <v:path arrowok="t"/>
                <v:fill/>
              </v:shape>
              <v:shape style="position:absolute;left:9109;top:1800;width:190;height:146" coordorigin="9109,1800" coordsize="190,146" path="m9187,1939l9170,1939,9181,1944,9185,1942,9187,1939e" filled="t" fillcolor="#50535C" stroked="f">
                <v:path arrowok="t"/>
                <v:fill/>
              </v:shape>
              <v:shape style="position:absolute;left:9109;top:1800;width:190;height:146" coordorigin="9109,1800" coordsize="190,146" path="m9281,1800l9263,1804,9250,1807,9296,1807,9295,1804,9287,1802,9281,1800e" filled="t" fillcolor="#50535C" stroked="f">
                <v:path arrowok="t"/>
                <v:fill/>
              </v:shape>
            </v:group>
            <v:group style="position:absolute;left:8681;top:1803;width:196;height:143" coordorigin="8681,1803" coordsize="196,143">
              <v:shape style="position:absolute;left:8681;top:1803;width:196;height:143" coordorigin="8681,1803" coordsize="196,143" path="m8812,1803l8810,1805,8807,1808,8749,1866,8722,1894,8708,1909,8700,1916,8694,1925,8681,1934,8682,1940,8694,1945,8701,1946,8711,1943,8714,1942,8725,1940,8733,1937,8758,1937,8761,1935,8762,1933,8782,1910,8797,1893,8809,1881,8827,1863,8877,1810,8875,1809,8874,1807,8854,1807,8847,1806,8831,1805,8822,1804,8812,1803e" filled="t" fillcolor="#50535C" stroked="f">
                <v:path arrowok="t"/>
                <v:fill/>
              </v:shape>
              <v:shape style="position:absolute;left:8681;top:1803;width:196;height:143" coordorigin="8681,1803" coordsize="196,143" path="m8758,1937l8733,1937,8748,1945,8754,1941,8758,1937e" filled="t" fillcolor="#50535C" stroked="f">
                <v:path arrowok="t"/>
                <v:fill/>
              </v:shape>
              <v:shape style="position:absolute;left:8681;top:1803;width:196;height:143" coordorigin="8681,1803" coordsize="196,143" path="m8864,1805l8854,1807,8874,1807,8873,1806,8868,1805,8864,1805e" filled="t" fillcolor="#50535C" stroked="f">
                <v:path arrowok="t"/>
                <v:fill/>
              </v:shape>
            </v:group>
            <v:group style="position:absolute;left:10708;top:1798;width:194;height:144" coordorigin="10708,1798" coordsize="194,144">
              <v:shape style="position:absolute;left:10708;top:1798;width:194;height:144" coordorigin="10708,1798" coordsize="194,144" path="m10781,1940l10766,1940,10777,1942,10779,1941,10781,1940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754,1941l10727,1941,10731,1941,10737,1942,10741,1942,10754,1941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38,1798l10835,1800,10826,1810,10820,1816,10768,1872,10721,1918,10710,1928,10709,1929,10708,1931,10712,1938,10716,1941,10727,1941,10754,1941,10766,1940,10781,1940,10789,1930,10837,1881,10846,1871,10859,1857,10873,1843,10888,1829,10903,1816,10903,1804,10902,1802,10872,1802,10867,1801,10849,1801,10846,1801,10838,1798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84,1799l10872,1802,10902,1802,10900,1800,10887,1799,10884,1799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62,1800l10849,1801,10867,1801,10862,1800e" filled="t" fillcolor="#50535C" stroked="f">
                <v:path arrowok="t"/>
                <v:fill/>
              </v:shape>
            </v:group>
            <v:group style="position:absolute;left:11052;top:1793;width:211;height:150" coordorigin="11052,1793" coordsize="211,150">
              <v:shape style="position:absolute;left:11052;top:1793;width:211;height:150" coordorigin="11052,1793" coordsize="211,150" path="m11192,1793l11183,1802,11174,1810,11160,1827,11118,1867,11104,1881,11096,1889,11089,1896,11078,1904,11076,1906,11065,1916,11059,1923,11056,1925,11052,1932,11052,1936,11057,1941,11061,1942,11068,1939,11071,1938,11115,1937,11131,1937,11145,1924,11175,1894,11176,1892,11182,1889,11194,1878,11208,1864,11240,1831,11254,1817,11259,1812,11262,1807,11257,1799,11215,1799,11208,1799,11201,1799,11192,1793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131,1937l11115,1937,11117,1937,11126,1941,11131,1938,11131,1937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244,1795l11232,1798,11215,1799,11257,1799,11250,1795,11244,1795e" filled="t" fillcolor="#50535C" stroked="f">
                <v:path arrowok="t"/>
                <v:fill/>
              </v:shape>
            </v:group>
            <v:group style="position:absolute;left:11198;top:1795;width:204;height:146" coordorigin="11198,1795" coordsize="204,146">
              <v:shape style="position:absolute;left:11198;top:1795;width:204;height:146" coordorigin="11198,1795" coordsize="204,146" path="m11335,1795l11332,1796,11329,1800,11300,1829,11286,1843,11269,1860,11255,1873,11241,1888,11232,1897,11223,1907,11209,1918,11205,1922,11199,1928,11198,1932,11203,1939,11206,1941,11216,1940,11224,1940,11240,1936,11259,1936,11263,1935,11264,1935,11276,1935,11278,1934,11284,1927,11284,1926,11293,1919,11300,1912,11311,1901,11336,1874,11353,1856,11367,1842,11382,1829,11397,1816,11403,1813,11403,1806,11396,1800,11395,1799,11344,1799,11335,179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24,1940l11216,1940,11222,1940,11224,1940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59,1936l11240,1936,11251,1939,11259,1936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76,1935l11264,1935,11272,1937,11276,193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392,1797l11379,1797,11368,1798,11350,1798,11344,1799,11395,1799,11394,1798,11393,1798,11368,1798,11393,1798,11392,1797e" filled="t" fillcolor="#50535C" stroked="f">
                <v:path arrowok="t"/>
                <v:fill/>
              </v:shape>
            </v:group>
            <v:group style="position:absolute;left:11341;top:1798;width:194;height:144" coordorigin="11341,1798" coordsize="194,144">
              <v:shape style="position:absolute;left:11341;top:1798;width:194;height:144" coordorigin="11341,1798" coordsize="194,144" path="m11413,1939l11399,1939,11409,1942,11411,1940,11413,1939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387,1940l11360,1940,11363,1941,11370,1941,11374,1942,11387,1940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71,1798l11467,1800,11458,1809,11453,1815,11401,1871,11353,1917,11342,1927,11342,1929,11341,1930,11344,1937,11349,1941,11360,1940,11387,1940,11399,1939,11413,1939,11422,1930,11470,1881,11478,1871,11492,1856,11506,1842,11521,1829,11536,1816,11536,1803,11535,1802,11505,1802,11500,1801,11482,1801,11479,1801,11471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517,1798l11505,1802,11535,1802,11533,1799,11520,1799,11517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95,1800l11482,1801,11500,1801,11495,1800e" filled="t" fillcolor="#50535C" stroked="f">
                <v:path arrowok="t"/>
                <v:fill/>
              </v:shape>
            </v:group>
            <v:group style="position:absolute;left:11463;top:1794;width:162;height:154" coordorigin="11463,1794" coordsize="162,154">
              <v:shape style="position:absolute;left:11463;top:1794;width:162;height:154" coordorigin="11463,1794" coordsize="162,154" path="m11615,1794l11556,1843,11533,1868,11525,1875,11510,1888,11496,1903,11479,1922,11474,1926,11466,1932,11463,1935,11463,1939,11463,1939,11464,1944,11468,1948,11474,1948,11478,1945,11482,1943,11495,1941,11502,1939,11514,1939,11521,1936,11542,1936,11559,1919,11577,1901,11605,1872,11610,1867,11615,1862,11623,1853,11624,1848,11616,1841,11616,1837,11618,1829,11619,1827,11621,1817,11621,1809,11618,1796,11615,1794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14,1939l11502,1939,11509,1940,11514,1940,11514,1939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42,1936l11521,1936,11526,1936,11535,1939,11539,1939,11542,1936e" filled="t" fillcolor="#50535C" stroked="f">
                <v:path arrowok="t"/>
                <v:fill/>
              </v:shape>
            </v:group>
            <v:group style="position:absolute;left:11575;top:1898;width:37;height:47" coordorigin="11575,1898" coordsize="37,47">
              <v:shape style="position:absolute;left:11575;top:1898;width:37;height:47" coordorigin="11575,1898" coordsize="37,47" path="m11612,1941l11593,1941,11596,1941,11603,1945,11607,1945,11612,1941e" filled="t" fillcolor="#50535C" stroked="f">
                <v:path arrowok="t"/>
                <v:fill/>
              </v:shape>
              <v:shape style="position:absolute;left:11575;top:1898;width:37;height:47" coordorigin="11575,1898" coordsize="37,47" path="m11608,1898l11605,1901,11602,1905,11598,1909,11590,1918,11584,1922,11575,1932,11576,1936,11581,1939,11583,1940,11586,1941,11593,1941,11612,1941,11613,1940,11615,1938,11617,1928,11616,1917,11615,1905,11612,1899,11608,1898e" filled="t" fillcolor="#50535C" stroked="f">
                <v:path arrowok="t"/>
                <v:fill/>
              </v:shape>
            </v:group>
            <v:group style="position:absolute;left:10881;top:1798;width:194;height:144" coordorigin="10881,1798" coordsize="194,144">
              <v:shape style="position:absolute;left:10881;top:1798;width:194;height:144" coordorigin="10881,1798" coordsize="194,144" path="m10954,1940l10939,1940,10950,1942,10952,1941,10954,1940e" filled="t" fillcolor="#50535C" stroked="f">
                <v:path arrowok="t"/>
                <v:fill/>
              </v:shape>
              <v:shape style="position:absolute;left:10881;top:1798;width:194;height:144" coordorigin="10881,1798" coordsize="194,144" path="m10927,1941l10900,1941,10904,1941,10910,1942,10914,1942,10927,1941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11,1798l11008,1800,10999,1810,10993,1816,10941,1872,10894,1918,10883,1928,10882,1929,10881,1931,10884,1938,10889,1941,10900,1941,10927,1941,10939,1940,10954,1940,10962,1930,11010,1881,11019,1871,11032,1857,11046,1843,11061,1829,11076,1816,11076,1804,11075,1802,11045,1802,11040,1801,11022,1801,11019,1801,11011,1798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57,1799l11045,1802,11075,1802,11073,1800,11060,1799,11057,1799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35,1800l11022,1801,11040,1801,11035,1800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0pt;margin-top:269.108002pt;width:612pt;height:433.297pt;mso-position-horizontal-relative:page;mso-position-vertical-relative:page;z-index:-5356" coordorigin="0,5382" coordsize="12240,8666">
            <v:group style="position:absolute;left:0;top:5392;width:12240;height:8646" coordorigin="0,5392" coordsize="12240,8646">
              <v:shape style="position:absolute;left:0;top:5392;width:12240;height:8646" coordorigin="0,5392" coordsize="12240,8646" path="m0,14038l12240,14038,12240,5392,0,5392,0,14038e" filled="t" fillcolor="#E7E9E7" stroked="f">
                <v:path arrowok="t"/>
                <v:fill/>
              </v:shape>
            </v:group>
            <v:group style="position:absolute;left:1554;top:10205;width:2487;height:2" coordorigin="1554,10205" coordsize="2487,2">
              <v:shape style="position:absolute;left:1554;top:10205;width:2487;height:2" coordorigin="1554,10205" coordsize="2487,0" path="m1554,10205l4041,10205e" filled="f" stroked="t" strokeweight=".5pt" strokecolor="#50535C">
                <v:path arrowok="t"/>
              </v:shape>
            </v:group>
            <v:group style="position:absolute;left:6240;top:7565;width:3280;height:2" coordorigin="6240,7565" coordsize="3280,2">
              <v:shape style="position:absolute;left:6240;top:7565;width:3280;height:2" coordorigin="6240,7565" coordsize="3280,0" path="m6240,7565l9520,7565e" filled="f" stroked="t" strokeweight=".5pt" strokecolor="#50535C">
                <v:path arrowok="t"/>
              </v:shape>
            </v:group>
            <v:group style="position:absolute;left:1554;top:12551;width:4686;height:123" coordorigin="1554,12551" coordsize="4686,123">
              <v:shape style="position:absolute;left:1554;top:12551;width:4686;height:123" coordorigin="1554,12551" coordsize="4686,123" path="m1554,12675l6240,12675,6240,12551,1554,12551,1554,12675e" filled="t" fillcolor="#50535C" stroked="f">
                <v:path arrowok="t"/>
                <v:fill/>
              </v:shape>
            </v:group>
            <v:group style="position:absolute;left:6240;top:12551;width:6000;height:123" coordorigin="6240,12551" coordsize="6000,123">
              <v:shape style="position:absolute;left:6240;top:12551;width:6000;height:123" coordorigin="6240,12551" coordsize="6000,123" path="m6240,12675l12240,12675,12240,12551,6240,12551,6240,12675e" filled="t" fillcolor="#FDB913" stroked="f">
                <v:path arrowok="t"/>
                <v:fill/>
              </v:shape>
            </v:group>
            <v:group style="position:absolute;left:6245;top:12380;width:2;height:295" coordorigin="6245,12380" coordsize="2,295">
              <v:shape style="position:absolute;left:6245;top:12380;width:2;height:295" coordorigin="6245,12380" coordsize="0,295" path="m6245,12380l6245,12675e" filled="f" stroked="t" strokeweight=".5pt" strokecolor="#50535C">
                <v:path arrowok="t"/>
              </v:shape>
            </v:group>
            <v:group style="position:absolute;left:6247;top:12380;width:111;height:104" coordorigin="6247,12380" coordsize="111,104">
              <v:shape style="position:absolute;left:6247;top:12380;width:111;height:104" coordorigin="6247,12380" coordsize="111,104" path="m6247,12380l6247,12484,6358,12432,6247,12380e" filled="t" fillcolor="#50535C" stroked="f">
                <v:path arrowok="t"/>
                <v:fill/>
              </v:shape>
            </v:group>
            <v:group style="position:absolute;left:1559;top:12380;width:2;height:295" coordorigin="1559,12380" coordsize="2,295">
              <v:shape style="position:absolute;left:1559;top:12380;width:2;height:295" coordorigin="1559,12380" coordsize="0,295" path="m1559,12380l1559,12675e" filled="f" stroked="t" strokeweight=".5pt" strokecolor="#50535C">
                <v:path arrowok="t"/>
              </v:shape>
            </v:group>
            <v:group style="position:absolute;left:1561;top:12380;width:111;height:104" coordorigin="1561,12380" coordsize="111,104">
              <v:shape style="position:absolute;left:1561;top:12380;width:111;height:104" coordorigin="1561,12380" coordsize="111,104" path="m1561,12380l1561,12484,1672,12432,1561,12380e" filled="t" fillcolor="#50535C" stroked="f">
                <v:path arrowok="t"/>
                <v:fill/>
              </v:shape>
            </v:group>
            <v:group style="position:absolute;left:6240;top:10448;width:3281;height:2" coordorigin="6240,10448" coordsize="3281,2">
              <v:shape style="position:absolute;left:6240;top:10448;width:3281;height:2" coordorigin="6240,10448" coordsize="3281,0" path="m6240,10448l9521,10448e" filled="f" stroked="t" strokeweight=".75pt" strokecolor="#50535C">
                <v:path arrowok="t"/>
                <v:stroke dashstyle="dash"/>
              </v:shape>
            </v:group>
            <v:group style="position:absolute;left:6240;top:11128;width:3281;height:2" coordorigin="6240,11128" coordsize="3281,2">
              <v:shape style="position:absolute;left:6240;top:11128;width:3281;height:2" coordorigin="6240,11128" coordsize="3281,0" path="m6240,11128l9521,11128e" filled="f" stroked="t" strokeweight=".75pt" strokecolor="#50535C">
                <v:path arrowok="t"/>
                <v:stroke dashstyle="dash"/>
              </v:shape>
            </v:group>
            <v:group style="position:absolute;left:6240;top:11648;width:3281;height:2" coordorigin="6240,11648" coordsize="3281,2">
              <v:shape style="position:absolute;left:6240;top:11648;width:3281;height:2" coordorigin="6240,11648" coordsize="3281,0" path="m6240,11648l9521,11648e" filled="f" stroked="t" strokeweight=".75pt" strokecolor="#50535C">
                <v:path arrowok="t"/>
                <v:stroke dashstyle="dash"/>
              </v:shape>
            </v:group>
            <v:group style="position:absolute;left:1735;top:8654;width:317;height:2" coordorigin="1735,8654" coordsize="317,2">
              <v:shape style="position:absolute;left:1735;top:8654;width:317;height:2" coordorigin="1735,8654" coordsize="317,0" path="m1735,8654l2051,8654e" filled="f" stroked="t" strokeweight="2.126pt" strokecolor="#50535C">
                <v:path arrowok="t"/>
              </v:shape>
            </v:group>
            <v:group style="position:absolute;left:1576;top:8733;width:633;height:712" coordorigin="1576,8733" coordsize="633,712">
              <v:shape style="position:absolute;left:1576;top:8733;width:633;height:712" coordorigin="1576,8733" coordsize="633,712" path="m1970,8733l1970,8997,2155,9181,2168,9196,2203,9266,2208,9303,2208,9322,2189,9396,1918,9445,1630,9445,1587,9379,1576,9304,1578,9285,1604,9213,1814,8997,1814,8733e" filled="f" stroked="t" strokeweight="2.126pt" strokecolor="#50535C">
                <v:path arrowok="t"/>
              </v:shape>
            </v:group>
            <v:group style="position:absolute;left:1681;top:9071;width:208;height:268" coordorigin="1681,9071" coordsize="208,268">
              <v:shape style="position:absolute;left:1681;top:9071;width:208;height:268" coordorigin="1681,9071" coordsize="208,268" path="m1889,9071l1704,9256,1692,9272,1684,9291,1681,9311,1681,9322,1682,9331,1685,9340e" filled="f" stroked="t" strokeweight="2.126pt" strokecolor="#50535C">
                <v:path arrowok="t"/>
              </v:shape>
            </v:group>
            <v:group style="position:absolute;left:6281;top:5943;width:92;height:94" coordorigin="6281,5943" coordsize="92,94">
              <v:shape style="position:absolute;left:6281;top:5943;width:92;height:94" coordorigin="6281,5943" coordsize="92,94" path="m6281,6007l6298,6024,6314,6034,6333,6037,6351,6032,6367,6013,6374,5995,6373,5978,6366,5963,6346,5943,6281,6007xe" filled="f" stroked="t" strokeweight="2.126pt" strokecolor="#50535C">
                <v:path arrowok="t"/>
              </v:shape>
            </v:group>
            <v:group style="position:absolute;left:6362;top:6024;width:145;height:140" coordorigin="6362,6024" coordsize="145,140">
              <v:shape style="position:absolute;left:6362;top:6024;width:145;height:140" coordorigin="6362,6024" coordsize="145,140" path="m6507,6163l6362,6024e" filled="f" stroked="t" strokeweight="2.126pt" strokecolor="#50535C">
                <v:path arrowok="t"/>
              </v:shape>
            </v:group>
            <v:group style="position:absolute;left:6725;top:6382;width:125;height:125" coordorigin="6725,6382" coordsize="125,125">
              <v:shape style="position:absolute;left:6725;top:6382;width:125;height:125" coordorigin="6725,6382" coordsize="125,125" path="m6850,6507l6725,6382e" filled="f" stroked="t" strokeweight="2.126pt" strokecolor="#50535C">
                <v:path arrowok="t"/>
              </v:shape>
            </v:group>
            <v:group style="position:absolute;left:6646;top:6303;width:295;height:295" coordorigin="6646,6303" coordsize="295,295">
              <v:shape style="position:absolute;left:6646;top:6303;width:295;height:295" coordorigin="6646,6303" coordsize="295,295" path="m6776,6303l6915,6442,6941,6513,6938,6531,6886,6590,6849,6598,6831,6596,6813,6591,6797,6582,6646,6433e" filled="f" stroked="t" strokeweight="2.126pt" strokecolor="#50535C">
                <v:path arrowok="t"/>
              </v:shape>
            </v:group>
            <v:group style="position:absolute;left:6639;top:5955;width:276;height:276" coordorigin="6639,5955" coordsize="276,276">
              <v:shape style="position:absolute;left:6639;top:5955;width:276;height:276" coordorigin="6639,5955" coordsize="276,276" path="m6915,6149l6858,6204,6787,6231,6768,6231,6749,6229,6681,6192,6643,6124,6639,6086,6642,6068,6646,6049,6654,6032,6664,6015,6677,6000,6721,5955e" filled="f" stroked="t" strokeweight="2.126pt" strokecolor="#50535C">
                <v:path arrowok="t"/>
              </v:shape>
            </v:group>
            <v:group style="position:absolute;left:6721;top:5922;width:226;height:227" coordorigin="6721,5922" coordsize="226,227">
              <v:shape style="position:absolute;left:6721;top:5922;width:226;height:227" coordorigin="6721,5922" coordsize="226,227" path="m6947,6149l6883,6084,6850,6117,6835,6129,6817,6135,6798,6137,6779,6133,6762,6124,6747,6107,6738,6088,6734,6070,6736,6052,6742,6035,6753,6021,6786,5987,6721,5922e" filled="f" stroked="t" strokeweight="2.126pt" strokecolor="#50535C">
                <v:path arrowok="t"/>
              </v:shape>
            </v:group>
            <v:group style="position:absolute;left:6331;top:6517;width:46;height:2" coordorigin="6331,6517" coordsize="46,2">
              <v:shape style="position:absolute;left:6331;top:6517;width:46;height:2" coordorigin="6331,6517" coordsize="46,0" path="m6331,6517l6376,6517e" filled="f" stroked="t" strokeweight="2.126pt" strokecolor="#50535C">
                <v:path arrowok="t"/>
              </v:shape>
            </v:group>
            <v:group style="position:absolute;left:6556;top:6211;width:91;height:90" coordorigin="6556,6211" coordsize="91,90">
              <v:shape style="position:absolute;left:6556;top:6211;width:91;height:90" coordorigin="6556,6211" coordsize="91,90" path="m6646,6301l6556,6211e" filled="f" stroked="t" strokeweight="2.126pt" strokecolor="#50535C">
                <v:path arrowok="t"/>
              </v:shape>
            </v:group>
            <v:group style="position:absolute;left:6261;top:6281;width:328;height:328" coordorigin="6261,6281" coordsize="328,328">
              <v:shape style="position:absolute;left:6261;top:6281;width:328;height:328" coordorigin="6261,6281" coordsize="328,328" path="m6525,6281l6288,6453,6261,6524,6265,6543,6317,6601,6354,6609,6372,6607,6390,6602,6406,6593,6589,6346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1.890442pt;margin-top:124.144897pt;width:28.534952pt;height:32.123279pt;mso-position-horizontal-relative:page;mso-position-vertical-relative:page;z-index:-5355" coordorigin="5838,2483" coordsize="571,642">
            <v:group style="position:absolute;left:5859;top:2643;width:478;height:462" coordorigin="5859,2643" coordsize="478,462">
              <v:shape style="position:absolute;left:5859;top:2643;width:478;height:462" coordorigin="5859,2643" coordsize="478,462" path="m6007,2643l5952,2674,5908,2718,5877,2773,5861,2835,5859,2857,5860,2881,5875,2948,5907,3006,5952,3053,6007,3086,6071,3103,6094,3104,6117,3103,6184,3088,6241,3057,6287,3013,6320,2957,6333,2916,6337,2894e" filled="f" stroked="t" strokeweight="2.126pt" strokecolor="#50535C">
                <v:path arrowok="t"/>
              </v:shape>
            </v:group>
            <v:group style="position:absolute;left:6191;top:2643;width:146;height:192" coordorigin="6191,2643" coordsize="146,192">
              <v:shape style="position:absolute;left:6191;top:2643;width:146;height:192" coordorigin="6191,2643" coordsize="146,192" path="m6191,2643l6245,2674,6289,2718,6321,2772,6333,2813,6337,2834e" filled="f" stroked="t" strokeweight="2.126pt" strokecolor="#50535C">
                <v:path arrowok="t"/>
              </v:shape>
            </v:group>
            <v:group style="position:absolute;left:5999;top:2504;width:200;height:160" coordorigin="5999,2504" coordsize="200,160">
              <v:shape style="position:absolute;left:5999;top:2504;width:200;height:160" coordorigin="5999,2504" coordsize="200,160" path="m6059,2664l6059,2584,5999,2584,5999,2504,6199,2504,6199,2584,6139,2584,6139,2664e" filled="f" stroked="t" strokeweight="2.126pt" strokecolor="#50535C">
                <v:path arrowok="t"/>
              </v:shape>
            </v:group>
            <v:group style="position:absolute;left:6299;top:2584;width:60;height:60" coordorigin="6299,2584" coordsize="60,60">
              <v:shape style="position:absolute;left:6299;top:2584;width:60;height:60" coordorigin="6299,2584" coordsize="60,60" path="m6299,2644l6359,2584e" filled="f" stroked="t" strokeweight="2.126pt" strokecolor="#50535C">
                <v:path arrowok="t"/>
              </v:shape>
            </v:group>
            <v:group style="position:absolute;left:6331;top:2556;width:57;height:57" coordorigin="6331,2556" coordsize="57,57">
              <v:shape style="position:absolute;left:6331;top:2556;width:57;height:57" coordorigin="6331,2556" coordsize="57,57" path="m6387,2612l6331,2556e" filled="f" stroked="t" strokeweight="2.126pt" strokecolor="#50535C">
                <v:path arrowok="t"/>
              </v:shape>
            </v:group>
            <v:group style="position:absolute;left:6099;top:2704;width:160;height:160" coordorigin="6099,2704" coordsize="160,160">
              <v:shape style="position:absolute;left:6099;top:2704;width:160;height:160" coordorigin="6099,2704" coordsize="160,160" path="m6099,2704l6099,2864,6259,2864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247501pt;margin-top:46.836246pt;width:34.397102pt;height:10pt;mso-position-horizontal-relative:page;mso-position-vertical-relative:page;z-index:-535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yo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716492pt;margin-top:171.151306pt;width:83.375020pt;height:12pt;mso-position-horizontal-relative:page;mso-position-vertical-relative:page;z-index:-535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IM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IN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0pt;margin-top:195.151306pt;width:12.000001pt;height:12pt;mso-position-horizontal-relative:page;mso-position-vertical-relative:page;z-index:-535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3.730003pt;margin-top:219.151306pt;width:404.536629pt;height:24pt;mso-position-horizontal-relative:page;mso-position-vertical-relative:page;z-index:-5351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145" w:right="112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pt;margin-top:363.151306pt;width:158.607022pt;height:12pt;mso-position-horizontal-relative:page;mso-position-vertical-relative:page;z-index:-535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pt;margin-top:388.721039pt;width:162.146508pt;height:50pt;mso-position-horizontal-relative:page;mso-position-vertical-relative:page;z-index:-534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nob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pt;margin-top:448.721039pt;width:144.325607pt;height:30pt;mso-position-horizontal-relative:page;mso-position-vertical-relative:page;z-index:-534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710197pt;margin-top:495.151306pt;width:53.590018pt;height:12pt;mso-position-horizontal-relative:page;mso-position-vertical-relative:page;z-index:-534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1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pt;margin-top:508.721039pt;width:104.964805pt;height:10pt;mso-position-horizontal-relative:page;mso-position-vertical-relative:page;z-index:-534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710197pt;margin-top:520.721069pt;width:123.309906pt;height:70.0pt;mso-position-horizontal-relative:page;mso-position-vertical-relative:page;z-index:-534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pt;margin-top:532.721069pt;width:154.53457pt;height:20.0pt;mso-position-horizontal-relative:page;mso-position-vertical-relative:page;z-index:-534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k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k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pt;margin-top:568.721069pt;width:143.263207pt;height:10pt;mso-position-horizontal-relative:page;mso-position-vertical-relative:page;z-index:-534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k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710197pt;margin-top:652.721069pt;width:93.728804pt;height:10pt;mso-position-horizontal-relative:page;mso-position-vertical-relative:page;z-index:-534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8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2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3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1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4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pt;margin-top:652.721069pt;width:77.020803pt;height:10pt;mso-position-horizontal-relative:page;mso-position-vertical-relative:page;z-index:-534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2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6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49.30127pt;width:11.116813pt;height:10pt;mso-position-horizontal-relative:page;mso-position-vertical-relative:page;z-index:-534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16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7.960197pt;margin-top:619.005615pt;width:234.2898pt;height:8.561400pt;mso-position-horizontal-relative:page;mso-position-vertical-relative:page;z-index:-5339" type="#_x0000_t202" filled="f" stroked="f">
            <v:textbox inset="0,0,0,0">
              <w:txbxContent>
                <w:p>
                  <w:pPr>
                    <w:spacing w:before="1" w:after="0" w:line="170" w:lineRule="exact"/>
                    <w:ind w:left="40"/>
                    <w:jc w:val="left"/>
                    <w:rPr>
                      <w:sz w:val="17"/>
                      <w:szCs w:val="17"/>
                    </w:rPr>
                  </w:pPr>
                  <w:rPr/>
                  <w:r>
                    <w:rPr>
                      <w:sz w:val="17"/>
                      <w:szCs w:val="17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7.960197pt;margin-top:627.567017pt;width:234.2898pt;height:6.171pt;mso-position-horizontal-relative:page;mso-position-vertical-relative:page;z-index:-5338" type="#_x0000_t202" filled="f" stroked="f">
            <v:textbox inset="0,0,0,0">
              <w:txbxContent>
                <w:p>
                  <w:pPr>
                    <w:spacing w:before="3" w:after="0" w:line="120" w:lineRule="exact"/>
                    <w:ind w:left="40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1.448395pt;margin-top:125.207901pt;width:8.5pt;height:4pt;mso-position-horizontal-relative:page;mso-position-vertical-relative:page;z-index:-5337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9.948395pt;margin-top:125.207901pt;width:3pt;height:4pt;mso-position-horizontal-relative:page;mso-position-vertical-relative:page;z-index:-5336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1.448395pt;margin-top:129.207901pt;width:3.5pt;height:14pt;mso-position-horizontal-relative:page;mso-position-vertical-relative:page;z-index:-533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4.948395pt;margin-top:129.207901pt;width:8pt;height:14pt;mso-position-horizontal-relative:page;mso-position-vertical-relative:page;z-index:-533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2pt;margin-top:367.25pt;width:163.976pt;height:12pt;mso-position-horizontal-relative:page;mso-position-vertical-relative:page;z-index:-533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7.710197pt;margin-top:499.25pt;width:124.341pt;height:12pt;mso-position-horizontal-relative:page;mso-position-vertical-relative:page;z-index:-533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2pt;margin-top:511.375pt;width:164.027pt;height:12pt;mso-position-horizontal-relative:page;mso-position-vertical-relative:page;z-index:-533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2pt;margin-top:545.375pt;width:164.027pt;height:12pt;mso-position-horizontal-relative:page;mso-position-vertical-relative:page;z-index:-533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2pt;margin-top:571.375pt;width:164.027pt;height:12pt;mso-position-horizontal-relative:page;mso-position-vertical-relative:page;z-index:-532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30.259888pt;width:550.295pt;height:12pt;mso-position-horizontal-relative:page;mso-position-vertical-relative:page;z-index:-532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1480" w:bottom="280" w:left="1440" w:right="172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0pt;margin-top:123.558296pt;width:612pt;height:578.846700pt;mso-position-horizontal-relative:page;mso-position-vertical-relative:page;z-index:-5327" coordorigin="0,2471" coordsize="12240,11577">
            <v:group style="position:absolute;left:7715;top:2481;width:2971;height:4559" coordorigin="7715,2481" coordsize="2971,4559">
              <v:shape style="position:absolute;left:7715;top:2481;width:2971;height:4559" coordorigin="7715,2481" coordsize="2971,4559" path="m10487,2481l7914,2481,7891,2482,7828,2501,7776,2539,7737,2592,7717,2656,7715,6835,7717,6858,7735,6924,7771,6978,7823,7017,7885,7038,10487,7040,10510,7039,10573,7020,10625,6983,10663,6930,10684,6865,10686,2686,10685,2663,10666,2598,10630,2544,10578,2504,10516,2483,10487,2481e" filled="t" fillcolor="#231F20" stroked="f">
                <v:path arrowok="t"/>
                <v:fill/>
              </v:shape>
            </v:group>
            <v:group style="position:absolute;left:9133;top:2650;width:133;height:140" coordorigin="9133,2650" coordsize="133,140">
              <v:shape style="position:absolute;left:9133;top:2650;width:133;height:140" coordorigin="9133,2650" coordsize="133,140" path="m9216,2650l9151,2672,9133,2708,9136,2734,9173,2784,9201,2790,9223,2786,9242,2775,9256,2760,9266,2740,9265,2711,9258,2688,9247,2670,9233,2657,9216,2650e" filled="t" fillcolor="#D3D8D6" stroked="f">
                <v:path arrowok="t"/>
                <v:fill/>
              </v:shape>
            </v:group>
            <v:group style="position:absolute;left:7853;top:2922;width:2696;height:3676" coordorigin="7853,2922" coordsize="2696,3676">
              <v:shape style="position:absolute;left:7853;top:2922;width:2696;height:3676" coordorigin="7853,2922" coordsize="2696,3676" path="m10543,2922l7858,2922,7853,2927,7853,6592,7858,6597,10543,6597,10548,6592,10548,2927,10543,2922e" filled="t" fillcolor="#FDB913" stroked="f">
                <v:path arrowok="t"/>
                <v:fill/>
              </v:shape>
              <v:shape style="position:absolute;left:7853;top:2922;width:2696;height:3676" type="#_x0000_t75">
                <v:imagedata r:id="rId41" o:title=""/>
              </v:shape>
            </v:group>
            <v:group style="position:absolute;left:9084;top:6705;width:234;height:240" coordorigin="9084,6705" coordsize="234,240">
              <v:shape style="position:absolute;left:9084;top:6705;width:234;height:240" coordorigin="9084,6705" coordsize="234,240" path="m9184,6705l9127,6731,9091,6785,9084,6834,9088,6856,9121,6913,9178,6943,9201,6945,9210,6944,9271,6921,9309,6869,9317,6824,9315,6802,9288,6746,9233,6712,9184,6705e" filled="t" fillcolor="#FFFFFF" stroked="f">
                <v:path arrowok="t"/>
                <v:fill/>
              </v:shape>
            </v:group>
            <v:group style="position:absolute;left:9172;top:2685;width:60;height:64" coordorigin="9172,2685" coordsize="60,64">
              <v:shape style="position:absolute;left:9172;top:2685;width:60;height:64" coordorigin="9172,2685" coordsize="60,64" path="m9201,2685l9200,2685,9184,2691,9174,2707,9172,2734,9187,2747,9213,2750,9227,2736,9232,2711,9221,2693,9201,2685e" filled="t" fillcolor="#FFFFFF" stroked="f">
                <v:path arrowok="t"/>
                <v:fill/>
              </v:shape>
            </v:group>
            <v:group style="position:absolute;left:0;top:5392;width:12240;height:8646" coordorigin="0,5392" coordsize="12240,8646">
              <v:shape style="position:absolute;left:0;top:5392;width:12240;height:8646" coordorigin="0,5392" coordsize="12240,8646" path="m0,14038l12240,14038,12240,5392,0,5392,0,14038e" filled="t" fillcolor="#E7E9E7" stroked="f">
                <v:path arrowok="t"/>
                <v:fill/>
              </v:shape>
            </v:group>
            <v:group style="position:absolute;left:7177;top:9965;width:3509;height:2" coordorigin="7177,9965" coordsize="3509,2">
              <v:shape style="position:absolute;left:7177;top:9965;width:3509;height:2" coordorigin="7177,9965" coordsize="3509,0" path="m7177,9965l10686,9965e" filled="f" stroked="t" strokeweight=".5pt" strokecolor="#50535C">
                <v:path arrowok="t"/>
              </v:shape>
            </v:group>
            <v:group style="position:absolute;left:617;top:8266;width:3280;height:2" coordorigin="617,8266" coordsize="3280,2">
              <v:shape style="position:absolute;left:617;top:8266;width:3280;height:2" coordorigin="617,8266" coordsize="3280,0" path="m617,8266l3897,8266e" filled="f" stroked="t" strokeweight=".5pt" strokecolor="#50535C">
                <v:path arrowok="t"/>
              </v:shape>
            </v:group>
            <v:group style="position:absolute;left:617;top:12551;width:6560;height:123" coordorigin="617,12551" coordsize="6560,123">
              <v:shape style="position:absolute;left:617;top:12551;width:6560;height:123" coordorigin="617,12551" coordsize="6560,123" path="m617,12675l7177,12675,7177,12551,617,12551,617,12675xe" filled="t" fillcolor="#50535C" stroked="f">
                <v:path arrowok="t"/>
                <v:fill/>
              </v:shape>
            </v:group>
            <v:group style="position:absolute;left:0;top:12551;width:617;height:123" coordorigin="0,12551" coordsize="617,123">
              <v:shape style="position:absolute;left:0;top:12551;width:617;height:123" coordorigin="0,12551" coordsize="617,123" path="m0,12675l617,12675,617,12551,0,12551,0,12675e" filled="t" fillcolor="#FDB913" stroked="f">
                <v:path arrowok="t"/>
                <v:fill/>
              </v:shape>
            </v:group>
            <v:group style="position:absolute;left:7177;top:12551;width:3509;height:123" coordorigin="7177,12551" coordsize="3509,123">
              <v:shape style="position:absolute;left:7177;top:12551;width:3509;height:123" coordorigin="7177,12551" coordsize="3509,123" path="m10686,12551l7177,12551,7177,12675,10686,12675,10686,12551e" filled="t" fillcolor="#FDB913" stroked="f">
                <v:path arrowok="t"/>
                <v:fill/>
              </v:shape>
            </v:group>
            <v:group style="position:absolute;left:7182;top:12380;width:2;height:295" coordorigin="7182,12380" coordsize="2,295">
              <v:shape style="position:absolute;left:7182;top:12380;width:2;height:295" coordorigin="7182,12380" coordsize="0,295" path="m7182,12380l7182,12675e" filled="f" stroked="t" strokeweight=".5pt" strokecolor="#50535C">
                <v:path arrowok="t"/>
              </v:shape>
            </v:group>
            <v:group style="position:absolute;left:7184;top:12380;width:111;height:104" coordorigin="7184,12380" coordsize="111,104">
              <v:shape style="position:absolute;left:7184;top:12380;width:111;height:104" coordorigin="7184,12380" coordsize="111,104" path="m7184,12380l7184,12484,7295,12432,7184,12380e" filled="t" fillcolor="#50535C" stroked="f">
                <v:path arrowok="t"/>
                <v:fill/>
              </v:shape>
            </v:group>
            <v:group style="position:absolute;left:617;top:12380;width:2;height:295" coordorigin="617,12380" coordsize="2,295">
              <v:shape style="position:absolute;left:617;top:12380;width:2;height:295" coordorigin="617,12380" coordsize="0,295" path="m617,12380l617,12675e" filled="f" stroked="t" strokeweight=".5pt" strokecolor="#50535C">
                <v:path arrowok="t"/>
              </v:shape>
            </v:group>
            <v:group style="position:absolute;left:619;top:12380;width:111;height:104" coordorigin="619,12380" coordsize="111,104">
              <v:shape style="position:absolute;left:619;top:12380;width:111;height:104" coordorigin="619,12380" coordsize="111,104" path="m619,12380l619,12484,730,12432,619,12380e" filled="t" fillcolor="#50535C" stroked="f">
                <v:path arrowok="t"/>
                <v:fill/>
              </v:shape>
            </v:group>
            <v:group style="position:absolute;left:617;top:11149;width:3281;height:2" coordorigin="617,11149" coordsize="3281,2">
              <v:shape style="position:absolute;left:617;top:11149;width:3281;height:2" coordorigin="617,11149" coordsize="3281,0" path="m617,11149l3898,11149e" filled="f" stroked="t" strokeweight=".75pt" strokecolor="#50535C">
                <v:path arrowok="t"/>
                <v:stroke dashstyle="dash"/>
              </v:shape>
            </v:group>
            <v:group style="position:absolute;left:617;top:11829;width:3281;height:2" coordorigin="617,11829" coordsize="3281,2">
              <v:shape style="position:absolute;left:617;top:11829;width:3281;height:2" coordorigin="617,11829" coordsize="3281,0" path="m617,11829l3898,11829e" filled="f" stroked="t" strokeweight=".75pt" strokecolor="#50535C">
                <v:path arrowok="t"/>
                <v:stroke dashstyle="dash"/>
              </v:shape>
            </v:group>
            <v:group style="position:absolute;left:7198;top:8662;width:694;height:593" coordorigin="7198,8662" coordsize="694,593">
              <v:shape style="position:absolute;left:7198;top:8662;width:694;height:593" coordorigin="7198,8662" coordsize="694,593" path="m7893,8899l7893,9255,7198,9255,7198,8662,7546,8662e" filled="f" stroked="t" strokeweight="2.126pt" strokecolor="#50535C">
                <v:path arrowok="t"/>
              </v:shape>
            </v:group>
            <v:group style="position:absolute;left:7480;top:8662;width:344;height:352" coordorigin="7480,8662" coordsize="344,352">
              <v:shape style="position:absolute;left:7480;top:8662;width:344;height:352" coordorigin="7480,8662" coordsize="344,352" path="m7725,8662l7480,8914,7545,8947,7578,9014,7823,8763e" filled="f" stroked="t" strokeweight="2.126pt" strokecolor="#50535C">
                <v:path arrowok="t"/>
              </v:shape>
            </v:group>
            <v:group style="position:absolute;left:7778;top:8593;width:114;height:120" coordorigin="7778,8593" coordsize="114,120">
              <v:shape style="position:absolute;left:7778;top:8593;width:114;height:120" coordorigin="7778,8593" coordsize="114,120" path="m7873,8713l7884,8697,7891,8678,7893,8659,7890,8641,7881,8623,7864,8607,7846,8597,7827,8593,7810,8593,7793,8598,7778,8608,7873,8713xe" filled="f" stroked="t" strokeweight="2.126pt" strokecolor="#50535C">
                <v:path arrowok="t"/>
              </v:shape>
            </v:group>
            <v:group style="position:absolute;left:7378;top:8967;width:147;height:151" coordorigin="7378,8967" coordsize="147,151">
              <v:shape style="position:absolute;left:7378;top:8967;width:147;height:151" coordorigin="7378,8967" coordsize="147,151" path="m7526,9068l7378,9118,7427,8967e" filled="f" stroked="t" strokeweight="2.126pt" strokecolor="#50535C">
                <v:path arrowok="t"/>
              </v:shape>
            </v:group>
            <v:group style="position:absolute;left:868;top:7174;width:172;height:171" coordorigin="868,7174" coordsize="172,171">
              <v:shape style="position:absolute;left:868;top:7174;width:172;height:171" coordorigin="868,7174" coordsize="172,171" path="m1040,7260l1015,7320,956,7345,933,7342,881,7305,868,7263,871,7240,908,7187,950,7174,974,7177,1027,7214,1040,7260xe" filled="f" stroked="t" strokeweight="2.126pt" strokecolor="#50535C">
                <v:path arrowok="t"/>
              </v:shape>
            </v:group>
            <v:group style="position:absolute;left:644;top:6939;width:622;height:642" coordorigin="644,6939" coordsize="622,642">
              <v:shape style="position:absolute;left:644;top:6939;width:622;height:642" coordorigin="644,6939" coordsize="622,642" path="m887,7003l883,7034,863,7040,845,7048,827,7058,810,7069,696,7054,644,7143,716,7215,713,7235,712,7255,713,7277,715,7296,653,7374,705,7464,796,7440,812,7452,829,7463,847,7472,865,7480,907,7581,1010,7581,1038,7478,1056,7469,1074,7459,1090,7448,1201,7466,1253,7377,1181,7304,1184,7285,1185,7265,1185,7249,1184,7238,1183,7226,1265,7145,1214,7056,1106,7084,1090,7072,1074,7060,1057,7050,1012,6939,887,6939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48.3461pt;margin-top:45.330299pt;width:11.622pt;height:11.622pt;mso-position-horizontal-relative:page;mso-position-vertical-relative:page;z-index:-5326" coordorigin="6967,907" coordsize="232,232">
            <v:group style="position:absolute;left:6977;top:959;width:213;height:170" coordorigin="6977,959" coordsize="213,170">
              <v:shape style="position:absolute;left:6977;top:959;width:213;height:170" coordorigin="6977,959" coordsize="213,170" path="m7189,959l7189,1129,6977,1129,6977,959e" filled="f" stroked="t" strokeweight=".992pt" strokecolor="#50535C">
                <v:path arrowok="t"/>
              </v:shape>
            </v:group>
            <v:group style="position:absolute;left:6998;top:1023;width:43;height:71" coordorigin="6998,1023" coordsize="43,71">
              <v:shape style="position:absolute;left:6998;top:1023;width:43;height:71" coordorigin="6998,1023" coordsize="43,71" path="m6998,1094l7041,1023e" filled="f" stroked="t" strokeweight=".992pt" strokecolor="#50535C">
                <v:path arrowok="t"/>
              </v:shape>
            </v:group>
            <v:group style="position:absolute;left:6998;top:1002;width:170;height:43" coordorigin="6998,1002" coordsize="170,43">
              <v:shape style="position:absolute;left:6998;top:1002;width:170;height:43" coordorigin="6998,1002" coordsize="170,43" path="m7168,1002l7083,1044,6998,1002e" filled="f" stroked="t" strokeweight=".992pt" strokecolor="#50535C">
                <v:path arrowok="t"/>
              </v:shape>
            </v:group>
            <v:group style="position:absolute;left:7126;top:1023;width:43;height:71" coordorigin="7126,1023" coordsize="43,71">
              <v:shape style="position:absolute;left:7126;top:1023;width:43;height:71" coordorigin="7126,1023" coordsize="43,71" path="m7168,1094l7126,1023e" filled="f" stroked="t" strokeweight=".992pt" strokecolor="#50535C">
                <v:path arrowok="t"/>
              </v:shape>
            </v:group>
            <v:group style="position:absolute;left:7005;top:917;width:156;height:71" coordorigin="7005,917" coordsize="156,71">
              <v:shape style="position:absolute;left:7005;top:917;width:156;height:71" coordorigin="7005,917" coordsize="156,71" path="m7161,987l7161,917,7005,917,7005,987e" filled="f" stroked="t" strokeweight=".992pt" strokecolor="#50535C">
                <v:path arrowok="t"/>
              </v:shape>
            </v:group>
            <v:group style="position:absolute;left:7026;top:945;width:50;height:2" coordorigin="7026,945" coordsize="50,2">
              <v:shape style="position:absolute;left:7026;top:945;width:50;height:2" coordorigin="7026,945" coordsize="50,0" path="m7026,945l7076,945e" filled="f" stroked="t" strokeweight=".992pt" strokecolor="#50535C">
                <v:path arrowok="t"/>
              </v:shape>
            </v:group>
            <v:group style="position:absolute;left:7026;top:973;width:99;height:2" coordorigin="7026,973" coordsize="99,2">
              <v:shape style="position:absolute;left:7026;top:973;width:99;height:2" coordorigin="7026,973" coordsize="99,0" path="m7026,973l7126,973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0.077698pt;margin-top:43.921768pt;width:9.651pt;height:14.438914pt;mso-position-horizontal-relative:page;mso-position-vertical-relative:page;z-index:-5325" coordorigin="9802,878" coordsize="193,289">
            <v:group style="position:absolute;left:9812;top:888;width:173;height:90" coordorigin="9812,888" coordsize="173,90">
              <v:shape style="position:absolute;left:9812;top:888;width:173;height:90" coordorigin="9812,888" coordsize="173,90" path="m9985,978l9961,916,9903,888,9880,891,9859,899,9841,911,9827,927,9817,947,9812,968e" filled="f" stroked="t" strokeweight=".992pt" strokecolor="#50535C">
                <v:path arrowok="t"/>
              </v:shape>
            </v:group>
            <v:group style="position:absolute;left:9811;top:996;width:173;height:161" coordorigin="9811,996" coordsize="173,161">
              <v:shape style="position:absolute;left:9811;top:996;width:173;height:161" coordorigin="9811,996" coordsize="173,161" path="m9811,996l9811,1068,9814,1091,9851,1143,9893,1157,9916,1155,9969,1118,9984,1078,9985,996e" filled="f" stroked="t" strokeweight=".992pt" strokecolor="#50535C">
                <v:path arrowok="t"/>
              </v:shape>
            </v:group>
            <v:group style="position:absolute;left:9898;top:933;width:2;height:72" coordorigin="9898,933" coordsize="2,72">
              <v:shape style="position:absolute;left:9898;top:933;width:2;height:72" coordorigin="9898,933" coordsize="0,72" path="m9898,1005l9898,933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43.374496pt;margin-top:45.134201pt;width:11.704509pt;height:11.906895pt;mso-position-horizontal-relative:page;mso-position-vertical-relative:page;z-index:-5324" coordorigin="4867,903" coordsize="234,238">
            <v:group style="position:absolute;left:4877;top:941;width:192;height:190" coordorigin="4877,941" coordsize="192,190">
              <v:shape style="position:absolute;left:4877;top:941;width:192;height:190" coordorigin="4877,941" coordsize="192,190" path="m5069,1115l5055,1123,5040,1129,5023,1131,5005,1130,4932,1095,4891,1040,4877,986,4879,969,4883,954,4890,941e" filled="f" stroked="t" strokeweight=".992pt" strokecolor="#50535C">
                <v:path arrowok="t"/>
              </v:shape>
            </v:group>
            <v:group style="position:absolute;left:4907;top:913;width:185;height:186" coordorigin="4907,913" coordsize="185,186">
              <v:shape style="position:absolute;left:4907;top:913;width:185;height:186" coordorigin="4907,913" coordsize="185,186" path="m4907,913l4966,972,4951,987,4941,1003,4979,1065,4996,1066,5011,1060,5033,1039,5092,1098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41.273987pt;width:550.295pt;height:.1pt;mso-position-horizontal-relative:page;mso-position-vertical-relative:page;z-index:-5323" coordorigin="617,14825" coordsize="11006,2">
            <v:shape style="position:absolute;left:617;top:14825;width:11006;height:2" coordorigin="617,14825" coordsize="11006,0" path="m617,14825l11623,14825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4121pt;margin-top:89.142899pt;width:551.3071pt;height:8.982pt;mso-position-horizontal-relative:page;mso-position-vertical-relative:page;z-index:-5322" coordorigin="608,1783" coordsize="11026,180">
            <v:group style="position:absolute;left:618;top:1798;width:84;height:81" coordorigin="618,1798" coordsize="84,81">
              <v:shape style="position:absolute;left:618;top:1798;width:84;height:81" coordorigin="618,1798" coordsize="84,81" path="m650,1798l621,1823,621,1836,621,1842,618,1854,621,1860,620,1869,622,1872,627,1878,675,1841,685,1828,697,1818,699,1812,703,1806,699,1801,686,1801,670,1799,650,1798e" filled="t" fillcolor="#50535C" stroked="f">
                <v:path arrowok="t"/>
                <v:fill/>
              </v:shape>
              <v:shape style="position:absolute;left:618;top:1798;width:84;height:81" coordorigin="618,1798" coordsize="84,81" path="m698,1798l689,1800,686,1801,699,1801,698,1798e" filled="t" fillcolor="#50535C" stroked="f">
                <v:path arrowok="t"/>
                <v:fill/>
              </v:shape>
            </v:group>
            <v:group style="position:absolute;left:763;top:1802;width:206;height:144" coordorigin="763,1802" coordsize="206,144">
              <v:shape style="position:absolute;left:763;top:1802;width:206;height:144" coordorigin="763,1802" coordsize="206,144" path="m896,1802l892,1805,887,1807,878,1818,873,1824,844,1852,831,1868,824,1877,817,1886,805,1894,803,1896,798,1902,795,1906,783,1918,775,1926,763,1939,765,1944,777,1946,783,1946,797,1945,805,1943,821,1940,829,1939,859,1939,864,1934,867,1929,873,1921,884,1908,901,1891,914,1876,957,1826,961,1822,970,1812,969,1808,912,1808,904,1807,902,1804,899,1802,898,1802,896,1802e" filled="t" fillcolor="#50535C" stroked="f">
                <v:path arrowok="t"/>
                <v:fill/>
              </v:shape>
              <v:shape style="position:absolute;left:763;top:1802;width:206;height:144" coordorigin="763,1802" coordsize="206,144" path="m859,1939l829,1939,842,1944,848,1944,856,1941,858,1940,859,1939e" filled="t" fillcolor="#50535C" stroked="f">
                <v:path arrowok="t"/>
                <v:fill/>
              </v:shape>
              <v:shape style="position:absolute;left:763;top:1802;width:206;height:144" coordorigin="763,1802" coordsize="206,144" path="m953,1803l945,1805,942,1805,927,1807,917,1807,912,1808,969,1808,968,1807,958,1804,953,1803e" filled="t" fillcolor="#50535C" stroked="f">
                <v:path arrowok="t"/>
                <v:fill/>
              </v:shape>
              <v:shape style="position:absolute;left:763;top:1802;width:206;height:144" coordorigin="763,1802" coordsize="206,144" path="m898,1802l898,1802,899,1802e" filled="t" fillcolor="#50535C" stroked="f">
                <v:path arrowok="t"/>
                <v:fill/>
              </v:shape>
            </v:group>
            <v:group style="position:absolute;left:913;top:1799;width:203;height:153" coordorigin="913,1799" coordsize="203,153">
              <v:shape style="position:absolute;left:913;top:1799;width:203;height:153" coordorigin="913,1799" coordsize="203,153" path="m1047,1800l1043,1802,1035,1809,1021,1823,989,1852,988,1854,956,1890,941,1907,929,1923,916,1938,913,1940,913,1942,916,1951,920,1952,927,1951,929,1950,931,1950,951,1947,971,1946,974,1946,989,1946,994,1939,996,1936,1005,1927,1011,1921,1024,1907,1029,1900,1037,1893,1051,1879,1064,1863,1076,1847,1089,1832,1095,1826,1102,1820,1116,1810,1115,1803,1110,1802,1088,1802,1087,1802,1070,1802,1064,1801,1058,1801,1047,1800e" filled="t" fillcolor="#50535C" stroked="f">
                <v:path arrowok="t"/>
                <v:fill/>
              </v:shape>
              <v:shape style="position:absolute;left:913;top:1799;width:203;height:153" coordorigin="913,1799" coordsize="203,153" path="m989,1946l974,1946,976,1947,987,1949,987,1949,989,1946e" filled="t" fillcolor="#50535C" stroked="f">
                <v:path arrowok="t"/>
                <v:fill/>
              </v:shape>
              <v:shape style="position:absolute;left:913;top:1799;width:203;height:153" coordorigin="913,1799" coordsize="203,153" path="m1102,1799l1094,1802,1088,1802,1110,1802,1105,1799,1102,1799e" filled="t" fillcolor="#50535C" stroked="f">
                <v:path arrowok="t"/>
                <v:fill/>
              </v:shape>
              <v:shape style="position:absolute;left:913;top:1799;width:203;height:153" coordorigin="913,1799" coordsize="203,153" path="m1078,1801l1074,1801,1070,1801,1070,1802,1087,1802,1078,1801e" filled="t" fillcolor="#50535C" stroked="f">
                <v:path arrowok="t"/>
                <v:fill/>
              </v:shape>
            </v:group>
            <v:group style="position:absolute;left:1628;top:1797;width:208;height:154" coordorigin="1628,1797" coordsize="208,154">
              <v:shape style="position:absolute;left:1628;top:1797;width:208;height:154" coordorigin="1628,1797" coordsize="208,154" path="m1766,1797l1763,1799,1760,1802,1752,1810,1741,1822,1727,1837,1708,1855,1680,1883,1674,1888,1670,1895,1655,1909,1642,1924,1628,1938,1628,1941,1632,1950,1635,1951,1645,1946,1647,1945,1656,1944,1663,1944,1681,1941,1717,1941,1722,1936,1726,1933,1734,1924,1774,1879,1788,1863,1801,1848,1814,1833,1829,1820,1836,1814,1835,1810,1830,1805,1775,1805,1772,1803,1769,1799,1767,1798,1766,1797e" filled="t" fillcolor="#50535C" stroked="f">
                <v:path arrowok="t"/>
                <v:fill/>
              </v:shape>
              <v:shape style="position:absolute;left:1628;top:1797;width:208;height:154" coordorigin="1628,1797" coordsize="208,154" path="m1717,1941l1681,1941,1693,1942,1710,1945,1715,1944,1717,1941e" filled="t" fillcolor="#50535C" stroked="f">
                <v:path arrowok="t"/>
                <v:fill/>
              </v:shape>
              <v:shape style="position:absolute;left:1628;top:1797;width:208;height:154" coordorigin="1628,1797" coordsize="208,154" path="m1663,1944l1656,1944,1662,1944,1663,1944e" filled="t" fillcolor="#50535C" stroked="f">
                <v:path arrowok="t"/>
                <v:fill/>
              </v:shape>
              <v:shape style="position:absolute;left:1628;top:1797;width:208;height:154" coordorigin="1628,1797" coordsize="208,154" path="m1804,1801l1792,1802,1785,1804,1775,1805,1830,1805,1830,1804,1810,1804,1804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19,1801l1810,1804,1830,1804,1827,1802,1824,1802,1819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27,1801l1824,1802,1827,1802e" filled="t" fillcolor="#50535C" stroked="f">
                <v:path arrowok="t"/>
                <v:fill/>
              </v:shape>
            </v:group>
            <v:group style="position:absolute;left:2055;top:1795;width:210;height:152" coordorigin="2055,1795" coordsize="210,152">
              <v:shape style="position:absolute;left:2055;top:1795;width:210;height:152" coordorigin="2055,1795" coordsize="210,152" path="m2194,1795l2191,1796,2169,1818,2152,1837,2139,1851,2125,1865,2109,1882,2095,1896,2081,1909,2066,1923,2064,1926,2061,1928,2055,1933,2055,1936,2059,1944,2063,1946,2074,1944,2099,1944,2104,1942,2110,1941,2132,1941,2132,1941,2142,1931,2156,1916,2171,1903,2173,1901,2175,1899,2184,1889,2192,1880,2202,1870,2216,1856,2261,1813,2263,1811,2265,1809,2263,1801,2209,1801,2203,1800,2194,1795e" filled="t" fillcolor="#50535C" stroked="f">
                <v:path arrowok="t"/>
                <v:fill/>
              </v:shape>
              <v:shape style="position:absolute;left:2055;top:1795;width:210;height:152" coordorigin="2055,1795" coordsize="210,152" path="m2099,1944l2074,1944,2078,1945,2088,1945,2094,1946,2099,1944e" filled="t" fillcolor="#50535C" stroked="f">
                <v:path arrowok="t"/>
                <v:fill/>
              </v:shape>
              <v:shape style="position:absolute;left:2055;top:1795;width:210;height:152" coordorigin="2055,1795" coordsize="210,152" path="m2132,1941l2110,1941,2120,1941,2123,1944,2128,1945,2130,1943,2132,1941e" filled="t" fillcolor="#50535C" stroked="f">
                <v:path arrowok="t"/>
                <v:fill/>
              </v:shape>
              <v:shape style="position:absolute;left:2055;top:1795;width:210;height:152" coordorigin="2055,1795" coordsize="210,152" path="m2217,1799l2216,1799,2209,1801,2263,1801,2263,1801,2229,1801,2217,1799e" filled="t" fillcolor="#50535C" stroked="f">
                <v:path arrowok="t"/>
                <v:fill/>
              </v:shape>
              <v:shape style="position:absolute;left:2055;top:1795;width:210;height:152" coordorigin="2055,1795" coordsize="210,152" path="m2260,1797l2240,1798,2229,1801,2263,1801,2262,1797,2260,1797e" filled="t" fillcolor="#50535C" stroked="f">
                <v:path arrowok="t"/>
                <v:fill/>
              </v:shape>
            </v:group>
            <v:group style="position:absolute;left:2201;top:1793;width:211;height:150" coordorigin="2201,1793" coordsize="211,150">
              <v:shape style="position:absolute;left:2201;top:1793;width:211;height:150" coordorigin="2201,1793" coordsize="211,150" path="m2342,1793l2333,1802,2324,1810,2309,1827,2267,1868,2253,1882,2246,1889,2239,1897,2227,1904,2225,1907,2215,1917,2208,1923,2206,1926,2201,1932,2202,1936,2207,1942,2211,1943,2217,1939,2220,1938,2265,1937,2281,1937,2294,1924,2325,1895,2326,1893,2331,1889,2343,1878,2357,1864,2389,1832,2403,1818,2409,1812,2412,1807,2406,1799,2365,1799,2358,1799,2351,1799,2342,1793e" filled="t" fillcolor="#50535C" stroked="f">
                <v:path arrowok="t"/>
                <v:fill/>
              </v:shape>
              <v:shape style="position:absolute;left:2201;top:1793;width:211;height:150" coordorigin="2201,1793" coordsize="211,150" path="m2281,1937l2265,1937,2267,1938,2275,1942,2280,1938,2281,1937e" filled="t" fillcolor="#50535C" stroked="f">
                <v:path arrowok="t"/>
                <v:fill/>
              </v:shape>
              <v:shape style="position:absolute;left:2201;top:1793;width:211;height:150" coordorigin="2201,1793" coordsize="211,150" path="m2393,1795l2382,1799,2365,1799,2406,1799,2400,1796,2393,1795e" filled="t" fillcolor="#50535C" stroked="f">
                <v:path arrowok="t"/>
                <v:fill/>
              </v:shape>
            </v:group>
            <v:group style="position:absolute;left:1916;top:1796;width:200;height:151" coordorigin="1916,1796" coordsize="200,151">
              <v:shape style="position:absolute;left:1916;top:1796;width:200;height:151" coordorigin="1916,1796" coordsize="200,151" path="m1967,1945l1947,1945,1957,1947,1962,1947,1967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1946,1945l1932,1945,1941,1946,1946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2054,1796l2046,1798,2042,1802,2034,1812,2029,1817,2023,1824,1997,1850,1983,1865,1969,1880,1955,1897,1940,1912,1926,1925,1924,1927,1922,1929,1916,1937,1918,1944,1918,1944,1929,1946,1932,1945,1946,1945,1947,1945,1967,1945,1973,1944,1980,1942,1994,1942,1994,1942,1997,1940,1999,1929,2015,1914,2060,1869,2093,1831,2100,1824,2110,1817,2111,1816,2117,1808,2116,1803,2062,1803,2061,1802,2058,1802,2054,1796e" filled="t" fillcolor="#50535C" stroked="f">
                <v:path arrowok="t"/>
                <v:fill/>
              </v:shape>
              <v:shape style="position:absolute;left:1916;top:1796;width:200;height:151" coordorigin="1916,1796" coordsize="200,151" path="m1994,1942l1980,1942,1989,1944,1991,1944,1994,1942e" filled="t" fillcolor="#50535C" stroked="f">
                <v:path arrowok="t"/>
                <v:fill/>
              </v:shape>
              <v:shape style="position:absolute;left:1916;top:1796;width:200;height:151" coordorigin="1916,1796" coordsize="200,151" path="m2102,1796l2074,1799,2062,1803,2116,1803,2114,1797,2102,1796e" filled="t" fillcolor="#50535C" stroked="f">
                <v:path arrowok="t"/>
                <v:fill/>
              </v:shape>
            </v:group>
            <v:group style="position:absolute;left:2348;top:1795;width:204;height:146" coordorigin="2348,1795" coordsize="204,146">
              <v:shape style="position:absolute;left:2348;top:1795;width:204;height:146" coordorigin="2348,1795" coordsize="204,146" path="m2485,1795l2482,1796,2478,1800,2449,1829,2435,1844,2419,1860,2404,1874,2390,1888,2381,1898,2372,1907,2358,1919,2355,1922,2348,1929,2348,1932,2353,1939,2356,1941,2366,1940,2374,1940,2389,1937,2408,1937,2412,1936,2413,1935,2426,1935,2428,1934,2433,1927,2434,1927,2442,1919,2450,1912,2460,1901,2485,1874,2502,1857,2517,1843,2531,1829,2547,1817,2552,1813,2552,1807,2546,1800,2545,1800,2493,1800,2485,1795e" filled="t" fillcolor="#50535C" stroked="f">
                <v:path arrowok="t"/>
                <v:fill/>
              </v:shape>
              <v:shape style="position:absolute;left:2348;top:1795;width:204;height:146" coordorigin="2348,1795" coordsize="204,146" path="m2374,1940l2366,1940,2372,1941,2374,1940e" filled="t" fillcolor="#50535C" stroked="f">
                <v:path arrowok="t"/>
                <v:fill/>
              </v:shape>
              <v:shape style="position:absolute;left:2348;top:1795;width:204;height:146" coordorigin="2348,1795" coordsize="204,146" path="m2408,1937l2389,1937,2401,1939,2408,1937e" filled="t" fillcolor="#50535C" stroked="f">
                <v:path arrowok="t"/>
                <v:fill/>
              </v:shape>
              <v:shape style="position:absolute;left:2348;top:1795;width:204;height:146" coordorigin="2348,1795" coordsize="204,146" path="m2426,1935l2413,1935,2422,1938,2426,1935e" filled="t" fillcolor="#50535C" stroked="f">
                <v:path arrowok="t"/>
                <v:fill/>
              </v:shape>
              <v:shape style="position:absolute;left:2348;top:1795;width:204;height:146" coordorigin="2348,1795" coordsize="204,146" path="m2541,1797l2529,1798,2518,1798,2500,1798,2493,1800,2545,1800,2543,1799,2543,1798,2518,1798,2543,1798,2541,1797e" filled="t" fillcolor="#50535C" stroked="f">
                <v:path arrowok="t"/>
                <v:fill/>
              </v:shape>
            </v:group>
            <v:group style="position:absolute;left:1774;top:1796;width:202;height:151" coordorigin="1774,1796" coordsize="202,151">
              <v:shape style="position:absolute;left:1774;top:1796;width:202;height:151" coordorigin="1774,1796" coordsize="202,151" path="m1908,1796l1908,1796,1898,1804,1896,1808,1892,1813,1838,1870,1827,1883,1807,1902,1776,1931,1775,1934,1774,1939,1775,1942,1781,1945,1785,1947,1788,1944,1790,1942,1792,1940,1833,1937,1840,1937,1845,1937,1857,1937,1861,1934,1868,1924,1872,1918,1899,1890,1913,1875,1929,1859,1942,1844,1957,1830,1972,1817,1973,1816,1974,1815,1976,1812,1976,1810,1975,1805,1925,1805,1920,1804,1908,1796e" filled="t" fillcolor="#50535C" stroked="f">
                <v:path arrowok="t"/>
                <v:fill/>
              </v:shape>
              <v:shape style="position:absolute;left:1774;top:1796;width:202;height:151" coordorigin="1774,1796" coordsize="202,151" path="m1840,1937l1833,1937,1833,1938,1840,1937e" filled="t" fillcolor="#50535C" stroked="f">
                <v:path arrowok="t"/>
                <v:fill/>
              </v:shape>
              <v:shape style="position:absolute;left:1774;top:1796;width:202;height:151" coordorigin="1774,1796" coordsize="202,151" path="m1969,1798l1952,1802,1941,1803,1925,1805,1975,1805,1974,1801,1969,1798e" filled="t" fillcolor="#50535C" stroked="f">
                <v:path arrowok="t"/>
                <v:fill/>
              </v:shape>
            </v:group>
            <v:group style="position:absolute;left:1202;top:1795;width:200;height:149" coordorigin="1202,1795" coordsize="200,149">
              <v:shape style="position:absolute;left:1202;top:1795;width:200;height:149" coordorigin="1202,1795" coordsize="200,149" path="m1332,1797l1328,1798,1324,1803,1323,1804,1278,1853,1267,1865,1249,1884,1215,1919,1208,1926,1202,1935,1209,1943,1218,1944,1237,1938,1247,1935,1285,1935,1289,1928,1291,1926,1338,1878,1367,1844,1381,1829,1396,1816,1402,1811,1401,1806,1397,1802,1345,1802,1332,179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2,1937l1267,1937,1278,1938,1282,193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5,1935l1247,1935,1263,1937,1282,1937,1284,1937,1285,1935e" filled="t" fillcolor="#50535C" stroked="f">
                <v:path arrowok="t"/>
                <v:fill/>
              </v:shape>
              <v:shape style="position:absolute;left:1202;top:1795;width:200;height:149" coordorigin="1202,1795" coordsize="200,149" path="m1389,1795l1370,1798,1345,1802,1397,1802,1392,1797,1389,1795e" filled="t" fillcolor="#50535C" stroked="f">
                <v:path arrowok="t"/>
                <v:fill/>
              </v:shape>
            </v:group>
            <v:group style="position:absolute;left:1347;top:1798;width:198;height:147" coordorigin="1347,1798" coordsize="198,147">
              <v:shape style="position:absolute;left:1347;top:1798;width:198;height:147" coordorigin="1347,1798" coordsize="198,147" path="m1477,1798l1476,1798,1466,1808,1448,1828,1435,1842,1420,1856,1411,1865,1402,1873,1391,1886,1389,1889,1380,1899,1351,1931,1349,1932,1347,1936,1348,1939,1351,1944,1357,1945,1363,1942,1364,1941,1372,1939,1395,1936,1424,1936,1425,1936,1429,1932,1454,1906,1472,1889,1484,1876,1514,1843,1527,1828,1542,1814,1546,1811,1545,1805,1539,1802,1497,1802,1487,1801,1477,1798e" filled="t" fillcolor="#50535C" stroked="f">
                <v:path arrowok="t"/>
                <v:fill/>
              </v:shape>
              <v:shape style="position:absolute;left:1347;top:1798;width:198;height:147" coordorigin="1347,1798" coordsize="198,147" path="m1424,1936l1395,1936,1414,1937,1420,1939,1424,1936e" filled="t" fillcolor="#50535C" stroked="f">
                <v:path arrowok="t"/>
                <v:fill/>
              </v:shape>
              <v:shape style="position:absolute;left:1347;top:1798;width:198;height:147" coordorigin="1347,1798" coordsize="198,147" path="m1515,1799l1497,1802,1539,1802,1537,1800,1535,1799,1522,1799,1515,1799e" filled="t" fillcolor="#50535C" stroked="f">
                <v:path arrowok="t"/>
                <v:fill/>
              </v:shape>
              <v:shape style="position:absolute;left:1347;top:1798;width:198;height:147" coordorigin="1347,1798" coordsize="198,147" path="m1533,1798l1522,1799,1535,1799,1533,1798e" filled="t" fillcolor="#50535C" stroked="f">
                <v:path arrowok="t"/>
                <v:fill/>
              </v:shape>
            </v:group>
            <v:group style="position:absolute;left:1493;top:1798;width:199;height:149" coordorigin="1493,1798" coordsize="199,149">
              <v:shape style="position:absolute;left:1493;top:1798;width:199;height:149" coordorigin="1493,1798" coordsize="199,149" path="m1621,1798l1617,1802,1613,1805,1592,1828,1547,1876,1532,1892,1503,1925,1499,1928,1494,1934,1493,1939,1497,1945,1505,1948,1513,1941,1529,1939,1535,1939,1546,1937,1563,1937,1572,1937,1573,1936,1578,1929,1582,1923,1592,1912,1620,1883,1626,1877,1631,1870,1644,1856,1651,1849,1668,1832,1676,1822,1687,1815,1689,1813,1690,1811,1692,1809,1690,1804,1689,1804,1640,1804,1631,1803,1621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573,1936e" filled="t" fillcolor="#50535C" stroked="f">
                <v:path arrowok="t"/>
                <v:fill/>
              </v:shape>
              <v:shape style="position:absolute;left:1493;top:1798;width:199;height:149" coordorigin="1493,1798" coordsize="199,149" path="m1653,1800l1640,1804,1689,1804,1689,1803,1671,1803,1667,1801,1657,1801,1653,1800e" filled="t" fillcolor="#50535C" stroked="f">
                <v:path arrowok="t"/>
                <v:fill/>
              </v:shape>
              <v:shape style="position:absolute;left:1493;top:1798;width:199;height:149" coordorigin="1493,1798" coordsize="199,149" path="m1677,1798l1671,1803,1689,1803,1687,1801,1680,1799,1677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666,1801l1657,1801,1667,1801,1666,1801e" filled="t" fillcolor="#50535C" stroked="f">
                <v:path arrowok="t"/>
                <v:fill/>
              </v:shape>
            </v:group>
            <v:group style="position:absolute;left:2490;top:1798;width:194;height:144" coordorigin="2490,1798" coordsize="194,144">
              <v:shape style="position:absolute;left:2490;top:1798;width:194;height:144" coordorigin="2490,1798" coordsize="194,144" path="m2563,1940l2548,1940,2559,1942,2561,1941,2563,1940e" filled="t" fillcolor="#50535C" stroked="f">
                <v:path arrowok="t"/>
                <v:fill/>
              </v:shape>
              <v:shape style="position:absolute;left:2490;top:1798;width:194;height:144" coordorigin="2490,1798" coordsize="194,144" path="m2536,1941l2510,1941,2513,1941,2520,1942,2523,1942,2536,1941e" filled="t" fillcolor="#50535C" stroked="f">
                <v:path arrowok="t"/>
                <v:fill/>
              </v:shape>
              <v:shape style="position:absolute;left:2490;top:1798;width:194;height:144" coordorigin="2490,1798" coordsize="194,144" path="m2620,1798l2617,1800,2608,1810,2602,1816,2550,1872,2503,1918,2492,1928,2491,1929,2490,1931,2494,1938,2499,1941,2510,1941,2536,1941,2548,1940,2563,1940,2571,1930,2619,1881,2628,1871,2641,1857,2655,1843,2670,1829,2686,1816,2686,1804,2684,1802,2655,1802,2650,1801,2632,1801,2628,1801,2620,1798e" filled="t" fillcolor="#50535C" stroked="f">
                <v:path arrowok="t"/>
                <v:fill/>
              </v:shape>
              <v:shape style="position:absolute;left:2490;top:1798;width:194;height:144" coordorigin="2490,1798" coordsize="194,144" path="m2667,1799l2655,1802,2684,1802,2682,1800,2669,1799,2667,1799e" filled="t" fillcolor="#50535C" stroked="f">
                <v:path arrowok="t"/>
                <v:fill/>
              </v:shape>
              <v:shape style="position:absolute;left:2490;top:1798;width:194;height:144" coordorigin="2490,1798" coordsize="194,144" path="m2645,1800l2632,1801,2650,1801,2645,1800e" filled="t" fillcolor="#50535C" stroked="f">
                <v:path arrowok="t"/>
                <v:fill/>
              </v:shape>
            </v:group>
            <v:group style="position:absolute;left:1056;top:1800;width:190;height:146" coordorigin="1056,1800" coordsize="190,146">
              <v:shape style="position:absolute;left:1056;top:1800;width:190;height:146" coordorigin="1056,1800" coordsize="190,146" path="m1181,1802l1178,1804,1076,1911,1068,1920,1060,1928,1059,1929,1056,1934,1057,1940,1066,1944,1070,1945,1084,1943,1094,1942,1111,1939,1117,1939,1134,1939,1139,1932,1142,1926,1151,1918,1164,1904,1178,1888,1190,1876,1207,1857,1220,1841,1245,1810,1243,1808,1243,1807,1197,1807,1181,1802e" filled="t" fillcolor="#50535C" stroked="f">
                <v:path arrowok="t"/>
                <v:fill/>
              </v:shape>
              <v:shape style="position:absolute;left:1056;top:1800;width:190;height:146" coordorigin="1056,1800" coordsize="190,146" path="m1134,1939l1117,1939,1128,1944,1132,1942,1134,1939e" filled="t" fillcolor="#50535C" stroked="f">
                <v:path arrowok="t"/>
                <v:fill/>
              </v:shape>
              <v:shape style="position:absolute;left:1056;top:1800;width:190;height:146" coordorigin="1056,1800" coordsize="190,146" path="m1228,1800l1210,1804,1197,1807,1243,1807,1242,1804,1234,1802,1228,1800e" filled="t" fillcolor="#50535C" stroked="f">
                <v:path arrowok="t"/>
                <v:fill/>
              </v:shape>
            </v:group>
            <v:group style="position:absolute;left:628;top:1803;width:196;height:143" coordorigin="628,1803" coordsize="196,143">
              <v:shape style="position:absolute;left:628;top:1803;width:196;height:143" coordorigin="628,1803" coordsize="196,143" path="m759,1803l757,1805,754,1808,696,1866,669,1894,655,1909,647,1916,641,1925,628,1934,629,1940,641,1945,648,1946,658,1943,661,1942,672,1940,679,1937,705,1937,708,1935,709,1933,729,1910,744,1893,756,1881,774,1863,824,1810,822,1809,821,1807,800,1807,794,1806,778,1805,769,1804,759,1803e" filled="t" fillcolor="#50535C" stroked="f">
                <v:path arrowok="t"/>
                <v:fill/>
              </v:shape>
              <v:shape style="position:absolute;left:628;top:1803;width:196;height:143" coordorigin="628,1803" coordsize="196,143" path="m705,1937l679,1937,695,1945,700,1941,705,1937e" filled="t" fillcolor="#50535C" stroked="f">
                <v:path arrowok="t"/>
                <v:fill/>
              </v:shape>
              <v:shape style="position:absolute;left:628;top:1803;width:196;height:143" coordorigin="628,1803" coordsize="196,143" path="m811,1805l800,1807,821,1807,820,1806,815,1805,811,1805e" filled="t" fillcolor="#50535C" stroked="f">
                <v:path arrowok="t"/>
                <v:fill/>
              </v:shape>
            </v:group>
            <v:group style="position:absolute;left:5651;top:1797;width:208;height:154" coordorigin="5651,1797" coordsize="208,154">
              <v:shape style="position:absolute;left:5651;top:1797;width:208;height:154" coordorigin="5651,1797" coordsize="208,154" path="m5789,1797l5786,1799,5783,1802,5776,1810,5765,1822,5751,1837,5732,1855,5703,1883,5697,1888,5693,1895,5679,1909,5665,1924,5651,1938,5651,1941,5655,1950,5659,1951,5668,1946,5671,1945,5679,1944,5687,1944,5704,1941,5740,1941,5745,1936,5749,1933,5757,1924,5797,1879,5811,1863,5824,1848,5837,1833,5852,1820,5859,1814,5858,1810,5853,1805,5799,1805,5795,1803,5792,1799,5790,1798,5789,1797e" filled="t" fillcolor="#50535C" stroked="f">
                <v:path arrowok="t"/>
                <v:fill/>
              </v:shape>
              <v:shape style="position:absolute;left:5651;top:1797;width:208;height:154" coordorigin="5651,1797" coordsize="208,154" path="m5740,1941l5704,1941,5716,1942,5734,1945,5738,1944,5740,1941e" filled="t" fillcolor="#50535C" stroked="f">
                <v:path arrowok="t"/>
                <v:fill/>
              </v:shape>
              <v:shape style="position:absolute;left:5651;top:1797;width:208;height:154" coordorigin="5651,1797" coordsize="208,154" path="m5687,1944l5679,1944,5686,1944,5687,1944e" filled="t" fillcolor="#50535C" stroked="f">
                <v:path arrowok="t"/>
                <v:fill/>
              </v:shape>
              <v:shape style="position:absolute;left:5651;top:1797;width:208;height:154" coordorigin="5651,1797" coordsize="208,154" path="m5827,1801l5815,1802,5809,1804,5799,1805,5853,1805,5853,1804,5833,1804,5827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43,1801l5833,1804,5853,1804,5850,1802,5847,1802,5843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50,1801l5847,1802,5850,1802e" filled="t" fillcolor="#50535C" stroked="f">
                <v:path arrowok="t"/>
                <v:fill/>
              </v:shape>
            </v:group>
            <v:group style="position:absolute;left:6078;top:1795;width:210;height:152" coordorigin="6078,1795" coordsize="210,152">
              <v:shape style="position:absolute;left:6078;top:1795;width:210;height:152" coordorigin="6078,1795" coordsize="210,152" path="m6217,1795l6214,1796,6193,1818,6175,1837,6162,1851,6149,1865,6133,1882,6118,1896,6104,1909,6089,1923,6087,1926,6084,1928,6078,1933,6078,1936,6083,1944,6087,1946,6097,1944,6122,1944,6128,1942,6134,1941,6155,1941,6156,1941,6166,1931,6180,1916,6195,1903,6196,1901,6198,1899,6208,1889,6215,1880,6225,1870,6239,1856,6285,1813,6286,1811,6288,1809,6286,1801,6232,1801,6227,1800,6217,1795e" filled="t" fillcolor="#50535C" stroked="f">
                <v:path arrowok="t"/>
                <v:fill/>
              </v:shape>
              <v:shape style="position:absolute;left:6078;top:1795;width:210;height:152" coordorigin="6078,1795" coordsize="210,152" path="m6122,1944l6097,1944,6101,1945,6112,1945,6117,1946,6122,1944e" filled="t" fillcolor="#50535C" stroked="f">
                <v:path arrowok="t"/>
                <v:fill/>
              </v:shape>
              <v:shape style="position:absolute;left:6078;top:1795;width:210;height:152" coordorigin="6078,1795" coordsize="210,152" path="m6155,1941l6134,1941,6143,1941,6147,1944,6151,1945,6153,1943,6155,1941e" filled="t" fillcolor="#50535C" stroked="f">
                <v:path arrowok="t"/>
                <v:fill/>
              </v:shape>
              <v:shape style="position:absolute;left:6078;top:1795;width:210;height:152" coordorigin="6078,1795" coordsize="210,152" path="m6240,1799l6239,1799,6232,1801,6286,1801,6286,1801,6252,1801,6240,1799e" filled="t" fillcolor="#50535C" stroked="f">
                <v:path arrowok="t"/>
                <v:fill/>
              </v:shape>
              <v:shape style="position:absolute;left:6078;top:1795;width:210;height:152" coordorigin="6078,1795" coordsize="210,152" path="m6284,1797l6263,1798,6252,1801,6286,1801,6285,1797,6284,1797e" filled="t" fillcolor="#50535C" stroked="f">
                <v:path arrowok="t"/>
                <v:fill/>
              </v:shape>
            </v:group>
            <v:group style="position:absolute;left:6225;top:1793;width:211;height:150" coordorigin="6225,1793" coordsize="211,150">
              <v:shape style="position:absolute;left:6225;top:1793;width:211;height:150" coordorigin="6225,1793" coordsize="211,150" path="m6365,1793l6356,1802,6347,1810,6332,1827,6291,1868,6276,1882,6269,1889,6262,1897,6251,1904,6248,1907,6238,1917,6232,1923,6229,1926,6225,1932,6225,1936,6230,1942,6234,1943,6241,1939,6244,1938,6288,1937,6304,1937,6317,1924,6348,1895,6349,1893,6355,1889,6367,1878,6380,1864,6412,1832,6427,1818,6432,1812,6435,1807,6429,1799,6388,1799,6381,1799,6374,1799,6365,1793e" filled="t" fillcolor="#50535C" stroked="f">
                <v:path arrowok="t"/>
                <v:fill/>
              </v:shape>
              <v:shape style="position:absolute;left:6225;top:1793;width:211;height:150" coordorigin="6225,1793" coordsize="211,150" path="m6304,1937l6288,1937,6290,1938,6298,1942,6303,1938,6304,1937e" filled="t" fillcolor="#50535C" stroked="f">
                <v:path arrowok="t"/>
                <v:fill/>
              </v:shape>
              <v:shape style="position:absolute;left:6225;top:1793;width:211;height:150" coordorigin="6225,1793" coordsize="211,150" path="m6417,1795l6405,1799,6388,1799,6429,1799,6423,1796,6417,1795e" filled="t" fillcolor="#50535C" stroked="f">
                <v:path arrowok="t"/>
                <v:fill/>
              </v:shape>
            </v:group>
            <v:group style="position:absolute;left:5939;top:1796;width:200;height:151" coordorigin="5939,1796" coordsize="200,151">
              <v:shape style="position:absolute;left:5939;top:1796;width:200;height:151" coordorigin="5939,1796" coordsize="200,151" path="m5991,1945l5970,1945,5981,1947,5985,1947,5991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5969,1945l5955,1945,5965,1946,5969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6077,1796l6069,1798,6065,1802,6057,1812,6053,1817,6046,1824,6020,1850,6006,1865,5992,1880,5978,1897,5964,1912,5949,1925,5947,1927,5945,1929,5939,1937,5941,1944,5942,1944,5952,1946,5955,1945,5969,1945,5970,1945,5991,1945,5997,1944,6003,1942,6017,1942,6018,1942,6020,1940,6022,1929,6038,1914,6083,1869,6117,1831,6124,1824,6133,1817,6135,1816,6141,1808,6139,1803,6085,1803,6084,1802,6081,1802,6077,1796e" filled="t" fillcolor="#50535C" stroked="f">
                <v:path arrowok="t"/>
                <v:fill/>
              </v:shape>
              <v:shape style="position:absolute;left:5939;top:1796;width:200;height:151" coordorigin="5939,1796" coordsize="200,151" path="m6017,1942l6003,1942,6012,1944,6014,1944,6017,1942e" filled="t" fillcolor="#50535C" stroked="f">
                <v:path arrowok="t"/>
                <v:fill/>
              </v:shape>
              <v:shape style="position:absolute;left:5939;top:1796;width:200;height:151" coordorigin="5939,1796" coordsize="200,151" path="m6125,1796l6097,1799,6085,1803,6139,1803,6138,1797,6125,1796e" filled="t" fillcolor="#50535C" stroked="f">
                <v:path arrowok="t"/>
                <v:fill/>
              </v:shape>
            </v:group>
            <v:group style="position:absolute;left:6371;top:1795;width:204;height:146" coordorigin="6371,1795" coordsize="204,146">
              <v:shape style="position:absolute;left:6371;top:1795;width:204;height:146" coordorigin="6371,1795" coordsize="204,146" path="m6508,1795l6505,1796,6501,1800,6473,1829,6458,1844,6442,1860,6428,1874,6414,1888,6404,1898,6396,1907,6382,1919,6378,1922,6371,1929,6371,1932,6376,1939,6379,1941,6389,1940,6397,1940,6412,1937,6432,1937,6435,1936,6437,1935,6449,1935,6451,1934,6457,1927,6457,1927,6465,1919,6473,1912,6484,1901,6508,1874,6526,1857,6540,1843,6555,1829,6570,1817,6575,1813,6576,1807,6569,1800,6568,1800,6516,1800,6508,1795e" filled="t" fillcolor="#50535C" stroked="f">
                <v:path arrowok="t"/>
                <v:fill/>
              </v:shape>
              <v:shape style="position:absolute;left:6371;top:1795;width:204;height:146" coordorigin="6371,1795" coordsize="204,146" path="m6397,1940l6389,1940,6395,1941,6397,1940e" filled="t" fillcolor="#50535C" stroked="f">
                <v:path arrowok="t"/>
                <v:fill/>
              </v:shape>
              <v:shape style="position:absolute;left:6371;top:1795;width:204;height:146" coordorigin="6371,1795" coordsize="204,146" path="m6432,1937l6412,1937,6424,1939,6432,1937e" filled="t" fillcolor="#50535C" stroked="f">
                <v:path arrowok="t"/>
                <v:fill/>
              </v:shape>
              <v:shape style="position:absolute;left:6371;top:1795;width:204;height:146" coordorigin="6371,1795" coordsize="204,146" path="m6449,1935l6437,1935,6445,1938,6449,1935e" filled="t" fillcolor="#50535C" stroked="f">
                <v:path arrowok="t"/>
                <v:fill/>
              </v:shape>
              <v:shape style="position:absolute;left:6371;top:1795;width:204;height:146" coordorigin="6371,1795" coordsize="204,146" path="m6565,1797l6552,1798,6541,1798,6523,1798,6516,1800,6568,1800,6567,1799,6566,1798,6541,1798,6566,1798,6565,1797e" filled="t" fillcolor="#50535C" stroked="f">
                <v:path arrowok="t"/>
                <v:fill/>
              </v:shape>
            </v:group>
            <v:group style="position:absolute;left:5797;top:1796;width:202;height:151" coordorigin="5797,1796" coordsize="202,151">
              <v:shape style="position:absolute;left:5797;top:1796;width:202;height:151" coordorigin="5797,1796" coordsize="202,151" path="m5931,1796l5931,1796,5922,1804,5919,1808,5915,1813,5862,1870,5850,1883,5831,1902,5800,1931,5798,1934,5797,1939,5798,1942,5804,1945,5808,1947,5811,1944,5813,1942,5815,1940,5857,1937,5863,1937,5868,1937,5880,1937,5884,1934,5891,1924,5895,1918,5922,1890,5936,1875,5952,1859,5966,1844,5980,1830,5995,1817,5996,1816,5998,1815,5999,1812,5999,1810,5998,1805,5948,1805,5943,1804,5931,1796e" filled="t" fillcolor="#50535C" stroked="f">
                <v:path arrowok="t"/>
                <v:fill/>
              </v:shape>
              <v:shape style="position:absolute;left:5797;top:1796;width:202;height:151" coordorigin="5797,1796" coordsize="202,151" path="m5863,1937l5857,1937,5857,1938,5863,1937e" filled="t" fillcolor="#50535C" stroked="f">
                <v:path arrowok="t"/>
                <v:fill/>
              </v:shape>
              <v:shape style="position:absolute;left:5797;top:1796;width:202;height:151" coordorigin="5797,1796" coordsize="202,151" path="m5992,1798l5975,1802,5964,1803,5948,1805,5998,1805,5997,1801,5992,1798e" filled="t" fillcolor="#50535C" stroked="f">
                <v:path arrowok="t"/>
                <v:fill/>
              </v:shape>
            </v:group>
            <v:group style="position:absolute;left:5225;top:1795;width:200;height:149" coordorigin="5225,1795" coordsize="200,149">
              <v:shape style="position:absolute;left:5225;top:1795;width:200;height:149" coordorigin="5225,1795" coordsize="200,149" path="m5355,1797l5352,1798,5348,1803,5346,1804,5302,1853,5290,1865,5272,1884,5238,1919,5231,1926,5225,1935,5233,1943,5242,1944,5260,1938,5270,1935,5308,1935,5312,1928,5314,1926,5361,1878,5390,1844,5404,1829,5419,1816,5425,1811,5425,1806,5420,1802,5368,1802,5355,179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5,1937l5290,1937,5301,1938,5305,193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8,1935l5270,1935,5286,1937,5305,1937,5307,1937,5308,1935e" filled="t" fillcolor="#50535C" stroked="f">
                <v:path arrowok="t"/>
                <v:fill/>
              </v:shape>
              <v:shape style="position:absolute;left:5225;top:1795;width:200;height:149" coordorigin="5225,1795" coordsize="200,149" path="m5412,1795l5394,1798,5368,1802,5420,1802,5416,1797,5412,1795e" filled="t" fillcolor="#50535C" stroked="f">
                <v:path arrowok="t"/>
                <v:fill/>
              </v:shape>
            </v:group>
            <v:group style="position:absolute;left:5371;top:1798;width:198;height:147" coordorigin="5371,1798" coordsize="198,147">
              <v:shape style="position:absolute;left:5371;top:1798;width:198;height:147" coordorigin="5371,1798" coordsize="198,147" path="m5501,1798l5500,1798,5489,1808,5472,1828,5458,1842,5444,1856,5435,1865,5425,1873,5414,1886,5412,1889,5403,1899,5374,1931,5372,1932,5371,1936,5371,1939,5374,1944,5381,1945,5386,1942,5387,1941,5395,1939,5419,1936,5448,1936,5448,1936,5453,1932,5477,1906,5495,1889,5507,1876,5537,1843,5551,1828,5565,1814,5569,1811,5568,1805,5563,1802,5521,1802,5511,1801,5501,1798e" filled="t" fillcolor="#50535C" stroked="f">
                <v:path arrowok="t"/>
                <v:fill/>
              </v:shape>
              <v:shape style="position:absolute;left:5371;top:1798;width:198;height:147" coordorigin="5371,1798" coordsize="198,147" path="m5448,1936l5419,1936,5437,1937,5444,1939,5448,1936e" filled="t" fillcolor="#50535C" stroked="f">
                <v:path arrowok="t"/>
                <v:fill/>
              </v:shape>
              <v:shape style="position:absolute;left:5371;top:1798;width:198;height:147" coordorigin="5371,1798" coordsize="198,147" path="m5538,1799l5521,1802,5563,1802,5560,1800,5559,1799,5545,1799,5538,1799e" filled="t" fillcolor="#50535C" stroked="f">
                <v:path arrowok="t"/>
                <v:fill/>
              </v:shape>
              <v:shape style="position:absolute;left:5371;top:1798;width:198;height:147" coordorigin="5371,1798" coordsize="198,147" path="m5556,1798l5545,1799,5559,1799,5556,1798e" filled="t" fillcolor="#50535C" stroked="f">
                <v:path arrowok="t"/>
                <v:fill/>
              </v:shape>
            </v:group>
            <v:group style="position:absolute;left:5516;top:1798;width:199;height:149" coordorigin="5516,1798" coordsize="199,149">
              <v:shape style="position:absolute;left:5516;top:1798;width:199;height:149" coordorigin="5516,1798" coordsize="199,149" path="m5644,1798l5640,1802,5637,1805,5615,1828,5571,1876,5555,1892,5526,1925,5522,1928,5517,1934,5516,1939,5521,1945,5528,1948,5536,1941,5552,1939,5559,1939,5569,1937,5586,1937,5595,1937,5597,1936,5602,1929,5606,1923,5616,1912,5643,1883,5649,1877,5654,1870,5667,1856,5674,1849,5691,1832,5699,1822,5711,1815,5712,1813,5714,1811,5715,1809,5713,1804,5713,1804,5663,1804,5654,1803,5644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597,1936e" filled="t" fillcolor="#50535C" stroked="f">
                <v:path arrowok="t"/>
                <v:fill/>
              </v:shape>
              <v:shape style="position:absolute;left:5516;top:1798;width:199;height:149" coordorigin="5516,1798" coordsize="199,149" path="m5676,1800l5663,1804,5713,1804,5712,1803,5695,1803,5690,1801,5680,1801,5676,1800e" filled="t" fillcolor="#50535C" stroked="f">
                <v:path arrowok="t"/>
                <v:fill/>
              </v:shape>
              <v:shape style="position:absolute;left:5516;top:1798;width:199;height:149" coordorigin="5516,1798" coordsize="199,149" path="m5701,1798l5695,1803,5712,1803,5710,1801,5703,1799,5701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689,1801l5680,1801,5690,1801,5689,1801e" filled="t" fillcolor="#50535C" stroked="f">
                <v:path arrowok="t"/>
                <v:fill/>
              </v:shape>
            </v:group>
            <v:group style="position:absolute;left:6514;top:1798;width:194;height:144" coordorigin="6514,1798" coordsize="194,144">
              <v:shape style="position:absolute;left:6514;top:1798;width:194;height:144" coordorigin="6514,1798" coordsize="194,144" path="m6586,1940l6571,1940,6582,1942,6584,1941,6586,1940e" filled="t" fillcolor="#50535C" stroked="f">
                <v:path arrowok="t"/>
                <v:fill/>
              </v:shape>
              <v:shape style="position:absolute;left:6514;top:1798;width:194;height:144" coordorigin="6514,1798" coordsize="194,144" path="m6560,1941l6533,1941,6536,1941,6543,1942,6546,1942,6560,1941e" filled="t" fillcolor="#50535C" stroked="f">
                <v:path arrowok="t"/>
                <v:fill/>
              </v:shape>
              <v:shape style="position:absolute;left:6514;top:1798;width:194;height:144" coordorigin="6514,1798" coordsize="194,144" path="m6643,1798l6640,1800,6631,1810,6625,1816,6574,1872,6526,1918,6515,1928,6515,1929,6514,1931,6517,1938,6522,1941,6533,1941,6560,1941,6571,1940,6586,1940,6595,1930,6643,1881,6651,1871,6665,1857,6679,1843,6693,1829,6709,1816,6709,1804,6707,1802,6678,1802,6673,1801,6655,1801,6651,1801,6643,1798e" filled="t" fillcolor="#50535C" stroked="f">
                <v:path arrowok="t"/>
                <v:fill/>
              </v:shape>
              <v:shape style="position:absolute;left:6514;top:1798;width:194;height:144" coordorigin="6514,1798" coordsize="194,144" path="m6690,1799l6678,1802,6707,1802,6705,1800,6692,1799,6690,1799e" filled="t" fillcolor="#50535C" stroked="f">
                <v:path arrowok="t"/>
                <v:fill/>
              </v:shape>
              <v:shape style="position:absolute;left:6514;top:1798;width:194;height:144" coordorigin="6514,1798" coordsize="194,144" path="m6668,1800l6655,1801,6673,1801,6668,1800e" filled="t" fillcolor="#50535C" stroked="f">
                <v:path arrowok="t"/>
                <v:fill/>
              </v:shape>
            </v:group>
            <v:group style="position:absolute;left:4787;top:1802;width:206;height:144" coordorigin="4787,1802" coordsize="206,144">
              <v:shape style="position:absolute;left:4787;top:1802;width:206;height:144" coordorigin="4787,1802" coordsize="206,144" path="m4919,1802l4915,1805,4910,1807,4902,1818,4896,1824,4867,1852,4854,1868,4847,1877,4840,1886,4828,1894,4826,1896,4821,1902,4818,1906,4807,1918,4799,1926,4787,1939,4788,1944,4800,1946,4806,1946,4820,1945,4828,1943,4845,1940,4852,1939,4882,1939,4887,1934,4890,1929,4897,1921,4908,1908,4924,1891,4937,1876,4980,1826,4984,1822,4993,1812,4992,1808,4935,1808,4928,1807,4925,1804,4922,1802,4921,1802,4919,1802e" filled="t" fillcolor="#50535C" stroked="f">
                <v:path arrowok="t"/>
                <v:fill/>
              </v:shape>
              <v:shape style="position:absolute;left:4787;top:1802;width:206;height:144" coordorigin="4787,1802" coordsize="206,144" path="m4882,1939l4852,1939,4866,1944,4871,1944,4879,1941,4881,1940,4882,1939e" filled="t" fillcolor="#50535C" stroked="f">
                <v:path arrowok="t"/>
                <v:fill/>
              </v:shape>
              <v:shape style="position:absolute;left:4787;top:1802;width:206;height:144" coordorigin="4787,1802" coordsize="206,144" path="m4977,1803l4969,1805,4965,1805,4950,1807,4940,1807,4935,1808,4992,1808,4992,1807,4981,1804,4977,1803e" filled="t" fillcolor="#50535C" stroked="f">
                <v:path arrowok="t"/>
                <v:fill/>
              </v:shape>
              <v:shape style="position:absolute;left:4787;top:1802;width:206;height:144" coordorigin="4787,1802" coordsize="206,144" path="m4922,1802l4921,1802,4922,1802e" filled="t" fillcolor="#50535C" stroked="f">
                <v:path arrowok="t"/>
                <v:fill/>
              </v:shape>
            </v:group>
            <v:group style="position:absolute;left:4937;top:1799;width:202;height:153" coordorigin="4937,1799" coordsize="202,153">
              <v:shape style="position:absolute;left:4937;top:1799;width:203;height:153" coordorigin="4937,1799" coordsize="203,153" path="m5070,1800l5067,1802,5058,1809,5044,1823,5013,1852,5011,1854,4979,1890,4965,1907,4953,1923,4939,1938,4937,1940,4937,1942,4940,1951,4943,1952,4950,1951,4952,1950,4955,1950,4974,1947,4994,1946,4997,1946,5013,1946,5017,1939,5019,1936,5028,1927,5034,1921,5047,1907,5052,1900,5060,1893,5074,1879,5087,1863,5099,1847,5112,1832,5118,1826,5125,1820,5139,1810,5138,1803,5134,1802,5112,1802,5111,1802,5093,1802,5087,1801,5081,1801,5070,1800e" filled="t" fillcolor="#50535C" stroked="f">
                <v:path arrowok="t"/>
                <v:fill/>
              </v:shape>
              <v:shape style="position:absolute;left:4937;top:1799;width:203;height:153" coordorigin="4937,1799" coordsize="203,153" path="m5013,1946l4997,1946,5000,1947,5010,1949,5010,1949,5013,1946e" filled="t" fillcolor="#50535C" stroked="f">
                <v:path arrowok="t"/>
                <v:fill/>
              </v:shape>
              <v:shape style="position:absolute;left:4937;top:1799;width:203;height:153" coordorigin="4937,1799" coordsize="203,153" path="m5125,1799l5117,1802,5112,1802,5134,1802,5128,1799,5125,1799e" filled="t" fillcolor="#50535C" stroked="f">
                <v:path arrowok="t"/>
                <v:fill/>
              </v:shape>
              <v:shape style="position:absolute;left:4937;top:1799;width:203;height:153" coordorigin="4937,1799" coordsize="203,153" path="m5101,1801l5097,1801,5093,1801,5093,1802,5111,1802,5101,1801e" filled="t" fillcolor="#50535C" stroked="f">
                <v:path arrowok="t"/>
                <v:fill/>
              </v:shape>
            </v:group>
            <v:group style="position:absolute;left:5079;top:1800;width:190;height:146" coordorigin="5079,1800" coordsize="190,146">
              <v:shape style="position:absolute;left:5079;top:1800;width:190;height:146" coordorigin="5079,1800" coordsize="190,146" path="m5204,1802l5201,1804,5099,1911,5092,1920,5083,1928,5083,1929,5079,1934,5080,1940,5089,1944,5093,1945,5107,1943,5118,1942,5134,1939,5141,1939,5158,1939,5162,1932,5166,1926,5174,1918,5187,1904,5202,1888,5213,1876,5230,1857,5243,1841,5268,1810,5267,1808,5266,1807,5221,1807,5204,1802e" filled="t" fillcolor="#50535C" stroked="f">
                <v:path arrowok="t"/>
                <v:fill/>
              </v:shape>
              <v:shape style="position:absolute;left:5079;top:1800;width:190;height:146" coordorigin="5079,1800" coordsize="190,146" path="m5158,1939l5141,1939,5151,1944,5155,1942,5158,1939e" filled="t" fillcolor="#50535C" stroked="f">
                <v:path arrowok="t"/>
                <v:fill/>
              </v:shape>
              <v:shape style="position:absolute;left:5079;top:1800;width:190;height:146" coordorigin="5079,1800" coordsize="190,146" path="m5252,1800l5233,1804,5221,1807,5266,1807,5266,1804,5257,1802,5252,1800e" filled="t" fillcolor="#50535C" stroked="f">
                <v:path arrowok="t"/>
                <v:fill/>
              </v:shape>
            </v:group>
            <v:group style="position:absolute;left:4651;top:1803;width:196;height:143" coordorigin="4651,1803" coordsize="196,143">
              <v:shape style="position:absolute;left:4651;top:1803;width:196;height:143" coordorigin="4651,1803" coordsize="196,143" path="m4783,1803l4780,1805,4777,1808,4719,1866,4692,1894,4678,1909,4670,1916,4664,1925,4651,1934,4653,1940,4664,1945,4671,1946,4681,1943,4685,1942,4695,1940,4703,1937,4729,1937,4731,1935,4732,1933,4752,1910,4767,1893,4779,1881,4797,1863,4847,1810,4845,1809,4844,1807,4824,1807,4817,1806,4801,1805,4792,1804,4783,1803e" filled="t" fillcolor="#50535C" stroked="f">
                <v:path arrowok="t"/>
                <v:fill/>
              </v:shape>
              <v:shape style="position:absolute;left:4651;top:1803;width:196;height:143" coordorigin="4651,1803" coordsize="196,143" path="m4729,1937l4703,1937,4718,1945,4724,1941,4729,1937e" filled="t" fillcolor="#50535C" stroked="f">
                <v:path arrowok="t"/>
                <v:fill/>
              </v:shape>
              <v:shape style="position:absolute;left:4651;top:1803;width:196;height:143" coordorigin="4651,1803" coordsize="196,143" path="m4834,1805l4824,1807,4844,1807,4843,1806,4838,1805,4834,1805e" filled="t" fillcolor="#50535C" stroked="f">
                <v:path arrowok="t"/>
                <v:fill/>
              </v:shape>
            </v:group>
            <v:group style="position:absolute;left:3646;top:1797;width:208;height:154" coordorigin="3646,1797" coordsize="208,154">
              <v:shape style="position:absolute;left:3646;top:1797;width:208;height:154" coordorigin="3646,1797" coordsize="208,154" path="m3783,1797l3780,1799,3778,1802,3770,1810,3759,1822,3745,1837,3726,1855,3698,1883,3692,1888,3687,1895,3673,1909,3659,1924,3646,1938,3646,1941,3650,1950,3653,1951,3663,1946,3665,1945,3674,1944,3681,1944,3699,1941,3735,1941,3740,1936,3743,1933,3752,1924,3792,1879,3805,1863,3819,1848,3832,1833,3847,1820,3854,1814,3853,1810,3848,1805,3793,1805,3790,1803,3786,1799,3785,1798,3783,1797e" filled="t" fillcolor="#50535C" stroked="f">
                <v:path arrowok="t"/>
                <v:fill/>
              </v:shape>
              <v:shape style="position:absolute;left:3646;top:1797;width:208;height:154" coordorigin="3646,1797" coordsize="208,154" path="m3735,1941l3699,1941,3711,1942,3728,1945,3733,1944,3735,1941e" filled="t" fillcolor="#50535C" stroked="f">
                <v:path arrowok="t"/>
                <v:fill/>
              </v:shape>
              <v:shape style="position:absolute;left:3646;top:1797;width:208;height:154" coordorigin="3646,1797" coordsize="208,154" path="m3681,1944l3674,1944,3680,1944,3681,1944e" filled="t" fillcolor="#50535C" stroked="f">
                <v:path arrowok="t"/>
                <v:fill/>
              </v:shape>
              <v:shape style="position:absolute;left:3646;top:1797;width:208;height:154" coordorigin="3646,1797" coordsize="208,154" path="m3822,1801l3809,1802,3803,1804,3793,1805,3848,1805,3847,1804,3827,1804,3822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37,1801l3827,1804,3847,1804,3845,1802,3841,1802,3837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45,1801l3841,1802,3845,1802e" filled="t" fillcolor="#50535C" stroked="f">
                <v:path arrowok="t"/>
                <v:fill/>
              </v:shape>
            </v:group>
            <v:group style="position:absolute;left:4073;top:1795;width:210;height:152" coordorigin="4073,1795" coordsize="210,152">
              <v:shape style="position:absolute;left:4073;top:1795;width:210;height:152" coordorigin="4073,1795" coordsize="210,152" path="m4212,1795l4209,1796,4187,1818,4169,1837,4157,1851,4143,1865,4127,1882,4113,1896,4098,1909,4084,1923,4081,1926,4078,1928,4073,1933,4073,1936,4077,1944,4081,1946,4091,1944,4117,1944,4122,1942,4128,1941,4150,1941,4150,1941,4160,1931,4174,1916,4189,1903,4191,1901,4192,1899,4202,1889,4210,1880,4220,1870,4234,1856,4279,1813,4281,1811,4282,1809,4280,1801,4227,1801,4221,1800,4212,1795e" filled="t" fillcolor="#50535C" stroked="f">
                <v:path arrowok="t"/>
                <v:fill/>
              </v:shape>
              <v:shape style="position:absolute;left:4073;top:1795;width:210;height:152" coordorigin="4073,1795" coordsize="210,152" path="m4117,1944l4091,1944,4096,1945,4106,1945,4112,1946,4117,1944e" filled="t" fillcolor="#50535C" stroked="f">
                <v:path arrowok="t"/>
                <v:fill/>
              </v:shape>
              <v:shape style="position:absolute;left:4073;top:1795;width:210;height:152" coordorigin="4073,1795" coordsize="210,152" path="m4150,1941l4128,1941,4137,1941,4141,1944,4145,1945,4148,1943,4150,1941e" filled="t" fillcolor="#50535C" stroked="f">
                <v:path arrowok="t"/>
                <v:fill/>
              </v:shape>
              <v:shape style="position:absolute;left:4073;top:1795;width:210;height:152" coordorigin="4073,1795" coordsize="210,152" path="m4235,1799l4233,1799,4227,1801,4280,1801,4280,1801,4247,1801,4235,1799e" filled="t" fillcolor="#50535C" stroked="f">
                <v:path arrowok="t"/>
                <v:fill/>
              </v:shape>
              <v:shape style="position:absolute;left:4073;top:1795;width:210;height:152" coordorigin="4073,1795" coordsize="210,152" path="m4278,1797l4257,1798,4247,1801,4280,1801,4279,1797,4278,1797e" filled="t" fillcolor="#50535C" stroked="f">
                <v:path arrowok="t"/>
                <v:fill/>
              </v:shape>
            </v:group>
            <v:group style="position:absolute;left:4219;top:1793;width:211;height:150" coordorigin="4219,1793" coordsize="211,150">
              <v:shape style="position:absolute;left:4219;top:1793;width:211;height:150" coordorigin="4219,1793" coordsize="211,150" path="m4359,1793l4350,1802,4342,1810,4327,1827,4285,1868,4271,1882,4264,1889,4256,1897,4245,1904,4243,1907,4232,1917,4226,1923,4224,1926,4219,1932,4219,1936,4224,1942,4228,1943,4235,1939,4238,1938,4283,1937,4299,1937,4312,1924,4342,1895,4344,1893,4349,1889,4361,1878,4375,1864,4407,1832,4421,1818,4427,1812,4430,1807,4424,1799,4383,1799,4376,1799,4369,1799,4359,1793e" filled="t" fillcolor="#50535C" stroked="f">
                <v:path arrowok="t"/>
                <v:fill/>
              </v:shape>
              <v:shape style="position:absolute;left:4219;top:1793;width:211;height:150" coordorigin="4219,1793" coordsize="211,150" path="m4299,1937l4283,1937,4284,1938,4293,1942,4298,1938,4299,1937e" filled="t" fillcolor="#50535C" stroked="f">
                <v:path arrowok="t"/>
                <v:fill/>
              </v:shape>
              <v:shape style="position:absolute;left:4219;top:1793;width:211;height:150" coordorigin="4219,1793" coordsize="211,150" path="m4411,1795l4400,1799,4383,1799,4424,1799,4417,1796,4411,1795e" filled="t" fillcolor="#50535C" stroked="f">
                <v:path arrowok="t"/>
                <v:fill/>
              </v:shape>
            </v:group>
            <v:group style="position:absolute;left:3933;top:1796;width:200;height:151" coordorigin="3933,1796" coordsize="200,151">
              <v:shape style="position:absolute;left:3933;top:1796;width:200;height:151" coordorigin="3933,1796" coordsize="200,151" path="m3985,1945l3965,1945,3975,1947,3980,1947,3985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3964,1945l3950,1945,3959,1946,3964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4071,1796l4064,1798,4060,1802,4052,1812,4047,1817,4041,1824,4014,1850,4001,1865,3987,1880,3972,1897,3958,1912,3944,1925,3942,1927,3939,1929,3933,1937,3936,1944,3936,1944,3946,1946,3950,1945,3964,1945,3965,1945,3985,1945,3991,1944,3997,1942,4011,1942,4012,1942,4015,1940,4017,1929,4033,1914,4078,1869,4111,1831,4118,1824,4128,1817,4129,1816,4135,1808,4134,1803,4080,1803,4078,1802,4076,1802,4071,1796e" filled="t" fillcolor="#50535C" stroked="f">
                <v:path arrowok="t"/>
                <v:fill/>
              </v:shape>
              <v:shape style="position:absolute;left:3933;top:1796;width:200;height:151" coordorigin="3933,1796" coordsize="200,151" path="m4011,1942l3997,1942,4006,1944,4009,1944,4011,1942e" filled="t" fillcolor="#50535C" stroked="f">
                <v:path arrowok="t"/>
                <v:fill/>
              </v:shape>
              <v:shape style="position:absolute;left:3933;top:1796;width:200;height:151" coordorigin="3933,1796" coordsize="200,151" path="m4119,1796l4092,1799,4080,1803,4134,1803,4132,1797,4119,1796e" filled="t" fillcolor="#50535C" stroked="f">
                <v:path arrowok="t"/>
                <v:fill/>
              </v:shape>
            </v:group>
            <v:group style="position:absolute;left:4366;top:1795;width:204;height:146" coordorigin="4366,1795" coordsize="204,146">
              <v:shape style="position:absolute;left:4366;top:1795;width:204;height:146" coordorigin="4366,1795" coordsize="204,146" path="m4502,1795l4500,1796,4496,1800,4467,1829,4453,1844,4437,1860,4422,1874,4408,1888,4399,1898,4390,1907,4376,1919,4373,1922,4366,1929,4366,1932,4371,1939,4374,1941,4384,1940,4392,1940,4407,1937,4426,1937,4430,1936,4431,1935,4444,1935,4446,1934,4451,1927,4452,1927,4460,1919,4468,1912,4478,1901,4503,1874,4520,1857,4534,1843,4549,1829,4565,1817,4570,1813,4570,1807,4563,1800,4562,1800,4511,1800,4502,1795e" filled="t" fillcolor="#50535C" stroked="f">
                <v:path arrowok="t"/>
                <v:fill/>
              </v:shape>
              <v:shape style="position:absolute;left:4366;top:1795;width:204;height:146" coordorigin="4366,1795" coordsize="204,146" path="m4392,1940l4384,1940,4390,1941,4392,1940e" filled="t" fillcolor="#50535C" stroked="f">
                <v:path arrowok="t"/>
                <v:fill/>
              </v:shape>
              <v:shape style="position:absolute;left:4366;top:1795;width:204;height:146" coordorigin="4366,1795" coordsize="204,146" path="m4426,1937l4407,1937,4419,1939,4426,1937e" filled="t" fillcolor="#50535C" stroked="f">
                <v:path arrowok="t"/>
                <v:fill/>
              </v:shape>
              <v:shape style="position:absolute;left:4366;top:1795;width:204;height:146" coordorigin="4366,1795" coordsize="204,146" path="m4444,1935l4431,1935,4440,1938,4444,1935e" filled="t" fillcolor="#50535C" stroked="f">
                <v:path arrowok="t"/>
                <v:fill/>
              </v:shape>
              <v:shape style="position:absolute;left:4366;top:1795;width:204;height:146" coordorigin="4366,1795" coordsize="204,146" path="m4559,1797l4547,1798,4536,1798,4518,1798,4511,1800,4562,1800,4561,1799,4561,1798,4536,1798,4561,1798,4559,1797e" filled="t" fillcolor="#50535C" stroked="f">
                <v:path arrowok="t"/>
                <v:fill/>
              </v:shape>
            </v:group>
            <v:group style="position:absolute;left:3791;top:1796;width:202;height:151" coordorigin="3791,1796" coordsize="202,151">
              <v:shape style="position:absolute;left:3791;top:1796;width:202;height:151" coordorigin="3791,1796" coordsize="202,151" path="m3926,1796l3926,1796,3916,1804,3914,1808,3909,1813,3856,1870,3844,1883,3825,1902,3794,1931,3793,1934,3791,1939,3792,1942,3799,1945,3802,1947,3806,1944,3808,1942,3810,1940,3851,1937,3858,1937,3863,1937,3875,1937,3878,1934,3885,1924,3890,1918,3917,1890,3931,1875,3946,1859,3960,1844,3974,1830,3990,1817,3991,1816,3992,1815,3993,1812,3994,1810,3993,1805,3943,1805,3938,1804,3926,1796e" filled="t" fillcolor="#50535C" stroked="f">
                <v:path arrowok="t"/>
                <v:fill/>
              </v:shape>
              <v:shape style="position:absolute;left:3791;top:1796;width:202;height:151" coordorigin="3791,1796" coordsize="202,151" path="m3858,1937l3851,1937,3851,1938,3858,1937e" filled="t" fillcolor="#50535C" stroked="f">
                <v:path arrowok="t"/>
                <v:fill/>
              </v:shape>
              <v:shape style="position:absolute;left:3791;top:1796;width:202;height:151" coordorigin="3791,1796" coordsize="202,151" path="m3987,1798l3969,1802,3959,1803,3943,1805,3993,1805,3992,1801,3987,1798e" filled="t" fillcolor="#50535C" stroked="f">
                <v:path arrowok="t"/>
                <v:fill/>
              </v:shape>
            </v:group>
            <v:group style="position:absolute;left:3220;top:1795;width:200;height:149" coordorigin="3220,1795" coordsize="200,149">
              <v:shape style="position:absolute;left:3220;top:1795;width:200;height:149" coordorigin="3220,1795" coordsize="200,149" path="m3349,1797l3346,1798,3342,1803,3341,1804,3296,1853,3284,1865,3267,1884,3232,1919,3225,1926,3220,1935,3227,1943,3236,1944,3255,1938,3265,1935,3303,1935,3306,1928,3308,1926,3356,1878,3385,1844,3399,1829,3413,1816,3419,1811,3419,1806,3415,1802,3363,1802,3349,1797e" filled="t" fillcolor="#50535C" stroked="f">
                <v:path arrowok="t"/>
                <v:fill/>
              </v:shape>
              <v:shape style="position:absolute;left:3220;top:1795;width:200;height:149" coordorigin="3220,1795" coordsize="200,149" path="m3299,1937l3285,1937,3296,1938,3299,1937e" filled="t" fillcolor="#50535C" stroked="f">
                <v:path arrowok="t"/>
                <v:fill/>
              </v:shape>
              <v:shape style="position:absolute;left:3220;top:1795;width:200;height:149" coordorigin="3220,1795" coordsize="200,149" path="m3303,1935l3265,1935,3280,1937,3299,1937,3302,1937,3303,1935e" filled="t" fillcolor="#50535C" stroked="f">
                <v:path arrowok="t"/>
                <v:fill/>
              </v:shape>
              <v:shape style="position:absolute;left:3220;top:1795;width:200;height:149" coordorigin="3220,1795" coordsize="200,149" path="m3406,1795l3388,1798,3363,1802,3415,1802,3410,1797,3406,1795e" filled="t" fillcolor="#50535C" stroked="f">
                <v:path arrowok="t"/>
                <v:fill/>
              </v:shape>
            </v:group>
            <v:group style="position:absolute;left:3365;top:1798;width:198;height:147" coordorigin="3365,1798" coordsize="198,147">
              <v:shape style="position:absolute;left:3365;top:1798;width:198;height:147" coordorigin="3365,1798" coordsize="198,147" path="m3495,1798l3494,1798,3484,1808,3466,1828,3452,1842,3438,1856,3429,1865,3420,1873,3409,1886,3407,1889,3397,1899,3369,1931,3367,1932,3365,1936,3365,1939,3368,1944,3375,1945,3380,1942,3382,1941,3390,1939,3413,1936,3442,1936,3442,1936,3447,1932,3472,1906,3490,1889,3502,1876,3532,1843,3545,1828,3559,1814,3563,1811,3563,1805,3557,1802,3515,1802,3505,1801,3495,1798e" filled="t" fillcolor="#50535C" stroked="f">
                <v:path arrowok="t"/>
                <v:fill/>
              </v:shape>
              <v:shape style="position:absolute;left:3365;top:1798;width:198;height:147" coordorigin="3365,1798" coordsize="198,147" path="m3442,1936l3413,1936,3432,1937,3438,1939,3442,1936e" filled="t" fillcolor="#50535C" stroked="f">
                <v:path arrowok="t"/>
                <v:fill/>
              </v:shape>
              <v:shape style="position:absolute;left:3365;top:1798;width:198;height:147" coordorigin="3365,1798" coordsize="198,147" path="m3533,1799l3515,1802,3557,1802,3555,1800,3553,1799,3540,1799,3533,1799e" filled="t" fillcolor="#50535C" stroked="f">
                <v:path arrowok="t"/>
                <v:fill/>
              </v:shape>
              <v:shape style="position:absolute;left:3365;top:1798;width:198;height:147" coordorigin="3365,1798" coordsize="198,147" path="m3551,1798l3540,1799,3553,1799,3551,1798e" filled="t" fillcolor="#50535C" stroked="f">
                <v:path arrowok="t"/>
                <v:fill/>
              </v:shape>
            </v:group>
            <v:group style="position:absolute;left:3511;top:1798;width:199;height:149" coordorigin="3511,1798" coordsize="199,149">
              <v:shape style="position:absolute;left:3511;top:1798;width:199;height:149" coordorigin="3511,1798" coordsize="199,149" path="m3639,1798l3635,1802,3631,1805,3609,1828,3565,1876,3550,1892,3520,1925,3517,1928,3511,1934,3511,1939,3515,1945,3523,1948,3530,1941,3546,1939,3553,1939,3564,1937,3581,1937,3590,1937,3591,1936,3596,1929,3600,1923,3610,1912,3638,1883,3644,1877,3649,1870,3662,1856,3669,1849,3686,1832,3694,1822,3705,1815,3707,1813,3708,1811,3710,1809,3708,1804,3707,1804,3658,1804,3649,1803,3639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591,1936e" filled="t" fillcolor="#50535C" stroked="f">
                <v:path arrowok="t"/>
                <v:fill/>
              </v:shape>
              <v:shape style="position:absolute;left:3511;top:1798;width:199;height:149" coordorigin="3511,1798" coordsize="199,149" path="m3671,1800l3658,1804,3707,1804,3706,1803,3689,1803,3684,1801,3675,1801,3671,1800e" filled="t" fillcolor="#50535C" stroked="f">
                <v:path arrowok="t"/>
                <v:fill/>
              </v:shape>
              <v:shape style="position:absolute;left:3511;top:1798;width:199;height:149" coordorigin="3511,1798" coordsize="199,149" path="m3695,1798l3689,1803,3706,1803,3704,1801,3698,1799,3695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684,1801l3675,1801,3684,1801,3684,1801e" filled="t" fillcolor="#50535C" stroked="f">
                <v:path arrowok="t"/>
                <v:fill/>
              </v:shape>
            </v:group>
            <v:group style="position:absolute;left:4508;top:1798;width:194;height:144" coordorigin="4508,1798" coordsize="194,144">
              <v:shape style="position:absolute;left:4508;top:1798;width:194;height:144" coordorigin="4508,1798" coordsize="194,144" path="m4581,1940l4566,1940,4577,1942,4579,1941,4581,1940e" filled="t" fillcolor="#50535C" stroked="f">
                <v:path arrowok="t"/>
                <v:fill/>
              </v:shape>
              <v:shape style="position:absolute;left:4508;top:1798;width:194;height:144" coordorigin="4508,1798" coordsize="194,144" path="m4554,1941l4527,1941,4531,1941,4537,1942,4541,1942,4554,1941e" filled="t" fillcolor="#50535C" stroked="f">
                <v:path arrowok="t"/>
                <v:fill/>
              </v:shape>
              <v:shape style="position:absolute;left:4508;top:1798;width:194;height:144" coordorigin="4508,1798" coordsize="194,144" path="m4638,1798l4635,1800,4626,1810,4620,1816,4568,1872,4521,1918,4510,1928,4509,1929,4508,1931,4512,1938,4516,1941,4527,1941,4554,1941,4566,1940,4581,1940,4589,1930,4637,1881,4646,1871,4659,1857,4673,1843,4688,1829,4703,1816,4703,1804,4702,1802,4672,1802,4667,1801,4649,1801,4646,1801,4638,1798e" filled="t" fillcolor="#50535C" stroked="f">
                <v:path arrowok="t"/>
                <v:fill/>
              </v:shape>
              <v:shape style="position:absolute;left:4508;top:1798;width:194;height:144" coordorigin="4508,1798" coordsize="194,144" path="m4684,1799l4672,1802,4702,1802,4700,1800,4687,1799,4684,1799e" filled="t" fillcolor="#50535C" stroked="f">
                <v:path arrowok="t"/>
                <v:fill/>
              </v:shape>
              <v:shape style="position:absolute;left:4508;top:1798;width:194;height:144" coordorigin="4508,1798" coordsize="194,144" path="m4662,1800l4649,1801,4667,1801,4662,1800e" filled="t" fillcolor="#50535C" stroked="f">
                <v:path arrowok="t"/>
                <v:fill/>
              </v:shape>
            </v:group>
            <v:group style="position:absolute;left:2781;top:1802;width:206;height:144" coordorigin="2781,1802" coordsize="206,144">
              <v:shape style="position:absolute;left:2781;top:1802;width:206;height:144" coordorigin="2781,1802" coordsize="206,144" path="m2914,1802l2910,1805,2904,1807,2896,1818,2891,1824,2862,1852,2849,1868,2842,1877,2835,1886,2822,1894,2821,1896,2816,1902,2812,1906,2801,1918,2793,1926,2781,1939,2783,1944,2794,1946,2800,1946,2815,1945,2823,1943,2839,1940,2847,1939,2877,1939,2881,1934,2885,1929,2891,1921,2902,1908,2918,1891,2932,1876,2975,1826,2979,1822,2988,1812,2986,1808,2930,1808,2922,1807,2920,1804,2916,1802,2915,1802,2914,1802e" filled="t" fillcolor="#50535C" stroked="f">
                <v:path arrowok="t"/>
                <v:fill/>
              </v:shape>
              <v:shape style="position:absolute;left:2781;top:1802;width:206;height:144" coordorigin="2781,1802" coordsize="206,144" path="m2877,1939l2847,1939,2860,1944,2866,1944,2874,1941,2876,1940,2877,1939e" filled="t" fillcolor="#50535C" stroked="f">
                <v:path arrowok="t"/>
                <v:fill/>
              </v:shape>
              <v:shape style="position:absolute;left:2781;top:1802;width:206;height:144" coordorigin="2781,1802" coordsize="206,144" path="m2971,1803l2963,1805,2960,1805,2945,1807,2935,1807,2930,1808,2986,1808,2986,1807,2975,1804,2971,1803e" filled="t" fillcolor="#50535C" stroked="f">
                <v:path arrowok="t"/>
                <v:fill/>
              </v:shape>
              <v:shape style="position:absolute;left:2781;top:1802;width:206;height:144" coordorigin="2781,1802" coordsize="206,144" path="m2916,1802l2915,1802,2916,1802e" filled="t" fillcolor="#50535C" stroked="f">
                <v:path arrowok="t"/>
                <v:fill/>
              </v:shape>
            </v:group>
            <v:group style="position:absolute;left:2931;top:1799;width:203;height:153" coordorigin="2931,1799" coordsize="203,153">
              <v:shape style="position:absolute;left:2931;top:1799;width:203;height:153" coordorigin="2931,1799" coordsize="203,153" path="m3065,1800l3061,1802,3053,1809,3038,1823,3007,1852,3006,1854,2974,1890,2959,1907,2947,1923,2934,1938,2931,1940,2931,1942,2934,1951,2938,1952,2945,1951,2947,1950,2949,1950,2969,1947,2989,1946,2991,1946,3007,1946,3011,1939,3014,1936,3022,1927,3029,1921,3041,1907,3047,1900,3055,1893,3068,1879,3082,1863,3094,1847,3107,1832,3113,1826,3120,1820,3134,1810,3132,1803,3128,1802,3106,1802,3105,1802,3088,1802,3082,1801,3076,1801,3065,1800e" filled="t" fillcolor="#50535C" stroked="f">
                <v:path arrowok="t"/>
                <v:fill/>
              </v:shape>
              <v:shape style="position:absolute;left:2931;top:1799;width:203;height:153" coordorigin="2931,1799" coordsize="203,153" path="m3007,1946l2991,1946,2994,1947,3004,1949,3005,1949,3007,1946e" filled="t" fillcolor="#50535C" stroked="f">
                <v:path arrowok="t"/>
                <v:fill/>
              </v:shape>
              <v:shape style="position:absolute;left:2931;top:1799;width:203;height:153" coordorigin="2931,1799" coordsize="203,153" path="m3120,1799l3112,1802,3106,1802,3128,1802,3123,1799,3120,1799e" filled="t" fillcolor="#50535C" stroked="f">
                <v:path arrowok="t"/>
                <v:fill/>
              </v:shape>
              <v:shape style="position:absolute;left:2931;top:1799;width:203;height:153" coordorigin="2931,1799" coordsize="203,153" path="m3096,1801l3092,1801,3088,1801,3088,1802,3105,1802,3096,1801e" filled="t" fillcolor="#50535C" stroked="f">
                <v:path arrowok="t"/>
                <v:fill/>
              </v:shape>
            </v:group>
            <v:group style="position:absolute;left:3073;top:1800;width:190;height:146" coordorigin="3073,1800" coordsize="190,146">
              <v:shape style="position:absolute;left:3073;top:1800;width:190;height:146" coordorigin="3073,1800" coordsize="190,146" path="m3199,1802l3196,1804,3094,1911,3086,1920,3078,1928,3077,1929,3073,1934,3075,1940,3084,1944,3087,1945,3102,1943,3112,1942,3129,1939,3135,1939,3152,1939,3157,1932,3160,1926,3169,1918,3181,1904,3196,1888,3208,1876,3225,1857,3237,1841,3263,1810,3261,1808,3261,1807,3215,1807,3199,1802e" filled="t" fillcolor="#50535C" stroked="f">
                <v:path arrowok="t"/>
                <v:fill/>
              </v:shape>
              <v:shape style="position:absolute;left:3073;top:1800;width:190;height:146" coordorigin="3073,1800" coordsize="190,146" path="m3152,1939l3135,1939,3146,1944,3150,1942,3152,1939e" filled="t" fillcolor="#50535C" stroked="f">
                <v:path arrowok="t"/>
                <v:fill/>
              </v:shape>
              <v:shape style="position:absolute;left:3073;top:1800;width:190;height:146" coordorigin="3073,1800" coordsize="190,146" path="m3246,1800l3227,1804,3215,1807,3261,1807,3260,1804,3252,1802,3246,1800e" filled="t" fillcolor="#50535C" stroked="f">
                <v:path arrowok="t"/>
                <v:fill/>
              </v:shape>
            </v:group>
            <v:group style="position:absolute;left:2646;top:1803;width:196;height:143" coordorigin="2646,1803" coordsize="196,143">
              <v:shape style="position:absolute;left:2646;top:1803;width:196;height:143" coordorigin="2646,1803" coordsize="196,143" path="m2777,1803l2774,1805,2771,1808,2714,1866,2686,1894,2672,1909,2665,1916,2659,1925,2646,1934,2647,1940,2659,1945,2665,1946,2676,1943,2679,1942,2690,1940,2697,1937,2723,1937,2726,1935,2727,1933,2746,1910,2761,1893,2773,1881,2791,1863,2841,1810,2839,1809,2838,1807,2818,1807,2812,1806,2796,1805,2786,1804,2777,1803e" filled="t" fillcolor="#50535C" stroked="f">
                <v:path arrowok="t"/>
                <v:fill/>
              </v:shape>
              <v:shape style="position:absolute;left:2646;top:1803;width:196;height:143" coordorigin="2646,1803" coordsize="196,143" path="m2723,1937l2697,1937,2712,1945,2718,1941,2723,1937e" filled="t" fillcolor="#50535C" stroked="f">
                <v:path arrowok="t"/>
                <v:fill/>
              </v:shape>
              <v:shape style="position:absolute;left:2646;top:1803;width:196;height:143" coordorigin="2646,1803" coordsize="196,143" path="m2828,1805l2818,1807,2838,1807,2838,1806,2832,1805,2828,1805e" filled="t" fillcolor="#50535C" stroked="f">
                <v:path arrowok="t"/>
                <v:fill/>
              </v:shape>
            </v:group>
            <v:group style="position:absolute;left:7669;top:1797;width:208;height:154" coordorigin="7669,1797" coordsize="208,154">
              <v:shape style="position:absolute;left:7669;top:1797;width:208;height:154" coordorigin="7669,1797" coordsize="208,154" path="m7807,1797l7804,1799,7801,1802,7793,1810,7782,1822,7768,1837,7749,1855,7721,1883,7715,1888,7711,1895,7696,1909,7683,1924,7669,1938,7669,1941,7673,1950,7676,1951,7686,1946,7688,1945,7697,1944,7704,1944,7722,1941,7758,1941,7763,1936,7767,1933,7775,1924,7815,1879,7829,1863,7842,1848,7855,1833,7870,1820,7877,1814,7876,1810,7871,1805,7816,1805,7813,1803,7810,1799,7808,1798,7807,1797e" filled="t" fillcolor="#50535C" stroked="f">
                <v:path arrowok="t"/>
                <v:fill/>
              </v:shape>
              <v:shape style="position:absolute;left:7669;top:1797;width:208;height:154" coordorigin="7669,1797" coordsize="208,154" path="m7758,1941l7722,1941,7734,1942,7751,1945,7756,1944,7758,1941e" filled="t" fillcolor="#50535C" stroked="f">
                <v:path arrowok="t"/>
                <v:fill/>
              </v:shape>
              <v:shape style="position:absolute;left:7669;top:1797;width:208;height:154" coordorigin="7669,1797" coordsize="208,154" path="m7704,1944l7697,1944,7703,1944,7704,1944e" filled="t" fillcolor="#50535C" stroked="f">
                <v:path arrowok="t"/>
                <v:fill/>
              </v:shape>
              <v:shape style="position:absolute;left:7669;top:1797;width:208;height:154" coordorigin="7669,1797" coordsize="208,154" path="m7845,1801l7833,1802,7826,1804,7816,1805,7871,1805,7871,1804,7851,1804,7845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0,1801l7851,1804,7871,1804,7868,1802,7865,1802,7860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8,1801l7865,1802,7868,1802e" filled="t" fillcolor="#50535C" stroked="f">
                <v:path arrowok="t"/>
                <v:fill/>
              </v:shape>
            </v:group>
            <v:group style="position:absolute;left:8096;top:1795;width:210;height:152" coordorigin="8096,1795" coordsize="210,152">
              <v:shape style="position:absolute;left:8096;top:1795;width:210;height:152" coordorigin="8096,1795" coordsize="210,152" path="m8235,1795l8232,1796,8210,1818,8193,1837,8180,1851,8166,1865,8150,1882,8136,1896,8122,1909,8107,1923,8105,1926,8102,1928,8096,1933,8096,1936,8100,1944,8104,1946,8115,1944,8140,1944,8146,1942,8151,1941,8173,1941,8173,1941,8184,1931,8197,1916,8212,1903,8214,1901,8216,1899,8225,1889,8233,1880,8243,1870,8257,1856,8302,1813,8304,1811,8306,1809,8304,1801,8250,1801,8245,1800,8235,1795e" filled="t" fillcolor="#50535C" stroked="f">
                <v:path arrowok="t"/>
                <v:fill/>
              </v:shape>
              <v:shape style="position:absolute;left:8096;top:1795;width:210;height:152" coordorigin="8096,1795" coordsize="210,152" path="m8140,1944l8115,1944,8119,1945,8129,1945,8135,1946,8140,1944e" filled="t" fillcolor="#50535C" stroked="f">
                <v:path arrowok="t"/>
                <v:fill/>
              </v:shape>
              <v:shape style="position:absolute;left:8096;top:1795;width:210;height:152" coordorigin="8096,1795" coordsize="210,152" path="m8173,1941l8151,1941,8161,1941,8164,1944,8169,1945,8171,1943,8173,1941e" filled="t" fillcolor="#50535C" stroked="f">
                <v:path arrowok="t"/>
                <v:fill/>
              </v:shape>
              <v:shape style="position:absolute;left:8096;top:1795;width:210;height:152" coordorigin="8096,1795" coordsize="210,152" path="m8258,1799l8257,1799,8250,1801,8304,1801,8304,1801,8270,1801,8258,1799e" filled="t" fillcolor="#50535C" stroked="f">
                <v:path arrowok="t"/>
                <v:fill/>
              </v:shape>
              <v:shape style="position:absolute;left:8096;top:1795;width:210;height:152" coordorigin="8096,1795" coordsize="210,152" path="m8301,1797l8281,1798,8270,1801,8304,1801,8303,1797,8301,1797e" filled="t" fillcolor="#50535C" stroked="f">
                <v:path arrowok="t"/>
                <v:fill/>
              </v:shape>
            </v:group>
            <v:group style="position:absolute;left:8242;top:1793;width:211;height:150" coordorigin="8242,1793" coordsize="211,150">
              <v:shape style="position:absolute;left:8242;top:1793;width:211;height:150" coordorigin="8242,1793" coordsize="211,150" path="m8383,1793l8374,1802,8365,1810,8350,1827,8308,1868,8294,1882,8287,1889,8280,1897,8268,1904,8266,1907,8256,1917,8249,1923,8247,1926,8242,1932,8243,1936,8248,1942,8252,1943,8259,1939,8261,1938,8306,1937,8322,1937,8335,1924,8366,1895,8367,1893,8372,1889,8385,1878,8398,1864,8430,1832,8444,1818,8450,1812,8453,1807,8447,1799,8406,1799,8399,1799,8392,1799,8383,1793e" filled="t" fillcolor="#50535C" stroked="f">
                <v:path arrowok="t"/>
                <v:fill/>
              </v:shape>
              <v:shape style="position:absolute;left:8242;top:1793;width:211;height:150" coordorigin="8242,1793" coordsize="211,150" path="m8322,1937l8306,1937,8308,1938,8316,1942,8321,1938,8322,1937e" filled="t" fillcolor="#50535C" stroked="f">
                <v:path arrowok="t"/>
                <v:fill/>
              </v:shape>
              <v:shape style="position:absolute;left:8242;top:1793;width:211;height:150" coordorigin="8242,1793" coordsize="211,150" path="m8434,1795l8423,1799,8406,1799,8447,1799,8441,1796,8434,1795e" filled="t" fillcolor="#50535C" stroked="f">
                <v:path arrowok="t"/>
                <v:fill/>
              </v:shape>
            </v:group>
            <v:group style="position:absolute;left:7957;top:1796;width:200;height:151" coordorigin="7957,1796" coordsize="200,151">
              <v:shape style="position:absolute;left:7957;top:1796;width:200;height:151" coordorigin="7957,1796" coordsize="200,151" path="m8008,1945l7988,1945,7998,1947,8003,1947,8008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7987,1945l7973,1945,7982,1946,7987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8095,1796l8087,1798,8083,1802,8075,1812,8070,1817,8064,1824,8038,1850,8024,1865,8010,1880,7996,1897,7981,1912,7967,1925,7965,1927,7963,1929,7957,1937,7959,1944,7959,1944,7970,1946,7973,1945,7987,1945,7988,1945,8008,1945,8014,1944,8021,1942,8035,1942,8035,1942,8038,1940,8040,1929,8056,1914,8101,1869,8134,1831,8141,1824,8151,1817,8152,1816,8158,1808,8157,1803,8103,1803,8102,1802,8099,1802,8095,1796e" filled="t" fillcolor="#50535C" stroked="f">
                <v:path arrowok="t"/>
                <v:fill/>
              </v:shape>
              <v:shape style="position:absolute;left:7957;top:1796;width:200;height:151" coordorigin="7957,1796" coordsize="200,151" path="m8035,1942l8021,1942,8030,1944,8032,1944,8035,1942e" filled="t" fillcolor="#50535C" stroked="f">
                <v:path arrowok="t"/>
                <v:fill/>
              </v:shape>
              <v:shape style="position:absolute;left:7957;top:1796;width:200;height:151" coordorigin="7957,1796" coordsize="200,151" path="m8143,1796l8115,1799,8103,1803,8157,1803,8155,1797,8143,1796e" filled="t" fillcolor="#50535C" stroked="f">
                <v:path arrowok="t"/>
                <v:fill/>
              </v:shape>
            </v:group>
            <v:group style="position:absolute;left:8389;top:1795;width:204;height:146" coordorigin="8389,1795" coordsize="204,146">
              <v:shape style="position:absolute;left:8389;top:1795;width:204;height:146" coordorigin="8389,1795" coordsize="204,146" path="m8526,1795l8523,1796,8519,1800,8491,1829,8476,1844,8460,1860,8446,1874,8431,1888,8422,1898,8414,1907,8399,1919,8396,1922,8389,1929,8389,1932,8394,1939,8397,1941,8407,1940,8415,1940,8430,1937,8449,1937,8453,1936,8454,1935,8467,1935,8469,1934,8474,1927,8475,1927,8483,1919,8491,1912,8501,1901,8526,1874,8543,1857,8558,1843,8572,1829,8588,1817,8593,1813,8593,1807,8587,1800,8586,1800,8534,1800,8526,1795e" filled="t" fillcolor="#50535C" stroked="f">
                <v:path arrowok="t"/>
                <v:fill/>
              </v:shape>
              <v:shape style="position:absolute;left:8389;top:1795;width:204;height:146" coordorigin="8389,1795" coordsize="204,146" path="m8415,1940l8407,1940,8413,1941,8415,1940e" filled="t" fillcolor="#50535C" stroked="f">
                <v:path arrowok="t"/>
                <v:fill/>
              </v:shape>
              <v:shape style="position:absolute;left:8389;top:1795;width:204;height:146" coordorigin="8389,1795" coordsize="204,146" path="m8449,1937l8430,1937,8442,1939,8449,1937e" filled="t" fillcolor="#50535C" stroked="f">
                <v:path arrowok="t"/>
                <v:fill/>
              </v:shape>
              <v:shape style="position:absolute;left:8389;top:1795;width:204;height:146" coordorigin="8389,1795" coordsize="204,146" path="m8467,1935l8454,1935,8463,1938,8467,1935e" filled="t" fillcolor="#50535C" stroked="f">
                <v:path arrowok="t"/>
                <v:fill/>
              </v:shape>
              <v:shape style="position:absolute;left:8389;top:1795;width:204;height:146" coordorigin="8389,1795" coordsize="204,146" path="m8582,1797l8570,1798,8559,1798,8541,1798,8534,1800,8586,1800,8585,1799,8584,1798,8559,1798,8584,1798,8582,1797e" filled="t" fillcolor="#50535C" stroked="f">
                <v:path arrowok="t"/>
                <v:fill/>
              </v:shape>
            </v:group>
            <v:group style="position:absolute;left:7815;top:1796;width:202;height:151" coordorigin="7815,1796" coordsize="202,151">
              <v:shape style="position:absolute;left:7815;top:1796;width:202;height:151" coordorigin="7815,1796" coordsize="202,151" path="m7949,1796l7949,1796,7939,1804,7937,1808,7933,1813,7879,1870,7868,1883,7848,1902,7817,1931,7816,1934,7815,1939,7816,1942,7822,1945,7826,1947,7829,1944,7831,1942,7833,1940,7874,1937,7881,1937,7886,1937,7898,1937,7902,1934,7909,1924,7913,1918,7940,1890,7954,1875,7970,1859,7983,1844,7998,1830,8013,1817,8014,1816,8015,1815,8017,1812,8017,1810,8016,1805,7966,1805,7961,1804,7949,1796e" filled="t" fillcolor="#50535C" stroked="f">
                <v:path arrowok="t"/>
                <v:fill/>
              </v:shape>
              <v:shape style="position:absolute;left:7815;top:1796;width:202;height:151" coordorigin="7815,1796" coordsize="202,151" path="m7881,1937l7874,1937,7874,1938,7881,1937e" filled="t" fillcolor="#50535C" stroked="f">
                <v:path arrowok="t"/>
                <v:fill/>
              </v:shape>
              <v:shape style="position:absolute;left:7815;top:1796;width:202;height:151" coordorigin="7815,1796" coordsize="202,151" path="m8010,1798l7993,1802,7982,1803,7966,1805,8016,1805,8015,1801,8010,1798e" filled="t" fillcolor="#50535C" stroked="f">
                <v:path arrowok="t"/>
                <v:fill/>
              </v:shape>
            </v:group>
            <v:group style="position:absolute;left:7243;top:1795;width:200;height:149" coordorigin="7243,1795" coordsize="200,149">
              <v:shape style="position:absolute;left:7243;top:1795;width:200;height:149" coordorigin="7243,1795" coordsize="200,149" path="m7373,1797l7369,1798,7365,1803,7364,1804,7319,1853,7308,1865,7290,1884,7256,1919,7249,1926,7243,1935,7250,1943,7259,1944,7278,1938,7288,1935,7326,1935,7330,1928,7332,1926,7379,1878,7408,1844,7422,1829,7437,1816,7443,1811,7442,1806,7438,1802,7386,1802,7373,179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3,1937l7308,1937,7319,1938,7323,193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6,1935l7288,1935,7304,1937,7323,1937,7325,1937,7326,1935e" filled="t" fillcolor="#50535C" stroked="f">
                <v:path arrowok="t"/>
                <v:fill/>
              </v:shape>
              <v:shape style="position:absolute;left:7243;top:1795;width:200;height:149" coordorigin="7243,1795" coordsize="200,149" path="m7430,1795l7411,1798,7386,1802,7438,1802,7433,1797,7430,1795e" filled="t" fillcolor="#50535C" stroked="f">
                <v:path arrowok="t"/>
                <v:fill/>
              </v:shape>
            </v:group>
            <v:group style="position:absolute;left:7388;top:1798;width:198;height:147" coordorigin="7388,1798" coordsize="198,147">
              <v:shape style="position:absolute;left:7388;top:1798;width:198;height:147" coordorigin="7388,1798" coordsize="198,147" path="m7518,1798l7517,1798,7507,1808,7489,1828,7476,1842,7461,1856,7452,1865,7443,1873,7432,1886,7430,1889,7421,1899,7392,1931,7390,1932,7388,1936,7389,1939,7392,1944,7399,1945,7404,1942,7405,1941,7413,1939,7436,1936,7466,1936,7466,1936,7470,1932,7495,1906,7513,1889,7525,1876,7555,1843,7568,1828,7583,1814,7587,1811,7586,1805,7580,1802,7539,1802,7528,1801,7518,1798e" filled="t" fillcolor="#50535C" stroked="f">
                <v:path arrowok="t"/>
                <v:fill/>
              </v:shape>
              <v:shape style="position:absolute;left:7388;top:1798;width:198;height:147" coordorigin="7388,1798" coordsize="198,147" path="m7466,1936l7436,1936,7455,1937,7462,1939,7466,1936e" filled="t" fillcolor="#50535C" stroked="f">
                <v:path arrowok="t"/>
                <v:fill/>
              </v:shape>
              <v:shape style="position:absolute;left:7388;top:1798;width:198;height:147" coordorigin="7388,1798" coordsize="198,147" path="m7556,1799l7539,1802,7580,1802,7578,1800,7577,1799,7563,1799,7556,1799e" filled="t" fillcolor="#50535C" stroked="f">
                <v:path arrowok="t"/>
                <v:fill/>
              </v:shape>
              <v:shape style="position:absolute;left:7388;top:1798;width:198;height:147" coordorigin="7388,1798" coordsize="198,147" path="m7574,1798l7563,1799,7577,1799,7574,1798e" filled="t" fillcolor="#50535C" stroked="f">
                <v:path arrowok="t"/>
                <v:fill/>
              </v:shape>
            </v:group>
            <v:group style="position:absolute;left:7534;top:1798;width:199;height:149" coordorigin="7534,1798" coordsize="199,149">
              <v:shape style="position:absolute;left:7534;top:1798;width:199;height:149" coordorigin="7534,1798" coordsize="199,149" path="m7662,1798l7658,1802,7654,1805,7633,1828,7588,1876,7573,1892,7544,1925,7540,1928,7535,1934,7534,1939,7539,1945,7546,1948,7554,1941,7570,1939,7576,1939,7587,1937,7604,1937,7613,1937,7614,1936,7620,1929,7623,1923,7634,1912,7661,1883,7667,1877,7672,1870,7685,1856,7692,1849,7709,1832,7717,1822,7728,1815,7730,1813,7731,1811,7733,1809,7731,1804,7730,1804,7681,1804,7672,1803,7662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614,1936e" filled="t" fillcolor="#50535C" stroked="f">
                <v:path arrowok="t"/>
                <v:fill/>
              </v:shape>
              <v:shape style="position:absolute;left:7534;top:1798;width:199;height:149" coordorigin="7534,1798" coordsize="199,149" path="m7694,1800l7681,1804,7730,1804,7730,1803,7712,1803,7708,1801,7698,1801,7694,1800e" filled="t" fillcolor="#50535C" stroked="f">
                <v:path arrowok="t"/>
                <v:fill/>
              </v:shape>
              <v:shape style="position:absolute;left:7534;top:1798;width:199;height:149" coordorigin="7534,1798" coordsize="199,149" path="m7718,1798l7712,1803,7730,1803,7728,1801,7721,1799,7718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707,1801l7698,1801,7708,1801,7707,1801e" filled="t" fillcolor="#50535C" stroked="f">
                <v:path arrowok="t"/>
                <v:fill/>
              </v:shape>
            </v:group>
            <v:group style="position:absolute;left:8531;top:1798;width:194;height:144" coordorigin="8531,1798" coordsize="194,144">
              <v:shape style="position:absolute;left:8531;top:1798;width:194;height:144" coordorigin="8531,1798" coordsize="194,144" path="m8604,1940l8589,1940,8600,1942,8602,1941,8604,1940e" filled="t" fillcolor="#50535C" stroked="f">
                <v:path arrowok="t"/>
                <v:fill/>
              </v:shape>
              <v:shape style="position:absolute;left:8531;top:1798;width:194;height:144" coordorigin="8531,1798" coordsize="194,144" path="m8577,1941l8551,1941,8554,1941,8561,1942,8564,1942,8577,1941e" filled="t" fillcolor="#50535C" stroked="f">
                <v:path arrowok="t"/>
                <v:fill/>
              </v:shape>
              <v:shape style="position:absolute;left:8531;top:1798;width:194;height:144" coordorigin="8531,1798" coordsize="194,144" path="m8661,1798l8658,1800,8649,1810,8643,1816,8591,1872,8544,1918,8533,1928,8532,1929,8531,1931,8535,1938,8540,1941,8551,1941,8577,1941,8589,1940,8604,1940,8612,1930,8660,1881,8669,1871,8682,1857,8696,1843,8711,1829,8727,1816,8727,1804,8725,1802,8696,1802,8691,1801,8673,1801,8669,1801,8661,1798e" filled="t" fillcolor="#50535C" stroked="f">
                <v:path arrowok="t"/>
                <v:fill/>
              </v:shape>
              <v:shape style="position:absolute;left:8531;top:1798;width:194;height:144" coordorigin="8531,1798" coordsize="194,144" path="m8708,1799l8696,1802,8725,1802,8723,1800,8710,1799,8708,1799e" filled="t" fillcolor="#50535C" stroked="f">
                <v:path arrowok="t"/>
                <v:fill/>
              </v:shape>
              <v:shape style="position:absolute;left:8531;top:1798;width:194;height:144" coordorigin="8531,1798" coordsize="194,144" path="m8686,1800l8673,1801,8691,1801,8686,1800e" filled="t" fillcolor="#50535C" stroked="f">
                <v:path arrowok="t"/>
                <v:fill/>
              </v:shape>
            </v:group>
            <v:group style="position:absolute;left:6804;top:1802;width:206;height:144" coordorigin="6804,1802" coordsize="206,144">
              <v:shape style="position:absolute;left:6804;top:1802;width:206;height:144" coordorigin="6804,1802" coordsize="206,144" path="m6937,1802l6933,1805,6928,1807,6920,1818,6914,1824,6885,1852,6872,1868,6865,1877,6858,1886,6846,1894,6844,1896,6839,1902,6836,1906,6824,1918,6816,1926,6804,1939,6806,1944,6818,1946,6824,1946,6838,1945,6846,1943,6862,1940,6870,1939,6900,1939,6905,1934,6908,1929,6914,1921,6925,1908,6942,1891,6955,1876,6998,1826,7002,1822,7011,1812,7010,1808,6953,1808,6945,1807,6943,1804,6940,1802,6939,1802,6937,1802e" filled="t" fillcolor="#50535C" stroked="f">
                <v:path arrowok="t"/>
                <v:fill/>
              </v:shape>
              <v:shape style="position:absolute;left:6804;top:1802;width:206;height:144" coordorigin="6804,1802" coordsize="206,144" path="m6900,1939l6870,1939,6883,1944,6889,1944,6897,1941,6899,1940,6900,1939e" filled="t" fillcolor="#50535C" stroked="f">
                <v:path arrowok="t"/>
                <v:fill/>
              </v:shape>
              <v:shape style="position:absolute;left:6804;top:1802;width:206;height:144" coordorigin="6804,1802" coordsize="206,144" path="m6994,1803l6986,1805,6983,1805,6968,1807,6958,1807,6953,1808,7010,1808,7010,1807,6999,1804,6994,1803e" filled="t" fillcolor="#50535C" stroked="f">
                <v:path arrowok="t"/>
                <v:fill/>
              </v:shape>
              <v:shape style="position:absolute;left:6804;top:1802;width:206;height:144" coordorigin="6804,1802" coordsize="206,144" path="m6940,1802l6939,1802,6940,1802e" filled="t" fillcolor="#50535C" stroked="f">
                <v:path arrowok="t"/>
                <v:fill/>
              </v:shape>
            </v:group>
            <v:group style="position:absolute;left:6954;top:1799;width:203;height:153" coordorigin="6954,1799" coordsize="203,153">
              <v:shape style="position:absolute;left:6954;top:1799;width:203;height:153" coordorigin="6954,1799" coordsize="203,153" path="m7088,1800l7084,1802,7076,1809,7062,1823,7031,1852,7029,1854,6997,1890,6982,1907,6970,1923,6957,1938,6955,1940,6954,1942,6957,1951,6961,1952,6968,1951,6970,1950,6972,1950,6992,1947,7012,1946,7015,1946,7030,1946,7035,1939,7037,1936,7046,1927,7052,1921,7065,1907,7070,1900,7078,1893,7092,1879,7105,1863,7117,1847,7130,1832,7136,1826,7143,1820,7157,1810,7156,1803,7151,1802,7129,1802,7129,1802,7111,1802,7105,1801,7099,1801,7088,1800e" filled="t" fillcolor="#50535C" stroked="f">
                <v:path arrowok="t"/>
                <v:fill/>
              </v:shape>
              <v:shape style="position:absolute;left:6954;top:1799;width:203;height:153" coordorigin="6954,1799" coordsize="203,153" path="m7030,1946l7015,1946,7017,1947,7028,1949,7028,1949,7030,1946e" filled="t" fillcolor="#50535C" stroked="f">
                <v:path arrowok="t"/>
                <v:fill/>
              </v:shape>
              <v:shape style="position:absolute;left:6954;top:1799;width:203;height:153" coordorigin="6954,1799" coordsize="203,153" path="m7143,1799l7135,1802,7129,1802,7151,1802,7146,1799,7143,1799e" filled="t" fillcolor="#50535C" stroked="f">
                <v:path arrowok="t"/>
                <v:fill/>
              </v:shape>
              <v:shape style="position:absolute;left:6954;top:1799;width:203;height:153" coordorigin="6954,1799" coordsize="203,153" path="m7119,1801l7115,1801,7111,1801,7111,1802,7129,1802,7119,1801e" filled="t" fillcolor="#50535C" stroked="f">
                <v:path arrowok="t"/>
                <v:fill/>
              </v:shape>
            </v:group>
            <v:group style="position:absolute;left:7097;top:1800;width:190;height:146" coordorigin="7097,1800" coordsize="190,146">
              <v:shape style="position:absolute;left:7097;top:1800;width:190;height:146" coordorigin="7097,1800" coordsize="190,146" path="m7222,1802l7219,1804,7117,1911,7109,1920,7101,1928,7101,1929,7097,1934,7098,1940,7107,1944,7111,1945,7125,1943,7135,1942,7152,1939,7158,1939,7175,1939,7180,1932,7183,1926,7192,1918,7205,1904,7219,1888,7231,1876,7248,1857,7261,1841,7286,1810,7285,1808,7284,1807,7238,1807,7222,1802e" filled="t" fillcolor="#50535C" stroked="f">
                <v:path arrowok="t"/>
                <v:fill/>
              </v:shape>
              <v:shape style="position:absolute;left:7097;top:1800;width:190;height:146" coordorigin="7097,1800" coordsize="190,146" path="m7175,1939l7158,1939,7169,1944,7173,1942,7175,1939e" filled="t" fillcolor="#50535C" stroked="f">
                <v:path arrowok="t"/>
                <v:fill/>
              </v:shape>
              <v:shape style="position:absolute;left:7097;top:1800;width:190;height:146" coordorigin="7097,1800" coordsize="190,146" path="m7269,1800l7251,1804,7238,1807,7284,1807,7283,1804,7275,1802,7269,1800e" filled="t" fillcolor="#50535C" stroked="f">
                <v:path arrowok="t"/>
                <v:fill/>
              </v:shape>
            </v:group>
            <v:group style="position:absolute;left:6669;top:1803;width:196;height:143" coordorigin="6669,1803" coordsize="196,143">
              <v:shape style="position:absolute;left:6669;top:1803;width:196;height:143" coordorigin="6669,1803" coordsize="196,143" path="m6800,1803l6798,1805,6795,1808,6737,1866,6710,1894,6696,1909,6688,1916,6682,1925,6669,1934,6670,1940,6682,1945,6689,1946,6699,1943,6702,1942,6713,1940,6721,1937,6746,1937,6749,1935,6750,1933,6770,1910,6785,1893,6797,1881,6815,1863,6865,1810,6863,1809,6862,1807,6841,1807,6835,1806,6819,1805,6810,1804,6800,1803e" filled="t" fillcolor="#50535C" stroked="f">
                <v:path arrowok="t"/>
                <v:fill/>
              </v:shape>
              <v:shape style="position:absolute;left:6669;top:1803;width:196;height:143" coordorigin="6669,1803" coordsize="196,143" path="m6746,1937l6721,1937,6736,1945,6741,1941,6746,1937e" filled="t" fillcolor="#50535C" stroked="f">
                <v:path arrowok="t"/>
                <v:fill/>
              </v:shape>
              <v:shape style="position:absolute;left:6669;top:1803;width:196;height:143" coordorigin="6669,1803" coordsize="196,143" path="m6852,1805l6841,1807,6862,1807,6861,1806,6856,1805,6852,1805e" filled="t" fillcolor="#50535C" stroked="f">
                <v:path arrowok="t"/>
                <v:fill/>
              </v:shape>
            </v:group>
            <v:group style="position:absolute;left:9681;top:1797;width:208;height:154" coordorigin="9681,1797" coordsize="208,154">
              <v:shape style="position:absolute;left:9681;top:1797;width:208;height:154" coordorigin="9681,1797" coordsize="208,154" path="m9819,1797l9816,1799,9813,1802,9806,1810,9795,1822,9780,1837,9761,1855,9733,1883,9727,1888,9723,1895,9708,1909,9695,1924,9681,1938,9681,1941,9685,1950,9689,1951,9698,1946,9700,1945,9709,1944,9716,1944,9734,1941,9770,1941,9775,1936,9779,1933,9787,1924,9827,1879,9841,1863,9854,1848,9867,1833,9882,1820,9889,1814,9888,1810,9883,1805,9828,1805,9825,1803,9822,1799,9820,1798,9819,1797e" filled="t" fillcolor="#50535C" stroked="f">
                <v:path arrowok="t"/>
                <v:fill/>
              </v:shape>
              <v:shape style="position:absolute;left:9681;top:1797;width:208;height:154" coordorigin="9681,1797" coordsize="208,154" path="m9770,1941l9734,1941,9746,1942,9763,1945,9768,1944,9770,1941e" filled="t" fillcolor="#50535C" stroked="f">
                <v:path arrowok="t"/>
                <v:fill/>
              </v:shape>
              <v:shape style="position:absolute;left:9681;top:1797;width:208;height:154" coordorigin="9681,1797" coordsize="208,154" path="m9716,1944l9709,1944,9715,1944,9716,1944e" filled="t" fillcolor="#50535C" stroked="f">
                <v:path arrowok="t"/>
                <v:fill/>
              </v:shape>
              <v:shape style="position:absolute;left:9681;top:1797;width:208;height:154" coordorigin="9681,1797" coordsize="208,154" path="m9857,1801l9845,1802,9838,1804,9828,1805,9883,1805,9883,1804,9863,1804,9857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73,1801l9863,1804,9883,1804,9880,1802,9877,1802,9873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80,1801l9877,1802,9880,1802e" filled="t" fillcolor="#50535C" stroked="f">
                <v:path arrowok="t"/>
                <v:fill/>
              </v:shape>
            </v:group>
            <v:group style="position:absolute;left:10108;top:1795;width:210;height:152" coordorigin="10108,1795" coordsize="210,152">
              <v:shape style="position:absolute;left:10108;top:1795;width:210;height:152" coordorigin="10108,1795" coordsize="210,152" path="m10247,1795l10244,1796,10222,1818,10205,1837,10192,1851,10178,1865,10162,1882,10148,1896,10134,1909,10119,1923,10117,1926,10114,1928,10108,1933,10108,1936,10112,1944,10117,1946,10127,1944,10152,1944,10158,1942,10163,1941,10185,1941,10185,1941,10196,1931,10209,1916,10224,1903,10226,1901,10228,1899,10238,1889,10245,1880,10255,1870,10269,1856,10315,1813,10316,1811,10318,1809,10316,1801,10262,1801,10257,1800,10247,1795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52,1944l10127,1944,10131,1945,10141,1945,10147,1946,10152,1944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85,1941l10163,1941,10173,1941,10176,1944,10181,1945,10183,1943,10185,1941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270,1799l10269,1799,10262,1801,10316,1801,10316,1801,10282,1801,10270,1799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314,1797l10293,1798,10282,1801,10316,1801,10315,1797,10314,1797e" filled="t" fillcolor="#50535C" stroked="f">
                <v:path arrowok="t"/>
                <v:fill/>
              </v:shape>
            </v:group>
            <v:group style="position:absolute;left:10254;top:1793;width:211;height:150" coordorigin="10254,1793" coordsize="211,150">
              <v:shape style="position:absolute;left:10254;top:1793;width:211;height:150" coordorigin="10254,1793" coordsize="211,150" path="m10395,1793l10386,1802,10377,1810,10362,1827,10320,1868,10306,1882,10299,1889,10292,1897,10280,1904,10278,1907,10268,1917,10261,1923,10259,1926,10254,1932,10255,1936,10260,1942,10264,1943,10271,1939,10273,1938,10318,1937,10334,1937,10347,1924,10378,1895,10379,1893,10384,1889,10397,1878,10410,1864,10442,1832,10456,1818,10462,1812,10465,1807,10459,1799,10418,1799,10411,1799,10404,1799,10395,1793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334,1937l10318,1937,10320,1938,10328,1942,10333,1938,10334,1937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446,1795l10435,1799,10418,1799,10459,1799,10453,1796,10446,1795e" filled="t" fillcolor="#50535C" stroked="f">
                <v:path arrowok="t"/>
                <v:fill/>
              </v:shape>
            </v:group>
            <v:group style="position:absolute;left:9969;top:1796;width:200;height:151" coordorigin="9969,1796" coordsize="200,151">
              <v:shape style="position:absolute;left:9969;top:1796;width:200;height:151" coordorigin="9969,1796" coordsize="200,151" path="m10020,1945l10000,1945,10010,1947,10015,1947,10020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9999,1945l9985,1945,9994,1946,9999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10107,1796l10099,1798,10095,1802,10087,1812,10082,1817,10076,1824,10050,1850,10036,1865,10022,1880,10008,1897,9993,1912,9979,1925,9977,1927,9975,1929,9969,1937,9971,1944,9971,1944,9982,1946,9985,1945,9999,1945,10000,1945,10020,1945,10026,1944,10033,1942,10047,1942,10048,1942,10050,1940,10052,1929,10068,1914,10113,1869,10146,1831,10154,1824,10163,1817,10164,1816,10170,1808,10169,1803,10115,1803,10114,1802,10111,1802,10107,1796e" filled="t" fillcolor="#50535C" stroked="f">
                <v:path arrowok="t"/>
                <v:fill/>
              </v:shape>
              <v:shape style="position:absolute;left:9969;top:1796;width:200;height:151" coordorigin="9969,1796" coordsize="200,151" path="m10047,1942l10033,1942,10042,1944,10044,1944,10047,1942e" filled="t" fillcolor="#50535C" stroked="f">
                <v:path arrowok="t"/>
                <v:fill/>
              </v:shape>
              <v:shape style="position:absolute;left:9969;top:1796;width:200;height:151" coordorigin="9969,1796" coordsize="200,151" path="m10155,1796l10127,1799,10115,1803,10169,1803,10168,1797,10155,1796e" filled="t" fillcolor="#50535C" stroked="f">
                <v:path arrowok="t"/>
                <v:fill/>
              </v:shape>
            </v:group>
            <v:group style="position:absolute;left:10401;top:1795;width:204;height:146" coordorigin="10401,1795" coordsize="204,146">
              <v:shape style="position:absolute;left:10401;top:1795;width:204;height:146" coordorigin="10401,1795" coordsize="204,146" path="m10538,1795l10535,1796,10531,1800,10503,1829,10488,1844,10472,1860,10458,1874,10443,1888,10434,1898,10426,1907,10411,1919,10408,1922,10401,1929,10401,1932,10406,1939,10409,1941,10419,1940,10427,1940,10442,1937,10462,1937,10465,1936,10466,1935,10479,1935,10481,1934,10486,1927,10487,1927,10495,1919,10503,1912,10514,1901,10538,1874,10556,1857,10570,1843,10584,1829,10600,1817,10605,1813,10606,1807,10599,1800,10598,1800,10546,1800,10538,179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27,1940l10419,1940,10425,1941,10427,1940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62,1937l10442,1937,10454,1939,10462,1937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79,1935l10466,1935,10475,1938,10479,193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594,1797l10582,1798,10571,1798,10553,1798,10546,1800,10598,1800,10597,1799,10596,1798,10571,1798,10596,1798,10594,1797e" filled="t" fillcolor="#50535C" stroked="f">
                <v:path arrowok="t"/>
                <v:fill/>
              </v:shape>
            </v:group>
            <v:group style="position:absolute;left:9827;top:1796;width:202;height:151" coordorigin="9827,1796" coordsize="202,151">
              <v:shape style="position:absolute;left:9827;top:1796;width:202;height:151" coordorigin="9827,1796" coordsize="202,151" path="m9961,1796l9961,1796,9951,1804,9949,1808,9945,1813,9892,1870,9880,1883,9860,1902,9829,1931,9828,1934,9827,1939,9828,1942,9834,1945,9838,1947,9841,1944,9843,1942,9845,1940,9886,1937,9893,1937,9898,1937,9910,1937,9914,1934,9921,1924,9925,1918,9952,1890,9966,1875,9982,1859,9996,1844,10010,1830,10025,1817,10026,1816,10027,1815,10029,1812,10029,1810,10028,1805,9978,1805,9973,1804,9961,1796e" filled="t" fillcolor="#50535C" stroked="f">
                <v:path arrowok="t"/>
                <v:fill/>
              </v:shape>
              <v:shape style="position:absolute;left:9827;top:1796;width:202;height:151" coordorigin="9827,1796" coordsize="202,151" path="m9893,1937l9886,1937,9886,1938,9893,1937e" filled="t" fillcolor="#50535C" stroked="f">
                <v:path arrowok="t"/>
                <v:fill/>
              </v:shape>
              <v:shape style="position:absolute;left:9827;top:1796;width:202;height:151" coordorigin="9827,1796" coordsize="202,151" path="m10022,1798l10005,1802,9994,1803,9978,1805,10028,1805,10027,1801,10022,1798e" filled="t" fillcolor="#50535C" stroked="f">
                <v:path arrowok="t"/>
                <v:fill/>
              </v:shape>
            </v:group>
            <v:group style="position:absolute;left:9255;top:1795;width:200;height:149" coordorigin="9255,1795" coordsize="200,149">
              <v:shape style="position:absolute;left:9255;top:1795;width:200;height:149" coordorigin="9255,1795" coordsize="200,149" path="m9385,1797l9381,1798,9377,1803,9376,1804,9331,1853,9320,1865,9302,1884,9268,1919,9261,1926,9255,1935,9262,1943,9271,1944,9290,1938,9300,1935,9338,1935,9342,1928,9344,1926,9391,1878,9420,1844,9434,1829,9449,1816,9455,1811,9454,1806,9450,1802,9398,1802,9385,179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5,1937l9320,1937,9331,1938,9335,193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8,1935l9300,1935,9316,1937,9335,1937,9337,1937,9338,1935e" filled="t" fillcolor="#50535C" stroked="f">
                <v:path arrowok="t"/>
                <v:fill/>
              </v:shape>
              <v:shape style="position:absolute;left:9255;top:1795;width:200;height:149" coordorigin="9255,1795" coordsize="200,149" path="m9442,1795l9424,1798,9398,1802,9450,1802,9445,1797,9442,1795e" filled="t" fillcolor="#50535C" stroked="f">
                <v:path arrowok="t"/>
                <v:fill/>
              </v:shape>
            </v:group>
            <v:group style="position:absolute;left:9400;top:1798;width:198;height:147" coordorigin="9400,1798" coordsize="198,147">
              <v:shape style="position:absolute;left:9400;top:1798;width:198;height:147" coordorigin="9400,1798" coordsize="198,147" path="m9530,1798l9530,1798,9519,1808,9501,1828,9488,1842,9473,1856,9464,1865,9455,1873,9444,1886,9442,1889,9433,1899,9404,1931,9402,1932,9400,1936,9401,1939,9404,1944,9411,1945,9416,1942,9417,1941,9425,1939,9448,1936,9478,1936,9478,1936,9482,1932,9507,1906,9525,1889,9537,1876,9567,1843,9580,1828,9595,1814,9599,1811,9598,1805,9593,1802,9551,1802,9540,1801,9530,1798e" filled="t" fillcolor="#50535C" stroked="f">
                <v:path arrowok="t"/>
                <v:fill/>
              </v:shape>
              <v:shape style="position:absolute;left:9400;top:1798;width:198;height:147" coordorigin="9400,1798" coordsize="198,147" path="m9478,1936l9448,1936,9467,1937,9474,1939,9478,1936e" filled="t" fillcolor="#50535C" stroked="f">
                <v:path arrowok="t"/>
                <v:fill/>
              </v:shape>
              <v:shape style="position:absolute;left:9400;top:1798;width:198;height:147" coordorigin="9400,1798" coordsize="198,147" path="m9568,1799l9551,1802,9593,1802,9590,1800,9589,1799,9575,1799,9568,1799e" filled="t" fillcolor="#50535C" stroked="f">
                <v:path arrowok="t"/>
                <v:fill/>
              </v:shape>
              <v:shape style="position:absolute;left:9400;top:1798;width:198;height:147" coordorigin="9400,1798" coordsize="198,147" path="m9586,1798l9575,1799,9589,1799,9586,1798e" filled="t" fillcolor="#50535C" stroked="f">
                <v:path arrowok="t"/>
                <v:fill/>
              </v:shape>
            </v:group>
            <v:group style="position:absolute;left:9546;top:1798;width:199;height:149" coordorigin="9546,1798" coordsize="199,149">
              <v:shape style="position:absolute;left:9546;top:1798;width:199;height:149" coordorigin="9546,1798" coordsize="199,149" path="m9674,1798l9670,1802,9666,1805,9645,1828,9600,1876,9585,1892,9556,1925,9552,1928,9547,1934,9546,1939,9551,1945,9558,1948,9566,1941,9582,1939,9588,1939,9599,1937,9616,1937,9625,1937,9626,1936,9632,1929,9635,1923,9646,1912,9673,1883,9679,1877,9684,1870,9697,1856,9704,1849,9721,1832,9729,1822,9740,1815,9742,1813,9743,1811,9745,1809,9743,1804,9742,1804,9693,1804,9684,1803,9674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626,1936e" filled="t" fillcolor="#50535C" stroked="f">
                <v:path arrowok="t"/>
                <v:fill/>
              </v:shape>
              <v:shape style="position:absolute;left:9546;top:1798;width:199;height:149" coordorigin="9546,1798" coordsize="199,149" path="m9706,1800l9693,1804,9742,1804,9742,1803,9724,1803,9720,1801,9710,1801,9706,1800e" filled="t" fillcolor="#50535C" stroked="f">
                <v:path arrowok="t"/>
                <v:fill/>
              </v:shape>
              <v:shape style="position:absolute;left:9546;top:1798;width:199;height:149" coordorigin="9546,1798" coordsize="199,149" path="m9730,1798l9724,1803,9742,1803,9740,1801,9733,1799,9730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719,1801l9710,1801,9720,1801,9719,1801e" filled="t" fillcolor="#50535C" stroked="f">
                <v:path arrowok="t"/>
                <v:fill/>
              </v:shape>
            </v:group>
            <v:group style="position:absolute;left:10543;top:1798;width:194;height:144" coordorigin="10543,1798" coordsize="194,144">
              <v:shape style="position:absolute;left:10543;top:1798;width:194;height:144" coordorigin="10543,1798" coordsize="194,144" path="m10616,1940l10601,1940,10612,1942,10614,1941,10616,1940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590,1941l10563,1941,10566,1941,10573,1942,10576,1942,10590,1941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73,1798l10670,1800,10661,1810,10655,1816,10603,1872,10556,1918,10545,1928,10544,1929,10543,1931,10547,1938,10552,1941,10563,1941,10590,1941,10601,1940,10616,1940,10625,1930,10672,1881,10681,1871,10694,1857,10709,1843,10723,1829,10739,1816,10739,1804,10737,1802,10708,1802,10703,1801,10685,1801,10681,1801,10673,1798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720,1799l10708,1802,10737,1802,10735,1800,10722,1799,10720,1799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98,1800l10685,1801,10703,1801,10698,1800e" filled="t" fillcolor="#50535C" stroked="f">
                <v:path arrowok="t"/>
                <v:fill/>
              </v:shape>
            </v:group>
            <v:group style="position:absolute;left:8816;top:1802;width:206;height:144" coordorigin="8816,1802" coordsize="206,144">
              <v:shape style="position:absolute;left:8816;top:1802;width:206;height:144" coordorigin="8816,1802" coordsize="206,144" path="m8949,1802l8945,1805,8940,1807,8932,1818,8926,1824,8897,1852,8884,1868,8877,1877,8870,1886,8858,1894,8856,1896,8851,1902,8848,1906,8836,1918,8828,1926,8816,1939,8818,1944,8830,1946,8836,1946,8850,1945,8858,1943,8874,1940,8882,1939,8912,1939,8917,1934,8920,1929,8926,1921,8937,1908,8954,1891,8967,1876,9010,1826,9014,1822,9023,1812,9022,1808,8965,1808,8957,1807,8955,1804,8952,1802,8951,1802,8949,1802e" filled="t" fillcolor="#50535C" stroked="f">
                <v:path arrowok="t"/>
                <v:fill/>
              </v:shape>
              <v:shape style="position:absolute;left:8816;top:1802;width:206;height:144" coordorigin="8816,1802" coordsize="206,144" path="m8912,1939l8882,1939,8895,1944,8901,1944,8909,1941,8911,1940,8912,1939e" filled="t" fillcolor="#50535C" stroked="f">
                <v:path arrowok="t"/>
                <v:fill/>
              </v:shape>
              <v:shape style="position:absolute;left:8816;top:1802;width:206;height:144" coordorigin="8816,1802" coordsize="206,144" path="m9006,1803l8999,1805,8995,1805,8980,1807,8970,1807,8965,1808,9022,1808,9022,1807,9011,1804,9006,1803e" filled="t" fillcolor="#50535C" stroked="f">
                <v:path arrowok="t"/>
                <v:fill/>
              </v:shape>
              <v:shape style="position:absolute;left:8816;top:1802;width:206;height:144" coordorigin="8816,1802" coordsize="206,144" path="m8952,1802l8951,1802,8952,1802e" filled="t" fillcolor="#50535C" stroked="f">
                <v:path arrowok="t"/>
                <v:fill/>
              </v:shape>
            </v:group>
            <v:group style="position:absolute;left:8966;top:1799;width:203;height:153" coordorigin="8966,1799" coordsize="203,153">
              <v:shape style="position:absolute;left:8966;top:1799;width:203;height:153" coordorigin="8966,1799" coordsize="203,153" path="m9100,1800l9096,1802,9088,1809,9074,1823,9043,1852,9041,1854,9009,1890,8995,1907,8982,1923,8969,1938,8967,1940,8966,1942,8969,1951,8973,1952,8980,1951,8982,1950,8984,1950,9004,1947,9024,1946,9027,1946,9042,1946,9047,1939,9049,1936,9058,1927,9064,1921,9077,1907,9082,1900,9090,1893,9104,1879,9117,1863,9129,1847,9142,1832,9148,1826,9155,1820,9169,1810,9168,1803,9164,1802,9141,1802,9141,1802,9123,1802,9117,1801,9111,1801,9100,1800e" filled="t" fillcolor="#50535C" stroked="f">
                <v:path arrowok="t"/>
                <v:fill/>
              </v:shape>
              <v:shape style="position:absolute;left:8966;top:1799;width:203;height:153" coordorigin="8966,1799" coordsize="203,153" path="m9042,1946l9027,1946,9029,1947,9040,1949,9040,1949,9042,1946e" filled="t" fillcolor="#50535C" stroked="f">
                <v:path arrowok="t"/>
                <v:fill/>
              </v:shape>
              <v:shape style="position:absolute;left:8966;top:1799;width:203;height:153" coordorigin="8966,1799" coordsize="203,153" path="m9155,1799l9147,1802,9141,1802,9164,1802,9158,1799,9155,1799e" filled="t" fillcolor="#50535C" stroked="f">
                <v:path arrowok="t"/>
                <v:fill/>
              </v:shape>
              <v:shape style="position:absolute;left:8966;top:1799;width:203;height:153" coordorigin="8966,1799" coordsize="203,153" path="m9131,1801l9127,1801,9123,1801,9123,1802,9141,1802,9131,1801e" filled="t" fillcolor="#50535C" stroked="f">
                <v:path arrowok="t"/>
                <v:fill/>
              </v:shape>
            </v:group>
            <v:group style="position:absolute;left:9109;top:1800;width:190;height:146" coordorigin="9109,1800" coordsize="190,146">
              <v:shape style="position:absolute;left:9109;top:1800;width:190;height:146" coordorigin="9109,1800" coordsize="190,146" path="m9234,1802l9231,1804,9129,1911,9121,1920,9113,1928,9113,1929,9109,1934,9110,1940,9119,1944,9123,1945,9137,1943,9148,1942,9164,1939,9170,1939,9187,1939,9192,1932,9195,1926,9204,1918,9217,1904,9231,1888,9243,1876,9260,1857,9273,1841,9298,1810,9297,1808,9296,1807,9250,1807,9234,1802e" filled="t" fillcolor="#50535C" stroked="f">
                <v:path arrowok="t"/>
                <v:fill/>
              </v:shape>
              <v:shape style="position:absolute;left:9109;top:1800;width:190;height:146" coordorigin="9109,1800" coordsize="190,146" path="m9187,1939l9170,1939,9181,1944,9185,1942,9187,1939e" filled="t" fillcolor="#50535C" stroked="f">
                <v:path arrowok="t"/>
                <v:fill/>
              </v:shape>
              <v:shape style="position:absolute;left:9109;top:1800;width:190;height:146" coordorigin="9109,1800" coordsize="190,146" path="m9281,1800l9263,1804,9250,1807,9296,1807,9295,1804,9287,1802,9281,1800e" filled="t" fillcolor="#50535C" stroked="f">
                <v:path arrowok="t"/>
                <v:fill/>
              </v:shape>
            </v:group>
            <v:group style="position:absolute;left:8681;top:1803;width:196;height:143" coordorigin="8681,1803" coordsize="196,143">
              <v:shape style="position:absolute;left:8681;top:1803;width:196;height:143" coordorigin="8681,1803" coordsize="196,143" path="m8812,1803l8810,1805,8807,1808,8749,1866,8722,1894,8708,1909,8700,1916,8694,1925,8681,1934,8682,1940,8694,1945,8701,1946,8711,1943,8714,1942,8725,1940,8733,1937,8758,1937,8761,1935,8762,1933,8782,1910,8797,1893,8809,1881,8827,1863,8877,1810,8875,1809,8874,1807,8854,1807,8847,1806,8831,1805,8822,1804,8812,1803e" filled="t" fillcolor="#50535C" stroked="f">
                <v:path arrowok="t"/>
                <v:fill/>
              </v:shape>
              <v:shape style="position:absolute;left:8681;top:1803;width:196;height:143" coordorigin="8681,1803" coordsize="196,143" path="m8758,1937l8733,1937,8748,1945,8754,1941,8758,1937e" filled="t" fillcolor="#50535C" stroked="f">
                <v:path arrowok="t"/>
                <v:fill/>
              </v:shape>
              <v:shape style="position:absolute;left:8681;top:1803;width:196;height:143" coordorigin="8681,1803" coordsize="196,143" path="m8864,1805l8854,1807,8874,1807,8873,1806,8868,1805,8864,1805e" filled="t" fillcolor="#50535C" stroked="f">
                <v:path arrowok="t"/>
                <v:fill/>
              </v:shape>
            </v:group>
            <v:group style="position:absolute;left:10708;top:1798;width:194;height:144" coordorigin="10708,1798" coordsize="194,144">
              <v:shape style="position:absolute;left:10708;top:1798;width:194;height:144" coordorigin="10708,1798" coordsize="194,144" path="m10781,1940l10766,1940,10777,1942,10779,1941,10781,1940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754,1941l10727,1941,10731,1941,10737,1942,10741,1942,10754,1941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38,1798l10835,1800,10826,1810,10820,1816,10768,1872,10721,1918,10710,1928,10709,1929,10708,1931,10712,1938,10716,1941,10727,1941,10754,1941,10766,1940,10781,1940,10789,1930,10837,1881,10846,1871,10859,1857,10873,1843,10888,1829,10903,1816,10903,1804,10902,1802,10872,1802,10867,1801,10849,1801,10846,1801,10838,1798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84,1799l10872,1802,10902,1802,10900,1800,10887,1799,10884,1799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62,1800l10849,1801,10867,1801,10862,1800e" filled="t" fillcolor="#50535C" stroked="f">
                <v:path arrowok="t"/>
                <v:fill/>
              </v:shape>
            </v:group>
            <v:group style="position:absolute;left:11052;top:1793;width:211;height:150" coordorigin="11052,1793" coordsize="211,150">
              <v:shape style="position:absolute;left:11052;top:1793;width:211;height:150" coordorigin="11052,1793" coordsize="211,150" path="m11192,1793l11183,1802,11174,1810,11160,1827,11118,1867,11104,1881,11096,1889,11089,1896,11078,1904,11076,1906,11065,1916,11059,1923,11056,1925,11052,1932,11052,1936,11057,1941,11061,1942,11068,1939,11071,1938,11115,1937,11131,1937,11145,1924,11175,1894,11176,1892,11182,1889,11194,1878,11208,1864,11240,1831,11254,1817,11259,1812,11262,1807,11257,1799,11215,1799,11208,1799,11201,1799,11192,1793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131,1937l11115,1937,11117,1937,11126,1941,11131,1938,11131,1937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244,1795l11232,1798,11215,1799,11257,1799,11250,1795,11244,1795e" filled="t" fillcolor="#50535C" stroked="f">
                <v:path arrowok="t"/>
                <v:fill/>
              </v:shape>
            </v:group>
            <v:group style="position:absolute;left:11198;top:1795;width:204;height:146" coordorigin="11198,1795" coordsize="204,146">
              <v:shape style="position:absolute;left:11198;top:1795;width:204;height:146" coordorigin="11198,1795" coordsize="204,146" path="m11335,1795l11332,1796,11329,1800,11300,1829,11286,1843,11269,1860,11255,1873,11241,1888,11232,1897,11223,1907,11209,1918,11205,1922,11199,1928,11198,1932,11203,1939,11206,1941,11216,1940,11224,1940,11240,1936,11259,1936,11263,1935,11264,1935,11276,1935,11278,1934,11284,1927,11284,1926,11293,1919,11300,1912,11311,1901,11336,1874,11353,1856,11367,1842,11382,1829,11397,1816,11403,1813,11403,1806,11396,1800,11395,1799,11344,1799,11335,179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24,1940l11216,1940,11222,1940,11224,1940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59,1936l11240,1936,11251,1939,11259,1936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76,1935l11264,1935,11272,1937,11276,193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392,1797l11379,1797,11368,1798,11350,1798,11344,1799,11395,1799,11394,1798,11393,1798,11368,1798,11393,1798,11392,1797e" filled="t" fillcolor="#50535C" stroked="f">
                <v:path arrowok="t"/>
                <v:fill/>
              </v:shape>
            </v:group>
            <v:group style="position:absolute;left:11341;top:1798;width:194;height:144" coordorigin="11341,1798" coordsize="194,144">
              <v:shape style="position:absolute;left:11341;top:1798;width:194;height:144" coordorigin="11341,1798" coordsize="194,144" path="m11413,1939l11399,1939,11409,1942,11411,1940,11413,1939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387,1940l11360,1940,11363,1941,11370,1941,11374,1942,11387,1940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71,1798l11467,1800,11458,1809,11453,1815,11401,1871,11353,1917,11342,1927,11342,1929,11341,1930,11344,1937,11349,1941,11360,1940,11387,1940,11399,1939,11413,1939,11422,1930,11470,1881,11478,1871,11492,1856,11506,1842,11521,1829,11536,1816,11536,1803,11535,1802,11505,1802,11500,1801,11482,1801,11479,1801,11471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517,1798l11505,1802,11535,1802,11533,1799,11520,1799,11517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95,1800l11482,1801,11500,1801,11495,1800e" filled="t" fillcolor="#50535C" stroked="f">
                <v:path arrowok="t"/>
                <v:fill/>
              </v:shape>
            </v:group>
            <v:group style="position:absolute;left:11463;top:1794;width:162;height:154" coordorigin="11463,1794" coordsize="162,154">
              <v:shape style="position:absolute;left:11463;top:1794;width:162;height:154" coordorigin="11463,1794" coordsize="162,154" path="m11615,1794l11556,1843,11533,1868,11525,1875,11510,1888,11496,1903,11479,1922,11474,1926,11466,1932,11463,1935,11463,1939,11463,1939,11464,1944,11468,1948,11474,1948,11478,1945,11482,1943,11495,1941,11502,1939,11514,1939,11521,1936,11542,1936,11559,1919,11577,1901,11605,1872,11610,1867,11615,1862,11623,1853,11624,1848,11616,1841,11616,1837,11618,1829,11619,1827,11621,1817,11621,1809,11618,1796,11615,1794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14,1939l11502,1939,11509,1940,11514,1940,11514,1939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42,1936l11521,1936,11526,1936,11535,1939,11539,1939,11542,1936e" filled="t" fillcolor="#50535C" stroked="f">
                <v:path arrowok="t"/>
                <v:fill/>
              </v:shape>
            </v:group>
            <v:group style="position:absolute;left:11575;top:1898;width:37;height:47" coordorigin="11575,1898" coordsize="37,47">
              <v:shape style="position:absolute;left:11575;top:1898;width:37;height:47" coordorigin="11575,1898" coordsize="37,47" path="m11612,1941l11593,1941,11596,1941,11603,1945,11607,1945,11612,1941e" filled="t" fillcolor="#50535C" stroked="f">
                <v:path arrowok="t"/>
                <v:fill/>
              </v:shape>
              <v:shape style="position:absolute;left:11575;top:1898;width:37;height:47" coordorigin="11575,1898" coordsize="37,47" path="m11608,1898l11605,1901,11602,1905,11598,1909,11590,1918,11584,1922,11575,1932,11576,1936,11581,1939,11583,1940,11586,1941,11593,1941,11612,1941,11613,1940,11615,1938,11617,1928,11616,1917,11615,1905,11612,1899,11608,1898e" filled="t" fillcolor="#50535C" stroked="f">
                <v:path arrowok="t"/>
                <v:fill/>
              </v:shape>
            </v:group>
            <v:group style="position:absolute;left:10881;top:1798;width:194;height:144" coordorigin="10881,1798" coordsize="194,144">
              <v:shape style="position:absolute;left:10881;top:1798;width:194;height:144" coordorigin="10881,1798" coordsize="194,144" path="m10954,1940l10939,1940,10950,1942,10952,1941,10954,1940e" filled="t" fillcolor="#50535C" stroked="f">
                <v:path arrowok="t"/>
                <v:fill/>
              </v:shape>
              <v:shape style="position:absolute;left:10881;top:1798;width:194;height:144" coordorigin="10881,1798" coordsize="194,144" path="m10927,1941l10900,1941,10904,1941,10910,1942,10914,1942,10927,1941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11,1798l11008,1800,10999,1810,10993,1816,10941,1872,10894,1918,10883,1928,10882,1929,10881,1931,10884,1938,10889,1941,10900,1941,10927,1941,10939,1940,10954,1940,10962,1930,11010,1881,11019,1871,11032,1857,11046,1843,11061,1829,11076,1816,11076,1804,11075,1802,11045,1802,11040,1801,11022,1801,11019,1801,11011,1798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57,1799l11045,1802,11075,1802,11073,1800,11060,1799,11057,1799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35,1800l11022,1801,11040,1801,11035,1800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1.131805pt;margin-top:46.922848pt;width:60.218409pt;height:10pt;mso-position-horizontal-relative:page;mso-position-vertical-relative:page;z-index:-532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8.973602pt;margin-top:46.922848pt;width:88.904405pt;height:10pt;mso-position-horizontal-relative:page;mso-position-vertical-relative:page;z-index:-532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hyperlink r:id="rId42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907013pt;margin-top:46.922848pt;width:75.242504pt;height:10pt;mso-position-horizontal-relative:page;mso-position-vertical-relative:page;z-index:-531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hyperlink r:id="rId43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-1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183001pt;margin-top:123.151306pt;width:312.177040pt;height:99.569738pt;mso-position-horizontal-relative:page;mso-position-vertical-relative:page;z-index:-531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1" w:after="0" w:line="200" w:lineRule="exact"/>
                    <w:ind w:left="20" w:right="-5"/>
                    <w:jc w:val="both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120" w:lineRule="exact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  <w:p>
                  <w:pPr>
                    <w:spacing w:before="0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183001pt;margin-top:232.721054pt;width:93.654317pt;height:10pt;mso-position-horizontal-relative:page;mso-position-vertical-relative:page;z-index:-531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5"/>
                      <w:w w:val="99"/>
                      <w:b/>
                      <w:bCs/>
                      <w:position w:val="1"/>
                    </w:rPr>
                    <w:t>MI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1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5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398.206421pt;width:100.981887pt;height:12pt;mso-position-horizontal-relative:page;mso-position-vertical-relative:page;z-index:-531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TA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9042pt;margin-top:423.776154pt;width:162.146508pt;height:50pt;mso-position-horizontal-relative:page;mso-position-vertical-relative:page;z-index:-531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nob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7.85791pt;margin-top:483.151306pt;width:73.296886pt;height:12pt;mso-position-horizontal-relative:page;mso-position-vertical-relative:page;z-index:-531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0"/>
                      <w:w w:val="99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9042pt;margin-top:483.776154pt;width:144.325607pt;height:30pt;mso-position-horizontal-relative:page;mso-position-vertical-relative:page;z-index:-531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7.85791pt;margin-top:508.721039pt;width:168.788233pt;height:80.0pt;mso-position-horizontal-relative:page;mso-position-vertical-relative:page;z-index:-531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nob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543.776123pt;width:104.964805pt;height:10pt;mso-position-horizontal-relative:page;mso-position-vertical-relative:page;z-index:-531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567.776123pt;width:154.53457pt;height:20pt;mso-position-horizontal-relative:page;mso-position-vertical-relative:page;z-index:-531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k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k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652.721069pt;width:69.476003pt;height:10pt;mso-position-horizontal-relative:page;mso-position-vertical-relative:page;z-index:-530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7"/>
                      <w:b/>
                      <w:bCs/>
                      <w:position w:val="1"/>
                    </w:rPr>
                    <w:t>JA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7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5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6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7.85791pt;margin-top:652.721069pt;width:74.773603pt;height:10pt;mso-position-horizontal-relative:page;mso-position-vertical-relative:page;z-index:-530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8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8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5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6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1.107727pt;margin-top:749.31543pt;width:10.940813pt;height:10pt;mso-position-horizontal-relative:page;mso-position-vertical-relative:page;z-index:-530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  <w:b/>
                      <w:bCs/>
                      <w:position w:val="1"/>
                    </w:rPr>
                    <w:t>17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64201pt;margin-top:619.005615pt;width:328.2438pt;height:8.561400pt;mso-position-horizontal-relative:page;mso-position-vertical-relative:page;z-index:-5306" type="#_x0000_t202" filled="f" stroked="f">
            <v:textbox inset="0,0,0,0">
              <w:txbxContent>
                <w:p>
                  <w:pPr>
                    <w:spacing w:before="1" w:after="0" w:line="170" w:lineRule="exact"/>
                    <w:ind w:left="40"/>
                    <w:jc w:val="left"/>
                    <w:rPr>
                      <w:sz w:val="17"/>
                      <w:szCs w:val="17"/>
                    </w:rPr>
                  </w:pPr>
                  <w:rPr/>
                  <w:r>
                    <w:rPr>
                      <w:sz w:val="17"/>
                      <w:szCs w:val="17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9.108002pt;margin-top:619.005615pt;width:175.182pt;height:8.561400pt;mso-position-horizontal-relative:page;mso-position-vertical-relative:page;z-index:-5305" type="#_x0000_t202" filled="f" stroked="f">
            <v:textbox inset="0,0,0,0">
              <w:txbxContent>
                <w:p>
                  <w:pPr>
                    <w:spacing w:before="1" w:after="0" w:line="170" w:lineRule="exact"/>
                    <w:ind w:left="40"/>
                    <w:jc w:val="left"/>
                    <w:rPr>
                      <w:sz w:val="17"/>
                      <w:szCs w:val="17"/>
                    </w:rPr>
                  </w:pPr>
                  <w:rPr/>
                  <w:r>
                    <w:rPr>
                      <w:sz w:val="17"/>
                      <w:szCs w:val="17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64201pt;margin-top:627.567017pt;width:328.2438pt;height:6.171pt;mso-position-horizontal-relative:page;mso-position-vertical-relative:page;z-index:-5304" type="#_x0000_t202" filled="f" stroked="f">
            <v:textbox inset="0,0,0,0">
              <w:txbxContent>
                <w:p>
                  <w:pPr>
                    <w:spacing w:before="3" w:after="0" w:line="120" w:lineRule="exact"/>
                    <w:ind w:left="40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9.108002pt;margin-top:627.567017pt;width:175.182pt;height:6.171pt;mso-position-horizontal-relative:page;mso-position-vertical-relative:page;z-index:-5303" type="#_x0000_t202" filled="f" stroked="f">
            <v:textbox inset="0,0,0,0">
              <w:txbxContent>
                <w:p>
                  <w:pPr>
                    <w:spacing w:before="3" w:after="0" w:line="120" w:lineRule="exact"/>
                    <w:ind w:left="40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9.921295pt;margin-top:433.109009pt;width:17.362pt;height:29.652pt;mso-position-horizontal-relative:page;mso-position-vertical-relative:page;z-index:-530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7.283295pt;margin-top:433.109009pt;width:17.362pt;height:11.861pt;mso-position-horizontal-relative:page;mso-position-vertical-relative:page;z-index:-530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7.283295pt;margin-top:444.970001pt;width:17.362pt;height:17.791pt;mso-position-horizontal-relative:page;mso-position-vertical-relative:page;z-index:-530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8.842102pt;margin-top:47.243801pt;width:10.63pt;height:9.2125pt;mso-position-horizontal-relative:page;mso-position-vertical-relative:page;z-index:-5299" type="#_x0000_t202" filled="f" stroked="f">
            <v:textbox inset="0,0,0,0">
              <w:txbxContent>
                <w:p>
                  <w:pPr>
                    <w:spacing w:before="4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402.305115pt;width:163.976pt;height:12pt;mso-position-horizontal-relative:page;mso-position-vertical-relative:page;z-index:-529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8.85791pt;margin-top:487.25pt;width:175.432pt;height:12pt;mso-position-horizontal-relative:page;mso-position-vertical-relative:page;z-index:-529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546.430115pt;width:164.027pt;height:12pt;mso-position-horizontal-relative:page;mso-position-vertical-relative:page;z-index:-529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580.430115pt;width:164.027pt;height:12pt;mso-position-horizontal-relative:page;mso-position-vertical-relative:page;z-index:-529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30.273987pt;width:550.295pt;height:12pt;mso-position-horizontal-relative:page;mso-position-vertical-relative:page;z-index:-529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820" w:bottom="280" w:left="500" w:right="144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30.852301pt;margin-top:741.259888pt;width:550.295pt;height:.1pt;mso-position-horizontal-relative:page;mso-position-vertical-relative:page;z-index:-5293" coordorigin="617,14825" coordsize="11006,2">
            <v:shape style="position:absolute;left:617;top:14825;width:11006;height:2" coordorigin="617,14825" coordsize="11006,0" path="m617,14825l11623,14825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8522pt;margin-top:45.043098pt;width:12.508pt;height:12.023pt;mso-position-horizontal-relative:page;mso-position-vertical-relative:page;z-index:-5292" coordorigin="617,901" coordsize="250,240">
            <v:shape style="position:absolute;left:617;top:901;width:250;height:240" coordorigin="617,901" coordsize="250,240" path="m742,901l711,990,617,993,692,1050,665,1141,742,1088,804,1088,793,1050,867,993,773,990,742,901e" filled="t" fillcolor="#50535C" stroked="f">
              <v:path arrowok="t"/>
              <v:fill/>
            </v:shape>
            <v:shape style="position:absolute;left:617;top:901;width:250;height:240" coordorigin="617,901" coordsize="250,240" path="m804,1088l742,1088,819,1141,804,1088e" filled="t" fillcolor="#50535C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0.4121pt;margin-top:89.142899pt;width:551.3071pt;height:8.982pt;mso-position-horizontal-relative:page;mso-position-vertical-relative:page;z-index:-5291" coordorigin="608,1783" coordsize="11026,180">
            <v:group style="position:absolute;left:618;top:1798;width:84;height:81" coordorigin="618,1798" coordsize="84,81">
              <v:shape style="position:absolute;left:618;top:1798;width:84;height:81" coordorigin="618,1798" coordsize="84,81" path="m650,1798l621,1823,621,1836,621,1842,618,1854,621,1860,620,1869,622,1872,627,1878,675,1841,685,1828,697,1818,699,1812,703,1806,699,1801,686,1801,670,1799,650,1798e" filled="t" fillcolor="#50535C" stroked="f">
                <v:path arrowok="t"/>
                <v:fill/>
              </v:shape>
              <v:shape style="position:absolute;left:618;top:1798;width:84;height:81" coordorigin="618,1798" coordsize="84,81" path="m698,1798l689,1800,686,1801,699,1801,698,1798e" filled="t" fillcolor="#50535C" stroked="f">
                <v:path arrowok="t"/>
                <v:fill/>
              </v:shape>
            </v:group>
            <v:group style="position:absolute;left:763;top:1802;width:206;height:144" coordorigin="763,1802" coordsize="206,144">
              <v:shape style="position:absolute;left:763;top:1802;width:206;height:144" coordorigin="763,1802" coordsize="206,144" path="m896,1802l892,1805,887,1807,878,1818,873,1824,844,1852,831,1868,824,1877,817,1886,805,1894,803,1896,798,1902,795,1906,783,1918,775,1926,763,1939,765,1944,777,1946,783,1946,797,1945,805,1943,821,1940,829,1939,859,1939,864,1934,867,1929,873,1921,884,1908,901,1891,914,1876,957,1826,961,1822,970,1812,969,1808,912,1808,904,1807,902,1804,899,1802,898,1802,896,1802e" filled="t" fillcolor="#50535C" stroked="f">
                <v:path arrowok="t"/>
                <v:fill/>
              </v:shape>
              <v:shape style="position:absolute;left:763;top:1802;width:206;height:144" coordorigin="763,1802" coordsize="206,144" path="m859,1939l829,1939,842,1944,848,1944,856,1941,858,1940,859,1939e" filled="t" fillcolor="#50535C" stroked="f">
                <v:path arrowok="t"/>
                <v:fill/>
              </v:shape>
              <v:shape style="position:absolute;left:763;top:1802;width:206;height:144" coordorigin="763,1802" coordsize="206,144" path="m953,1803l945,1805,942,1805,927,1807,917,1807,912,1808,969,1808,968,1807,958,1804,953,1803e" filled="t" fillcolor="#50535C" stroked="f">
                <v:path arrowok="t"/>
                <v:fill/>
              </v:shape>
              <v:shape style="position:absolute;left:763;top:1802;width:206;height:144" coordorigin="763,1802" coordsize="206,144" path="m898,1802l898,1802,899,1802e" filled="t" fillcolor="#50535C" stroked="f">
                <v:path arrowok="t"/>
                <v:fill/>
              </v:shape>
            </v:group>
            <v:group style="position:absolute;left:913;top:1799;width:203;height:153" coordorigin="913,1799" coordsize="203,153">
              <v:shape style="position:absolute;left:913;top:1799;width:203;height:153" coordorigin="913,1799" coordsize="203,153" path="m1047,1800l1043,1802,1035,1809,1021,1823,989,1852,988,1854,956,1890,941,1907,929,1923,916,1938,913,1940,913,1942,916,1951,920,1952,927,1951,929,1950,931,1950,951,1947,971,1946,974,1946,989,1946,994,1939,996,1936,1005,1927,1011,1921,1024,1907,1029,1900,1037,1893,1051,1879,1064,1863,1076,1847,1089,1832,1095,1826,1102,1820,1116,1810,1115,1803,1110,1802,1088,1802,1087,1802,1070,1802,1064,1801,1058,1801,1047,1800e" filled="t" fillcolor="#50535C" stroked="f">
                <v:path arrowok="t"/>
                <v:fill/>
              </v:shape>
              <v:shape style="position:absolute;left:913;top:1799;width:203;height:153" coordorigin="913,1799" coordsize="203,153" path="m989,1946l974,1946,976,1947,987,1949,987,1949,989,1946e" filled="t" fillcolor="#50535C" stroked="f">
                <v:path arrowok="t"/>
                <v:fill/>
              </v:shape>
              <v:shape style="position:absolute;left:913;top:1799;width:203;height:153" coordorigin="913,1799" coordsize="203,153" path="m1102,1799l1094,1802,1088,1802,1110,1802,1105,1799,1102,1799e" filled="t" fillcolor="#50535C" stroked="f">
                <v:path arrowok="t"/>
                <v:fill/>
              </v:shape>
              <v:shape style="position:absolute;left:913;top:1799;width:203;height:153" coordorigin="913,1799" coordsize="203,153" path="m1078,1801l1074,1801,1070,1801,1070,1802,1087,1802,1078,1801e" filled="t" fillcolor="#50535C" stroked="f">
                <v:path arrowok="t"/>
                <v:fill/>
              </v:shape>
            </v:group>
            <v:group style="position:absolute;left:1628;top:1797;width:208;height:154" coordorigin="1628,1797" coordsize="208,154">
              <v:shape style="position:absolute;left:1628;top:1797;width:208;height:154" coordorigin="1628,1797" coordsize="208,154" path="m1766,1797l1763,1799,1760,1802,1752,1810,1741,1822,1727,1837,1708,1855,1680,1883,1674,1888,1670,1895,1655,1909,1642,1924,1628,1938,1628,1941,1632,1950,1635,1951,1645,1946,1647,1945,1656,1944,1663,1944,1681,1941,1717,1941,1722,1936,1726,1933,1734,1924,1774,1879,1788,1863,1801,1848,1814,1833,1829,1820,1836,1814,1835,1810,1830,1805,1775,1805,1772,1803,1769,1799,1767,1798,1766,1797e" filled="t" fillcolor="#50535C" stroked="f">
                <v:path arrowok="t"/>
                <v:fill/>
              </v:shape>
              <v:shape style="position:absolute;left:1628;top:1797;width:208;height:154" coordorigin="1628,1797" coordsize="208,154" path="m1717,1941l1681,1941,1693,1942,1710,1945,1715,1944,1717,1941e" filled="t" fillcolor="#50535C" stroked="f">
                <v:path arrowok="t"/>
                <v:fill/>
              </v:shape>
              <v:shape style="position:absolute;left:1628;top:1797;width:208;height:154" coordorigin="1628,1797" coordsize="208,154" path="m1663,1944l1656,1944,1662,1944,1663,1944e" filled="t" fillcolor="#50535C" stroked="f">
                <v:path arrowok="t"/>
                <v:fill/>
              </v:shape>
              <v:shape style="position:absolute;left:1628;top:1797;width:208;height:154" coordorigin="1628,1797" coordsize="208,154" path="m1804,1801l1792,1802,1785,1804,1775,1805,1830,1805,1830,1804,1810,1804,1804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19,1801l1810,1804,1830,1804,1827,1802,1824,1802,1819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27,1801l1824,1802,1827,1802e" filled="t" fillcolor="#50535C" stroked="f">
                <v:path arrowok="t"/>
                <v:fill/>
              </v:shape>
            </v:group>
            <v:group style="position:absolute;left:2055;top:1795;width:210;height:152" coordorigin="2055,1795" coordsize="210,152">
              <v:shape style="position:absolute;left:2055;top:1795;width:210;height:152" coordorigin="2055,1795" coordsize="210,152" path="m2194,1795l2191,1796,2169,1818,2152,1837,2139,1851,2125,1865,2109,1882,2095,1896,2081,1909,2066,1923,2064,1926,2061,1928,2055,1933,2055,1936,2059,1944,2063,1946,2074,1944,2099,1944,2104,1942,2110,1941,2132,1941,2132,1941,2142,1931,2156,1916,2171,1903,2173,1901,2175,1899,2184,1889,2192,1880,2202,1870,2216,1856,2261,1813,2263,1811,2265,1809,2263,1801,2209,1801,2203,1800,2194,1795e" filled="t" fillcolor="#50535C" stroked="f">
                <v:path arrowok="t"/>
                <v:fill/>
              </v:shape>
              <v:shape style="position:absolute;left:2055;top:1795;width:210;height:152" coordorigin="2055,1795" coordsize="210,152" path="m2099,1944l2074,1944,2078,1945,2088,1945,2094,1946,2099,1944e" filled="t" fillcolor="#50535C" stroked="f">
                <v:path arrowok="t"/>
                <v:fill/>
              </v:shape>
              <v:shape style="position:absolute;left:2055;top:1795;width:210;height:152" coordorigin="2055,1795" coordsize="210,152" path="m2132,1941l2110,1941,2120,1941,2123,1944,2128,1945,2130,1943,2132,1941e" filled="t" fillcolor="#50535C" stroked="f">
                <v:path arrowok="t"/>
                <v:fill/>
              </v:shape>
              <v:shape style="position:absolute;left:2055;top:1795;width:210;height:152" coordorigin="2055,1795" coordsize="210,152" path="m2217,1799l2216,1799,2209,1801,2263,1801,2263,1801,2229,1801,2217,1799e" filled="t" fillcolor="#50535C" stroked="f">
                <v:path arrowok="t"/>
                <v:fill/>
              </v:shape>
              <v:shape style="position:absolute;left:2055;top:1795;width:210;height:152" coordorigin="2055,1795" coordsize="210,152" path="m2260,1797l2240,1798,2229,1801,2263,1801,2262,1797,2260,1797e" filled="t" fillcolor="#50535C" stroked="f">
                <v:path arrowok="t"/>
                <v:fill/>
              </v:shape>
            </v:group>
            <v:group style="position:absolute;left:2201;top:1793;width:211;height:150" coordorigin="2201,1793" coordsize="211,150">
              <v:shape style="position:absolute;left:2201;top:1793;width:211;height:150" coordorigin="2201,1793" coordsize="211,150" path="m2342,1793l2333,1802,2324,1810,2309,1827,2267,1868,2253,1882,2246,1889,2239,1897,2227,1904,2225,1907,2215,1917,2208,1923,2206,1926,2201,1932,2202,1936,2207,1942,2211,1943,2217,1939,2220,1938,2265,1937,2281,1937,2294,1924,2325,1895,2326,1893,2331,1889,2343,1878,2357,1864,2389,1832,2403,1818,2409,1812,2412,1807,2406,1799,2365,1799,2358,1799,2351,1799,2342,1793e" filled="t" fillcolor="#50535C" stroked="f">
                <v:path arrowok="t"/>
                <v:fill/>
              </v:shape>
              <v:shape style="position:absolute;left:2201;top:1793;width:211;height:150" coordorigin="2201,1793" coordsize="211,150" path="m2281,1937l2265,1937,2267,1938,2275,1942,2280,1938,2281,1937e" filled="t" fillcolor="#50535C" stroked="f">
                <v:path arrowok="t"/>
                <v:fill/>
              </v:shape>
              <v:shape style="position:absolute;left:2201;top:1793;width:211;height:150" coordorigin="2201,1793" coordsize="211,150" path="m2393,1795l2382,1799,2365,1799,2406,1799,2400,1796,2393,1795e" filled="t" fillcolor="#50535C" stroked="f">
                <v:path arrowok="t"/>
                <v:fill/>
              </v:shape>
            </v:group>
            <v:group style="position:absolute;left:1916;top:1796;width:200;height:151" coordorigin="1916,1796" coordsize="200,151">
              <v:shape style="position:absolute;left:1916;top:1796;width:200;height:151" coordorigin="1916,1796" coordsize="200,151" path="m1967,1945l1947,1945,1957,1947,1962,1947,1967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1946,1945l1932,1945,1941,1946,1946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2054,1796l2046,1798,2042,1802,2034,1812,2029,1817,2023,1824,1997,1850,1983,1865,1969,1880,1955,1897,1940,1912,1926,1925,1924,1927,1922,1929,1916,1937,1918,1944,1918,1944,1929,1946,1932,1945,1946,1945,1947,1945,1967,1945,1973,1944,1980,1942,1994,1942,1994,1942,1997,1940,1999,1929,2015,1914,2060,1869,2093,1831,2100,1824,2110,1817,2111,1816,2117,1808,2116,1803,2062,1803,2061,1802,2058,1802,2054,1796e" filled="t" fillcolor="#50535C" stroked="f">
                <v:path arrowok="t"/>
                <v:fill/>
              </v:shape>
              <v:shape style="position:absolute;left:1916;top:1796;width:200;height:151" coordorigin="1916,1796" coordsize="200,151" path="m1994,1942l1980,1942,1989,1944,1991,1944,1994,1942e" filled="t" fillcolor="#50535C" stroked="f">
                <v:path arrowok="t"/>
                <v:fill/>
              </v:shape>
              <v:shape style="position:absolute;left:1916;top:1796;width:200;height:151" coordorigin="1916,1796" coordsize="200,151" path="m2102,1796l2074,1799,2062,1803,2116,1803,2114,1797,2102,1796e" filled="t" fillcolor="#50535C" stroked="f">
                <v:path arrowok="t"/>
                <v:fill/>
              </v:shape>
            </v:group>
            <v:group style="position:absolute;left:2348;top:1795;width:204;height:146" coordorigin="2348,1795" coordsize="204,146">
              <v:shape style="position:absolute;left:2348;top:1795;width:204;height:146" coordorigin="2348,1795" coordsize="204,146" path="m2485,1795l2482,1796,2478,1800,2449,1829,2435,1844,2419,1860,2404,1874,2390,1888,2381,1898,2372,1907,2358,1919,2355,1922,2348,1929,2348,1932,2353,1939,2356,1941,2366,1940,2374,1940,2389,1937,2408,1937,2412,1936,2413,1935,2426,1935,2428,1934,2433,1927,2434,1927,2442,1919,2450,1912,2460,1901,2485,1874,2502,1857,2517,1843,2531,1829,2547,1817,2552,1813,2552,1807,2546,1800,2545,1800,2493,1800,2485,1795e" filled="t" fillcolor="#50535C" stroked="f">
                <v:path arrowok="t"/>
                <v:fill/>
              </v:shape>
              <v:shape style="position:absolute;left:2348;top:1795;width:204;height:146" coordorigin="2348,1795" coordsize="204,146" path="m2374,1940l2366,1940,2372,1941,2374,1940e" filled="t" fillcolor="#50535C" stroked="f">
                <v:path arrowok="t"/>
                <v:fill/>
              </v:shape>
              <v:shape style="position:absolute;left:2348;top:1795;width:204;height:146" coordorigin="2348,1795" coordsize="204,146" path="m2408,1937l2389,1937,2401,1939,2408,1937e" filled="t" fillcolor="#50535C" stroked="f">
                <v:path arrowok="t"/>
                <v:fill/>
              </v:shape>
              <v:shape style="position:absolute;left:2348;top:1795;width:204;height:146" coordorigin="2348,1795" coordsize="204,146" path="m2426,1935l2413,1935,2422,1938,2426,1935e" filled="t" fillcolor="#50535C" stroked="f">
                <v:path arrowok="t"/>
                <v:fill/>
              </v:shape>
              <v:shape style="position:absolute;left:2348;top:1795;width:204;height:146" coordorigin="2348,1795" coordsize="204,146" path="m2541,1797l2529,1798,2518,1798,2500,1798,2493,1800,2545,1800,2543,1799,2543,1798,2518,1798,2543,1798,2541,1797e" filled="t" fillcolor="#50535C" stroked="f">
                <v:path arrowok="t"/>
                <v:fill/>
              </v:shape>
            </v:group>
            <v:group style="position:absolute;left:1774;top:1796;width:202;height:151" coordorigin="1774,1796" coordsize="202,151">
              <v:shape style="position:absolute;left:1774;top:1796;width:202;height:151" coordorigin="1774,1796" coordsize="202,151" path="m1908,1796l1908,1796,1898,1804,1896,1808,1892,1813,1838,1870,1827,1883,1807,1902,1776,1931,1775,1934,1774,1939,1775,1942,1781,1945,1785,1947,1788,1944,1790,1942,1792,1940,1833,1937,1840,1937,1845,1937,1857,1937,1861,1934,1868,1924,1872,1918,1899,1890,1913,1875,1929,1859,1942,1844,1957,1830,1972,1817,1973,1816,1974,1815,1976,1812,1976,1810,1975,1805,1925,1805,1920,1804,1908,1796e" filled="t" fillcolor="#50535C" stroked="f">
                <v:path arrowok="t"/>
                <v:fill/>
              </v:shape>
              <v:shape style="position:absolute;left:1774;top:1796;width:202;height:151" coordorigin="1774,1796" coordsize="202,151" path="m1840,1937l1833,1937,1833,1938,1840,1937e" filled="t" fillcolor="#50535C" stroked="f">
                <v:path arrowok="t"/>
                <v:fill/>
              </v:shape>
              <v:shape style="position:absolute;left:1774;top:1796;width:202;height:151" coordorigin="1774,1796" coordsize="202,151" path="m1969,1798l1952,1802,1941,1803,1925,1805,1975,1805,1974,1801,1969,1798e" filled="t" fillcolor="#50535C" stroked="f">
                <v:path arrowok="t"/>
                <v:fill/>
              </v:shape>
            </v:group>
            <v:group style="position:absolute;left:1202;top:1795;width:200;height:149" coordorigin="1202,1795" coordsize="200,149">
              <v:shape style="position:absolute;left:1202;top:1795;width:200;height:149" coordorigin="1202,1795" coordsize="200,149" path="m1332,1797l1328,1798,1324,1803,1323,1804,1278,1853,1267,1865,1249,1884,1215,1919,1208,1926,1202,1935,1209,1943,1218,1944,1237,1938,1247,1935,1285,1935,1289,1928,1291,1926,1338,1878,1367,1844,1381,1829,1396,1816,1402,1811,1401,1806,1397,1802,1345,1802,1332,179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2,1937l1267,1937,1278,1938,1282,193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5,1935l1247,1935,1263,1937,1282,1937,1284,1937,1285,1935e" filled="t" fillcolor="#50535C" stroked="f">
                <v:path arrowok="t"/>
                <v:fill/>
              </v:shape>
              <v:shape style="position:absolute;left:1202;top:1795;width:200;height:149" coordorigin="1202,1795" coordsize="200,149" path="m1389,1795l1370,1798,1345,1802,1397,1802,1392,1797,1389,1795e" filled="t" fillcolor="#50535C" stroked="f">
                <v:path arrowok="t"/>
                <v:fill/>
              </v:shape>
            </v:group>
            <v:group style="position:absolute;left:1347;top:1798;width:198;height:147" coordorigin="1347,1798" coordsize="198,147">
              <v:shape style="position:absolute;left:1347;top:1798;width:198;height:147" coordorigin="1347,1798" coordsize="198,147" path="m1477,1798l1476,1798,1466,1808,1448,1828,1435,1842,1420,1856,1411,1865,1402,1873,1391,1886,1389,1889,1380,1899,1351,1931,1349,1932,1347,1936,1348,1939,1351,1944,1357,1945,1363,1942,1364,1941,1372,1939,1395,1936,1424,1936,1425,1936,1429,1932,1454,1906,1472,1889,1484,1876,1514,1843,1527,1828,1542,1814,1546,1811,1545,1805,1539,1802,1497,1802,1487,1801,1477,1798e" filled="t" fillcolor="#50535C" stroked="f">
                <v:path arrowok="t"/>
                <v:fill/>
              </v:shape>
              <v:shape style="position:absolute;left:1347;top:1798;width:198;height:147" coordorigin="1347,1798" coordsize="198,147" path="m1424,1936l1395,1936,1414,1937,1420,1939,1424,1936e" filled="t" fillcolor="#50535C" stroked="f">
                <v:path arrowok="t"/>
                <v:fill/>
              </v:shape>
              <v:shape style="position:absolute;left:1347;top:1798;width:198;height:147" coordorigin="1347,1798" coordsize="198,147" path="m1515,1799l1497,1802,1539,1802,1537,1800,1535,1799,1522,1799,1515,1799e" filled="t" fillcolor="#50535C" stroked="f">
                <v:path arrowok="t"/>
                <v:fill/>
              </v:shape>
              <v:shape style="position:absolute;left:1347;top:1798;width:198;height:147" coordorigin="1347,1798" coordsize="198,147" path="m1533,1798l1522,1799,1535,1799,1533,1798e" filled="t" fillcolor="#50535C" stroked="f">
                <v:path arrowok="t"/>
                <v:fill/>
              </v:shape>
            </v:group>
            <v:group style="position:absolute;left:1493;top:1798;width:199;height:149" coordorigin="1493,1798" coordsize="199,149">
              <v:shape style="position:absolute;left:1493;top:1798;width:199;height:149" coordorigin="1493,1798" coordsize="199,149" path="m1621,1798l1617,1802,1613,1805,1592,1828,1547,1876,1532,1892,1503,1925,1499,1928,1494,1934,1493,1939,1497,1945,1505,1948,1513,1941,1529,1939,1535,1939,1546,1937,1563,1937,1572,1937,1573,1936,1578,1929,1582,1923,1592,1912,1620,1883,1626,1877,1631,1870,1644,1856,1651,1849,1668,1832,1676,1822,1687,1815,1689,1813,1690,1811,1692,1809,1690,1804,1689,1804,1640,1804,1631,1803,1621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573,1936e" filled="t" fillcolor="#50535C" stroked="f">
                <v:path arrowok="t"/>
                <v:fill/>
              </v:shape>
              <v:shape style="position:absolute;left:1493;top:1798;width:199;height:149" coordorigin="1493,1798" coordsize="199,149" path="m1653,1800l1640,1804,1689,1804,1689,1803,1671,1803,1667,1801,1657,1801,1653,1800e" filled="t" fillcolor="#50535C" stroked="f">
                <v:path arrowok="t"/>
                <v:fill/>
              </v:shape>
              <v:shape style="position:absolute;left:1493;top:1798;width:199;height:149" coordorigin="1493,1798" coordsize="199,149" path="m1677,1798l1671,1803,1689,1803,1687,1801,1680,1799,1677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666,1801l1657,1801,1667,1801,1666,1801e" filled="t" fillcolor="#50535C" stroked="f">
                <v:path arrowok="t"/>
                <v:fill/>
              </v:shape>
            </v:group>
            <v:group style="position:absolute;left:2490;top:1798;width:194;height:144" coordorigin="2490,1798" coordsize="194,144">
              <v:shape style="position:absolute;left:2490;top:1798;width:194;height:144" coordorigin="2490,1798" coordsize="194,144" path="m2563,1940l2548,1940,2559,1942,2561,1941,2563,1940e" filled="t" fillcolor="#50535C" stroked="f">
                <v:path arrowok="t"/>
                <v:fill/>
              </v:shape>
              <v:shape style="position:absolute;left:2490;top:1798;width:194;height:144" coordorigin="2490,1798" coordsize="194,144" path="m2536,1941l2510,1941,2513,1941,2520,1942,2523,1942,2536,1941e" filled="t" fillcolor="#50535C" stroked="f">
                <v:path arrowok="t"/>
                <v:fill/>
              </v:shape>
              <v:shape style="position:absolute;left:2490;top:1798;width:194;height:144" coordorigin="2490,1798" coordsize="194,144" path="m2620,1798l2617,1800,2608,1810,2602,1816,2550,1872,2503,1918,2492,1928,2491,1929,2490,1931,2494,1938,2499,1941,2510,1941,2536,1941,2548,1940,2563,1940,2571,1930,2619,1881,2628,1871,2641,1857,2655,1843,2670,1829,2686,1816,2686,1804,2684,1802,2655,1802,2650,1801,2632,1801,2628,1801,2620,1798e" filled="t" fillcolor="#50535C" stroked="f">
                <v:path arrowok="t"/>
                <v:fill/>
              </v:shape>
              <v:shape style="position:absolute;left:2490;top:1798;width:194;height:144" coordorigin="2490,1798" coordsize="194,144" path="m2667,1799l2655,1802,2684,1802,2682,1800,2669,1799,2667,1799e" filled="t" fillcolor="#50535C" stroked="f">
                <v:path arrowok="t"/>
                <v:fill/>
              </v:shape>
              <v:shape style="position:absolute;left:2490;top:1798;width:194;height:144" coordorigin="2490,1798" coordsize="194,144" path="m2645,1800l2632,1801,2650,1801,2645,1800e" filled="t" fillcolor="#50535C" stroked="f">
                <v:path arrowok="t"/>
                <v:fill/>
              </v:shape>
            </v:group>
            <v:group style="position:absolute;left:1056;top:1800;width:190;height:146" coordorigin="1056,1800" coordsize="190,146">
              <v:shape style="position:absolute;left:1056;top:1800;width:190;height:146" coordorigin="1056,1800" coordsize="190,146" path="m1181,1802l1178,1804,1076,1911,1068,1920,1060,1928,1059,1929,1056,1934,1057,1940,1066,1944,1070,1945,1084,1943,1094,1942,1111,1939,1117,1939,1134,1939,1139,1932,1142,1926,1151,1918,1164,1904,1178,1888,1190,1876,1207,1857,1220,1841,1245,1810,1243,1808,1243,1807,1197,1807,1181,1802e" filled="t" fillcolor="#50535C" stroked="f">
                <v:path arrowok="t"/>
                <v:fill/>
              </v:shape>
              <v:shape style="position:absolute;left:1056;top:1800;width:190;height:146" coordorigin="1056,1800" coordsize="190,146" path="m1134,1939l1117,1939,1128,1944,1132,1942,1134,1939e" filled="t" fillcolor="#50535C" stroked="f">
                <v:path arrowok="t"/>
                <v:fill/>
              </v:shape>
              <v:shape style="position:absolute;left:1056;top:1800;width:190;height:146" coordorigin="1056,1800" coordsize="190,146" path="m1228,1800l1210,1804,1197,1807,1243,1807,1242,1804,1234,1802,1228,1800e" filled="t" fillcolor="#50535C" stroked="f">
                <v:path arrowok="t"/>
                <v:fill/>
              </v:shape>
            </v:group>
            <v:group style="position:absolute;left:628;top:1803;width:196;height:143" coordorigin="628,1803" coordsize="196,143">
              <v:shape style="position:absolute;left:628;top:1803;width:196;height:143" coordorigin="628,1803" coordsize="196,143" path="m759,1803l757,1805,754,1808,696,1866,669,1894,655,1909,647,1916,641,1925,628,1934,629,1940,641,1945,648,1946,658,1943,661,1942,672,1940,679,1937,705,1937,708,1935,709,1933,729,1910,744,1893,756,1881,774,1863,824,1810,822,1809,821,1807,800,1807,794,1806,778,1805,769,1804,759,1803e" filled="t" fillcolor="#50535C" stroked="f">
                <v:path arrowok="t"/>
                <v:fill/>
              </v:shape>
              <v:shape style="position:absolute;left:628;top:1803;width:196;height:143" coordorigin="628,1803" coordsize="196,143" path="m705,1937l679,1937,695,1945,700,1941,705,1937e" filled="t" fillcolor="#50535C" stroked="f">
                <v:path arrowok="t"/>
                <v:fill/>
              </v:shape>
              <v:shape style="position:absolute;left:628;top:1803;width:196;height:143" coordorigin="628,1803" coordsize="196,143" path="m811,1805l800,1807,821,1807,820,1806,815,1805,811,1805e" filled="t" fillcolor="#50535C" stroked="f">
                <v:path arrowok="t"/>
                <v:fill/>
              </v:shape>
            </v:group>
            <v:group style="position:absolute;left:5651;top:1797;width:208;height:154" coordorigin="5651,1797" coordsize="208,154">
              <v:shape style="position:absolute;left:5651;top:1797;width:208;height:154" coordorigin="5651,1797" coordsize="208,154" path="m5789,1797l5786,1799,5783,1802,5776,1810,5765,1822,5751,1837,5732,1855,5703,1883,5697,1888,5693,1895,5679,1909,5665,1924,5651,1938,5651,1941,5655,1950,5659,1951,5668,1946,5671,1945,5679,1944,5687,1944,5704,1941,5740,1941,5745,1936,5749,1933,5757,1924,5797,1879,5811,1863,5824,1848,5837,1833,5852,1820,5859,1814,5858,1810,5853,1805,5799,1805,5795,1803,5792,1799,5790,1798,5789,1797e" filled="t" fillcolor="#50535C" stroked="f">
                <v:path arrowok="t"/>
                <v:fill/>
              </v:shape>
              <v:shape style="position:absolute;left:5651;top:1797;width:208;height:154" coordorigin="5651,1797" coordsize="208,154" path="m5740,1941l5704,1941,5716,1942,5734,1945,5738,1944,5740,1941e" filled="t" fillcolor="#50535C" stroked="f">
                <v:path arrowok="t"/>
                <v:fill/>
              </v:shape>
              <v:shape style="position:absolute;left:5651;top:1797;width:208;height:154" coordorigin="5651,1797" coordsize="208,154" path="m5687,1944l5679,1944,5686,1944,5687,1944e" filled="t" fillcolor="#50535C" stroked="f">
                <v:path arrowok="t"/>
                <v:fill/>
              </v:shape>
              <v:shape style="position:absolute;left:5651;top:1797;width:208;height:154" coordorigin="5651,1797" coordsize="208,154" path="m5827,1801l5815,1802,5809,1804,5799,1805,5853,1805,5853,1804,5833,1804,5827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43,1801l5833,1804,5853,1804,5850,1802,5847,1802,5843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50,1801l5847,1802,5850,1802e" filled="t" fillcolor="#50535C" stroked="f">
                <v:path arrowok="t"/>
                <v:fill/>
              </v:shape>
            </v:group>
            <v:group style="position:absolute;left:6078;top:1795;width:210;height:152" coordorigin="6078,1795" coordsize="210,152">
              <v:shape style="position:absolute;left:6078;top:1795;width:210;height:152" coordorigin="6078,1795" coordsize="210,152" path="m6217,1795l6214,1796,6193,1818,6175,1837,6162,1851,6149,1865,6133,1882,6118,1896,6104,1909,6089,1923,6087,1926,6084,1928,6078,1933,6078,1936,6083,1944,6087,1946,6097,1944,6122,1944,6128,1942,6134,1941,6155,1941,6156,1941,6166,1931,6180,1916,6195,1903,6196,1901,6198,1899,6208,1889,6215,1880,6225,1870,6239,1856,6285,1813,6286,1811,6288,1809,6286,1801,6232,1801,6227,1800,6217,1795e" filled="t" fillcolor="#50535C" stroked="f">
                <v:path arrowok="t"/>
                <v:fill/>
              </v:shape>
              <v:shape style="position:absolute;left:6078;top:1795;width:210;height:152" coordorigin="6078,1795" coordsize="210,152" path="m6122,1944l6097,1944,6101,1945,6112,1945,6117,1946,6122,1944e" filled="t" fillcolor="#50535C" stroked="f">
                <v:path arrowok="t"/>
                <v:fill/>
              </v:shape>
              <v:shape style="position:absolute;left:6078;top:1795;width:210;height:152" coordorigin="6078,1795" coordsize="210,152" path="m6155,1941l6134,1941,6143,1941,6147,1944,6151,1945,6153,1943,6155,1941e" filled="t" fillcolor="#50535C" stroked="f">
                <v:path arrowok="t"/>
                <v:fill/>
              </v:shape>
              <v:shape style="position:absolute;left:6078;top:1795;width:210;height:152" coordorigin="6078,1795" coordsize="210,152" path="m6240,1799l6239,1799,6232,1801,6286,1801,6286,1801,6252,1801,6240,1799e" filled="t" fillcolor="#50535C" stroked="f">
                <v:path arrowok="t"/>
                <v:fill/>
              </v:shape>
              <v:shape style="position:absolute;left:6078;top:1795;width:210;height:152" coordorigin="6078,1795" coordsize="210,152" path="m6284,1797l6263,1798,6252,1801,6286,1801,6285,1797,6284,1797e" filled="t" fillcolor="#50535C" stroked="f">
                <v:path arrowok="t"/>
                <v:fill/>
              </v:shape>
            </v:group>
            <v:group style="position:absolute;left:6225;top:1793;width:211;height:150" coordorigin="6225,1793" coordsize="211,150">
              <v:shape style="position:absolute;left:6225;top:1793;width:211;height:150" coordorigin="6225,1793" coordsize="211,150" path="m6365,1793l6356,1802,6347,1810,6332,1827,6291,1868,6276,1882,6269,1889,6262,1897,6251,1904,6248,1907,6238,1917,6232,1923,6229,1926,6225,1932,6225,1936,6230,1942,6234,1943,6241,1939,6244,1938,6288,1937,6304,1937,6317,1924,6348,1895,6349,1893,6355,1889,6367,1878,6380,1864,6412,1832,6427,1818,6432,1812,6435,1807,6429,1799,6388,1799,6381,1799,6374,1799,6365,1793e" filled="t" fillcolor="#50535C" stroked="f">
                <v:path arrowok="t"/>
                <v:fill/>
              </v:shape>
              <v:shape style="position:absolute;left:6225;top:1793;width:211;height:150" coordorigin="6225,1793" coordsize="211,150" path="m6304,1937l6288,1937,6290,1938,6298,1942,6303,1938,6304,1937e" filled="t" fillcolor="#50535C" stroked="f">
                <v:path arrowok="t"/>
                <v:fill/>
              </v:shape>
              <v:shape style="position:absolute;left:6225;top:1793;width:211;height:150" coordorigin="6225,1793" coordsize="211,150" path="m6417,1795l6405,1799,6388,1799,6429,1799,6423,1796,6417,1795e" filled="t" fillcolor="#50535C" stroked="f">
                <v:path arrowok="t"/>
                <v:fill/>
              </v:shape>
            </v:group>
            <v:group style="position:absolute;left:5939;top:1796;width:200;height:151" coordorigin="5939,1796" coordsize="200,151">
              <v:shape style="position:absolute;left:5939;top:1796;width:200;height:151" coordorigin="5939,1796" coordsize="200,151" path="m5991,1945l5970,1945,5981,1947,5985,1947,5991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5969,1945l5955,1945,5965,1946,5969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6077,1796l6069,1798,6065,1802,6057,1812,6053,1817,6046,1824,6020,1850,6006,1865,5992,1880,5978,1897,5964,1912,5949,1925,5947,1927,5945,1929,5939,1937,5941,1944,5942,1944,5952,1946,5955,1945,5969,1945,5970,1945,5991,1945,5997,1944,6003,1942,6017,1942,6018,1942,6020,1940,6022,1929,6038,1914,6083,1869,6117,1831,6124,1824,6133,1817,6135,1816,6141,1808,6139,1803,6085,1803,6084,1802,6081,1802,6077,1796e" filled="t" fillcolor="#50535C" stroked="f">
                <v:path arrowok="t"/>
                <v:fill/>
              </v:shape>
              <v:shape style="position:absolute;left:5939;top:1796;width:200;height:151" coordorigin="5939,1796" coordsize="200,151" path="m6017,1942l6003,1942,6012,1944,6014,1944,6017,1942e" filled="t" fillcolor="#50535C" stroked="f">
                <v:path arrowok="t"/>
                <v:fill/>
              </v:shape>
              <v:shape style="position:absolute;left:5939;top:1796;width:200;height:151" coordorigin="5939,1796" coordsize="200,151" path="m6125,1796l6097,1799,6085,1803,6139,1803,6138,1797,6125,1796e" filled="t" fillcolor="#50535C" stroked="f">
                <v:path arrowok="t"/>
                <v:fill/>
              </v:shape>
            </v:group>
            <v:group style="position:absolute;left:6371;top:1795;width:204;height:146" coordorigin="6371,1795" coordsize="204,146">
              <v:shape style="position:absolute;left:6371;top:1795;width:204;height:146" coordorigin="6371,1795" coordsize="204,146" path="m6508,1795l6505,1796,6501,1800,6473,1829,6458,1844,6442,1860,6428,1874,6414,1888,6404,1898,6396,1907,6382,1919,6378,1922,6371,1929,6371,1932,6376,1939,6379,1941,6389,1940,6397,1940,6412,1937,6432,1937,6435,1936,6437,1935,6449,1935,6451,1934,6457,1927,6457,1927,6465,1919,6473,1912,6484,1901,6508,1874,6526,1857,6540,1843,6555,1829,6570,1817,6575,1813,6576,1807,6569,1800,6568,1800,6516,1800,6508,1795e" filled="t" fillcolor="#50535C" stroked="f">
                <v:path arrowok="t"/>
                <v:fill/>
              </v:shape>
              <v:shape style="position:absolute;left:6371;top:1795;width:204;height:146" coordorigin="6371,1795" coordsize="204,146" path="m6397,1940l6389,1940,6395,1941,6397,1940e" filled="t" fillcolor="#50535C" stroked="f">
                <v:path arrowok="t"/>
                <v:fill/>
              </v:shape>
              <v:shape style="position:absolute;left:6371;top:1795;width:204;height:146" coordorigin="6371,1795" coordsize="204,146" path="m6432,1937l6412,1937,6424,1939,6432,1937e" filled="t" fillcolor="#50535C" stroked="f">
                <v:path arrowok="t"/>
                <v:fill/>
              </v:shape>
              <v:shape style="position:absolute;left:6371;top:1795;width:204;height:146" coordorigin="6371,1795" coordsize="204,146" path="m6449,1935l6437,1935,6445,1938,6449,1935e" filled="t" fillcolor="#50535C" stroked="f">
                <v:path arrowok="t"/>
                <v:fill/>
              </v:shape>
              <v:shape style="position:absolute;left:6371;top:1795;width:204;height:146" coordorigin="6371,1795" coordsize="204,146" path="m6565,1797l6552,1798,6541,1798,6523,1798,6516,1800,6568,1800,6567,1799,6566,1798,6541,1798,6566,1798,6565,1797e" filled="t" fillcolor="#50535C" stroked="f">
                <v:path arrowok="t"/>
                <v:fill/>
              </v:shape>
            </v:group>
            <v:group style="position:absolute;left:5797;top:1796;width:202;height:151" coordorigin="5797,1796" coordsize="202,151">
              <v:shape style="position:absolute;left:5797;top:1796;width:202;height:151" coordorigin="5797,1796" coordsize="202,151" path="m5931,1796l5931,1796,5922,1804,5919,1808,5915,1813,5862,1870,5850,1883,5831,1902,5800,1931,5798,1934,5797,1939,5798,1942,5804,1945,5808,1947,5811,1944,5813,1942,5815,1940,5857,1937,5863,1937,5868,1937,5880,1937,5884,1934,5891,1924,5895,1918,5922,1890,5936,1875,5952,1859,5966,1844,5980,1830,5995,1817,5996,1816,5998,1815,5999,1812,5999,1810,5998,1805,5948,1805,5943,1804,5931,1796e" filled="t" fillcolor="#50535C" stroked="f">
                <v:path arrowok="t"/>
                <v:fill/>
              </v:shape>
              <v:shape style="position:absolute;left:5797;top:1796;width:202;height:151" coordorigin="5797,1796" coordsize="202,151" path="m5863,1937l5857,1937,5857,1938,5863,1937e" filled="t" fillcolor="#50535C" stroked="f">
                <v:path arrowok="t"/>
                <v:fill/>
              </v:shape>
              <v:shape style="position:absolute;left:5797;top:1796;width:202;height:151" coordorigin="5797,1796" coordsize="202,151" path="m5992,1798l5975,1802,5964,1803,5948,1805,5998,1805,5997,1801,5992,1798e" filled="t" fillcolor="#50535C" stroked="f">
                <v:path arrowok="t"/>
                <v:fill/>
              </v:shape>
            </v:group>
            <v:group style="position:absolute;left:5225;top:1795;width:200;height:149" coordorigin="5225,1795" coordsize="200,149">
              <v:shape style="position:absolute;left:5225;top:1795;width:200;height:149" coordorigin="5225,1795" coordsize="200,149" path="m5355,1797l5352,1798,5348,1803,5346,1804,5302,1853,5290,1865,5272,1884,5238,1919,5231,1926,5225,1935,5233,1943,5242,1944,5260,1938,5270,1935,5308,1935,5312,1928,5314,1926,5361,1878,5390,1844,5404,1829,5419,1816,5425,1811,5425,1806,5420,1802,5368,1802,5355,179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5,1937l5290,1937,5301,1938,5305,193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8,1935l5270,1935,5286,1937,5305,1937,5307,1937,5308,1935e" filled="t" fillcolor="#50535C" stroked="f">
                <v:path arrowok="t"/>
                <v:fill/>
              </v:shape>
              <v:shape style="position:absolute;left:5225;top:1795;width:200;height:149" coordorigin="5225,1795" coordsize="200,149" path="m5412,1795l5394,1798,5368,1802,5420,1802,5416,1797,5412,1795e" filled="t" fillcolor="#50535C" stroked="f">
                <v:path arrowok="t"/>
                <v:fill/>
              </v:shape>
            </v:group>
            <v:group style="position:absolute;left:5371;top:1798;width:198;height:147" coordorigin="5371,1798" coordsize="198,147">
              <v:shape style="position:absolute;left:5371;top:1798;width:198;height:147" coordorigin="5371,1798" coordsize="198,147" path="m5501,1798l5500,1798,5489,1808,5472,1828,5458,1842,5444,1856,5435,1865,5425,1873,5414,1886,5412,1889,5403,1899,5374,1931,5372,1932,5371,1936,5371,1939,5374,1944,5381,1945,5386,1942,5387,1941,5395,1939,5419,1936,5448,1936,5448,1936,5453,1932,5477,1906,5495,1889,5507,1876,5537,1843,5551,1828,5565,1814,5569,1811,5568,1805,5563,1802,5521,1802,5511,1801,5501,1798e" filled="t" fillcolor="#50535C" stroked="f">
                <v:path arrowok="t"/>
                <v:fill/>
              </v:shape>
              <v:shape style="position:absolute;left:5371;top:1798;width:198;height:147" coordorigin="5371,1798" coordsize="198,147" path="m5448,1936l5419,1936,5437,1937,5444,1939,5448,1936e" filled="t" fillcolor="#50535C" stroked="f">
                <v:path arrowok="t"/>
                <v:fill/>
              </v:shape>
              <v:shape style="position:absolute;left:5371;top:1798;width:198;height:147" coordorigin="5371,1798" coordsize="198,147" path="m5538,1799l5521,1802,5563,1802,5560,1800,5559,1799,5545,1799,5538,1799e" filled="t" fillcolor="#50535C" stroked="f">
                <v:path arrowok="t"/>
                <v:fill/>
              </v:shape>
              <v:shape style="position:absolute;left:5371;top:1798;width:198;height:147" coordorigin="5371,1798" coordsize="198,147" path="m5556,1798l5545,1799,5559,1799,5556,1798e" filled="t" fillcolor="#50535C" stroked="f">
                <v:path arrowok="t"/>
                <v:fill/>
              </v:shape>
            </v:group>
            <v:group style="position:absolute;left:5516;top:1798;width:199;height:149" coordorigin="5516,1798" coordsize="199,149">
              <v:shape style="position:absolute;left:5516;top:1798;width:199;height:149" coordorigin="5516,1798" coordsize="199,149" path="m5644,1798l5640,1802,5637,1805,5615,1828,5571,1876,5555,1892,5526,1925,5522,1928,5517,1934,5516,1939,5521,1945,5528,1948,5536,1941,5552,1939,5559,1939,5569,1937,5586,1937,5595,1937,5597,1936,5602,1929,5606,1923,5616,1912,5643,1883,5649,1877,5654,1870,5667,1856,5674,1849,5691,1832,5699,1822,5711,1815,5712,1813,5714,1811,5715,1809,5713,1804,5713,1804,5663,1804,5654,1803,5644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597,1936e" filled="t" fillcolor="#50535C" stroked="f">
                <v:path arrowok="t"/>
                <v:fill/>
              </v:shape>
              <v:shape style="position:absolute;left:5516;top:1798;width:199;height:149" coordorigin="5516,1798" coordsize="199,149" path="m5676,1800l5663,1804,5713,1804,5712,1803,5695,1803,5690,1801,5680,1801,5676,1800e" filled="t" fillcolor="#50535C" stroked="f">
                <v:path arrowok="t"/>
                <v:fill/>
              </v:shape>
              <v:shape style="position:absolute;left:5516;top:1798;width:199;height:149" coordorigin="5516,1798" coordsize="199,149" path="m5701,1798l5695,1803,5712,1803,5710,1801,5703,1799,5701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689,1801l5680,1801,5690,1801,5689,1801e" filled="t" fillcolor="#50535C" stroked="f">
                <v:path arrowok="t"/>
                <v:fill/>
              </v:shape>
            </v:group>
            <v:group style="position:absolute;left:6514;top:1798;width:194;height:144" coordorigin="6514,1798" coordsize="194,144">
              <v:shape style="position:absolute;left:6514;top:1798;width:194;height:144" coordorigin="6514,1798" coordsize="194,144" path="m6586,1940l6571,1940,6582,1942,6584,1941,6586,1940e" filled="t" fillcolor="#50535C" stroked="f">
                <v:path arrowok="t"/>
                <v:fill/>
              </v:shape>
              <v:shape style="position:absolute;left:6514;top:1798;width:194;height:144" coordorigin="6514,1798" coordsize="194,144" path="m6560,1941l6533,1941,6536,1941,6543,1942,6546,1942,6560,1941e" filled="t" fillcolor="#50535C" stroked="f">
                <v:path arrowok="t"/>
                <v:fill/>
              </v:shape>
              <v:shape style="position:absolute;left:6514;top:1798;width:194;height:144" coordorigin="6514,1798" coordsize="194,144" path="m6643,1798l6640,1800,6631,1810,6625,1816,6574,1872,6526,1918,6515,1928,6515,1929,6514,1931,6517,1938,6522,1941,6533,1941,6560,1941,6571,1940,6586,1940,6595,1930,6643,1881,6651,1871,6665,1857,6679,1843,6693,1829,6709,1816,6709,1804,6707,1802,6678,1802,6673,1801,6655,1801,6651,1801,6643,1798e" filled="t" fillcolor="#50535C" stroked="f">
                <v:path arrowok="t"/>
                <v:fill/>
              </v:shape>
              <v:shape style="position:absolute;left:6514;top:1798;width:194;height:144" coordorigin="6514,1798" coordsize="194,144" path="m6690,1799l6678,1802,6707,1802,6705,1800,6692,1799,6690,1799e" filled="t" fillcolor="#50535C" stroked="f">
                <v:path arrowok="t"/>
                <v:fill/>
              </v:shape>
              <v:shape style="position:absolute;left:6514;top:1798;width:194;height:144" coordorigin="6514,1798" coordsize="194,144" path="m6668,1800l6655,1801,6673,1801,6668,1800e" filled="t" fillcolor="#50535C" stroked="f">
                <v:path arrowok="t"/>
                <v:fill/>
              </v:shape>
            </v:group>
            <v:group style="position:absolute;left:4787;top:1802;width:206;height:144" coordorigin="4787,1802" coordsize="206,144">
              <v:shape style="position:absolute;left:4787;top:1802;width:206;height:144" coordorigin="4787,1802" coordsize="206,144" path="m4919,1802l4915,1805,4910,1807,4902,1818,4896,1824,4867,1852,4854,1868,4847,1877,4840,1886,4828,1894,4826,1896,4821,1902,4818,1906,4807,1918,4799,1926,4787,1939,4788,1944,4800,1946,4806,1946,4820,1945,4828,1943,4845,1940,4852,1939,4882,1939,4887,1934,4890,1929,4897,1921,4908,1908,4924,1891,4937,1876,4980,1826,4984,1822,4993,1812,4992,1808,4935,1808,4928,1807,4925,1804,4922,1802,4921,1802,4919,1802e" filled="t" fillcolor="#50535C" stroked="f">
                <v:path arrowok="t"/>
                <v:fill/>
              </v:shape>
              <v:shape style="position:absolute;left:4787;top:1802;width:206;height:144" coordorigin="4787,1802" coordsize="206,144" path="m4882,1939l4852,1939,4866,1944,4871,1944,4879,1941,4881,1940,4882,1939e" filled="t" fillcolor="#50535C" stroked="f">
                <v:path arrowok="t"/>
                <v:fill/>
              </v:shape>
              <v:shape style="position:absolute;left:4787;top:1802;width:206;height:144" coordorigin="4787,1802" coordsize="206,144" path="m4977,1803l4969,1805,4965,1805,4950,1807,4940,1807,4935,1808,4992,1808,4992,1807,4981,1804,4977,1803e" filled="t" fillcolor="#50535C" stroked="f">
                <v:path arrowok="t"/>
                <v:fill/>
              </v:shape>
              <v:shape style="position:absolute;left:4787;top:1802;width:206;height:144" coordorigin="4787,1802" coordsize="206,144" path="m4922,1802l4921,1802,4922,1802e" filled="t" fillcolor="#50535C" stroked="f">
                <v:path arrowok="t"/>
                <v:fill/>
              </v:shape>
            </v:group>
            <v:group style="position:absolute;left:4937;top:1799;width:202;height:153" coordorigin="4937,1799" coordsize="202,153">
              <v:shape style="position:absolute;left:4937;top:1799;width:203;height:153" coordorigin="4937,1799" coordsize="203,153" path="m5070,1800l5067,1802,5058,1809,5044,1823,5013,1852,5011,1854,4979,1890,4965,1907,4953,1923,4939,1938,4937,1940,4937,1942,4940,1951,4943,1952,4950,1951,4952,1950,4955,1950,4974,1947,4994,1946,4997,1946,5013,1946,5017,1939,5019,1936,5028,1927,5034,1921,5047,1907,5052,1900,5060,1893,5074,1879,5087,1863,5099,1847,5112,1832,5118,1826,5125,1820,5139,1810,5138,1803,5134,1802,5112,1802,5111,1802,5093,1802,5087,1801,5081,1801,5070,1800e" filled="t" fillcolor="#50535C" stroked="f">
                <v:path arrowok="t"/>
                <v:fill/>
              </v:shape>
              <v:shape style="position:absolute;left:4937;top:1799;width:203;height:153" coordorigin="4937,1799" coordsize="203,153" path="m5013,1946l4997,1946,5000,1947,5010,1949,5010,1949,5013,1946e" filled="t" fillcolor="#50535C" stroked="f">
                <v:path arrowok="t"/>
                <v:fill/>
              </v:shape>
              <v:shape style="position:absolute;left:4937;top:1799;width:203;height:153" coordorigin="4937,1799" coordsize="203,153" path="m5125,1799l5117,1802,5112,1802,5134,1802,5128,1799,5125,1799e" filled="t" fillcolor="#50535C" stroked="f">
                <v:path arrowok="t"/>
                <v:fill/>
              </v:shape>
              <v:shape style="position:absolute;left:4937;top:1799;width:203;height:153" coordorigin="4937,1799" coordsize="203,153" path="m5101,1801l5097,1801,5093,1801,5093,1802,5111,1802,5101,1801e" filled="t" fillcolor="#50535C" stroked="f">
                <v:path arrowok="t"/>
                <v:fill/>
              </v:shape>
            </v:group>
            <v:group style="position:absolute;left:5079;top:1800;width:190;height:146" coordorigin="5079,1800" coordsize="190,146">
              <v:shape style="position:absolute;left:5079;top:1800;width:190;height:146" coordorigin="5079,1800" coordsize="190,146" path="m5204,1802l5201,1804,5099,1911,5092,1920,5083,1928,5083,1929,5079,1934,5080,1940,5089,1944,5093,1945,5107,1943,5118,1942,5134,1939,5141,1939,5158,1939,5162,1932,5166,1926,5174,1918,5187,1904,5202,1888,5213,1876,5230,1857,5243,1841,5268,1810,5267,1808,5266,1807,5221,1807,5204,1802e" filled="t" fillcolor="#50535C" stroked="f">
                <v:path arrowok="t"/>
                <v:fill/>
              </v:shape>
              <v:shape style="position:absolute;left:5079;top:1800;width:190;height:146" coordorigin="5079,1800" coordsize="190,146" path="m5158,1939l5141,1939,5151,1944,5155,1942,5158,1939e" filled="t" fillcolor="#50535C" stroked="f">
                <v:path arrowok="t"/>
                <v:fill/>
              </v:shape>
              <v:shape style="position:absolute;left:5079;top:1800;width:190;height:146" coordorigin="5079,1800" coordsize="190,146" path="m5252,1800l5233,1804,5221,1807,5266,1807,5266,1804,5257,1802,5252,1800e" filled="t" fillcolor="#50535C" stroked="f">
                <v:path arrowok="t"/>
                <v:fill/>
              </v:shape>
            </v:group>
            <v:group style="position:absolute;left:4651;top:1803;width:196;height:143" coordorigin="4651,1803" coordsize="196,143">
              <v:shape style="position:absolute;left:4651;top:1803;width:196;height:143" coordorigin="4651,1803" coordsize="196,143" path="m4783,1803l4780,1805,4777,1808,4719,1866,4692,1894,4678,1909,4670,1916,4664,1925,4651,1934,4653,1940,4664,1945,4671,1946,4681,1943,4685,1942,4695,1940,4703,1937,4729,1937,4731,1935,4732,1933,4752,1910,4767,1893,4779,1881,4797,1863,4847,1810,4845,1809,4844,1807,4824,1807,4817,1806,4801,1805,4792,1804,4783,1803e" filled="t" fillcolor="#50535C" stroked="f">
                <v:path arrowok="t"/>
                <v:fill/>
              </v:shape>
              <v:shape style="position:absolute;left:4651;top:1803;width:196;height:143" coordorigin="4651,1803" coordsize="196,143" path="m4729,1937l4703,1937,4718,1945,4724,1941,4729,1937e" filled="t" fillcolor="#50535C" stroked="f">
                <v:path arrowok="t"/>
                <v:fill/>
              </v:shape>
              <v:shape style="position:absolute;left:4651;top:1803;width:196;height:143" coordorigin="4651,1803" coordsize="196,143" path="m4834,1805l4824,1807,4844,1807,4843,1806,4838,1805,4834,1805e" filled="t" fillcolor="#50535C" stroked="f">
                <v:path arrowok="t"/>
                <v:fill/>
              </v:shape>
            </v:group>
            <v:group style="position:absolute;left:3646;top:1797;width:208;height:154" coordorigin="3646,1797" coordsize="208,154">
              <v:shape style="position:absolute;left:3646;top:1797;width:208;height:154" coordorigin="3646,1797" coordsize="208,154" path="m3783,1797l3780,1799,3778,1802,3770,1810,3759,1822,3745,1837,3726,1855,3698,1883,3692,1888,3687,1895,3673,1909,3659,1924,3646,1938,3646,1941,3650,1950,3653,1951,3663,1946,3665,1945,3674,1944,3681,1944,3699,1941,3735,1941,3740,1936,3743,1933,3752,1924,3792,1879,3805,1863,3819,1848,3832,1833,3847,1820,3854,1814,3853,1810,3848,1805,3793,1805,3790,1803,3786,1799,3785,1798,3783,1797e" filled="t" fillcolor="#50535C" stroked="f">
                <v:path arrowok="t"/>
                <v:fill/>
              </v:shape>
              <v:shape style="position:absolute;left:3646;top:1797;width:208;height:154" coordorigin="3646,1797" coordsize="208,154" path="m3735,1941l3699,1941,3711,1942,3728,1945,3733,1944,3735,1941e" filled="t" fillcolor="#50535C" stroked="f">
                <v:path arrowok="t"/>
                <v:fill/>
              </v:shape>
              <v:shape style="position:absolute;left:3646;top:1797;width:208;height:154" coordorigin="3646,1797" coordsize="208,154" path="m3681,1944l3674,1944,3680,1944,3681,1944e" filled="t" fillcolor="#50535C" stroked="f">
                <v:path arrowok="t"/>
                <v:fill/>
              </v:shape>
              <v:shape style="position:absolute;left:3646;top:1797;width:208;height:154" coordorigin="3646,1797" coordsize="208,154" path="m3822,1801l3809,1802,3803,1804,3793,1805,3848,1805,3847,1804,3827,1804,3822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37,1801l3827,1804,3847,1804,3845,1802,3841,1802,3837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45,1801l3841,1802,3845,1802e" filled="t" fillcolor="#50535C" stroked="f">
                <v:path arrowok="t"/>
                <v:fill/>
              </v:shape>
            </v:group>
            <v:group style="position:absolute;left:4073;top:1795;width:210;height:152" coordorigin="4073,1795" coordsize="210,152">
              <v:shape style="position:absolute;left:4073;top:1795;width:210;height:152" coordorigin="4073,1795" coordsize="210,152" path="m4212,1795l4209,1796,4187,1818,4169,1837,4157,1851,4143,1865,4127,1882,4113,1896,4098,1909,4084,1923,4081,1926,4078,1928,4073,1933,4073,1936,4077,1944,4081,1946,4091,1944,4117,1944,4122,1942,4128,1941,4150,1941,4150,1941,4160,1931,4174,1916,4189,1903,4191,1901,4192,1899,4202,1889,4210,1880,4220,1870,4234,1856,4279,1813,4281,1811,4282,1809,4280,1801,4227,1801,4221,1800,4212,1795e" filled="t" fillcolor="#50535C" stroked="f">
                <v:path arrowok="t"/>
                <v:fill/>
              </v:shape>
              <v:shape style="position:absolute;left:4073;top:1795;width:210;height:152" coordorigin="4073,1795" coordsize="210,152" path="m4117,1944l4091,1944,4096,1945,4106,1945,4112,1946,4117,1944e" filled="t" fillcolor="#50535C" stroked="f">
                <v:path arrowok="t"/>
                <v:fill/>
              </v:shape>
              <v:shape style="position:absolute;left:4073;top:1795;width:210;height:152" coordorigin="4073,1795" coordsize="210,152" path="m4150,1941l4128,1941,4137,1941,4141,1944,4145,1945,4148,1943,4150,1941e" filled="t" fillcolor="#50535C" stroked="f">
                <v:path arrowok="t"/>
                <v:fill/>
              </v:shape>
              <v:shape style="position:absolute;left:4073;top:1795;width:210;height:152" coordorigin="4073,1795" coordsize="210,152" path="m4235,1799l4233,1799,4227,1801,4280,1801,4280,1801,4247,1801,4235,1799e" filled="t" fillcolor="#50535C" stroked="f">
                <v:path arrowok="t"/>
                <v:fill/>
              </v:shape>
              <v:shape style="position:absolute;left:4073;top:1795;width:210;height:152" coordorigin="4073,1795" coordsize="210,152" path="m4278,1797l4257,1798,4247,1801,4280,1801,4279,1797,4278,1797e" filled="t" fillcolor="#50535C" stroked="f">
                <v:path arrowok="t"/>
                <v:fill/>
              </v:shape>
            </v:group>
            <v:group style="position:absolute;left:4219;top:1793;width:211;height:150" coordorigin="4219,1793" coordsize="211,150">
              <v:shape style="position:absolute;left:4219;top:1793;width:211;height:150" coordorigin="4219,1793" coordsize="211,150" path="m4359,1793l4350,1802,4342,1810,4327,1827,4285,1868,4271,1882,4264,1889,4256,1897,4245,1904,4243,1907,4232,1917,4226,1923,4224,1926,4219,1932,4219,1936,4224,1942,4228,1943,4235,1939,4238,1938,4283,1937,4299,1937,4312,1924,4342,1895,4344,1893,4349,1889,4361,1878,4375,1864,4407,1832,4421,1818,4427,1812,4430,1807,4424,1799,4383,1799,4376,1799,4369,1799,4359,1793e" filled="t" fillcolor="#50535C" stroked="f">
                <v:path arrowok="t"/>
                <v:fill/>
              </v:shape>
              <v:shape style="position:absolute;left:4219;top:1793;width:211;height:150" coordorigin="4219,1793" coordsize="211,150" path="m4299,1937l4283,1937,4284,1938,4293,1942,4298,1938,4299,1937e" filled="t" fillcolor="#50535C" stroked="f">
                <v:path arrowok="t"/>
                <v:fill/>
              </v:shape>
              <v:shape style="position:absolute;left:4219;top:1793;width:211;height:150" coordorigin="4219,1793" coordsize="211,150" path="m4411,1795l4400,1799,4383,1799,4424,1799,4417,1796,4411,1795e" filled="t" fillcolor="#50535C" stroked="f">
                <v:path arrowok="t"/>
                <v:fill/>
              </v:shape>
            </v:group>
            <v:group style="position:absolute;left:3933;top:1796;width:200;height:151" coordorigin="3933,1796" coordsize="200,151">
              <v:shape style="position:absolute;left:3933;top:1796;width:200;height:151" coordorigin="3933,1796" coordsize="200,151" path="m3985,1945l3965,1945,3975,1947,3980,1947,3985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3964,1945l3950,1945,3959,1946,3964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4071,1796l4064,1798,4060,1802,4052,1812,4047,1817,4041,1824,4014,1850,4001,1865,3987,1880,3972,1897,3958,1912,3944,1925,3942,1927,3939,1929,3933,1937,3936,1944,3936,1944,3946,1946,3950,1945,3964,1945,3965,1945,3985,1945,3991,1944,3997,1942,4011,1942,4012,1942,4015,1940,4017,1929,4033,1914,4078,1869,4111,1831,4118,1824,4128,1817,4129,1816,4135,1808,4134,1803,4080,1803,4078,1802,4076,1802,4071,1796e" filled="t" fillcolor="#50535C" stroked="f">
                <v:path arrowok="t"/>
                <v:fill/>
              </v:shape>
              <v:shape style="position:absolute;left:3933;top:1796;width:200;height:151" coordorigin="3933,1796" coordsize="200,151" path="m4011,1942l3997,1942,4006,1944,4009,1944,4011,1942e" filled="t" fillcolor="#50535C" stroked="f">
                <v:path arrowok="t"/>
                <v:fill/>
              </v:shape>
              <v:shape style="position:absolute;left:3933;top:1796;width:200;height:151" coordorigin="3933,1796" coordsize="200,151" path="m4119,1796l4092,1799,4080,1803,4134,1803,4132,1797,4119,1796e" filled="t" fillcolor="#50535C" stroked="f">
                <v:path arrowok="t"/>
                <v:fill/>
              </v:shape>
            </v:group>
            <v:group style="position:absolute;left:4366;top:1795;width:204;height:146" coordorigin="4366,1795" coordsize="204,146">
              <v:shape style="position:absolute;left:4366;top:1795;width:204;height:146" coordorigin="4366,1795" coordsize="204,146" path="m4502,1795l4500,1796,4496,1800,4467,1829,4453,1844,4437,1860,4422,1874,4408,1888,4399,1898,4390,1907,4376,1919,4373,1922,4366,1929,4366,1932,4371,1939,4374,1941,4384,1940,4392,1940,4407,1937,4426,1937,4430,1936,4431,1935,4444,1935,4446,1934,4451,1927,4452,1927,4460,1919,4468,1912,4478,1901,4503,1874,4520,1857,4534,1843,4549,1829,4565,1817,4570,1813,4570,1807,4563,1800,4562,1800,4511,1800,4502,1795e" filled="t" fillcolor="#50535C" stroked="f">
                <v:path arrowok="t"/>
                <v:fill/>
              </v:shape>
              <v:shape style="position:absolute;left:4366;top:1795;width:204;height:146" coordorigin="4366,1795" coordsize="204,146" path="m4392,1940l4384,1940,4390,1941,4392,1940e" filled="t" fillcolor="#50535C" stroked="f">
                <v:path arrowok="t"/>
                <v:fill/>
              </v:shape>
              <v:shape style="position:absolute;left:4366;top:1795;width:204;height:146" coordorigin="4366,1795" coordsize="204,146" path="m4426,1937l4407,1937,4419,1939,4426,1937e" filled="t" fillcolor="#50535C" stroked="f">
                <v:path arrowok="t"/>
                <v:fill/>
              </v:shape>
              <v:shape style="position:absolute;left:4366;top:1795;width:204;height:146" coordorigin="4366,1795" coordsize="204,146" path="m4444,1935l4431,1935,4440,1938,4444,1935e" filled="t" fillcolor="#50535C" stroked="f">
                <v:path arrowok="t"/>
                <v:fill/>
              </v:shape>
              <v:shape style="position:absolute;left:4366;top:1795;width:204;height:146" coordorigin="4366,1795" coordsize="204,146" path="m4559,1797l4547,1798,4536,1798,4518,1798,4511,1800,4562,1800,4561,1799,4561,1798,4536,1798,4561,1798,4559,1797e" filled="t" fillcolor="#50535C" stroked="f">
                <v:path arrowok="t"/>
                <v:fill/>
              </v:shape>
            </v:group>
            <v:group style="position:absolute;left:3791;top:1796;width:202;height:151" coordorigin="3791,1796" coordsize="202,151">
              <v:shape style="position:absolute;left:3791;top:1796;width:202;height:151" coordorigin="3791,1796" coordsize="202,151" path="m3926,1796l3926,1796,3916,1804,3914,1808,3909,1813,3856,1870,3844,1883,3825,1902,3794,1931,3793,1934,3791,1939,3792,1942,3799,1945,3802,1947,3806,1944,3808,1942,3810,1940,3851,1937,3858,1937,3863,1937,3875,1937,3878,1934,3885,1924,3890,1918,3917,1890,3931,1875,3946,1859,3960,1844,3974,1830,3990,1817,3991,1816,3992,1815,3993,1812,3994,1810,3993,1805,3943,1805,3938,1804,3926,1796e" filled="t" fillcolor="#50535C" stroked="f">
                <v:path arrowok="t"/>
                <v:fill/>
              </v:shape>
              <v:shape style="position:absolute;left:3791;top:1796;width:202;height:151" coordorigin="3791,1796" coordsize="202,151" path="m3858,1937l3851,1937,3851,1938,3858,1937e" filled="t" fillcolor="#50535C" stroked="f">
                <v:path arrowok="t"/>
                <v:fill/>
              </v:shape>
              <v:shape style="position:absolute;left:3791;top:1796;width:202;height:151" coordorigin="3791,1796" coordsize="202,151" path="m3987,1798l3969,1802,3959,1803,3943,1805,3993,1805,3992,1801,3987,1798e" filled="t" fillcolor="#50535C" stroked="f">
                <v:path arrowok="t"/>
                <v:fill/>
              </v:shape>
            </v:group>
            <v:group style="position:absolute;left:3220;top:1795;width:200;height:149" coordorigin="3220,1795" coordsize="200,149">
              <v:shape style="position:absolute;left:3220;top:1795;width:200;height:149" coordorigin="3220,1795" coordsize="200,149" path="m3349,1797l3346,1798,3342,1803,3341,1804,3296,1853,3284,1865,3267,1884,3232,1919,3225,1926,3220,1935,3227,1943,3236,1944,3255,1938,3265,1935,3303,1935,3306,1928,3308,1926,3356,1878,3385,1844,3399,1829,3413,1816,3419,1811,3419,1806,3415,1802,3363,1802,3349,1797e" filled="t" fillcolor="#50535C" stroked="f">
                <v:path arrowok="t"/>
                <v:fill/>
              </v:shape>
              <v:shape style="position:absolute;left:3220;top:1795;width:200;height:149" coordorigin="3220,1795" coordsize="200,149" path="m3299,1937l3285,1937,3296,1938,3299,1937e" filled="t" fillcolor="#50535C" stroked="f">
                <v:path arrowok="t"/>
                <v:fill/>
              </v:shape>
              <v:shape style="position:absolute;left:3220;top:1795;width:200;height:149" coordorigin="3220,1795" coordsize="200,149" path="m3303,1935l3265,1935,3280,1937,3299,1937,3302,1937,3303,1935e" filled="t" fillcolor="#50535C" stroked="f">
                <v:path arrowok="t"/>
                <v:fill/>
              </v:shape>
              <v:shape style="position:absolute;left:3220;top:1795;width:200;height:149" coordorigin="3220,1795" coordsize="200,149" path="m3406,1795l3388,1798,3363,1802,3415,1802,3410,1797,3406,1795e" filled="t" fillcolor="#50535C" stroked="f">
                <v:path arrowok="t"/>
                <v:fill/>
              </v:shape>
            </v:group>
            <v:group style="position:absolute;left:3365;top:1798;width:198;height:147" coordorigin="3365,1798" coordsize="198,147">
              <v:shape style="position:absolute;left:3365;top:1798;width:198;height:147" coordorigin="3365,1798" coordsize="198,147" path="m3495,1798l3494,1798,3484,1808,3466,1828,3452,1842,3438,1856,3429,1865,3420,1873,3409,1886,3407,1889,3397,1899,3369,1931,3367,1932,3365,1936,3365,1939,3368,1944,3375,1945,3380,1942,3382,1941,3390,1939,3413,1936,3442,1936,3442,1936,3447,1932,3472,1906,3490,1889,3502,1876,3532,1843,3545,1828,3559,1814,3563,1811,3563,1805,3557,1802,3515,1802,3505,1801,3495,1798e" filled="t" fillcolor="#50535C" stroked="f">
                <v:path arrowok="t"/>
                <v:fill/>
              </v:shape>
              <v:shape style="position:absolute;left:3365;top:1798;width:198;height:147" coordorigin="3365,1798" coordsize="198,147" path="m3442,1936l3413,1936,3432,1937,3438,1939,3442,1936e" filled="t" fillcolor="#50535C" stroked="f">
                <v:path arrowok="t"/>
                <v:fill/>
              </v:shape>
              <v:shape style="position:absolute;left:3365;top:1798;width:198;height:147" coordorigin="3365,1798" coordsize="198,147" path="m3533,1799l3515,1802,3557,1802,3555,1800,3553,1799,3540,1799,3533,1799e" filled="t" fillcolor="#50535C" stroked="f">
                <v:path arrowok="t"/>
                <v:fill/>
              </v:shape>
              <v:shape style="position:absolute;left:3365;top:1798;width:198;height:147" coordorigin="3365,1798" coordsize="198,147" path="m3551,1798l3540,1799,3553,1799,3551,1798e" filled="t" fillcolor="#50535C" stroked="f">
                <v:path arrowok="t"/>
                <v:fill/>
              </v:shape>
            </v:group>
            <v:group style="position:absolute;left:3511;top:1798;width:199;height:149" coordorigin="3511,1798" coordsize="199,149">
              <v:shape style="position:absolute;left:3511;top:1798;width:199;height:149" coordorigin="3511,1798" coordsize="199,149" path="m3639,1798l3635,1802,3631,1805,3609,1828,3565,1876,3550,1892,3520,1925,3517,1928,3511,1934,3511,1939,3515,1945,3523,1948,3530,1941,3546,1939,3553,1939,3564,1937,3581,1937,3590,1937,3591,1936,3596,1929,3600,1923,3610,1912,3638,1883,3644,1877,3649,1870,3662,1856,3669,1849,3686,1832,3694,1822,3705,1815,3707,1813,3708,1811,3710,1809,3708,1804,3707,1804,3658,1804,3649,1803,3639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591,1936e" filled="t" fillcolor="#50535C" stroked="f">
                <v:path arrowok="t"/>
                <v:fill/>
              </v:shape>
              <v:shape style="position:absolute;left:3511;top:1798;width:199;height:149" coordorigin="3511,1798" coordsize="199,149" path="m3671,1800l3658,1804,3707,1804,3706,1803,3689,1803,3684,1801,3675,1801,3671,1800e" filled="t" fillcolor="#50535C" stroked="f">
                <v:path arrowok="t"/>
                <v:fill/>
              </v:shape>
              <v:shape style="position:absolute;left:3511;top:1798;width:199;height:149" coordorigin="3511,1798" coordsize="199,149" path="m3695,1798l3689,1803,3706,1803,3704,1801,3698,1799,3695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684,1801l3675,1801,3684,1801,3684,1801e" filled="t" fillcolor="#50535C" stroked="f">
                <v:path arrowok="t"/>
                <v:fill/>
              </v:shape>
            </v:group>
            <v:group style="position:absolute;left:4508;top:1798;width:194;height:144" coordorigin="4508,1798" coordsize="194,144">
              <v:shape style="position:absolute;left:4508;top:1798;width:194;height:144" coordorigin="4508,1798" coordsize="194,144" path="m4581,1940l4566,1940,4577,1942,4579,1941,4581,1940e" filled="t" fillcolor="#50535C" stroked="f">
                <v:path arrowok="t"/>
                <v:fill/>
              </v:shape>
              <v:shape style="position:absolute;left:4508;top:1798;width:194;height:144" coordorigin="4508,1798" coordsize="194,144" path="m4554,1941l4527,1941,4531,1941,4537,1942,4541,1942,4554,1941e" filled="t" fillcolor="#50535C" stroked="f">
                <v:path arrowok="t"/>
                <v:fill/>
              </v:shape>
              <v:shape style="position:absolute;left:4508;top:1798;width:194;height:144" coordorigin="4508,1798" coordsize="194,144" path="m4638,1798l4635,1800,4626,1810,4620,1816,4568,1872,4521,1918,4510,1928,4509,1929,4508,1931,4512,1938,4516,1941,4527,1941,4554,1941,4566,1940,4581,1940,4589,1930,4637,1881,4646,1871,4659,1857,4673,1843,4688,1829,4703,1816,4703,1804,4702,1802,4672,1802,4667,1801,4649,1801,4646,1801,4638,1798e" filled="t" fillcolor="#50535C" stroked="f">
                <v:path arrowok="t"/>
                <v:fill/>
              </v:shape>
              <v:shape style="position:absolute;left:4508;top:1798;width:194;height:144" coordorigin="4508,1798" coordsize="194,144" path="m4684,1799l4672,1802,4702,1802,4700,1800,4687,1799,4684,1799e" filled="t" fillcolor="#50535C" stroked="f">
                <v:path arrowok="t"/>
                <v:fill/>
              </v:shape>
              <v:shape style="position:absolute;left:4508;top:1798;width:194;height:144" coordorigin="4508,1798" coordsize="194,144" path="m4662,1800l4649,1801,4667,1801,4662,1800e" filled="t" fillcolor="#50535C" stroked="f">
                <v:path arrowok="t"/>
                <v:fill/>
              </v:shape>
            </v:group>
            <v:group style="position:absolute;left:2781;top:1802;width:206;height:144" coordorigin="2781,1802" coordsize="206,144">
              <v:shape style="position:absolute;left:2781;top:1802;width:206;height:144" coordorigin="2781,1802" coordsize="206,144" path="m2914,1802l2910,1805,2904,1807,2896,1818,2891,1824,2862,1852,2849,1868,2842,1877,2835,1886,2822,1894,2821,1896,2816,1902,2812,1906,2801,1918,2793,1926,2781,1939,2783,1944,2794,1946,2800,1946,2815,1945,2823,1943,2839,1940,2847,1939,2877,1939,2881,1934,2885,1929,2891,1921,2902,1908,2918,1891,2932,1876,2975,1826,2979,1822,2988,1812,2986,1808,2930,1808,2922,1807,2920,1804,2916,1802,2915,1802,2914,1802e" filled="t" fillcolor="#50535C" stroked="f">
                <v:path arrowok="t"/>
                <v:fill/>
              </v:shape>
              <v:shape style="position:absolute;left:2781;top:1802;width:206;height:144" coordorigin="2781,1802" coordsize="206,144" path="m2877,1939l2847,1939,2860,1944,2866,1944,2874,1941,2876,1940,2877,1939e" filled="t" fillcolor="#50535C" stroked="f">
                <v:path arrowok="t"/>
                <v:fill/>
              </v:shape>
              <v:shape style="position:absolute;left:2781;top:1802;width:206;height:144" coordorigin="2781,1802" coordsize="206,144" path="m2971,1803l2963,1805,2960,1805,2945,1807,2935,1807,2930,1808,2986,1808,2986,1807,2975,1804,2971,1803e" filled="t" fillcolor="#50535C" stroked="f">
                <v:path arrowok="t"/>
                <v:fill/>
              </v:shape>
              <v:shape style="position:absolute;left:2781;top:1802;width:206;height:144" coordorigin="2781,1802" coordsize="206,144" path="m2916,1802l2915,1802,2916,1802e" filled="t" fillcolor="#50535C" stroked="f">
                <v:path arrowok="t"/>
                <v:fill/>
              </v:shape>
            </v:group>
            <v:group style="position:absolute;left:2931;top:1799;width:203;height:153" coordorigin="2931,1799" coordsize="203,153">
              <v:shape style="position:absolute;left:2931;top:1799;width:203;height:153" coordorigin="2931,1799" coordsize="203,153" path="m3065,1800l3061,1802,3053,1809,3038,1823,3007,1852,3006,1854,2974,1890,2959,1907,2947,1923,2934,1938,2931,1940,2931,1942,2934,1951,2938,1952,2945,1951,2947,1950,2949,1950,2969,1947,2989,1946,2991,1946,3007,1946,3011,1939,3014,1936,3022,1927,3029,1921,3041,1907,3047,1900,3055,1893,3068,1879,3082,1863,3094,1847,3107,1832,3113,1826,3120,1820,3134,1810,3132,1803,3128,1802,3106,1802,3105,1802,3088,1802,3082,1801,3076,1801,3065,1800e" filled="t" fillcolor="#50535C" stroked="f">
                <v:path arrowok="t"/>
                <v:fill/>
              </v:shape>
              <v:shape style="position:absolute;left:2931;top:1799;width:203;height:153" coordorigin="2931,1799" coordsize="203,153" path="m3007,1946l2991,1946,2994,1947,3004,1949,3005,1949,3007,1946e" filled="t" fillcolor="#50535C" stroked="f">
                <v:path arrowok="t"/>
                <v:fill/>
              </v:shape>
              <v:shape style="position:absolute;left:2931;top:1799;width:203;height:153" coordorigin="2931,1799" coordsize="203,153" path="m3120,1799l3112,1802,3106,1802,3128,1802,3123,1799,3120,1799e" filled="t" fillcolor="#50535C" stroked="f">
                <v:path arrowok="t"/>
                <v:fill/>
              </v:shape>
              <v:shape style="position:absolute;left:2931;top:1799;width:203;height:153" coordorigin="2931,1799" coordsize="203,153" path="m3096,1801l3092,1801,3088,1801,3088,1802,3105,1802,3096,1801e" filled="t" fillcolor="#50535C" stroked="f">
                <v:path arrowok="t"/>
                <v:fill/>
              </v:shape>
            </v:group>
            <v:group style="position:absolute;left:3073;top:1800;width:190;height:146" coordorigin="3073,1800" coordsize="190,146">
              <v:shape style="position:absolute;left:3073;top:1800;width:190;height:146" coordorigin="3073,1800" coordsize="190,146" path="m3199,1802l3196,1804,3094,1911,3086,1920,3078,1928,3077,1929,3073,1934,3075,1940,3084,1944,3087,1945,3102,1943,3112,1942,3129,1939,3135,1939,3152,1939,3157,1932,3160,1926,3169,1918,3181,1904,3196,1888,3208,1876,3225,1857,3237,1841,3263,1810,3261,1808,3261,1807,3215,1807,3199,1802e" filled="t" fillcolor="#50535C" stroked="f">
                <v:path arrowok="t"/>
                <v:fill/>
              </v:shape>
              <v:shape style="position:absolute;left:3073;top:1800;width:190;height:146" coordorigin="3073,1800" coordsize="190,146" path="m3152,1939l3135,1939,3146,1944,3150,1942,3152,1939e" filled="t" fillcolor="#50535C" stroked="f">
                <v:path arrowok="t"/>
                <v:fill/>
              </v:shape>
              <v:shape style="position:absolute;left:3073;top:1800;width:190;height:146" coordorigin="3073,1800" coordsize="190,146" path="m3246,1800l3227,1804,3215,1807,3261,1807,3260,1804,3252,1802,3246,1800e" filled="t" fillcolor="#50535C" stroked="f">
                <v:path arrowok="t"/>
                <v:fill/>
              </v:shape>
            </v:group>
            <v:group style="position:absolute;left:2646;top:1803;width:196;height:143" coordorigin="2646,1803" coordsize="196,143">
              <v:shape style="position:absolute;left:2646;top:1803;width:196;height:143" coordorigin="2646,1803" coordsize="196,143" path="m2777,1803l2774,1805,2771,1808,2714,1866,2686,1894,2672,1909,2665,1916,2659,1925,2646,1934,2647,1940,2659,1945,2665,1946,2676,1943,2679,1942,2690,1940,2697,1937,2723,1937,2726,1935,2727,1933,2746,1910,2761,1893,2773,1881,2791,1863,2841,1810,2839,1809,2838,1807,2818,1807,2812,1806,2796,1805,2786,1804,2777,1803e" filled="t" fillcolor="#50535C" stroked="f">
                <v:path arrowok="t"/>
                <v:fill/>
              </v:shape>
              <v:shape style="position:absolute;left:2646;top:1803;width:196;height:143" coordorigin="2646,1803" coordsize="196,143" path="m2723,1937l2697,1937,2712,1945,2718,1941,2723,1937e" filled="t" fillcolor="#50535C" stroked="f">
                <v:path arrowok="t"/>
                <v:fill/>
              </v:shape>
              <v:shape style="position:absolute;left:2646;top:1803;width:196;height:143" coordorigin="2646,1803" coordsize="196,143" path="m2828,1805l2818,1807,2838,1807,2838,1806,2832,1805,2828,1805e" filled="t" fillcolor="#50535C" stroked="f">
                <v:path arrowok="t"/>
                <v:fill/>
              </v:shape>
            </v:group>
            <v:group style="position:absolute;left:7669;top:1797;width:208;height:154" coordorigin="7669,1797" coordsize="208,154">
              <v:shape style="position:absolute;left:7669;top:1797;width:208;height:154" coordorigin="7669,1797" coordsize="208,154" path="m7807,1797l7804,1799,7801,1802,7793,1810,7782,1822,7768,1837,7749,1855,7721,1883,7715,1888,7711,1895,7696,1909,7683,1924,7669,1938,7669,1941,7673,1950,7676,1951,7686,1946,7688,1945,7697,1944,7704,1944,7722,1941,7758,1941,7763,1936,7767,1933,7775,1924,7815,1879,7829,1863,7842,1848,7855,1833,7870,1820,7877,1814,7876,1810,7871,1805,7816,1805,7813,1803,7810,1799,7808,1798,7807,1797e" filled="t" fillcolor="#50535C" stroked="f">
                <v:path arrowok="t"/>
                <v:fill/>
              </v:shape>
              <v:shape style="position:absolute;left:7669;top:1797;width:208;height:154" coordorigin="7669,1797" coordsize="208,154" path="m7758,1941l7722,1941,7734,1942,7751,1945,7756,1944,7758,1941e" filled="t" fillcolor="#50535C" stroked="f">
                <v:path arrowok="t"/>
                <v:fill/>
              </v:shape>
              <v:shape style="position:absolute;left:7669;top:1797;width:208;height:154" coordorigin="7669,1797" coordsize="208,154" path="m7704,1944l7697,1944,7703,1944,7704,1944e" filled="t" fillcolor="#50535C" stroked="f">
                <v:path arrowok="t"/>
                <v:fill/>
              </v:shape>
              <v:shape style="position:absolute;left:7669;top:1797;width:208;height:154" coordorigin="7669,1797" coordsize="208,154" path="m7845,1801l7833,1802,7826,1804,7816,1805,7871,1805,7871,1804,7851,1804,7845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0,1801l7851,1804,7871,1804,7868,1802,7865,1802,7860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8,1801l7865,1802,7868,1802e" filled="t" fillcolor="#50535C" stroked="f">
                <v:path arrowok="t"/>
                <v:fill/>
              </v:shape>
            </v:group>
            <v:group style="position:absolute;left:8096;top:1795;width:210;height:152" coordorigin="8096,1795" coordsize="210,152">
              <v:shape style="position:absolute;left:8096;top:1795;width:210;height:152" coordorigin="8096,1795" coordsize="210,152" path="m8235,1795l8232,1796,8210,1818,8193,1837,8180,1851,8166,1865,8150,1882,8136,1896,8122,1909,8107,1923,8105,1926,8102,1928,8096,1933,8096,1936,8100,1944,8104,1946,8115,1944,8140,1944,8146,1942,8151,1941,8173,1941,8173,1941,8184,1931,8197,1916,8212,1903,8214,1901,8216,1899,8225,1889,8233,1880,8243,1870,8257,1856,8302,1813,8304,1811,8306,1809,8304,1801,8250,1801,8245,1800,8235,1795e" filled="t" fillcolor="#50535C" stroked="f">
                <v:path arrowok="t"/>
                <v:fill/>
              </v:shape>
              <v:shape style="position:absolute;left:8096;top:1795;width:210;height:152" coordorigin="8096,1795" coordsize="210,152" path="m8140,1944l8115,1944,8119,1945,8129,1945,8135,1946,8140,1944e" filled="t" fillcolor="#50535C" stroked="f">
                <v:path arrowok="t"/>
                <v:fill/>
              </v:shape>
              <v:shape style="position:absolute;left:8096;top:1795;width:210;height:152" coordorigin="8096,1795" coordsize="210,152" path="m8173,1941l8151,1941,8161,1941,8164,1944,8169,1945,8171,1943,8173,1941e" filled="t" fillcolor="#50535C" stroked="f">
                <v:path arrowok="t"/>
                <v:fill/>
              </v:shape>
              <v:shape style="position:absolute;left:8096;top:1795;width:210;height:152" coordorigin="8096,1795" coordsize="210,152" path="m8258,1799l8257,1799,8250,1801,8304,1801,8304,1801,8270,1801,8258,1799e" filled="t" fillcolor="#50535C" stroked="f">
                <v:path arrowok="t"/>
                <v:fill/>
              </v:shape>
              <v:shape style="position:absolute;left:8096;top:1795;width:210;height:152" coordorigin="8096,1795" coordsize="210,152" path="m8301,1797l8281,1798,8270,1801,8304,1801,8303,1797,8301,1797e" filled="t" fillcolor="#50535C" stroked="f">
                <v:path arrowok="t"/>
                <v:fill/>
              </v:shape>
            </v:group>
            <v:group style="position:absolute;left:8242;top:1793;width:211;height:150" coordorigin="8242,1793" coordsize="211,150">
              <v:shape style="position:absolute;left:8242;top:1793;width:211;height:150" coordorigin="8242,1793" coordsize="211,150" path="m8383,1793l8374,1802,8365,1810,8350,1827,8308,1868,8294,1882,8287,1889,8280,1897,8268,1904,8266,1907,8256,1917,8249,1923,8247,1926,8242,1932,8243,1936,8248,1942,8252,1943,8259,1939,8261,1938,8306,1937,8322,1937,8335,1924,8366,1895,8367,1893,8372,1889,8385,1878,8398,1864,8430,1832,8444,1818,8450,1812,8453,1807,8447,1799,8406,1799,8399,1799,8392,1799,8383,1793e" filled="t" fillcolor="#50535C" stroked="f">
                <v:path arrowok="t"/>
                <v:fill/>
              </v:shape>
              <v:shape style="position:absolute;left:8242;top:1793;width:211;height:150" coordorigin="8242,1793" coordsize="211,150" path="m8322,1937l8306,1937,8308,1938,8316,1942,8321,1938,8322,1937e" filled="t" fillcolor="#50535C" stroked="f">
                <v:path arrowok="t"/>
                <v:fill/>
              </v:shape>
              <v:shape style="position:absolute;left:8242;top:1793;width:211;height:150" coordorigin="8242,1793" coordsize="211,150" path="m8434,1795l8423,1799,8406,1799,8447,1799,8441,1796,8434,1795e" filled="t" fillcolor="#50535C" stroked="f">
                <v:path arrowok="t"/>
                <v:fill/>
              </v:shape>
            </v:group>
            <v:group style="position:absolute;left:7957;top:1796;width:200;height:151" coordorigin="7957,1796" coordsize="200,151">
              <v:shape style="position:absolute;left:7957;top:1796;width:200;height:151" coordorigin="7957,1796" coordsize="200,151" path="m8008,1945l7988,1945,7998,1947,8003,1947,8008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7987,1945l7973,1945,7982,1946,7987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8095,1796l8087,1798,8083,1802,8075,1812,8070,1817,8064,1824,8038,1850,8024,1865,8010,1880,7996,1897,7981,1912,7967,1925,7965,1927,7963,1929,7957,1937,7959,1944,7959,1944,7970,1946,7973,1945,7987,1945,7988,1945,8008,1945,8014,1944,8021,1942,8035,1942,8035,1942,8038,1940,8040,1929,8056,1914,8101,1869,8134,1831,8141,1824,8151,1817,8152,1816,8158,1808,8157,1803,8103,1803,8102,1802,8099,1802,8095,1796e" filled="t" fillcolor="#50535C" stroked="f">
                <v:path arrowok="t"/>
                <v:fill/>
              </v:shape>
              <v:shape style="position:absolute;left:7957;top:1796;width:200;height:151" coordorigin="7957,1796" coordsize="200,151" path="m8035,1942l8021,1942,8030,1944,8032,1944,8035,1942e" filled="t" fillcolor="#50535C" stroked="f">
                <v:path arrowok="t"/>
                <v:fill/>
              </v:shape>
              <v:shape style="position:absolute;left:7957;top:1796;width:200;height:151" coordorigin="7957,1796" coordsize="200,151" path="m8143,1796l8115,1799,8103,1803,8157,1803,8155,1797,8143,1796e" filled="t" fillcolor="#50535C" stroked="f">
                <v:path arrowok="t"/>
                <v:fill/>
              </v:shape>
            </v:group>
            <v:group style="position:absolute;left:8389;top:1795;width:204;height:146" coordorigin="8389,1795" coordsize="204,146">
              <v:shape style="position:absolute;left:8389;top:1795;width:204;height:146" coordorigin="8389,1795" coordsize="204,146" path="m8526,1795l8523,1796,8519,1800,8491,1829,8476,1844,8460,1860,8446,1874,8431,1888,8422,1898,8414,1907,8399,1919,8396,1922,8389,1929,8389,1932,8394,1939,8397,1941,8407,1940,8415,1940,8430,1937,8449,1937,8453,1936,8454,1935,8467,1935,8469,1934,8474,1927,8475,1927,8483,1919,8491,1912,8501,1901,8526,1874,8543,1857,8558,1843,8572,1829,8588,1817,8593,1813,8593,1807,8587,1800,8586,1800,8534,1800,8526,1795e" filled="t" fillcolor="#50535C" stroked="f">
                <v:path arrowok="t"/>
                <v:fill/>
              </v:shape>
              <v:shape style="position:absolute;left:8389;top:1795;width:204;height:146" coordorigin="8389,1795" coordsize="204,146" path="m8415,1940l8407,1940,8413,1941,8415,1940e" filled="t" fillcolor="#50535C" stroked="f">
                <v:path arrowok="t"/>
                <v:fill/>
              </v:shape>
              <v:shape style="position:absolute;left:8389;top:1795;width:204;height:146" coordorigin="8389,1795" coordsize="204,146" path="m8449,1937l8430,1937,8442,1939,8449,1937e" filled="t" fillcolor="#50535C" stroked="f">
                <v:path arrowok="t"/>
                <v:fill/>
              </v:shape>
              <v:shape style="position:absolute;left:8389;top:1795;width:204;height:146" coordorigin="8389,1795" coordsize="204,146" path="m8467,1935l8454,1935,8463,1938,8467,1935e" filled="t" fillcolor="#50535C" stroked="f">
                <v:path arrowok="t"/>
                <v:fill/>
              </v:shape>
              <v:shape style="position:absolute;left:8389;top:1795;width:204;height:146" coordorigin="8389,1795" coordsize="204,146" path="m8582,1797l8570,1798,8559,1798,8541,1798,8534,1800,8586,1800,8585,1799,8584,1798,8559,1798,8584,1798,8582,1797e" filled="t" fillcolor="#50535C" stroked="f">
                <v:path arrowok="t"/>
                <v:fill/>
              </v:shape>
            </v:group>
            <v:group style="position:absolute;left:7815;top:1796;width:202;height:151" coordorigin="7815,1796" coordsize="202,151">
              <v:shape style="position:absolute;left:7815;top:1796;width:202;height:151" coordorigin="7815,1796" coordsize="202,151" path="m7949,1796l7949,1796,7939,1804,7937,1808,7933,1813,7879,1870,7868,1883,7848,1902,7817,1931,7816,1934,7815,1939,7816,1942,7822,1945,7826,1947,7829,1944,7831,1942,7833,1940,7874,1937,7881,1937,7886,1937,7898,1937,7902,1934,7909,1924,7913,1918,7940,1890,7954,1875,7970,1859,7983,1844,7998,1830,8013,1817,8014,1816,8015,1815,8017,1812,8017,1810,8016,1805,7966,1805,7961,1804,7949,1796e" filled="t" fillcolor="#50535C" stroked="f">
                <v:path arrowok="t"/>
                <v:fill/>
              </v:shape>
              <v:shape style="position:absolute;left:7815;top:1796;width:202;height:151" coordorigin="7815,1796" coordsize="202,151" path="m7881,1937l7874,1937,7874,1938,7881,1937e" filled="t" fillcolor="#50535C" stroked="f">
                <v:path arrowok="t"/>
                <v:fill/>
              </v:shape>
              <v:shape style="position:absolute;left:7815;top:1796;width:202;height:151" coordorigin="7815,1796" coordsize="202,151" path="m8010,1798l7993,1802,7982,1803,7966,1805,8016,1805,8015,1801,8010,1798e" filled="t" fillcolor="#50535C" stroked="f">
                <v:path arrowok="t"/>
                <v:fill/>
              </v:shape>
            </v:group>
            <v:group style="position:absolute;left:7243;top:1795;width:200;height:149" coordorigin="7243,1795" coordsize="200,149">
              <v:shape style="position:absolute;left:7243;top:1795;width:200;height:149" coordorigin="7243,1795" coordsize="200,149" path="m7373,1797l7369,1798,7365,1803,7364,1804,7319,1853,7308,1865,7290,1884,7256,1919,7249,1926,7243,1935,7250,1943,7259,1944,7278,1938,7288,1935,7326,1935,7330,1928,7332,1926,7379,1878,7408,1844,7422,1829,7437,1816,7443,1811,7442,1806,7438,1802,7386,1802,7373,179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3,1937l7308,1937,7319,1938,7323,193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6,1935l7288,1935,7304,1937,7323,1937,7325,1937,7326,1935e" filled="t" fillcolor="#50535C" stroked="f">
                <v:path arrowok="t"/>
                <v:fill/>
              </v:shape>
              <v:shape style="position:absolute;left:7243;top:1795;width:200;height:149" coordorigin="7243,1795" coordsize="200,149" path="m7430,1795l7411,1798,7386,1802,7438,1802,7433,1797,7430,1795e" filled="t" fillcolor="#50535C" stroked="f">
                <v:path arrowok="t"/>
                <v:fill/>
              </v:shape>
            </v:group>
            <v:group style="position:absolute;left:7388;top:1798;width:198;height:147" coordorigin="7388,1798" coordsize="198,147">
              <v:shape style="position:absolute;left:7388;top:1798;width:198;height:147" coordorigin="7388,1798" coordsize="198,147" path="m7518,1798l7517,1798,7507,1808,7489,1828,7476,1842,7461,1856,7452,1865,7443,1873,7432,1886,7430,1889,7421,1899,7392,1931,7390,1932,7388,1936,7389,1939,7392,1944,7399,1945,7404,1942,7405,1941,7413,1939,7436,1936,7466,1936,7466,1936,7470,1932,7495,1906,7513,1889,7525,1876,7555,1843,7568,1828,7583,1814,7587,1811,7586,1805,7580,1802,7539,1802,7528,1801,7518,1798e" filled="t" fillcolor="#50535C" stroked="f">
                <v:path arrowok="t"/>
                <v:fill/>
              </v:shape>
              <v:shape style="position:absolute;left:7388;top:1798;width:198;height:147" coordorigin="7388,1798" coordsize="198,147" path="m7466,1936l7436,1936,7455,1937,7462,1939,7466,1936e" filled="t" fillcolor="#50535C" stroked="f">
                <v:path arrowok="t"/>
                <v:fill/>
              </v:shape>
              <v:shape style="position:absolute;left:7388;top:1798;width:198;height:147" coordorigin="7388,1798" coordsize="198,147" path="m7556,1799l7539,1802,7580,1802,7578,1800,7577,1799,7563,1799,7556,1799e" filled="t" fillcolor="#50535C" stroked="f">
                <v:path arrowok="t"/>
                <v:fill/>
              </v:shape>
              <v:shape style="position:absolute;left:7388;top:1798;width:198;height:147" coordorigin="7388,1798" coordsize="198,147" path="m7574,1798l7563,1799,7577,1799,7574,1798e" filled="t" fillcolor="#50535C" stroked="f">
                <v:path arrowok="t"/>
                <v:fill/>
              </v:shape>
            </v:group>
            <v:group style="position:absolute;left:7534;top:1798;width:199;height:149" coordorigin="7534,1798" coordsize="199,149">
              <v:shape style="position:absolute;left:7534;top:1798;width:199;height:149" coordorigin="7534,1798" coordsize="199,149" path="m7662,1798l7658,1802,7654,1805,7633,1828,7588,1876,7573,1892,7544,1925,7540,1928,7535,1934,7534,1939,7539,1945,7546,1948,7554,1941,7570,1939,7576,1939,7587,1937,7604,1937,7613,1937,7614,1936,7620,1929,7623,1923,7634,1912,7661,1883,7667,1877,7672,1870,7685,1856,7692,1849,7709,1832,7717,1822,7728,1815,7730,1813,7731,1811,7733,1809,7731,1804,7730,1804,7681,1804,7672,1803,7662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614,1936e" filled="t" fillcolor="#50535C" stroked="f">
                <v:path arrowok="t"/>
                <v:fill/>
              </v:shape>
              <v:shape style="position:absolute;left:7534;top:1798;width:199;height:149" coordorigin="7534,1798" coordsize="199,149" path="m7694,1800l7681,1804,7730,1804,7730,1803,7712,1803,7708,1801,7698,1801,7694,1800e" filled="t" fillcolor="#50535C" stroked="f">
                <v:path arrowok="t"/>
                <v:fill/>
              </v:shape>
              <v:shape style="position:absolute;left:7534;top:1798;width:199;height:149" coordorigin="7534,1798" coordsize="199,149" path="m7718,1798l7712,1803,7730,1803,7728,1801,7721,1799,7718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707,1801l7698,1801,7708,1801,7707,1801e" filled="t" fillcolor="#50535C" stroked="f">
                <v:path arrowok="t"/>
                <v:fill/>
              </v:shape>
            </v:group>
            <v:group style="position:absolute;left:8531;top:1798;width:194;height:144" coordorigin="8531,1798" coordsize="194,144">
              <v:shape style="position:absolute;left:8531;top:1798;width:194;height:144" coordorigin="8531,1798" coordsize="194,144" path="m8604,1940l8589,1940,8600,1942,8602,1941,8604,1940e" filled="t" fillcolor="#50535C" stroked="f">
                <v:path arrowok="t"/>
                <v:fill/>
              </v:shape>
              <v:shape style="position:absolute;left:8531;top:1798;width:194;height:144" coordorigin="8531,1798" coordsize="194,144" path="m8577,1941l8551,1941,8554,1941,8561,1942,8564,1942,8577,1941e" filled="t" fillcolor="#50535C" stroked="f">
                <v:path arrowok="t"/>
                <v:fill/>
              </v:shape>
              <v:shape style="position:absolute;left:8531;top:1798;width:194;height:144" coordorigin="8531,1798" coordsize="194,144" path="m8661,1798l8658,1800,8649,1810,8643,1816,8591,1872,8544,1918,8533,1928,8532,1929,8531,1931,8535,1938,8540,1941,8551,1941,8577,1941,8589,1940,8604,1940,8612,1930,8660,1881,8669,1871,8682,1857,8696,1843,8711,1829,8727,1816,8727,1804,8725,1802,8696,1802,8691,1801,8673,1801,8669,1801,8661,1798e" filled="t" fillcolor="#50535C" stroked="f">
                <v:path arrowok="t"/>
                <v:fill/>
              </v:shape>
              <v:shape style="position:absolute;left:8531;top:1798;width:194;height:144" coordorigin="8531,1798" coordsize="194,144" path="m8708,1799l8696,1802,8725,1802,8723,1800,8710,1799,8708,1799e" filled="t" fillcolor="#50535C" stroked="f">
                <v:path arrowok="t"/>
                <v:fill/>
              </v:shape>
              <v:shape style="position:absolute;left:8531;top:1798;width:194;height:144" coordorigin="8531,1798" coordsize="194,144" path="m8686,1800l8673,1801,8691,1801,8686,1800e" filled="t" fillcolor="#50535C" stroked="f">
                <v:path arrowok="t"/>
                <v:fill/>
              </v:shape>
            </v:group>
            <v:group style="position:absolute;left:6804;top:1802;width:206;height:144" coordorigin="6804,1802" coordsize="206,144">
              <v:shape style="position:absolute;left:6804;top:1802;width:206;height:144" coordorigin="6804,1802" coordsize="206,144" path="m6937,1802l6933,1805,6928,1807,6920,1818,6914,1824,6885,1852,6872,1868,6865,1877,6858,1886,6846,1894,6844,1896,6839,1902,6836,1906,6824,1918,6816,1926,6804,1939,6806,1944,6818,1946,6824,1946,6838,1945,6846,1943,6862,1940,6870,1939,6900,1939,6905,1934,6908,1929,6914,1921,6925,1908,6942,1891,6955,1876,6998,1826,7002,1822,7011,1812,7010,1808,6953,1808,6945,1807,6943,1804,6940,1802,6939,1802,6937,1802e" filled="t" fillcolor="#50535C" stroked="f">
                <v:path arrowok="t"/>
                <v:fill/>
              </v:shape>
              <v:shape style="position:absolute;left:6804;top:1802;width:206;height:144" coordorigin="6804,1802" coordsize="206,144" path="m6900,1939l6870,1939,6883,1944,6889,1944,6897,1941,6899,1940,6900,1939e" filled="t" fillcolor="#50535C" stroked="f">
                <v:path arrowok="t"/>
                <v:fill/>
              </v:shape>
              <v:shape style="position:absolute;left:6804;top:1802;width:206;height:144" coordorigin="6804,1802" coordsize="206,144" path="m6994,1803l6986,1805,6983,1805,6968,1807,6958,1807,6953,1808,7010,1808,7010,1807,6999,1804,6994,1803e" filled="t" fillcolor="#50535C" stroked="f">
                <v:path arrowok="t"/>
                <v:fill/>
              </v:shape>
              <v:shape style="position:absolute;left:6804;top:1802;width:206;height:144" coordorigin="6804,1802" coordsize="206,144" path="m6940,1802l6939,1802,6940,1802e" filled="t" fillcolor="#50535C" stroked="f">
                <v:path arrowok="t"/>
                <v:fill/>
              </v:shape>
            </v:group>
            <v:group style="position:absolute;left:6954;top:1799;width:203;height:153" coordorigin="6954,1799" coordsize="203,153">
              <v:shape style="position:absolute;left:6954;top:1799;width:203;height:153" coordorigin="6954,1799" coordsize="203,153" path="m7088,1800l7084,1802,7076,1809,7062,1823,7031,1852,7029,1854,6997,1890,6982,1907,6970,1923,6957,1938,6955,1940,6954,1942,6957,1951,6961,1952,6968,1951,6970,1950,6972,1950,6992,1947,7012,1946,7015,1946,7030,1946,7035,1939,7037,1936,7046,1927,7052,1921,7065,1907,7070,1900,7078,1893,7092,1879,7105,1863,7117,1847,7130,1832,7136,1826,7143,1820,7157,1810,7156,1803,7151,1802,7129,1802,7129,1802,7111,1802,7105,1801,7099,1801,7088,1800e" filled="t" fillcolor="#50535C" stroked="f">
                <v:path arrowok="t"/>
                <v:fill/>
              </v:shape>
              <v:shape style="position:absolute;left:6954;top:1799;width:203;height:153" coordorigin="6954,1799" coordsize="203,153" path="m7030,1946l7015,1946,7017,1947,7028,1949,7028,1949,7030,1946e" filled="t" fillcolor="#50535C" stroked="f">
                <v:path arrowok="t"/>
                <v:fill/>
              </v:shape>
              <v:shape style="position:absolute;left:6954;top:1799;width:203;height:153" coordorigin="6954,1799" coordsize="203,153" path="m7143,1799l7135,1802,7129,1802,7151,1802,7146,1799,7143,1799e" filled="t" fillcolor="#50535C" stroked="f">
                <v:path arrowok="t"/>
                <v:fill/>
              </v:shape>
              <v:shape style="position:absolute;left:6954;top:1799;width:203;height:153" coordorigin="6954,1799" coordsize="203,153" path="m7119,1801l7115,1801,7111,1801,7111,1802,7129,1802,7119,1801e" filled="t" fillcolor="#50535C" stroked="f">
                <v:path arrowok="t"/>
                <v:fill/>
              </v:shape>
            </v:group>
            <v:group style="position:absolute;left:7097;top:1800;width:190;height:146" coordorigin="7097,1800" coordsize="190,146">
              <v:shape style="position:absolute;left:7097;top:1800;width:190;height:146" coordorigin="7097,1800" coordsize="190,146" path="m7222,1802l7219,1804,7117,1911,7109,1920,7101,1928,7101,1929,7097,1934,7098,1940,7107,1944,7111,1945,7125,1943,7135,1942,7152,1939,7158,1939,7175,1939,7180,1932,7183,1926,7192,1918,7205,1904,7219,1888,7231,1876,7248,1857,7261,1841,7286,1810,7285,1808,7284,1807,7238,1807,7222,1802e" filled="t" fillcolor="#50535C" stroked="f">
                <v:path arrowok="t"/>
                <v:fill/>
              </v:shape>
              <v:shape style="position:absolute;left:7097;top:1800;width:190;height:146" coordorigin="7097,1800" coordsize="190,146" path="m7175,1939l7158,1939,7169,1944,7173,1942,7175,1939e" filled="t" fillcolor="#50535C" stroked="f">
                <v:path arrowok="t"/>
                <v:fill/>
              </v:shape>
              <v:shape style="position:absolute;left:7097;top:1800;width:190;height:146" coordorigin="7097,1800" coordsize="190,146" path="m7269,1800l7251,1804,7238,1807,7284,1807,7283,1804,7275,1802,7269,1800e" filled="t" fillcolor="#50535C" stroked="f">
                <v:path arrowok="t"/>
                <v:fill/>
              </v:shape>
            </v:group>
            <v:group style="position:absolute;left:6669;top:1803;width:196;height:143" coordorigin="6669,1803" coordsize="196,143">
              <v:shape style="position:absolute;left:6669;top:1803;width:196;height:143" coordorigin="6669,1803" coordsize="196,143" path="m6800,1803l6798,1805,6795,1808,6737,1866,6710,1894,6696,1909,6688,1916,6682,1925,6669,1934,6670,1940,6682,1945,6689,1946,6699,1943,6702,1942,6713,1940,6721,1937,6746,1937,6749,1935,6750,1933,6770,1910,6785,1893,6797,1881,6815,1863,6865,1810,6863,1809,6862,1807,6841,1807,6835,1806,6819,1805,6810,1804,6800,1803e" filled="t" fillcolor="#50535C" stroked="f">
                <v:path arrowok="t"/>
                <v:fill/>
              </v:shape>
              <v:shape style="position:absolute;left:6669;top:1803;width:196;height:143" coordorigin="6669,1803" coordsize="196,143" path="m6746,1937l6721,1937,6736,1945,6741,1941,6746,1937e" filled="t" fillcolor="#50535C" stroked="f">
                <v:path arrowok="t"/>
                <v:fill/>
              </v:shape>
              <v:shape style="position:absolute;left:6669;top:1803;width:196;height:143" coordorigin="6669,1803" coordsize="196,143" path="m6852,1805l6841,1807,6862,1807,6861,1806,6856,1805,6852,1805e" filled="t" fillcolor="#50535C" stroked="f">
                <v:path arrowok="t"/>
                <v:fill/>
              </v:shape>
            </v:group>
            <v:group style="position:absolute;left:9681;top:1797;width:208;height:154" coordorigin="9681,1797" coordsize="208,154">
              <v:shape style="position:absolute;left:9681;top:1797;width:208;height:154" coordorigin="9681,1797" coordsize="208,154" path="m9819,1797l9816,1799,9813,1802,9806,1810,9795,1822,9780,1837,9761,1855,9733,1883,9727,1888,9723,1895,9708,1909,9695,1924,9681,1938,9681,1941,9685,1950,9689,1951,9698,1946,9700,1945,9709,1944,9716,1944,9734,1941,9770,1941,9775,1936,9779,1933,9787,1924,9827,1879,9841,1863,9854,1848,9867,1833,9882,1820,9889,1814,9888,1810,9883,1805,9828,1805,9825,1803,9822,1799,9820,1798,9819,1797e" filled="t" fillcolor="#50535C" stroked="f">
                <v:path arrowok="t"/>
                <v:fill/>
              </v:shape>
              <v:shape style="position:absolute;left:9681;top:1797;width:208;height:154" coordorigin="9681,1797" coordsize="208,154" path="m9770,1941l9734,1941,9746,1942,9763,1945,9768,1944,9770,1941e" filled="t" fillcolor="#50535C" stroked="f">
                <v:path arrowok="t"/>
                <v:fill/>
              </v:shape>
              <v:shape style="position:absolute;left:9681;top:1797;width:208;height:154" coordorigin="9681,1797" coordsize="208,154" path="m9716,1944l9709,1944,9715,1944,9716,1944e" filled="t" fillcolor="#50535C" stroked="f">
                <v:path arrowok="t"/>
                <v:fill/>
              </v:shape>
              <v:shape style="position:absolute;left:9681;top:1797;width:208;height:154" coordorigin="9681,1797" coordsize="208,154" path="m9857,1801l9845,1802,9838,1804,9828,1805,9883,1805,9883,1804,9863,1804,9857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73,1801l9863,1804,9883,1804,9880,1802,9877,1802,9873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80,1801l9877,1802,9880,1802e" filled="t" fillcolor="#50535C" stroked="f">
                <v:path arrowok="t"/>
                <v:fill/>
              </v:shape>
            </v:group>
            <v:group style="position:absolute;left:10108;top:1795;width:210;height:152" coordorigin="10108,1795" coordsize="210,152">
              <v:shape style="position:absolute;left:10108;top:1795;width:210;height:152" coordorigin="10108,1795" coordsize="210,152" path="m10247,1795l10244,1796,10222,1818,10205,1837,10192,1851,10178,1865,10162,1882,10148,1896,10134,1909,10119,1923,10117,1926,10114,1928,10108,1933,10108,1936,10112,1944,10117,1946,10127,1944,10152,1944,10158,1942,10163,1941,10185,1941,10185,1941,10196,1931,10209,1916,10224,1903,10226,1901,10228,1899,10238,1889,10245,1880,10255,1870,10269,1856,10315,1813,10316,1811,10318,1809,10316,1801,10262,1801,10257,1800,10247,1795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52,1944l10127,1944,10131,1945,10141,1945,10147,1946,10152,1944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85,1941l10163,1941,10173,1941,10176,1944,10181,1945,10183,1943,10185,1941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270,1799l10269,1799,10262,1801,10316,1801,10316,1801,10282,1801,10270,1799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314,1797l10293,1798,10282,1801,10316,1801,10315,1797,10314,1797e" filled="t" fillcolor="#50535C" stroked="f">
                <v:path arrowok="t"/>
                <v:fill/>
              </v:shape>
            </v:group>
            <v:group style="position:absolute;left:10254;top:1793;width:211;height:150" coordorigin="10254,1793" coordsize="211,150">
              <v:shape style="position:absolute;left:10254;top:1793;width:211;height:150" coordorigin="10254,1793" coordsize="211,150" path="m10395,1793l10386,1802,10377,1810,10362,1827,10320,1868,10306,1882,10299,1889,10292,1897,10280,1904,10278,1907,10268,1917,10261,1923,10259,1926,10254,1932,10255,1936,10260,1942,10264,1943,10271,1939,10273,1938,10318,1937,10334,1937,10347,1924,10378,1895,10379,1893,10384,1889,10397,1878,10410,1864,10442,1832,10456,1818,10462,1812,10465,1807,10459,1799,10418,1799,10411,1799,10404,1799,10395,1793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334,1937l10318,1937,10320,1938,10328,1942,10333,1938,10334,1937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446,1795l10435,1799,10418,1799,10459,1799,10453,1796,10446,1795e" filled="t" fillcolor="#50535C" stroked="f">
                <v:path arrowok="t"/>
                <v:fill/>
              </v:shape>
            </v:group>
            <v:group style="position:absolute;left:9969;top:1796;width:200;height:151" coordorigin="9969,1796" coordsize="200,151">
              <v:shape style="position:absolute;left:9969;top:1796;width:200;height:151" coordorigin="9969,1796" coordsize="200,151" path="m10020,1945l10000,1945,10010,1947,10015,1947,10020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9999,1945l9985,1945,9994,1946,9999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10107,1796l10099,1798,10095,1802,10087,1812,10082,1817,10076,1824,10050,1850,10036,1865,10022,1880,10008,1897,9993,1912,9979,1925,9977,1927,9975,1929,9969,1937,9971,1944,9971,1944,9982,1946,9985,1945,9999,1945,10000,1945,10020,1945,10026,1944,10033,1942,10047,1942,10048,1942,10050,1940,10052,1929,10068,1914,10113,1869,10146,1831,10154,1824,10163,1817,10164,1816,10170,1808,10169,1803,10115,1803,10114,1802,10111,1802,10107,1796e" filled="t" fillcolor="#50535C" stroked="f">
                <v:path arrowok="t"/>
                <v:fill/>
              </v:shape>
              <v:shape style="position:absolute;left:9969;top:1796;width:200;height:151" coordorigin="9969,1796" coordsize="200,151" path="m10047,1942l10033,1942,10042,1944,10044,1944,10047,1942e" filled="t" fillcolor="#50535C" stroked="f">
                <v:path arrowok="t"/>
                <v:fill/>
              </v:shape>
              <v:shape style="position:absolute;left:9969;top:1796;width:200;height:151" coordorigin="9969,1796" coordsize="200,151" path="m10155,1796l10127,1799,10115,1803,10169,1803,10168,1797,10155,1796e" filled="t" fillcolor="#50535C" stroked="f">
                <v:path arrowok="t"/>
                <v:fill/>
              </v:shape>
            </v:group>
            <v:group style="position:absolute;left:10401;top:1795;width:204;height:146" coordorigin="10401,1795" coordsize="204,146">
              <v:shape style="position:absolute;left:10401;top:1795;width:204;height:146" coordorigin="10401,1795" coordsize="204,146" path="m10538,1795l10535,1796,10531,1800,10503,1829,10488,1844,10472,1860,10458,1874,10443,1888,10434,1898,10426,1907,10411,1919,10408,1922,10401,1929,10401,1932,10406,1939,10409,1941,10419,1940,10427,1940,10442,1937,10462,1937,10465,1936,10466,1935,10479,1935,10481,1934,10486,1927,10487,1927,10495,1919,10503,1912,10514,1901,10538,1874,10556,1857,10570,1843,10584,1829,10600,1817,10605,1813,10606,1807,10599,1800,10598,1800,10546,1800,10538,179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27,1940l10419,1940,10425,1941,10427,1940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62,1937l10442,1937,10454,1939,10462,1937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79,1935l10466,1935,10475,1938,10479,193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594,1797l10582,1798,10571,1798,10553,1798,10546,1800,10598,1800,10597,1799,10596,1798,10571,1798,10596,1798,10594,1797e" filled="t" fillcolor="#50535C" stroked="f">
                <v:path arrowok="t"/>
                <v:fill/>
              </v:shape>
            </v:group>
            <v:group style="position:absolute;left:9827;top:1796;width:202;height:151" coordorigin="9827,1796" coordsize="202,151">
              <v:shape style="position:absolute;left:9827;top:1796;width:202;height:151" coordorigin="9827,1796" coordsize="202,151" path="m9961,1796l9961,1796,9951,1804,9949,1808,9945,1813,9892,1870,9880,1883,9860,1902,9829,1931,9828,1934,9827,1939,9828,1942,9834,1945,9838,1947,9841,1944,9843,1942,9845,1940,9886,1937,9893,1937,9898,1937,9910,1937,9914,1934,9921,1924,9925,1918,9952,1890,9966,1875,9982,1859,9996,1844,10010,1830,10025,1817,10026,1816,10027,1815,10029,1812,10029,1810,10028,1805,9978,1805,9973,1804,9961,1796e" filled="t" fillcolor="#50535C" stroked="f">
                <v:path arrowok="t"/>
                <v:fill/>
              </v:shape>
              <v:shape style="position:absolute;left:9827;top:1796;width:202;height:151" coordorigin="9827,1796" coordsize="202,151" path="m9893,1937l9886,1937,9886,1938,9893,1937e" filled="t" fillcolor="#50535C" stroked="f">
                <v:path arrowok="t"/>
                <v:fill/>
              </v:shape>
              <v:shape style="position:absolute;left:9827;top:1796;width:202;height:151" coordorigin="9827,1796" coordsize="202,151" path="m10022,1798l10005,1802,9994,1803,9978,1805,10028,1805,10027,1801,10022,1798e" filled="t" fillcolor="#50535C" stroked="f">
                <v:path arrowok="t"/>
                <v:fill/>
              </v:shape>
            </v:group>
            <v:group style="position:absolute;left:9255;top:1795;width:200;height:149" coordorigin="9255,1795" coordsize="200,149">
              <v:shape style="position:absolute;left:9255;top:1795;width:200;height:149" coordorigin="9255,1795" coordsize="200,149" path="m9385,1797l9381,1798,9377,1803,9376,1804,9331,1853,9320,1865,9302,1884,9268,1919,9261,1926,9255,1935,9262,1943,9271,1944,9290,1938,9300,1935,9338,1935,9342,1928,9344,1926,9391,1878,9420,1844,9434,1829,9449,1816,9455,1811,9454,1806,9450,1802,9398,1802,9385,179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5,1937l9320,1937,9331,1938,9335,193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8,1935l9300,1935,9316,1937,9335,1937,9337,1937,9338,1935e" filled="t" fillcolor="#50535C" stroked="f">
                <v:path arrowok="t"/>
                <v:fill/>
              </v:shape>
              <v:shape style="position:absolute;left:9255;top:1795;width:200;height:149" coordorigin="9255,1795" coordsize="200,149" path="m9442,1795l9424,1798,9398,1802,9450,1802,9445,1797,9442,1795e" filled="t" fillcolor="#50535C" stroked="f">
                <v:path arrowok="t"/>
                <v:fill/>
              </v:shape>
            </v:group>
            <v:group style="position:absolute;left:9400;top:1798;width:198;height:147" coordorigin="9400,1798" coordsize="198,147">
              <v:shape style="position:absolute;left:9400;top:1798;width:198;height:147" coordorigin="9400,1798" coordsize="198,147" path="m9530,1798l9530,1798,9519,1808,9501,1828,9488,1842,9473,1856,9464,1865,9455,1873,9444,1886,9442,1889,9433,1899,9404,1931,9402,1932,9400,1936,9401,1939,9404,1944,9411,1945,9416,1942,9417,1941,9425,1939,9448,1936,9478,1936,9478,1936,9482,1932,9507,1906,9525,1889,9537,1876,9567,1843,9580,1828,9595,1814,9599,1811,9598,1805,9593,1802,9551,1802,9540,1801,9530,1798e" filled="t" fillcolor="#50535C" stroked="f">
                <v:path arrowok="t"/>
                <v:fill/>
              </v:shape>
              <v:shape style="position:absolute;left:9400;top:1798;width:198;height:147" coordorigin="9400,1798" coordsize="198,147" path="m9478,1936l9448,1936,9467,1937,9474,1939,9478,1936e" filled="t" fillcolor="#50535C" stroked="f">
                <v:path arrowok="t"/>
                <v:fill/>
              </v:shape>
              <v:shape style="position:absolute;left:9400;top:1798;width:198;height:147" coordorigin="9400,1798" coordsize="198,147" path="m9568,1799l9551,1802,9593,1802,9590,1800,9589,1799,9575,1799,9568,1799e" filled="t" fillcolor="#50535C" stroked="f">
                <v:path arrowok="t"/>
                <v:fill/>
              </v:shape>
              <v:shape style="position:absolute;left:9400;top:1798;width:198;height:147" coordorigin="9400,1798" coordsize="198,147" path="m9586,1798l9575,1799,9589,1799,9586,1798e" filled="t" fillcolor="#50535C" stroked="f">
                <v:path arrowok="t"/>
                <v:fill/>
              </v:shape>
            </v:group>
            <v:group style="position:absolute;left:9546;top:1798;width:199;height:149" coordorigin="9546,1798" coordsize="199,149">
              <v:shape style="position:absolute;left:9546;top:1798;width:199;height:149" coordorigin="9546,1798" coordsize="199,149" path="m9674,1798l9670,1802,9666,1805,9645,1828,9600,1876,9585,1892,9556,1925,9552,1928,9547,1934,9546,1939,9551,1945,9558,1948,9566,1941,9582,1939,9588,1939,9599,1937,9616,1937,9625,1937,9626,1936,9632,1929,9635,1923,9646,1912,9673,1883,9679,1877,9684,1870,9697,1856,9704,1849,9721,1832,9729,1822,9740,1815,9742,1813,9743,1811,9745,1809,9743,1804,9742,1804,9693,1804,9684,1803,9674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626,1936e" filled="t" fillcolor="#50535C" stroked="f">
                <v:path arrowok="t"/>
                <v:fill/>
              </v:shape>
              <v:shape style="position:absolute;left:9546;top:1798;width:199;height:149" coordorigin="9546,1798" coordsize="199,149" path="m9706,1800l9693,1804,9742,1804,9742,1803,9724,1803,9720,1801,9710,1801,9706,1800e" filled="t" fillcolor="#50535C" stroked="f">
                <v:path arrowok="t"/>
                <v:fill/>
              </v:shape>
              <v:shape style="position:absolute;left:9546;top:1798;width:199;height:149" coordorigin="9546,1798" coordsize="199,149" path="m9730,1798l9724,1803,9742,1803,9740,1801,9733,1799,9730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719,1801l9710,1801,9720,1801,9719,1801e" filled="t" fillcolor="#50535C" stroked="f">
                <v:path arrowok="t"/>
                <v:fill/>
              </v:shape>
            </v:group>
            <v:group style="position:absolute;left:10543;top:1798;width:194;height:144" coordorigin="10543,1798" coordsize="194,144">
              <v:shape style="position:absolute;left:10543;top:1798;width:194;height:144" coordorigin="10543,1798" coordsize="194,144" path="m10616,1940l10601,1940,10612,1942,10614,1941,10616,1940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590,1941l10563,1941,10566,1941,10573,1942,10576,1942,10590,1941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73,1798l10670,1800,10661,1810,10655,1816,10603,1872,10556,1918,10545,1928,10544,1929,10543,1931,10547,1938,10552,1941,10563,1941,10590,1941,10601,1940,10616,1940,10625,1930,10672,1881,10681,1871,10694,1857,10709,1843,10723,1829,10739,1816,10739,1804,10737,1802,10708,1802,10703,1801,10685,1801,10681,1801,10673,1798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720,1799l10708,1802,10737,1802,10735,1800,10722,1799,10720,1799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98,1800l10685,1801,10703,1801,10698,1800e" filled="t" fillcolor="#50535C" stroked="f">
                <v:path arrowok="t"/>
                <v:fill/>
              </v:shape>
            </v:group>
            <v:group style="position:absolute;left:8816;top:1802;width:206;height:144" coordorigin="8816,1802" coordsize="206,144">
              <v:shape style="position:absolute;left:8816;top:1802;width:206;height:144" coordorigin="8816,1802" coordsize="206,144" path="m8949,1802l8945,1805,8940,1807,8932,1818,8926,1824,8897,1852,8884,1868,8877,1877,8870,1886,8858,1894,8856,1896,8851,1902,8848,1906,8836,1918,8828,1926,8816,1939,8818,1944,8830,1946,8836,1946,8850,1945,8858,1943,8874,1940,8882,1939,8912,1939,8917,1934,8920,1929,8926,1921,8937,1908,8954,1891,8967,1876,9010,1826,9014,1822,9023,1812,9022,1808,8965,1808,8957,1807,8955,1804,8952,1802,8951,1802,8949,1802e" filled="t" fillcolor="#50535C" stroked="f">
                <v:path arrowok="t"/>
                <v:fill/>
              </v:shape>
              <v:shape style="position:absolute;left:8816;top:1802;width:206;height:144" coordorigin="8816,1802" coordsize="206,144" path="m8912,1939l8882,1939,8895,1944,8901,1944,8909,1941,8911,1940,8912,1939e" filled="t" fillcolor="#50535C" stroked="f">
                <v:path arrowok="t"/>
                <v:fill/>
              </v:shape>
              <v:shape style="position:absolute;left:8816;top:1802;width:206;height:144" coordorigin="8816,1802" coordsize="206,144" path="m9006,1803l8999,1805,8995,1805,8980,1807,8970,1807,8965,1808,9022,1808,9022,1807,9011,1804,9006,1803e" filled="t" fillcolor="#50535C" stroked="f">
                <v:path arrowok="t"/>
                <v:fill/>
              </v:shape>
              <v:shape style="position:absolute;left:8816;top:1802;width:206;height:144" coordorigin="8816,1802" coordsize="206,144" path="m8952,1802l8951,1802,8952,1802e" filled="t" fillcolor="#50535C" stroked="f">
                <v:path arrowok="t"/>
                <v:fill/>
              </v:shape>
            </v:group>
            <v:group style="position:absolute;left:8966;top:1799;width:203;height:153" coordorigin="8966,1799" coordsize="203,153">
              <v:shape style="position:absolute;left:8966;top:1799;width:203;height:153" coordorigin="8966,1799" coordsize="203,153" path="m9100,1800l9096,1802,9088,1809,9074,1823,9043,1852,9041,1854,9009,1890,8995,1907,8982,1923,8969,1938,8967,1940,8966,1942,8969,1951,8973,1952,8980,1951,8982,1950,8984,1950,9004,1947,9024,1946,9027,1946,9042,1946,9047,1939,9049,1936,9058,1927,9064,1921,9077,1907,9082,1900,9090,1893,9104,1879,9117,1863,9129,1847,9142,1832,9148,1826,9155,1820,9169,1810,9168,1803,9164,1802,9141,1802,9141,1802,9123,1802,9117,1801,9111,1801,9100,1800e" filled="t" fillcolor="#50535C" stroked="f">
                <v:path arrowok="t"/>
                <v:fill/>
              </v:shape>
              <v:shape style="position:absolute;left:8966;top:1799;width:203;height:153" coordorigin="8966,1799" coordsize="203,153" path="m9042,1946l9027,1946,9029,1947,9040,1949,9040,1949,9042,1946e" filled="t" fillcolor="#50535C" stroked="f">
                <v:path arrowok="t"/>
                <v:fill/>
              </v:shape>
              <v:shape style="position:absolute;left:8966;top:1799;width:203;height:153" coordorigin="8966,1799" coordsize="203,153" path="m9155,1799l9147,1802,9141,1802,9164,1802,9158,1799,9155,1799e" filled="t" fillcolor="#50535C" stroked="f">
                <v:path arrowok="t"/>
                <v:fill/>
              </v:shape>
              <v:shape style="position:absolute;left:8966;top:1799;width:203;height:153" coordorigin="8966,1799" coordsize="203,153" path="m9131,1801l9127,1801,9123,1801,9123,1802,9141,1802,9131,1801e" filled="t" fillcolor="#50535C" stroked="f">
                <v:path arrowok="t"/>
                <v:fill/>
              </v:shape>
            </v:group>
            <v:group style="position:absolute;left:9109;top:1800;width:190;height:146" coordorigin="9109,1800" coordsize="190,146">
              <v:shape style="position:absolute;left:9109;top:1800;width:190;height:146" coordorigin="9109,1800" coordsize="190,146" path="m9234,1802l9231,1804,9129,1911,9121,1920,9113,1928,9113,1929,9109,1934,9110,1940,9119,1944,9123,1945,9137,1943,9148,1942,9164,1939,9170,1939,9187,1939,9192,1932,9195,1926,9204,1918,9217,1904,9231,1888,9243,1876,9260,1857,9273,1841,9298,1810,9297,1808,9296,1807,9250,1807,9234,1802e" filled="t" fillcolor="#50535C" stroked="f">
                <v:path arrowok="t"/>
                <v:fill/>
              </v:shape>
              <v:shape style="position:absolute;left:9109;top:1800;width:190;height:146" coordorigin="9109,1800" coordsize="190,146" path="m9187,1939l9170,1939,9181,1944,9185,1942,9187,1939e" filled="t" fillcolor="#50535C" stroked="f">
                <v:path arrowok="t"/>
                <v:fill/>
              </v:shape>
              <v:shape style="position:absolute;left:9109;top:1800;width:190;height:146" coordorigin="9109,1800" coordsize="190,146" path="m9281,1800l9263,1804,9250,1807,9296,1807,9295,1804,9287,1802,9281,1800e" filled="t" fillcolor="#50535C" stroked="f">
                <v:path arrowok="t"/>
                <v:fill/>
              </v:shape>
            </v:group>
            <v:group style="position:absolute;left:8681;top:1803;width:196;height:143" coordorigin="8681,1803" coordsize="196,143">
              <v:shape style="position:absolute;left:8681;top:1803;width:196;height:143" coordorigin="8681,1803" coordsize="196,143" path="m8812,1803l8810,1805,8807,1808,8749,1866,8722,1894,8708,1909,8700,1916,8694,1925,8681,1934,8682,1940,8694,1945,8701,1946,8711,1943,8714,1942,8725,1940,8733,1937,8758,1937,8761,1935,8762,1933,8782,1910,8797,1893,8809,1881,8827,1863,8877,1810,8875,1809,8874,1807,8854,1807,8847,1806,8831,1805,8822,1804,8812,1803e" filled="t" fillcolor="#50535C" stroked="f">
                <v:path arrowok="t"/>
                <v:fill/>
              </v:shape>
              <v:shape style="position:absolute;left:8681;top:1803;width:196;height:143" coordorigin="8681,1803" coordsize="196,143" path="m8758,1937l8733,1937,8748,1945,8754,1941,8758,1937e" filled="t" fillcolor="#50535C" stroked="f">
                <v:path arrowok="t"/>
                <v:fill/>
              </v:shape>
              <v:shape style="position:absolute;left:8681;top:1803;width:196;height:143" coordorigin="8681,1803" coordsize="196,143" path="m8864,1805l8854,1807,8874,1807,8873,1806,8868,1805,8864,1805e" filled="t" fillcolor="#50535C" stroked="f">
                <v:path arrowok="t"/>
                <v:fill/>
              </v:shape>
            </v:group>
            <v:group style="position:absolute;left:10708;top:1798;width:194;height:144" coordorigin="10708,1798" coordsize="194,144">
              <v:shape style="position:absolute;left:10708;top:1798;width:194;height:144" coordorigin="10708,1798" coordsize="194,144" path="m10781,1940l10766,1940,10777,1942,10779,1941,10781,1940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754,1941l10727,1941,10731,1941,10737,1942,10741,1942,10754,1941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38,1798l10835,1800,10826,1810,10820,1816,10768,1872,10721,1918,10710,1928,10709,1929,10708,1931,10712,1938,10716,1941,10727,1941,10754,1941,10766,1940,10781,1940,10789,1930,10837,1881,10846,1871,10859,1857,10873,1843,10888,1829,10903,1816,10903,1804,10902,1802,10872,1802,10867,1801,10849,1801,10846,1801,10838,1798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84,1799l10872,1802,10902,1802,10900,1800,10887,1799,10884,1799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62,1800l10849,1801,10867,1801,10862,1800e" filled="t" fillcolor="#50535C" stroked="f">
                <v:path arrowok="t"/>
                <v:fill/>
              </v:shape>
            </v:group>
            <v:group style="position:absolute;left:11052;top:1793;width:211;height:150" coordorigin="11052,1793" coordsize="211,150">
              <v:shape style="position:absolute;left:11052;top:1793;width:211;height:150" coordorigin="11052,1793" coordsize="211,150" path="m11192,1793l11183,1802,11174,1810,11160,1827,11118,1867,11104,1881,11096,1889,11089,1896,11078,1904,11076,1906,11065,1916,11059,1923,11056,1925,11052,1932,11052,1936,11057,1941,11061,1942,11068,1939,11071,1938,11115,1937,11131,1937,11145,1924,11175,1894,11176,1892,11182,1889,11194,1878,11208,1864,11240,1831,11254,1817,11259,1812,11262,1807,11257,1799,11215,1799,11208,1799,11201,1799,11192,1793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131,1937l11115,1937,11117,1937,11126,1941,11131,1938,11131,1937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244,1795l11232,1798,11215,1799,11257,1799,11250,1795,11244,1795e" filled="t" fillcolor="#50535C" stroked="f">
                <v:path arrowok="t"/>
                <v:fill/>
              </v:shape>
            </v:group>
            <v:group style="position:absolute;left:11198;top:1795;width:204;height:146" coordorigin="11198,1795" coordsize="204,146">
              <v:shape style="position:absolute;left:11198;top:1795;width:204;height:146" coordorigin="11198,1795" coordsize="204,146" path="m11335,1795l11332,1796,11329,1800,11300,1829,11286,1843,11269,1860,11255,1873,11241,1888,11232,1897,11223,1907,11209,1918,11205,1922,11199,1928,11198,1932,11203,1939,11206,1941,11216,1940,11224,1940,11240,1936,11259,1936,11263,1935,11264,1935,11276,1935,11278,1934,11284,1927,11284,1926,11293,1919,11300,1912,11311,1901,11336,1874,11353,1856,11367,1842,11382,1829,11397,1816,11403,1813,11403,1806,11396,1800,11395,1799,11344,1799,11335,179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24,1940l11216,1940,11222,1940,11224,1940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59,1936l11240,1936,11251,1939,11259,1936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76,1935l11264,1935,11272,1937,11276,193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392,1797l11379,1797,11368,1798,11350,1798,11344,1799,11395,1799,11394,1798,11393,1798,11368,1798,11393,1798,11392,1797e" filled="t" fillcolor="#50535C" stroked="f">
                <v:path arrowok="t"/>
                <v:fill/>
              </v:shape>
            </v:group>
            <v:group style="position:absolute;left:11341;top:1798;width:194;height:144" coordorigin="11341,1798" coordsize="194,144">
              <v:shape style="position:absolute;left:11341;top:1798;width:194;height:144" coordorigin="11341,1798" coordsize="194,144" path="m11413,1939l11399,1939,11409,1942,11411,1940,11413,1939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387,1940l11360,1940,11363,1941,11370,1941,11374,1942,11387,1940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71,1798l11467,1800,11458,1809,11453,1815,11401,1871,11353,1917,11342,1927,11342,1929,11341,1930,11344,1937,11349,1941,11360,1940,11387,1940,11399,1939,11413,1939,11422,1930,11470,1881,11478,1871,11492,1856,11506,1842,11521,1829,11536,1816,11536,1803,11535,1802,11505,1802,11500,1801,11482,1801,11479,1801,11471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517,1798l11505,1802,11535,1802,11533,1799,11520,1799,11517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95,1800l11482,1801,11500,1801,11495,1800e" filled="t" fillcolor="#50535C" stroked="f">
                <v:path arrowok="t"/>
                <v:fill/>
              </v:shape>
            </v:group>
            <v:group style="position:absolute;left:11463;top:1794;width:162;height:154" coordorigin="11463,1794" coordsize="162,154">
              <v:shape style="position:absolute;left:11463;top:1794;width:162;height:154" coordorigin="11463,1794" coordsize="162,154" path="m11615,1794l11556,1843,11533,1868,11525,1875,11510,1888,11496,1903,11479,1922,11474,1926,11466,1932,11463,1935,11463,1939,11463,1939,11464,1944,11468,1948,11474,1948,11478,1945,11482,1943,11495,1941,11502,1939,11514,1939,11521,1936,11542,1936,11559,1919,11577,1901,11605,1872,11610,1867,11615,1862,11623,1853,11624,1848,11616,1841,11616,1837,11618,1829,11619,1827,11621,1817,11621,1809,11618,1796,11615,1794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14,1939l11502,1939,11509,1940,11514,1940,11514,1939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42,1936l11521,1936,11526,1936,11535,1939,11539,1939,11542,1936e" filled="t" fillcolor="#50535C" stroked="f">
                <v:path arrowok="t"/>
                <v:fill/>
              </v:shape>
            </v:group>
            <v:group style="position:absolute;left:11575;top:1898;width:37;height:47" coordorigin="11575,1898" coordsize="37,47">
              <v:shape style="position:absolute;left:11575;top:1898;width:37;height:47" coordorigin="11575,1898" coordsize="37,47" path="m11612,1941l11593,1941,11596,1941,11603,1945,11607,1945,11612,1941e" filled="t" fillcolor="#50535C" stroked="f">
                <v:path arrowok="t"/>
                <v:fill/>
              </v:shape>
              <v:shape style="position:absolute;left:11575;top:1898;width:37;height:47" coordorigin="11575,1898" coordsize="37,47" path="m11608,1898l11605,1901,11602,1905,11598,1909,11590,1918,11584,1922,11575,1932,11576,1936,11581,1939,11583,1940,11586,1941,11593,1941,11612,1941,11613,1940,11615,1938,11617,1928,11616,1917,11615,1905,11612,1899,11608,1898e" filled="t" fillcolor="#50535C" stroked="f">
                <v:path arrowok="t"/>
                <v:fill/>
              </v:shape>
            </v:group>
            <v:group style="position:absolute;left:10881;top:1798;width:194;height:144" coordorigin="10881,1798" coordsize="194,144">
              <v:shape style="position:absolute;left:10881;top:1798;width:194;height:144" coordorigin="10881,1798" coordsize="194,144" path="m10954,1940l10939,1940,10950,1942,10952,1941,10954,1940e" filled="t" fillcolor="#50535C" stroked="f">
                <v:path arrowok="t"/>
                <v:fill/>
              </v:shape>
              <v:shape style="position:absolute;left:10881;top:1798;width:194;height:144" coordorigin="10881,1798" coordsize="194,144" path="m10927,1941l10900,1941,10904,1941,10910,1942,10914,1942,10927,1941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11,1798l11008,1800,10999,1810,10993,1816,10941,1872,10894,1918,10883,1928,10882,1929,10881,1931,10884,1938,10889,1941,10900,1941,10927,1941,10939,1940,10954,1940,10962,1930,11010,1881,11019,1871,11032,1857,11046,1843,11061,1829,11076,1816,11076,1804,11075,1802,11045,1802,11040,1801,11022,1801,11019,1801,11011,1798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57,1799l11045,1802,11075,1802,11073,1800,11060,1799,11057,1799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35,1800l11022,1801,11040,1801,11035,1800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17.783997pt;margin-top:123.557999pt;width:363.864pt;height:182.296pt;mso-position-horizontal-relative:page;mso-position-vertical-relative:page;z-index:-5290" coordorigin="4356,2471" coordsize="7277,3646">
            <v:group style="position:absolute;left:4366;top:2481;width:7257;height:3626" coordorigin="4366,2481" coordsize="7257,3626">
              <v:shape style="position:absolute;left:4366;top:2481;width:7257;height:3626" coordorigin="4366,2481" coordsize="7257,3626" path="m4366,6107l11623,6107,11623,2481,4366,2481,4366,6107e" filled="t" fillcolor="#FDB913" stroked="f">
                <v:path arrowok="t"/>
                <v:fill/>
              </v:shape>
            </v:group>
            <v:group style="position:absolute;left:7690;top:3738;width:148;height:713" coordorigin="7690,3738" coordsize="148,713">
              <v:shape style="position:absolute;left:7690;top:3738;width:148;height:713" coordorigin="7690,3738" coordsize="148,713" path="m7838,4451l7785,4388,7743,4320,7714,4247,7696,4171,7690,4094,7691,4056,7703,3979,7727,3905,7762,3834,7810,3768,7838,3738e" filled="f" stroked="t" strokeweight="4.252pt" strokecolor="#231F20">
                <v:path arrowok="t"/>
              </v:shape>
            </v:group>
            <v:group style="position:absolute;left:7838;top:3349;width:1102;height:1102" coordorigin="7838,3349" coordsize="1102,1102">
              <v:shape style="position:absolute;left:7838;top:3349;width:1102;height:1102" coordorigin="7838,3349" coordsize="1102,1102" path="m8551,4451l8792,4210,8845,4147,8886,4079,8916,4006,8934,3930,8940,3853,8938,3814,8926,3738,8903,3663,8867,3592,8820,3527,8761,3468,8696,3421,8625,3386,8551,3362,8474,3350,8435,3349,8397,3350,8320,3362,8246,3386,8175,3421,8109,3468,8079,3496,7838,3738e" filled="f" stroked="t" strokeweight="4.252pt" strokecolor="#231F20">
                <v:path arrowok="t"/>
              </v:shape>
            </v:group>
            <v:group style="position:absolute;left:8151;top:4137;width:148;height:713" coordorigin="8151,4137" coordsize="148,713">
              <v:shape style="position:absolute;left:8151;top:4137;width:148;height:713" coordorigin="8151,4137" coordsize="148,713" path="m8151,4137l8204,4200,8245,4268,8275,4341,8293,4417,8299,4494,8297,4533,8285,4609,8262,4684,8226,4754,8179,4820,8151,4850e" filled="f" stroked="t" strokeweight="4.252pt" strokecolor="#231F20">
                <v:path arrowok="t"/>
              </v:shape>
            </v:group>
            <v:group style="position:absolute;left:7049;top:4137;width:1102;height:1102" coordorigin="7049,4137" coordsize="1102,1102">
              <v:shape style="position:absolute;left:7049;top:4137;width:1102;height:1102" coordorigin="7049,4137" coordsize="1102,1102" path="m7438,4137l7197,4379,7144,4441,7102,4510,7073,4582,7055,4658,7049,4735,7051,4774,7062,4851,7086,4925,7121,4996,7169,5061,7227,5120,7293,5167,7363,5202,7438,5226,7515,5238,7553,5239,7592,5238,7668,5226,7743,5203,7814,5167,7879,5120,7910,5092,8151,4850e" filled="f" stroked="t" strokeweight="4.252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17.783997pt;margin-top:382.459991pt;width:176.432pt;height:103.614pt;mso-position-horizontal-relative:page;mso-position-vertical-relative:page;z-index:-5289" coordorigin="4356,7649" coordsize="3529,2072">
            <v:group style="position:absolute;left:4366;top:7659;width:3509;height:2052" coordorigin="4366,7659" coordsize="3509,2052">
              <v:shape style="position:absolute;left:4366;top:7659;width:3509;height:2052" coordorigin="4366,7659" coordsize="3509,2052" path="m4366,9711l7874,9711,7874,7659,4366,7659,4366,9711e" filled="t" fillcolor="#D3D8D6" stroked="f">
                <v:path arrowok="t"/>
                <v:fill/>
              </v:shape>
            </v:group>
            <v:group style="position:absolute;left:5650;top:8302;width:939;height:638" coordorigin="5650,8302" coordsize="939,638">
              <v:shape style="position:absolute;left:5650;top:8302;width:939;height:638" coordorigin="5650,8302" coordsize="939,638" path="m5713,8302l5650,8781,5963,8781,5965,8804,5988,8867,6033,8914,6093,8938,6116,8941,6139,8939,6202,8916,6249,8872,6274,8811,6276,8789,6590,8781,6527,8302e" filled="f" stroked="t" strokeweight="2.835pt" strokecolor="#50535C">
                <v:path arrowok="t"/>
              </v:shape>
            </v:group>
            <v:group style="position:absolute;left:5650;top:8877;width:939;height:255" coordorigin="5650,8877" coordsize="939,255">
              <v:shape style="position:absolute;left:5650;top:8877;width:939;height:255" coordorigin="5650,8877" coordsize="939,255" path="m5650,8877l5650,9132,6590,9132,6590,8877e" filled="f" stroked="t" strokeweight="2.835pt" strokecolor="#50535C">
                <v:path arrowok="t"/>
              </v:shape>
            </v:group>
            <v:group style="position:absolute;left:5838;top:8239;width:564;height:447" coordorigin="5838,8239" coordsize="564,447">
              <v:shape style="position:absolute;left:5838;top:8239;width:564;height:447" coordorigin="5838,8239" coordsize="564,447" path="m6402,8685l6402,8239,5838,8239,5838,8685e" filled="f" stroked="t" strokeweight="2.835pt" strokecolor="#50535C">
                <v:path arrowok="t"/>
              </v:shape>
            </v:group>
            <v:group style="position:absolute;left:5932;top:8366;width:157;height:2" coordorigin="5932,8366" coordsize="157,2">
              <v:shape style="position:absolute;left:5932;top:8366;width:157;height:2" coordorigin="5932,8366" coordsize="157,0" path="m5932,8366l6089,8366e" filled="f" stroked="t" strokeweight="2.835pt" strokecolor="#50535C">
                <v:path arrowok="t"/>
              </v:shape>
            </v:group>
            <v:group style="position:absolute;left:5932;top:8494;width:376;height:2" coordorigin="5932,8494" coordsize="376,2">
              <v:shape style="position:absolute;left:5932;top:8494;width:376;height:2" coordorigin="5932,8494" coordsize="376,0" path="m5932,8494l6308,8494e" filled="f" stroked="t" strokeweight="2.835pt" strokecolor="#50535C">
                <v:path arrowok="t"/>
              </v:shape>
            </v:group>
            <v:group style="position:absolute;left:5932;top:8622;width:376;height:2" coordorigin="5932,8622" coordsize="376,2">
              <v:shape style="position:absolute;left:5932;top:8622;width:376;height:2" coordorigin="5932,8622" coordsize="376,0" path="m5932,8622l6308,8622e" filled="f" stroked="t" strokeweight="2.835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17.783997pt;margin-top:550.981018pt;width:176.432pt;height:103.614pt;mso-position-horizontal-relative:page;mso-position-vertical-relative:page;z-index:-5288" coordorigin="4356,11020" coordsize="3529,2072">
            <v:group style="position:absolute;left:4366;top:11030;width:3509;height:2052" coordorigin="4366,11030" coordsize="3509,2052">
              <v:shape style="position:absolute;left:4366;top:11030;width:3509;height:2052" coordorigin="4366,11030" coordsize="3509,2052" path="m4366,13082l7874,13082,7874,11030,4366,11030,4366,13082e" filled="t" fillcolor="#D3D8D6" stroked="f">
                <v:path arrowok="t"/>
                <v:fill/>
              </v:shape>
            </v:group>
            <v:group style="position:absolute;left:5611;top:11704;width:816;height:493" coordorigin="5611,11704" coordsize="816,493">
              <v:shape style="position:absolute;left:5611;top:11704;width:816;height:493" coordorigin="5611,11704" coordsize="816,493" path="m5611,12197l6426,12197,6426,11704,5611,11704,5611,12197xe" filled="f" stroked="t" strokeweight="2.835pt" strokecolor="#50535C">
                <v:path arrowok="t"/>
              </v:shape>
            </v:group>
            <v:group style="position:absolute;left:5815;top:11915;width:816;height:493" coordorigin="5815,11915" coordsize="816,493">
              <v:shape style="position:absolute;left:5815;top:11915;width:816;height:493" coordorigin="5815,11915" coordsize="816,493" path="m6528,11915l6630,11915,6630,12408,5815,12408,5815,12301e" filled="f" stroked="t" strokeweight="2.835pt" strokecolor="#50535C">
                <v:path arrowok="t"/>
              </v:shape>
            </v:group>
            <v:group style="position:absolute;left:5917;top:11846;width:203;height:209" coordorigin="5917,11846" coordsize="203,209">
              <v:shape style="position:absolute;left:5917;top:11846;width:203;height:209" coordorigin="5917,11846" coordsize="203,209" path="m6121,11950l6100,12014,6048,12051,6026,12055,6002,12053,5945,12022,5917,11964,5919,11938,5947,11876,6000,11846,6026,11848,6088,11875,6118,11927,6121,11950xe" filled="f" stroked="t" strokeweight="2.835pt" strokecolor="#50535C">
                <v:path arrowok="t"/>
              </v:shape>
            </v:group>
            <v:group style="position:absolute;left:5713;top:11844;width:68;height:2" coordorigin="5713,11844" coordsize="68,2">
              <v:shape style="position:absolute;left:5713;top:11844;width:68;height:2" coordorigin="5713,11844" coordsize="68,0" path="m5713,11844l5781,11844e" filled="f" stroked="t" strokeweight="2.835pt" strokecolor="#50535C">
                <v:path arrowok="t"/>
              </v:shape>
            </v:group>
            <v:group style="position:absolute;left:5713;top:12056;width:68;height:2" coordorigin="5713,12056" coordsize="68,2">
              <v:shape style="position:absolute;left:5713;top:12056;width:68;height:2" coordorigin="5713,12056" coordsize="68,0" path="m5713,12056l5781,12056e" filled="f" stroked="t" strokeweight="2.835pt" strokecolor="#50535C">
                <v:path arrowok="t"/>
              </v:shape>
            </v:group>
            <v:group style="position:absolute;left:6256;top:11844;width:68;height:2" coordorigin="6256,11844" coordsize="68,2">
              <v:shape style="position:absolute;left:6256;top:11844;width:68;height:2" coordorigin="6256,11844" coordsize="68,0" path="m6256,11844l6324,11844e" filled="f" stroked="t" strokeweight="2.835pt" strokecolor="#50535C">
                <v:path arrowok="t"/>
              </v:shape>
            </v:group>
            <v:group style="position:absolute;left:6256;top:12056;width:68;height:2" coordorigin="6256,12056" coordsize="68,2">
              <v:shape style="position:absolute;left:6256;top:12056;width:68;height:2" coordorigin="6256,12056" coordsize="68,0" path="m6256,12056l6324,12056e" filled="f" stroked="t" strokeweight="2.835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05.216003pt;margin-top:382.459991pt;width:176.432pt;height:103.614pt;mso-position-horizontal-relative:page;mso-position-vertical-relative:page;z-index:-5287" coordorigin="8104,7649" coordsize="3529,2072">
            <v:group style="position:absolute;left:8114;top:7659;width:3509;height:2052" coordorigin="8114,7659" coordsize="3509,2052">
              <v:shape style="position:absolute;left:8114;top:7659;width:3509;height:2052" coordorigin="8114,7659" coordsize="3509,2052" path="m8114,9711l11623,9711,11623,7659,8114,7659,8114,9711e" filled="t" fillcolor="#D3D8D6" stroked="f">
                <v:path arrowok="t"/>
                <v:fill/>
              </v:shape>
            </v:group>
            <v:group style="position:absolute;left:9450;top:8140;width:558;height:582" coordorigin="9450,8140" coordsize="558,582">
              <v:shape style="position:absolute;left:9450;top:8140;width:558;height:582" coordorigin="9450,8140" coordsize="558,582" path="m10008,8431l10000,8501,9977,8564,9941,8620,9894,8666,9838,8699,9775,8718,9729,8722,9706,8721,9641,8707,9582,8678,9532,8636,9492,8584,9464,8523,9451,8455,9450,8431,9451,8407,9464,8339,9492,8278,9532,8225,9582,8183,9641,8155,9706,8141,9729,8140,9752,8141,9817,8155,9876,8183,9927,8225,9967,8278,9994,8339,10007,8407,10008,8431xe" filled="f" stroked="t" strokeweight="2.835pt" strokecolor="#50535C">
                <v:path arrowok="t"/>
              </v:shape>
            </v:group>
            <v:group style="position:absolute;left:10113;top:8285;width:209;height:436" coordorigin="10113,8285" coordsize="209,436">
              <v:shape style="position:absolute;left:10113;top:8285;width:209;height:436" coordorigin="10113,8285" coordsize="209,436" path="m10113,8285l10179,8296,10236,8327,10281,8373,10311,8433,10322,8501,10321,8525,10304,8591,10270,8648,10221,8690,10162,8716,10140,8720,10118,8722e" filled="f" stroked="t" strokeweight="2.835pt" strokecolor="#50535C">
                <v:path arrowok="t"/>
              </v:shape>
            </v:group>
            <v:group style="position:absolute;left:10218;top:8866;width:174;height:292" coordorigin="10218,8866" coordsize="174,292">
              <v:shape style="position:absolute;left:10218;top:8866;width:174;height:292" coordorigin="10218,8866" coordsize="174,292" path="m10218,8866l10357,8904,10392,9158,10218,9158e" filled="f" stroked="t" strokeweight="2.835pt" strokecolor="#50535C">
                <v:path arrowok="t"/>
              </v:shape>
            </v:group>
            <v:group style="position:absolute;left:9346;top:8867;width:767;height:364" coordorigin="9346,8867" coordsize="767,364">
              <v:shape style="position:absolute;left:9346;top:8867;width:767;height:364" coordorigin="9346,8867" coordsize="767,364" path="m9934,8867l10077,8916,10113,9231,9346,9231,9381,8916,9525,8867e" filled="f" stroked="t" strokeweight="2.835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05.216003pt;margin-top:550.981018pt;width:176.432pt;height:103.614pt;mso-position-horizontal-relative:page;mso-position-vertical-relative:page;z-index:-5286" coordorigin="8104,11020" coordsize="3529,2072">
            <v:group style="position:absolute;left:8114;top:11030;width:3509;height:2052" coordorigin="8114,11030" coordsize="3509,2052">
              <v:shape style="position:absolute;left:8114;top:11030;width:3509;height:2052" coordorigin="8114,11030" coordsize="3509,2052" path="m8114,13082l11623,13082,11623,11030,8114,11030,8114,13082e" filled="t" fillcolor="#D3D8D6" stroked="f">
                <v:path arrowok="t"/>
                <v:fill/>
              </v:shape>
            </v:group>
            <v:group style="position:absolute;left:9802;top:11645;width:507;height:505" coordorigin="9802,11645" coordsize="507,505">
              <v:shape style="position:absolute;left:9802;top:11645;width:507;height:505" coordorigin="9802,11645" coordsize="507,505" path="m10130,12150l10241,12039,10287,11975,10307,11901,10309,11882,10309,11863,10292,11789,10251,11722,10202,11683,10129,11652,10073,11645,10054,11646,9983,11664,9919,11706,9802,11822e" filled="f" stroked="t" strokeweight="2.835pt" strokecolor="#50535C">
                <v:path arrowok="t"/>
              </v:shape>
            </v:group>
            <v:group style="position:absolute;left:9440;top:12006;width:507;height:505" coordorigin="9440,12006" coordsize="507,505">
              <v:shape style="position:absolute;left:9440;top:12006;width:507;height:505" coordorigin="9440,12006" coordsize="507,505" path="m9618,12006l9507,12117,9462,12182,9441,12255,9440,12274,9440,12293,9456,12368,9497,12434,9547,12474,9619,12505,9675,12512,9694,12511,9766,12493,9829,12451,9946,12334e" filled="f" stroked="t" strokeweight="2.835pt" strokecolor="#50535C">
                <v:path arrowok="t"/>
              </v:shape>
            </v:group>
            <v:group style="position:absolute;left:9555;top:11760;width:232;height:232" coordorigin="9555,11760" coordsize="232,232">
              <v:shape style="position:absolute;left:9555;top:11760;width:232;height:232" coordorigin="9555,11760" coordsize="232,232" path="m9555,11760l9787,11991e" filled="f" stroked="t" strokeweight="2.835pt" strokecolor="#50535C">
                <v:path arrowok="t"/>
              </v:shape>
            </v:group>
            <v:group style="position:absolute;left:9961;top:12165;width:232;height:232" coordorigin="9961,12165" coordsize="232,232">
              <v:shape style="position:absolute;left:9961;top:12165;width:232;height:232" coordorigin="9961,12165" coordsize="232,232" path="m9961,12165l10193,12397e" filled="f" stroked="t" strokeweight="2.835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13.985497pt;margin-top:632.311584pt;width:.1pt;height:81.12pt;mso-position-horizontal-relative:page;mso-position-vertical-relative:page;z-index:-5285" coordorigin="2280,12646" coordsize="2,1622">
            <v:shape style="position:absolute;left:2280;top:12646;width:2;height:1622" coordorigin="2280,12646" coordsize="0,1622" path="m2280,14269l2280,12646e" filled="f" stroked="t" strokeweight="2.835pt" strokecolor="#50535C">
              <v:path arrowok="t"/>
            </v:shape>
          </v:group>
          <w10:wrap type="none"/>
        </w:pict>
      </w:r>
      <w:r>
        <w:rPr/>
        <w:pict>
          <v:group style="position:absolute;margin-left:30.851999pt;margin-top:124.144997pt;width:28.126pt;height:32.1260pt;mso-position-horizontal-relative:page;mso-position-vertical-relative:page;z-index:-5284" coordorigin="617,2483" coordsize="563,643">
            <v:group style="position:absolute;left:638;top:2924;width:80;height:80" coordorigin="638,2924" coordsize="80,80">
              <v:shape style="position:absolute;left:638;top:2924;width:80;height:80" coordorigin="638,2924" coordsize="80,80" path="m718,3004l638,3004,638,2924,718,2924,718,3004xe" filled="f" stroked="t" strokeweight="2.126pt" strokecolor="#50535C">
                <v:path arrowok="t"/>
              </v:shape>
            </v:group>
            <v:group style="position:absolute;left:638;top:2764;width:80;height:80" coordorigin="638,2764" coordsize="80,80">
              <v:shape style="position:absolute;left:638;top:2764;width:80;height:80" coordorigin="638,2764" coordsize="80,80" path="m718,2844l638,2844,638,2764,718,2764,718,2844xe" filled="f" stroked="t" strokeweight="2.126pt" strokecolor="#50535C">
                <v:path arrowok="t"/>
              </v:shape>
            </v:group>
            <v:group style="position:absolute;left:678;top:2504;width:480;height:600" coordorigin="678,2504" coordsize="480,600">
              <v:shape style="position:absolute;left:678;top:2504;width:480;height:600" coordorigin="678,2504" coordsize="480,600" path="m678,3065l678,3104,1158,3104,1158,2504,678,2504,678,2544e" filled="f" stroked="t" strokeweight="2.126pt" strokecolor="#50535C">
                <v:path arrowok="t"/>
              </v:shape>
            </v:group>
            <v:group style="position:absolute;left:638;top:2604;width:80;height:80" coordorigin="638,2604" coordsize="80,80">
              <v:shape style="position:absolute;left:638;top:2604;width:80;height:80" coordorigin="638,2604" coordsize="80,80" path="m718,2684l638,2684,638,2604,718,2604,718,2684xe" filled="f" stroked="t" strokeweight="2.126pt" strokecolor="#50535C">
                <v:path arrowok="t"/>
              </v:shape>
            </v:group>
            <v:group style="position:absolute;left:1038;top:2524;width:2;height:560" coordorigin="1038,2524" coordsize="2,560">
              <v:shape style="position:absolute;left:1038;top:2524;width:2;height:560" coordorigin="1038,2524" coordsize="0,560" path="m1038,3084l1038,2524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247501pt;margin-top:46.836246pt;width:34.397102pt;height:10pt;mso-position-horizontal-relative:page;mso-position-vertical-relative:page;z-index:-528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yo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171.151215pt;width:73.392816pt;height:24pt;mso-position-horizontal-relative:page;mso-position-vertical-relative:page;z-index:-528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ND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207.151215pt;width:12.000001pt;height:12pt;mso-position-horizontal-relative:page;mso-position-vertical-relative:page;z-index:-5281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231.151215pt;width:111.301443pt;height:60.0001pt;mso-position-horizontal-relative:page;mso-position-vertical-relative:page;z-index:-528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em.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284103pt;margin-top:315.151306pt;width:358.775217pt;height:43.569738pt;mso-position-horizontal-relative:page;mso-position-vertical-relative:page;z-index:-527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3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1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335999pt;margin-top:495.151306pt;width:159.930508pt;height:43.569738pt;mso-position-horizontal-relative:page;mso-position-vertical-relative:page;z-index:-527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100"/>
                      <w:b/>
                      <w:bCs/>
                      <w:position w:val="1"/>
                    </w:rPr>
                    <w:t>RIA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1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nob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4.769501pt;margin-top:495.151306pt;width:159.930508pt;height:43.569738pt;mso-position-horizontal-relative:page;mso-position-vertical-relative:page;z-index:-527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2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100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1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nob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ni.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335999pt;margin-top:663.151306pt;width:159.930508pt;height:43.569738pt;mso-position-horizontal-relative:page;mso-position-vertical-relative:page;z-index:-527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7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1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nob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4.769501pt;margin-top:663.151306pt;width:159.930508pt;height:43.569738pt;mso-position-horizontal-relative:page;mso-position-vertical-relative:page;z-index:-527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1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nob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ni.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49.30127pt;width:11.113607pt;height:10pt;mso-position-horizontal-relative:page;mso-position-vertical-relative:page;z-index:-527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18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37874pt;margin-top:409.647186pt;width:54.0pt;height:304.784017pt;mso-position-horizontal-relative:page;mso-position-vertical-relative:page;z-index:-5273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537" w:lineRule="exact"/>
                    <w:ind w:left="20" w:right="-92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b/>
                      <w:bCs/>
                      <w:position w:val="3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b/>
                      <w:bCs/>
                      <w:position w:val="3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b/>
                      <w:bCs/>
                      <w:position w:val="3"/>
                    </w:rPr>
                    <w:t>believ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b/>
                      <w:bCs/>
                      <w:position w:val="3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b/>
                      <w:bCs/>
                      <w:position w:val="3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b/>
                      <w:bCs/>
                      <w:position w:val="3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b/>
                      <w:bCs/>
                      <w:position w:val="3"/>
                    </w:rPr>
                    <w:t>commo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b/>
                      <w:bCs/>
                      <w:position w:val="3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100"/>
                      <w:b/>
                      <w:bCs/>
                      <w:position w:val="3"/>
                    </w:rPr>
                    <w:t>sense,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54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b/>
                      <w:bCs/>
                      <w:position w:val="1"/>
                    </w:rPr>
                    <w:t>courag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b/>
                      <w:bCs/>
                      <w:position w:val="1"/>
                    </w:rPr>
                    <w:t>an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chemistry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5.716003pt;margin-top:551.481018pt;width:175.432pt;height:102.614pt;mso-position-horizontal-relative:page;mso-position-vertical-relative:page;z-index:-527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8.283997pt;margin-top:551.481018pt;width:175.432pt;height:102.614pt;mso-position-horizontal-relative:page;mso-position-vertical-relative:page;z-index:-527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0.730011pt;margin-top:595.744019pt;width:40.788pt;height:24.649pt;mso-position-horizontal-relative:page;mso-position-vertical-relative:page;z-index:-527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0.53299pt;margin-top:585.179993pt;width:40.788pt;height:24.649pt;mso-position-horizontal-relative:page;mso-position-vertical-relative:page;z-index:-526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5.716003pt;margin-top:382.959991pt;width:175.432pt;height:102.614pt;mso-position-horizontal-relative:page;mso-position-vertical-relative:page;z-index:-526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8.283997pt;margin-top:382.959991pt;width:175.432pt;height:102.614pt;mso-position-horizontal-relative:page;mso-position-vertical-relative:page;z-index:-526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2.516602pt;margin-top:443.840607pt;width:46.967pt;height:12.765pt;mso-position-horizontal-relative:page;mso-position-vertical-relative:page;z-index:-526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909607pt;margin-top:411.928589pt;width:28.18pt;height:22.338pt;mso-position-horizontal-relative:page;mso-position-vertical-relative:page;z-index:-526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8.283997pt;margin-top:124.057999pt;width:362.864pt;height:181.296pt;mso-position-horizontal-relative:page;mso-position-vertical-relative:page;z-index:-526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915001pt;margin-top:125.208pt;width:4pt;height:5pt;mso-position-horizontal-relative:page;mso-position-vertical-relative:page;z-index:-5263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.915001pt;margin-top:125.208pt;width:16.0pt;height:17pt;mso-position-horizontal-relative:page;mso-position-vertical-relative:page;z-index:-526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915001pt;margin-top:125.208pt;width:6.0pt;height:30pt;mso-position-horizontal-relative:page;mso-position-vertical-relative:page;z-index:-526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915001pt;margin-top:130.207993pt;width:4pt;height:4pt;mso-position-horizontal-relative:page;mso-position-vertical-relative:page;z-index:-5260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915001pt;margin-top:134.207993pt;width:4pt;height:4pt;mso-position-horizontal-relative:page;mso-position-vertical-relative:page;z-index:-5259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915001pt;margin-top:138.207993pt;width:4pt;height:4pt;mso-position-horizontal-relative:page;mso-position-vertical-relative:page;z-index:-5258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915001pt;margin-top:142.207993pt;width:20.0pt;height:4pt;mso-position-horizontal-relative:page;mso-position-vertical-relative:page;z-index:-5257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915001pt;margin-top:146.207993pt;width:4pt;height:4pt;mso-position-horizontal-relative:page;mso-position-vertical-relative:page;z-index:-5256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915001pt;margin-top:146.207993pt;width:4pt;height:4pt;mso-position-horizontal-relative:page;mso-position-vertical-relative:page;z-index:-5255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.915001pt;margin-top:146.207993pt;width:16.0pt;height:4pt;mso-position-horizontal-relative:page;mso-position-vertical-relative:page;z-index:-5254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915001pt;margin-top:150.207993pt;width:20.0pt;height:5pt;mso-position-horizontal-relative:page;mso-position-vertical-relative:page;z-index:-5253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915001pt;margin-top:150.207993pt;width:20.0pt;height:5pt;mso-position-horizontal-relative:page;mso-position-vertical-relative:page;z-index:-5252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30.259888pt;width:550.295pt;height:12pt;mso-position-horizontal-relative:page;mso-position-vertical-relative:page;z-index:-525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1480" w:bottom="280" w:left="1720" w:right="172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348.3461pt;margin-top:45.330299pt;width:11.622pt;height:11.622pt;mso-position-horizontal-relative:page;mso-position-vertical-relative:page;z-index:-5250" coordorigin="6967,907" coordsize="232,232">
            <v:group style="position:absolute;left:6977;top:959;width:213;height:170" coordorigin="6977,959" coordsize="213,170">
              <v:shape style="position:absolute;left:6977;top:959;width:213;height:170" coordorigin="6977,959" coordsize="213,170" path="m7189,959l7189,1129,6977,1129,6977,959e" filled="f" stroked="t" strokeweight=".992pt" strokecolor="#50535C">
                <v:path arrowok="t"/>
              </v:shape>
            </v:group>
            <v:group style="position:absolute;left:6998;top:1023;width:43;height:71" coordorigin="6998,1023" coordsize="43,71">
              <v:shape style="position:absolute;left:6998;top:1023;width:43;height:71" coordorigin="6998,1023" coordsize="43,71" path="m6998,1094l7041,1023e" filled="f" stroked="t" strokeweight=".992pt" strokecolor="#50535C">
                <v:path arrowok="t"/>
              </v:shape>
            </v:group>
            <v:group style="position:absolute;left:6998;top:1002;width:170;height:43" coordorigin="6998,1002" coordsize="170,43">
              <v:shape style="position:absolute;left:6998;top:1002;width:170;height:43" coordorigin="6998,1002" coordsize="170,43" path="m7168,1002l7083,1044,6998,1002e" filled="f" stroked="t" strokeweight=".992pt" strokecolor="#50535C">
                <v:path arrowok="t"/>
              </v:shape>
            </v:group>
            <v:group style="position:absolute;left:7126;top:1023;width:43;height:71" coordorigin="7126,1023" coordsize="43,71">
              <v:shape style="position:absolute;left:7126;top:1023;width:43;height:71" coordorigin="7126,1023" coordsize="43,71" path="m7168,1094l7126,1023e" filled="f" stroked="t" strokeweight=".992pt" strokecolor="#50535C">
                <v:path arrowok="t"/>
              </v:shape>
            </v:group>
            <v:group style="position:absolute;left:7005;top:917;width:156;height:71" coordorigin="7005,917" coordsize="156,71">
              <v:shape style="position:absolute;left:7005;top:917;width:156;height:71" coordorigin="7005,917" coordsize="156,71" path="m7161,987l7161,917,7005,917,7005,987e" filled="f" stroked="t" strokeweight=".992pt" strokecolor="#50535C">
                <v:path arrowok="t"/>
              </v:shape>
            </v:group>
            <v:group style="position:absolute;left:7026;top:945;width:50;height:2" coordorigin="7026,945" coordsize="50,2">
              <v:shape style="position:absolute;left:7026;top:945;width:50;height:2" coordorigin="7026,945" coordsize="50,0" path="m7026,945l7076,945e" filled="f" stroked="t" strokeweight=".992pt" strokecolor="#50535C">
                <v:path arrowok="t"/>
              </v:shape>
            </v:group>
            <v:group style="position:absolute;left:7026;top:973;width:99;height:2" coordorigin="7026,973" coordsize="99,2">
              <v:shape style="position:absolute;left:7026;top:973;width:99;height:2" coordorigin="7026,973" coordsize="99,0" path="m7026,973l7126,973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0.077698pt;margin-top:43.921768pt;width:9.651pt;height:14.438914pt;mso-position-horizontal-relative:page;mso-position-vertical-relative:page;z-index:-5249" coordorigin="9802,878" coordsize="193,289">
            <v:group style="position:absolute;left:9812;top:888;width:173;height:90" coordorigin="9812,888" coordsize="173,90">
              <v:shape style="position:absolute;left:9812;top:888;width:173;height:90" coordorigin="9812,888" coordsize="173,90" path="m9985,978l9961,916,9903,888,9880,891,9859,899,9841,911,9827,927,9817,947,9812,968e" filled="f" stroked="t" strokeweight=".992pt" strokecolor="#50535C">
                <v:path arrowok="t"/>
              </v:shape>
            </v:group>
            <v:group style="position:absolute;left:9811;top:996;width:173;height:161" coordorigin="9811,996" coordsize="173,161">
              <v:shape style="position:absolute;left:9811;top:996;width:173;height:161" coordorigin="9811,996" coordsize="173,161" path="m9811,996l9811,1068,9814,1091,9851,1143,9893,1157,9916,1155,9969,1118,9984,1078,9985,996e" filled="f" stroked="t" strokeweight=".992pt" strokecolor="#50535C">
                <v:path arrowok="t"/>
              </v:shape>
            </v:group>
            <v:group style="position:absolute;left:9898;top:933;width:2;height:72" coordorigin="9898,933" coordsize="2,72">
              <v:shape style="position:absolute;left:9898;top:933;width:2;height:72" coordorigin="9898,933" coordsize="0,72" path="m9898,1005l9898,933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43.374496pt;margin-top:45.134201pt;width:11.704509pt;height:11.906895pt;mso-position-horizontal-relative:page;mso-position-vertical-relative:page;z-index:-5248" coordorigin="4867,903" coordsize="234,238">
            <v:group style="position:absolute;left:4877;top:941;width:192;height:190" coordorigin="4877,941" coordsize="192,190">
              <v:shape style="position:absolute;left:4877;top:941;width:192;height:190" coordorigin="4877,941" coordsize="192,190" path="m5069,1115l5055,1123,5040,1129,5023,1131,5005,1130,4932,1095,4891,1040,4877,986,4879,969,4883,954,4890,941e" filled="f" stroked="t" strokeweight=".992pt" strokecolor="#50535C">
                <v:path arrowok="t"/>
              </v:shape>
            </v:group>
            <v:group style="position:absolute;left:4907;top:913;width:185;height:186" coordorigin="4907,913" coordsize="185,186">
              <v:shape style="position:absolute;left:4907;top:913;width:185;height:186" coordorigin="4907,913" coordsize="185,186" path="m4907,913l4966,972,4951,987,4941,1003,4979,1065,4996,1066,5011,1060,5033,1039,5092,1098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41.273987pt;width:550.295pt;height:.1pt;mso-position-horizontal-relative:page;mso-position-vertical-relative:page;z-index:-5247" coordorigin="617,14825" coordsize="11006,2">
            <v:shape style="position:absolute;left:617;top:14825;width:11006;height:2" coordorigin="617,14825" coordsize="11006,0" path="m617,14825l11623,14825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4121pt;margin-top:89.142899pt;width:551.3071pt;height:8.982pt;mso-position-horizontal-relative:page;mso-position-vertical-relative:page;z-index:-5246" coordorigin="608,1783" coordsize="11026,180">
            <v:group style="position:absolute;left:618;top:1798;width:84;height:81" coordorigin="618,1798" coordsize="84,81">
              <v:shape style="position:absolute;left:618;top:1798;width:84;height:81" coordorigin="618,1798" coordsize="84,81" path="m650,1798l621,1823,621,1836,621,1842,618,1854,621,1860,620,1869,622,1872,627,1878,675,1841,685,1828,697,1818,699,1812,703,1806,699,1801,686,1801,670,1799,650,1798e" filled="t" fillcolor="#50535C" stroked="f">
                <v:path arrowok="t"/>
                <v:fill/>
              </v:shape>
              <v:shape style="position:absolute;left:618;top:1798;width:84;height:81" coordorigin="618,1798" coordsize="84,81" path="m698,1798l689,1800,686,1801,699,1801,698,1798e" filled="t" fillcolor="#50535C" stroked="f">
                <v:path arrowok="t"/>
                <v:fill/>
              </v:shape>
            </v:group>
            <v:group style="position:absolute;left:763;top:1802;width:206;height:144" coordorigin="763,1802" coordsize="206,144">
              <v:shape style="position:absolute;left:763;top:1802;width:206;height:144" coordorigin="763,1802" coordsize="206,144" path="m896,1802l892,1805,887,1807,878,1818,873,1824,844,1852,831,1868,824,1877,817,1886,805,1894,803,1896,798,1902,795,1906,783,1918,775,1926,763,1939,765,1944,777,1946,783,1946,797,1945,805,1943,821,1940,829,1939,859,1939,864,1934,867,1929,873,1921,884,1908,901,1891,914,1876,957,1826,961,1822,970,1812,969,1808,912,1808,904,1807,902,1804,899,1802,898,1802,896,1802e" filled="t" fillcolor="#50535C" stroked="f">
                <v:path arrowok="t"/>
                <v:fill/>
              </v:shape>
              <v:shape style="position:absolute;left:763;top:1802;width:206;height:144" coordorigin="763,1802" coordsize="206,144" path="m859,1939l829,1939,842,1944,848,1944,856,1941,858,1940,859,1939e" filled="t" fillcolor="#50535C" stroked="f">
                <v:path arrowok="t"/>
                <v:fill/>
              </v:shape>
              <v:shape style="position:absolute;left:763;top:1802;width:206;height:144" coordorigin="763,1802" coordsize="206,144" path="m953,1803l945,1805,942,1805,927,1807,917,1807,912,1808,969,1808,968,1807,958,1804,953,1803e" filled="t" fillcolor="#50535C" stroked="f">
                <v:path arrowok="t"/>
                <v:fill/>
              </v:shape>
              <v:shape style="position:absolute;left:763;top:1802;width:206;height:144" coordorigin="763,1802" coordsize="206,144" path="m898,1802l898,1802,899,1802e" filled="t" fillcolor="#50535C" stroked="f">
                <v:path arrowok="t"/>
                <v:fill/>
              </v:shape>
            </v:group>
            <v:group style="position:absolute;left:913;top:1799;width:203;height:153" coordorigin="913,1799" coordsize="203,153">
              <v:shape style="position:absolute;left:913;top:1799;width:203;height:153" coordorigin="913,1799" coordsize="203,153" path="m1047,1800l1043,1802,1035,1809,1021,1823,989,1852,988,1854,956,1890,941,1907,929,1923,916,1938,913,1940,913,1942,916,1951,920,1952,927,1951,929,1950,931,1950,951,1947,971,1946,974,1946,989,1946,994,1939,996,1936,1005,1927,1011,1921,1024,1907,1029,1900,1037,1893,1051,1879,1064,1863,1076,1847,1089,1832,1095,1826,1102,1820,1116,1810,1115,1803,1110,1802,1088,1802,1087,1802,1070,1802,1064,1801,1058,1801,1047,1800e" filled="t" fillcolor="#50535C" stroked="f">
                <v:path arrowok="t"/>
                <v:fill/>
              </v:shape>
              <v:shape style="position:absolute;left:913;top:1799;width:203;height:153" coordorigin="913,1799" coordsize="203,153" path="m989,1946l974,1946,976,1947,987,1949,987,1949,989,1946e" filled="t" fillcolor="#50535C" stroked="f">
                <v:path arrowok="t"/>
                <v:fill/>
              </v:shape>
              <v:shape style="position:absolute;left:913;top:1799;width:203;height:153" coordorigin="913,1799" coordsize="203,153" path="m1102,1799l1094,1802,1088,1802,1110,1802,1105,1799,1102,1799e" filled="t" fillcolor="#50535C" stroked="f">
                <v:path arrowok="t"/>
                <v:fill/>
              </v:shape>
              <v:shape style="position:absolute;left:913;top:1799;width:203;height:153" coordorigin="913,1799" coordsize="203,153" path="m1078,1801l1074,1801,1070,1801,1070,1802,1087,1802,1078,1801e" filled="t" fillcolor="#50535C" stroked="f">
                <v:path arrowok="t"/>
                <v:fill/>
              </v:shape>
            </v:group>
            <v:group style="position:absolute;left:1628;top:1797;width:208;height:154" coordorigin="1628,1797" coordsize="208,154">
              <v:shape style="position:absolute;left:1628;top:1797;width:208;height:154" coordorigin="1628,1797" coordsize="208,154" path="m1766,1797l1763,1799,1760,1802,1752,1810,1741,1822,1727,1837,1708,1855,1680,1883,1674,1888,1670,1895,1655,1909,1642,1924,1628,1938,1628,1941,1632,1950,1635,1951,1645,1946,1647,1945,1656,1944,1663,1944,1681,1941,1717,1941,1722,1936,1726,1933,1734,1924,1774,1879,1788,1863,1801,1848,1814,1833,1829,1820,1836,1814,1835,1810,1830,1805,1775,1805,1772,1803,1769,1799,1767,1798,1766,1797e" filled="t" fillcolor="#50535C" stroked="f">
                <v:path arrowok="t"/>
                <v:fill/>
              </v:shape>
              <v:shape style="position:absolute;left:1628;top:1797;width:208;height:154" coordorigin="1628,1797" coordsize="208,154" path="m1717,1941l1681,1941,1693,1942,1710,1945,1715,1944,1717,1941e" filled="t" fillcolor="#50535C" stroked="f">
                <v:path arrowok="t"/>
                <v:fill/>
              </v:shape>
              <v:shape style="position:absolute;left:1628;top:1797;width:208;height:154" coordorigin="1628,1797" coordsize="208,154" path="m1663,1944l1656,1944,1662,1944,1663,1944e" filled="t" fillcolor="#50535C" stroked="f">
                <v:path arrowok="t"/>
                <v:fill/>
              </v:shape>
              <v:shape style="position:absolute;left:1628;top:1797;width:208;height:154" coordorigin="1628,1797" coordsize="208,154" path="m1804,1801l1792,1802,1785,1804,1775,1805,1830,1805,1830,1804,1810,1804,1804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19,1801l1810,1804,1830,1804,1827,1802,1824,1802,1819,1801e" filled="t" fillcolor="#50535C" stroked="f">
                <v:path arrowok="t"/>
                <v:fill/>
              </v:shape>
              <v:shape style="position:absolute;left:1628;top:1797;width:208;height:154" coordorigin="1628,1797" coordsize="208,154" path="m1827,1801l1824,1802,1827,1802e" filled="t" fillcolor="#50535C" stroked="f">
                <v:path arrowok="t"/>
                <v:fill/>
              </v:shape>
            </v:group>
            <v:group style="position:absolute;left:2055;top:1795;width:210;height:152" coordorigin="2055,1795" coordsize="210,152">
              <v:shape style="position:absolute;left:2055;top:1795;width:210;height:152" coordorigin="2055,1795" coordsize="210,152" path="m2194,1795l2191,1796,2169,1818,2152,1837,2139,1851,2125,1865,2109,1882,2095,1896,2081,1909,2066,1923,2064,1926,2061,1928,2055,1933,2055,1936,2059,1944,2063,1946,2074,1944,2099,1944,2104,1942,2110,1941,2132,1941,2132,1941,2142,1931,2156,1916,2171,1903,2173,1901,2175,1899,2184,1889,2192,1880,2202,1870,2216,1856,2261,1813,2263,1811,2265,1809,2263,1801,2209,1801,2203,1800,2194,1795e" filled="t" fillcolor="#50535C" stroked="f">
                <v:path arrowok="t"/>
                <v:fill/>
              </v:shape>
              <v:shape style="position:absolute;left:2055;top:1795;width:210;height:152" coordorigin="2055,1795" coordsize="210,152" path="m2099,1944l2074,1944,2078,1945,2088,1945,2094,1946,2099,1944e" filled="t" fillcolor="#50535C" stroked="f">
                <v:path arrowok="t"/>
                <v:fill/>
              </v:shape>
              <v:shape style="position:absolute;left:2055;top:1795;width:210;height:152" coordorigin="2055,1795" coordsize="210,152" path="m2132,1941l2110,1941,2120,1941,2123,1944,2128,1945,2130,1943,2132,1941e" filled="t" fillcolor="#50535C" stroked="f">
                <v:path arrowok="t"/>
                <v:fill/>
              </v:shape>
              <v:shape style="position:absolute;left:2055;top:1795;width:210;height:152" coordorigin="2055,1795" coordsize="210,152" path="m2217,1799l2216,1799,2209,1801,2263,1801,2263,1801,2229,1801,2217,1799e" filled="t" fillcolor="#50535C" stroked="f">
                <v:path arrowok="t"/>
                <v:fill/>
              </v:shape>
              <v:shape style="position:absolute;left:2055;top:1795;width:210;height:152" coordorigin="2055,1795" coordsize="210,152" path="m2260,1797l2240,1798,2229,1801,2263,1801,2262,1797,2260,1797e" filled="t" fillcolor="#50535C" stroked="f">
                <v:path arrowok="t"/>
                <v:fill/>
              </v:shape>
            </v:group>
            <v:group style="position:absolute;left:2201;top:1793;width:211;height:150" coordorigin="2201,1793" coordsize="211,150">
              <v:shape style="position:absolute;left:2201;top:1793;width:211;height:150" coordorigin="2201,1793" coordsize="211,150" path="m2342,1793l2333,1802,2324,1810,2309,1827,2267,1868,2253,1882,2246,1889,2239,1897,2227,1904,2225,1907,2215,1917,2208,1923,2206,1926,2201,1932,2202,1936,2207,1942,2211,1943,2217,1939,2220,1938,2265,1937,2281,1937,2294,1924,2325,1895,2326,1893,2331,1889,2343,1878,2357,1864,2389,1832,2403,1818,2409,1812,2412,1807,2406,1799,2365,1799,2358,1799,2351,1799,2342,1793e" filled="t" fillcolor="#50535C" stroked="f">
                <v:path arrowok="t"/>
                <v:fill/>
              </v:shape>
              <v:shape style="position:absolute;left:2201;top:1793;width:211;height:150" coordorigin="2201,1793" coordsize="211,150" path="m2281,1937l2265,1937,2267,1938,2275,1942,2280,1938,2281,1937e" filled="t" fillcolor="#50535C" stroked="f">
                <v:path arrowok="t"/>
                <v:fill/>
              </v:shape>
              <v:shape style="position:absolute;left:2201;top:1793;width:211;height:150" coordorigin="2201,1793" coordsize="211,150" path="m2393,1795l2382,1799,2365,1799,2406,1799,2400,1796,2393,1795e" filled="t" fillcolor="#50535C" stroked="f">
                <v:path arrowok="t"/>
                <v:fill/>
              </v:shape>
            </v:group>
            <v:group style="position:absolute;left:1916;top:1796;width:200;height:151" coordorigin="1916,1796" coordsize="200,151">
              <v:shape style="position:absolute;left:1916;top:1796;width:200;height:151" coordorigin="1916,1796" coordsize="200,151" path="m1967,1945l1947,1945,1957,1947,1962,1947,1967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1946,1945l1932,1945,1941,1946,1946,1945e" filled="t" fillcolor="#50535C" stroked="f">
                <v:path arrowok="t"/>
                <v:fill/>
              </v:shape>
              <v:shape style="position:absolute;left:1916;top:1796;width:200;height:151" coordorigin="1916,1796" coordsize="200,151" path="m2054,1796l2046,1798,2042,1802,2034,1812,2029,1817,2023,1824,1997,1850,1983,1865,1969,1880,1955,1897,1940,1912,1926,1925,1924,1927,1922,1929,1916,1937,1918,1944,1918,1944,1929,1946,1932,1945,1946,1945,1947,1945,1967,1945,1973,1944,1980,1942,1994,1942,1994,1942,1997,1940,1999,1929,2015,1914,2060,1869,2093,1831,2100,1824,2110,1817,2111,1816,2117,1808,2116,1803,2062,1803,2061,1802,2058,1802,2054,1796e" filled="t" fillcolor="#50535C" stroked="f">
                <v:path arrowok="t"/>
                <v:fill/>
              </v:shape>
              <v:shape style="position:absolute;left:1916;top:1796;width:200;height:151" coordorigin="1916,1796" coordsize="200,151" path="m1994,1942l1980,1942,1989,1944,1991,1944,1994,1942e" filled="t" fillcolor="#50535C" stroked="f">
                <v:path arrowok="t"/>
                <v:fill/>
              </v:shape>
              <v:shape style="position:absolute;left:1916;top:1796;width:200;height:151" coordorigin="1916,1796" coordsize="200,151" path="m2102,1796l2074,1799,2062,1803,2116,1803,2114,1797,2102,1796e" filled="t" fillcolor="#50535C" stroked="f">
                <v:path arrowok="t"/>
                <v:fill/>
              </v:shape>
            </v:group>
            <v:group style="position:absolute;left:2348;top:1795;width:204;height:146" coordorigin="2348,1795" coordsize="204,146">
              <v:shape style="position:absolute;left:2348;top:1795;width:204;height:146" coordorigin="2348,1795" coordsize="204,146" path="m2485,1795l2482,1796,2478,1800,2449,1829,2435,1844,2419,1860,2404,1874,2390,1888,2381,1898,2372,1907,2358,1919,2355,1922,2348,1929,2348,1932,2353,1939,2356,1941,2366,1940,2374,1940,2389,1937,2408,1937,2412,1936,2413,1935,2426,1935,2428,1934,2433,1927,2434,1927,2442,1919,2450,1912,2460,1901,2485,1874,2502,1857,2517,1843,2531,1829,2547,1817,2552,1813,2552,1807,2546,1800,2545,1800,2493,1800,2485,1795e" filled="t" fillcolor="#50535C" stroked="f">
                <v:path arrowok="t"/>
                <v:fill/>
              </v:shape>
              <v:shape style="position:absolute;left:2348;top:1795;width:204;height:146" coordorigin="2348,1795" coordsize="204,146" path="m2374,1940l2366,1940,2372,1941,2374,1940e" filled="t" fillcolor="#50535C" stroked="f">
                <v:path arrowok="t"/>
                <v:fill/>
              </v:shape>
              <v:shape style="position:absolute;left:2348;top:1795;width:204;height:146" coordorigin="2348,1795" coordsize="204,146" path="m2408,1937l2389,1937,2401,1939,2408,1937e" filled="t" fillcolor="#50535C" stroked="f">
                <v:path arrowok="t"/>
                <v:fill/>
              </v:shape>
              <v:shape style="position:absolute;left:2348;top:1795;width:204;height:146" coordorigin="2348,1795" coordsize="204,146" path="m2426,1935l2413,1935,2422,1938,2426,1935e" filled="t" fillcolor="#50535C" stroked="f">
                <v:path arrowok="t"/>
                <v:fill/>
              </v:shape>
              <v:shape style="position:absolute;left:2348;top:1795;width:204;height:146" coordorigin="2348,1795" coordsize="204,146" path="m2541,1797l2529,1798,2518,1798,2500,1798,2493,1800,2545,1800,2543,1799,2543,1798,2518,1798,2543,1798,2541,1797e" filled="t" fillcolor="#50535C" stroked="f">
                <v:path arrowok="t"/>
                <v:fill/>
              </v:shape>
            </v:group>
            <v:group style="position:absolute;left:1774;top:1796;width:202;height:151" coordorigin="1774,1796" coordsize="202,151">
              <v:shape style="position:absolute;left:1774;top:1796;width:202;height:151" coordorigin="1774,1796" coordsize="202,151" path="m1908,1796l1908,1796,1898,1804,1896,1808,1892,1813,1838,1870,1827,1883,1807,1902,1776,1931,1775,1934,1774,1939,1775,1942,1781,1945,1785,1947,1788,1944,1790,1942,1792,1940,1833,1937,1840,1937,1845,1937,1857,1937,1861,1934,1868,1924,1872,1918,1899,1890,1913,1875,1929,1859,1942,1844,1957,1830,1972,1817,1973,1816,1974,1815,1976,1812,1976,1810,1975,1805,1925,1805,1920,1804,1908,1796e" filled="t" fillcolor="#50535C" stroked="f">
                <v:path arrowok="t"/>
                <v:fill/>
              </v:shape>
              <v:shape style="position:absolute;left:1774;top:1796;width:202;height:151" coordorigin="1774,1796" coordsize="202,151" path="m1840,1937l1833,1937,1833,1938,1840,1937e" filled="t" fillcolor="#50535C" stroked="f">
                <v:path arrowok="t"/>
                <v:fill/>
              </v:shape>
              <v:shape style="position:absolute;left:1774;top:1796;width:202;height:151" coordorigin="1774,1796" coordsize="202,151" path="m1969,1798l1952,1802,1941,1803,1925,1805,1975,1805,1974,1801,1969,1798e" filled="t" fillcolor="#50535C" stroked="f">
                <v:path arrowok="t"/>
                <v:fill/>
              </v:shape>
            </v:group>
            <v:group style="position:absolute;left:1202;top:1795;width:200;height:149" coordorigin="1202,1795" coordsize="200,149">
              <v:shape style="position:absolute;left:1202;top:1795;width:200;height:149" coordorigin="1202,1795" coordsize="200,149" path="m1332,1797l1328,1798,1324,1803,1323,1804,1278,1853,1267,1865,1249,1884,1215,1919,1208,1926,1202,1935,1209,1943,1218,1944,1237,1938,1247,1935,1285,1935,1289,1928,1291,1926,1338,1878,1367,1844,1381,1829,1396,1816,1402,1811,1401,1806,1397,1802,1345,1802,1332,179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2,1937l1267,1937,1278,1938,1282,1937e" filled="t" fillcolor="#50535C" stroked="f">
                <v:path arrowok="t"/>
                <v:fill/>
              </v:shape>
              <v:shape style="position:absolute;left:1202;top:1795;width:200;height:149" coordorigin="1202,1795" coordsize="200,149" path="m1285,1935l1247,1935,1263,1937,1282,1937,1284,1937,1285,1935e" filled="t" fillcolor="#50535C" stroked="f">
                <v:path arrowok="t"/>
                <v:fill/>
              </v:shape>
              <v:shape style="position:absolute;left:1202;top:1795;width:200;height:149" coordorigin="1202,1795" coordsize="200,149" path="m1389,1795l1370,1798,1345,1802,1397,1802,1392,1797,1389,1795e" filled="t" fillcolor="#50535C" stroked="f">
                <v:path arrowok="t"/>
                <v:fill/>
              </v:shape>
            </v:group>
            <v:group style="position:absolute;left:1347;top:1798;width:198;height:147" coordorigin="1347,1798" coordsize="198,147">
              <v:shape style="position:absolute;left:1347;top:1798;width:198;height:147" coordorigin="1347,1798" coordsize="198,147" path="m1477,1798l1476,1798,1466,1808,1448,1828,1435,1842,1420,1856,1411,1865,1402,1873,1391,1886,1389,1889,1380,1899,1351,1931,1349,1932,1347,1936,1348,1939,1351,1944,1357,1945,1363,1942,1364,1941,1372,1939,1395,1936,1424,1936,1425,1936,1429,1932,1454,1906,1472,1889,1484,1876,1514,1843,1527,1828,1542,1814,1546,1811,1545,1805,1539,1802,1497,1802,1487,1801,1477,1798e" filled="t" fillcolor="#50535C" stroked="f">
                <v:path arrowok="t"/>
                <v:fill/>
              </v:shape>
              <v:shape style="position:absolute;left:1347;top:1798;width:198;height:147" coordorigin="1347,1798" coordsize="198,147" path="m1424,1936l1395,1936,1414,1937,1420,1939,1424,1936e" filled="t" fillcolor="#50535C" stroked="f">
                <v:path arrowok="t"/>
                <v:fill/>
              </v:shape>
              <v:shape style="position:absolute;left:1347;top:1798;width:198;height:147" coordorigin="1347,1798" coordsize="198,147" path="m1515,1799l1497,1802,1539,1802,1537,1800,1535,1799,1522,1799,1515,1799e" filled="t" fillcolor="#50535C" stroked="f">
                <v:path arrowok="t"/>
                <v:fill/>
              </v:shape>
              <v:shape style="position:absolute;left:1347;top:1798;width:198;height:147" coordorigin="1347,1798" coordsize="198,147" path="m1533,1798l1522,1799,1535,1799,1533,1798e" filled="t" fillcolor="#50535C" stroked="f">
                <v:path arrowok="t"/>
                <v:fill/>
              </v:shape>
            </v:group>
            <v:group style="position:absolute;left:1493;top:1798;width:199;height:149" coordorigin="1493,1798" coordsize="199,149">
              <v:shape style="position:absolute;left:1493;top:1798;width:199;height:149" coordorigin="1493,1798" coordsize="199,149" path="m1621,1798l1617,1802,1613,1805,1592,1828,1547,1876,1532,1892,1503,1925,1499,1928,1494,1934,1493,1939,1497,1945,1505,1948,1513,1941,1529,1939,1535,1939,1546,1937,1563,1937,1572,1937,1573,1936,1578,1929,1582,1923,1592,1912,1620,1883,1626,1877,1631,1870,1644,1856,1651,1849,1668,1832,1676,1822,1687,1815,1689,1813,1690,1811,1692,1809,1690,1804,1689,1804,1640,1804,1631,1803,1621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573,1936e" filled="t" fillcolor="#50535C" stroked="f">
                <v:path arrowok="t"/>
                <v:fill/>
              </v:shape>
              <v:shape style="position:absolute;left:1493;top:1798;width:199;height:149" coordorigin="1493,1798" coordsize="199,149" path="m1653,1800l1640,1804,1689,1804,1689,1803,1671,1803,1667,1801,1657,1801,1653,1800e" filled="t" fillcolor="#50535C" stroked="f">
                <v:path arrowok="t"/>
                <v:fill/>
              </v:shape>
              <v:shape style="position:absolute;left:1493;top:1798;width:199;height:149" coordorigin="1493,1798" coordsize="199,149" path="m1677,1798l1671,1803,1689,1803,1687,1801,1680,1799,1677,1798e" filled="t" fillcolor="#50535C" stroked="f">
                <v:path arrowok="t"/>
                <v:fill/>
              </v:shape>
              <v:shape style="position:absolute;left:1493;top:1798;width:199;height:149" coordorigin="1493,1798" coordsize="199,149" path="m1666,1801l1657,1801,1667,1801,1666,1801e" filled="t" fillcolor="#50535C" stroked="f">
                <v:path arrowok="t"/>
                <v:fill/>
              </v:shape>
            </v:group>
            <v:group style="position:absolute;left:2490;top:1798;width:194;height:144" coordorigin="2490,1798" coordsize="194,144">
              <v:shape style="position:absolute;left:2490;top:1798;width:194;height:144" coordorigin="2490,1798" coordsize="194,144" path="m2563,1940l2548,1940,2559,1942,2561,1941,2563,1940e" filled="t" fillcolor="#50535C" stroked="f">
                <v:path arrowok="t"/>
                <v:fill/>
              </v:shape>
              <v:shape style="position:absolute;left:2490;top:1798;width:194;height:144" coordorigin="2490,1798" coordsize="194,144" path="m2536,1941l2510,1941,2513,1941,2520,1942,2523,1942,2536,1941e" filled="t" fillcolor="#50535C" stroked="f">
                <v:path arrowok="t"/>
                <v:fill/>
              </v:shape>
              <v:shape style="position:absolute;left:2490;top:1798;width:194;height:144" coordorigin="2490,1798" coordsize="194,144" path="m2620,1798l2617,1800,2608,1810,2602,1816,2550,1872,2503,1918,2492,1928,2491,1929,2490,1931,2494,1938,2499,1941,2510,1941,2536,1941,2548,1940,2563,1940,2571,1930,2619,1881,2628,1871,2641,1857,2655,1843,2670,1829,2686,1816,2686,1804,2684,1802,2655,1802,2650,1801,2632,1801,2628,1801,2620,1798e" filled="t" fillcolor="#50535C" stroked="f">
                <v:path arrowok="t"/>
                <v:fill/>
              </v:shape>
              <v:shape style="position:absolute;left:2490;top:1798;width:194;height:144" coordorigin="2490,1798" coordsize="194,144" path="m2667,1799l2655,1802,2684,1802,2682,1800,2669,1799,2667,1799e" filled="t" fillcolor="#50535C" stroked="f">
                <v:path arrowok="t"/>
                <v:fill/>
              </v:shape>
              <v:shape style="position:absolute;left:2490;top:1798;width:194;height:144" coordorigin="2490,1798" coordsize="194,144" path="m2645,1800l2632,1801,2650,1801,2645,1800e" filled="t" fillcolor="#50535C" stroked="f">
                <v:path arrowok="t"/>
                <v:fill/>
              </v:shape>
            </v:group>
            <v:group style="position:absolute;left:1056;top:1800;width:190;height:146" coordorigin="1056,1800" coordsize="190,146">
              <v:shape style="position:absolute;left:1056;top:1800;width:190;height:146" coordorigin="1056,1800" coordsize="190,146" path="m1181,1802l1178,1804,1076,1911,1068,1920,1060,1928,1059,1929,1056,1934,1057,1940,1066,1944,1070,1945,1084,1943,1094,1942,1111,1939,1117,1939,1134,1939,1139,1932,1142,1926,1151,1918,1164,1904,1178,1888,1190,1876,1207,1857,1220,1841,1245,1810,1243,1808,1243,1807,1197,1807,1181,1802e" filled="t" fillcolor="#50535C" stroked="f">
                <v:path arrowok="t"/>
                <v:fill/>
              </v:shape>
              <v:shape style="position:absolute;left:1056;top:1800;width:190;height:146" coordorigin="1056,1800" coordsize="190,146" path="m1134,1939l1117,1939,1128,1944,1132,1942,1134,1939e" filled="t" fillcolor="#50535C" stroked="f">
                <v:path arrowok="t"/>
                <v:fill/>
              </v:shape>
              <v:shape style="position:absolute;left:1056;top:1800;width:190;height:146" coordorigin="1056,1800" coordsize="190,146" path="m1228,1800l1210,1804,1197,1807,1243,1807,1242,1804,1234,1802,1228,1800e" filled="t" fillcolor="#50535C" stroked="f">
                <v:path arrowok="t"/>
                <v:fill/>
              </v:shape>
            </v:group>
            <v:group style="position:absolute;left:628;top:1803;width:196;height:143" coordorigin="628,1803" coordsize="196,143">
              <v:shape style="position:absolute;left:628;top:1803;width:196;height:143" coordorigin="628,1803" coordsize="196,143" path="m759,1803l757,1805,754,1808,696,1866,669,1894,655,1909,647,1916,641,1925,628,1934,629,1940,641,1945,648,1946,658,1943,661,1942,672,1940,679,1937,705,1937,708,1935,709,1933,729,1910,744,1893,756,1881,774,1863,824,1810,822,1809,821,1807,800,1807,794,1806,778,1805,769,1804,759,1803e" filled="t" fillcolor="#50535C" stroked="f">
                <v:path arrowok="t"/>
                <v:fill/>
              </v:shape>
              <v:shape style="position:absolute;left:628;top:1803;width:196;height:143" coordorigin="628,1803" coordsize="196,143" path="m705,1937l679,1937,695,1945,700,1941,705,1937e" filled="t" fillcolor="#50535C" stroked="f">
                <v:path arrowok="t"/>
                <v:fill/>
              </v:shape>
              <v:shape style="position:absolute;left:628;top:1803;width:196;height:143" coordorigin="628,1803" coordsize="196,143" path="m811,1805l800,1807,821,1807,820,1806,815,1805,811,1805e" filled="t" fillcolor="#50535C" stroked="f">
                <v:path arrowok="t"/>
                <v:fill/>
              </v:shape>
            </v:group>
            <v:group style="position:absolute;left:5651;top:1797;width:208;height:154" coordorigin="5651,1797" coordsize="208,154">
              <v:shape style="position:absolute;left:5651;top:1797;width:208;height:154" coordorigin="5651,1797" coordsize="208,154" path="m5789,1797l5786,1799,5783,1802,5776,1810,5765,1822,5751,1837,5732,1855,5703,1883,5697,1888,5693,1895,5679,1909,5665,1924,5651,1938,5651,1941,5655,1950,5659,1951,5668,1946,5671,1945,5679,1944,5687,1944,5704,1941,5740,1941,5745,1936,5749,1933,5757,1924,5797,1879,5811,1863,5824,1848,5837,1833,5852,1820,5859,1814,5858,1810,5853,1805,5799,1805,5795,1803,5792,1799,5790,1798,5789,1797e" filled="t" fillcolor="#50535C" stroked="f">
                <v:path arrowok="t"/>
                <v:fill/>
              </v:shape>
              <v:shape style="position:absolute;left:5651;top:1797;width:208;height:154" coordorigin="5651,1797" coordsize="208,154" path="m5740,1941l5704,1941,5716,1942,5734,1945,5738,1944,5740,1941e" filled="t" fillcolor="#50535C" stroked="f">
                <v:path arrowok="t"/>
                <v:fill/>
              </v:shape>
              <v:shape style="position:absolute;left:5651;top:1797;width:208;height:154" coordorigin="5651,1797" coordsize="208,154" path="m5687,1944l5679,1944,5686,1944,5687,1944e" filled="t" fillcolor="#50535C" stroked="f">
                <v:path arrowok="t"/>
                <v:fill/>
              </v:shape>
              <v:shape style="position:absolute;left:5651;top:1797;width:208;height:154" coordorigin="5651,1797" coordsize="208,154" path="m5827,1801l5815,1802,5809,1804,5799,1805,5853,1805,5853,1804,5833,1804,5827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43,1801l5833,1804,5853,1804,5850,1802,5847,1802,5843,1801e" filled="t" fillcolor="#50535C" stroked="f">
                <v:path arrowok="t"/>
                <v:fill/>
              </v:shape>
              <v:shape style="position:absolute;left:5651;top:1797;width:208;height:154" coordorigin="5651,1797" coordsize="208,154" path="m5850,1801l5847,1802,5850,1802e" filled="t" fillcolor="#50535C" stroked="f">
                <v:path arrowok="t"/>
                <v:fill/>
              </v:shape>
            </v:group>
            <v:group style="position:absolute;left:6078;top:1795;width:210;height:152" coordorigin="6078,1795" coordsize="210,152">
              <v:shape style="position:absolute;left:6078;top:1795;width:210;height:152" coordorigin="6078,1795" coordsize="210,152" path="m6217,1795l6214,1796,6193,1818,6175,1837,6162,1851,6149,1865,6133,1882,6118,1896,6104,1909,6089,1923,6087,1926,6084,1928,6078,1933,6078,1936,6083,1944,6087,1946,6097,1944,6122,1944,6128,1942,6134,1941,6155,1941,6156,1941,6166,1931,6180,1916,6195,1903,6196,1901,6198,1899,6208,1889,6215,1880,6225,1870,6239,1856,6285,1813,6286,1811,6288,1809,6286,1801,6232,1801,6227,1800,6217,1795e" filled="t" fillcolor="#50535C" stroked="f">
                <v:path arrowok="t"/>
                <v:fill/>
              </v:shape>
              <v:shape style="position:absolute;left:6078;top:1795;width:210;height:152" coordorigin="6078,1795" coordsize="210,152" path="m6122,1944l6097,1944,6101,1945,6112,1945,6117,1946,6122,1944e" filled="t" fillcolor="#50535C" stroked="f">
                <v:path arrowok="t"/>
                <v:fill/>
              </v:shape>
              <v:shape style="position:absolute;left:6078;top:1795;width:210;height:152" coordorigin="6078,1795" coordsize="210,152" path="m6155,1941l6134,1941,6143,1941,6147,1944,6151,1945,6153,1943,6155,1941e" filled="t" fillcolor="#50535C" stroked="f">
                <v:path arrowok="t"/>
                <v:fill/>
              </v:shape>
              <v:shape style="position:absolute;left:6078;top:1795;width:210;height:152" coordorigin="6078,1795" coordsize="210,152" path="m6240,1799l6239,1799,6232,1801,6286,1801,6286,1801,6252,1801,6240,1799e" filled="t" fillcolor="#50535C" stroked="f">
                <v:path arrowok="t"/>
                <v:fill/>
              </v:shape>
              <v:shape style="position:absolute;left:6078;top:1795;width:210;height:152" coordorigin="6078,1795" coordsize="210,152" path="m6284,1797l6263,1798,6252,1801,6286,1801,6285,1797,6284,1797e" filled="t" fillcolor="#50535C" stroked="f">
                <v:path arrowok="t"/>
                <v:fill/>
              </v:shape>
            </v:group>
            <v:group style="position:absolute;left:6225;top:1793;width:211;height:150" coordorigin="6225,1793" coordsize="211,150">
              <v:shape style="position:absolute;left:6225;top:1793;width:211;height:150" coordorigin="6225,1793" coordsize="211,150" path="m6365,1793l6356,1802,6347,1810,6332,1827,6291,1868,6276,1882,6269,1889,6262,1897,6251,1904,6248,1907,6238,1917,6232,1923,6229,1926,6225,1932,6225,1936,6230,1942,6234,1943,6241,1939,6244,1938,6288,1937,6304,1937,6317,1924,6348,1895,6349,1893,6355,1889,6367,1878,6380,1864,6412,1832,6427,1818,6432,1812,6435,1807,6429,1799,6388,1799,6381,1799,6374,1799,6365,1793e" filled="t" fillcolor="#50535C" stroked="f">
                <v:path arrowok="t"/>
                <v:fill/>
              </v:shape>
              <v:shape style="position:absolute;left:6225;top:1793;width:211;height:150" coordorigin="6225,1793" coordsize="211,150" path="m6304,1937l6288,1937,6290,1938,6298,1942,6303,1938,6304,1937e" filled="t" fillcolor="#50535C" stroked="f">
                <v:path arrowok="t"/>
                <v:fill/>
              </v:shape>
              <v:shape style="position:absolute;left:6225;top:1793;width:211;height:150" coordorigin="6225,1793" coordsize="211,150" path="m6417,1795l6405,1799,6388,1799,6429,1799,6423,1796,6417,1795e" filled="t" fillcolor="#50535C" stroked="f">
                <v:path arrowok="t"/>
                <v:fill/>
              </v:shape>
            </v:group>
            <v:group style="position:absolute;left:5939;top:1796;width:200;height:151" coordorigin="5939,1796" coordsize="200,151">
              <v:shape style="position:absolute;left:5939;top:1796;width:200;height:151" coordorigin="5939,1796" coordsize="200,151" path="m5991,1945l5970,1945,5981,1947,5985,1947,5991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5969,1945l5955,1945,5965,1946,5969,1945e" filled="t" fillcolor="#50535C" stroked="f">
                <v:path arrowok="t"/>
                <v:fill/>
              </v:shape>
              <v:shape style="position:absolute;left:5939;top:1796;width:200;height:151" coordorigin="5939,1796" coordsize="200,151" path="m6077,1796l6069,1798,6065,1802,6057,1812,6053,1817,6046,1824,6020,1850,6006,1865,5992,1880,5978,1897,5964,1912,5949,1925,5947,1927,5945,1929,5939,1937,5941,1944,5942,1944,5952,1946,5955,1945,5969,1945,5970,1945,5991,1945,5997,1944,6003,1942,6017,1942,6018,1942,6020,1940,6022,1929,6038,1914,6083,1869,6117,1831,6124,1824,6133,1817,6135,1816,6141,1808,6139,1803,6085,1803,6084,1802,6081,1802,6077,1796e" filled="t" fillcolor="#50535C" stroked="f">
                <v:path arrowok="t"/>
                <v:fill/>
              </v:shape>
              <v:shape style="position:absolute;left:5939;top:1796;width:200;height:151" coordorigin="5939,1796" coordsize="200,151" path="m6017,1942l6003,1942,6012,1944,6014,1944,6017,1942e" filled="t" fillcolor="#50535C" stroked="f">
                <v:path arrowok="t"/>
                <v:fill/>
              </v:shape>
              <v:shape style="position:absolute;left:5939;top:1796;width:200;height:151" coordorigin="5939,1796" coordsize="200,151" path="m6125,1796l6097,1799,6085,1803,6139,1803,6138,1797,6125,1796e" filled="t" fillcolor="#50535C" stroked="f">
                <v:path arrowok="t"/>
                <v:fill/>
              </v:shape>
            </v:group>
            <v:group style="position:absolute;left:6371;top:1795;width:204;height:146" coordorigin="6371,1795" coordsize="204,146">
              <v:shape style="position:absolute;left:6371;top:1795;width:204;height:146" coordorigin="6371,1795" coordsize="204,146" path="m6508,1795l6505,1796,6501,1800,6473,1829,6458,1844,6442,1860,6428,1874,6414,1888,6404,1898,6396,1907,6382,1919,6378,1922,6371,1929,6371,1932,6376,1939,6379,1941,6389,1940,6397,1940,6412,1937,6432,1937,6435,1936,6437,1935,6449,1935,6451,1934,6457,1927,6457,1927,6465,1919,6473,1912,6484,1901,6508,1874,6526,1857,6540,1843,6555,1829,6570,1817,6575,1813,6576,1807,6569,1800,6568,1800,6516,1800,6508,1795e" filled="t" fillcolor="#50535C" stroked="f">
                <v:path arrowok="t"/>
                <v:fill/>
              </v:shape>
              <v:shape style="position:absolute;left:6371;top:1795;width:204;height:146" coordorigin="6371,1795" coordsize="204,146" path="m6397,1940l6389,1940,6395,1941,6397,1940e" filled="t" fillcolor="#50535C" stroked="f">
                <v:path arrowok="t"/>
                <v:fill/>
              </v:shape>
              <v:shape style="position:absolute;left:6371;top:1795;width:204;height:146" coordorigin="6371,1795" coordsize="204,146" path="m6432,1937l6412,1937,6424,1939,6432,1937e" filled="t" fillcolor="#50535C" stroked="f">
                <v:path arrowok="t"/>
                <v:fill/>
              </v:shape>
              <v:shape style="position:absolute;left:6371;top:1795;width:204;height:146" coordorigin="6371,1795" coordsize="204,146" path="m6449,1935l6437,1935,6445,1938,6449,1935e" filled="t" fillcolor="#50535C" stroked="f">
                <v:path arrowok="t"/>
                <v:fill/>
              </v:shape>
              <v:shape style="position:absolute;left:6371;top:1795;width:204;height:146" coordorigin="6371,1795" coordsize="204,146" path="m6565,1797l6552,1798,6541,1798,6523,1798,6516,1800,6568,1800,6567,1799,6566,1798,6541,1798,6566,1798,6565,1797e" filled="t" fillcolor="#50535C" stroked="f">
                <v:path arrowok="t"/>
                <v:fill/>
              </v:shape>
            </v:group>
            <v:group style="position:absolute;left:5797;top:1796;width:202;height:151" coordorigin="5797,1796" coordsize="202,151">
              <v:shape style="position:absolute;left:5797;top:1796;width:202;height:151" coordorigin="5797,1796" coordsize="202,151" path="m5931,1796l5931,1796,5922,1804,5919,1808,5915,1813,5862,1870,5850,1883,5831,1902,5800,1931,5798,1934,5797,1939,5798,1942,5804,1945,5808,1947,5811,1944,5813,1942,5815,1940,5857,1937,5863,1937,5868,1937,5880,1937,5884,1934,5891,1924,5895,1918,5922,1890,5936,1875,5952,1859,5966,1844,5980,1830,5995,1817,5996,1816,5998,1815,5999,1812,5999,1810,5998,1805,5948,1805,5943,1804,5931,1796e" filled="t" fillcolor="#50535C" stroked="f">
                <v:path arrowok="t"/>
                <v:fill/>
              </v:shape>
              <v:shape style="position:absolute;left:5797;top:1796;width:202;height:151" coordorigin="5797,1796" coordsize="202,151" path="m5863,1937l5857,1937,5857,1938,5863,1937e" filled="t" fillcolor="#50535C" stroked="f">
                <v:path arrowok="t"/>
                <v:fill/>
              </v:shape>
              <v:shape style="position:absolute;left:5797;top:1796;width:202;height:151" coordorigin="5797,1796" coordsize="202,151" path="m5992,1798l5975,1802,5964,1803,5948,1805,5998,1805,5997,1801,5992,1798e" filled="t" fillcolor="#50535C" stroked="f">
                <v:path arrowok="t"/>
                <v:fill/>
              </v:shape>
            </v:group>
            <v:group style="position:absolute;left:5225;top:1795;width:200;height:149" coordorigin="5225,1795" coordsize="200,149">
              <v:shape style="position:absolute;left:5225;top:1795;width:200;height:149" coordorigin="5225,1795" coordsize="200,149" path="m5355,1797l5352,1798,5348,1803,5346,1804,5302,1853,5290,1865,5272,1884,5238,1919,5231,1926,5225,1935,5233,1943,5242,1944,5260,1938,5270,1935,5308,1935,5312,1928,5314,1926,5361,1878,5390,1844,5404,1829,5419,1816,5425,1811,5425,1806,5420,1802,5368,1802,5355,179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5,1937l5290,1937,5301,1938,5305,1937e" filled="t" fillcolor="#50535C" stroked="f">
                <v:path arrowok="t"/>
                <v:fill/>
              </v:shape>
              <v:shape style="position:absolute;left:5225;top:1795;width:200;height:149" coordorigin="5225,1795" coordsize="200,149" path="m5308,1935l5270,1935,5286,1937,5305,1937,5307,1937,5308,1935e" filled="t" fillcolor="#50535C" stroked="f">
                <v:path arrowok="t"/>
                <v:fill/>
              </v:shape>
              <v:shape style="position:absolute;left:5225;top:1795;width:200;height:149" coordorigin="5225,1795" coordsize="200,149" path="m5412,1795l5394,1798,5368,1802,5420,1802,5416,1797,5412,1795e" filled="t" fillcolor="#50535C" stroked="f">
                <v:path arrowok="t"/>
                <v:fill/>
              </v:shape>
            </v:group>
            <v:group style="position:absolute;left:5371;top:1798;width:198;height:147" coordorigin="5371,1798" coordsize="198,147">
              <v:shape style="position:absolute;left:5371;top:1798;width:198;height:147" coordorigin="5371,1798" coordsize="198,147" path="m5501,1798l5500,1798,5489,1808,5472,1828,5458,1842,5444,1856,5435,1865,5425,1873,5414,1886,5412,1889,5403,1899,5374,1931,5372,1932,5371,1936,5371,1939,5374,1944,5381,1945,5386,1942,5387,1941,5395,1939,5419,1936,5448,1936,5448,1936,5453,1932,5477,1906,5495,1889,5507,1876,5537,1843,5551,1828,5565,1814,5569,1811,5568,1805,5563,1802,5521,1802,5511,1801,5501,1798e" filled="t" fillcolor="#50535C" stroked="f">
                <v:path arrowok="t"/>
                <v:fill/>
              </v:shape>
              <v:shape style="position:absolute;left:5371;top:1798;width:198;height:147" coordorigin="5371,1798" coordsize="198,147" path="m5448,1936l5419,1936,5437,1937,5444,1939,5448,1936e" filled="t" fillcolor="#50535C" stroked="f">
                <v:path arrowok="t"/>
                <v:fill/>
              </v:shape>
              <v:shape style="position:absolute;left:5371;top:1798;width:198;height:147" coordorigin="5371,1798" coordsize="198,147" path="m5538,1799l5521,1802,5563,1802,5560,1800,5559,1799,5545,1799,5538,1799e" filled="t" fillcolor="#50535C" stroked="f">
                <v:path arrowok="t"/>
                <v:fill/>
              </v:shape>
              <v:shape style="position:absolute;left:5371;top:1798;width:198;height:147" coordorigin="5371,1798" coordsize="198,147" path="m5556,1798l5545,1799,5559,1799,5556,1798e" filled="t" fillcolor="#50535C" stroked="f">
                <v:path arrowok="t"/>
                <v:fill/>
              </v:shape>
            </v:group>
            <v:group style="position:absolute;left:5516;top:1798;width:199;height:149" coordorigin="5516,1798" coordsize="199,149">
              <v:shape style="position:absolute;left:5516;top:1798;width:199;height:149" coordorigin="5516,1798" coordsize="199,149" path="m5644,1798l5640,1802,5637,1805,5615,1828,5571,1876,5555,1892,5526,1925,5522,1928,5517,1934,5516,1939,5521,1945,5528,1948,5536,1941,5552,1939,5559,1939,5569,1937,5586,1937,5595,1937,5597,1936,5602,1929,5606,1923,5616,1912,5643,1883,5649,1877,5654,1870,5667,1856,5674,1849,5691,1832,5699,1822,5711,1815,5712,1813,5714,1811,5715,1809,5713,1804,5713,1804,5663,1804,5654,1803,5644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597,1936e" filled="t" fillcolor="#50535C" stroked="f">
                <v:path arrowok="t"/>
                <v:fill/>
              </v:shape>
              <v:shape style="position:absolute;left:5516;top:1798;width:199;height:149" coordorigin="5516,1798" coordsize="199,149" path="m5676,1800l5663,1804,5713,1804,5712,1803,5695,1803,5690,1801,5680,1801,5676,1800e" filled="t" fillcolor="#50535C" stroked="f">
                <v:path arrowok="t"/>
                <v:fill/>
              </v:shape>
              <v:shape style="position:absolute;left:5516;top:1798;width:199;height:149" coordorigin="5516,1798" coordsize="199,149" path="m5701,1798l5695,1803,5712,1803,5710,1801,5703,1799,5701,1798e" filled="t" fillcolor="#50535C" stroked="f">
                <v:path arrowok="t"/>
                <v:fill/>
              </v:shape>
              <v:shape style="position:absolute;left:5516;top:1798;width:199;height:149" coordorigin="5516,1798" coordsize="199,149" path="m5689,1801l5680,1801,5690,1801,5689,1801e" filled="t" fillcolor="#50535C" stroked="f">
                <v:path arrowok="t"/>
                <v:fill/>
              </v:shape>
            </v:group>
            <v:group style="position:absolute;left:6514;top:1798;width:194;height:144" coordorigin="6514,1798" coordsize="194,144">
              <v:shape style="position:absolute;left:6514;top:1798;width:194;height:144" coordorigin="6514,1798" coordsize="194,144" path="m6586,1940l6571,1940,6582,1942,6584,1941,6586,1940e" filled="t" fillcolor="#50535C" stroked="f">
                <v:path arrowok="t"/>
                <v:fill/>
              </v:shape>
              <v:shape style="position:absolute;left:6514;top:1798;width:194;height:144" coordorigin="6514,1798" coordsize="194,144" path="m6560,1941l6533,1941,6536,1941,6543,1942,6546,1942,6560,1941e" filled="t" fillcolor="#50535C" stroked="f">
                <v:path arrowok="t"/>
                <v:fill/>
              </v:shape>
              <v:shape style="position:absolute;left:6514;top:1798;width:194;height:144" coordorigin="6514,1798" coordsize="194,144" path="m6643,1798l6640,1800,6631,1810,6625,1816,6574,1872,6526,1918,6515,1928,6515,1929,6514,1931,6517,1938,6522,1941,6533,1941,6560,1941,6571,1940,6586,1940,6595,1930,6643,1881,6651,1871,6665,1857,6679,1843,6693,1829,6709,1816,6709,1804,6707,1802,6678,1802,6673,1801,6655,1801,6651,1801,6643,1798e" filled="t" fillcolor="#50535C" stroked="f">
                <v:path arrowok="t"/>
                <v:fill/>
              </v:shape>
              <v:shape style="position:absolute;left:6514;top:1798;width:194;height:144" coordorigin="6514,1798" coordsize="194,144" path="m6690,1799l6678,1802,6707,1802,6705,1800,6692,1799,6690,1799e" filled="t" fillcolor="#50535C" stroked="f">
                <v:path arrowok="t"/>
                <v:fill/>
              </v:shape>
              <v:shape style="position:absolute;left:6514;top:1798;width:194;height:144" coordorigin="6514,1798" coordsize="194,144" path="m6668,1800l6655,1801,6673,1801,6668,1800e" filled="t" fillcolor="#50535C" stroked="f">
                <v:path arrowok="t"/>
                <v:fill/>
              </v:shape>
            </v:group>
            <v:group style="position:absolute;left:4787;top:1802;width:206;height:144" coordorigin="4787,1802" coordsize="206,144">
              <v:shape style="position:absolute;left:4787;top:1802;width:206;height:144" coordorigin="4787,1802" coordsize="206,144" path="m4919,1802l4915,1805,4910,1807,4902,1818,4896,1824,4867,1852,4854,1868,4847,1877,4840,1886,4828,1894,4826,1896,4821,1902,4818,1906,4807,1918,4799,1926,4787,1939,4788,1944,4800,1946,4806,1946,4820,1945,4828,1943,4845,1940,4852,1939,4882,1939,4887,1934,4890,1929,4897,1921,4908,1908,4924,1891,4937,1876,4980,1826,4984,1822,4993,1812,4992,1808,4935,1808,4928,1807,4925,1804,4922,1802,4921,1802,4919,1802e" filled="t" fillcolor="#50535C" stroked="f">
                <v:path arrowok="t"/>
                <v:fill/>
              </v:shape>
              <v:shape style="position:absolute;left:4787;top:1802;width:206;height:144" coordorigin="4787,1802" coordsize="206,144" path="m4882,1939l4852,1939,4866,1944,4871,1944,4879,1941,4881,1940,4882,1939e" filled="t" fillcolor="#50535C" stroked="f">
                <v:path arrowok="t"/>
                <v:fill/>
              </v:shape>
              <v:shape style="position:absolute;left:4787;top:1802;width:206;height:144" coordorigin="4787,1802" coordsize="206,144" path="m4977,1803l4969,1805,4965,1805,4950,1807,4940,1807,4935,1808,4992,1808,4992,1807,4981,1804,4977,1803e" filled="t" fillcolor="#50535C" stroked="f">
                <v:path arrowok="t"/>
                <v:fill/>
              </v:shape>
              <v:shape style="position:absolute;left:4787;top:1802;width:206;height:144" coordorigin="4787,1802" coordsize="206,144" path="m4922,1802l4921,1802,4922,1802e" filled="t" fillcolor="#50535C" stroked="f">
                <v:path arrowok="t"/>
                <v:fill/>
              </v:shape>
            </v:group>
            <v:group style="position:absolute;left:4937;top:1799;width:202;height:153" coordorigin="4937,1799" coordsize="202,153">
              <v:shape style="position:absolute;left:4937;top:1799;width:203;height:153" coordorigin="4937,1799" coordsize="203,153" path="m5070,1800l5067,1802,5058,1809,5044,1823,5013,1852,5011,1854,4979,1890,4965,1907,4953,1923,4939,1938,4937,1940,4937,1942,4940,1951,4943,1952,4950,1951,4952,1950,4955,1950,4974,1947,4994,1946,4997,1946,5013,1946,5017,1939,5019,1936,5028,1927,5034,1921,5047,1907,5052,1900,5060,1893,5074,1879,5087,1863,5099,1847,5112,1832,5118,1826,5125,1820,5139,1810,5138,1803,5134,1802,5112,1802,5111,1802,5093,1802,5087,1801,5081,1801,5070,1800e" filled="t" fillcolor="#50535C" stroked="f">
                <v:path arrowok="t"/>
                <v:fill/>
              </v:shape>
              <v:shape style="position:absolute;left:4937;top:1799;width:203;height:153" coordorigin="4937,1799" coordsize="203,153" path="m5013,1946l4997,1946,5000,1947,5010,1949,5010,1949,5013,1946e" filled="t" fillcolor="#50535C" stroked="f">
                <v:path arrowok="t"/>
                <v:fill/>
              </v:shape>
              <v:shape style="position:absolute;left:4937;top:1799;width:203;height:153" coordorigin="4937,1799" coordsize="203,153" path="m5125,1799l5117,1802,5112,1802,5134,1802,5128,1799,5125,1799e" filled="t" fillcolor="#50535C" stroked="f">
                <v:path arrowok="t"/>
                <v:fill/>
              </v:shape>
              <v:shape style="position:absolute;left:4937;top:1799;width:203;height:153" coordorigin="4937,1799" coordsize="203,153" path="m5101,1801l5097,1801,5093,1801,5093,1802,5111,1802,5101,1801e" filled="t" fillcolor="#50535C" stroked="f">
                <v:path arrowok="t"/>
                <v:fill/>
              </v:shape>
            </v:group>
            <v:group style="position:absolute;left:5079;top:1800;width:190;height:146" coordorigin="5079,1800" coordsize="190,146">
              <v:shape style="position:absolute;left:5079;top:1800;width:190;height:146" coordorigin="5079,1800" coordsize="190,146" path="m5204,1802l5201,1804,5099,1911,5092,1920,5083,1928,5083,1929,5079,1934,5080,1940,5089,1944,5093,1945,5107,1943,5118,1942,5134,1939,5141,1939,5158,1939,5162,1932,5166,1926,5174,1918,5187,1904,5202,1888,5213,1876,5230,1857,5243,1841,5268,1810,5267,1808,5266,1807,5221,1807,5204,1802e" filled="t" fillcolor="#50535C" stroked="f">
                <v:path arrowok="t"/>
                <v:fill/>
              </v:shape>
              <v:shape style="position:absolute;left:5079;top:1800;width:190;height:146" coordorigin="5079,1800" coordsize="190,146" path="m5158,1939l5141,1939,5151,1944,5155,1942,5158,1939e" filled="t" fillcolor="#50535C" stroked="f">
                <v:path arrowok="t"/>
                <v:fill/>
              </v:shape>
              <v:shape style="position:absolute;left:5079;top:1800;width:190;height:146" coordorigin="5079,1800" coordsize="190,146" path="m5252,1800l5233,1804,5221,1807,5266,1807,5266,1804,5257,1802,5252,1800e" filled="t" fillcolor="#50535C" stroked="f">
                <v:path arrowok="t"/>
                <v:fill/>
              </v:shape>
            </v:group>
            <v:group style="position:absolute;left:4651;top:1803;width:196;height:143" coordorigin="4651,1803" coordsize="196,143">
              <v:shape style="position:absolute;left:4651;top:1803;width:196;height:143" coordorigin="4651,1803" coordsize="196,143" path="m4783,1803l4780,1805,4777,1808,4719,1866,4692,1894,4678,1909,4670,1916,4664,1925,4651,1934,4653,1940,4664,1945,4671,1946,4681,1943,4685,1942,4695,1940,4703,1937,4729,1937,4731,1935,4732,1933,4752,1910,4767,1893,4779,1881,4797,1863,4847,1810,4845,1809,4844,1807,4824,1807,4817,1806,4801,1805,4792,1804,4783,1803e" filled="t" fillcolor="#50535C" stroked="f">
                <v:path arrowok="t"/>
                <v:fill/>
              </v:shape>
              <v:shape style="position:absolute;left:4651;top:1803;width:196;height:143" coordorigin="4651,1803" coordsize="196,143" path="m4729,1937l4703,1937,4718,1945,4724,1941,4729,1937e" filled="t" fillcolor="#50535C" stroked="f">
                <v:path arrowok="t"/>
                <v:fill/>
              </v:shape>
              <v:shape style="position:absolute;left:4651;top:1803;width:196;height:143" coordorigin="4651,1803" coordsize="196,143" path="m4834,1805l4824,1807,4844,1807,4843,1806,4838,1805,4834,1805e" filled="t" fillcolor="#50535C" stroked="f">
                <v:path arrowok="t"/>
                <v:fill/>
              </v:shape>
            </v:group>
            <v:group style="position:absolute;left:3646;top:1797;width:208;height:154" coordorigin="3646,1797" coordsize="208,154">
              <v:shape style="position:absolute;left:3646;top:1797;width:208;height:154" coordorigin="3646,1797" coordsize="208,154" path="m3783,1797l3780,1799,3778,1802,3770,1810,3759,1822,3745,1837,3726,1855,3698,1883,3692,1888,3687,1895,3673,1909,3659,1924,3646,1938,3646,1941,3650,1950,3653,1951,3663,1946,3665,1945,3674,1944,3681,1944,3699,1941,3735,1941,3740,1936,3743,1933,3752,1924,3792,1879,3805,1863,3819,1848,3832,1833,3847,1820,3854,1814,3853,1810,3848,1805,3793,1805,3790,1803,3786,1799,3785,1798,3783,1797e" filled="t" fillcolor="#50535C" stroked="f">
                <v:path arrowok="t"/>
                <v:fill/>
              </v:shape>
              <v:shape style="position:absolute;left:3646;top:1797;width:208;height:154" coordorigin="3646,1797" coordsize="208,154" path="m3735,1941l3699,1941,3711,1942,3728,1945,3733,1944,3735,1941e" filled="t" fillcolor="#50535C" stroked="f">
                <v:path arrowok="t"/>
                <v:fill/>
              </v:shape>
              <v:shape style="position:absolute;left:3646;top:1797;width:208;height:154" coordorigin="3646,1797" coordsize="208,154" path="m3681,1944l3674,1944,3680,1944,3681,1944e" filled="t" fillcolor="#50535C" stroked="f">
                <v:path arrowok="t"/>
                <v:fill/>
              </v:shape>
              <v:shape style="position:absolute;left:3646;top:1797;width:208;height:154" coordorigin="3646,1797" coordsize="208,154" path="m3822,1801l3809,1802,3803,1804,3793,1805,3848,1805,3847,1804,3827,1804,3822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37,1801l3827,1804,3847,1804,3845,1802,3841,1802,3837,1801e" filled="t" fillcolor="#50535C" stroked="f">
                <v:path arrowok="t"/>
                <v:fill/>
              </v:shape>
              <v:shape style="position:absolute;left:3646;top:1797;width:208;height:154" coordorigin="3646,1797" coordsize="208,154" path="m3845,1801l3841,1802,3845,1802e" filled="t" fillcolor="#50535C" stroked="f">
                <v:path arrowok="t"/>
                <v:fill/>
              </v:shape>
            </v:group>
            <v:group style="position:absolute;left:4073;top:1795;width:210;height:152" coordorigin="4073,1795" coordsize="210,152">
              <v:shape style="position:absolute;left:4073;top:1795;width:210;height:152" coordorigin="4073,1795" coordsize="210,152" path="m4212,1795l4209,1796,4187,1818,4169,1837,4157,1851,4143,1865,4127,1882,4113,1896,4098,1909,4084,1923,4081,1926,4078,1928,4073,1933,4073,1936,4077,1944,4081,1946,4091,1944,4117,1944,4122,1942,4128,1941,4150,1941,4150,1941,4160,1931,4174,1916,4189,1903,4191,1901,4192,1899,4202,1889,4210,1880,4220,1870,4234,1856,4279,1813,4281,1811,4282,1809,4280,1801,4227,1801,4221,1800,4212,1795e" filled="t" fillcolor="#50535C" stroked="f">
                <v:path arrowok="t"/>
                <v:fill/>
              </v:shape>
              <v:shape style="position:absolute;left:4073;top:1795;width:210;height:152" coordorigin="4073,1795" coordsize="210,152" path="m4117,1944l4091,1944,4096,1945,4106,1945,4112,1946,4117,1944e" filled="t" fillcolor="#50535C" stroked="f">
                <v:path arrowok="t"/>
                <v:fill/>
              </v:shape>
              <v:shape style="position:absolute;left:4073;top:1795;width:210;height:152" coordorigin="4073,1795" coordsize="210,152" path="m4150,1941l4128,1941,4137,1941,4141,1944,4145,1945,4148,1943,4150,1941e" filled="t" fillcolor="#50535C" stroked="f">
                <v:path arrowok="t"/>
                <v:fill/>
              </v:shape>
              <v:shape style="position:absolute;left:4073;top:1795;width:210;height:152" coordorigin="4073,1795" coordsize="210,152" path="m4235,1799l4233,1799,4227,1801,4280,1801,4280,1801,4247,1801,4235,1799e" filled="t" fillcolor="#50535C" stroked="f">
                <v:path arrowok="t"/>
                <v:fill/>
              </v:shape>
              <v:shape style="position:absolute;left:4073;top:1795;width:210;height:152" coordorigin="4073,1795" coordsize="210,152" path="m4278,1797l4257,1798,4247,1801,4280,1801,4279,1797,4278,1797e" filled="t" fillcolor="#50535C" stroked="f">
                <v:path arrowok="t"/>
                <v:fill/>
              </v:shape>
            </v:group>
            <v:group style="position:absolute;left:4219;top:1793;width:211;height:150" coordorigin="4219,1793" coordsize="211,150">
              <v:shape style="position:absolute;left:4219;top:1793;width:211;height:150" coordorigin="4219,1793" coordsize="211,150" path="m4359,1793l4350,1802,4342,1810,4327,1827,4285,1868,4271,1882,4264,1889,4256,1897,4245,1904,4243,1907,4232,1917,4226,1923,4224,1926,4219,1932,4219,1936,4224,1942,4228,1943,4235,1939,4238,1938,4283,1937,4299,1937,4312,1924,4342,1895,4344,1893,4349,1889,4361,1878,4375,1864,4407,1832,4421,1818,4427,1812,4430,1807,4424,1799,4383,1799,4376,1799,4369,1799,4359,1793e" filled="t" fillcolor="#50535C" stroked="f">
                <v:path arrowok="t"/>
                <v:fill/>
              </v:shape>
              <v:shape style="position:absolute;left:4219;top:1793;width:211;height:150" coordorigin="4219,1793" coordsize="211,150" path="m4299,1937l4283,1937,4284,1938,4293,1942,4298,1938,4299,1937e" filled="t" fillcolor="#50535C" stroked="f">
                <v:path arrowok="t"/>
                <v:fill/>
              </v:shape>
              <v:shape style="position:absolute;left:4219;top:1793;width:211;height:150" coordorigin="4219,1793" coordsize="211,150" path="m4411,1795l4400,1799,4383,1799,4424,1799,4417,1796,4411,1795e" filled="t" fillcolor="#50535C" stroked="f">
                <v:path arrowok="t"/>
                <v:fill/>
              </v:shape>
            </v:group>
            <v:group style="position:absolute;left:3933;top:1796;width:200;height:151" coordorigin="3933,1796" coordsize="200,151">
              <v:shape style="position:absolute;left:3933;top:1796;width:200;height:151" coordorigin="3933,1796" coordsize="200,151" path="m3985,1945l3965,1945,3975,1947,3980,1947,3985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3964,1945l3950,1945,3959,1946,3964,1945e" filled="t" fillcolor="#50535C" stroked="f">
                <v:path arrowok="t"/>
                <v:fill/>
              </v:shape>
              <v:shape style="position:absolute;left:3933;top:1796;width:200;height:151" coordorigin="3933,1796" coordsize="200,151" path="m4071,1796l4064,1798,4060,1802,4052,1812,4047,1817,4041,1824,4014,1850,4001,1865,3987,1880,3972,1897,3958,1912,3944,1925,3942,1927,3939,1929,3933,1937,3936,1944,3936,1944,3946,1946,3950,1945,3964,1945,3965,1945,3985,1945,3991,1944,3997,1942,4011,1942,4012,1942,4015,1940,4017,1929,4033,1914,4078,1869,4111,1831,4118,1824,4128,1817,4129,1816,4135,1808,4134,1803,4080,1803,4078,1802,4076,1802,4071,1796e" filled="t" fillcolor="#50535C" stroked="f">
                <v:path arrowok="t"/>
                <v:fill/>
              </v:shape>
              <v:shape style="position:absolute;left:3933;top:1796;width:200;height:151" coordorigin="3933,1796" coordsize="200,151" path="m4011,1942l3997,1942,4006,1944,4009,1944,4011,1942e" filled="t" fillcolor="#50535C" stroked="f">
                <v:path arrowok="t"/>
                <v:fill/>
              </v:shape>
              <v:shape style="position:absolute;left:3933;top:1796;width:200;height:151" coordorigin="3933,1796" coordsize="200,151" path="m4119,1796l4092,1799,4080,1803,4134,1803,4132,1797,4119,1796e" filled="t" fillcolor="#50535C" stroked="f">
                <v:path arrowok="t"/>
                <v:fill/>
              </v:shape>
            </v:group>
            <v:group style="position:absolute;left:4366;top:1795;width:204;height:146" coordorigin="4366,1795" coordsize="204,146">
              <v:shape style="position:absolute;left:4366;top:1795;width:204;height:146" coordorigin="4366,1795" coordsize="204,146" path="m4502,1795l4500,1796,4496,1800,4467,1829,4453,1844,4437,1860,4422,1874,4408,1888,4399,1898,4390,1907,4376,1919,4373,1922,4366,1929,4366,1932,4371,1939,4374,1941,4384,1940,4392,1940,4407,1937,4426,1937,4430,1936,4431,1935,4444,1935,4446,1934,4451,1927,4452,1927,4460,1919,4468,1912,4478,1901,4503,1874,4520,1857,4534,1843,4549,1829,4565,1817,4570,1813,4570,1807,4563,1800,4562,1800,4511,1800,4502,1795e" filled="t" fillcolor="#50535C" stroked="f">
                <v:path arrowok="t"/>
                <v:fill/>
              </v:shape>
              <v:shape style="position:absolute;left:4366;top:1795;width:204;height:146" coordorigin="4366,1795" coordsize="204,146" path="m4392,1940l4384,1940,4390,1941,4392,1940e" filled="t" fillcolor="#50535C" stroked="f">
                <v:path arrowok="t"/>
                <v:fill/>
              </v:shape>
              <v:shape style="position:absolute;left:4366;top:1795;width:204;height:146" coordorigin="4366,1795" coordsize="204,146" path="m4426,1937l4407,1937,4419,1939,4426,1937e" filled="t" fillcolor="#50535C" stroked="f">
                <v:path arrowok="t"/>
                <v:fill/>
              </v:shape>
              <v:shape style="position:absolute;left:4366;top:1795;width:204;height:146" coordorigin="4366,1795" coordsize="204,146" path="m4444,1935l4431,1935,4440,1938,4444,1935e" filled="t" fillcolor="#50535C" stroked="f">
                <v:path arrowok="t"/>
                <v:fill/>
              </v:shape>
              <v:shape style="position:absolute;left:4366;top:1795;width:204;height:146" coordorigin="4366,1795" coordsize="204,146" path="m4559,1797l4547,1798,4536,1798,4518,1798,4511,1800,4562,1800,4561,1799,4561,1798,4536,1798,4561,1798,4559,1797e" filled="t" fillcolor="#50535C" stroked="f">
                <v:path arrowok="t"/>
                <v:fill/>
              </v:shape>
            </v:group>
            <v:group style="position:absolute;left:3791;top:1796;width:202;height:151" coordorigin="3791,1796" coordsize="202,151">
              <v:shape style="position:absolute;left:3791;top:1796;width:202;height:151" coordorigin="3791,1796" coordsize="202,151" path="m3926,1796l3926,1796,3916,1804,3914,1808,3909,1813,3856,1870,3844,1883,3825,1902,3794,1931,3793,1934,3791,1939,3792,1942,3799,1945,3802,1947,3806,1944,3808,1942,3810,1940,3851,1937,3858,1937,3863,1937,3875,1937,3878,1934,3885,1924,3890,1918,3917,1890,3931,1875,3946,1859,3960,1844,3974,1830,3990,1817,3991,1816,3992,1815,3993,1812,3994,1810,3993,1805,3943,1805,3938,1804,3926,1796e" filled="t" fillcolor="#50535C" stroked="f">
                <v:path arrowok="t"/>
                <v:fill/>
              </v:shape>
              <v:shape style="position:absolute;left:3791;top:1796;width:202;height:151" coordorigin="3791,1796" coordsize="202,151" path="m3858,1937l3851,1937,3851,1938,3858,1937e" filled="t" fillcolor="#50535C" stroked="f">
                <v:path arrowok="t"/>
                <v:fill/>
              </v:shape>
              <v:shape style="position:absolute;left:3791;top:1796;width:202;height:151" coordorigin="3791,1796" coordsize="202,151" path="m3987,1798l3969,1802,3959,1803,3943,1805,3993,1805,3992,1801,3987,1798e" filled="t" fillcolor="#50535C" stroked="f">
                <v:path arrowok="t"/>
                <v:fill/>
              </v:shape>
            </v:group>
            <v:group style="position:absolute;left:3220;top:1795;width:200;height:149" coordorigin="3220,1795" coordsize="200,149">
              <v:shape style="position:absolute;left:3220;top:1795;width:200;height:149" coordorigin="3220,1795" coordsize="200,149" path="m3349,1797l3346,1798,3342,1803,3341,1804,3296,1853,3284,1865,3267,1884,3232,1919,3225,1926,3220,1935,3227,1943,3236,1944,3255,1938,3265,1935,3303,1935,3306,1928,3308,1926,3356,1878,3385,1844,3399,1829,3413,1816,3419,1811,3419,1806,3415,1802,3363,1802,3349,1797e" filled="t" fillcolor="#50535C" stroked="f">
                <v:path arrowok="t"/>
                <v:fill/>
              </v:shape>
              <v:shape style="position:absolute;left:3220;top:1795;width:200;height:149" coordorigin="3220,1795" coordsize="200,149" path="m3299,1937l3285,1937,3296,1938,3299,1937e" filled="t" fillcolor="#50535C" stroked="f">
                <v:path arrowok="t"/>
                <v:fill/>
              </v:shape>
              <v:shape style="position:absolute;left:3220;top:1795;width:200;height:149" coordorigin="3220,1795" coordsize="200,149" path="m3303,1935l3265,1935,3280,1937,3299,1937,3302,1937,3303,1935e" filled="t" fillcolor="#50535C" stroked="f">
                <v:path arrowok="t"/>
                <v:fill/>
              </v:shape>
              <v:shape style="position:absolute;left:3220;top:1795;width:200;height:149" coordorigin="3220,1795" coordsize="200,149" path="m3406,1795l3388,1798,3363,1802,3415,1802,3410,1797,3406,1795e" filled="t" fillcolor="#50535C" stroked="f">
                <v:path arrowok="t"/>
                <v:fill/>
              </v:shape>
            </v:group>
            <v:group style="position:absolute;left:3365;top:1798;width:198;height:147" coordorigin="3365,1798" coordsize="198,147">
              <v:shape style="position:absolute;left:3365;top:1798;width:198;height:147" coordorigin="3365,1798" coordsize="198,147" path="m3495,1798l3494,1798,3484,1808,3466,1828,3452,1842,3438,1856,3429,1865,3420,1873,3409,1886,3407,1889,3397,1899,3369,1931,3367,1932,3365,1936,3365,1939,3368,1944,3375,1945,3380,1942,3382,1941,3390,1939,3413,1936,3442,1936,3442,1936,3447,1932,3472,1906,3490,1889,3502,1876,3532,1843,3545,1828,3559,1814,3563,1811,3563,1805,3557,1802,3515,1802,3505,1801,3495,1798e" filled="t" fillcolor="#50535C" stroked="f">
                <v:path arrowok="t"/>
                <v:fill/>
              </v:shape>
              <v:shape style="position:absolute;left:3365;top:1798;width:198;height:147" coordorigin="3365,1798" coordsize="198,147" path="m3442,1936l3413,1936,3432,1937,3438,1939,3442,1936e" filled="t" fillcolor="#50535C" stroked="f">
                <v:path arrowok="t"/>
                <v:fill/>
              </v:shape>
              <v:shape style="position:absolute;left:3365;top:1798;width:198;height:147" coordorigin="3365,1798" coordsize="198,147" path="m3533,1799l3515,1802,3557,1802,3555,1800,3553,1799,3540,1799,3533,1799e" filled="t" fillcolor="#50535C" stroked="f">
                <v:path arrowok="t"/>
                <v:fill/>
              </v:shape>
              <v:shape style="position:absolute;left:3365;top:1798;width:198;height:147" coordorigin="3365,1798" coordsize="198,147" path="m3551,1798l3540,1799,3553,1799,3551,1798e" filled="t" fillcolor="#50535C" stroked="f">
                <v:path arrowok="t"/>
                <v:fill/>
              </v:shape>
            </v:group>
            <v:group style="position:absolute;left:3511;top:1798;width:199;height:149" coordorigin="3511,1798" coordsize="199,149">
              <v:shape style="position:absolute;left:3511;top:1798;width:199;height:149" coordorigin="3511,1798" coordsize="199,149" path="m3639,1798l3635,1802,3631,1805,3609,1828,3565,1876,3550,1892,3520,1925,3517,1928,3511,1934,3511,1939,3515,1945,3523,1948,3530,1941,3546,1939,3553,1939,3564,1937,3581,1937,3590,1937,3591,1936,3596,1929,3600,1923,3610,1912,3638,1883,3644,1877,3649,1870,3662,1856,3669,1849,3686,1832,3694,1822,3705,1815,3707,1813,3708,1811,3710,1809,3708,1804,3707,1804,3658,1804,3649,1803,3639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591,1936e" filled="t" fillcolor="#50535C" stroked="f">
                <v:path arrowok="t"/>
                <v:fill/>
              </v:shape>
              <v:shape style="position:absolute;left:3511;top:1798;width:199;height:149" coordorigin="3511,1798" coordsize="199,149" path="m3671,1800l3658,1804,3707,1804,3706,1803,3689,1803,3684,1801,3675,1801,3671,1800e" filled="t" fillcolor="#50535C" stroked="f">
                <v:path arrowok="t"/>
                <v:fill/>
              </v:shape>
              <v:shape style="position:absolute;left:3511;top:1798;width:199;height:149" coordorigin="3511,1798" coordsize="199,149" path="m3695,1798l3689,1803,3706,1803,3704,1801,3698,1799,3695,1798e" filled="t" fillcolor="#50535C" stroked="f">
                <v:path arrowok="t"/>
                <v:fill/>
              </v:shape>
              <v:shape style="position:absolute;left:3511;top:1798;width:199;height:149" coordorigin="3511,1798" coordsize="199,149" path="m3684,1801l3675,1801,3684,1801,3684,1801e" filled="t" fillcolor="#50535C" stroked="f">
                <v:path arrowok="t"/>
                <v:fill/>
              </v:shape>
            </v:group>
            <v:group style="position:absolute;left:4508;top:1798;width:194;height:144" coordorigin="4508,1798" coordsize="194,144">
              <v:shape style="position:absolute;left:4508;top:1798;width:194;height:144" coordorigin="4508,1798" coordsize="194,144" path="m4581,1940l4566,1940,4577,1942,4579,1941,4581,1940e" filled="t" fillcolor="#50535C" stroked="f">
                <v:path arrowok="t"/>
                <v:fill/>
              </v:shape>
              <v:shape style="position:absolute;left:4508;top:1798;width:194;height:144" coordorigin="4508,1798" coordsize="194,144" path="m4554,1941l4527,1941,4531,1941,4537,1942,4541,1942,4554,1941e" filled="t" fillcolor="#50535C" stroked="f">
                <v:path arrowok="t"/>
                <v:fill/>
              </v:shape>
              <v:shape style="position:absolute;left:4508;top:1798;width:194;height:144" coordorigin="4508,1798" coordsize="194,144" path="m4638,1798l4635,1800,4626,1810,4620,1816,4568,1872,4521,1918,4510,1928,4509,1929,4508,1931,4512,1938,4516,1941,4527,1941,4554,1941,4566,1940,4581,1940,4589,1930,4637,1881,4646,1871,4659,1857,4673,1843,4688,1829,4703,1816,4703,1804,4702,1802,4672,1802,4667,1801,4649,1801,4646,1801,4638,1798e" filled="t" fillcolor="#50535C" stroked="f">
                <v:path arrowok="t"/>
                <v:fill/>
              </v:shape>
              <v:shape style="position:absolute;left:4508;top:1798;width:194;height:144" coordorigin="4508,1798" coordsize="194,144" path="m4684,1799l4672,1802,4702,1802,4700,1800,4687,1799,4684,1799e" filled="t" fillcolor="#50535C" stroked="f">
                <v:path arrowok="t"/>
                <v:fill/>
              </v:shape>
              <v:shape style="position:absolute;left:4508;top:1798;width:194;height:144" coordorigin="4508,1798" coordsize="194,144" path="m4662,1800l4649,1801,4667,1801,4662,1800e" filled="t" fillcolor="#50535C" stroked="f">
                <v:path arrowok="t"/>
                <v:fill/>
              </v:shape>
            </v:group>
            <v:group style="position:absolute;left:2781;top:1802;width:206;height:144" coordorigin="2781,1802" coordsize="206,144">
              <v:shape style="position:absolute;left:2781;top:1802;width:206;height:144" coordorigin="2781,1802" coordsize="206,144" path="m2914,1802l2910,1805,2904,1807,2896,1818,2891,1824,2862,1852,2849,1868,2842,1877,2835,1886,2822,1894,2821,1896,2816,1902,2812,1906,2801,1918,2793,1926,2781,1939,2783,1944,2794,1946,2800,1946,2815,1945,2823,1943,2839,1940,2847,1939,2877,1939,2881,1934,2885,1929,2891,1921,2902,1908,2918,1891,2932,1876,2975,1826,2979,1822,2988,1812,2986,1808,2930,1808,2922,1807,2920,1804,2916,1802,2915,1802,2914,1802e" filled="t" fillcolor="#50535C" stroked="f">
                <v:path arrowok="t"/>
                <v:fill/>
              </v:shape>
              <v:shape style="position:absolute;left:2781;top:1802;width:206;height:144" coordorigin="2781,1802" coordsize="206,144" path="m2877,1939l2847,1939,2860,1944,2866,1944,2874,1941,2876,1940,2877,1939e" filled="t" fillcolor="#50535C" stroked="f">
                <v:path arrowok="t"/>
                <v:fill/>
              </v:shape>
              <v:shape style="position:absolute;left:2781;top:1802;width:206;height:144" coordorigin="2781,1802" coordsize="206,144" path="m2971,1803l2963,1805,2960,1805,2945,1807,2935,1807,2930,1808,2986,1808,2986,1807,2975,1804,2971,1803e" filled="t" fillcolor="#50535C" stroked="f">
                <v:path arrowok="t"/>
                <v:fill/>
              </v:shape>
              <v:shape style="position:absolute;left:2781;top:1802;width:206;height:144" coordorigin="2781,1802" coordsize="206,144" path="m2916,1802l2915,1802,2916,1802e" filled="t" fillcolor="#50535C" stroked="f">
                <v:path arrowok="t"/>
                <v:fill/>
              </v:shape>
            </v:group>
            <v:group style="position:absolute;left:2931;top:1799;width:203;height:153" coordorigin="2931,1799" coordsize="203,153">
              <v:shape style="position:absolute;left:2931;top:1799;width:203;height:153" coordorigin="2931,1799" coordsize="203,153" path="m3065,1800l3061,1802,3053,1809,3038,1823,3007,1852,3006,1854,2974,1890,2959,1907,2947,1923,2934,1938,2931,1940,2931,1942,2934,1951,2938,1952,2945,1951,2947,1950,2949,1950,2969,1947,2989,1946,2991,1946,3007,1946,3011,1939,3014,1936,3022,1927,3029,1921,3041,1907,3047,1900,3055,1893,3068,1879,3082,1863,3094,1847,3107,1832,3113,1826,3120,1820,3134,1810,3132,1803,3128,1802,3106,1802,3105,1802,3088,1802,3082,1801,3076,1801,3065,1800e" filled="t" fillcolor="#50535C" stroked="f">
                <v:path arrowok="t"/>
                <v:fill/>
              </v:shape>
              <v:shape style="position:absolute;left:2931;top:1799;width:203;height:153" coordorigin="2931,1799" coordsize="203,153" path="m3007,1946l2991,1946,2994,1947,3004,1949,3005,1949,3007,1946e" filled="t" fillcolor="#50535C" stroked="f">
                <v:path arrowok="t"/>
                <v:fill/>
              </v:shape>
              <v:shape style="position:absolute;left:2931;top:1799;width:203;height:153" coordorigin="2931,1799" coordsize="203,153" path="m3120,1799l3112,1802,3106,1802,3128,1802,3123,1799,3120,1799e" filled="t" fillcolor="#50535C" stroked="f">
                <v:path arrowok="t"/>
                <v:fill/>
              </v:shape>
              <v:shape style="position:absolute;left:2931;top:1799;width:203;height:153" coordorigin="2931,1799" coordsize="203,153" path="m3096,1801l3092,1801,3088,1801,3088,1802,3105,1802,3096,1801e" filled="t" fillcolor="#50535C" stroked="f">
                <v:path arrowok="t"/>
                <v:fill/>
              </v:shape>
            </v:group>
            <v:group style="position:absolute;left:3073;top:1800;width:190;height:146" coordorigin="3073,1800" coordsize="190,146">
              <v:shape style="position:absolute;left:3073;top:1800;width:190;height:146" coordorigin="3073,1800" coordsize="190,146" path="m3199,1802l3196,1804,3094,1911,3086,1920,3078,1928,3077,1929,3073,1934,3075,1940,3084,1944,3087,1945,3102,1943,3112,1942,3129,1939,3135,1939,3152,1939,3157,1932,3160,1926,3169,1918,3181,1904,3196,1888,3208,1876,3225,1857,3237,1841,3263,1810,3261,1808,3261,1807,3215,1807,3199,1802e" filled="t" fillcolor="#50535C" stroked="f">
                <v:path arrowok="t"/>
                <v:fill/>
              </v:shape>
              <v:shape style="position:absolute;left:3073;top:1800;width:190;height:146" coordorigin="3073,1800" coordsize="190,146" path="m3152,1939l3135,1939,3146,1944,3150,1942,3152,1939e" filled="t" fillcolor="#50535C" stroked="f">
                <v:path arrowok="t"/>
                <v:fill/>
              </v:shape>
              <v:shape style="position:absolute;left:3073;top:1800;width:190;height:146" coordorigin="3073,1800" coordsize="190,146" path="m3246,1800l3227,1804,3215,1807,3261,1807,3260,1804,3252,1802,3246,1800e" filled="t" fillcolor="#50535C" stroked="f">
                <v:path arrowok="t"/>
                <v:fill/>
              </v:shape>
            </v:group>
            <v:group style="position:absolute;left:2646;top:1803;width:196;height:143" coordorigin="2646,1803" coordsize="196,143">
              <v:shape style="position:absolute;left:2646;top:1803;width:196;height:143" coordorigin="2646,1803" coordsize="196,143" path="m2777,1803l2774,1805,2771,1808,2714,1866,2686,1894,2672,1909,2665,1916,2659,1925,2646,1934,2647,1940,2659,1945,2665,1946,2676,1943,2679,1942,2690,1940,2697,1937,2723,1937,2726,1935,2727,1933,2746,1910,2761,1893,2773,1881,2791,1863,2841,1810,2839,1809,2838,1807,2818,1807,2812,1806,2796,1805,2786,1804,2777,1803e" filled="t" fillcolor="#50535C" stroked="f">
                <v:path arrowok="t"/>
                <v:fill/>
              </v:shape>
              <v:shape style="position:absolute;left:2646;top:1803;width:196;height:143" coordorigin="2646,1803" coordsize="196,143" path="m2723,1937l2697,1937,2712,1945,2718,1941,2723,1937e" filled="t" fillcolor="#50535C" stroked="f">
                <v:path arrowok="t"/>
                <v:fill/>
              </v:shape>
              <v:shape style="position:absolute;left:2646;top:1803;width:196;height:143" coordorigin="2646,1803" coordsize="196,143" path="m2828,1805l2818,1807,2838,1807,2838,1806,2832,1805,2828,1805e" filled="t" fillcolor="#50535C" stroked="f">
                <v:path arrowok="t"/>
                <v:fill/>
              </v:shape>
            </v:group>
            <v:group style="position:absolute;left:7669;top:1797;width:208;height:154" coordorigin="7669,1797" coordsize="208,154">
              <v:shape style="position:absolute;left:7669;top:1797;width:208;height:154" coordorigin="7669,1797" coordsize="208,154" path="m7807,1797l7804,1799,7801,1802,7793,1810,7782,1822,7768,1837,7749,1855,7721,1883,7715,1888,7711,1895,7696,1909,7683,1924,7669,1938,7669,1941,7673,1950,7676,1951,7686,1946,7688,1945,7697,1944,7704,1944,7722,1941,7758,1941,7763,1936,7767,1933,7775,1924,7815,1879,7829,1863,7842,1848,7855,1833,7870,1820,7877,1814,7876,1810,7871,1805,7816,1805,7813,1803,7810,1799,7808,1798,7807,1797e" filled="t" fillcolor="#50535C" stroked="f">
                <v:path arrowok="t"/>
                <v:fill/>
              </v:shape>
              <v:shape style="position:absolute;left:7669;top:1797;width:208;height:154" coordorigin="7669,1797" coordsize="208,154" path="m7758,1941l7722,1941,7734,1942,7751,1945,7756,1944,7758,1941e" filled="t" fillcolor="#50535C" stroked="f">
                <v:path arrowok="t"/>
                <v:fill/>
              </v:shape>
              <v:shape style="position:absolute;left:7669;top:1797;width:208;height:154" coordorigin="7669,1797" coordsize="208,154" path="m7704,1944l7697,1944,7703,1944,7704,1944e" filled="t" fillcolor="#50535C" stroked="f">
                <v:path arrowok="t"/>
                <v:fill/>
              </v:shape>
              <v:shape style="position:absolute;left:7669;top:1797;width:208;height:154" coordorigin="7669,1797" coordsize="208,154" path="m7845,1801l7833,1802,7826,1804,7816,1805,7871,1805,7871,1804,7851,1804,7845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0,1801l7851,1804,7871,1804,7868,1802,7865,1802,7860,1801e" filled="t" fillcolor="#50535C" stroked="f">
                <v:path arrowok="t"/>
                <v:fill/>
              </v:shape>
              <v:shape style="position:absolute;left:7669;top:1797;width:208;height:154" coordorigin="7669,1797" coordsize="208,154" path="m7868,1801l7865,1802,7868,1802e" filled="t" fillcolor="#50535C" stroked="f">
                <v:path arrowok="t"/>
                <v:fill/>
              </v:shape>
            </v:group>
            <v:group style="position:absolute;left:8096;top:1795;width:210;height:152" coordorigin="8096,1795" coordsize="210,152">
              <v:shape style="position:absolute;left:8096;top:1795;width:210;height:152" coordorigin="8096,1795" coordsize="210,152" path="m8235,1795l8232,1796,8210,1818,8193,1837,8180,1851,8166,1865,8150,1882,8136,1896,8122,1909,8107,1923,8105,1926,8102,1928,8096,1933,8096,1936,8100,1944,8104,1946,8115,1944,8140,1944,8146,1942,8151,1941,8173,1941,8173,1941,8184,1931,8197,1916,8212,1903,8214,1901,8216,1899,8225,1889,8233,1880,8243,1870,8257,1856,8302,1813,8304,1811,8306,1809,8304,1801,8250,1801,8245,1800,8235,1795e" filled="t" fillcolor="#50535C" stroked="f">
                <v:path arrowok="t"/>
                <v:fill/>
              </v:shape>
              <v:shape style="position:absolute;left:8096;top:1795;width:210;height:152" coordorigin="8096,1795" coordsize="210,152" path="m8140,1944l8115,1944,8119,1945,8129,1945,8135,1946,8140,1944e" filled="t" fillcolor="#50535C" stroked="f">
                <v:path arrowok="t"/>
                <v:fill/>
              </v:shape>
              <v:shape style="position:absolute;left:8096;top:1795;width:210;height:152" coordorigin="8096,1795" coordsize="210,152" path="m8173,1941l8151,1941,8161,1941,8164,1944,8169,1945,8171,1943,8173,1941e" filled="t" fillcolor="#50535C" stroked="f">
                <v:path arrowok="t"/>
                <v:fill/>
              </v:shape>
              <v:shape style="position:absolute;left:8096;top:1795;width:210;height:152" coordorigin="8096,1795" coordsize="210,152" path="m8258,1799l8257,1799,8250,1801,8304,1801,8304,1801,8270,1801,8258,1799e" filled="t" fillcolor="#50535C" stroked="f">
                <v:path arrowok="t"/>
                <v:fill/>
              </v:shape>
              <v:shape style="position:absolute;left:8096;top:1795;width:210;height:152" coordorigin="8096,1795" coordsize="210,152" path="m8301,1797l8281,1798,8270,1801,8304,1801,8303,1797,8301,1797e" filled="t" fillcolor="#50535C" stroked="f">
                <v:path arrowok="t"/>
                <v:fill/>
              </v:shape>
            </v:group>
            <v:group style="position:absolute;left:8242;top:1793;width:211;height:150" coordorigin="8242,1793" coordsize="211,150">
              <v:shape style="position:absolute;left:8242;top:1793;width:211;height:150" coordorigin="8242,1793" coordsize="211,150" path="m8383,1793l8374,1802,8365,1810,8350,1827,8308,1868,8294,1882,8287,1889,8280,1897,8268,1904,8266,1907,8256,1917,8249,1923,8247,1926,8242,1932,8243,1936,8248,1942,8252,1943,8259,1939,8261,1938,8306,1937,8322,1937,8335,1924,8366,1895,8367,1893,8372,1889,8385,1878,8398,1864,8430,1832,8444,1818,8450,1812,8453,1807,8447,1799,8406,1799,8399,1799,8392,1799,8383,1793e" filled="t" fillcolor="#50535C" stroked="f">
                <v:path arrowok="t"/>
                <v:fill/>
              </v:shape>
              <v:shape style="position:absolute;left:8242;top:1793;width:211;height:150" coordorigin="8242,1793" coordsize="211,150" path="m8322,1937l8306,1937,8308,1938,8316,1942,8321,1938,8322,1937e" filled="t" fillcolor="#50535C" stroked="f">
                <v:path arrowok="t"/>
                <v:fill/>
              </v:shape>
              <v:shape style="position:absolute;left:8242;top:1793;width:211;height:150" coordorigin="8242,1793" coordsize="211,150" path="m8434,1795l8423,1799,8406,1799,8447,1799,8441,1796,8434,1795e" filled="t" fillcolor="#50535C" stroked="f">
                <v:path arrowok="t"/>
                <v:fill/>
              </v:shape>
            </v:group>
            <v:group style="position:absolute;left:7957;top:1796;width:200;height:151" coordorigin="7957,1796" coordsize="200,151">
              <v:shape style="position:absolute;left:7957;top:1796;width:200;height:151" coordorigin="7957,1796" coordsize="200,151" path="m8008,1945l7988,1945,7998,1947,8003,1947,8008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7987,1945l7973,1945,7982,1946,7987,1945e" filled="t" fillcolor="#50535C" stroked="f">
                <v:path arrowok="t"/>
                <v:fill/>
              </v:shape>
              <v:shape style="position:absolute;left:7957;top:1796;width:200;height:151" coordorigin="7957,1796" coordsize="200,151" path="m8095,1796l8087,1798,8083,1802,8075,1812,8070,1817,8064,1824,8038,1850,8024,1865,8010,1880,7996,1897,7981,1912,7967,1925,7965,1927,7963,1929,7957,1937,7959,1944,7959,1944,7970,1946,7973,1945,7987,1945,7988,1945,8008,1945,8014,1944,8021,1942,8035,1942,8035,1942,8038,1940,8040,1929,8056,1914,8101,1869,8134,1831,8141,1824,8151,1817,8152,1816,8158,1808,8157,1803,8103,1803,8102,1802,8099,1802,8095,1796e" filled="t" fillcolor="#50535C" stroked="f">
                <v:path arrowok="t"/>
                <v:fill/>
              </v:shape>
              <v:shape style="position:absolute;left:7957;top:1796;width:200;height:151" coordorigin="7957,1796" coordsize="200,151" path="m8035,1942l8021,1942,8030,1944,8032,1944,8035,1942e" filled="t" fillcolor="#50535C" stroked="f">
                <v:path arrowok="t"/>
                <v:fill/>
              </v:shape>
              <v:shape style="position:absolute;left:7957;top:1796;width:200;height:151" coordorigin="7957,1796" coordsize="200,151" path="m8143,1796l8115,1799,8103,1803,8157,1803,8155,1797,8143,1796e" filled="t" fillcolor="#50535C" stroked="f">
                <v:path arrowok="t"/>
                <v:fill/>
              </v:shape>
            </v:group>
            <v:group style="position:absolute;left:8389;top:1795;width:204;height:146" coordorigin="8389,1795" coordsize="204,146">
              <v:shape style="position:absolute;left:8389;top:1795;width:204;height:146" coordorigin="8389,1795" coordsize="204,146" path="m8526,1795l8523,1796,8519,1800,8491,1829,8476,1844,8460,1860,8446,1874,8431,1888,8422,1898,8414,1907,8399,1919,8396,1922,8389,1929,8389,1932,8394,1939,8397,1941,8407,1940,8415,1940,8430,1937,8449,1937,8453,1936,8454,1935,8467,1935,8469,1934,8474,1927,8475,1927,8483,1919,8491,1912,8501,1901,8526,1874,8543,1857,8558,1843,8572,1829,8588,1817,8593,1813,8593,1807,8587,1800,8586,1800,8534,1800,8526,1795e" filled="t" fillcolor="#50535C" stroked="f">
                <v:path arrowok="t"/>
                <v:fill/>
              </v:shape>
              <v:shape style="position:absolute;left:8389;top:1795;width:204;height:146" coordorigin="8389,1795" coordsize="204,146" path="m8415,1940l8407,1940,8413,1941,8415,1940e" filled="t" fillcolor="#50535C" stroked="f">
                <v:path arrowok="t"/>
                <v:fill/>
              </v:shape>
              <v:shape style="position:absolute;left:8389;top:1795;width:204;height:146" coordorigin="8389,1795" coordsize="204,146" path="m8449,1937l8430,1937,8442,1939,8449,1937e" filled="t" fillcolor="#50535C" stroked="f">
                <v:path arrowok="t"/>
                <v:fill/>
              </v:shape>
              <v:shape style="position:absolute;left:8389;top:1795;width:204;height:146" coordorigin="8389,1795" coordsize="204,146" path="m8467,1935l8454,1935,8463,1938,8467,1935e" filled="t" fillcolor="#50535C" stroked="f">
                <v:path arrowok="t"/>
                <v:fill/>
              </v:shape>
              <v:shape style="position:absolute;left:8389;top:1795;width:204;height:146" coordorigin="8389,1795" coordsize="204,146" path="m8582,1797l8570,1798,8559,1798,8541,1798,8534,1800,8586,1800,8585,1799,8584,1798,8559,1798,8584,1798,8582,1797e" filled="t" fillcolor="#50535C" stroked="f">
                <v:path arrowok="t"/>
                <v:fill/>
              </v:shape>
            </v:group>
            <v:group style="position:absolute;left:7815;top:1796;width:202;height:151" coordorigin="7815,1796" coordsize="202,151">
              <v:shape style="position:absolute;left:7815;top:1796;width:202;height:151" coordorigin="7815,1796" coordsize="202,151" path="m7949,1796l7949,1796,7939,1804,7937,1808,7933,1813,7879,1870,7868,1883,7848,1902,7817,1931,7816,1934,7815,1939,7816,1942,7822,1945,7826,1947,7829,1944,7831,1942,7833,1940,7874,1937,7881,1937,7886,1937,7898,1937,7902,1934,7909,1924,7913,1918,7940,1890,7954,1875,7970,1859,7983,1844,7998,1830,8013,1817,8014,1816,8015,1815,8017,1812,8017,1810,8016,1805,7966,1805,7961,1804,7949,1796e" filled="t" fillcolor="#50535C" stroked="f">
                <v:path arrowok="t"/>
                <v:fill/>
              </v:shape>
              <v:shape style="position:absolute;left:7815;top:1796;width:202;height:151" coordorigin="7815,1796" coordsize="202,151" path="m7881,1937l7874,1937,7874,1938,7881,1937e" filled="t" fillcolor="#50535C" stroked="f">
                <v:path arrowok="t"/>
                <v:fill/>
              </v:shape>
              <v:shape style="position:absolute;left:7815;top:1796;width:202;height:151" coordorigin="7815,1796" coordsize="202,151" path="m8010,1798l7993,1802,7982,1803,7966,1805,8016,1805,8015,1801,8010,1798e" filled="t" fillcolor="#50535C" stroked="f">
                <v:path arrowok="t"/>
                <v:fill/>
              </v:shape>
            </v:group>
            <v:group style="position:absolute;left:7243;top:1795;width:200;height:149" coordorigin="7243,1795" coordsize="200,149">
              <v:shape style="position:absolute;left:7243;top:1795;width:200;height:149" coordorigin="7243,1795" coordsize="200,149" path="m7373,1797l7369,1798,7365,1803,7364,1804,7319,1853,7308,1865,7290,1884,7256,1919,7249,1926,7243,1935,7250,1943,7259,1944,7278,1938,7288,1935,7326,1935,7330,1928,7332,1926,7379,1878,7408,1844,7422,1829,7437,1816,7443,1811,7442,1806,7438,1802,7386,1802,7373,179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3,1937l7308,1937,7319,1938,7323,1937e" filled="t" fillcolor="#50535C" stroked="f">
                <v:path arrowok="t"/>
                <v:fill/>
              </v:shape>
              <v:shape style="position:absolute;left:7243;top:1795;width:200;height:149" coordorigin="7243,1795" coordsize="200,149" path="m7326,1935l7288,1935,7304,1937,7323,1937,7325,1937,7326,1935e" filled="t" fillcolor="#50535C" stroked="f">
                <v:path arrowok="t"/>
                <v:fill/>
              </v:shape>
              <v:shape style="position:absolute;left:7243;top:1795;width:200;height:149" coordorigin="7243,1795" coordsize="200,149" path="m7430,1795l7411,1798,7386,1802,7438,1802,7433,1797,7430,1795e" filled="t" fillcolor="#50535C" stroked="f">
                <v:path arrowok="t"/>
                <v:fill/>
              </v:shape>
            </v:group>
            <v:group style="position:absolute;left:7388;top:1798;width:198;height:147" coordorigin="7388,1798" coordsize="198,147">
              <v:shape style="position:absolute;left:7388;top:1798;width:198;height:147" coordorigin="7388,1798" coordsize="198,147" path="m7518,1798l7517,1798,7507,1808,7489,1828,7476,1842,7461,1856,7452,1865,7443,1873,7432,1886,7430,1889,7421,1899,7392,1931,7390,1932,7388,1936,7389,1939,7392,1944,7399,1945,7404,1942,7405,1941,7413,1939,7436,1936,7466,1936,7466,1936,7470,1932,7495,1906,7513,1889,7525,1876,7555,1843,7568,1828,7583,1814,7587,1811,7586,1805,7580,1802,7539,1802,7528,1801,7518,1798e" filled="t" fillcolor="#50535C" stroked="f">
                <v:path arrowok="t"/>
                <v:fill/>
              </v:shape>
              <v:shape style="position:absolute;left:7388;top:1798;width:198;height:147" coordorigin="7388,1798" coordsize="198,147" path="m7466,1936l7436,1936,7455,1937,7462,1939,7466,1936e" filled="t" fillcolor="#50535C" stroked="f">
                <v:path arrowok="t"/>
                <v:fill/>
              </v:shape>
              <v:shape style="position:absolute;left:7388;top:1798;width:198;height:147" coordorigin="7388,1798" coordsize="198,147" path="m7556,1799l7539,1802,7580,1802,7578,1800,7577,1799,7563,1799,7556,1799e" filled="t" fillcolor="#50535C" stroked="f">
                <v:path arrowok="t"/>
                <v:fill/>
              </v:shape>
              <v:shape style="position:absolute;left:7388;top:1798;width:198;height:147" coordorigin="7388,1798" coordsize="198,147" path="m7574,1798l7563,1799,7577,1799,7574,1798e" filled="t" fillcolor="#50535C" stroked="f">
                <v:path arrowok="t"/>
                <v:fill/>
              </v:shape>
            </v:group>
            <v:group style="position:absolute;left:7534;top:1798;width:199;height:149" coordorigin="7534,1798" coordsize="199,149">
              <v:shape style="position:absolute;left:7534;top:1798;width:199;height:149" coordorigin="7534,1798" coordsize="199,149" path="m7662,1798l7658,1802,7654,1805,7633,1828,7588,1876,7573,1892,7544,1925,7540,1928,7535,1934,7534,1939,7539,1945,7546,1948,7554,1941,7570,1939,7576,1939,7587,1937,7604,1937,7613,1937,7614,1936,7620,1929,7623,1923,7634,1912,7661,1883,7667,1877,7672,1870,7685,1856,7692,1849,7709,1832,7717,1822,7728,1815,7730,1813,7731,1811,7733,1809,7731,1804,7730,1804,7681,1804,7672,1803,7662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614,1936e" filled="t" fillcolor="#50535C" stroked="f">
                <v:path arrowok="t"/>
                <v:fill/>
              </v:shape>
              <v:shape style="position:absolute;left:7534;top:1798;width:199;height:149" coordorigin="7534,1798" coordsize="199,149" path="m7694,1800l7681,1804,7730,1804,7730,1803,7712,1803,7708,1801,7698,1801,7694,1800e" filled="t" fillcolor="#50535C" stroked="f">
                <v:path arrowok="t"/>
                <v:fill/>
              </v:shape>
              <v:shape style="position:absolute;left:7534;top:1798;width:199;height:149" coordorigin="7534,1798" coordsize="199,149" path="m7718,1798l7712,1803,7730,1803,7728,1801,7721,1799,7718,1798e" filled="t" fillcolor="#50535C" stroked="f">
                <v:path arrowok="t"/>
                <v:fill/>
              </v:shape>
              <v:shape style="position:absolute;left:7534;top:1798;width:199;height:149" coordorigin="7534,1798" coordsize="199,149" path="m7707,1801l7698,1801,7708,1801,7707,1801e" filled="t" fillcolor="#50535C" stroked="f">
                <v:path arrowok="t"/>
                <v:fill/>
              </v:shape>
            </v:group>
            <v:group style="position:absolute;left:8531;top:1798;width:194;height:144" coordorigin="8531,1798" coordsize="194,144">
              <v:shape style="position:absolute;left:8531;top:1798;width:194;height:144" coordorigin="8531,1798" coordsize="194,144" path="m8604,1940l8589,1940,8600,1942,8602,1941,8604,1940e" filled="t" fillcolor="#50535C" stroked="f">
                <v:path arrowok="t"/>
                <v:fill/>
              </v:shape>
              <v:shape style="position:absolute;left:8531;top:1798;width:194;height:144" coordorigin="8531,1798" coordsize="194,144" path="m8577,1941l8551,1941,8554,1941,8561,1942,8564,1942,8577,1941e" filled="t" fillcolor="#50535C" stroked="f">
                <v:path arrowok="t"/>
                <v:fill/>
              </v:shape>
              <v:shape style="position:absolute;left:8531;top:1798;width:194;height:144" coordorigin="8531,1798" coordsize="194,144" path="m8661,1798l8658,1800,8649,1810,8643,1816,8591,1872,8544,1918,8533,1928,8532,1929,8531,1931,8535,1938,8540,1941,8551,1941,8577,1941,8589,1940,8604,1940,8612,1930,8660,1881,8669,1871,8682,1857,8696,1843,8711,1829,8727,1816,8727,1804,8725,1802,8696,1802,8691,1801,8673,1801,8669,1801,8661,1798e" filled="t" fillcolor="#50535C" stroked="f">
                <v:path arrowok="t"/>
                <v:fill/>
              </v:shape>
              <v:shape style="position:absolute;left:8531;top:1798;width:194;height:144" coordorigin="8531,1798" coordsize="194,144" path="m8708,1799l8696,1802,8725,1802,8723,1800,8710,1799,8708,1799e" filled="t" fillcolor="#50535C" stroked="f">
                <v:path arrowok="t"/>
                <v:fill/>
              </v:shape>
              <v:shape style="position:absolute;left:8531;top:1798;width:194;height:144" coordorigin="8531,1798" coordsize="194,144" path="m8686,1800l8673,1801,8691,1801,8686,1800e" filled="t" fillcolor="#50535C" stroked="f">
                <v:path arrowok="t"/>
                <v:fill/>
              </v:shape>
            </v:group>
            <v:group style="position:absolute;left:6804;top:1802;width:206;height:144" coordorigin="6804,1802" coordsize="206,144">
              <v:shape style="position:absolute;left:6804;top:1802;width:206;height:144" coordorigin="6804,1802" coordsize="206,144" path="m6937,1802l6933,1805,6928,1807,6920,1818,6914,1824,6885,1852,6872,1868,6865,1877,6858,1886,6846,1894,6844,1896,6839,1902,6836,1906,6824,1918,6816,1926,6804,1939,6806,1944,6818,1946,6824,1946,6838,1945,6846,1943,6862,1940,6870,1939,6900,1939,6905,1934,6908,1929,6914,1921,6925,1908,6942,1891,6955,1876,6998,1826,7002,1822,7011,1812,7010,1808,6953,1808,6945,1807,6943,1804,6940,1802,6939,1802,6937,1802e" filled="t" fillcolor="#50535C" stroked="f">
                <v:path arrowok="t"/>
                <v:fill/>
              </v:shape>
              <v:shape style="position:absolute;left:6804;top:1802;width:206;height:144" coordorigin="6804,1802" coordsize="206,144" path="m6900,1939l6870,1939,6883,1944,6889,1944,6897,1941,6899,1940,6900,1939e" filled="t" fillcolor="#50535C" stroked="f">
                <v:path arrowok="t"/>
                <v:fill/>
              </v:shape>
              <v:shape style="position:absolute;left:6804;top:1802;width:206;height:144" coordorigin="6804,1802" coordsize="206,144" path="m6994,1803l6986,1805,6983,1805,6968,1807,6958,1807,6953,1808,7010,1808,7010,1807,6999,1804,6994,1803e" filled="t" fillcolor="#50535C" stroked="f">
                <v:path arrowok="t"/>
                <v:fill/>
              </v:shape>
              <v:shape style="position:absolute;left:6804;top:1802;width:206;height:144" coordorigin="6804,1802" coordsize="206,144" path="m6940,1802l6939,1802,6940,1802e" filled="t" fillcolor="#50535C" stroked="f">
                <v:path arrowok="t"/>
                <v:fill/>
              </v:shape>
            </v:group>
            <v:group style="position:absolute;left:6954;top:1799;width:203;height:153" coordorigin="6954,1799" coordsize="203,153">
              <v:shape style="position:absolute;left:6954;top:1799;width:203;height:153" coordorigin="6954,1799" coordsize="203,153" path="m7088,1800l7084,1802,7076,1809,7062,1823,7031,1852,7029,1854,6997,1890,6982,1907,6970,1923,6957,1938,6955,1940,6954,1942,6957,1951,6961,1952,6968,1951,6970,1950,6972,1950,6992,1947,7012,1946,7015,1946,7030,1946,7035,1939,7037,1936,7046,1927,7052,1921,7065,1907,7070,1900,7078,1893,7092,1879,7105,1863,7117,1847,7130,1832,7136,1826,7143,1820,7157,1810,7156,1803,7151,1802,7129,1802,7129,1802,7111,1802,7105,1801,7099,1801,7088,1800e" filled="t" fillcolor="#50535C" stroked="f">
                <v:path arrowok="t"/>
                <v:fill/>
              </v:shape>
              <v:shape style="position:absolute;left:6954;top:1799;width:203;height:153" coordorigin="6954,1799" coordsize="203,153" path="m7030,1946l7015,1946,7017,1947,7028,1949,7028,1949,7030,1946e" filled="t" fillcolor="#50535C" stroked="f">
                <v:path arrowok="t"/>
                <v:fill/>
              </v:shape>
              <v:shape style="position:absolute;left:6954;top:1799;width:203;height:153" coordorigin="6954,1799" coordsize="203,153" path="m7143,1799l7135,1802,7129,1802,7151,1802,7146,1799,7143,1799e" filled="t" fillcolor="#50535C" stroked="f">
                <v:path arrowok="t"/>
                <v:fill/>
              </v:shape>
              <v:shape style="position:absolute;left:6954;top:1799;width:203;height:153" coordorigin="6954,1799" coordsize="203,153" path="m7119,1801l7115,1801,7111,1801,7111,1802,7129,1802,7119,1801e" filled="t" fillcolor="#50535C" stroked="f">
                <v:path arrowok="t"/>
                <v:fill/>
              </v:shape>
            </v:group>
            <v:group style="position:absolute;left:7097;top:1800;width:190;height:146" coordorigin="7097,1800" coordsize="190,146">
              <v:shape style="position:absolute;left:7097;top:1800;width:190;height:146" coordorigin="7097,1800" coordsize="190,146" path="m7222,1802l7219,1804,7117,1911,7109,1920,7101,1928,7101,1929,7097,1934,7098,1940,7107,1944,7111,1945,7125,1943,7135,1942,7152,1939,7158,1939,7175,1939,7180,1932,7183,1926,7192,1918,7205,1904,7219,1888,7231,1876,7248,1857,7261,1841,7286,1810,7285,1808,7284,1807,7238,1807,7222,1802e" filled="t" fillcolor="#50535C" stroked="f">
                <v:path arrowok="t"/>
                <v:fill/>
              </v:shape>
              <v:shape style="position:absolute;left:7097;top:1800;width:190;height:146" coordorigin="7097,1800" coordsize="190,146" path="m7175,1939l7158,1939,7169,1944,7173,1942,7175,1939e" filled="t" fillcolor="#50535C" stroked="f">
                <v:path arrowok="t"/>
                <v:fill/>
              </v:shape>
              <v:shape style="position:absolute;left:7097;top:1800;width:190;height:146" coordorigin="7097,1800" coordsize="190,146" path="m7269,1800l7251,1804,7238,1807,7284,1807,7283,1804,7275,1802,7269,1800e" filled="t" fillcolor="#50535C" stroked="f">
                <v:path arrowok="t"/>
                <v:fill/>
              </v:shape>
            </v:group>
            <v:group style="position:absolute;left:6669;top:1803;width:196;height:143" coordorigin="6669,1803" coordsize="196,143">
              <v:shape style="position:absolute;left:6669;top:1803;width:196;height:143" coordorigin="6669,1803" coordsize="196,143" path="m6800,1803l6798,1805,6795,1808,6737,1866,6710,1894,6696,1909,6688,1916,6682,1925,6669,1934,6670,1940,6682,1945,6689,1946,6699,1943,6702,1942,6713,1940,6721,1937,6746,1937,6749,1935,6750,1933,6770,1910,6785,1893,6797,1881,6815,1863,6865,1810,6863,1809,6862,1807,6841,1807,6835,1806,6819,1805,6810,1804,6800,1803e" filled="t" fillcolor="#50535C" stroked="f">
                <v:path arrowok="t"/>
                <v:fill/>
              </v:shape>
              <v:shape style="position:absolute;left:6669;top:1803;width:196;height:143" coordorigin="6669,1803" coordsize="196,143" path="m6746,1937l6721,1937,6736,1945,6741,1941,6746,1937e" filled="t" fillcolor="#50535C" stroked="f">
                <v:path arrowok="t"/>
                <v:fill/>
              </v:shape>
              <v:shape style="position:absolute;left:6669;top:1803;width:196;height:143" coordorigin="6669,1803" coordsize="196,143" path="m6852,1805l6841,1807,6862,1807,6861,1806,6856,1805,6852,1805e" filled="t" fillcolor="#50535C" stroked="f">
                <v:path arrowok="t"/>
                <v:fill/>
              </v:shape>
            </v:group>
            <v:group style="position:absolute;left:9681;top:1797;width:208;height:154" coordorigin="9681,1797" coordsize="208,154">
              <v:shape style="position:absolute;left:9681;top:1797;width:208;height:154" coordorigin="9681,1797" coordsize="208,154" path="m9819,1797l9816,1799,9813,1802,9806,1810,9795,1822,9780,1837,9761,1855,9733,1883,9727,1888,9723,1895,9708,1909,9695,1924,9681,1938,9681,1941,9685,1950,9689,1951,9698,1946,9700,1945,9709,1944,9716,1944,9734,1941,9770,1941,9775,1936,9779,1933,9787,1924,9827,1879,9841,1863,9854,1848,9867,1833,9882,1820,9889,1814,9888,1810,9883,1805,9828,1805,9825,1803,9822,1799,9820,1798,9819,1797e" filled="t" fillcolor="#50535C" stroked="f">
                <v:path arrowok="t"/>
                <v:fill/>
              </v:shape>
              <v:shape style="position:absolute;left:9681;top:1797;width:208;height:154" coordorigin="9681,1797" coordsize="208,154" path="m9770,1941l9734,1941,9746,1942,9763,1945,9768,1944,9770,1941e" filled="t" fillcolor="#50535C" stroked="f">
                <v:path arrowok="t"/>
                <v:fill/>
              </v:shape>
              <v:shape style="position:absolute;left:9681;top:1797;width:208;height:154" coordorigin="9681,1797" coordsize="208,154" path="m9716,1944l9709,1944,9715,1944,9716,1944e" filled="t" fillcolor="#50535C" stroked="f">
                <v:path arrowok="t"/>
                <v:fill/>
              </v:shape>
              <v:shape style="position:absolute;left:9681;top:1797;width:208;height:154" coordorigin="9681,1797" coordsize="208,154" path="m9857,1801l9845,1802,9838,1804,9828,1805,9883,1805,9883,1804,9863,1804,9857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73,1801l9863,1804,9883,1804,9880,1802,9877,1802,9873,1801e" filled="t" fillcolor="#50535C" stroked="f">
                <v:path arrowok="t"/>
                <v:fill/>
              </v:shape>
              <v:shape style="position:absolute;left:9681;top:1797;width:208;height:154" coordorigin="9681,1797" coordsize="208,154" path="m9880,1801l9877,1802,9880,1802e" filled="t" fillcolor="#50535C" stroked="f">
                <v:path arrowok="t"/>
                <v:fill/>
              </v:shape>
            </v:group>
            <v:group style="position:absolute;left:10108;top:1795;width:210;height:152" coordorigin="10108,1795" coordsize="210,152">
              <v:shape style="position:absolute;left:10108;top:1795;width:210;height:152" coordorigin="10108,1795" coordsize="210,152" path="m10247,1795l10244,1796,10222,1818,10205,1837,10192,1851,10178,1865,10162,1882,10148,1896,10134,1909,10119,1923,10117,1926,10114,1928,10108,1933,10108,1936,10112,1944,10117,1946,10127,1944,10152,1944,10158,1942,10163,1941,10185,1941,10185,1941,10196,1931,10209,1916,10224,1903,10226,1901,10228,1899,10238,1889,10245,1880,10255,1870,10269,1856,10315,1813,10316,1811,10318,1809,10316,1801,10262,1801,10257,1800,10247,1795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52,1944l10127,1944,10131,1945,10141,1945,10147,1946,10152,1944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185,1941l10163,1941,10173,1941,10176,1944,10181,1945,10183,1943,10185,1941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270,1799l10269,1799,10262,1801,10316,1801,10316,1801,10282,1801,10270,1799e" filled="t" fillcolor="#50535C" stroked="f">
                <v:path arrowok="t"/>
                <v:fill/>
              </v:shape>
              <v:shape style="position:absolute;left:10108;top:1795;width:210;height:152" coordorigin="10108,1795" coordsize="210,152" path="m10314,1797l10293,1798,10282,1801,10316,1801,10315,1797,10314,1797e" filled="t" fillcolor="#50535C" stroked="f">
                <v:path arrowok="t"/>
                <v:fill/>
              </v:shape>
            </v:group>
            <v:group style="position:absolute;left:10254;top:1793;width:211;height:150" coordorigin="10254,1793" coordsize="211,150">
              <v:shape style="position:absolute;left:10254;top:1793;width:211;height:150" coordorigin="10254,1793" coordsize="211,150" path="m10395,1793l10386,1802,10377,1810,10362,1827,10320,1868,10306,1882,10299,1889,10292,1897,10280,1904,10278,1907,10268,1917,10261,1923,10259,1926,10254,1932,10255,1936,10260,1942,10264,1943,10271,1939,10273,1938,10318,1937,10334,1937,10347,1924,10378,1895,10379,1893,10384,1889,10397,1878,10410,1864,10442,1832,10456,1818,10462,1812,10465,1807,10459,1799,10418,1799,10411,1799,10404,1799,10395,1793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334,1937l10318,1937,10320,1938,10328,1942,10333,1938,10334,1937e" filled="t" fillcolor="#50535C" stroked="f">
                <v:path arrowok="t"/>
                <v:fill/>
              </v:shape>
              <v:shape style="position:absolute;left:10254;top:1793;width:211;height:150" coordorigin="10254,1793" coordsize="211,150" path="m10446,1795l10435,1799,10418,1799,10459,1799,10453,1796,10446,1795e" filled="t" fillcolor="#50535C" stroked="f">
                <v:path arrowok="t"/>
                <v:fill/>
              </v:shape>
            </v:group>
            <v:group style="position:absolute;left:9969;top:1796;width:200;height:151" coordorigin="9969,1796" coordsize="200,151">
              <v:shape style="position:absolute;left:9969;top:1796;width:200;height:151" coordorigin="9969,1796" coordsize="200,151" path="m10020,1945l10000,1945,10010,1947,10015,1947,10020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9999,1945l9985,1945,9994,1946,9999,1945e" filled="t" fillcolor="#50535C" stroked="f">
                <v:path arrowok="t"/>
                <v:fill/>
              </v:shape>
              <v:shape style="position:absolute;left:9969;top:1796;width:200;height:151" coordorigin="9969,1796" coordsize="200,151" path="m10107,1796l10099,1798,10095,1802,10087,1812,10082,1817,10076,1824,10050,1850,10036,1865,10022,1880,10008,1897,9993,1912,9979,1925,9977,1927,9975,1929,9969,1937,9971,1944,9971,1944,9982,1946,9985,1945,9999,1945,10000,1945,10020,1945,10026,1944,10033,1942,10047,1942,10048,1942,10050,1940,10052,1929,10068,1914,10113,1869,10146,1831,10154,1824,10163,1817,10164,1816,10170,1808,10169,1803,10115,1803,10114,1802,10111,1802,10107,1796e" filled="t" fillcolor="#50535C" stroked="f">
                <v:path arrowok="t"/>
                <v:fill/>
              </v:shape>
              <v:shape style="position:absolute;left:9969;top:1796;width:200;height:151" coordorigin="9969,1796" coordsize="200,151" path="m10047,1942l10033,1942,10042,1944,10044,1944,10047,1942e" filled="t" fillcolor="#50535C" stroked="f">
                <v:path arrowok="t"/>
                <v:fill/>
              </v:shape>
              <v:shape style="position:absolute;left:9969;top:1796;width:200;height:151" coordorigin="9969,1796" coordsize="200,151" path="m10155,1796l10127,1799,10115,1803,10169,1803,10168,1797,10155,1796e" filled="t" fillcolor="#50535C" stroked="f">
                <v:path arrowok="t"/>
                <v:fill/>
              </v:shape>
            </v:group>
            <v:group style="position:absolute;left:10401;top:1795;width:204;height:146" coordorigin="10401,1795" coordsize="204,146">
              <v:shape style="position:absolute;left:10401;top:1795;width:204;height:146" coordorigin="10401,1795" coordsize="204,146" path="m10538,1795l10535,1796,10531,1800,10503,1829,10488,1844,10472,1860,10458,1874,10443,1888,10434,1898,10426,1907,10411,1919,10408,1922,10401,1929,10401,1932,10406,1939,10409,1941,10419,1940,10427,1940,10442,1937,10462,1937,10465,1936,10466,1935,10479,1935,10481,1934,10486,1927,10487,1927,10495,1919,10503,1912,10514,1901,10538,1874,10556,1857,10570,1843,10584,1829,10600,1817,10605,1813,10606,1807,10599,1800,10598,1800,10546,1800,10538,179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27,1940l10419,1940,10425,1941,10427,1940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62,1937l10442,1937,10454,1939,10462,1937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479,1935l10466,1935,10475,1938,10479,1935e" filled="t" fillcolor="#50535C" stroked="f">
                <v:path arrowok="t"/>
                <v:fill/>
              </v:shape>
              <v:shape style="position:absolute;left:10401;top:1795;width:204;height:146" coordorigin="10401,1795" coordsize="204,146" path="m10594,1797l10582,1798,10571,1798,10553,1798,10546,1800,10598,1800,10597,1799,10596,1798,10571,1798,10596,1798,10594,1797e" filled="t" fillcolor="#50535C" stroked="f">
                <v:path arrowok="t"/>
                <v:fill/>
              </v:shape>
            </v:group>
            <v:group style="position:absolute;left:9827;top:1796;width:202;height:151" coordorigin="9827,1796" coordsize="202,151">
              <v:shape style="position:absolute;left:9827;top:1796;width:202;height:151" coordorigin="9827,1796" coordsize="202,151" path="m9961,1796l9961,1796,9951,1804,9949,1808,9945,1813,9892,1870,9880,1883,9860,1902,9829,1931,9828,1934,9827,1939,9828,1942,9834,1945,9838,1947,9841,1944,9843,1942,9845,1940,9886,1937,9893,1937,9898,1937,9910,1937,9914,1934,9921,1924,9925,1918,9952,1890,9966,1875,9982,1859,9996,1844,10010,1830,10025,1817,10026,1816,10027,1815,10029,1812,10029,1810,10028,1805,9978,1805,9973,1804,9961,1796e" filled="t" fillcolor="#50535C" stroked="f">
                <v:path arrowok="t"/>
                <v:fill/>
              </v:shape>
              <v:shape style="position:absolute;left:9827;top:1796;width:202;height:151" coordorigin="9827,1796" coordsize="202,151" path="m9893,1937l9886,1937,9886,1938,9893,1937e" filled="t" fillcolor="#50535C" stroked="f">
                <v:path arrowok="t"/>
                <v:fill/>
              </v:shape>
              <v:shape style="position:absolute;left:9827;top:1796;width:202;height:151" coordorigin="9827,1796" coordsize="202,151" path="m10022,1798l10005,1802,9994,1803,9978,1805,10028,1805,10027,1801,10022,1798e" filled="t" fillcolor="#50535C" stroked="f">
                <v:path arrowok="t"/>
                <v:fill/>
              </v:shape>
            </v:group>
            <v:group style="position:absolute;left:9255;top:1795;width:200;height:149" coordorigin="9255,1795" coordsize="200,149">
              <v:shape style="position:absolute;left:9255;top:1795;width:200;height:149" coordorigin="9255,1795" coordsize="200,149" path="m9385,1797l9381,1798,9377,1803,9376,1804,9331,1853,9320,1865,9302,1884,9268,1919,9261,1926,9255,1935,9262,1943,9271,1944,9290,1938,9300,1935,9338,1935,9342,1928,9344,1926,9391,1878,9420,1844,9434,1829,9449,1816,9455,1811,9454,1806,9450,1802,9398,1802,9385,179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5,1937l9320,1937,9331,1938,9335,1937e" filled="t" fillcolor="#50535C" stroked="f">
                <v:path arrowok="t"/>
                <v:fill/>
              </v:shape>
              <v:shape style="position:absolute;left:9255;top:1795;width:200;height:149" coordorigin="9255,1795" coordsize="200,149" path="m9338,1935l9300,1935,9316,1937,9335,1937,9337,1937,9338,1935e" filled="t" fillcolor="#50535C" stroked="f">
                <v:path arrowok="t"/>
                <v:fill/>
              </v:shape>
              <v:shape style="position:absolute;left:9255;top:1795;width:200;height:149" coordorigin="9255,1795" coordsize="200,149" path="m9442,1795l9424,1798,9398,1802,9450,1802,9445,1797,9442,1795e" filled="t" fillcolor="#50535C" stroked="f">
                <v:path arrowok="t"/>
                <v:fill/>
              </v:shape>
            </v:group>
            <v:group style="position:absolute;left:9400;top:1798;width:198;height:147" coordorigin="9400,1798" coordsize="198,147">
              <v:shape style="position:absolute;left:9400;top:1798;width:198;height:147" coordorigin="9400,1798" coordsize="198,147" path="m9530,1798l9530,1798,9519,1808,9501,1828,9488,1842,9473,1856,9464,1865,9455,1873,9444,1886,9442,1889,9433,1899,9404,1931,9402,1932,9400,1936,9401,1939,9404,1944,9411,1945,9416,1942,9417,1941,9425,1939,9448,1936,9478,1936,9478,1936,9482,1932,9507,1906,9525,1889,9537,1876,9567,1843,9580,1828,9595,1814,9599,1811,9598,1805,9593,1802,9551,1802,9540,1801,9530,1798e" filled="t" fillcolor="#50535C" stroked="f">
                <v:path arrowok="t"/>
                <v:fill/>
              </v:shape>
              <v:shape style="position:absolute;left:9400;top:1798;width:198;height:147" coordorigin="9400,1798" coordsize="198,147" path="m9478,1936l9448,1936,9467,1937,9474,1939,9478,1936e" filled="t" fillcolor="#50535C" stroked="f">
                <v:path arrowok="t"/>
                <v:fill/>
              </v:shape>
              <v:shape style="position:absolute;left:9400;top:1798;width:198;height:147" coordorigin="9400,1798" coordsize="198,147" path="m9568,1799l9551,1802,9593,1802,9590,1800,9589,1799,9575,1799,9568,1799e" filled="t" fillcolor="#50535C" stroked="f">
                <v:path arrowok="t"/>
                <v:fill/>
              </v:shape>
              <v:shape style="position:absolute;left:9400;top:1798;width:198;height:147" coordorigin="9400,1798" coordsize="198,147" path="m9586,1798l9575,1799,9589,1799,9586,1798e" filled="t" fillcolor="#50535C" stroked="f">
                <v:path arrowok="t"/>
                <v:fill/>
              </v:shape>
            </v:group>
            <v:group style="position:absolute;left:9546;top:1798;width:199;height:149" coordorigin="9546,1798" coordsize="199,149">
              <v:shape style="position:absolute;left:9546;top:1798;width:199;height:149" coordorigin="9546,1798" coordsize="199,149" path="m9674,1798l9670,1802,9666,1805,9645,1828,9600,1876,9585,1892,9556,1925,9552,1928,9547,1934,9546,1939,9551,1945,9558,1948,9566,1941,9582,1939,9588,1939,9599,1937,9616,1937,9625,1937,9626,1936,9632,1929,9635,1923,9646,1912,9673,1883,9679,1877,9684,1870,9697,1856,9704,1849,9721,1832,9729,1822,9740,1815,9742,1813,9743,1811,9745,1809,9743,1804,9742,1804,9693,1804,9684,1803,9674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626,1936e" filled="t" fillcolor="#50535C" stroked="f">
                <v:path arrowok="t"/>
                <v:fill/>
              </v:shape>
              <v:shape style="position:absolute;left:9546;top:1798;width:199;height:149" coordorigin="9546,1798" coordsize="199,149" path="m9706,1800l9693,1804,9742,1804,9742,1803,9724,1803,9720,1801,9710,1801,9706,1800e" filled="t" fillcolor="#50535C" stroked="f">
                <v:path arrowok="t"/>
                <v:fill/>
              </v:shape>
              <v:shape style="position:absolute;left:9546;top:1798;width:199;height:149" coordorigin="9546,1798" coordsize="199,149" path="m9730,1798l9724,1803,9742,1803,9740,1801,9733,1799,9730,1798e" filled="t" fillcolor="#50535C" stroked="f">
                <v:path arrowok="t"/>
                <v:fill/>
              </v:shape>
              <v:shape style="position:absolute;left:9546;top:1798;width:199;height:149" coordorigin="9546,1798" coordsize="199,149" path="m9719,1801l9710,1801,9720,1801,9719,1801e" filled="t" fillcolor="#50535C" stroked="f">
                <v:path arrowok="t"/>
                <v:fill/>
              </v:shape>
            </v:group>
            <v:group style="position:absolute;left:10543;top:1798;width:194;height:144" coordorigin="10543,1798" coordsize="194,144">
              <v:shape style="position:absolute;left:10543;top:1798;width:194;height:144" coordorigin="10543,1798" coordsize="194,144" path="m10616,1940l10601,1940,10612,1942,10614,1941,10616,1940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590,1941l10563,1941,10566,1941,10573,1942,10576,1942,10590,1941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73,1798l10670,1800,10661,1810,10655,1816,10603,1872,10556,1918,10545,1928,10544,1929,10543,1931,10547,1938,10552,1941,10563,1941,10590,1941,10601,1940,10616,1940,10625,1930,10672,1881,10681,1871,10694,1857,10709,1843,10723,1829,10739,1816,10739,1804,10737,1802,10708,1802,10703,1801,10685,1801,10681,1801,10673,1798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720,1799l10708,1802,10737,1802,10735,1800,10722,1799,10720,1799e" filled="t" fillcolor="#50535C" stroked="f">
                <v:path arrowok="t"/>
                <v:fill/>
              </v:shape>
              <v:shape style="position:absolute;left:10543;top:1798;width:194;height:144" coordorigin="10543,1798" coordsize="194,144" path="m10698,1800l10685,1801,10703,1801,10698,1800e" filled="t" fillcolor="#50535C" stroked="f">
                <v:path arrowok="t"/>
                <v:fill/>
              </v:shape>
            </v:group>
            <v:group style="position:absolute;left:8816;top:1802;width:206;height:144" coordorigin="8816,1802" coordsize="206,144">
              <v:shape style="position:absolute;left:8816;top:1802;width:206;height:144" coordorigin="8816,1802" coordsize="206,144" path="m8949,1802l8945,1805,8940,1807,8932,1818,8926,1824,8897,1852,8884,1868,8877,1877,8870,1886,8858,1894,8856,1896,8851,1902,8848,1906,8836,1918,8828,1926,8816,1939,8818,1944,8830,1946,8836,1946,8850,1945,8858,1943,8874,1940,8882,1939,8912,1939,8917,1934,8920,1929,8926,1921,8937,1908,8954,1891,8967,1876,9010,1826,9014,1822,9023,1812,9022,1808,8965,1808,8957,1807,8955,1804,8952,1802,8951,1802,8949,1802e" filled="t" fillcolor="#50535C" stroked="f">
                <v:path arrowok="t"/>
                <v:fill/>
              </v:shape>
              <v:shape style="position:absolute;left:8816;top:1802;width:206;height:144" coordorigin="8816,1802" coordsize="206,144" path="m8912,1939l8882,1939,8895,1944,8901,1944,8909,1941,8911,1940,8912,1939e" filled="t" fillcolor="#50535C" stroked="f">
                <v:path arrowok="t"/>
                <v:fill/>
              </v:shape>
              <v:shape style="position:absolute;left:8816;top:1802;width:206;height:144" coordorigin="8816,1802" coordsize="206,144" path="m9006,1803l8999,1805,8995,1805,8980,1807,8970,1807,8965,1808,9022,1808,9022,1807,9011,1804,9006,1803e" filled="t" fillcolor="#50535C" stroked="f">
                <v:path arrowok="t"/>
                <v:fill/>
              </v:shape>
              <v:shape style="position:absolute;left:8816;top:1802;width:206;height:144" coordorigin="8816,1802" coordsize="206,144" path="m8952,1802l8951,1802,8952,1802e" filled="t" fillcolor="#50535C" stroked="f">
                <v:path arrowok="t"/>
                <v:fill/>
              </v:shape>
            </v:group>
            <v:group style="position:absolute;left:8966;top:1799;width:203;height:153" coordorigin="8966,1799" coordsize="203,153">
              <v:shape style="position:absolute;left:8966;top:1799;width:203;height:153" coordorigin="8966,1799" coordsize="203,153" path="m9100,1800l9096,1802,9088,1809,9074,1823,9043,1852,9041,1854,9009,1890,8995,1907,8982,1923,8969,1938,8967,1940,8966,1942,8969,1951,8973,1952,8980,1951,8982,1950,8984,1950,9004,1947,9024,1946,9027,1946,9042,1946,9047,1939,9049,1936,9058,1927,9064,1921,9077,1907,9082,1900,9090,1893,9104,1879,9117,1863,9129,1847,9142,1832,9148,1826,9155,1820,9169,1810,9168,1803,9164,1802,9141,1802,9141,1802,9123,1802,9117,1801,9111,1801,9100,1800e" filled="t" fillcolor="#50535C" stroked="f">
                <v:path arrowok="t"/>
                <v:fill/>
              </v:shape>
              <v:shape style="position:absolute;left:8966;top:1799;width:203;height:153" coordorigin="8966,1799" coordsize="203,153" path="m9042,1946l9027,1946,9029,1947,9040,1949,9040,1949,9042,1946e" filled="t" fillcolor="#50535C" stroked="f">
                <v:path arrowok="t"/>
                <v:fill/>
              </v:shape>
              <v:shape style="position:absolute;left:8966;top:1799;width:203;height:153" coordorigin="8966,1799" coordsize="203,153" path="m9155,1799l9147,1802,9141,1802,9164,1802,9158,1799,9155,1799e" filled="t" fillcolor="#50535C" stroked="f">
                <v:path arrowok="t"/>
                <v:fill/>
              </v:shape>
              <v:shape style="position:absolute;left:8966;top:1799;width:203;height:153" coordorigin="8966,1799" coordsize="203,153" path="m9131,1801l9127,1801,9123,1801,9123,1802,9141,1802,9131,1801e" filled="t" fillcolor="#50535C" stroked="f">
                <v:path arrowok="t"/>
                <v:fill/>
              </v:shape>
            </v:group>
            <v:group style="position:absolute;left:9109;top:1800;width:190;height:146" coordorigin="9109,1800" coordsize="190,146">
              <v:shape style="position:absolute;left:9109;top:1800;width:190;height:146" coordorigin="9109,1800" coordsize="190,146" path="m9234,1802l9231,1804,9129,1911,9121,1920,9113,1928,9113,1929,9109,1934,9110,1940,9119,1944,9123,1945,9137,1943,9148,1942,9164,1939,9170,1939,9187,1939,9192,1932,9195,1926,9204,1918,9217,1904,9231,1888,9243,1876,9260,1857,9273,1841,9298,1810,9297,1808,9296,1807,9250,1807,9234,1802e" filled="t" fillcolor="#50535C" stroked="f">
                <v:path arrowok="t"/>
                <v:fill/>
              </v:shape>
              <v:shape style="position:absolute;left:9109;top:1800;width:190;height:146" coordorigin="9109,1800" coordsize="190,146" path="m9187,1939l9170,1939,9181,1944,9185,1942,9187,1939e" filled="t" fillcolor="#50535C" stroked="f">
                <v:path arrowok="t"/>
                <v:fill/>
              </v:shape>
              <v:shape style="position:absolute;left:9109;top:1800;width:190;height:146" coordorigin="9109,1800" coordsize="190,146" path="m9281,1800l9263,1804,9250,1807,9296,1807,9295,1804,9287,1802,9281,1800e" filled="t" fillcolor="#50535C" stroked="f">
                <v:path arrowok="t"/>
                <v:fill/>
              </v:shape>
            </v:group>
            <v:group style="position:absolute;left:8681;top:1803;width:196;height:143" coordorigin="8681,1803" coordsize="196,143">
              <v:shape style="position:absolute;left:8681;top:1803;width:196;height:143" coordorigin="8681,1803" coordsize="196,143" path="m8812,1803l8810,1805,8807,1808,8749,1866,8722,1894,8708,1909,8700,1916,8694,1925,8681,1934,8682,1940,8694,1945,8701,1946,8711,1943,8714,1942,8725,1940,8733,1937,8758,1937,8761,1935,8762,1933,8782,1910,8797,1893,8809,1881,8827,1863,8877,1810,8875,1809,8874,1807,8854,1807,8847,1806,8831,1805,8822,1804,8812,1803e" filled="t" fillcolor="#50535C" stroked="f">
                <v:path arrowok="t"/>
                <v:fill/>
              </v:shape>
              <v:shape style="position:absolute;left:8681;top:1803;width:196;height:143" coordorigin="8681,1803" coordsize="196,143" path="m8758,1937l8733,1937,8748,1945,8754,1941,8758,1937e" filled="t" fillcolor="#50535C" stroked="f">
                <v:path arrowok="t"/>
                <v:fill/>
              </v:shape>
              <v:shape style="position:absolute;left:8681;top:1803;width:196;height:143" coordorigin="8681,1803" coordsize="196,143" path="m8864,1805l8854,1807,8874,1807,8873,1806,8868,1805,8864,1805e" filled="t" fillcolor="#50535C" stroked="f">
                <v:path arrowok="t"/>
                <v:fill/>
              </v:shape>
            </v:group>
            <v:group style="position:absolute;left:10708;top:1798;width:194;height:144" coordorigin="10708,1798" coordsize="194,144">
              <v:shape style="position:absolute;left:10708;top:1798;width:194;height:144" coordorigin="10708,1798" coordsize="194,144" path="m10781,1940l10766,1940,10777,1942,10779,1941,10781,1940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754,1941l10727,1941,10731,1941,10737,1942,10741,1942,10754,1941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38,1798l10835,1800,10826,1810,10820,1816,10768,1872,10721,1918,10710,1928,10709,1929,10708,1931,10712,1938,10716,1941,10727,1941,10754,1941,10766,1940,10781,1940,10789,1930,10837,1881,10846,1871,10859,1857,10873,1843,10888,1829,10903,1816,10903,1804,10902,1802,10872,1802,10867,1801,10849,1801,10846,1801,10838,1798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84,1799l10872,1802,10902,1802,10900,1800,10887,1799,10884,1799e" filled="t" fillcolor="#50535C" stroked="f">
                <v:path arrowok="t"/>
                <v:fill/>
              </v:shape>
              <v:shape style="position:absolute;left:10708;top:1798;width:194;height:144" coordorigin="10708,1798" coordsize="194,144" path="m10862,1800l10849,1801,10867,1801,10862,1800e" filled="t" fillcolor="#50535C" stroked="f">
                <v:path arrowok="t"/>
                <v:fill/>
              </v:shape>
            </v:group>
            <v:group style="position:absolute;left:11052;top:1793;width:211;height:150" coordorigin="11052,1793" coordsize="211,150">
              <v:shape style="position:absolute;left:11052;top:1793;width:211;height:150" coordorigin="11052,1793" coordsize="211,150" path="m11192,1793l11183,1802,11174,1810,11160,1827,11118,1867,11104,1881,11096,1889,11089,1896,11078,1904,11076,1906,11065,1916,11059,1923,11056,1925,11052,1932,11052,1936,11057,1941,11061,1942,11068,1939,11071,1938,11115,1937,11131,1937,11145,1924,11175,1894,11176,1892,11182,1889,11194,1878,11208,1864,11240,1831,11254,1817,11259,1812,11262,1807,11257,1799,11215,1799,11208,1799,11201,1799,11192,1793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131,1937l11115,1937,11117,1937,11126,1941,11131,1938,11131,1937e" filled="t" fillcolor="#50535C" stroked="f">
                <v:path arrowok="t"/>
                <v:fill/>
              </v:shape>
              <v:shape style="position:absolute;left:11052;top:1793;width:211;height:150" coordorigin="11052,1793" coordsize="211,150" path="m11244,1795l11232,1798,11215,1799,11257,1799,11250,1795,11244,1795e" filled="t" fillcolor="#50535C" stroked="f">
                <v:path arrowok="t"/>
                <v:fill/>
              </v:shape>
            </v:group>
            <v:group style="position:absolute;left:11198;top:1795;width:204;height:146" coordorigin="11198,1795" coordsize="204,146">
              <v:shape style="position:absolute;left:11198;top:1795;width:204;height:146" coordorigin="11198,1795" coordsize="204,146" path="m11335,1795l11332,1796,11329,1800,11300,1829,11286,1843,11269,1860,11255,1873,11241,1888,11232,1897,11223,1907,11209,1918,11205,1922,11199,1928,11198,1932,11203,1939,11206,1941,11216,1940,11224,1940,11240,1936,11259,1936,11263,1935,11264,1935,11276,1935,11278,1934,11284,1927,11284,1926,11293,1919,11300,1912,11311,1901,11336,1874,11353,1856,11367,1842,11382,1829,11397,1816,11403,1813,11403,1806,11396,1800,11395,1799,11344,1799,11335,179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24,1940l11216,1940,11222,1940,11224,1940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59,1936l11240,1936,11251,1939,11259,1936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276,1935l11264,1935,11272,1937,11276,1935e" filled="t" fillcolor="#50535C" stroked="f">
                <v:path arrowok="t"/>
                <v:fill/>
              </v:shape>
              <v:shape style="position:absolute;left:11198;top:1795;width:204;height:146" coordorigin="11198,1795" coordsize="204,146" path="m11392,1797l11379,1797,11368,1798,11350,1798,11344,1799,11395,1799,11394,1798,11393,1798,11368,1798,11393,1798,11392,1797e" filled="t" fillcolor="#50535C" stroked="f">
                <v:path arrowok="t"/>
                <v:fill/>
              </v:shape>
            </v:group>
            <v:group style="position:absolute;left:11341;top:1798;width:194;height:144" coordorigin="11341,1798" coordsize="194,144">
              <v:shape style="position:absolute;left:11341;top:1798;width:194;height:144" coordorigin="11341,1798" coordsize="194,144" path="m11413,1939l11399,1939,11409,1942,11411,1940,11413,1939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387,1940l11360,1940,11363,1941,11370,1941,11374,1942,11387,1940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71,1798l11467,1800,11458,1809,11453,1815,11401,1871,11353,1917,11342,1927,11342,1929,11341,1930,11344,1937,11349,1941,11360,1940,11387,1940,11399,1939,11413,1939,11422,1930,11470,1881,11478,1871,11492,1856,11506,1842,11521,1829,11536,1816,11536,1803,11535,1802,11505,1802,11500,1801,11482,1801,11479,1801,11471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517,1798l11505,1802,11535,1802,11533,1799,11520,1799,11517,1798e" filled="t" fillcolor="#50535C" stroked="f">
                <v:path arrowok="t"/>
                <v:fill/>
              </v:shape>
              <v:shape style="position:absolute;left:11341;top:1798;width:194;height:144" coordorigin="11341,1798" coordsize="194,144" path="m11495,1800l11482,1801,11500,1801,11495,1800e" filled="t" fillcolor="#50535C" stroked="f">
                <v:path arrowok="t"/>
                <v:fill/>
              </v:shape>
            </v:group>
            <v:group style="position:absolute;left:11463;top:1794;width:162;height:154" coordorigin="11463,1794" coordsize="162,154">
              <v:shape style="position:absolute;left:11463;top:1794;width:162;height:154" coordorigin="11463,1794" coordsize="162,154" path="m11615,1794l11556,1843,11533,1868,11525,1875,11510,1888,11496,1903,11479,1922,11474,1926,11466,1932,11463,1935,11463,1939,11463,1939,11464,1944,11468,1948,11474,1948,11478,1945,11482,1943,11495,1941,11502,1939,11514,1939,11521,1936,11542,1936,11559,1919,11577,1901,11605,1872,11610,1867,11615,1862,11623,1853,11624,1848,11616,1841,11616,1837,11618,1829,11619,1827,11621,1817,11621,1809,11618,1796,11615,1794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14,1939l11502,1939,11509,1940,11514,1940,11514,1939e" filled="t" fillcolor="#50535C" stroked="f">
                <v:path arrowok="t"/>
                <v:fill/>
              </v:shape>
              <v:shape style="position:absolute;left:11463;top:1794;width:162;height:154" coordorigin="11463,1794" coordsize="162,154" path="m11542,1936l11521,1936,11526,1936,11535,1939,11539,1939,11542,1936e" filled="t" fillcolor="#50535C" stroked="f">
                <v:path arrowok="t"/>
                <v:fill/>
              </v:shape>
            </v:group>
            <v:group style="position:absolute;left:11575;top:1898;width:37;height:47" coordorigin="11575,1898" coordsize="37,47">
              <v:shape style="position:absolute;left:11575;top:1898;width:37;height:47" coordorigin="11575,1898" coordsize="37,47" path="m11612,1941l11593,1941,11596,1941,11603,1945,11607,1945,11612,1941e" filled="t" fillcolor="#50535C" stroked="f">
                <v:path arrowok="t"/>
                <v:fill/>
              </v:shape>
              <v:shape style="position:absolute;left:11575;top:1898;width:37;height:47" coordorigin="11575,1898" coordsize="37,47" path="m11608,1898l11605,1901,11602,1905,11598,1909,11590,1918,11584,1922,11575,1932,11576,1936,11581,1939,11583,1940,11586,1941,11593,1941,11612,1941,11613,1940,11615,1938,11617,1928,11616,1917,11615,1905,11612,1899,11608,1898e" filled="t" fillcolor="#50535C" stroked="f">
                <v:path arrowok="t"/>
                <v:fill/>
              </v:shape>
            </v:group>
            <v:group style="position:absolute;left:10881;top:1798;width:194;height:144" coordorigin="10881,1798" coordsize="194,144">
              <v:shape style="position:absolute;left:10881;top:1798;width:194;height:144" coordorigin="10881,1798" coordsize="194,144" path="m10954,1940l10939,1940,10950,1942,10952,1941,10954,1940e" filled="t" fillcolor="#50535C" stroked="f">
                <v:path arrowok="t"/>
                <v:fill/>
              </v:shape>
              <v:shape style="position:absolute;left:10881;top:1798;width:194;height:144" coordorigin="10881,1798" coordsize="194,144" path="m10927,1941l10900,1941,10904,1941,10910,1942,10914,1942,10927,1941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11,1798l11008,1800,10999,1810,10993,1816,10941,1872,10894,1918,10883,1928,10882,1929,10881,1931,10884,1938,10889,1941,10900,1941,10927,1941,10939,1940,10954,1940,10962,1930,11010,1881,11019,1871,11032,1857,11046,1843,11061,1829,11076,1816,11076,1804,11075,1802,11045,1802,11040,1801,11022,1801,11019,1801,11011,1798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57,1799l11045,1802,11075,1802,11073,1800,11060,1799,11057,1799e" filled="t" fillcolor="#50535C" stroked="f">
                <v:path arrowok="t"/>
                <v:fill/>
              </v:shape>
              <v:shape style="position:absolute;left:10881;top:1798;width:194;height:144" coordorigin="10881,1798" coordsize="194,144" path="m11035,1800l11022,1801,11040,1801,11035,1800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99.835403pt;margin-top:263.852509pt;width:46.173pt;height:461.465pt;mso-position-horizontal-relative:page;mso-position-vertical-relative:page;z-index:-5245" coordorigin="3997,5277" coordsize="923,9229">
            <v:group style="position:absolute;left:4458;top:5284;width:2;height:9216" coordorigin="4458,5284" coordsize="2,9216">
              <v:shape style="position:absolute;left:4458;top:5284;width:2;height:9216" coordorigin="4458,5284" coordsize="0,9216" path="m4458,5284l4458,14500e" filled="f" stroked="t" strokeweight=".673pt" strokecolor="#96969C">
                <v:path arrowok="t"/>
              </v:shape>
            </v:group>
            <v:group style="position:absolute;left:4004;top:8164;width:909;height:2" coordorigin="4004,8164" coordsize="909,2">
              <v:shape style="position:absolute;left:4004;top:8164;width:909;height:2" coordorigin="4004,8164" coordsize="909,0" path="m4913,8164l4004,8164e" filled="f" stroked="t" strokeweight=".709pt" strokecolor="#96969C">
                <v:path arrowok="t"/>
              </v:shape>
            </v:group>
            <v:group style="position:absolute;left:4004;top:11654;width:909;height:2" coordorigin="4004,11654" coordsize="909,2">
              <v:shape style="position:absolute;left:4004;top:11654;width:909;height:2" coordorigin="4004,11654" coordsize="909,0" path="m4913,11654l4004,11654e" filled="f" stroked="t" strokeweight=".709pt" strokecolor="#96969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65.881805pt;margin-top:263.852509pt;width:46.173pt;height:461.465pt;mso-position-horizontal-relative:page;mso-position-vertical-relative:page;z-index:-5244" coordorigin="7318,5277" coordsize="923,9229">
            <v:group style="position:absolute;left:7325;top:8164;width:909;height:2" coordorigin="7325,8164" coordsize="909,2">
              <v:shape style="position:absolute;left:7325;top:8164;width:909;height:2" coordorigin="7325,8164" coordsize="909,0" path="m8234,8164l7325,8164e" filled="f" stroked="t" strokeweight=".709pt" strokecolor="#96969C">
                <v:path arrowok="t"/>
              </v:shape>
            </v:group>
            <v:group style="position:absolute;left:7325;top:11654;width:909;height:2" coordorigin="7325,11654" coordsize="909,2">
              <v:shape style="position:absolute;left:7325;top:11654;width:909;height:2" coordorigin="7325,11654" coordsize="909,0" path="m8234,11654l7325,11654e" filled="f" stroked="t" strokeweight=".709pt" strokecolor="#96969C">
                <v:path arrowok="t"/>
              </v:shape>
            </v:group>
            <v:group style="position:absolute;left:7779;top:5284;width:2;height:9216" coordorigin="7779,5284" coordsize="2,9216">
              <v:shape style="position:absolute;left:7779;top:5284;width:2;height:9216" coordorigin="7779,5284" coordsize="0,9216" path="m7779,5284l7779,14500e" filled="f" stroked="t" strokeweight=".673pt" strokecolor="#96969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7.843597pt;margin-top:287.228394pt;width:24.126pt;height:18.107279pt;mso-position-horizontal-relative:page;mso-position-vertical-relative:page;z-index:-5243" coordorigin="2557,5745" coordsize="483,362">
            <v:group style="position:absolute;left:2578;top:5766;width:440;height:320" coordorigin="2578,5766" coordsize="440,320">
              <v:shape style="position:absolute;left:2578;top:5766;width:440;height:320" coordorigin="2578,5766" coordsize="440,320" path="m3018,5766l3018,5866,3017,5889,3000,5954,2965,6009,2916,6052,2856,6078,2811,6085,2786,6084,2718,6068,2661,6036,2617,5989,2588,5932,2578,5867,2578,5766,3018,5766xe" filled="f" stroked="t" strokeweight="2.126pt" strokecolor="#50535C">
                <v:path arrowok="t"/>
              </v:shape>
            </v:group>
            <v:group style="position:absolute;left:2758;top:5870;width:80;height:111" coordorigin="2758,5870" coordsize="80,111">
              <v:shape style="position:absolute;left:2758;top:5870;width:80;height:111" coordorigin="2758,5870" coordsize="80,111" path="m2838,5946l2832,5967,2816,5982,2788,5980,2769,5972,2760,5957,2758,5946,2758,5906,2764,5885,2780,5870,2808,5871,2827,5880,2836,5895,2838,5946,2838,5946x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32.906601pt;margin-top:274.334808pt;width:14pt;height:10.95658pt;mso-position-horizontal-relative:page;mso-position-vertical-relative:page;z-index:-5242" coordorigin="2658,5487" coordsize="280,219">
            <v:shape style="position:absolute;left:2658;top:5487;width:280;height:219" coordorigin="2658,5487" coordsize="280,219" path="m2658,5706l2658,5620,2660,5597,2687,5538,2738,5499,2782,5487,2808,5488,2875,5510,2920,5554,2938,5613,2938,5706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289.937012pt;margin-top:276.228394pt;width:32.1260pt;height:26.126pt;mso-position-horizontal-relative:page;mso-position-vertical-relative:page;z-index:-5241" coordorigin="5799,5525" coordsize="643,523">
            <v:group style="position:absolute;left:5941;top:5626;width:156;height:160" coordorigin="5941,5626" coordsize="156,160">
              <v:shape style="position:absolute;left:5941;top:5626;width:156;height:160" coordorigin="5941,5626" coordsize="156,160" path="m6020,5786l5961,5760,5941,5721,5943,5694,5977,5639,6015,5626,6039,5629,6060,5637,6077,5650,6090,5667,6098,5687,6096,5714,6065,5771,6020,5786xe" filled="f" stroked="t" strokeweight="2.126pt" strokecolor="#50535C">
                <v:path arrowok="t"/>
              </v:shape>
            </v:group>
            <v:group style="position:absolute;left:6060;top:5826;width:80;height:140" coordorigin="6060,5826" coordsize="80,140">
              <v:shape style="position:absolute;left:6060;top:5826;width:80;height:140" coordorigin="6060,5826" coordsize="80,140" path="m6140,5966l6120,5846,6060,5826e" filled="f" stroked="t" strokeweight="2.126pt" strokecolor="#50535C">
                <v:path arrowok="t"/>
              </v:shape>
            </v:group>
            <v:group style="position:absolute;left:5900;top:5826;width:80;height:140" coordorigin="5900,5826" coordsize="80,140">
              <v:shape style="position:absolute;left:5900;top:5826;width:80;height:140" coordorigin="5900,5826" coordsize="80,140" path="m5900,5966l5920,5846,5980,5826e" filled="f" stroked="t" strokeweight="2.126pt" strokecolor="#50535C">
                <v:path arrowok="t"/>
              </v:shape>
            </v:group>
            <v:group style="position:absolute;left:6200;top:5666;width:80;height:2" coordorigin="6200,5666" coordsize="80,2">
              <v:shape style="position:absolute;left:6200;top:5666;width:80;height:2" coordorigin="6200,5666" coordsize="80,0" path="m6200,5666l6280,5666e" filled="f" stroked="t" strokeweight="2.126pt" strokecolor="#50535C">
                <v:path arrowok="t"/>
              </v:shape>
            </v:group>
            <v:group style="position:absolute;left:6200;top:5746;width:160;height:2" coordorigin="6200,5746" coordsize="160,2">
              <v:shape style="position:absolute;left:6200;top:5746;width:160;height:2" coordorigin="6200,5746" coordsize="160,0" path="m6200,5746l6360,5746e" filled="f" stroked="t" strokeweight="2.126pt" strokecolor="#50535C">
                <v:path arrowok="t"/>
              </v:shape>
            </v:group>
            <v:group style="position:absolute;left:6200;top:5826;width:160;height:2" coordorigin="6200,5826" coordsize="160,2">
              <v:shape style="position:absolute;left:6200;top:5826;width:160;height:2" coordorigin="6200,5826" coordsize="160,0" path="m6200,5826l6360,5826e" filled="f" stroked="t" strokeweight="2.126pt" strokecolor="#50535C">
                <v:path arrowok="t"/>
              </v:shape>
            </v:group>
            <v:group style="position:absolute;left:6200;top:5906;width:160;height:2" coordorigin="6200,5906" coordsize="160,2">
              <v:shape style="position:absolute;left:6200;top:5906;width:160;height:2" coordorigin="6200,5906" coordsize="160,0" path="m6200,5906l6360,5906e" filled="f" stroked="t" strokeweight="2.126pt" strokecolor="#50535C">
                <v:path arrowok="t"/>
              </v:shape>
            </v:group>
            <v:group style="position:absolute;left:6020;top:6026;width:200;height:2" coordorigin="6020,6026" coordsize="200,2">
              <v:shape style="position:absolute;left:6020;top:6026;width:200;height:2" coordorigin="6020,6026" coordsize="200,0" path="m6020,6026l6220,6026e" filled="f" stroked="t" strokeweight="2.126pt" strokecolor="#50535C">
                <v:path arrowok="t"/>
              </v:shape>
            </v:group>
            <v:group style="position:absolute;left:5820;top:5546;width:600;height:480" coordorigin="5820,5546" coordsize="600,480">
              <v:shape style="position:absolute;left:5820;top:5546;width:600;height:480" coordorigin="5820,5546" coordsize="600,480" path="m6260,6026l6420,6026,6420,5546,5820,5546,5820,6026,5980,6026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6.15329pt;margin-top:278.071899pt;width:20.126pt;height:22.126pt;mso-position-horizontal-relative:page;mso-position-vertical-relative:page;z-index:-5240" coordorigin="9123,5561" coordsize="403,443">
            <v:group style="position:absolute;left:9144;top:5583;width:360;height:400" coordorigin="9144,5583" coordsize="360,400">
              <v:shape style="position:absolute;left:9144;top:5583;width:360;height:400" coordorigin="9144,5583" coordsize="360,400" path="m9265,5583l9504,5623,9504,5983,9144,5983,9144,5703,9404,5703e" filled="f" stroked="t" strokeweight="2.126pt" strokecolor="#50535C">
                <v:path arrowok="t"/>
              </v:shape>
            </v:group>
            <v:group style="position:absolute;left:9204;top:5783;width:199;height:2" coordorigin="9204,5783" coordsize="199,2">
              <v:shape style="position:absolute;left:9204;top:5783;width:199;height:2" coordorigin="9204,5783" coordsize="199,0" path="m9204,5783l9404,5783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9.216309pt;margin-top:285.134888pt;width:8pt;height:14pt;mso-position-horizontal-relative:page;mso-position-vertical-relative:page;z-index:-5239" coordorigin="9584,5703" coordsize="160,280">
            <v:shape style="position:absolute;left:9584;top:5703;width:160;height:280" coordorigin="9584,5703" coordsize="160,280" path="m9584,5743l9744,5703,9744,5983,9584,5943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291.937012pt;margin-top:439.332397pt;width:28.126pt;height:33.126pt;mso-position-horizontal-relative:page;mso-position-vertical-relative:page;z-index:-5238" coordorigin="5839,8787" coordsize="563,663">
            <v:group style="position:absolute;left:5860;top:9288;width:520;height:140" coordorigin="5860,9288" coordsize="520,140">
              <v:shape style="position:absolute;left:5860;top:9288;width:520;height:140" coordorigin="5860,9288" coordsize="520,140" path="m6380,9288l6380,9428,5860,9428,5860,9288e" filled="f" stroked="t" strokeweight="2.126pt" strokecolor="#50535C">
                <v:path arrowok="t"/>
              </v:shape>
            </v:group>
            <v:group style="position:absolute;left:5960;top:8808;width:320;height:460" coordorigin="5960,8808" coordsize="320,460">
              <v:shape style="position:absolute;left:5960;top:8808;width:320;height:460" coordorigin="5960,8808" coordsize="320,460" path="m6060,8808l6060,9028,5960,9028,6120,9268,6280,9028,6180,9028,6180,8808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3.780602pt;margin-top:442.800903pt;width:32.1260pt;height:25.126pt;mso-position-horizontal-relative:page;mso-position-vertical-relative:page;z-index:-5237" coordorigin="2476,8856" coordsize="643,503">
            <v:group style="position:absolute;left:2797;top:9077;width:240;height:2" coordorigin="2797,9077" coordsize="240,2">
              <v:shape style="position:absolute;left:2797;top:9077;width:240;height:2" coordorigin="2797,9077" coordsize="240,0" path="m3037,9077l2797,9077e" filled="f" stroked="t" strokeweight="2.126pt" strokecolor="#50535C">
                <v:path arrowok="t"/>
              </v:shape>
            </v:group>
            <v:group style="position:absolute;left:2797;top:9158;width:168;height:2" coordorigin="2797,9158" coordsize="168,2">
              <v:shape style="position:absolute;left:2797;top:9158;width:168;height:2" coordorigin="2797,9158" coordsize="168,0" path="m2965,9158l2797,9158e" filled="f" stroked="t" strokeweight="2.126pt" strokecolor="#50535C">
                <v:path arrowok="t"/>
              </v:shape>
            </v:group>
            <v:group style="position:absolute;left:2497;top:8877;width:360;height:280" coordorigin="2497,8877" coordsize="360,280">
              <v:shape style="position:absolute;left:2497;top:8877;width:360;height:280" coordorigin="2497,8877" coordsize="360,280" path="m2677,9157l2497,9157,2497,8877,2857,8877,2857,8917e" filled="f" stroked="t" strokeweight="2.126pt" strokecolor="#50535C">
                <v:path arrowok="t"/>
              </v:shape>
            </v:group>
            <v:group style="position:absolute;left:2556;top:8977;width:120;height:2" coordorigin="2556,8977" coordsize="120,2">
              <v:shape style="position:absolute;left:2556;top:8977;width:120;height:2" coordorigin="2556,8977" coordsize="120,0" path="m2676,8977l2556,8977e" filled="f" stroked="t" strokeweight="2.126pt" strokecolor="#50535C">
                <v:path arrowok="t"/>
              </v:shape>
            </v:group>
            <v:group style="position:absolute;left:2556;top:9057;width:121;height:2" coordorigin="2556,9057" coordsize="121,2">
              <v:shape style="position:absolute;left:2556;top:9057;width:121;height:2" coordorigin="2556,9057" coordsize="121,0" path="m2677,9057l2556,9057e" filled="f" stroked="t" strokeweight="2.126pt" strokecolor="#50535C">
                <v:path arrowok="t"/>
              </v:shape>
            </v:group>
            <v:group style="position:absolute;left:2737;top:8977;width:360;height:360" coordorigin="2737,8977" coordsize="360,360">
              <v:shape style="position:absolute;left:2737;top:8977;width:360;height:360" coordorigin="2737,8977" coordsize="360,360" path="m2857,9257l3097,9257,3097,8977,2737,8977,2737,9337,2797,9257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7.266296pt;margin-top:440.363892pt;width:32.085498pt;height:32.101060pt;mso-position-horizontal-relative:page;mso-position-vertical-relative:page;z-index:-5236" coordorigin="9145,8807" coordsize="642,642">
            <v:group style="position:absolute;left:9167;top:8909;width:519;height:520" coordorigin="9167,8909" coordsize="519,520">
              <v:shape style="position:absolute;left:9167;top:8909;width:519;height:520" coordorigin="9167,8909" coordsize="519,520" path="m9426,8909l9359,8917,9298,8943,9246,8982,9205,9033,9178,9093,9167,9160,9168,9184,9182,9252,9211,9311,9253,9361,9305,9398,9366,9421,9410,9428,9435,9427,9505,9414,9566,9385,9616,9345,9654,9293,9678,9234,9683,9213,9686,9191e" filled="f" stroked="t" strokeweight="2.126pt" strokecolor="#50535C">
                <v:path arrowok="t"/>
              </v:shape>
            </v:group>
            <v:group style="position:absolute;left:9486;top:8829;width:279;height:280" coordorigin="9486,8829" coordsize="279,280">
              <v:shape style="position:absolute;left:9486;top:8829;width:279;height:280" coordorigin="9486,8829" coordsize="279,280" path="m9486,8829l9551,8837,9611,8863,9666,8901,9711,8950,9744,9007,9763,9070,9766,9091,9486,9109,9486,8829x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3.992645pt;margin-top:614.512024pt;width:32.039952pt;height:6.126pt;mso-position-horizontal-relative:page;mso-position-vertical-relative:page;z-index:-5235" coordorigin="2480,12290" coordsize="641,123">
            <v:group style="position:absolute;left:2501;top:12312;width:78;height:75" coordorigin="2501,12312" coordsize="78,75">
              <v:shape style="position:absolute;left:2501;top:12312;width:78;height:75" coordorigin="2501,12312" coordsize="78,75" path="m2579,12352l2573,12373,2557,12387,2529,12386,2511,12377,2501,12363,2505,12337,2516,12320,2533,12312,2557,12317,2573,12331,2579,12350,2579,12352xe" filled="f" stroked="t" strokeweight="2.126pt" strokecolor="#50535C">
                <v:path arrowok="t"/>
              </v:shape>
            </v:group>
            <v:group style="position:absolute;left:2639;top:12312;width:460;height:80" coordorigin="2639,12312" coordsize="460,80">
              <v:shape style="position:absolute;left:2639;top:12312;width:460;height:80" coordorigin="2639,12312" coordsize="460,80" path="m2639,12312l3099,12312,3099,12392,2639,12392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3.992645pt;margin-top:622.512024pt;width:32.039952pt;height:6.126pt;mso-position-horizontal-relative:page;mso-position-vertical-relative:page;z-index:-5234" coordorigin="2480,12450" coordsize="641,123">
            <v:group style="position:absolute;left:2501;top:12472;width:78;height:75" coordorigin="2501,12472" coordsize="78,75">
              <v:shape style="position:absolute;left:2501;top:12472;width:78;height:75" coordorigin="2501,12472" coordsize="78,75" path="m2579,12512l2573,12533,2557,12547,2529,12546,2511,12537,2501,12523,2505,12497,2516,12480,2533,12472,2557,12477,2573,12491,2579,12510,2579,12512xe" filled="f" stroked="t" strokeweight="2.126pt" strokecolor="#50535C">
                <v:path arrowok="t"/>
              </v:shape>
            </v:group>
            <v:group style="position:absolute;left:2639;top:12472;width:460;height:80" coordorigin="2639,12472" coordsize="460,80">
              <v:shape style="position:absolute;left:2639;top:12472;width:460;height:80" coordorigin="2639,12472" coordsize="460,80" path="m2639,12472l3099,12472,3099,12552,2639,12552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3.992645pt;margin-top:630.512024pt;width:32.039952pt;height:6.126pt;mso-position-horizontal-relative:page;mso-position-vertical-relative:page;z-index:-5233" coordorigin="2480,12610" coordsize="641,123">
            <v:group style="position:absolute;left:2501;top:12632;width:78;height:75" coordorigin="2501,12632" coordsize="78,75">
              <v:shape style="position:absolute;left:2501;top:12632;width:78;height:75" coordorigin="2501,12632" coordsize="78,75" path="m2579,12672l2573,12693,2557,12707,2529,12706,2511,12697,2501,12683,2505,12657,2516,12640,2533,12632,2557,12637,2573,12651,2579,12670,2579,12672xe" filled="f" stroked="t" strokeweight="2.126pt" strokecolor="#50535C">
                <v:path arrowok="t"/>
              </v:shape>
            </v:group>
            <v:group style="position:absolute;left:2639;top:12632;width:460;height:80" coordorigin="2639,12632" coordsize="460,80">
              <v:shape style="position:absolute;left:2639;top:12632;width:460;height:80" coordorigin="2639,12632" coordsize="460,80" path="m2639,12632l3099,12632,3099,12712,2639,12712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89.937195pt;margin-top:612.512024pt;width:32.1260pt;height:22.126pt;mso-position-horizontal-relative:page;mso-position-vertical-relative:page;z-index:-5232" coordorigin="5799,12250" coordsize="643,443">
            <v:group style="position:absolute;left:5820;top:12272;width:600;height:400" coordorigin="5820,12272" coordsize="600,400">
              <v:shape style="position:absolute;left:5820;top:12272;width:600;height:400" coordorigin="5820,12272" coordsize="600,400" path="m6062,12672l5820,12672,5820,12272,6420,12272,6420,12672,6180,12672e" filled="f" stroked="t" strokeweight="2.126pt" strokecolor="#50535C">
                <v:path arrowok="t"/>
              </v:shape>
            </v:group>
            <v:group style="position:absolute;left:5900;top:12352;width:440;height:240" coordorigin="5900,12352" coordsize="440,240">
              <v:shape style="position:absolute;left:5900;top:12352;width:440;height:240" coordorigin="5900,12352" coordsize="440,240" path="m6340,12352l5900,12352,5900,12592,6340,12592,6340,12352xe" filled="f" stroked="t" strokeweight="2.126pt" strokecolor="#50535C">
                <v:path arrowok="t"/>
              </v:shape>
            </v:group>
            <v:group style="position:absolute;left:6099;top:12671;width:43;height:2" coordorigin="6099,12671" coordsize="43,2">
              <v:shape style="position:absolute;left:6099;top:12671;width:43;height:2" coordorigin="6099,12671" coordsize="43,0" path="m6099,12671l6141,12671e" filled="f" stroked="t" strokeweight="2.074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9.963196pt;margin-top:637.575012pt;width:12.074pt;height:.1pt;mso-position-horizontal-relative:page;mso-position-vertical-relative:page;z-index:-5231" coordorigin="5999,12752" coordsize="241,2">
            <v:shape style="position:absolute;left:5999;top:12752;width:241;height:2" coordorigin="5999,12752" coordsize="241,0" path="m6241,12752l5999,12752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455.920685pt;margin-top:612.512024pt;width:32.1260pt;height:8.1260pt;mso-position-horizontal-relative:page;mso-position-vertical-relative:page;z-index:-5230" coordorigin="9118,12250" coordsize="643,163">
            <v:group style="position:absolute;left:9140;top:12272;width:600;height:2" coordorigin="9140,12272" coordsize="600,2">
              <v:shape style="position:absolute;left:9140;top:12272;width:600;height:2" coordorigin="9140,12272" coordsize="600,0" path="m9740,12272l9140,12272e" filled="f" stroked="t" strokeweight="2.126pt" strokecolor="#50535C">
                <v:path arrowok="t"/>
              </v:shape>
            </v:group>
            <v:group style="position:absolute;left:9200;top:12332;width:40;height:2" coordorigin="9200,12332" coordsize="40,2">
              <v:shape style="position:absolute;left:9200;top:12332;width:40;height:2" coordorigin="9200,12332" coordsize="40,0" path="m9200,12332l9240,12332e" filled="f" stroked="t" strokeweight="2.126pt" strokecolor="#50535C">
                <v:path arrowok="t"/>
              </v:shape>
            </v:group>
            <v:group style="position:absolute;left:9260;top:12332;width:40;height:2" coordorigin="9260,12332" coordsize="40,2">
              <v:shape style="position:absolute;left:9260;top:12332;width:40;height:2" coordorigin="9260,12332" coordsize="40,0" path="m9260,12332l9300,12332e" filled="f" stroked="t" strokeweight="2.126pt" strokecolor="#50535C">
                <v:path arrowok="t"/>
              </v:shape>
            </v:group>
            <v:group style="position:absolute;left:9320;top:12332;width:40;height:2" coordorigin="9320,12332" coordsize="40,2">
              <v:shape style="position:absolute;left:9320;top:12332;width:40;height:2" coordorigin="9320,12332" coordsize="40,0" path="m9320,12332l9360,12332e" filled="f" stroked="t" strokeweight="2.126pt" strokecolor="#50535C">
                <v:path arrowok="t"/>
              </v:shape>
            </v:group>
            <v:group style="position:absolute;left:9140;top:12272;width:600;height:120" coordorigin="9140,12272" coordsize="600,120">
              <v:shape style="position:absolute;left:9140;top:12272;width:600;height:120" coordorigin="9140,12272" coordsize="600,120" path="m9740,12272l9140,12272,9140,12392,9740,12392,9740,12272x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5.920685pt;margin-top:621.534973pt;width:32.1260pt;height:17.103pt;mso-position-horizontal-relative:page;mso-position-vertical-relative:page;z-index:-5229" coordorigin="9118,12431" coordsize="643,342">
            <v:group style="position:absolute;left:9140;top:12751;width:600;height:2" coordorigin="9140,12751" coordsize="600,2">
              <v:shape style="position:absolute;left:9140;top:12751;width:600;height:2" coordorigin="9140,12751" coordsize="600,0" path="m9140,12751l9740,12751e" filled="f" stroked="t" strokeweight="2.126pt" strokecolor="#50535C">
                <v:path arrowok="t"/>
              </v:shape>
            </v:group>
            <v:group style="position:absolute;left:9220;top:12491;width:120;height:160" coordorigin="9220,12491" coordsize="120,160">
              <v:shape style="position:absolute;left:9220;top:12491;width:120;height:160" coordorigin="9220,12491" coordsize="120,160" path="m9340,12491l9220,12491,9220,12651,9340,12651,9340,12491xe" filled="f" stroked="t" strokeweight="2.126pt" strokecolor="#50535C">
                <v:path arrowok="t"/>
              </v:shape>
            </v:group>
            <v:group style="position:absolute;left:9400;top:12491;width:140;height:2" coordorigin="9400,12491" coordsize="140,2">
              <v:shape style="position:absolute;left:9400;top:12491;width:140;height:2" coordorigin="9400,12491" coordsize="140,0" path="m9400,12491l9540,12491e" filled="f" stroked="t" strokeweight="2.126pt" strokecolor="#50535C">
                <v:path arrowok="t"/>
              </v:shape>
            </v:group>
            <v:group style="position:absolute;left:9140;top:12452;width:600;height:300" coordorigin="9140,12452" coordsize="600,300">
              <v:shape style="position:absolute;left:9140;top:12452;width:600;height:300" coordorigin="9140,12452" coordsize="600,300" path="m9740,12452l9740,12751,9140,12751,9140,12472e" filled="f" stroked="t" strokeweight="2.126pt" strokecolor="#50535C">
                <v:path arrowok="t"/>
              </v:shape>
            </v:group>
            <v:group style="position:absolute;left:9400;top:12571;width:280;height:2" coordorigin="9400,12571" coordsize="280,2">
              <v:shape style="position:absolute;left:9400;top:12571;width:280;height:2" coordorigin="9400,12571" coordsize="280,0" path="m9400,12571l9680,12571e" filled="f" stroked="t" strokeweight="2.126pt" strokecolor="#50535C">
                <v:path arrowok="t"/>
              </v:shape>
            </v:group>
            <v:group style="position:absolute;left:9400;top:12651;width:280;height:2" coordorigin="9400,12651" coordsize="280,2">
              <v:shape style="position:absolute;left:9400;top:12651;width:280;height:2" coordorigin="9400,12651" coordsize="280,0" path="m9400,12651l9680,12651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0.282806pt;margin-top:124.128838pt;width:31.80438pt;height:31.803464pt;mso-position-horizontal-relative:page;mso-position-vertical-relative:page;z-index:-5228" coordorigin="5806,2483" coordsize="636,636">
            <v:group style="position:absolute;left:6265;top:2744;width:99;height:184" coordorigin="6265,2744" coordsize="99,184">
              <v:shape style="position:absolute;left:6265;top:2744;width:99;height:184" coordorigin="6265,2744" coordsize="99,184" path="m6279,2928l6364,2843,6265,2744e" filled="f" stroked="t" strokeweight="2.126pt" strokecolor="#50535C">
                <v:path arrowok="t"/>
              </v:shape>
            </v:group>
            <v:group style="position:absolute;left:5827;top:2560;width:368;height:537" coordorigin="5827,2560" coordsize="368,537">
              <v:shape style="position:absolute;left:5827;top:2560;width:368;height:537" coordorigin="5827,2560" coordsize="368,537" path="m6180,2659l6081,2560,5827,2815,6110,3097,6195,3013e" filled="f" stroked="t" strokeweight="2.126pt" strokecolor="#50535C">
                <v:path arrowok="t"/>
              </v:shape>
            </v:group>
            <v:group style="position:absolute;left:6222;top:2504;width:198;height:198" coordorigin="6222,2504" coordsize="198,198">
              <v:shape style="position:absolute;left:6222;top:2504;width:198;height:198" coordorigin="6222,2504" coordsize="198,198" path="m6308,2701l6383,2682,6416,2628,6420,2592,6417,2574,6366,2515,6311,2504,6293,2507,6233,2559,6222,2595,6222,2613e" filled="f" stroked="t" strokeweight="2.126pt" strokecolor="#50535C">
                <v:path arrowok="t"/>
              </v:shape>
            </v:group>
            <v:group style="position:absolute;left:6040;top:2773;width:198;height:198" coordorigin="6040,2773" coordsize="198,198">
              <v:shape style="position:absolute;left:6040;top:2773;width:198;height:198" coordorigin="6040,2773" coordsize="198,198" path="m6237,2885l6217,2810,6164,2777,6127,2773,6109,2776,6051,2827,6040,2882,6043,2900,6095,2960,6131,2971,6148,2971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1.131805pt;margin-top:46.922848pt;width:60.218409pt;height:10pt;mso-position-horizontal-relative:page;mso-position-vertical-relative:page;z-index:-522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8.973602pt;margin-top:46.922848pt;width:88.904405pt;height:10pt;mso-position-horizontal-relative:page;mso-position-vertical-relative:page;z-index:-522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hyperlink r:id="rId44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907013pt;margin-top:46.922848pt;width:75.242504pt;height:10pt;mso-position-horizontal-relative:page;mso-position-vertical-relative:page;z-index:-522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hyperlink r:id="rId45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-1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1.641602pt;margin-top:171.151306pt;width:108.712817pt;height:12pt;mso-position-horizontal-relative:page;mso-position-vertical-relative:page;z-index:-522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IT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0pt;margin-top:195.151306pt;width:12.000001pt;height:12pt;mso-position-horizontal-relative:page;mso-position-vertical-relative:page;z-index:-522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3.730003pt;margin-top:219.151306pt;width:404.536629pt;height:24pt;mso-position-horizontal-relative:page;mso-position-vertical-relative:page;z-index:-522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145" w:right="112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0.450203pt;margin-top:315.151306pt;width:118.912906pt;height:47.569738pt;mso-position-horizontal-relative:page;mso-position-vertical-relative:page;z-index:-5221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619" w:right="599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4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6.543594pt;margin-top:315.151306pt;width:118.912906pt;height:47.569738pt;mso-position-horizontal-relative:page;mso-position-vertical-relative:page;z-index:-522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97" w:right="277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4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2.636993pt;margin-top:315.151306pt;width:118.912906pt;height:47.569738pt;mso-position-horizontal-relative:page;mso-position-vertical-relative:page;z-index:-521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41" w:right="221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100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4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0.450203pt;margin-top:483.151306pt;width:118.912906pt;height:47.569738pt;mso-position-horizontal-relative:page;mso-position-vertical-relative:page;z-index:-521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6" w:right="6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4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6.543594pt;margin-top:483.151306pt;width:118.912906pt;height:47.569738pt;mso-position-horizontal-relative:page;mso-position-vertical-relative:page;z-index:-521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" w:right="-18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4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2.636993pt;margin-top:483.151306pt;width:118.912906pt;height:47.569738pt;mso-position-horizontal-relative:page;mso-position-vertical-relative:page;z-index:-521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101" w:right="64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99"/>
                      <w:b/>
                      <w:bCs/>
                      <w:position w:val="1"/>
                    </w:rPr>
                    <w:t>OO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4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0.450203pt;margin-top:651.151306pt;width:118.912906pt;height:47.569738pt;mso-position-horizontal-relative:page;mso-position-vertical-relative:page;z-index:-521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808" w:right="788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1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4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6.543594pt;margin-top:651.151306pt;width:118.912906pt;height:47.569738pt;mso-position-horizontal-relative:page;mso-position-vertical-relative:page;z-index:-521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164" w:right="144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1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4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2.636993pt;margin-top:651.151306pt;width:118.912906pt;height:47.569738pt;mso-position-horizontal-relative:page;mso-position-vertical-relative:page;z-index:-521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854" w:right="834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5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4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1.035583pt;margin-top:749.31543pt;width:11.084813pt;height:10pt;mso-position-horizontal-relative:page;mso-position-vertical-relative:page;z-index:-521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19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000214pt;margin-top:613.575012pt;width:30pt;height:20pt;mso-position-horizontal-relative:page;mso-position-vertical-relative:page;z-index:-521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5.000214pt;margin-top:617.575012pt;width:22pt;height:12pt;mso-position-horizontal-relative:page;mso-position-vertical-relative:page;z-index:-521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1.969604pt;margin-top:615.575012pt;width:23pt;height:4pt;mso-position-horizontal-relative:page;mso-position-vertical-relative:page;z-index:-5209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1.969604pt;margin-top:619.575012pt;width:23pt;height:4pt;mso-position-horizontal-relative:page;mso-position-vertical-relative:page;z-index:-5208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1.969604pt;margin-top:623.575012pt;width:23pt;height:4pt;mso-position-horizontal-relative:page;mso-position-vertical-relative:page;z-index:-5207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1.969604pt;margin-top:627.575012pt;width:23pt;height:4pt;mso-position-horizontal-relative:page;mso-position-vertical-relative:page;z-index:-5206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1.969604pt;margin-top:631.575012pt;width:23pt;height:4pt;mso-position-horizontal-relative:page;mso-position-vertical-relative:page;z-index:-5205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6.983704pt;margin-top:613.575012pt;width:30pt;height:6pt;mso-position-horizontal-relative:page;mso-position-vertical-relative:page;z-index:-5204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left="40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6.983704pt;margin-top:619.575012pt;width:30pt;height:18pt;mso-position-horizontal-relative:page;mso-position-vertical-relative:page;z-index:-520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0.983704pt;margin-top:624.575012pt;width:6pt;height:7.999998pt;mso-position-horizontal-relative:page;mso-position-vertical-relative:page;z-index:-5202" type="#_x0000_t202" filled="f" stroked="f">
            <v:textbox inset="0,0,0,0">
              <w:txbxContent>
                <w:p>
                  <w:pPr>
                    <w:spacing w:before="10" w:after="0" w:line="150" w:lineRule="exact"/>
                    <w:ind w:left="40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6.983704pt;margin-top:624.575012pt;width:9.999996pt;height:7.999998pt;mso-position-horizontal-relative:page;mso-position-vertical-relative:page;z-index:-5201" type="#_x0000_t202" filled="f" stroked="f">
            <v:textbox inset="0,0,0,0">
              <w:txbxContent>
                <w:p>
                  <w:pPr>
                    <w:spacing w:before="10" w:after="0" w:line="150" w:lineRule="exact"/>
                    <w:ind w:left="40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6.983704pt;margin-top:624.575012pt;width:7.000004pt;height:7.999998pt;mso-position-horizontal-relative:page;mso-position-vertical-relative:page;z-index:-5200" type="#_x0000_t202" filled="f" stroked="f">
            <v:textbox inset="0,0,0,0">
              <w:txbxContent>
                <w:p>
                  <w:pPr>
                    <w:spacing w:before="10" w:after="0" w:line="150" w:lineRule="exact"/>
                    <w:ind w:left="40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4.843597pt;margin-top:443.863892pt;width:9pt;height:14pt;mso-position-horizontal-relative:page;mso-position-vertical-relative:page;z-index:-519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3.843597pt;margin-top:443.863892pt;width:9pt;height:14pt;mso-position-horizontal-relative:page;mso-position-vertical-relative:page;z-index:-519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6.236298pt;margin-top:264.188995pt;width:22.7321pt;height:144.0123pt;mso-position-horizontal-relative:page;mso-position-vertical-relative:page;z-index:-519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8.968414pt;margin-top:264.188995pt;width:22.7319pt;height:144.0123pt;mso-position-horizontal-relative:page;mso-position-vertical-relative:page;z-index:-519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6.236298pt;margin-top:408.201294pt;width:22.7321pt;height:174.5079pt;mso-position-horizontal-relative:page;mso-position-vertical-relative:page;z-index:-519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8.968414pt;margin-top:408.201294pt;width:22.7319pt;height:174.5079pt;mso-position-horizontal-relative:page;mso-position-vertical-relative:page;z-index:-519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6.236298pt;margin-top:582.709229pt;width:22.7321pt;height:142.271800pt;mso-position-horizontal-relative:page;mso-position-vertical-relative:page;z-index:-519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8.968414pt;margin-top:582.709229pt;width:22.7319pt;height:142.271800pt;mso-position-horizontal-relative:page;mso-position-vertical-relative:page;z-index:-519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0.189896pt;margin-top:264.188995pt;width:22.7319pt;height:144.0123pt;mso-position-horizontal-relative:page;mso-position-vertical-relative:page;z-index:-519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2.921799pt;margin-top:264.188995pt;width:22.7321pt;height:144.0123pt;mso-position-horizontal-relative:page;mso-position-vertical-relative:page;z-index:-519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0.189896pt;margin-top:408.201294pt;width:22.7319pt;height:174.5079pt;mso-position-horizontal-relative:page;mso-position-vertical-relative:page;z-index:-518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2.921799pt;margin-top:408.201294pt;width:22.7321pt;height:174.5079pt;mso-position-horizontal-relative:page;mso-position-vertical-relative:page;z-index:-518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0.189896pt;margin-top:582.709229pt;width:22.7319pt;height:142.271800pt;mso-position-horizontal-relative:page;mso-position-vertical-relative:page;z-index:-518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2.921799pt;margin-top:582.709229pt;width:22.7321pt;height:142.271800pt;mso-position-horizontal-relative:page;mso-position-vertical-relative:page;z-index:-518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pt;margin-top:277.291412pt;width:30pt;height:24.0pt;mso-position-horizontal-relative:page;mso-position-vertical-relative:page;z-index:-518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8.842102pt;margin-top:47.243801pt;width:10.63pt;height:9.2125pt;mso-position-horizontal-relative:page;mso-position-vertical-relative:page;z-index:-5184" type="#_x0000_t202" filled="f" stroked="f">
            <v:textbox inset="0,0,0,0">
              <w:txbxContent>
                <w:p>
                  <w:pPr>
                    <w:spacing w:before="4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30.273987pt;width:550.295pt;height:12pt;mso-position-horizontal-relative:page;mso-position-vertical-relative:page;z-index:-518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820" w:bottom="280" w:left="1720" w:right="172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48.756401pt;margin-top:150.130600pt;width:31.12587pt;height:31.117697pt;mso-position-horizontal-relative:page;mso-position-vertical-relative:page;z-index:-5182" coordorigin="975,3003" coordsize="623,622">
            <v:group style="position:absolute;left:1408;top:3024;width:168;height:171" coordorigin="1408,3024" coordsize="168,171">
              <v:shape style="position:absolute;left:1408;top:3024;width:168;height:171" coordorigin="1408,3024" coordsize="168,171" path="m1547,3194l1560,3179,1569,3162,1574,3143,1576,3124,1575,3106,1532,3041,1478,3024,1459,3025,1441,3030,1424,3039,1408,3051,1547,3194xe" filled="f" stroked="t" strokeweight="2.126pt" strokecolor="#50535C">
                <v:path arrowok="t"/>
              </v:shape>
            </v:group>
            <v:group style="position:absolute;left:1357;top:3084;width:120;height:200" coordorigin="1357,3084" coordsize="120,200">
              <v:shape style="position:absolute;left:1357;top:3084;width:120;height:200" coordorigin="1357,3084" coordsize="120,200" path="m1357,3084l1477,3284e" filled="f" stroked="t" strokeweight="2.126pt" strokecolor="#50535C">
                <v:path arrowok="t"/>
              </v:shape>
            </v:group>
            <v:group style="position:absolute;left:996;top:3414;width:191;height:190" coordorigin="996,3414" coordsize="191,190">
              <v:shape style="position:absolute;left:996;top:3414;width:191;height:190" coordorigin="996,3414" coordsize="191,190" path="m1187,3554l996,3604,1047,3414e" filled="f" stroked="t" strokeweight="2.126pt" strokecolor="#50535C">
                <v:path arrowok="t"/>
              </v:shape>
            </v:group>
            <v:group style="position:absolute;left:1092;top:3139;width:328;height:369" coordorigin="1092,3139" coordsize="328,369">
              <v:shape style="position:absolute;left:1092;top:3139;width:328;height:369" coordorigin="1092,3139" coordsize="328,369" path="m1319,3139l1092,3368,1193,3408,1232,3508,1421,3321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.59280pt;margin-top:100.842499pt;width:534.9578pt;height:10.108pt;mso-position-horizontal-relative:page;mso-position-vertical-relative:page;z-index:-5181" coordorigin="932,2017" coordsize="10699,202">
            <v:group style="position:absolute;left:953;top:2044;width:84;height:81" coordorigin="953,2044" coordsize="84,81">
              <v:shape style="position:absolute;left:953;top:2044;width:84;height:81" coordorigin="953,2044" coordsize="84,81" path="m985,2044l956,2069,956,2082,956,2087,953,2099,956,2105,955,2114,957,2117,961,2123,1010,2087,1020,2074,1031,2064,1034,2058,1037,2051,1034,2046,1021,2046,1005,2044,985,2044e" filled="t" fillcolor="#50535C" stroked="f">
                <v:path arrowok="t"/>
                <v:fill/>
              </v:shape>
              <v:shape style="position:absolute;left:953;top:2044;width:84;height:81" coordorigin="953,2044" coordsize="84,81" path="m1033,2044l1023,2045,1021,2046,1034,2046,1033,2044e" filled="t" fillcolor="#50535C" stroked="f">
                <v:path arrowok="t"/>
                <v:fill/>
              </v:shape>
            </v:group>
            <v:group style="position:absolute;left:1098;top:2047;width:206;height:144" coordorigin="1098,2047" coordsize="206,144">
              <v:shape style="position:absolute;left:1098;top:2047;width:206;height:144" coordorigin="1098,2047" coordsize="206,144" path="m1231,2047l1227,2050,1221,2053,1213,2063,1208,2069,1179,2098,1166,2113,1159,2122,1152,2131,1140,2139,1138,2142,1133,2147,1129,2151,1118,2163,1110,2171,1098,2184,1100,2189,1111,2191,1118,2191,1132,2190,1140,2188,1156,2185,1164,2185,1194,2185,1198,2179,1202,2175,1208,2167,1219,2154,1236,2136,1249,2121,1292,2071,1296,2067,1305,2058,1304,2053,1247,2053,1239,2052,1237,2049,1233,2048,1232,2048,1231,2047e" filled="t" fillcolor="#50535C" stroked="f">
                <v:path arrowok="t"/>
                <v:fill/>
              </v:shape>
              <v:shape style="position:absolute;left:1098;top:2047;width:206;height:144" coordorigin="1098,2047" coordsize="206,144" path="m1194,2185l1164,2185,1177,2189,1183,2189,1191,2187,1193,2185,1194,2185e" filled="t" fillcolor="#50535C" stroked="f">
                <v:path arrowok="t"/>
                <v:fill/>
              </v:shape>
              <v:shape style="position:absolute;left:1098;top:2047;width:206;height:144" coordorigin="1098,2047" coordsize="206,144" path="m1288,2048l1280,2050,1277,2051,1262,2052,1252,2052,1247,2053,1304,2053,1303,2052,1292,2049,1288,2048e" filled="t" fillcolor="#50535C" stroked="f">
                <v:path arrowok="t"/>
                <v:fill/>
              </v:shape>
              <v:shape style="position:absolute;left:1098;top:2047;width:206;height:144" coordorigin="1098,2047" coordsize="206,144" path="m1233,2047l1232,2048,1233,2048e" filled="t" fillcolor="#50535C" stroked="f">
                <v:path arrowok="t"/>
                <v:fill/>
              </v:shape>
            </v:group>
            <v:group style="position:absolute;left:1248;top:2044;width:203;height:153" coordorigin="1248,2044" coordsize="203,153">
              <v:shape style="position:absolute;left:1248;top:2044;width:203;height:153" coordorigin="1248,2044" coordsize="203,153" path="m1382,2045l1378,2047,1370,2055,1355,2068,1324,2097,1323,2099,1291,2136,1276,2152,1264,2168,1251,2183,1248,2185,1248,2188,1251,2196,1255,2198,1262,2196,1264,2196,1266,2195,1286,2192,1306,2191,1308,2191,1324,2191,1328,2185,1331,2182,1339,2172,1346,2166,1359,2153,1364,2145,1372,2138,1385,2124,1399,2108,1411,2093,1424,2077,1430,2071,1437,2065,1451,2055,1450,2049,1445,2047,1423,2047,1422,2047,1405,2047,1399,2047,1393,2047,1382,2045e" filled="t" fillcolor="#50535C" stroked="f">
                <v:path arrowok="t"/>
                <v:fill/>
              </v:shape>
              <v:shape style="position:absolute;left:1248;top:2044;width:203;height:153" coordorigin="1248,2044" coordsize="203,153" path="m1324,2191l1308,2191,1311,2192,1321,2194,1322,2194,1324,2191e" filled="t" fillcolor="#50535C" stroked="f">
                <v:path arrowok="t"/>
                <v:fill/>
              </v:shape>
              <v:shape style="position:absolute;left:1248;top:2044;width:203;height:153" coordorigin="1248,2044" coordsize="203,153" path="m1437,2044l1429,2047,1423,2047,1445,2047,1440,2045,1437,2044e" filled="t" fillcolor="#50535C" stroked="f">
                <v:path arrowok="t"/>
                <v:fill/>
              </v:shape>
              <v:shape style="position:absolute;left:1248;top:2044;width:203;height:153" coordorigin="1248,2044" coordsize="203,153" path="m1413,2046l1409,2046,1405,2046,1405,2047,1422,2047,1413,2046e" filled="t" fillcolor="#50535C" stroked="f">
                <v:path arrowok="t"/>
                <v:fill/>
              </v:shape>
            </v:group>
            <v:group style="position:absolute;left:1963;top:2042;width:208;height:154" coordorigin="1963,2042" coordsize="208,154">
              <v:shape style="position:absolute;left:1963;top:2042;width:208;height:154" coordorigin="1963,2042" coordsize="208,154" path="m2100,2042l2098,2045,2095,2047,2087,2056,2076,2068,2062,2082,2043,2100,2015,2128,2009,2133,2004,2140,1990,2154,1976,2169,1963,2183,1963,2186,1967,2195,1970,2196,1980,2191,1982,2190,1991,2189,1998,2189,2016,2187,2052,2187,2057,2181,2060,2178,2069,2169,2109,2124,2123,2109,2136,2094,2149,2079,2164,2065,2171,2059,2170,2056,2165,2050,2110,2050,2107,2049,2103,2044,2102,2043,2100,2042e" filled="t" fillcolor="#50535C" stroked="f">
                <v:path arrowok="t"/>
                <v:fill/>
              </v:shape>
              <v:shape style="position:absolute;left:1963;top:2042;width:208;height:154" coordorigin="1963,2042" coordsize="208,154" path="m2052,2187l2016,2187,2028,2187,2045,2190,2050,2189,2052,2187e" filled="t" fillcolor="#50535C" stroked="f">
                <v:path arrowok="t"/>
                <v:fill/>
              </v:shape>
              <v:shape style="position:absolute;left:1963;top:2042;width:208;height:154" coordorigin="1963,2042" coordsize="208,154" path="m1998,2189l1991,2189,1997,2189,1998,2189e" filled="t" fillcolor="#50535C" stroked="f">
                <v:path arrowok="t"/>
                <v:fill/>
              </v:shape>
              <v:shape style="position:absolute;left:1963;top:2042;width:208;height:154" coordorigin="1963,2042" coordsize="208,154" path="m2139,2046l2126,2047,2120,2049,2110,2050,2165,2050,2164,2049,2144,2049,2139,2046e" filled="t" fillcolor="#50535C" stroked="f">
                <v:path arrowok="t"/>
                <v:fill/>
              </v:shape>
              <v:shape style="position:absolute;left:1963;top:2042;width:208;height:154" coordorigin="1963,2042" coordsize="208,154" path="m2154,2046l2144,2049,2164,2049,2162,2047,2158,2047,2154,2046e" filled="t" fillcolor="#50535C" stroked="f">
                <v:path arrowok="t"/>
                <v:fill/>
              </v:shape>
              <v:shape style="position:absolute;left:1963;top:2042;width:208;height:154" coordorigin="1963,2042" coordsize="208,154" path="m2162,2047l2158,2047,2162,2047e" filled="t" fillcolor="#50535C" stroked="f">
                <v:path arrowok="t"/>
                <v:fill/>
              </v:shape>
            </v:group>
            <v:group style="position:absolute;left:2390;top:2040;width:210;height:152" coordorigin="2390,2040" coordsize="210,152">
              <v:shape style="position:absolute;left:2390;top:2040;width:210;height:152" coordorigin="2390,2040" coordsize="210,152" path="m2529,2040l2526,2041,2504,2063,2487,2082,2474,2096,2460,2111,2444,2127,2430,2141,2415,2155,2401,2169,2398,2171,2396,2173,2390,2178,2390,2181,2394,2189,2398,2192,2408,2189,2434,2189,2439,2187,2445,2187,2467,2187,2467,2186,2477,2176,2491,2161,2506,2148,2508,2147,2510,2145,2519,2134,2527,2125,2537,2116,2551,2102,2596,2058,2598,2056,2600,2054,2598,2046,2544,2046,2538,2046,2529,2040e" filled="t" fillcolor="#50535C" stroked="f">
                <v:path arrowok="t"/>
                <v:fill/>
              </v:shape>
              <v:shape style="position:absolute;left:2390;top:2040;width:210;height:152" coordorigin="2390,2040" coordsize="210,152" path="m2434,2189l2408,2189,2413,2190,2423,2191,2429,2191,2434,2189e" filled="t" fillcolor="#50535C" stroked="f">
                <v:path arrowok="t"/>
                <v:fill/>
              </v:shape>
              <v:shape style="position:absolute;left:2390;top:2040;width:210;height:152" coordorigin="2390,2040" coordsize="210,152" path="m2467,2187l2445,2187,2454,2187,2458,2189,2463,2190,2465,2188,2467,2187e" filled="t" fillcolor="#50535C" stroked="f">
                <v:path arrowok="t"/>
                <v:fill/>
              </v:shape>
              <v:shape style="position:absolute;left:2390;top:2040;width:210;height:152" coordorigin="2390,2040" coordsize="210,152" path="m2552,2044l2551,2044,2544,2046,2598,2046,2597,2046,2564,2046,2552,2044e" filled="t" fillcolor="#50535C" stroked="f">
                <v:path arrowok="t"/>
                <v:fill/>
              </v:shape>
              <v:shape style="position:absolute;left:2390;top:2040;width:210;height:152" coordorigin="2390,2040" coordsize="210,152" path="m2595,2042l2574,2043,2564,2046,2597,2046,2596,2042,2595,2042e" filled="t" fillcolor="#50535C" stroked="f">
                <v:path arrowok="t"/>
                <v:fill/>
              </v:shape>
            </v:group>
            <v:group style="position:absolute;left:2536;top:2039;width:211;height:150" coordorigin="2536,2039" coordsize="211,150">
              <v:shape style="position:absolute;left:2536;top:2039;width:211;height:150" coordorigin="2536,2039" coordsize="211,150" path="m2677,2039l2668,2047,2659,2055,2644,2072,2602,2113,2588,2127,2581,2135,2574,2142,2562,2149,2560,2152,2550,2162,2543,2168,2541,2171,2536,2178,2537,2182,2542,2187,2546,2188,2552,2184,2555,2184,2600,2183,2616,2183,2629,2170,2659,2140,2661,2138,2666,2134,2678,2123,2692,2109,2724,2077,2738,2063,2744,2058,2747,2052,2741,2044,2700,2044,2693,2044,2686,2044,2677,2039e" filled="t" fillcolor="#50535C" stroked="f">
                <v:path arrowok="t"/>
                <v:fill/>
              </v:shape>
              <v:shape style="position:absolute;left:2536;top:2039;width:211;height:150" coordorigin="2536,2039" coordsize="211,150" path="m2616,2183l2600,2183,2601,2183,2610,2187,2615,2183,2616,2183e" filled="t" fillcolor="#50535C" stroked="f">
                <v:path arrowok="t"/>
                <v:fill/>
              </v:shape>
              <v:shape style="position:absolute;left:2536;top:2039;width:211;height:150" coordorigin="2536,2039" coordsize="211,150" path="m2728,2040l2717,2044,2700,2044,2741,2044,2735,2041,2728,2040e" filled="t" fillcolor="#50535C" stroked="f">
                <v:path arrowok="t"/>
                <v:fill/>
              </v:shape>
            </v:group>
            <v:group style="position:absolute;left:2250;top:2042;width:200;height:151" coordorigin="2250,2042" coordsize="200,151">
              <v:shape style="position:absolute;left:2250;top:2042;width:200;height:151" coordorigin="2250,2042" coordsize="200,151" path="m2302,2191l2282,2191,2292,2192,2297,2192,2302,2191e" filled="t" fillcolor="#50535C" stroked="f">
                <v:path arrowok="t"/>
                <v:fill/>
              </v:shape>
              <v:shape style="position:absolute;left:2250;top:2042;width:200;height:151" coordorigin="2250,2042" coordsize="200,151" path="m2281,2191l2267,2191,2276,2191,2281,2191e" filled="t" fillcolor="#50535C" stroked="f">
                <v:path arrowok="t"/>
                <v:fill/>
              </v:shape>
              <v:shape style="position:absolute;left:2250;top:2042;width:200;height:151" coordorigin="2250,2042" coordsize="200,151" path="m2388,2042l2381,2044,2377,2047,2369,2057,2364,2063,2358,2069,2332,2096,2318,2110,2304,2125,2289,2143,2275,2157,2261,2171,2259,2173,2256,2174,2250,2182,2253,2189,2253,2189,2263,2191,2267,2191,2281,2191,2282,2191,2302,2191,2308,2189,2315,2188,2328,2188,2329,2187,2332,2185,2334,2175,2350,2159,2395,2114,2428,2077,2435,2069,2445,2062,2446,2061,2452,2053,2451,2048,2397,2048,2395,2048,2393,2048,2388,2042e" filled="t" fillcolor="#50535C" stroked="f">
                <v:path arrowok="t"/>
                <v:fill/>
              </v:shape>
              <v:shape style="position:absolute;left:2250;top:2042;width:200;height:151" coordorigin="2250,2042" coordsize="200,151" path="m2328,2188l2315,2188,2323,2189,2326,2189,2328,2188e" filled="t" fillcolor="#50535C" stroked="f">
                <v:path arrowok="t"/>
                <v:fill/>
              </v:shape>
              <v:shape style="position:absolute;left:2250;top:2042;width:200;height:151" coordorigin="2250,2042" coordsize="200,151" path="m2437,2042l2409,2045,2397,2048,2451,2048,2449,2043,2437,2042e" filled="t" fillcolor="#50535C" stroked="f">
                <v:path arrowok="t"/>
                <v:fill/>
              </v:shape>
            </v:group>
            <v:group style="position:absolute;left:2683;top:2040;width:204;height:146" coordorigin="2683,2040" coordsize="204,146">
              <v:shape style="position:absolute;left:2683;top:2040;width:204;height:146" coordorigin="2683,2040" coordsize="204,146" path="m2819,2040l2817,2041,2813,2045,2784,2074,2770,2089,2754,2105,2739,2119,2725,2133,2716,2143,2707,2153,2693,2164,2690,2167,2683,2174,2683,2178,2688,2185,2691,2186,2701,2186,2709,2186,2724,2182,2743,2182,2747,2181,2748,2181,2761,2181,2763,2180,2768,2172,2769,2172,2777,2164,2785,2157,2795,2147,2820,2120,2837,2102,2851,2088,2866,2074,2882,2062,2887,2058,2887,2052,2881,2046,2880,2045,2828,2045,2819,2040e" filled="t" fillcolor="#50535C" stroked="f">
                <v:path arrowok="t"/>
                <v:fill/>
              </v:shape>
              <v:shape style="position:absolute;left:2683;top:2040;width:204;height:146" coordorigin="2683,2040" coordsize="204,146" path="m2709,2186l2701,2186,2707,2186,2709,2186e" filled="t" fillcolor="#50535C" stroked="f">
                <v:path arrowok="t"/>
                <v:fill/>
              </v:shape>
              <v:shape style="position:absolute;left:2683;top:2040;width:204;height:146" coordorigin="2683,2040" coordsize="204,146" path="m2743,2182l2724,2182,2736,2185,2743,2182e" filled="t" fillcolor="#50535C" stroked="f">
                <v:path arrowok="t"/>
                <v:fill/>
              </v:shape>
              <v:shape style="position:absolute;left:2683;top:2040;width:204;height:146" coordorigin="2683,2040" coordsize="204,146" path="m2761,2181l2748,2181,2757,2183,2761,2181e" filled="t" fillcolor="#50535C" stroked="f">
                <v:path arrowok="t"/>
                <v:fill/>
              </v:shape>
              <v:shape style="position:absolute;left:2683;top:2040;width:204;height:146" coordorigin="2683,2040" coordsize="204,146" path="m2876,2042l2864,2043,2853,2044,2835,2044,2828,2045,2880,2045,2878,2044,2878,2044,2853,2044,2878,2044,2876,2042e" filled="t" fillcolor="#50535C" stroked="f">
                <v:path arrowok="t"/>
                <v:fill/>
              </v:shape>
            </v:group>
            <v:group style="position:absolute;left:2109;top:2041;width:202;height:151" coordorigin="2109,2041" coordsize="202,151">
              <v:shape style="position:absolute;left:2109;top:2041;width:202;height:151" coordorigin="2109,2041" coordsize="202,151" path="m2243,2041l2243,2041,2233,2050,2231,2053,2227,2058,2173,2115,2161,2128,2142,2147,2111,2176,2110,2179,2109,2184,2110,2188,2116,2190,2119,2192,2123,2189,2125,2187,2127,2186,2168,2183,2175,2183,2180,2182,2192,2182,2196,2179,2203,2169,2207,2164,2234,2135,2248,2120,2264,2104,2277,2090,2291,2075,2307,2062,2308,2061,2309,2060,2310,2057,2311,2055,2310,2050,2260,2050,2255,2050,2243,2041e" filled="t" fillcolor="#50535C" stroked="f">
                <v:path arrowok="t"/>
                <v:fill/>
              </v:shape>
              <v:shape style="position:absolute;left:2109;top:2041;width:202;height:151" coordorigin="2109,2041" coordsize="202,151" path="m2175,2183l2168,2183,2168,2183,2175,2183e" filled="t" fillcolor="#50535C" stroked="f">
                <v:path arrowok="t"/>
                <v:fill/>
              </v:shape>
              <v:shape style="position:absolute;left:2109;top:2041;width:202;height:151" coordorigin="2109,2041" coordsize="202,151" path="m2304,2043l2287,2047,2276,2049,2260,2050,2310,2050,2309,2046,2304,2043e" filled="t" fillcolor="#50535C" stroked="f">
                <v:path arrowok="t"/>
                <v:fill/>
              </v:shape>
            </v:group>
            <v:group style="position:absolute;left:1537;top:2041;width:200;height:149" coordorigin="1537,2041" coordsize="200,149">
              <v:shape style="position:absolute;left:1537;top:2041;width:200;height:149" coordorigin="1537,2041" coordsize="200,149" path="m1666,2042l1663,2044,1659,2048,1658,2049,1613,2098,1601,2110,1584,2129,1550,2165,1543,2171,1537,2181,1544,2188,1553,2189,1572,2183,1582,2180,1620,2180,1624,2173,1626,2171,1673,2123,1702,2089,1716,2075,1730,2061,1736,2056,1736,2051,1732,2047,1680,2047,1666,2042e" filled="t" fillcolor="#50535C" stroked="f">
                <v:path arrowok="t"/>
                <v:fill/>
              </v:shape>
              <v:shape style="position:absolute;left:1537;top:2041;width:200;height:149" coordorigin="1537,2041" coordsize="200,149" path="m1617,2182l1602,2182,1613,2183,1617,2182e" filled="t" fillcolor="#50535C" stroked="f">
                <v:path arrowok="t"/>
                <v:fill/>
              </v:shape>
              <v:shape style="position:absolute;left:1537;top:2041;width:200;height:149" coordorigin="1537,2041" coordsize="200,149" path="m1620,2180l1582,2180,1597,2182,1617,2182,1619,2182,1620,2180e" filled="t" fillcolor="#50535C" stroked="f">
                <v:path arrowok="t"/>
                <v:fill/>
              </v:shape>
              <v:shape style="position:absolute;left:1537;top:2041;width:200;height:149" coordorigin="1537,2041" coordsize="200,149" path="m1724,2041l1705,2043,1680,2047,1732,2047,1727,2043,1724,2041e" filled="t" fillcolor="#50535C" stroked="f">
                <v:path arrowok="t"/>
                <v:fill/>
              </v:shape>
            </v:group>
            <v:group style="position:absolute;left:1682;top:2043;width:198;height:147" coordorigin="1682,2043" coordsize="198,147">
              <v:shape style="position:absolute;left:1682;top:2043;width:198;height:147" coordorigin="1682,2043" coordsize="198,147" path="m1812,2043l1811,2044,1801,2054,1783,2073,1769,2087,1755,2101,1746,2110,1737,2118,1726,2131,1724,2135,1714,2145,1686,2176,1684,2178,1682,2181,1682,2184,1685,2189,1692,2190,1698,2188,1699,2187,1707,2184,1730,2181,1759,2181,1760,2181,1764,2177,1789,2152,1807,2134,1819,2121,1849,2088,1862,2074,1877,2060,1880,2056,1880,2050,1874,2047,1832,2047,1822,2047,1812,2043e" filled="t" fillcolor="#50535C" stroked="f">
                <v:path arrowok="t"/>
                <v:fill/>
              </v:shape>
              <v:shape style="position:absolute;left:1682;top:2043;width:198;height:147" coordorigin="1682,2043" coordsize="198,147" path="m1759,2181l1730,2181,1749,2182,1755,2184,1759,2181e" filled="t" fillcolor="#50535C" stroked="f">
                <v:path arrowok="t"/>
                <v:fill/>
              </v:shape>
              <v:shape style="position:absolute;left:1682;top:2043;width:198;height:147" coordorigin="1682,2043" coordsize="198,147" path="m1850,2044l1832,2047,1874,2047,1872,2045,1870,2045,1857,2045,1850,2044e" filled="t" fillcolor="#50535C" stroked="f">
                <v:path arrowok="t"/>
                <v:fill/>
              </v:shape>
              <v:shape style="position:absolute;left:1682;top:2043;width:198;height:147" coordorigin="1682,2043" coordsize="198,147" path="m1868,2044l1857,2045,1870,2045,1868,2044e" filled="t" fillcolor="#50535C" stroked="f">
                <v:path arrowok="t"/>
                <v:fill/>
              </v:shape>
            </v:group>
            <v:group style="position:absolute;left:1828;top:2043;width:199;height:149" coordorigin="1828,2043" coordsize="199,149">
              <v:shape style="position:absolute;left:1828;top:2043;width:199;height:149" coordorigin="1828,2043" coordsize="199,149" path="m1956,2044l1952,2047,1948,2050,1927,2073,1882,2121,1867,2138,1837,2171,1834,2174,1829,2179,1828,2184,1832,2191,1840,2193,1848,2186,1864,2185,1870,2184,1881,2183,1898,2182,1907,2182,1908,2181,1913,2174,1917,2168,1927,2157,1955,2128,1961,2122,1966,2115,1979,2102,1986,2094,2003,2078,2011,2067,2022,2060,2024,2059,2025,2056,2027,2055,2025,2049,2024,2049,1975,2049,1966,2049,1956,2044e" filled="t" fillcolor="#50535C" stroked="f">
                <v:path arrowok="t"/>
                <v:fill/>
              </v:shape>
              <v:shape style="position:absolute;left:1828;top:2043;width:199;height:149" coordorigin="1828,2043" coordsize="199,149" path="m1908,2181e" filled="t" fillcolor="#50535C" stroked="f">
                <v:path arrowok="t"/>
                <v:fill/>
              </v:shape>
              <v:shape style="position:absolute;left:1828;top:2043;width:199;height:149" coordorigin="1828,2043" coordsize="199,149" path="m1988,2046l1975,2049,2024,2049,2023,2048,2006,2048,2001,2046,1992,2046,1988,2046e" filled="t" fillcolor="#50535C" stroked="f">
                <v:path arrowok="t"/>
                <v:fill/>
              </v:shape>
              <v:shape style="position:absolute;left:1828;top:2043;width:199;height:149" coordorigin="1828,2043" coordsize="199,149" path="m2012,2043l2006,2048,2023,2048,2022,2046,2015,2044,2012,2043e" filled="t" fillcolor="#50535C" stroked="f">
                <v:path arrowok="t"/>
                <v:fill/>
              </v:shape>
              <v:shape style="position:absolute;left:1828;top:2043;width:199;height:149" coordorigin="1828,2043" coordsize="199,149" path="m2001,2046l1992,2046,2001,2046,2001,2046e" filled="t" fillcolor="#50535C" stroked="f">
                <v:path arrowok="t"/>
                <v:fill/>
              </v:shape>
            </v:group>
            <v:group style="position:absolute;left:2825;top:2043;width:194;height:144" coordorigin="2825,2043" coordsize="194,144">
              <v:shape style="position:absolute;left:2825;top:2043;width:194;height:144" coordorigin="2825,2043" coordsize="194,144" path="m2898,2185l2883,2185,2894,2188,2896,2186,2898,2185e" filled="t" fillcolor="#50535C" stroked="f">
                <v:path arrowok="t"/>
                <v:fill/>
              </v:shape>
              <v:shape style="position:absolute;left:2825;top:2043;width:194;height:144" coordorigin="2825,2043" coordsize="194,144" path="m2871,2186l2845,2186,2848,2187,2854,2187,2858,2187,2871,2186e" filled="t" fillcolor="#50535C" stroked="f">
                <v:path arrowok="t"/>
                <v:fill/>
              </v:shape>
              <v:shape style="position:absolute;left:2825;top:2043;width:194;height:144" coordorigin="2825,2043" coordsize="194,144" path="m2955,2043l2952,2045,2943,2055,2937,2061,2885,2117,2838,2163,2827,2173,2826,2174,2825,2176,2829,2183,2834,2187,2845,2186,2871,2186,2883,2185,2898,2185,2906,2175,2954,2127,2963,2117,2976,2102,2990,2088,3005,2074,3021,2061,3020,2049,3019,2047,2989,2047,2985,2046,2966,2046,2963,2046,2955,2043e" filled="t" fillcolor="#50535C" stroked="f">
                <v:path arrowok="t"/>
                <v:fill/>
              </v:shape>
              <v:shape style="position:absolute;left:2825;top:2043;width:194;height:144" coordorigin="2825,2043" coordsize="194,144" path="m3001,2044l2989,2047,3019,2047,3017,2045,3004,2044,3001,2044e" filled="t" fillcolor="#50535C" stroked="f">
                <v:path arrowok="t"/>
                <v:fill/>
              </v:shape>
              <v:shape style="position:absolute;left:2825;top:2043;width:194;height:144" coordorigin="2825,2043" coordsize="194,144" path="m2979,2045l2966,2046,2985,2046,2979,2045e" filled="t" fillcolor="#50535C" stroked="f">
                <v:path arrowok="t"/>
                <v:fill/>
              </v:shape>
            </v:group>
            <v:group style="position:absolute;left:1390;top:2045;width:190;height:146" coordorigin="1390,2045" coordsize="190,146">
              <v:shape style="position:absolute;left:1390;top:2045;width:190;height:146" coordorigin="1390,2045" coordsize="190,146" path="m1516,2048l1513,2049,1411,2157,1403,2165,1395,2174,1394,2174,1390,2179,1392,2185,1401,2190,1405,2191,1419,2189,1429,2187,1446,2185,1452,2184,1469,2184,1474,2178,1477,2172,1486,2163,1499,2150,1513,2133,1525,2121,1542,2102,1554,2087,1580,2055,1578,2053,1578,2052,1532,2052,1516,2048e" filled="t" fillcolor="#50535C" stroked="f">
                <v:path arrowok="t"/>
                <v:fill/>
              </v:shape>
              <v:shape style="position:absolute;left:1390;top:2045;width:190;height:146" coordorigin="1390,2045" coordsize="190,146" path="m1469,2184l1452,2184,1463,2189,1467,2187,1469,2184e" filled="t" fillcolor="#50535C" stroked="f">
                <v:path arrowok="t"/>
                <v:fill/>
              </v:shape>
              <v:shape style="position:absolute;left:1390;top:2045;width:190;height:146" coordorigin="1390,2045" coordsize="190,146" path="m1563,2045l1544,2050,1532,2052,1578,2052,1577,2049,1569,2047,1563,2045e" filled="t" fillcolor="#50535C" stroked="f">
                <v:path arrowok="t"/>
                <v:fill/>
              </v:shape>
            </v:group>
            <v:group style="position:absolute;left:963;top:2048;width:196;height:143" coordorigin="963,2048" coordsize="196,143">
              <v:shape style="position:absolute;left:963;top:2048;width:196;height:143" coordorigin="963,2048" coordsize="196,143" path="m1094,2048l1091,2051,1089,2053,1031,2111,1003,2140,989,2154,982,2161,976,2170,963,2179,964,2185,976,2190,983,2191,993,2188,996,2187,1007,2185,1014,2182,1040,2182,1043,2180,1044,2178,1063,2155,1078,2138,1091,2126,1109,2108,1159,2056,1156,2054,1155,2053,1135,2053,1129,2051,1113,2050,1104,2049,1094,2048e" filled="t" fillcolor="#50535C" stroked="f">
                <v:path arrowok="t"/>
                <v:fill/>
              </v:shape>
              <v:shape style="position:absolute;left:963;top:2048;width:196;height:143" coordorigin="963,2048" coordsize="196,143" path="m1040,2182l1014,2182,1030,2190,1035,2186,1040,2182e" filled="t" fillcolor="#50535C" stroked="f">
                <v:path arrowok="t"/>
                <v:fill/>
              </v:shape>
              <v:shape style="position:absolute;left:963;top:2048;width:196;height:143" coordorigin="963,2048" coordsize="196,143" path="m1146,2050l1135,2053,1155,2053,1155,2052,1149,2051,1146,2050e" filled="t" fillcolor="#50535C" stroked="f">
                <v:path arrowok="t"/>
                <v:fill/>
              </v:shape>
            </v:group>
            <v:group style="position:absolute;left:5986;top:2042;width:208;height:154" coordorigin="5986,2042" coordsize="208,154">
              <v:shape style="position:absolute;left:5986;top:2042;width:208;height:154" coordorigin="5986,2042" coordsize="208,154" path="m6124,2042l6121,2045,6118,2047,6111,2056,6100,2068,6086,2082,6067,2100,6038,2128,6032,2133,6028,2140,6014,2154,6000,2169,5986,2183,5986,2186,5990,2195,5994,2196,6003,2191,6005,2190,6014,2189,6022,2189,6039,2187,6075,2187,6080,2181,6084,2178,6092,2169,6132,2124,6146,2109,6159,2094,6172,2079,6187,2065,6194,2059,6193,2056,6188,2050,6134,2050,6130,2049,6127,2044,6125,2043,6124,2042e" filled="t" fillcolor="#50535C" stroked="f">
                <v:path arrowok="t"/>
                <v:fill/>
              </v:shape>
              <v:shape style="position:absolute;left:5986;top:2042;width:208;height:154" coordorigin="5986,2042" coordsize="208,154" path="m6075,2187l6039,2187,6051,2187,6068,2190,6073,2189,6075,2187e" filled="t" fillcolor="#50535C" stroked="f">
                <v:path arrowok="t"/>
                <v:fill/>
              </v:shape>
              <v:shape style="position:absolute;left:5986;top:2042;width:208;height:154" coordorigin="5986,2042" coordsize="208,154" path="m6022,2189l6014,2189,6020,2189,6022,2189e" filled="t" fillcolor="#50535C" stroked="f">
                <v:path arrowok="t"/>
                <v:fill/>
              </v:shape>
              <v:shape style="position:absolute;left:5986;top:2042;width:208;height:154" coordorigin="5986,2042" coordsize="208,154" path="m6162,2046l6150,2047,6144,2049,6134,2050,6188,2050,6188,2049,6168,2049,6162,2046e" filled="t" fillcolor="#50535C" stroked="f">
                <v:path arrowok="t"/>
                <v:fill/>
              </v:shape>
              <v:shape style="position:absolute;left:5986;top:2042;width:208;height:154" coordorigin="5986,2042" coordsize="208,154" path="m6178,2046l6168,2049,6188,2049,6185,2047,6182,2047,6178,2046e" filled="t" fillcolor="#50535C" stroked="f">
                <v:path arrowok="t"/>
                <v:fill/>
              </v:shape>
              <v:shape style="position:absolute;left:5986;top:2042;width:208;height:154" coordorigin="5986,2042" coordsize="208,154" path="m6185,2047l6182,2047,6185,2047e" filled="t" fillcolor="#50535C" stroked="f">
                <v:path arrowok="t"/>
                <v:fill/>
              </v:shape>
            </v:group>
            <v:group style="position:absolute;left:6413;top:2040;width:210;height:152" coordorigin="6413,2040" coordsize="210,152">
              <v:shape style="position:absolute;left:6413;top:2040;width:210;height:152" coordorigin="6413,2040" coordsize="210,152" path="m6552,2040l6549,2041,6527,2063,6510,2082,6497,2096,6483,2111,6468,2127,6453,2141,6439,2155,6424,2169,6422,2171,6419,2173,6413,2178,6413,2181,6417,2189,6422,2192,6432,2189,6457,2189,6463,2187,6468,2187,6490,2187,6490,2186,6501,2176,6514,2161,6529,2148,6531,2147,6533,2145,6543,2134,6550,2125,6560,2116,6574,2102,6620,2058,6621,2056,6623,2054,6621,2046,6567,2046,6562,2046,6552,2040e" filled="t" fillcolor="#50535C" stroked="f">
                <v:path arrowok="t"/>
                <v:fill/>
              </v:shape>
              <v:shape style="position:absolute;left:6413;top:2040;width:210;height:152" coordorigin="6413,2040" coordsize="210,152" path="m6457,2189l6432,2189,6436,2190,6447,2191,6452,2191,6457,2189e" filled="t" fillcolor="#50535C" stroked="f">
                <v:path arrowok="t"/>
                <v:fill/>
              </v:shape>
              <v:shape style="position:absolute;left:6413;top:2040;width:210;height:152" coordorigin="6413,2040" coordsize="210,152" path="m6490,2187l6468,2187,6478,2187,6481,2189,6486,2190,6488,2188,6490,2187e" filled="t" fillcolor="#50535C" stroked="f">
                <v:path arrowok="t"/>
                <v:fill/>
              </v:shape>
              <v:shape style="position:absolute;left:6413;top:2040;width:210;height:152" coordorigin="6413,2040" coordsize="210,152" path="m6575,2044l6574,2044,6567,2046,6621,2046,6621,2046,6587,2046,6575,2044e" filled="t" fillcolor="#50535C" stroked="f">
                <v:path arrowok="t"/>
                <v:fill/>
              </v:shape>
              <v:shape style="position:absolute;left:6413;top:2040;width:210;height:152" coordorigin="6413,2040" coordsize="210,152" path="m6619,2042l6598,2043,6587,2046,6621,2046,6620,2042,6619,2042e" filled="t" fillcolor="#50535C" stroked="f">
                <v:path arrowok="t"/>
                <v:fill/>
              </v:shape>
            </v:group>
            <v:group style="position:absolute;left:6559;top:2039;width:211;height:150" coordorigin="6559,2039" coordsize="211,150">
              <v:shape style="position:absolute;left:6559;top:2039;width:211;height:150" coordorigin="6559,2039" coordsize="211,150" path="m6700,2039l6691,2047,6682,2055,6667,2072,6626,2113,6611,2127,6604,2135,6597,2142,6585,2149,6583,2152,6573,2162,6566,2168,6564,2171,6559,2178,6560,2182,6565,2187,6569,2188,6576,2184,6579,2184,6623,2183,6639,2183,6652,2170,6683,2140,6684,2138,6689,2134,6702,2123,6715,2109,6747,2077,6761,2063,6767,2058,6770,2052,6764,2044,6723,2044,6716,2044,6709,2044,6700,2039e" filled="t" fillcolor="#50535C" stroked="f">
                <v:path arrowok="t"/>
                <v:fill/>
              </v:shape>
              <v:shape style="position:absolute;left:6559;top:2039;width:211;height:150" coordorigin="6559,2039" coordsize="211,150" path="m6639,2183l6623,2183,6625,2183,6633,2187,6638,2183,6639,2183e" filled="t" fillcolor="#50535C" stroked="f">
                <v:path arrowok="t"/>
                <v:fill/>
              </v:shape>
              <v:shape style="position:absolute;left:6559;top:2039;width:211;height:150" coordorigin="6559,2039" coordsize="211,150" path="m6752,2040l6740,2044,6723,2044,6764,2044,6758,2041,6752,2040e" filled="t" fillcolor="#50535C" stroked="f">
                <v:path arrowok="t"/>
                <v:fill/>
              </v:shape>
            </v:group>
            <v:group style="position:absolute;left:6274;top:2042;width:200;height:151" coordorigin="6274,2042" coordsize="200,151">
              <v:shape style="position:absolute;left:6274;top:2042;width:200;height:151" coordorigin="6274,2042" coordsize="200,151" path="m6325,2191l6305,2191,6315,2192,6320,2192,6325,2191e" filled="t" fillcolor="#50535C" stroked="f">
                <v:path arrowok="t"/>
                <v:fill/>
              </v:shape>
              <v:shape style="position:absolute;left:6274;top:2042;width:200;height:151" coordorigin="6274,2042" coordsize="200,151" path="m6304,2191l6290,2191,6299,2191,6304,2191e" filled="t" fillcolor="#50535C" stroked="f">
                <v:path arrowok="t"/>
                <v:fill/>
              </v:shape>
              <v:shape style="position:absolute;left:6274;top:2042;width:200;height:151" coordorigin="6274,2042" coordsize="200,151" path="m6412,2042l6404,2044,6400,2047,6392,2057,6387,2063,6381,2069,6355,2096,6341,2110,6327,2125,6313,2143,6299,2157,6284,2171,6282,2173,6280,2174,6274,2182,6276,2189,6276,2189,6287,2191,6290,2191,6304,2191,6305,2191,6325,2191,6331,2189,6338,2188,6352,2188,6353,2187,6355,2185,6357,2175,6373,2159,6418,2114,6451,2077,6459,2069,6468,2062,6469,2061,6476,2053,6474,2048,6420,2048,6419,2048,6416,2048,6412,2042e" filled="t" fillcolor="#50535C" stroked="f">
                <v:path arrowok="t"/>
                <v:fill/>
              </v:shape>
              <v:shape style="position:absolute;left:6274;top:2042;width:200;height:151" coordorigin="6274,2042" coordsize="200,151" path="m6352,2188l6338,2188,6347,2189,6349,2189,6352,2188e" filled="t" fillcolor="#50535C" stroked="f">
                <v:path arrowok="t"/>
                <v:fill/>
              </v:shape>
              <v:shape style="position:absolute;left:6274;top:2042;width:200;height:151" coordorigin="6274,2042" coordsize="200,151" path="m6460,2042l6432,2045,6420,2048,6474,2048,6473,2043,6460,2042e" filled="t" fillcolor="#50535C" stroked="f">
                <v:path arrowok="t"/>
                <v:fill/>
              </v:shape>
            </v:group>
            <v:group style="position:absolute;left:6706;top:2040;width:204;height:146" coordorigin="6706,2040" coordsize="204,146">
              <v:shape style="position:absolute;left:6706;top:2040;width:204;height:146" coordorigin="6706,2040" coordsize="204,146" path="m6843,2040l6840,2041,6836,2045,6808,2074,6793,2089,6777,2105,6763,2119,6748,2133,6739,2143,6731,2153,6716,2164,6713,2167,6706,2174,6706,2178,6711,2185,6714,2186,6724,2186,6732,2186,6747,2182,6767,2182,6770,2181,6771,2181,6784,2181,6786,2180,6791,2172,6792,2172,6800,2164,6808,2157,6819,2147,6843,2120,6861,2102,6875,2088,6889,2074,6905,2062,6910,2058,6911,2052,6904,2046,6903,2045,6851,2045,6843,2040e" filled="t" fillcolor="#50535C" stroked="f">
                <v:path arrowok="t"/>
                <v:fill/>
              </v:shape>
              <v:shape style="position:absolute;left:6706;top:2040;width:204;height:146" coordorigin="6706,2040" coordsize="204,146" path="m6732,2186l6724,2186,6730,2186,6732,2186e" filled="t" fillcolor="#50535C" stroked="f">
                <v:path arrowok="t"/>
                <v:fill/>
              </v:shape>
              <v:shape style="position:absolute;left:6706;top:2040;width:204;height:146" coordorigin="6706,2040" coordsize="204,146" path="m6767,2182l6747,2182,6759,2185,6767,2182e" filled="t" fillcolor="#50535C" stroked="f">
                <v:path arrowok="t"/>
                <v:fill/>
              </v:shape>
              <v:shape style="position:absolute;left:6706;top:2040;width:204;height:146" coordorigin="6706,2040" coordsize="204,146" path="m6784,2181l6771,2181,6780,2183,6784,2181e" filled="t" fillcolor="#50535C" stroked="f">
                <v:path arrowok="t"/>
                <v:fill/>
              </v:shape>
              <v:shape style="position:absolute;left:6706;top:2040;width:204;height:146" coordorigin="6706,2040" coordsize="204,146" path="m6899,2042l6887,2043,6876,2044,6858,2044,6851,2045,6903,2045,6902,2044,6901,2044,6876,2044,6901,2044,6899,2042e" filled="t" fillcolor="#50535C" stroked="f">
                <v:path arrowok="t"/>
                <v:fill/>
              </v:shape>
            </v:group>
            <v:group style="position:absolute;left:6132;top:2041;width:202;height:151" coordorigin="6132,2041" coordsize="202,151">
              <v:shape style="position:absolute;left:6132;top:2041;width:202;height:151" coordorigin="6132,2041" coordsize="202,151" path="m6266,2041l6266,2041,6256,2050,6254,2053,6250,2058,6197,2115,6185,2128,6166,2147,6135,2176,6133,2179,6132,2184,6133,2188,6139,2190,6143,2192,6146,2189,6148,2187,6150,2186,6191,2183,6198,2183,6203,2182,6215,2182,6219,2179,6226,2169,6230,2164,6257,2135,6271,2120,6287,2104,6301,2090,6315,2075,6330,2062,6331,2061,6332,2060,6334,2057,6334,2055,6333,2050,6283,2050,6278,2050,6266,2041e" filled="t" fillcolor="#50535C" stroked="f">
                <v:path arrowok="t"/>
                <v:fill/>
              </v:shape>
              <v:shape style="position:absolute;left:6132;top:2041;width:202;height:151" coordorigin="6132,2041" coordsize="202,151" path="m6198,2183l6191,2183,6191,2183,6198,2183e" filled="t" fillcolor="#50535C" stroked="f">
                <v:path arrowok="t"/>
                <v:fill/>
              </v:shape>
              <v:shape style="position:absolute;left:6132;top:2041;width:202;height:151" coordorigin="6132,2041" coordsize="202,151" path="m6327,2043l6310,2047,6299,2049,6283,2050,6333,2050,6332,2046,6327,2043e" filled="t" fillcolor="#50535C" stroked="f">
                <v:path arrowok="t"/>
                <v:fill/>
              </v:shape>
            </v:group>
            <v:group style="position:absolute;left:5560;top:2041;width:200;height:149" coordorigin="5560,2041" coordsize="200,149">
              <v:shape style="position:absolute;left:5560;top:2041;width:200;height:149" coordorigin="5560,2041" coordsize="200,149" path="m5690,2042l5686,2044,5682,2048,5681,2049,5637,2098,5625,2110,5607,2129,5573,2165,5566,2171,5560,2181,5568,2188,5576,2189,5595,2183,5605,2180,5643,2180,5647,2173,5649,2171,5696,2123,5725,2089,5739,2075,5754,2061,5760,2056,5759,2051,5755,2047,5703,2047,5690,2042e" filled="t" fillcolor="#50535C" stroked="f">
                <v:path arrowok="t"/>
                <v:fill/>
              </v:shape>
              <v:shape style="position:absolute;left:5560;top:2041;width:200;height:149" coordorigin="5560,2041" coordsize="200,149" path="m5640,2182l5625,2182,5636,2183,5640,2182e" filled="t" fillcolor="#50535C" stroked="f">
                <v:path arrowok="t"/>
                <v:fill/>
              </v:shape>
              <v:shape style="position:absolute;left:5560;top:2041;width:200;height:149" coordorigin="5560,2041" coordsize="200,149" path="m5643,2180l5605,2180,5621,2182,5640,2182,5642,2182,5643,2180e" filled="t" fillcolor="#50535C" stroked="f">
                <v:path arrowok="t"/>
                <v:fill/>
              </v:shape>
              <v:shape style="position:absolute;left:5560;top:2041;width:200;height:149" coordorigin="5560,2041" coordsize="200,149" path="m5747,2041l5729,2043,5703,2047,5755,2047,5751,2043,5747,2041e" filled="t" fillcolor="#50535C" stroked="f">
                <v:path arrowok="t"/>
                <v:fill/>
              </v:shape>
            </v:group>
            <v:group style="position:absolute;left:5706;top:2043;width:198;height:147" coordorigin="5706,2043" coordsize="198,147">
              <v:shape style="position:absolute;left:5706;top:2043;width:198;height:147" coordorigin="5706,2043" coordsize="198,147" path="m5836,2043l5835,2044,5824,2054,5806,2073,5793,2087,5779,2101,5769,2110,5760,2118,5749,2131,5747,2135,5738,2145,5709,2176,5707,2178,5706,2181,5706,2184,5709,2189,5716,2190,5721,2188,5722,2187,5730,2184,5753,2181,5783,2181,5783,2181,5787,2177,5812,2152,5830,2134,5842,2121,5872,2088,5885,2074,5900,2060,5904,2056,5903,2050,5898,2047,5856,2047,5846,2047,5836,2043e" filled="t" fillcolor="#50535C" stroked="f">
                <v:path arrowok="t"/>
                <v:fill/>
              </v:shape>
              <v:shape style="position:absolute;left:5706;top:2043;width:198;height:147" coordorigin="5706,2043" coordsize="198,147" path="m5783,2181l5753,2181,5772,2182,5779,2184,5783,2181e" filled="t" fillcolor="#50535C" stroked="f">
                <v:path arrowok="t"/>
                <v:fill/>
              </v:shape>
              <v:shape style="position:absolute;left:5706;top:2043;width:198;height:147" coordorigin="5706,2043" coordsize="198,147" path="m5873,2044l5856,2047,5898,2047,5895,2045,5894,2045,5880,2045,5873,2044e" filled="t" fillcolor="#50535C" stroked="f">
                <v:path arrowok="t"/>
                <v:fill/>
              </v:shape>
              <v:shape style="position:absolute;left:5706;top:2043;width:198;height:147" coordorigin="5706,2043" coordsize="198,147" path="m5891,2044l5880,2045,5894,2045,5891,2044e" filled="t" fillcolor="#50535C" stroked="f">
                <v:path arrowok="t"/>
                <v:fill/>
              </v:shape>
            </v:group>
            <v:group style="position:absolute;left:5851;top:2043;width:199;height:149" coordorigin="5851,2043" coordsize="199,149">
              <v:shape style="position:absolute;left:5851;top:2043;width:199;height:149" coordorigin="5851,2043" coordsize="199,149" path="m5979,2044l5975,2047,5971,2050,5950,2073,5905,2121,5890,2138,5861,2171,5857,2174,5852,2179,5851,2184,5856,2191,5863,2193,5871,2186,5887,2185,5894,2184,5904,2183,5921,2182,5930,2182,5931,2181,5937,2174,5940,2168,5951,2157,5978,2128,5984,2122,5989,2115,6002,2102,6009,2094,6026,2078,6034,2067,6045,2060,6047,2059,6048,2056,6050,2055,6048,2049,6048,2049,5998,2049,5989,2049,5979,2044e" filled="t" fillcolor="#50535C" stroked="f">
                <v:path arrowok="t"/>
                <v:fill/>
              </v:shape>
              <v:shape style="position:absolute;left:5851;top:2043;width:199;height:149" coordorigin="5851,2043" coordsize="199,149" path="m5932,2181e" filled="t" fillcolor="#50535C" stroked="f">
                <v:path arrowok="t"/>
                <v:fill/>
              </v:shape>
              <v:shape style="position:absolute;left:5851;top:2043;width:199;height:149" coordorigin="5851,2043" coordsize="199,149" path="m6011,2046l5998,2049,6048,2049,6047,2048,6029,2048,6025,2046,6015,2046,6011,2046e" filled="t" fillcolor="#50535C" stroked="f">
                <v:path arrowok="t"/>
                <v:fill/>
              </v:shape>
              <v:shape style="position:absolute;left:5851;top:2043;width:199;height:149" coordorigin="5851,2043" coordsize="199,149" path="m6035,2043l6029,2048,6047,2048,6045,2046,6038,2044,6035,2043e" filled="t" fillcolor="#50535C" stroked="f">
                <v:path arrowok="t"/>
                <v:fill/>
              </v:shape>
              <v:shape style="position:absolute;left:5851;top:2043;width:199;height:149" coordorigin="5851,2043" coordsize="199,149" path="m6024,2046l6015,2046,6025,2046,6024,2046e" filled="t" fillcolor="#50535C" stroked="f">
                <v:path arrowok="t"/>
                <v:fill/>
              </v:shape>
            </v:group>
            <v:group style="position:absolute;left:6848;top:2043;width:194;height:144" coordorigin="6848,2043" coordsize="194,144">
              <v:shape style="position:absolute;left:6848;top:2043;width:194;height:144" coordorigin="6848,2043" coordsize="194,144" path="m6921,2185l6906,2185,6917,2188,6919,2186,6921,2185e" filled="t" fillcolor="#50535C" stroked="f">
                <v:path arrowok="t"/>
                <v:fill/>
              </v:shape>
              <v:shape style="position:absolute;left:6848;top:2043;width:194;height:144" coordorigin="6848,2043" coordsize="194,144" path="m6895,2186l6868,2186,6871,2187,6878,2187,6881,2187,6895,2186e" filled="t" fillcolor="#50535C" stroked="f">
                <v:path arrowok="t"/>
                <v:fill/>
              </v:shape>
              <v:shape style="position:absolute;left:6848;top:2043;width:194;height:144" coordorigin="6848,2043" coordsize="194,144" path="m6978,2043l6975,2045,6966,2055,6960,2061,6908,2117,6861,2163,6850,2173,6849,2174,6848,2176,6852,2183,6857,2187,6868,2186,6895,2186,6906,2185,6921,2185,6930,2175,6977,2127,6986,2117,6999,2102,7014,2088,7028,2074,7044,2061,7044,2049,7042,2047,7013,2047,7008,2046,6990,2046,6986,2046,6978,2043e" filled="t" fillcolor="#50535C" stroked="f">
                <v:path arrowok="t"/>
                <v:fill/>
              </v:shape>
              <v:shape style="position:absolute;left:6848;top:2043;width:194;height:144" coordorigin="6848,2043" coordsize="194,144" path="m7025,2044l7013,2047,7042,2047,7040,2045,7027,2044,7025,2044e" filled="t" fillcolor="#50535C" stroked="f">
                <v:path arrowok="t"/>
                <v:fill/>
              </v:shape>
              <v:shape style="position:absolute;left:6848;top:2043;width:194;height:144" coordorigin="6848,2043" coordsize="194,144" path="m7003,2045l6990,2046,7008,2046,7003,2045e" filled="t" fillcolor="#50535C" stroked="f">
                <v:path arrowok="t"/>
                <v:fill/>
              </v:shape>
            </v:group>
            <v:group style="position:absolute;left:5121;top:2047;width:206;height:144" coordorigin="5121,2047" coordsize="206,144">
              <v:shape style="position:absolute;left:5121;top:2047;width:206;height:144" coordorigin="5121,2047" coordsize="206,144" path="m5254,2047l5250,2050,5245,2053,5237,2063,5231,2069,5202,2098,5189,2113,5182,2122,5175,2131,5163,2139,5161,2142,5156,2147,5153,2151,5142,2163,5133,2171,5121,2184,5123,2189,5135,2191,5141,2191,5155,2190,5163,2188,5179,2185,5187,2185,5217,2185,5222,2179,5225,2175,5231,2167,5242,2154,5259,2136,5272,2121,5315,2071,5319,2067,5328,2058,5327,2053,5270,2053,5263,2052,5260,2049,5257,2048,5256,2048,5254,2047e" filled="t" fillcolor="#50535C" stroked="f">
                <v:path arrowok="t"/>
                <v:fill/>
              </v:shape>
              <v:shape style="position:absolute;left:5121;top:2047;width:206;height:144" coordorigin="5121,2047" coordsize="206,144" path="m5217,2185l5187,2185,5201,2189,5206,2189,5214,2187,5216,2185,5217,2185e" filled="t" fillcolor="#50535C" stroked="f">
                <v:path arrowok="t"/>
                <v:fill/>
              </v:shape>
              <v:shape style="position:absolute;left:5121;top:2047;width:206;height:144" coordorigin="5121,2047" coordsize="206,144" path="m5312,2048l5304,2050,5300,2051,5285,2052,5275,2052,5270,2053,5327,2053,5327,2052,5316,2049,5312,2048e" filled="t" fillcolor="#50535C" stroked="f">
                <v:path arrowok="t"/>
                <v:fill/>
              </v:shape>
              <v:shape style="position:absolute;left:5121;top:2047;width:206;height:144" coordorigin="5121,2047" coordsize="206,144" path="m5257,2047l5256,2048,5257,2048e" filled="t" fillcolor="#50535C" stroked="f">
                <v:path arrowok="t"/>
                <v:fill/>
              </v:shape>
            </v:group>
            <v:group style="position:absolute;left:5272;top:2044;width:203;height:153" coordorigin="5272,2044" coordsize="203,153">
              <v:shape style="position:absolute;left:5272;top:2044;width:203;height:153" coordorigin="5272,2044" coordsize="203,153" path="m5405,2045l5401,2047,5393,2055,5379,2068,5348,2097,5346,2099,5314,2136,5300,2152,5287,2168,5274,2183,5272,2185,5272,2188,5274,2196,5278,2198,5285,2196,5287,2196,5289,2195,5309,2192,5329,2191,5332,2191,5347,2191,5352,2185,5354,2182,5363,2172,5369,2166,5382,2153,5387,2145,5395,2138,5409,2124,5422,2108,5434,2093,5447,2077,5453,2071,5460,2065,5474,2055,5473,2049,5469,2047,5446,2047,5446,2047,5428,2047,5422,2047,5416,2047,5405,2045e" filled="t" fillcolor="#50535C" stroked="f">
                <v:path arrowok="t"/>
                <v:fill/>
              </v:shape>
              <v:shape style="position:absolute;left:5272;top:2044;width:203;height:153" coordorigin="5272,2044" coordsize="203,153" path="m5347,2191l5332,2191,5334,2192,5345,2194,5345,2194,5347,2191e" filled="t" fillcolor="#50535C" stroked="f">
                <v:path arrowok="t"/>
                <v:fill/>
              </v:shape>
              <v:shape style="position:absolute;left:5272;top:2044;width:203;height:153" coordorigin="5272,2044" coordsize="203,153" path="m5460,2044l5452,2047,5446,2047,5469,2047,5463,2045,5460,2044e" filled="t" fillcolor="#50535C" stroked="f">
                <v:path arrowok="t"/>
                <v:fill/>
              </v:shape>
              <v:shape style="position:absolute;left:5272;top:2044;width:203;height:153" coordorigin="5272,2044" coordsize="203,153" path="m5436,2046l5432,2046,5428,2046,5428,2047,5446,2047,5436,2046e" filled="t" fillcolor="#50535C" stroked="f">
                <v:path arrowok="t"/>
                <v:fill/>
              </v:shape>
            </v:group>
            <v:group style="position:absolute;left:5414;top:2045;width:190;height:146" coordorigin="5414,2045" coordsize="190,146">
              <v:shape style="position:absolute;left:5414;top:2045;width:190;height:146" coordorigin="5414,2045" coordsize="190,146" path="m5539,2048l5536,2049,5434,2157,5426,2165,5418,2174,5418,2174,5414,2179,5415,2185,5424,2190,5428,2191,5442,2189,5453,2187,5469,2185,5475,2184,5492,2184,5497,2178,5500,2172,5509,2163,5522,2150,5536,2133,5548,2121,5565,2102,5578,2087,5603,2055,5602,2053,5601,2052,5555,2052,5539,2048e" filled="t" fillcolor="#50535C" stroked="f">
                <v:path arrowok="t"/>
                <v:fill/>
              </v:shape>
              <v:shape style="position:absolute;left:5414;top:2045;width:190;height:146" coordorigin="5414,2045" coordsize="190,146" path="m5492,2184l5475,2184,5486,2189,5490,2187,5492,2184e" filled="t" fillcolor="#50535C" stroked="f">
                <v:path arrowok="t"/>
                <v:fill/>
              </v:shape>
              <v:shape style="position:absolute;left:5414;top:2045;width:190;height:146" coordorigin="5414,2045" coordsize="190,146" path="m5587,2045l5568,2050,5555,2052,5601,2052,5600,2049,5592,2047,5587,2045e" filled="t" fillcolor="#50535C" stroked="f">
                <v:path arrowok="t"/>
                <v:fill/>
              </v:shape>
            </v:group>
            <v:group style="position:absolute;left:4986;top:2048;width:196;height:143" coordorigin="4986,2048" coordsize="196,143">
              <v:shape style="position:absolute;left:4986;top:2048;width:196;height:143" coordorigin="4986,2048" coordsize="196,143" path="m5117,2048l5115,2051,5112,2053,5054,2111,5027,2140,5013,2154,5005,2161,4999,2170,4986,2179,4987,2185,4999,2190,5006,2191,5016,2188,5020,2187,5030,2185,5038,2182,5064,2182,5066,2180,5067,2178,5087,2155,5102,2138,5114,2126,5132,2108,5182,2056,5180,2054,5179,2053,5159,2053,5152,2051,5136,2050,5127,2049,5117,2048e" filled="t" fillcolor="#50535C" stroked="f">
                <v:path arrowok="t"/>
                <v:fill/>
              </v:shape>
              <v:shape style="position:absolute;left:4986;top:2048;width:196;height:143" coordorigin="4986,2048" coordsize="196,143" path="m5064,2182l5038,2182,5053,2190,5059,2186,5064,2182e" filled="t" fillcolor="#50535C" stroked="f">
                <v:path arrowok="t"/>
                <v:fill/>
              </v:shape>
              <v:shape style="position:absolute;left:4986;top:2048;width:196;height:143" coordorigin="4986,2048" coordsize="196,143" path="m5169,2050l5159,2053,5179,2053,5178,2052,5173,2051,5169,2050e" filled="t" fillcolor="#50535C" stroked="f">
                <v:path arrowok="t"/>
                <v:fill/>
              </v:shape>
            </v:group>
            <v:group style="position:absolute;left:3981;top:2042;width:208;height:154" coordorigin="3981,2042" coordsize="208,154">
              <v:shape style="position:absolute;left:3981;top:2042;width:208;height:154" coordorigin="3981,2042" coordsize="208,154" path="m4118,2042l4115,2045,4113,2047,4105,2056,4094,2068,4080,2082,4061,2100,4033,2128,4027,2133,4022,2140,4008,2154,3994,2169,3981,2183,3981,2186,3985,2195,3988,2196,3998,2191,4000,2190,4008,2189,4016,2189,4034,2187,4070,2187,4074,2181,4078,2178,4087,2169,4127,2124,4140,2109,4153,2094,4167,2079,4182,2065,4189,2059,4188,2056,4183,2050,4128,2050,4125,2049,4121,2044,4120,2043,4118,2042e" filled="t" fillcolor="#50535C" stroked="f">
                <v:path arrowok="t"/>
                <v:fill/>
              </v:shape>
              <v:shape style="position:absolute;left:3981;top:2042;width:208;height:154" coordorigin="3981,2042" coordsize="208,154" path="m4070,2187l4034,2187,4046,2187,4063,2190,4068,2189,4070,2187e" filled="t" fillcolor="#50535C" stroked="f">
                <v:path arrowok="t"/>
                <v:fill/>
              </v:shape>
              <v:shape style="position:absolute;left:3981;top:2042;width:208;height:154" coordorigin="3981,2042" coordsize="208,154" path="m4016,2189l4008,2189,4015,2189,4016,2189e" filled="t" fillcolor="#50535C" stroked="f">
                <v:path arrowok="t"/>
                <v:fill/>
              </v:shape>
              <v:shape style="position:absolute;left:3981;top:2042;width:208;height:154" coordorigin="3981,2042" coordsize="208,154" path="m4157,2046l4144,2047,4138,2049,4128,2050,4183,2050,4182,2049,4162,2049,4157,2046e" filled="t" fillcolor="#50535C" stroked="f">
                <v:path arrowok="t"/>
                <v:fill/>
              </v:shape>
              <v:shape style="position:absolute;left:3981;top:2042;width:208;height:154" coordorigin="3981,2042" coordsize="208,154" path="m4172,2046l4162,2049,4182,2049,4180,2047,4176,2047,4172,2046e" filled="t" fillcolor="#50535C" stroked="f">
                <v:path arrowok="t"/>
                <v:fill/>
              </v:shape>
              <v:shape style="position:absolute;left:3981;top:2042;width:208;height:154" coordorigin="3981,2042" coordsize="208,154" path="m4180,2047l4176,2047,4180,2047e" filled="t" fillcolor="#50535C" stroked="f">
                <v:path arrowok="t"/>
                <v:fill/>
              </v:shape>
            </v:group>
            <v:group style="position:absolute;left:4407;top:2040;width:210;height:152" coordorigin="4407,2040" coordsize="210,152">
              <v:shape style="position:absolute;left:4407;top:2040;width:210;height:152" coordorigin="4407,2040" coordsize="210,152" path="m4547,2040l4543,2041,4522,2063,4504,2082,4492,2096,4478,2111,4462,2127,4448,2141,4433,2155,4419,2169,4416,2171,4413,2173,4408,2178,4407,2181,4412,2189,4416,2192,4426,2189,4452,2189,4457,2187,4463,2187,4484,2187,4485,2186,4495,2176,4509,2161,4524,2148,4526,2147,4527,2145,4537,2134,4545,2125,4554,2116,4569,2102,4614,2058,4616,2056,4617,2054,4615,2046,4561,2046,4556,2046,4547,2040e" filled="t" fillcolor="#50535C" stroked="f">
                <v:path arrowok="t"/>
                <v:fill/>
              </v:shape>
              <v:shape style="position:absolute;left:4407;top:2040;width:210;height:152" coordorigin="4407,2040" coordsize="210,152" path="m4452,2189l4426,2189,4431,2190,4441,2191,4446,2191,4452,2189e" filled="t" fillcolor="#50535C" stroked="f">
                <v:path arrowok="t"/>
                <v:fill/>
              </v:shape>
              <v:shape style="position:absolute;left:4407;top:2040;width:210;height:152" coordorigin="4407,2040" coordsize="210,152" path="m4484,2187l4463,2187,4472,2187,4476,2189,4480,2190,4482,2188,4484,2187e" filled="t" fillcolor="#50535C" stroked="f">
                <v:path arrowok="t"/>
                <v:fill/>
              </v:shape>
              <v:shape style="position:absolute;left:4407;top:2040;width:210;height:152" coordorigin="4407,2040" coordsize="210,152" path="m4570,2044l4568,2044,4561,2046,4615,2046,4615,2046,4582,2046,4570,2044e" filled="t" fillcolor="#50535C" stroked="f">
                <v:path arrowok="t"/>
                <v:fill/>
              </v:shape>
              <v:shape style="position:absolute;left:4407;top:2040;width:210;height:152" coordorigin="4407,2040" coordsize="210,152" path="m4613,2042l4592,2043,4582,2046,4615,2046,4614,2042,4613,2042e" filled="t" fillcolor="#50535C" stroked="f">
                <v:path arrowok="t"/>
                <v:fill/>
              </v:shape>
            </v:group>
            <v:group style="position:absolute;left:4554;top:2039;width:211;height:150" coordorigin="4554,2039" coordsize="211,150">
              <v:shape style="position:absolute;left:4554;top:2039;width:211;height:150" coordorigin="4554,2039" coordsize="211,150" path="m4694,2039l4685,2047,4677,2055,4662,2072,4620,2113,4606,2127,4598,2135,4591,2142,4580,2149,4578,2152,4567,2162,4561,2168,4558,2171,4554,2178,4554,2182,4559,2187,4563,2188,4570,2184,4573,2184,4617,2183,4634,2183,4647,2170,4677,2140,4679,2138,4684,2134,4696,2123,4710,2109,4742,2077,4756,2063,4762,2058,4765,2052,4759,2044,4718,2044,4710,2044,4703,2044,4694,2039e" filled="t" fillcolor="#50535C" stroked="f">
                <v:path arrowok="t"/>
                <v:fill/>
              </v:shape>
              <v:shape style="position:absolute;left:4554;top:2039;width:211;height:150" coordorigin="4554,2039" coordsize="211,150" path="m4634,2183l4617,2183,4619,2183,4628,2187,4633,2183,4634,2183e" filled="t" fillcolor="#50535C" stroked="f">
                <v:path arrowok="t"/>
                <v:fill/>
              </v:shape>
              <v:shape style="position:absolute;left:4554;top:2039;width:211;height:150" coordorigin="4554,2039" coordsize="211,150" path="m4746,2040l4735,2044,4718,2044,4759,2044,4752,2041,4746,2040e" filled="t" fillcolor="#50535C" stroked="f">
                <v:path arrowok="t"/>
                <v:fill/>
              </v:shape>
            </v:group>
            <v:group style="position:absolute;left:4268;top:2042;width:200;height:151" coordorigin="4268,2042" coordsize="200,151">
              <v:shape style="position:absolute;left:4268;top:2042;width:200;height:151" coordorigin="4268,2042" coordsize="200,151" path="m4320,2191l4300,2191,4310,2192,4314,2192,4320,2191e" filled="t" fillcolor="#50535C" stroked="f">
                <v:path arrowok="t"/>
                <v:fill/>
              </v:shape>
              <v:shape style="position:absolute;left:4268;top:2042;width:200;height:151" coordorigin="4268,2042" coordsize="200,151" path="m4299,2191l4285,2191,4294,2191,4299,2191e" filled="t" fillcolor="#50535C" stroked="f">
                <v:path arrowok="t"/>
                <v:fill/>
              </v:shape>
              <v:shape style="position:absolute;left:4268;top:2042;width:200;height:151" coordorigin="4268,2042" coordsize="200,151" path="m4406,2042l4399,2044,4395,2047,4387,2057,4382,2063,4375,2069,4349,2096,4336,2110,4322,2125,4307,2143,4293,2157,4279,2171,4277,2173,4274,2174,4268,2182,4271,2189,4271,2189,4281,2191,4285,2191,4299,2191,4300,2191,4320,2191,4326,2189,4332,2188,4346,2188,4347,2187,4350,2185,4352,2175,4368,2159,4413,2114,4446,2077,4453,2069,4463,2062,4464,2061,4470,2053,4469,2048,4415,2048,4413,2048,4410,2048,4406,2042e" filled="t" fillcolor="#50535C" stroked="f">
                <v:path arrowok="t"/>
                <v:fill/>
              </v:shape>
              <v:shape style="position:absolute;left:4268;top:2042;width:200;height:151" coordorigin="4268,2042" coordsize="200,151" path="m4346,2188l4332,2188,4341,2189,4343,2189,4346,2188e" filled="t" fillcolor="#50535C" stroked="f">
                <v:path arrowok="t"/>
                <v:fill/>
              </v:shape>
              <v:shape style="position:absolute;left:4268;top:2042;width:200;height:151" coordorigin="4268,2042" coordsize="200,151" path="m4454,2042l4427,2045,4415,2048,4469,2048,4467,2043,4454,2042e" filled="t" fillcolor="#50535C" stroked="f">
                <v:path arrowok="t"/>
                <v:fill/>
              </v:shape>
            </v:group>
            <v:group style="position:absolute;left:4701;top:2040;width:204;height:146" coordorigin="4701,2040" coordsize="204,146">
              <v:shape style="position:absolute;left:4701;top:2040;width:204;height:146" coordorigin="4701,2040" coordsize="204,146" path="m4837,2040l4835,2041,4831,2045,4802,2074,4788,2089,4772,2105,4757,2119,4743,2133,4734,2143,4725,2153,4711,2164,4708,2167,4701,2174,4701,2178,4706,2185,4709,2186,4718,2186,4726,2186,4742,2182,4761,2182,4765,2181,4766,2181,4779,2181,4781,2180,4786,2172,4787,2172,4795,2164,4803,2157,4813,2147,4838,2120,4855,2102,4869,2088,4884,2074,4900,2062,4905,2058,4905,2052,4898,2046,4897,2045,4846,2045,4837,2040e" filled="t" fillcolor="#50535C" stroked="f">
                <v:path arrowok="t"/>
                <v:fill/>
              </v:shape>
              <v:shape style="position:absolute;left:4701;top:2040;width:204;height:146" coordorigin="4701,2040" coordsize="204,146" path="m4726,2186l4718,2186,4725,2186,4726,2186e" filled="t" fillcolor="#50535C" stroked="f">
                <v:path arrowok="t"/>
                <v:fill/>
              </v:shape>
              <v:shape style="position:absolute;left:4701;top:2040;width:204;height:146" coordorigin="4701,2040" coordsize="204,146" path="m4761,2182l4742,2182,4754,2185,4761,2182e" filled="t" fillcolor="#50535C" stroked="f">
                <v:path arrowok="t"/>
                <v:fill/>
              </v:shape>
              <v:shape style="position:absolute;left:4701;top:2040;width:204;height:146" coordorigin="4701,2040" coordsize="204,146" path="m4779,2181l4766,2181,4774,2183,4779,2181e" filled="t" fillcolor="#50535C" stroked="f">
                <v:path arrowok="t"/>
                <v:fill/>
              </v:shape>
              <v:shape style="position:absolute;left:4701;top:2040;width:204;height:146" coordorigin="4701,2040" coordsize="204,146" path="m4894,2042l4882,2043,4870,2044,4853,2044,4846,2045,4897,2045,4896,2044,4896,2044,4870,2044,4896,2044,4894,2042e" filled="t" fillcolor="#50535C" stroked="f">
                <v:path arrowok="t"/>
                <v:fill/>
              </v:shape>
            </v:group>
            <v:group style="position:absolute;left:4126;top:2041;width:202;height:151" coordorigin="4126,2041" coordsize="202,151">
              <v:shape style="position:absolute;left:4126;top:2041;width:202;height:151" coordorigin="4126,2041" coordsize="202,151" path="m4261,2041l4261,2041,4251,2050,4249,2053,4244,2058,4191,2115,4179,2128,4160,2147,4129,2176,4128,2179,4126,2184,4127,2188,4133,2190,4137,2192,4140,2189,4142,2187,4145,2186,4186,2183,4192,2183,4198,2182,4210,2182,4213,2179,4220,2169,4225,2164,4252,2135,4266,2120,4281,2104,4295,2090,4309,2075,4324,2062,4326,2061,4327,2060,4328,2057,4329,2055,4327,2050,4278,2050,4273,2050,4261,2041e" filled="t" fillcolor="#50535C" stroked="f">
                <v:path arrowok="t"/>
                <v:fill/>
              </v:shape>
              <v:shape style="position:absolute;left:4126;top:2041;width:202;height:151" coordorigin="4126,2041" coordsize="202,151" path="m4192,2183l4186,2183,4186,2183,4192,2183e" filled="t" fillcolor="#50535C" stroked="f">
                <v:path arrowok="t"/>
                <v:fill/>
              </v:shape>
              <v:shape style="position:absolute;left:4126;top:2041;width:202;height:151" coordorigin="4126,2041" coordsize="202,151" path="m4322,2043l4304,2047,4294,2049,4278,2050,4327,2050,4327,2046,4322,2043e" filled="t" fillcolor="#50535C" stroked="f">
                <v:path arrowok="t"/>
                <v:fill/>
              </v:shape>
            </v:group>
            <v:group style="position:absolute;left:3554;top:2041;width:200;height:149" coordorigin="3554,2041" coordsize="200,149">
              <v:shape style="position:absolute;left:3554;top:2041;width:200;height:149" coordorigin="3554,2041" coordsize="200,149" path="m3684,2042l3681,2044,3677,2048,3676,2049,3631,2098,3619,2110,3602,2129,3567,2165,3560,2171,3554,2181,3562,2188,3571,2189,3590,2183,3600,2180,3638,2180,3641,2173,3643,2171,3690,2123,3720,2089,3734,2075,3748,2061,3754,2056,3754,2051,3750,2047,3697,2047,3684,2042e" filled="t" fillcolor="#50535C" stroked="f">
                <v:path arrowok="t"/>
                <v:fill/>
              </v:shape>
              <v:shape style="position:absolute;left:3554;top:2041;width:200;height:149" coordorigin="3554,2041" coordsize="200,149" path="m3634,2182l3620,2182,3631,2183,3634,2182e" filled="t" fillcolor="#50535C" stroked="f">
                <v:path arrowok="t"/>
                <v:fill/>
              </v:shape>
              <v:shape style="position:absolute;left:3554;top:2041;width:200;height:149" coordorigin="3554,2041" coordsize="200,149" path="m3638,2180l3600,2180,3615,2182,3634,2182,3637,2182,3638,2180e" filled="t" fillcolor="#50535C" stroked="f">
                <v:path arrowok="t"/>
                <v:fill/>
              </v:shape>
              <v:shape style="position:absolute;left:3554;top:2041;width:200;height:149" coordorigin="3554,2041" coordsize="200,149" path="m3741,2041l3723,2043,3697,2047,3750,2047,3745,2043,3741,2041e" filled="t" fillcolor="#50535C" stroked="f">
                <v:path arrowok="t"/>
                <v:fill/>
              </v:shape>
            </v:group>
            <v:group style="position:absolute;left:3700;top:2043;width:198;height:147" coordorigin="3700,2043" coordsize="198,147">
              <v:shape style="position:absolute;left:3700;top:2043;width:198;height:147" coordorigin="3700,2043" coordsize="198,147" path="m3830,2043l3829,2044,3819,2054,3801,2073,3787,2087,3773,2101,3764,2110,3755,2118,3744,2131,3741,2135,3732,2145,3703,2176,3702,2178,3700,2181,3700,2184,3703,2189,3710,2190,3715,2188,3716,2187,3725,2184,3748,2181,3777,2181,3777,2181,3782,2177,3807,2152,3824,2134,3837,2121,3867,2088,3880,2074,3894,2060,3898,2056,3898,2050,3892,2047,3850,2047,3840,2047,3830,2043e" filled="t" fillcolor="#50535C" stroked="f">
                <v:path arrowok="t"/>
                <v:fill/>
              </v:shape>
              <v:shape style="position:absolute;left:3700;top:2043;width:198;height:147" coordorigin="3700,2043" coordsize="198,147" path="m3777,2181l3748,2181,3767,2182,3773,2184,3777,2181e" filled="t" fillcolor="#50535C" stroked="f">
                <v:path arrowok="t"/>
                <v:fill/>
              </v:shape>
              <v:shape style="position:absolute;left:3700;top:2043;width:198;height:147" coordorigin="3700,2043" coordsize="198,147" path="m3868,2044l3850,2047,3892,2047,3890,2045,3888,2045,3875,2045,3868,2044e" filled="t" fillcolor="#50535C" stroked="f">
                <v:path arrowok="t"/>
                <v:fill/>
              </v:shape>
              <v:shape style="position:absolute;left:3700;top:2043;width:198;height:147" coordorigin="3700,2043" coordsize="198,147" path="m3885,2044l3875,2045,3888,2045,3885,2044e" filled="t" fillcolor="#50535C" stroked="f">
                <v:path arrowok="t"/>
                <v:fill/>
              </v:shape>
            </v:group>
            <v:group style="position:absolute;left:3846;top:2043;width:199;height:149" coordorigin="3846,2043" coordsize="199,149">
              <v:shape style="position:absolute;left:3846;top:2043;width:199;height:149" coordorigin="3846,2043" coordsize="199,149" path="m3974,2044l3970,2047,3966,2050,3944,2073,3900,2121,3885,2138,3855,2171,3852,2174,3846,2179,3846,2184,3850,2191,3858,2193,3865,2186,3881,2185,3888,2184,3899,2183,3916,2182,3925,2182,3926,2181,3931,2174,3935,2168,3945,2157,3973,2128,3978,2122,3984,2115,3997,2102,4004,2094,4020,2078,4029,2067,4040,2060,4042,2059,4043,2056,4044,2055,4043,2049,4042,2049,3992,2049,3984,2049,3974,2044e" filled="t" fillcolor="#50535C" stroked="f">
                <v:path arrowok="t"/>
                <v:fill/>
              </v:shape>
              <v:shape style="position:absolute;left:3846;top:2043;width:199;height:149" coordorigin="3846,2043" coordsize="199,149" path="m3926,2181e" filled="t" fillcolor="#50535C" stroked="f">
                <v:path arrowok="t"/>
                <v:fill/>
              </v:shape>
              <v:shape style="position:absolute;left:3846;top:2043;width:199;height:149" coordorigin="3846,2043" coordsize="199,149" path="m4006,2046l3992,2049,4042,2049,4041,2048,4024,2048,4019,2046,4010,2046,4006,2046e" filled="t" fillcolor="#50535C" stroked="f">
                <v:path arrowok="t"/>
                <v:fill/>
              </v:shape>
              <v:shape style="position:absolute;left:3846;top:2043;width:199;height:149" coordorigin="3846,2043" coordsize="199,149" path="m4030,2043l4024,2048,4041,2048,4039,2046,4033,2044,4030,2043e" filled="t" fillcolor="#50535C" stroked="f">
                <v:path arrowok="t"/>
                <v:fill/>
              </v:shape>
              <v:shape style="position:absolute;left:3846;top:2043;width:199;height:149" coordorigin="3846,2043" coordsize="199,149" path="m4019,2046l4010,2046,4019,2046,4019,2046e" filled="t" fillcolor="#50535C" stroked="f">
                <v:path arrowok="t"/>
                <v:fill/>
              </v:shape>
            </v:group>
            <v:group style="position:absolute;left:4843;top:2043;width:194;height:144" coordorigin="4843,2043" coordsize="194,144">
              <v:shape style="position:absolute;left:4843;top:2043;width:194;height:144" coordorigin="4843,2043" coordsize="194,144" path="m4916,2185l4901,2185,4912,2188,4914,2186,4916,2185e" filled="t" fillcolor="#50535C" stroked="f">
                <v:path arrowok="t"/>
                <v:fill/>
              </v:shape>
              <v:shape style="position:absolute;left:4843;top:2043;width:194;height:144" coordorigin="4843,2043" coordsize="194,144" path="m4889,2186l4862,2186,4865,2187,4872,2187,4876,2187,4889,2186e" filled="t" fillcolor="#50535C" stroked="f">
                <v:path arrowok="t"/>
                <v:fill/>
              </v:shape>
              <v:shape style="position:absolute;left:4843;top:2043;width:194;height:144" coordorigin="4843,2043" coordsize="194,144" path="m4973,2043l4969,2045,4961,2055,4955,2061,4903,2117,4855,2163,4845,2173,4844,2174,4843,2176,4846,2183,4851,2187,4862,2186,4889,2186,4901,2185,4916,2185,4924,2175,4972,2127,4981,2117,4994,2102,5008,2088,5023,2074,5038,2061,5038,2049,5037,2047,5007,2047,5002,2046,4984,2046,4981,2046,4973,2043e" filled="t" fillcolor="#50535C" stroked="f">
                <v:path arrowok="t"/>
                <v:fill/>
              </v:shape>
              <v:shape style="position:absolute;left:4843;top:2043;width:194;height:144" coordorigin="4843,2043" coordsize="194,144" path="m5019,2044l5007,2047,5037,2047,5035,2045,5022,2044,5019,2044e" filled="t" fillcolor="#50535C" stroked="f">
                <v:path arrowok="t"/>
                <v:fill/>
              </v:shape>
              <v:shape style="position:absolute;left:4843;top:2043;width:194;height:144" coordorigin="4843,2043" coordsize="194,144" path="m4997,2045l4984,2046,5002,2046,4997,2045e" filled="t" fillcolor="#50535C" stroked="f">
                <v:path arrowok="t"/>
                <v:fill/>
              </v:shape>
            </v:group>
            <v:group style="position:absolute;left:3116;top:2047;width:206;height:144" coordorigin="3116,2047" coordsize="206,144">
              <v:shape style="position:absolute;left:3116;top:2047;width:206;height:144" coordorigin="3116,2047" coordsize="206,144" path="m3249,2047l3245,2050,3239,2053,3231,2063,3225,2069,3197,2098,3184,2113,3177,2122,3170,2131,3157,2139,3156,2142,3150,2147,3147,2151,3136,2163,3128,2171,3116,2184,3117,2189,3129,2191,3135,2191,3150,2190,3158,2188,3174,2185,3182,2185,3211,2185,3216,2179,3220,2175,3226,2167,3237,2154,3253,2136,3266,2121,3310,2071,3314,2067,3322,2058,3321,2053,3265,2053,3257,2052,3255,2049,3251,2048,3250,2048,3249,2047e" filled="t" fillcolor="#50535C" stroked="f">
                <v:path arrowok="t"/>
                <v:fill/>
              </v:shape>
              <v:shape style="position:absolute;left:3116;top:2047;width:206;height:144" coordorigin="3116,2047" coordsize="206,144" path="m3211,2185l3182,2185,3195,2189,3201,2189,3208,2187,3211,2185,3211,2185e" filled="t" fillcolor="#50535C" stroked="f">
                <v:path arrowok="t"/>
                <v:fill/>
              </v:shape>
              <v:shape style="position:absolute;left:3116;top:2047;width:206;height:144" coordorigin="3116,2047" coordsize="206,144" path="m3306,2048l3298,2050,3294,2051,3280,2052,3269,2052,3265,2053,3321,2053,3321,2052,3310,2049,3306,2048e" filled="t" fillcolor="#50535C" stroked="f">
                <v:path arrowok="t"/>
                <v:fill/>
              </v:shape>
              <v:shape style="position:absolute;left:3116;top:2047;width:206;height:144" coordorigin="3116,2047" coordsize="206,144" path="m3251,2047l3250,2048,3251,2048e" filled="t" fillcolor="#50535C" stroked="f">
                <v:path arrowok="t"/>
                <v:fill/>
              </v:shape>
            </v:group>
            <v:group style="position:absolute;left:3266;top:2044;width:203;height:153" coordorigin="3266,2044" coordsize="203,153">
              <v:shape style="position:absolute;left:3266;top:2044;width:203;height:153" coordorigin="3266,2044" coordsize="203,153" path="m3400,2045l3396,2047,3388,2055,3373,2068,3342,2097,3340,2099,3309,2136,3294,2152,3282,2168,3269,2183,3266,2185,3266,2188,3269,2196,3272,2198,3280,2196,3281,2196,3284,2195,3304,2192,3323,2191,3326,2191,3342,2191,3346,2185,3348,2182,3357,2172,3364,2166,3376,2153,3382,2145,3390,2138,3403,2124,3417,2108,3429,2093,3442,2077,3448,2071,3455,2065,3469,2055,3467,2049,3463,2047,3441,2047,3440,2047,3423,2047,3417,2047,3411,2047,3400,2045e" filled="t" fillcolor="#50535C" stroked="f">
                <v:path arrowok="t"/>
                <v:fill/>
              </v:shape>
              <v:shape style="position:absolute;left:3266;top:2044;width:203;height:153" coordorigin="3266,2044" coordsize="203,153" path="m3342,2191l3326,2191,3329,2192,3339,2194,3340,2194,3342,2191e" filled="t" fillcolor="#50535C" stroked="f">
                <v:path arrowok="t"/>
                <v:fill/>
              </v:shape>
              <v:shape style="position:absolute;left:3266;top:2044;width:203;height:153" coordorigin="3266,2044" coordsize="203,153" path="m3455,2044l3447,2047,3441,2047,3463,2047,3458,2045,3455,2044e" filled="t" fillcolor="#50535C" stroked="f">
                <v:path arrowok="t"/>
                <v:fill/>
              </v:shape>
              <v:shape style="position:absolute;left:3266;top:2044;width:203;height:153" coordorigin="3266,2044" coordsize="203,153" path="m3431,2046l3427,2046,3423,2046,3423,2047,3440,2047,3431,2046e" filled="t" fillcolor="#50535C" stroked="f">
                <v:path arrowok="t"/>
                <v:fill/>
              </v:shape>
            </v:group>
            <v:group style="position:absolute;left:3408;top:2045;width:190;height:146" coordorigin="3408,2045" coordsize="190,146">
              <v:shape style="position:absolute;left:3408;top:2045;width:190;height:146" coordorigin="3408,2045" coordsize="190,146" path="m3534,2048l3531,2049,3428,2157,3421,2165,3413,2174,3412,2174,3408,2179,3410,2185,3419,2190,3422,2191,3437,2189,3447,2187,3464,2185,3470,2184,3487,2184,3491,2178,3495,2172,3504,2163,3516,2150,3531,2133,3542,2121,3560,2102,3572,2087,3598,2055,3596,2053,3596,2052,3550,2052,3534,2048e" filled="t" fillcolor="#50535C" stroked="f">
                <v:path arrowok="t"/>
                <v:fill/>
              </v:shape>
              <v:shape style="position:absolute;left:3408;top:2045;width:190;height:146" coordorigin="3408,2045" coordsize="190,146" path="m3487,2184l3470,2184,3481,2189,3484,2187,3487,2184e" filled="t" fillcolor="#50535C" stroked="f">
                <v:path arrowok="t"/>
                <v:fill/>
              </v:shape>
              <v:shape style="position:absolute;left:3408;top:2045;width:190;height:146" coordorigin="3408,2045" coordsize="190,146" path="m3581,2045l3562,2050,3550,2052,3596,2052,3595,2049,3587,2047,3581,2045e" filled="t" fillcolor="#50535C" stroked="f">
                <v:path arrowok="t"/>
                <v:fill/>
              </v:shape>
            </v:group>
            <v:group style="position:absolute;left:2981;top:2048;width:196;height:143" coordorigin="2981,2048" coordsize="196,143">
              <v:shape style="position:absolute;left:2981;top:2048;width:196;height:143" coordorigin="2981,2048" coordsize="196,143" path="m3112,2048l3109,2051,3106,2053,3049,2111,3021,2140,3007,2154,3000,2161,2994,2170,2981,2179,2982,2185,2994,2190,3000,2191,3011,2188,3014,2187,3025,2185,3032,2182,3058,2182,3060,2180,3062,2178,3081,2155,3096,2138,3108,2126,3126,2108,3176,2056,3174,2054,3173,2053,3153,2053,3146,2051,3131,2050,3121,2049,3112,2048e" filled="t" fillcolor="#50535C" stroked="f">
                <v:path arrowok="t"/>
                <v:fill/>
              </v:shape>
              <v:shape style="position:absolute;left:2981;top:2048;width:196;height:143" coordorigin="2981,2048" coordsize="196,143" path="m3058,2182l3032,2182,3047,2190,3053,2186,3058,2182e" filled="t" fillcolor="#50535C" stroked="f">
                <v:path arrowok="t"/>
                <v:fill/>
              </v:shape>
              <v:shape style="position:absolute;left:2981;top:2048;width:196;height:143" coordorigin="2981,2048" coordsize="196,143" path="m3163,2050l3153,2053,3173,2053,3173,2052,3167,2051,3163,2050e" filled="t" fillcolor="#50535C" stroked="f">
                <v:path arrowok="t"/>
                <v:fill/>
              </v:shape>
            </v:group>
            <v:group style="position:absolute;left:8004;top:2042;width:208;height:154" coordorigin="8004,2042" coordsize="208,154">
              <v:shape style="position:absolute;left:8004;top:2042;width:208;height:154" coordorigin="8004,2042" coordsize="208,154" path="m8141,2042l8139,2045,8136,2047,8128,2056,8117,2068,8103,2082,8084,2100,8056,2128,8050,2133,8046,2140,8031,2154,8017,2169,8004,2183,8004,2186,8008,2195,8011,2196,8021,2191,8023,2190,8032,2189,8039,2189,8057,2187,8093,2187,8098,2181,8101,2178,8110,2169,8150,2124,8164,2109,8177,2094,8190,2079,8205,2065,8212,2059,8211,2056,8206,2050,8151,2050,8148,2049,8144,2044,8143,2043,8141,2042e" filled="t" fillcolor="#50535C" stroked="f">
                <v:path arrowok="t"/>
                <v:fill/>
              </v:shape>
              <v:shape style="position:absolute;left:8004;top:2042;width:208;height:154" coordorigin="8004,2042" coordsize="208,154" path="m8093,2187l8057,2187,8069,2187,8086,2190,8091,2189,8093,2187e" filled="t" fillcolor="#50535C" stroked="f">
                <v:path arrowok="t"/>
                <v:fill/>
              </v:shape>
              <v:shape style="position:absolute;left:8004;top:2042;width:208;height:154" coordorigin="8004,2042" coordsize="208,154" path="m8039,2189l8032,2189,8038,2189,8039,2189e" filled="t" fillcolor="#50535C" stroked="f">
                <v:path arrowok="t"/>
                <v:fill/>
              </v:shape>
              <v:shape style="position:absolute;left:8004;top:2042;width:208;height:154" coordorigin="8004,2042" coordsize="208,154" path="m8180,2046l8168,2047,8161,2049,8151,2050,8206,2050,8205,2049,8185,2049,8180,2046e" filled="t" fillcolor="#50535C" stroked="f">
                <v:path arrowok="t"/>
                <v:fill/>
              </v:shape>
              <v:shape style="position:absolute;left:8004;top:2042;width:208;height:154" coordorigin="8004,2042" coordsize="208,154" path="m8195,2046l8185,2049,8205,2049,8203,2047,8200,2047,8195,2046e" filled="t" fillcolor="#50535C" stroked="f">
                <v:path arrowok="t"/>
                <v:fill/>
              </v:shape>
              <v:shape style="position:absolute;left:8004;top:2042;width:208;height:154" coordorigin="8004,2042" coordsize="208,154" path="m8203,2047l8200,2047,8203,2047e" filled="t" fillcolor="#50535C" stroked="f">
                <v:path arrowok="t"/>
                <v:fill/>
              </v:shape>
            </v:group>
            <v:group style="position:absolute;left:8431;top:2040;width:210;height:152" coordorigin="8431,2040" coordsize="210,152">
              <v:shape style="position:absolute;left:8431;top:2040;width:210;height:152" coordorigin="8431,2040" coordsize="210,152" path="m8570,2040l8567,2041,8545,2063,8528,2082,8515,2096,8501,2111,8485,2127,8471,2141,8456,2155,8442,2169,8439,2171,8437,2173,8431,2178,8431,2181,8435,2189,8439,2192,8449,2189,8475,2189,8480,2187,8486,2187,8508,2187,8508,2186,8518,2176,8532,2161,8547,2148,8549,2147,8551,2145,8560,2134,8568,2125,8578,2116,8592,2102,8637,2058,8639,2056,8641,2054,8639,2046,8585,2046,8579,2046,8570,2040e" filled="t" fillcolor="#50535C" stroked="f">
                <v:path arrowok="t"/>
                <v:fill/>
              </v:shape>
              <v:shape style="position:absolute;left:8431;top:2040;width:210;height:152" coordorigin="8431,2040" coordsize="210,152" path="m8475,2189l8449,2189,8454,2190,8464,2191,8470,2191,8475,2189e" filled="t" fillcolor="#50535C" stroked="f">
                <v:path arrowok="t"/>
                <v:fill/>
              </v:shape>
              <v:shape style="position:absolute;left:8431;top:2040;width:210;height:152" coordorigin="8431,2040" coordsize="210,152" path="m8508,2187l8486,2187,8496,2187,8499,2189,8504,2190,8506,2188,8508,2187e" filled="t" fillcolor="#50535C" stroked="f">
                <v:path arrowok="t"/>
                <v:fill/>
              </v:shape>
              <v:shape style="position:absolute;left:8431;top:2040;width:210;height:152" coordorigin="8431,2040" coordsize="210,152" path="m8593,2044l8592,2044,8585,2046,8639,2046,8639,2046,8605,2046,8593,2044e" filled="t" fillcolor="#50535C" stroked="f">
                <v:path arrowok="t"/>
                <v:fill/>
              </v:shape>
              <v:shape style="position:absolute;left:8431;top:2040;width:210;height:152" coordorigin="8431,2040" coordsize="210,152" path="m8636,2042l8615,2043,8605,2046,8639,2046,8638,2042,8636,2042e" filled="t" fillcolor="#50535C" stroked="f">
                <v:path arrowok="t"/>
                <v:fill/>
              </v:shape>
            </v:group>
            <v:group style="position:absolute;left:8577;top:2039;width:211;height:150" coordorigin="8577,2039" coordsize="211,150">
              <v:shape style="position:absolute;left:8577;top:2039;width:211;height:150" coordorigin="8577,2039" coordsize="211,150" path="m8718,2039l8709,2047,8700,2055,8685,2072,8643,2113,8629,2127,8622,2135,8615,2142,8603,2149,8601,2152,8591,2162,8584,2168,8582,2171,8577,2178,8578,2182,8583,2187,8587,2188,8593,2184,8596,2184,8641,2183,8657,2183,8670,2170,8700,2140,8702,2138,8707,2134,8719,2123,8733,2109,8765,2077,8779,2063,8785,2058,8788,2052,8782,2044,8741,2044,8734,2044,8727,2044,8718,2039e" filled="t" fillcolor="#50535C" stroked="f">
                <v:path arrowok="t"/>
                <v:fill/>
              </v:shape>
              <v:shape style="position:absolute;left:8577;top:2039;width:211;height:150" coordorigin="8577,2039" coordsize="211,150" path="m8657,2183l8641,2183,8642,2183,8651,2187,8656,2183,8657,2183e" filled="t" fillcolor="#50535C" stroked="f">
                <v:path arrowok="t"/>
                <v:fill/>
              </v:shape>
              <v:shape style="position:absolute;left:8577;top:2039;width:211;height:150" coordorigin="8577,2039" coordsize="211,150" path="m8769,2040l8758,2044,8741,2044,8782,2044,8776,2041,8769,2040e" filled="t" fillcolor="#50535C" stroked="f">
                <v:path arrowok="t"/>
                <v:fill/>
              </v:shape>
            </v:group>
            <v:group style="position:absolute;left:8292;top:2042;width:200;height:151" coordorigin="8292,2042" coordsize="200,151">
              <v:shape style="position:absolute;left:8292;top:2042;width:200;height:151" coordorigin="8292,2042" coordsize="200,151" path="m8343,2191l8323,2191,8333,2192,8338,2192,8343,2191e" filled="t" fillcolor="#50535C" stroked="f">
                <v:path arrowok="t"/>
                <v:fill/>
              </v:shape>
              <v:shape style="position:absolute;left:8292;top:2042;width:200;height:151" coordorigin="8292,2042" coordsize="200,151" path="m8322,2191l8308,2191,8317,2191,8322,2191e" filled="t" fillcolor="#50535C" stroked="f">
                <v:path arrowok="t"/>
                <v:fill/>
              </v:shape>
              <v:shape style="position:absolute;left:8292;top:2042;width:200;height:151" coordorigin="8292,2042" coordsize="200,151" path="m8430,2042l8422,2044,8418,2047,8410,2057,8405,2063,8399,2069,8373,2096,8359,2110,8345,2125,8330,2143,8316,2157,8302,2171,8300,2173,8297,2174,8292,2182,8294,2189,8294,2189,8304,2191,8308,2191,8322,2191,8323,2191,8343,2191,8349,2189,8356,2188,8369,2188,8370,2187,8373,2185,8375,2175,8391,2159,8436,2114,8469,2077,8476,2069,8486,2062,8487,2061,8493,2053,8492,2048,8438,2048,8436,2048,8434,2048,8430,2042e" filled="t" fillcolor="#50535C" stroked="f">
                <v:path arrowok="t"/>
                <v:fill/>
              </v:shape>
              <v:shape style="position:absolute;left:8292;top:2042;width:200;height:151" coordorigin="8292,2042" coordsize="200,151" path="m8369,2188l8356,2188,8364,2189,8367,2189,8369,2188e" filled="t" fillcolor="#50535C" stroked="f">
                <v:path arrowok="t"/>
                <v:fill/>
              </v:shape>
              <v:shape style="position:absolute;left:8292;top:2042;width:200;height:151" coordorigin="8292,2042" coordsize="200,151" path="m8478,2042l8450,2045,8438,2048,8492,2048,8490,2043,8478,2042e" filled="t" fillcolor="#50535C" stroked="f">
                <v:path arrowok="t"/>
                <v:fill/>
              </v:shape>
            </v:group>
            <v:group style="position:absolute;left:8724;top:2040;width:204;height:146" coordorigin="8724,2040" coordsize="204,146">
              <v:shape style="position:absolute;left:8724;top:2040;width:204;height:146" coordorigin="8724,2040" coordsize="204,146" path="m8860,2040l8858,2041,8854,2045,8825,2074,8811,2089,8795,2105,8780,2119,8766,2133,8757,2143,8748,2153,8734,2164,8731,2167,8724,2174,8724,2178,8729,2185,8732,2186,8742,2186,8750,2186,8765,2182,8784,2182,8788,2181,8789,2181,8802,2181,8804,2180,8809,2172,8810,2172,8818,2164,8826,2157,8836,2147,8861,2120,8878,2102,8893,2088,8907,2074,8923,2062,8928,2058,8928,2052,8922,2046,8921,2045,8869,2045,8860,2040e" filled="t" fillcolor="#50535C" stroked="f">
                <v:path arrowok="t"/>
                <v:fill/>
              </v:shape>
              <v:shape style="position:absolute;left:8724;top:2040;width:204;height:146" coordorigin="8724,2040" coordsize="204,146" path="m8750,2186l8742,2186,8748,2186,8750,2186e" filled="t" fillcolor="#50535C" stroked="f">
                <v:path arrowok="t"/>
                <v:fill/>
              </v:shape>
              <v:shape style="position:absolute;left:8724;top:2040;width:204;height:146" coordorigin="8724,2040" coordsize="204,146" path="m8784,2182l8765,2182,8777,2185,8784,2182e" filled="t" fillcolor="#50535C" stroked="f">
                <v:path arrowok="t"/>
                <v:fill/>
              </v:shape>
              <v:shape style="position:absolute;left:8724;top:2040;width:204;height:146" coordorigin="8724,2040" coordsize="204,146" path="m8802,2181l8789,2181,8798,2183,8802,2181e" filled="t" fillcolor="#50535C" stroked="f">
                <v:path arrowok="t"/>
                <v:fill/>
              </v:shape>
              <v:shape style="position:absolute;left:8724;top:2040;width:204;height:146" coordorigin="8724,2040" coordsize="204,146" path="m8917,2042l8905,2043,8894,2044,8876,2044,8869,2045,8921,2045,8919,2044,8919,2044,8894,2044,8919,2044,8917,2042e" filled="t" fillcolor="#50535C" stroked="f">
                <v:path arrowok="t"/>
                <v:fill/>
              </v:shape>
            </v:group>
            <v:group style="position:absolute;left:8150;top:2041;width:202;height:151" coordorigin="8150,2041" coordsize="202,151">
              <v:shape style="position:absolute;left:8150;top:2041;width:202;height:151" coordorigin="8150,2041" coordsize="202,151" path="m8284,2041l8284,2041,8274,2050,8272,2053,8268,2058,8214,2115,8202,2128,8183,2147,8152,2176,8151,2179,8150,2184,8151,2188,8157,2190,8160,2192,8164,2189,8166,2187,8168,2186,8209,2183,8216,2183,8221,2182,8233,2182,8237,2179,8244,2169,8248,2164,8275,2135,8289,2120,8305,2104,8318,2090,8333,2075,8348,2062,8349,2061,8350,2060,8351,2057,8352,2055,8351,2050,8301,2050,8296,2050,8284,2041e" filled="t" fillcolor="#50535C" stroked="f">
                <v:path arrowok="t"/>
                <v:fill/>
              </v:shape>
              <v:shape style="position:absolute;left:8150;top:2041;width:202;height:151" coordorigin="8150,2041" coordsize="202,151" path="m8216,2183l8209,2183,8209,2183,8216,2183e" filled="t" fillcolor="#50535C" stroked="f">
                <v:path arrowok="t"/>
                <v:fill/>
              </v:shape>
              <v:shape style="position:absolute;left:8150;top:2041;width:202;height:151" coordorigin="8150,2041" coordsize="202,151" path="m8345,2043l8328,2047,8317,2049,8301,2050,8351,2050,8350,2046,8345,2043e" filled="t" fillcolor="#50535C" stroked="f">
                <v:path arrowok="t"/>
                <v:fill/>
              </v:shape>
            </v:group>
            <v:group style="position:absolute;left:7578;top:2041;width:200;height:149" coordorigin="7578,2041" coordsize="200,149">
              <v:shape style="position:absolute;left:7578;top:2041;width:200;height:149" coordorigin="7578,2041" coordsize="200,149" path="m7707,2042l7704,2044,7700,2048,7699,2049,7654,2098,7642,2110,7625,2129,7591,2165,7584,2171,7578,2181,7585,2188,7594,2189,7613,2183,7623,2180,7661,2180,7665,2173,7667,2171,7714,2123,7743,2089,7757,2075,7771,2061,7778,2056,7777,2051,7773,2047,7721,2047,7707,2042e" filled="t" fillcolor="#50535C" stroked="f">
                <v:path arrowok="t"/>
                <v:fill/>
              </v:shape>
              <v:shape style="position:absolute;left:7578;top:2041;width:200;height:149" coordorigin="7578,2041" coordsize="200,149" path="m7658,2182l7643,2182,7654,2183,7658,2182e" filled="t" fillcolor="#50535C" stroked="f">
                <v:path arrowok="t"/>
                <v:fill/>
              </v:shape>
              <v:shape style="position:absolute;left:7578;top:2041;width:200;height:149" coordorigin="7578,2041" coordsize="200,149" path="m7661,2180l7623,2180,7638,2182,7658,2182,7660,2182,7661,2180e" filled="t" fillcolor="#50535C" stroked="f">
                <v:path arrowok="t"/>
                <v:fill/>
              </v:shape>
              <v:shape style="position:absolute;left:7578;top:2041;width:200;height:149" coordorigin="7578,2041" coordsize="200,149" path="m7765,2041l7746,2043,7721,2047,7773,2047,7768,2043,7765,2041e" filled="t" fillcolor="#50535C" stroked="f">
                <v:path arrowok="t"/>
                <v:fill/>
              </v:shape>
            </v:group>
            <v:group style="position:absolute;left:7723;top:2043;width:198;height:147" coordorigin="7723,2043" coordsize="198,147">
              <v:shape style="position:absolute;left:7723;top:2043;width:198;height:147" coordorigin="7723,2043" coordsize="198,147" path="m7853,2043l7852,2044,7842,2054,7824,2073,7810,2087,7796,2101,7787,2110,7778,2118,7767,2131,7765,2135,7755,2145,7727,2176,7725,2178,7723,2181,7724,2184,7726,2189,7733,2190,7739,2188,7740,2187,7748,2184,7771,2181,7800,2181,7801,2181,7805,2177,7830,2152,7848,2134,7860,2121,7890,2088,7903,2074,7918,2060,7921,2056,7921,2050,7915,2047,7873,2047,7863,2047,7853,2043e" filled="t" fillcolor="#50535C" stroked="f">
                <v:path arrowok="t"/>
                <v:fill/>
              </v:shape>
              <v:shape style="position:absolute;left:7723;top:2043;width:198;height:147" coordorigin="7723,2043" coordsize="198,147" path="m7800,2181l7771,2181,7790,2182,7796,2184,7800,2181e" filled="t" fillcolor="#50535C" stroked="f">
                <v:path arrowok="t"/>
                <v:fill/>
              </v:shape>
              <v:shape style="position:absolute;left:7723;top:2043;width:198;height:147" coordorigin="7723,2043" coordsize="198,147" path="m7891,2044l7873,2047,7915,2047,7913,2045,7911,2045,7898,2045,7891,2044e" filled="t" fillcolor="#50535C" stroked="f">
                <v:path arrowok="t"/>
                <v:fill/>
              </v:shape>
              <v:shape style="position:absolute;left:7723;top:2043;width:198;height:147" coordorigin="7723,2043" coordsize="198,147" path="m7909,2044l7898,2045,7911,2045,7909,2044e" filled="t" fillcolor="#50535C" stroked="f">
                <v:path arrowok="t"/>
                <v:fill/>
              </v:shape>
            </v:group>
            <v:group style="position:absolute;left:7869;top:2043;width:199;height:149" coordorigin="7869,2043" coordsize="199,149">
              <v:shape style="position:absolute;left:7869;top:2043;width:199;height:149" coordorigin="7869,2043" coordsize="199,149" path="m7997,2044l7993,2047,7989,2050,7968,2073,7923,2121,7908,2138,7878,2171,7875,2174,7870,2179,7869,2184,7873,2191,7881,2193,7889,2186,7905,2185,7911,2184,7922,2183,7939,2182,7948,2182,7949,2181,7954,2174,7958,2168,7968,2157,7996,2128,8002,2122,8007,2115,8020,2102,8027,2094,8044,2078,8052,2067,8063,2060,8065,2059,8066,2056,8068,2055,8066,2049,8065,2049,8016,2049,8007,2049,7997,2044e" filled="t" fillcolor="#50535C" stroked="f">
                <v:path arrowok="t"/>
                <v:fill/>
              </v:shape>
              <v:shape style="position:absolute;left:7869;top:2043;width:199;height:149" coordorigin="7869,2043" coordsize="199,149" path="m7949,2181e" filled="t" fillcolor="#50535C" stroked="f">
                <v:path arrowok="t"/>
                <v:fill/>
              </v:shape>
              <v:shape style="position:absolute;left:7869;top:2043;width:199;height:149" coordorigin="7869,2043" coordsize="199,149" path="m8029,2046l8016,2049,8065,2049,8064,2048,8047,2048,8042,2046,8033,2046,8029,2046e" filled="t" fillcolor="#50535C" stroked="f">
                <v:path arrowok="t"/>
                <v:fill/>
              </v:shape>
              <v:shape style="position:absolute;left:7869;top:2043;width:199;height:149" coordorigin="7869,2043" coordsize="199,149" path="m8053,2043l8047,2048,8064,2048,8063,2046,8056,2044,8053,2043e" filled="t" fillcolor="#50535C" stroked="f">
                <v:path arrowok="t"/>
                <v:fill/>
              </v:shape>
              <v:shape style="position:absolute;left:7869;top:2043;width:199;height:149" coordorigin="7869,2043" coordsize="199,149" path="m8042,2046l8033,2046,8042,2046,8042,2046e" filled="t" fillcolor="#50535C" stroked="f">
                <v:path arrowok="t"/>
                <v:fill/>
              </v:shape>
            </v:group>
            <v:group style="position:absolute;left:8866;top:2043;width:194;height:144" coordorigin="8866,2043" coordsize="194,144">
              <v:shape style="position:absolute;left:8866;top:2043;width:194;height:144" coordorigin="8866,2043" coordsize="194,144" path="m8939,2185l8924,2185,8935,2188,8937,2186,8939,2185e" filled="t" fillcolor="#50535C" stroked="f">
                <v:path arrowok="t"/>
                <v:fill/>
              </v:shape>
              <v:shape style="position:absolute;left:8866;top:2043;width:194;height:144" coordorigin="8866,2043" coordsize="194,144" path="m8912,2186l8886,2186,8889,2187,8895,2187,8899,2187,8912,2186e" filled="t" fillcolor="#50535C" stroked="f">
                <v:path arrowok="t"/>
                <v:fill/>
              </v:shape>
              <v:shape style="position:absolute;left:8866;top:2043;width:194;height:144" coordorigin="8866,2043" coordsize="194,144" path="m8996,2043l8993,2045,8984,2055,8978,2061,8926,2117,8879,2163,8868,2173,8867,2174,8866,2176,8870,2183,8875,2187,8886,2186,8912,2186,8924,2185,8939,2185,8947,2175,8995,2127,9004,2117,9017,2102,9031,2088,9046,2074,9062,2061,9061,2049,9060,2047,9031,2047,9026,2046,9007,2046,9004,2046,8996,2043e" filled="t" fillcolor="#50535C" stroked="f">
                <v:path arrowok="t"/>
                <v:fill/>
              </v:shape>
              <v:shape style="position:absolute;left:8866;top:2043;width:194;height:144" coordorigin="8866,2043" coordsize="194,144" path="m9043,2044l9031,2047,9060,2047,9058,2045,9045,2044,9043,2044e" filled="t" fillcolor="#50535C" stroked="f">
                <v:path arrowok="t"/>
                <v:fill/>
              </v:shape>
              <v:shape style="position:absolute;left:8866;top:2043;width:194;height:144" coordorigin="8866,2043" coordsize="194,144" path="m9021,2045l9007,2046,9026,2046,9021,2045e" filled="t" fillcolor="#50535C" stroked="f">
                <v:path arrowok="t"/>
                <v:fill/>
              </v:shape>
            </v:group>
            <v:group style="position:absolute;left:7139;top:2047;width:206;height:144" coordorigin="7139,2047" coordsize="206,144">
              <v:shape style="position:absolute;left:7139;top:2047;width:206;height:144" coordorigin="7139,2047" coordsize="206,144" path="m7272,2047l7268,2050,7262,2053,7254,2063,7249,2069,7220,2098,7207,2113,7200,2122,7193,2131,7181,2139,7179,2142,7174,2147,7171,2151,7159,2163,7151,2171,7139,2184,7141,2189,7153,2191,7159,2191,7173,2190,7181,2188,7197,2185,7205,2185,7235,2185,7239,2179,7243,2175,7249,2167,7260,2154,7277,2136,7290,2121,7333,2071,7337,2067,7346,2058,7345,2053,7288,2053,7280,2052,7278,2049,7274,2048,7274,2048,7272,2047e" filled="t" fillcolor="#50535C" stroked="f">
                <v:path arrowok="t"/>
                <v:fill/>
              </v:shape>
              <v:shape style="position:absolute;left:7139;top:2047;width:206;height:144" coordorigin="7139,2047" coordsize="206,144" path="m7235,2185l7205,2185,7218,2189,7224,2189,7232,2187,7234,2185,7235,2185e" filled="t" fillcolor="#50535C" stroked="f">
                <v:path arrowok="t"/>
                <v:fill/>
              </v:shape>
              <v:shape style="position:absolute;left:7139;top:2047;width:206;height:144" coordorigin="7139,2047" coordsize="206,144" path="m7329,2048l7321,2050,7318,2051,7303,2052,7293,2052,7288,2053,7345,2053,7344,2052,7334,2049,7329,2048e" filled="t" fillcolor="#50535C" stroked="f">
                <v:path arrowok="t"/>
                <v:fill/>
              </v:shape>
              <v:shape style="position:absolute;left:7139;top:2047;width:206;height:144" coordorigin="7139,2047" coordsize="206,144" path="m7274,2047l7274,2048,7274,2048e" filled="t" fillcolor="#50535C" stroked="f">
                <v:path arrowok="t"/>
                <v:fill/>
              </v:shape>
            </v:group>
            <v:group style="position:absolute;left:7289;top:2044;width:203;height:153" coordorigin="7289,2044" coordsize="203,153">
              <v:shape style="position:absolute;left:7289;top:2044;width:203;height:153" coordorigin="7289,2044" coordsize="203,153" path="m7423,2045l7419,2047,7411,2055,7396,2068,7365,2097,7364,2099,7332,2136,7317,2152,7305,2168,7292,2183,7289,2185,7289,2188,7292,2196,7296,2198,7303,2196,7305,2196,7307,2195,7327,2192,7347,2191,7349,2191,7365,2191,7369,2185,7372,2182,7380,2172,7387,2166,7400,2153,7405,2145,7413,2138,7426,2124,7440,2108,7452,2093,7465,2077,7471,2071,7478,2065,7492,2055,7491,2049,7486,2047,7464,2047,7463,2047,7446,2047,7440,2047,7434,2047,7423,2045e" filled="t" fillcolor="#50535C" stroked="f">
                <v:path arrowok="t"/>
                <v:fill/>
              </v:shape>
              <v:shape style="position:absolute;left:7289;top:2044;width:203;height:153" coordorigin="7289,2044" coordsize="203,153" path="m7365,2191l7349,2191,7352,2192,7362,2194,7363,2194,7365,2191e" filled="t" fillcolor="#50535C" stroked="f">
                <v:path arrowok="t"/>
                <v:fill/>
              </v:shape>
              <v:shape style="position:absolute;left:7289;top:2044;width:203;height:153" coordorigin="7289,2044" coordsize="203,153" path="m7478,2044l7470,2047,7464,2047,7486,2047,7481,2045,7478,2044e" filled="t" fillcolor="#50535C" stroked="f">
                <v:path arrowok="t"/>
                <v:fill/>
              </v:shape>
              <v:shape style="position:absolute;left:7289;top:2044;width:203;height:153" coordorigin="7289,2044" coordsize="203,153" path="m7454,2046l7450,2046,7446,2046,7446,2047,7463,2047,7454,2046e" filled="t" fillcolor="#50535C" stroked="f">
                <v:path arrowok="t"/>
                <v:fill/>
              </v:shape>
            </v:group>
            <v:group style="position:absolute;left:7432;top:2045;width:190;height:146" coordorigin="7432,2045" coordsize="190,146">
              <v:shape style="position:absolute;left:7432;top:2045;width:190;height:146" coordorigin="7432,2045" coordsize="190,146" path="m7557,2048l7554,2049,7452,2157,7444,2165,7436,2174,7435,2174,7432,2179,7433,2185,7442,2190,7446,2191,7460,2189,7470,2187,7487,2185,7493,2184,7510,2184,7515,2178,7518,2172,7527,2163,7540,2150,7554,2133,7566,2121,7583,2102,7595,2087,7621,2055,7619,2053,7619,2052,7573,2052,7557,2048e" filled="t" fillcolor="#50535C" stroked="f">
                <v:path arrowok="t"/>
                <v:fill/>
              </v:shape>
              <v:shape style="position:absolute;left:7432;top:2045;width:190;height:146" coordorigin="7432,2045" coordsize="190,146" path="m7510,2184l7493,2184,7504,2189,7508,2187,7510,2184e" filled="t" fillcolor="#50535C" stroked="f">
                <v:path arrowok="t"/>
                <v:fill/>
              </v:shape>
              <v:shape style="position:absolute;left:7432;top:2045;width:190;height:146" coordorigin="7432,2045" coordsize="190,146" path="m7604,2045l7586,2050,7573,2052,7619,2052,7618,2049,7610,2047,7604,2045e" filled="t" fillcolor="#50535C" stroked="f">
                <v:path arrowok="t"/>
                <v:fill/>
              </v:shape>
            </v:group>
            <v:group style="position:absolute;left:7004;top:2048;width:196;height:143" coordorigin="7004,2048" coordsize="196,143">
              <v:shape style="position:absolute;left:7004;top:2048;width:196;height:143" coordorigin="7004,2048" coordsize="196,143" path="m7135,2048l7132,2051,7130,2053,7072,2111,7044,2140,7030,2154,7023,2161,7017,2170,7004,2179,7005,2185,7017,2190,7024,2191,7034,2188,7037,2187,7048,2185,7055,2182,7081,2182,7084,2180,7085,2178,7104,2155,7119,2138,7132,2126,7150,2108,7200,2056,7197,2054,7196,2053,7176,2053,7170,2051,7154,2050,7145,2049,7135,2048e" filled="t" fillcolor="#50535C" stroked="f">
                <v:path arrowok="t"/>
                <v:fill/>
              </v:shape>
              <v:shape style="position:absolute;left:7004;top:2048;width:196;height:143" coordorigin="7004,2048" coordsize="196,143" path="m7081,2182l7055,2182,7071,2190,7076,2186,7081,2182e" filled="t" fillcolor="#50535C" stroked="f">
                <v:path arrowok="t"/>
                <v:fill/>
              </v:shape>
              <v:shape style="position:absolute;left:7004;top:2048;width:196;height:143" coordorigin="7004,2048" coordsize="196,143" path="m7187,2050l7176,2053,7196,2053,7196,2052,7190,2051,7187,2050e" filled="t" fillcolor="#50535C" stroked="f">
                <v:path arrowok="t"/>
                <v:fill/>
              </v:shape>
            </v:group>
            <v:group style="position:absolute;left:10016;top:2042;width:208;height:154" coordorigin="10016,2042" coordsize="208,154">
              <v:shape style="position:absolute;left:10016;top:2042;width:208;height:154" coordorigin="10016,2042" coordsize="208,154" path="m10153,2042l10151,2045,10148,2047,10140,2056,10129,2068,10115,2082,10096,2100,10068,2128,10062,2133,10058,2140,10043,2154,10030,2169,10016,2183,10016,2186,10020,2195,10023,2196,10033,2191,10035,2190,10044,2189,10051,2189,10069,2187,10105,2187,10110,2181,10114,2178,10122,2169,10162,2124,10176,2109,10189,2094,10202,2079,10217,2065,10224,2059,10223,2056,10218,2050,10163,2050,10160,2049,10157,2044,10155,2043,10153,2042e" filled="t" fillcolor="#50535C" stroked="f">
                <v:path arrowok="t"/>
                <v:fill/>
              </v:shape>
              <v:shape style="position:absolute;left:10016;top:2042;width:208;height:154" coordorigin="10016,2042" coordsize="208,154" path="m10105,2187l10069,2187,10081,2187,10098,2190,10103,2189,10105,2187e" filled="t" fillcolor="#50535C" stroked="f">
                <v:path arrowok="t"/>
                <v:fill/>
              </v:shape>
              <v:shape style="position:absolute;left:10016;top:2042;width:208;height:154" coordorigin="10016,2042" coordsize="208,154" path="m10051,2189l10044,2189,10050,2189,10051,2189e" filled="t" fillcolor="#50535C" stroked="f">
                <v:path arrowok="t"/>
                <v:fill/>
              </v:shape>
              <v:shape style="position:absolute;left:10016;top:2042;width:208;height:154" coordorigin="10016,2042" coordsize="208,154" path="m10192,2046l10180,2047,10173,2049,10163,2050,10218,2050,10218,2049,10198,2049,10192,2046e" filled="t" fillcolor="#50535C" stroked="f">
                <v:path arrowok="t"/>
                <v:fill/>
              </v:shape>
              <v:shape style="position:absolute;left:10016;top:2042;width:208;height:154" coordorigin="10016,2042" coordsize="208,154" path="m10207,2046l10198,2049,10218,2049,10215,2047,10212,2047,10207,2046e" filled="t" fillcolor="#50535C" stroked="f">
                <v:path arrowok="t"/>
                <v:fill/>
              </v:shape>
              <v:shape style="position:absolute;left:10016;top:2042;width:208;height:154" coordorigin="10016,2042" coordsize="208,154" path="m10215,2047l10212,2047,10215,2047e" filled="t" fillcolor="#50535C" stroked="f">
                <v:path arrowok="t"/>
                <v:fill/>
              </v:shape>
            </v:group>
            <v:group style="position:absolute;left:10443;top:2040;width:210;height:152" coordorigin="10443,2040" coordsize="210,152">
              <v:shape style="position:absolute;left:10443;top:2040;width:210;height:152" coordorigin="10443,2040" coordsize="210,152" path="m10582,2040l10579,2041,10557,2063,10540,2082,10527,2096,10513,2111,10497,2127,10483,2141,10468,2155,10454,2169,10452,2171,10449,2173,10443,2178,10443,2181,10447,2189,10451,2192,10461,2189,10487,2189,10492,2187,10498,2187,10520,2187,10520,2186,10530,2176,10544,2161,10559,2148,10561,2147,10563,2145,10572,2134,10580,2125,10590,2116,10604,2102,10649,2058,10651,2056,10653,2054,10651,2046,10597,2046,10591,2046,10582,2040e" filled="t" fillcolor="#50535C" stroked="f">
                <v:path arrowok="t"/>
                <v:fill/>
              </v:shape>
              <v:shape style="position:absolute;left:10443;top:2040;width:210;height:152" coordorigin="10443,2040" coordsize="210,152" path="m10487,2189l10461,2189,10466,2190,10476,2191,10482,2191,10487,2189e" filled="t" fillcolor="#50535C" stroked="f">
                <v:path arrowok="t"/>
                <v:fill/>
              </v:shape>
              <v:shape style="position:absolute;left:10443;top:2040;width:210;height:152" coordorigin="10443,2040" coordsize="210,152" path="m10520,2187l10498,2187,10508,2187,10511,2189,10516,2190,10518,2188,10520,2187e" filled="t" fillcolor="#50535C" stroked="f">
                <v:path arrowok="t"/>
                <v:fill/>
              </v:shape>
              <v:shape style="position:absolute;left:10443;top:2040;width:210;height:152" coordorigin="10443,2040" coordsize="210,152" path="m10605,2044l10604,2044,10597,2046,10651,2046,10651,2046,10617,2046,10605,2044e" filled="t" fillcolor="#50535C" stroked="f">
                <v:path arrowok="t"/>
                <v:fill/>
              </v:shape>
              <v:shape style="position:absolute;left:10443;top:2040;width:210;height:152" coordorigin="10443,2040" coordsize="210,152" path="m10648,2042l10627,2043,10617,2046,10651,2046,10650,2042,10648,2042e" filled="t" fillcolor="#50535C" stroked="f">
                <v:path arrowok="t"/>
                <v:fill/>
              </v:shape>
            </v:group>
            <v:group style="position:absolute;left:10589;top:2039;width:211;height:150" coordorigin="10589,2039" coordsize="211,150">
              <v:shape style="position:absolute;left:10589;top:2039;width:211;height:150" coordorigin="10589,2039" coordsize="211,150" path="m10730,2039l10721,2047,10712,2055,10697,2072,10655,2113,10641,2127,10634,2135,10627,2142,10615,2149,10613,2152,10603,2162,10596,2168,10594,2171,10589,2178,10590,2182,10595,2187,10599,2188,10605,2184,10608,2184,10653,2183,10669,2183,10682,2170,10712,2140,10714,2138,10719,2134,10731,2123,10745,2109,10777,2077,10791,2063,10797,2058,10800,2052,10794,2044,10753,2044,10746,2044,10739,2044,10730,2039e" filled="t" fillcolor="#50535C" stroked="f">
                <v:path arrowok="t"/>
                <v:fill/>
              </v:shape>
              <v:shape style="position:absolute;left:10589;top:2039;width:211;height:150" coordorigin="10589,2039" coordsize="211,150" path="m10669,2183l10653,2183,10654,2183,10663,2187,10668,2183,10669,2183e" filled="t" fillcolor="#50535C" stroked="f">
                <v:path arrowok="t"/>
                <v:fill/>
              </v:shape>
              <v:shape style="position:absolute;left:10589;top:2039;width:211;height:150" coordorigin="10589,2039" coordsize="211,150" path="m10781,2040l10770,2044,10753,2044,10794,2044,10788,2041,10781,2040e" filled="t" fillcolor="#50535C" stroked="f">
                <v:path arrowok="t"/>
                <v:fill/>
              </v:shape>
            </v:group>
            <v:group style="position:absolute;left:10304;top:2042;width:200;height:151" coordorigin="10304,2042" coordsize="200,151">
              <v:shape style="position:absolute;left:10304;top:2042;width:200;height:151" coordorigin="10304,2042" coordsize="200,151" path="m10355,2191l10335,2191,10345,2192,10350,2192,10355,2191e" filled="t" fillcolor="#50535C" stroked="f">
                <v:path arrowok="t"/>
                <v:fill/>
              </v:shape>
              <v:shape style="position:absolute;left:10304;top:2042;width:200;height:151" coordorigin="10304,2042" coordsize="200,151" path="m10334,2191l10320,2191,10329,2191,10334,2191e" filled="t" fillcolor="#50535C" stroked="f">
                <v:path arrowok="t"/>
                <v:fill/>
              </v:shape>
              <v:shape style="position:absolute;left:10304;top:2042;width:200;height:151" coordorigin="10304,2042" coordsize="200,151" path="m10442,2042l10434,2044,10430,2047,10422,2057,10417,2063,10411,2069,10385,2096,10371,2110,10357,2125,10343,2143,10328,2157,10314,2171,10312,2173,10309,2174,10304,2182,10306,2189,10306,2189,10316,2191,10320,2191,10334,2191,10335,2191,10355,2191,10361,2189,10368,2188,10382,2188,10382,2187,10385,2185,10387,2175,10403,2159,10448,2114,10481,2077,10488,2069,10498,2062,10499,2061,10505,2053,10504,2048,10450,2048,10449,2048,10446,2048,10442,2042e" filled="t" fillcolor="#50535C" stroked="f">
                <v:path arrowok="t"/>
                <v:fill/>
              </v:shape>
              <v:shape style="position:absolute;left:10304;top:2042;width:200;height:151" coordorigin="10304,2042" coordsize="200,151" path="m10382,2188l10368,2188,10376,2189,10379,2189,10382,2188e" filled="t" fillcolor="#50535C" stroked="f">
                <v:path arrowok="t"/>
                <v:fill/>
              </v:shape>
              <v:shape style="position:absolute;left:10304;top:2042;width:200;height:151" coordorigin="10304,2042" coordsize="200,151" path="m10490,2042l10462,2045,10450,2048,10504,2048,10502,2043,10490,2042e" filled="t" fillcolor="#50535C" stroked="f">
                <v:path arrowok="t"/>
                <v:fill/>
              </v:shape>
            </v:group>
            <v:group style="position:absolute;left:10736;top:2040;width:204;height:146" coordorigin="10736,2040" coordsize="204,146">
              <v:shape style="position:absolute;left:10736;top:2040;width:204;height:146" coordorigin="10736,2040" coordsize="204,146" path="m10872,2040l10870,2041,10866,2045,10837,2074,10823,2089,10807,2105,10792,2119,10778,2133,10769,2143,10760,2153,10746,2164,10743,2167,10736,2174,10736,2178,10741,2185,10744,2186,10754,2186,10762,2186,10777,2182,10796,2182,10800,2181,10801,2181,10814,2181,10816,2180,10821,2172,10822,2172,10830,2164,10838,2157,10848,2147,10873,2120,10890,2102,10905,2088,10919,2074,10935,2062,10940,2058,10940,2052,10934,2046,10933,2045,10881,2045,10872,2040e" filled="t" fillcolor="#50535C" stroked="f">
                <v:path arrowok="t"/>
                <v:fill/>
              </v:shape>
              <v:shape style="position:absolute;left:10736;top:2040;width:204;height:146" coordorigin="10736,2040" coordsize="204,146" path="m10762,2186l10754,2186,10760,2186,10762,2186e" filled="t" fillcolor="#50535C" stroked="f">
                <v:path arrowok="t"/>
                <v:fill/>
              </v:shape>
              <v:shape style="position:absolute;left:10736;top:2040;width:204;height:146" coordorigin="10736,2040" coordsize="204,146" path="m10796,2182l10777,2182,10789,2185,10796,2182e" filled="t" fillcolor="#50535C" stroked="f">
                <v:path arrowok="t"/>
                <v:fill/>
              </v:shape>
              <v:shape style="position:absolute;left:10736;top:2040;width:204;height:146" coordorigin="10736,2040" coordsize="204,146" path="m10814,2181l10801,2181,10810,2183,10814,2181e" filled="t" fillcolor="#50535C" stroked="f">
                <v:path arrowok="t"/>
                <v:fill/>
              </v:shape>
              <v:shape style="position:absolute;left:10736;top:2040;width:204;height:146" coordorigin="10736,2040" coordsize="204,146" path="m10929,2042l10917,2043,10906,2044,10888,2044,10881,2045,10933,2045,10931,2044,10931,2044,10906,2044,10931,2044,10929,2042e" filled="t" fillcolor="#50535C" stroked="f">
                <v:path arrowok="t"/>
                <v:fill/>
              </v:shape>
            </v:group>
            <v:group style="position:absolute;left:10162;top:2041;width:202;height:151" coordorigin="10162,2041" coordsize="202,151">
              <v:shape style="position:absolute;left:10162;top:2041;width:202;height:151" coordorigin="10162,2041" coordsize="202,151" path="m10296,2041l10296,2041,10286,2050,10284,2053,10280,2058,10226,2115,10215,2128,10195,2147,10164,2176,10163,2179,10162,2184,10163,2188,10169,2190,10173,2192,10176,2189,10178,2187,10180,2186,10221,2183,10228,2183,10233,2182,10245,2182,10249,2179,10256,2169,10260,2164,10287,2135,10301,2120,10317,2104,10330,2090,10345,2075,10360,2062,10361,2061,10362,2060,10364,2057,10364,2055,10363,2050,10313,2050,10308,2050,10296,2041e" filled="t" fillcolor="#50535C" stroked="f">
                <v:path arrowok="t"/>
                <v:fill/>
              </v:shape>
              <v:shape style="position:absolute;left:10162;top:2041;width:202;height:151" coordorigin="10162,2041" coordsize="202,151" path="m10228,2183l10221,2183,10221,2183,10228,2183e" filled="t" fillcolor="#50535C" stroked="f">
                <v:path arrowok="t"/>
                <v:fill/>
              </v:shape>
              <v:shape style="position:absolute;left:10162;top:2041;width:202;height:151" coordorigin="10162,2041" coordsize="202,151" path="m10357,2043l10340,2047,10329,2049,10313,2050,10363,2050,10362,2046,10357,2043e" filled="t" fillcolor="#50535C" stroked="f">
                <v:path arrowok="t"/>
                <v:fill/>
              </v:shape>
            </v:group>
            <v:group style="position:absolute;left:9590;top:2041;width:200;height:149" coordorigin="9590,2041" coordsize="200,149">
              <v:shape style="position:absolute;left:9590;top:2041;width:200;height:149" coordorigin="9590,2041" coordsize="200,149" path="m9720,2042l9716,2044,9712,2048,9711,2049,9666,2098,9655,2110,9637,2129,9603,2165,9596,2171,9590,2181,9597,2188,9606,2189,9625,2183,9635,2180,9673,2180,9677,2173,9679,2171,9726,2123,9755,2089,9769,2075,9784,2061,9790,2056,9789,2051,9785,2047,9733,2047,9720,2042e" filled="t" fillcolor="#50535C" stroked="f">
                <v:path arrowok="t"/>
                <v:fill/>
              </v:shape>
              <v:shape style="position:absolute;left:9590;top:2041;width:200;height:149" coordorigin="9590,2041" coordsize="200,149" path="m9670,2182l9655,2182,9666,2183,9670,2182e" filled="t" fillcolor="#50535C" stroked="f">
                <v:path arrowok="t"/>
                <v:fill/>
              </v:shape>
              <v:shape style="position:absolute;left:9590;top:2041;width:200;height:149" coordorigin="9590,2041" coordsize="200,149" path="m9673,2180l9635,2180,9651,2182,9670,2182,9672,2182,9673,2180e" filled="t" fillcolor="#50535C" stroked="f">
                <v:path arrowok="t"/>
                <v:fill/>
              </v:shape>
              <v:shape style="position:absolute;left:9590;top:2041;width:200;height:149" coordorigin="9590,2041" coordsize="200,149" path="m9777,2041l9758,2043,9733,2047,9785,2047,9780,2043,9777,2041e" filled="t" fillcolor="#50535C" stroked="f">
                <v:path arrowok="t"/>
                <v:fill/>
              </v:shape>
            </v:group>
            <v:group style="position:absolute;left:9735;top:2043;width:198;height:147" coordorigin="9735,2043" coordsize="198,147">
              <v:shape style="position:absolute;left:9735;top:2043;width:198;height:147" coordorigin="9735,2043" coordsize="198,147" path="m9865,2043l9864,2044,9854,2054,9836,2073,9823,2087,9808,2101,9799,2110,9790,2118,9779,2131,9777,2135,9768,2145,9739,2176,9737,2178,9735,2181,9736,2184,9739,2189,9745,2190,9751,2188,9752,2187,9760,2184,9783,2181,9812,2181,9813,2181,9817,2177,9842,2152,9860,2134,9872,2121,9902,2088,9915,2074,9930,2060,9933,2056,9933,2050,9927,2047,9885,2047,9875,2047,9865,2043e" filled="t" fillcolor="#50535C" stroked="f">
                <v:path arrowok="t"/>
                <v:fill/>
              </v:shape>
              <v:shape style="position:absolute;left:9735;top:2043;width:198;height:147" coordorigin="9735,2043" coordsize="198,147" path="m9812,2181l9783,2181,9802,2182,9808,2184,9812,2181e" filled="t" fillcolor="#50535C" stroked="f">
                <v:path arrowok="t"/>
                <v:fill/>
              </v:shape>
              <v:shape style="position:absolute;left:9735;top:2043;width:198;height:147" coordorigin="9735,2043" coordsize="198,147" path="m9903,2044l9885,2047,9927,2047,9925,2045,9923,2045,9910,2045,9903,2044e" filled="t" fillcolor="#50535C" stroked="f">
                <v:path arrowok="t"/>
                <v:fill/>
              </v:shape>
              <v:shape style="position:absolute;left:9735;top:2043;width:198;height:147" coordorigin="9735,2043" coordsize="198,147" path="m9921,2044l9910,2045,9923,2045,9921,2044e" filled="t" fillcolor="#50535C" stroked="f">
                <v:path arrowok="t"/>
                <v:fill/>
              </v:shape>
            </v:group>
            <v:group style="position:absolute;left:9881;top:2043;width:199;height:149" coordorigin="9881,2043" coordsize="199,149">
              <v:shape style="position:absolute;left:9881;top:2043;width:199;height:149" coordorigin="9881,2043" coordsize="199,149" path="m10009,2044l10005,2047,10001,2050,9980,2073,9935,2121,9920,2138,9891,2171,9887,2174,9882,2179,9881,2184,9885,2191,9893,2193,9901,2186,9917,2185,9923,2184,9934,2183,9951,2182,9960,2182,9961,2181,9966,2174,9970,2168,9980,2157,10008,2128,10014,2122,10019,2115,10032,2102,10039,2094,10056,2078,10064,2067,10075,2060,10077,2059,10078,2056,10080,2055,10078,2049,10077,2049,10028,2049,10019,2049,10009,2044e" filled="t" fillcolor="#50535C" stroked="f">
                <v:path arrowok="t"/>
                <v:fill/>
              </v:shape>
              <v:shape style="position:absolute;left:9881;top:2043;width:199;height:149" coordorigin="9881,2043" coordsize="199,149" path="m9961,2181e" filled="t" fillcolor="#50535C" stroked="f">
                <v:path arrowok="t"/>
                <v:fill/>
              </v:shape>
              <v:shape style="position:absolute;left:9881;top:2043;width:199;height:149" coordorigin="9881,2043" coordsize="199,149" path="m10041,2046l10028,2049,10077,2049,10077,2048,10059,2048,10054,2046,10045,2046,10041,2046e" filled="t" fillcolor="#50535C" stroked="f">
                <v:path arrowok="t"/>
                <v:fill/>
              </v:shape>
              <v:shape style="position:absolute;left:9881;top:2043;width:199;height:149" coordorigin="9881,2043" coordsize="199,149" path="m10065,2043l10059,2048,10077,2048,10075,2046,10068,2044,10065,2043e" filled="t" fillcolor="#50535C" stroked="f">
                <v:path arrowok="t"/>
                <v:fill/>
              </v:shape>
              <v:shape style="position:absolute;left:9881;top:2043;width:199;height:149" coordorigin="9881,2043" coordsize="199,149" path="m10054,2046l10045,2046,10054,2046,10054,2046e" filled="t" fillcolor="#50535C" stroked="f">
                <v:path arrowok="t"/>
                <v:fill/>
              </v:shape>
            </v:group>
            <v:group style="position:absolute;left:10878;top:2043;width:194;height:144" coordorigin="10878,2043" coordsize="194,144">
              <v:shape style="position:absolute;left:10878;top:2043;width:194;height:144" coordorigin="10878,2043" coordsize="194,144" path="m10951,2185l10936,2185,10947,2188,10949,2186,10951,2185e" filled="t" fillcolor="#50535C" stroked="f">
                <v:path arrowok="t"/>
                <v:fill/>
              </v:shape>
              <v:shape style="position:absolute;left:10878;top:2043;width:194;height:144" coordorigin="10878,2043" coordsize="194,144" path="m10924,2186l10898,2186,10901,2187,10908,2187,10911,2187,10924,2186e" filled="t" fillcolor="#50535C" stroked="f">
                <v:path arrowok="t"/>
                <v:fill/>
              </v:shape>
              <v:shape style="position:absolute;left:10878;top:2043;width:194;height:144" coordorigin="10878,2043" coordsize="194,144" path="m11008,2043l11005,2045,10996,2055,10990,2061,10938,2117,10891,2163,10880,2173,10879,2174,10878,2176,10882,2183,10887,2187,10898,2186,10924,2186,10936,2185,10951,2185,10959,2175,11007,2127,11016,2117,11029,2102,11043,2088,11058,2074,11074,2061,11073,2049,11072,2047,11043,2047,11038,2046,11020,2046,11016,2046,11008,2043e" filled="t" fillcolor="#50535C" stroked="f">
                <v:path arrowok="t"/>
                <v:fill/>
              </v:shape>
              <v:shape style="position:absolute;left:10878;top:2043;width:194;height:144" coordorigin="10878,2043" coordsize="194,144" path="m11055,2044l11043,2047,11072,2047,11070,2045,11057,2044,11055,2044e" filled="t" fillcolor="#50535C" stroked="f">
                <v:path arrowok="t"/>
                <v:fill/>
              </v:shape>
              <v:shape style="position:absolute;left:10878;top:2043;width:194;height:144" coordorigin="10878,2043" coordsize="194,144" path="m11033,2045l11020,2046,11038,2046,11033,2045e" filled="t" fillcolor="#50535C" stroked="f">
                <v:path arrowok="t"/>
                <v:fill/>
              </v:shape>
            </v:group>
            <v:group style="position:absolute;left:9151;top:2047;width:206;height:144" coordorigin="9151,2047" coordsize="206,144">
              <v:shape style="position:absolute;left:9151;top:2047;width:206;height:144" coordorigin="9151,2047" coordsize="206,144" path="m9284,2047l9280,2050,9274,2053,9266,2063,9261,2069,9232,2098,9219,2113,9212,2122,9205,2131,9193,2139,9191,2142,9186,2147,9183,2151,9171,2163,9163,2171,9151,2184,9153,2189,9165,2191,9171,2191,9185,2190,9193,2188,9209,2185,9217,2185,9247,2185,9251,2179,9255,2175,9261,2167,9272,2154,9289,2136,9302,2121,9345,2071,9349,2067,9358,2058,9357,2053,9300,2053,9292,2052,9290,2049,9287,2048,9286,2048,9284,2047e" filled="t" fillcolor="#50535C" stroked="f">
                <v:path arrowok="t"/>
                <v:fill/>
              </v:shape>
              <v:shape style="position:absolute;left:9151;top:2047;width:206;height:144" coordorigin="9151,2047" coordsize="206,144" path="m9247,2185l9217,2185,9230,2189,9236,2189,9244,2187,9246,2185,9247,2185e" filled="t" fillcolor="#50535C" stroked="f">
                <v:path arrowok="t"/>
                <v:fill/>
              </v:shape>
              <v:shape style="position:absolute;left:9151;top:2047;width:206;height:144" coordorigin="9151,2047" coordsize="206,144" path="m9341,2048l9333,2050,9330,2051,9315,2052,9305,2052,9300,2053,9357,2053,9356,2052,9346,2049,9341,2048e" filled="t" fillcolor="#50535C" stroked="f">
                <v:path arrowok="t"/>
                <v:fill/>
              </v:shape>
              <v:shape style="position:absolute;left:9151;top:2047;width:206;height:144" coordorigin="9151,2047" coordsize="206,144" path="m9286,2047l9286,2048,9287,2048e" filled="t" fillcolor="#50535C" stroked="f">
                <v:path arrowok="t"/>
                <v:fill/>
              </v:shape>
            </v:group>
            <v:group style="position:absolute;left:9301;top:2044;width:203;height:153" coordorigin="9301,2044" coordsize="203,153">
              <v:shape style="position:absolute;left:9301;top:2044;width:203;height:153" coordorigin="9301,2044" coordsize="203,153" path="m9435,2045l9431,2047,9423,2055,9408,2068,9377,2097,9376,2099,9344,2136,9329,2152,9317,2168,9304,2183,9301,2185,9301,2188,9304,2196,9308,2198,9315,2196,9317,2196,9319,2195,9339,2192,9359,2191,9361,2191,9377,2191,9382,2185,9384,2182,9392,2172,9399,2166,9412,2153,9417,2145,9425,2138,9438,2124,9452,2108,9464,2093,9477,2077,9483,2071,9490,2065,9504,2055,9503,2049,9498,2047,9476,2047,9475,2047,9458,2047,9452,2047,9446,2047,9435,2045e" filled="t" fillcolor="#50535C" stroked="f">
                <v:path arrowok="t"/>
                <v:fill/>
              </v:shape>
              <v:shape style="position:absolute;left:9301;top:2044;width:203;height:153" coordorigin="9301,2044" coordsize="203,153" path="m9377,2191l9361,2191,9364,2192,9374,2194,9375,2194,9377,2191e" filled="t" fillcolor="#50535C" stroked="f">
                <v:path arrowok="t"/>
                <v:fill/>
              </v:shape>
              <v:shape style="position:absolute;left:9301;top:2044;width:203;height:153" coordorigin="9301,2044" coordsize="203,153" path="m9490,2044l9482,2047,9476,2047,9498,2047,9493,2045,9490,2044e" filled="t" fillcolor="#50535C" stroked="f">
                <v:path arrowok="t"/>
                <v:fill/>
              </v:shape>
              <v:shape style="position:absolute;left:9301;top:2044;width:203;height:153" coordorigin="9301,2044" coordsize="203,153" path="m9466,2046l9462,2046,9458,2046,9458,2047,9475,2047,9466,2046e" filled="t" fillcolor="#50535C" stroked="f">
                <v:path arrowok="t"/>
                <v:fill/>
              </v:shape>
            </v:group>
            <v:group style="position:absolute;left:9444;top:2045;width:190;height:146" coordorigin="9444,2045" coordsize="190,146">
              <v:shape style="position:absolute;left:9444;top:2045;width:190;height:146" coordorigin="9444,2045" coordsize="190,146" path="m9569,2048l9566,2049,9464,2157,9456,2165,9448,2174,9447,2174,9444,2179,9445,2185,9454,2190,9458,2191,9472,2189,9482,2187,9499,2185,9505,2184,9522,2184,9527,2178,9530,2172,9539,2163,9552,2150,9566,2133,9578,2121,9595,2102,9608,2087,9633,2055,9631,2053,9631,2052,9585,2052,9569,2048e" filled="t" fillcolor="#50535C" stroked="f">
                <v:path arrowok="t"/>
                <v:fill/>
              </v:shape>
              <v:shape style="position:absolute;left:9444;top:2045;width:190;height:146" coordorigin="9444,2045" coordsize="190,146" path="m9522,2184l9505,2184,9516,2189,9520,2187,9522,2184e" filled="t" fillcolor="#50535C" stroked="f">
                <v:path arrowok="t"/>
                <v:fill/>
              </v:shape>
              <v:shape style="position:absolute;left:9444;top:2045;width:190;height:146" coordorigin="9444,2045" coordsize="190,146" path="m9616,2045l9598,2050,9585,2052,9631,2052,9630,2049,9622,2047,9616,2045e" filled="t" fillcolor="#50535C" stroked="f">
                <v:path arrowok="t"/>
                <v:fill/>
              </v:shape>
            </v:group>
            <v:group style="position:absolute;left:9016;top:2048;width:196;height:143" coordorigin="9016,2048" coordsize="196,143">
              <v:shape style="position:absolute;left:9016;top:2048;width:196;height:143" coordorigin="9016,2048" coordsize="196,143" path="m9147,2048l9145,2051,9142,2053,9084,2111,9056,2140,9042,2154,9035,2161,9029,2170,9016,2179,9017,2185,9029,2190,9036,2191,9046,2188,9049,2187,9060,2185,9067,2182,9093,2182,9096,2180,9097,2178,9116,2155,9132,2138,9144,2126,9162,2108,9212,2056,9209,2054,9209,2053,9188,2053,9182,2051,9166,2050,9157,2049,9147,2048e" filled="t" fillcolor="#50535C" stroked="f">
                <v:path arrowok="t"/>
                <v:fill/>
              </v:shape>
              <v:shape style="position:absolute;left:9016;top:2048;width:196;height:143" coordorigin="9016,2048" coordsize="196,143" path="m9093,2182l9067,2182,9083,2190,9088,2186,9093,2182e" filled="t" fillcolor="#50535C" stroked="f">
                <v:path arrowok="t"/>
                <v:fill/>
              </v:shape>
              <v:shape style="position:absolute;left:9016;top:2048;width:196;height:143" coordorigin="9016,2048" coordsize="196,143" path="m9199,2050l9188,2053,9209,2053,9208,2052,9203,2051,9199,2050e" filled="t" fillcolor="#50535C" stroked="f">
                <v:path arrowok="t"/>
                <v:fill/>
              </v:shape>
            </v:group>
            <v:group style="position:absolute;left:11037;top:2038;width:211;height:150" coordorigin="11037,2038" coordsize="211,150">
              <v:shape style="position:absolute;left:11037;top:2038;width:211;height:150" coordorigin="11037,2038" coordsize="211,150" path="m11178,2038l11169,2047,11160,2055,11145,2072,11103,2113,11089,2127,11082,2134,11075,2142,11063,2149,11061,2152,11051,2161,11044,2168,11042,2171,11037,2177,11037,2181,11043,2187,11047,2188,11053,2184,11056,2183,11101,2182,11117,2182,11130,2169,11160,2140,11162,2138,11167,2134,11179,2123,11193,2109,11225,2077,11239,2063,11245,2057,11248,2052,11242,2044,11201,2044,11194,2044,11187,2044,11178,2038e" filled="t" fillcolor="#50535C" stroked="f">
                <v:path arrowok="t"/>
                <v:fill/>
              </v:shape>
              <v:shape style="position:absolute;left:11037;top:2038;width:211;height:150" coordorigin="11037,2038" coordsize="211,150" path="m11117,2182l11101,2182,11102,2182,11111,2186,11116,2183,11117,2182e" filled="t" fillcolor="#50535C" stroked="f">
                <v:path arrowok="t"/>
                <v:fill/>
              </v:shape>
              <v:shape style="position:absolute;left:11037;top:2038;width:211;height:150" coordorigin="11037,2038" coordsize="211,150" path="m11229,2040l11218,2044,11201,2044,11242,2044,11236,2041,11229,2040e" filled="t" fillcolor="#50535C" stroked="f">
                <v:path arrowok="t"/>
                <v:fill/>
              </v:shape>
            </v:group>
            <v:group style="position:absolute;left:11184;top:2040;width:204;height:146" coordorigin="11184,2040" coordsize="204,146">
              <v:shape style="position:absolute;left:11184;top:2040;width:204;height:146" coordorigin="11184,2040" coordsize="204,146" path="m11320,2040l11318,2041,11314,2045,11285,2074,11271,2089,11255,2105,11240,2119,11226,2133,11217,2142,11208,2152,11194,2163,11191,2167,11184,2173,11184,2177,11189,2184,11192,2186,11202,2185,11210,2185,11225,2182,11244,2182,11248,2180,11249,2180,11262,2180,11264,2179,11269,2172,11270,2171,11278,2164,11286,2157,11296,2146,11321,2119,11338,2102,11352,2088,11367,2074,11383,2061,11388,2058,11388,2052,11382,2045,11380,2045,11329,2045,11320,2040e" filled="t" fillcolor="#50535C" stroked="f">
                <v:path arrowok="t"/>
                <v:fill/>
              </v:shape>
              <v:shape style="position:absolute;left:11184;top:2040;width:204;height:146" coordorigin="11184,2040" coordsize="204,146" path="m11210,2185l11202,2185,11208,2186,11210,2185e" filled="t" fillcolor="#50535C" stroked="f">
                <v:path arrowok="t"/>
                <v:fill/>
              </v:shape>
              <v:shape style="position:absolute;left:11184;top:2040;width:204;height:146" coordorigin="11184,2040" coordsize="204,146" path="m11244,2182l11225,2182,11237,2184,11244,2182e" filled="t" fillcolor="#50535C" stroked="f">
                <v:path arrowok="t"/>
                <v:fill/>
              </v:shape>
              <v:shape style="position:absolute;left:11184;top:2040;width:204;height:146" coordorigin="11184,2040" coordsize="204,146" path="m11262,2180l11249,2180,11258,2183,11262,2180e" filled="t" fillcolor="#50535C" stroked="f">
                <v:path arrowok="t"/>
                <v:fill/>
              </v:shape>
              <v:shape style="position:absolute;left:11184;top:2040;width:204;height:146" coordorigin="11184,2040" coordsize="204,146" path="m11377,2042l11365,2042,11354,2043,11336,2043,11329,2045,11380,2045,11379,2044,11379,2043,11354,2043,11379,2043,11377,2042e" filled="t" fillcolor="#50535C" stroked="f">
                <v:path arrowok="t"/>
                <v:fill/>
              </v:shape>
            </v:group>
            <v:group style="position:absolute;left:11326;top:2043;width:194;height:144" coordorigin="11326,2043" coordsize="194,144">
              <v:shape style="position:absolute;left:11326;top:2043;width:194;height:144" coordorigin="11326,2043" coordsize="194,144" path="m11399,2184l11384,2184,11395,2187,11397,2186,11399,2184e" filled="t" fillcolor="#50535C" stroked="f">
                <v:path arrowok="t"/>
                <v:fill/>
              </v:shape>
              <v:shape style="position:absolute;left:11326;top:2043;width:194;height:144" coordorigin="11326,2043" coordsize="194,144" path="m11372,2185l11345,2185,11349,2186,11355,2186,11359,2187,11372,2185e" filled="t" fillcolor="#50535C" stroked="f">
                <v:path arrowok="t"/>
                <v:fill/>
              </v:shape>
              <v:shape style="position:absolute;left:11326;top:2043;width:194;height:144" coordorigin="11326,2043" coordsize="194,144" path="m11456,2043l11453,2045,11444,2054,11438,2061,11386,2116,11339,2163,11328,2172,11327,2174,11326,2175,11330,2183,11334,2186,11345,2185,11372,2185,11384,2184,11399,2184,11407,2175,11455,2126,11464,2116,11477,2102,11491,2087,11506,2074,11521,2061,11521,2049,11520,2047,11490,2047,11486,2046,11467,2046,11464,2046,11456,2043e" filled="t" fillcolor="#50535C" stroked="f">
                <v:path arrowok="t"/>
                <v:fill/>
              </v:shape>
              <v:shape style="position:absolute;left:11326;top:2043;width:194;height:144" coordorigin="11326,2043" coordsize="194,144" path="m11502,2043l11490,2047,11520,2047,11518,2045,11505,2044,11502,2043e" filled="t" fillcolor="#50535C" stroked="f">
                <v:path arrowok="t"/>
                <v:fill/>
              </v:shape>
              <v:shape style="position:absolute;left:11326;top:2043;width:194;height:144" coordorigin="11326,2043" coordsize="194,144" path="m11480,2045l11467,2046,11486,2046,11480,2045e" filled="t" fillcolor="#50535C" stroked="f">
                <v:path arrowok="t"/>
                <v:fill/>
              </v:shape>
            </v:group>
            <v:group style="position:absolute;left:11448;top:2040;width:162;height:154" coordorigin="11448,2040" coordsize="162,154">
              <v:shape style="position:absolute;left:11448;top:2040;width:162;height:154" coordorigin="11448,2040" coordsize="162,154" path="m11600,2040l11542,2088,11518,2113,11510,2120,11495,2134,11481,2148,11464,2167,11459,2171,11451,2177,11449,2180,11448,2184,11448,2184,11450,2189,11453,2193,11460,2193,11463,2190,11468,2188,11480,2186,11487,2185,11500,2185,11506,2181,11527,2181,11545,2164,11563,2146,11590,2117,11595,2112,11600,2107,11609,2099,11610,2093,11601,2086,11601,2082,11604,2075,11604,2072,11607,2062,11606,2054,11604,2042,11600,2040e" filled="t" fillcolor="#50535C" stroked="f">
                <v:path arrowok="t"/>
                <v:fill/>
              </v:shape>
              <v:shape style="position:absolute;left:11448;top:2040;width:162;height:154" coordorigin="11448,2040" coordsize="162,154" path="m11500,2185l11487,2185,11494,2185,11499,2185,11500,2185e" filled="t" fillcolor="#50535C" stroked="f">
                <v:path arrowok="t"/>
                <v:fill/>
              </v:shape>
              <v:shape style="position:absolute;left:11448;top:2040;width:162;height:154" coordorigin="11448,2040" coordsize="162,154" path="m11527,2181l11506,2181,11511,2181,11520,2184,11524,2184,11527,2181e" filled="t" fillcolor="#50535C" stroked="f">
                <v:path arrowok="t"/>
                <v:fill/>
              </v:shape>
            </v:group>
            <v:group style="position:absolute;left:11560;top:2144;width:37;height:47" coordorigin="11560,2144" coordsize="37,47">
              <v:shape style="position:absolute;left:11560;top:2144;width:37;height:47" coordorigin="11560,2144" coordsize="37,47" path="m11597,2186l11578,2186,11581,2187,11589,2190,11592,2190,11597,2186e" filled="t" fillcolor="#50535C" stroked="f">
                <v:path arrowok="t"/>
                <v:fill/>
              </v:shape>
              <v:shape style="position:absolute;left:11560;top:2144;width:37;height:47" coordorigin="11560,2144" coordsize="37,47" path="m11593,2144l11591,2147,11587,2150,11584,2154,11575,2163,11569,2168,11560,2177,11561,2182,11566,2185,11569,2186,11572,2187,11578,2186,11597,2186,11599,2185,11601,2184,11603,2173,11601,2162,11600,2150,11598,2144,11593,2144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58.926086pt;margin-top:155.972pt;width:423.222007pt;height:400.685411pt;mso-position-horizontal-relative:page;mso-position-vertical-relative:page;z-index:-5180" coordorigin="3179,3119" coordsize="8464,8014">
            <v:group style="position:absolute;left:3199;top:3129;width:4810;height:454" coordorigin="3199,3129" coordsize="4810,454">
              <v:shape style="position:absolute;left:3199;top:3129;width:4810;height:454" coordorigin="3199,3129" coordsize="4810,454" path="m8008,3129l3199,3129,3199,3583,8008,3583,8008,3129e" filled="t" fillcolor="#231F20" stroked="f">
                <v:path arrowok="t"/>
                <v:fill/>
              </v:shape>
            </v:group>
            <v:group style="position:absolute;left:8008;top:3129;width:1860;height:454" coordorigin="8008,3129" coordsize="1860,454">
              <v:shape style="position:absolute;left:8008;top:3129;width:1860;height:454" coordorigin="8008,3129" coordsize="1860,454" path="m9868,3129l8008,3129,8008,3583,9868,3583,9868,3129e" filled="t" fillcolor="#231F20" stroked="f">
                <v:path arrowok="t"/>
                <v:fill/>
              </v:shape>
            </v:group>
            <v:group style="position:absolute;left:9868;top:3129;width:1755;height:454" coordorigin="9868,3129" coordsize="1755,454">
              <v:shape style="position:absolute;left:9868;top:3129;width:1755;height:454" coordorigin="9868,3129" coordsize="1755,454" path="m11623,3129l9868,3129,9868,3583,11623,3583,11623,3129e" filled="t" fillcolor="#231F20" stroked="f">
                <v:path arrowok="t"/>
                <v:fill/>
              </v:shape>
            </v:group>
            <v:group style="position:absolute;left:3199;top:3583;width:4810;height:1077" coordorigin="3199,3583" coordsize="4810,1077">
              <v:shape style="position:absolute;left:3199;top:3583;width:4810;height:1077" coordorigin="3199,3583" coordsize="4810,1077" path="m8008,3583l3199,3583,3199,4660,8008,4660,8008,3583e" filled="t" fillcolor="#E7E9E7" stroked="f">
                <v:path arrowok="t"/>
                <v:fill/>
              </v:shape>
            </v:group>
            <v:group style="position:absolute;left:8008;top:3583;width:1860;height:1077" coordorigin="8008,3583" coordsize="1860,1077">
              <v:shape style="position:absolute;left:8008;top:3583;width:1860;height:1077" coordorigin="8008,3583" coordsize="1860,1077" path="m9868,3583l8008,3583,8008,4660,9868,4660,9868,3583e" filled="t" fillcolor="#E7E9E7" stroked="f">
                <v:path arrowok="t"/>
                <v:fill/>
              </v:shape>
            </v:group>
            <v:group style="position:absolute;left:9868;top:3583;width:1755;height:1077" coordorigin="9868,3583" coordsize="1755,1077">
              <v:shape style="position:absolute;left:9868;top:3583;width:1755;height:1077" coordorigin="9868,3583" coordsize="1755,1077" path="m11623,3583l9868,3583,9868,4660,11623,4660,11623,3583e" filled="t" fillcolor="#E7E9E7" stroked="f">
                <v:path arrowok="t"/>
                <v:fill/>
              </v:shape>
            </v:group>
            <v:group style="position:absolute;left:3199;top:5737;width:4810;height:1077" coordorigin="3199,5737" coordsize="4810,1077">
              <v:shape style="position:absolute;left:3199;top:5737;width:4810;height:1077" coordorigin="3199,5737" coordsize="4810,1077" path="m8008,5737l3199,5737,3199,6814,8008,6814,8008,5737e" filled="t" fillcolor="#E7E9E7" stroked="f">
                <v:path arrowok="t"/>
                <v:fill/>
              </v:shape>
            </v:group>
            <v:group style="position:absolute;left:8008;top:5737;width:1860;height:1077" coordorigin="8008,5737" coordsize="1860,1077">
              <v:shape style="position:absolute;left:8008;top:5737;width:1860;height:1077" coordorigin="8008,5737" coordsize="1860,1077" path="m9868,5737l8008,5737,8008,6814,9868,6814,9868,5737e" filled="t" fillcolor="#E7E9E7" stroked="f">
                <v:path arrowok="t"/>
                <v:fill/>
              </v:shape>
            </v:group>
            <v:group style="position:absolute;left:9868;top:5737;width:1755;height:1077" coordorigin="9868,5737" coordsize="1755,1077">
              <v:shape style="position:absolute;left:9868;top:5737;width:1755;height:1077" coordorigin="9868,5737" coordsize="1755,1077" path="m11623,5737l9868,5737,9868,6814,11623,6814,11623,5737e" filled="t" fillcolor="#E7E9E7" stroked="f">
                <v:path arrowok="t"/>
                <v:fill/>
              </v:shape>
            </v:group>
            <v:group style="position:absolute;left:3199;top:4660;width:4810;height:1077" coordorigin="3199,4660" coordsize="4810,1077">
              <v:shape style="position:absolute;left:3199;top:4660;width:4810;height:1077" coordorigin="3199,4660" coordsize="4810,1077" path="m8008,4660l3199,4660,3199,5737,8008,5737,8008,4660e" filled="t" fillcolor="#FDB913" stroked="f">
                <v:path arrowok="t"/>
                <v:fill/>
              </v:shape>
            </v:group>
            <v:group style="position:absolute;left:8008;top:4660;width:1860;height:1077" coordorigin="8008,4660" coordsize="1860,1077">
              <v:shape style="position:absolute;left:8008;top:4660;width:1860;height:1077" coordorigin="8008,4660" coordsize="1860,1077" path="m9868,4660l8008,4660,8008,5737,9868,5737,9868,4660e" filled="t" fillcolor="#FDB913" stroked="f">
                <v:path arrowok="t"/>
                <v:fill/>
              </v:shape>
            </v:group>
            <v:group style="position:absolute;left:9868;top:4660;width:1755;height:1077" coordorigin="9868,4660" coordsize="1755,1077">
              <v:shape style="position:absolute;left:9868;top:4660;width:1755;height:1077" coordorigin="9868,4660" coordsize="1755,1077" path="m11623,4660l9868,4660,9868,5737,11623,5737,11623,4660e" filled="t" fillcolor="#FDB913" stroked="f">
                <v:path arrowok="t"/>
                <v:fill/>
              </v:shape>
            </v:group>
            <v:group style="position:absolute;left:3199;top:7892;width:4810;height:1077" coordorigin="3199,7892" coordsize="4810,1077">
              <v:shape style="position:absolute;left:3199;top:7892;width:4810;height:1077" coordorigin="3199,7892" coordsize="4810,1077" path="m8008,7892l3199,7892,3199,8969,8008,8969,8008,7892e" filled="t" fillcolor="#E7E9E7" stroked="f">
                <v:path arrowok="t"/>
                <v:fill/>
              </v:shape>
            </v:group>
            <v:group style="position:absolute;left:8008;top:7892;width:1860;height:1077" coordorigin="8008,7892" coordsize="1860,1077">
              <v:shape style="position:absolute;left:8008;top:7892;width:1860;height:1077" coordorigin="8008,7892" coordsize="1860,1077" path="m9868,7892l8008,7892,8008,8969,9868,8969,9868,7892e" filled="t" fillcolor="#E7E9E7" stroked="f">
                <v:path arrowok="t"/>
                <v:fill/>
              </v:shape>
            </v:group>
            <v:group style="position:absolute;left:9868;top:7892;width:1755;height:1077" coordorigin="9868,7892" coordsize="1755,1077">
              <v:shape style="position:absolute;left:9868;top:7892;width:1755;height:1077" coordorigin="9868,7892" coordsize="1755,1077" path="m11623,7892l9868,7892,9868,8969,11623,8969,11623,7892e" filled="t" fillcolor="#E7E9E7" stroked="f">
                <v:path arrowok="t"/>
                <v:fill/>
              </v:shape>
            </v:group>
            <v:group style="position:absolute;left:3199;top:6814;width:4810;height:1077" coordorigin="3199,6814" coordsize="4810,1077">
              <v:shape style="position:absolute;left:3199;top:6814;width:4810;height:1077" coordorigin="3199,6814" coordsize="4810,1077" path="m8008,6814l3199,6814,3199,7892,8008,7892,8008,6814e" filled="t" fillcolor="#FDB913" stroked="f">
                <v:path arrowok="t"/>
                <v:fill/>
              </v:shape>
            </v:group>
            <v:group style="position:absolute;left:8008;top:6814;width:1860;height:1077" coordorigin="8008,6814" coordsize="1860,1077">
              <v:shape style="position:absolute;left:8008;top:6814;width:1860;height:1077" coordorigin="8008,6814" coordsize="1860,1077" path="m9868,6814l8008,6814,8008,7892,9868,7892,9868,6814e" filled="t" fillcolor="#FDB913" stroked="f">
                <v:path arrowok="t"/>
                <v:fill/>
              </v:shape>
            </v:group>
            <v:group style="position:absolute;left:9868;top:6814;width:1755;height:1077" coordorigin="9868,6814" coordsize="1755,1077">
              <v:shape style="position:absolute;left:9868;top:6814;width:1755;height:1077" coordorigin="9868,6814" coordsize="1755,1077" path="m11623,6814l9868,6814,9868,7892,11623,7892,11623,6814e" filled="t" fillcolor="#FDB913" stroked="f">
                <v:path arrowok="t"/>
                <v:fill/>
              </v:shape>
            </v:group>
            <v:group style="position:absolute;left:3199;top:10046;width:4810;height:1077" coordorigin="3199,10046" coordsize="4810,1077">
              <v:shape style="position:absolute;left:3199;top:10046;width:4810;height:1077" coordorigin="3199,10046" coordsize="4810,1077" path="m8008,10046l3199,10046,3199,11123,8008,11123,8008,10046e" filled="t" fillcolor="#E7E9E7" stroked="f">
                <v:path arrowok="t"/>
                <v:fill/>
              </v:shape>
            </v:group>
            <v:group style="position:absolute;left:8008;top:10046;width:1860;height:1077" coordorigin="8008,10046" coordsize="1860,1077">
              <v:shape style="position:absolute;left:8008;top:10046;width:1860;height:1077" coordorigin="8008,10046" coordsize="1860,1077" path="m9868,10046l8008,10046,8008,11123,9868,11123,9868,10046e" filled="t" fillcolor="#E7E9E7" stroked="f">
                <v:path arrowok="t"/>
                <v:fill/>
              </v:shape>
            </v:group>
            <v:group style="position:absolute;left:9868;top:10046;width:1755;height:1077" coordorigin="9868,10046" coordsize="1755,1077">
              <v:shape style="position:absolute;left:9868;top:10046;width:1755;height:1077" coordorigin="9868,10046" coordsize="1755,1077" path="m11623,10046l9868,10046,9868,11123,11623,11123,11623,10046e" filled="t" fillcolor="#E7E9E7" stroked="f">
                <v:path arrowok="t"/>
                <v:fill/>
              </v:shape>
            </v:group>
            <v:group style="position:absolute;left:3199;top:8969;width:4810;height:1077" coordorigin="3199,8969" coordsize="4810,1077">
              <v:shape style="position:absolute;left:3199;top:8969;width:4810;height:1077" coordorigin="3199,8969" coordsize="4810,1077" path="m8008,8969l3199,8969,3199,10046,8008,10046,8008,8969e" filled="t" fillcolor="#FDB913" stroked="f">
                <v:path arrowok="t"/>
                <v:fill/>
              </v:shape>
            </v:group>
            <v:group style="position:absolute;left:8008;top:8969;width:1860;height:1077" coordorigin="8008,8969" coordsize="1860,1077">
              <v:shape style="position:absolute;left:8008;top:8969;width:1860;height:1077" coordorigin="8008,8969" coordsize="1860,1077" path="m9868,8969l8008,8969,8008,10046,9868,10046,9868,8969e" filled="t" fillcolor="#FDB913" stroked="f">
                <v:path arrowok="t"/>
                <v:fill/>
              </v:shape>
            </v:group>
            <v:group style="position:absolute;left:9868;top:8969;width:1755;height:1077" coordorigin="9868,8969" coordsize="1755,1077">
              <v:shape style="position:absolute;left:9868;top:8969;width:1755;height:1077" coordorigin="9868,8969" coordsize="1755,1077" path="m11623,8969l9868,8969,9868,10046,11623,10046,11623,8969e" filled="t" fillcolor="#FDB913" stroked="f">
                <v:path arrowok="t"/>
                <v:fill/>
              </v:shape>
            </v:group>
            <v:group style="position:absolute;left:8008;top:3129;width:2;height:454" coordorigin="8008,3129" coordsize="2,454">
              <v:shape style="position:absolute;left:8008;top:3129;width:2;height:454" coordorigin="8008,3129" coordsize="0,454" path="m8008,3583l8008,3129e" filled="f" stroked="t" strokeweight="1pt" strokecolor="#231F20">
                <v:path arrowok="t"/>
              </v:shape>
            </v:group>
            <v:group style="position:absolute;left:9868;top:3129;width:2;height:454" coordorigin="9868,3129" coordsize="2,454">
              <v:shape style="position:absolute;left:9868;top:3129;width:2;height:454" coordorigin="9868,3129" coordsize="0,454" path="m9868,3583l9868,3129e" filled="f" stroked="t" strokeweight="1pt" strokecolor="#231F20">
                <v:path arrowok="t"/>
              </v:shape>
            </v:group>
            <v:group style="position:absolute;left:8008;top:3583;width:2;height:1077" coordorigin="8008,3583" coordsize="2,1077">
              <v:shape style="position:absolute;left:8008;top:3583;width:2;height:1077" coordorigin="8008,3583" coordsize="0,1077" path="m8008,4660l8008,3583e" filled="f" stroked="t" strokeweight="1pt" strokecolor="#E7E9E7">
                <v:path arrowok="t"/>
              </v:shape>
            </v:group>
            <v:group style="position:absolute;left:9868;top:3583;width:2;height:1077" coordorigin="9868,3583" coordsize="2,1077">
              <v:shape style="position:absolute;left:9868;top:3583;width:2;height:1077" coordorigin="9868,3583" coordsize="0,1077" path="m9868,4660l9868,3583e" filled="f" stroked="t" strokeweight="1pt" strokecolor="#E7E9E7">
                <v:path arrowok="t"/>
              </v:shape>
            </v:group>
            <v:group style="position:absolute;left:8008;top:4660;width:2;height:1067" coordorigin="8008,4660" coordsize="2,1067">
              <v:shape style="position:absolute;left:8008;top:4660;width:2;height:1067" coordorigin="8008,4660" coordsize="0,1067" path="m8008,5727l8008,4660e" filled="f" stroked="t" strokeweight="1pt" strokecolor="#FDB913">
                <v:path arrowok="t"/>
              </v:shape>
            </v:group>
            <v:group style="position:absolute;left:9868;top:4660;width:2;height:1067" coordorigin="9868,4660" coordsize="2,1067">
              <v:shape style="position:absolute;left:9868;top:4660;width:2;height:1067" coordorigin="9868,4660" coordsize="0,1067" path="m9868,5727l9868,4660e" filled="f" stroked="t" strokeweight="1pt" strokecolor="#FDB913">
                <v:path arrowok="t"/>
              </v:shape>
            </v:group>
            <v:group style="position:absolute;left:8008;top:6824;width:2;height:1057" coordorigin="8008,6824" coordsize="2,1057">
              <v:shape style="position:absolute;left:8008;top:6824;width:2;height:1057" coordorigin="8008,6824" coordsize="0,1057" path="m8008,7882l8008,6824e" filled="f" stroked="t" strokeweight="1pt" strokecolor="#FDB913">
                <v:path arrowok="t"/>
              </v:shape>
            </v:group>
            <v:group style="position:absolute;left:9868;top:6824;width:2;height:1057" coordorigin="9868,6824" coordsize="2,1057">
              <v:shape style="position:absolute;left:9868;top:6824;width:2;height:1057" coordorigin="9868,6824" coordsize="0,1057" path="m9868,7882l9868,6824e" filled="f" stroked="t" strokeweight="1pt" strokecolor="#FDB913">
                <v:path arrowok="t"/>
              </v:shape>
            </v:group>
            <v:group style="position:absolute;left:8008;top:8979;width:2;height:1057" coordorigin="8008,8979" coordsize="2,1057">
              <v:shape style="position:absolute;left:8008;top:8979;width:2;height:1057" coordorigin="8008,8979" coordsize="0,1057" path="m8008,10036l8008,8979e" filled="f" stroked="t" strokeweight="1pt" strokecolor="#FDB913">
                <v:path arrowok="t"/>
              </v:shape>
            </v:group>
            <v:group style="position:absolute;left:9868;top:8979;width:2;height:1057" coordorigin="9868,8979" coordsize="2,1057">
              <v:shape style="position:absolute;left:9868;top:8979;width:2;height:1057" coordorigin="9868,8979" coordsize="0,1057" path="m9868,10036l9868,8979e" filled="f" stroked="t" strokeweight="1pt" strokecolor="#FDB913">
                <v:path arrowok="t"/>
              </v:shape>
            </v:group>
            <v:group style="position:absolute;left:3199;top:7892;width:8424;height:2" coordorigin="3199,7892" coordsize="8424,2">
              <v:shape style="position:absolute;left:3199;top:7892;width:8424;height:2" coordorigin="3199,7892" coordsize="8424,0" path="m3199,7892l11623,7892e" filled="f" stroked="t" strokeweight="1.000011pt" strokecolor="#E7E9E7">
                <v:path arrowok="t"/>
              </v:shape>
            </v:group>
            <v:group style="position:absolute;left:8008;top:7902;width:2;height:1057" coordorigin="8008,7902" coordsize="2,1057">
              <v:shape style="position:absolute;left:8008;top:7902;width:2;height:1057" coordorigin="8008,7902" coordsize="0,1057" path="m8008,8959l8008,7902e" filled="f" stroked="t" strokeweight="1pt" strokecolor="#E7E9E7">
                <v:path arrowok="t"/>
              </v:shape>
            </v:group>
            <v:group style="position:absolute;left:9868;top:7902;width:2;height:1057" coordorigin="9868,7902" coordsize="2,1057">
              <v:shape style="position:absolute;left:9868;top:7902;width:2;height:1057" coordorigin="9868,7902" coordsize="0,1057" path="m9868,8959l9868,7902e" filled="f" stroked="t" strokeweight="1pt" strokecolor="#E7E9E7">
                <v:path arrowok="t"/>
              </v:shape>
            </v:group>
            <v:group style="position:absolute;left:3199;top:8969;width:8424;height:2" coordorigin="3199,8969" coordsize="8424,2">
              <v:shape style="position:absolute;left:3199;top:8969;width:8424;height:2" coordorigin="3199,8969" coordsize="8424,0" path="m3199,8969l11623,8969e" filled="f" stroked="t" strokeweight="1.000013pt" strokecolor="#E7E9E7">
                <v:path arrowok="t"/>
              </v:shape>
            </v:group>
            <v:group style="position:absolute;left:3199;top:5737;width:8424;height:2" coordorigin="3199,5737" coordsize="8424,2">
              <v:shape style="position:absolute;left:3199;top:5737;width:8424;height:2" coordorigin="3199,5737" coordsize="8424,0" path="m3199,5737l11623,5737e" filled="f" stroked="t" strokeweight="1.000011pt" strokecolor="#E7E9E7">
                <v:path arrowok="t"/>
              </v:shape>
            </v:group>
            <v:group style="position:absolute;left:8008;top:5747;width:2;height:1057" coordorigin="8008,5747" coordsize="2,1057">
              <v:shape style="position:absolute;left:8008;top:5747;width:2;height:1057" coordorigin="8008,5747" coordsize="0,1057" path="m8008,6804l8008,5747e" filled="f" stroked="t" strokeweight="1pt" strokecolor="#E7E9E7">
                <v:path arrowok="t"/>
              </v:shape>
            </v:group>
            <v:group style="position:absolute;left:9868;top:5747;width:2;height:1057" coordorigin="9868,5747" coordsize="2,1057">
              <v:shape style="position:absolute;left:9868;top:5747;width:2;height:1057" coordorigin="9868,5747" coordsize="0,1057" path="m9868,6804l9868,5747e" filled="f" stroked="t" strokeweight="1pt" strokecolor="#E7E9E7">
                <v:path arrowok="t"/>
              </v:shape>
            </v:group>
            <v:group style="position:absolute;left:3199;top:6814;width:8424;height:2" coordorigin="3199,6814" coordsize="8424,2">
              <v:shape style="position:absolute;left:3199;top:6814;width:8424;height:2" coordorigin="3199,6814" coordsize="8424,0" path="m3199,6814l11623,6814e" filled="f" stroked="t" strokeweight="1.000004pt" strokecolor="#E7E9E7">
                <v:path arrowok="t"/>
              </v:shape>
            </v:group>
            <v:group style="position:absolute;left:3189;top:10046;width:8444;height:2" coordorigin="3189,10046" coordsize="8444,2">
              <v:shape style="position:absolute;left:3189;top:10046;width:8444;height:2" coordorigin="3189,10046" coordsize="8444,0" path="m3189,10046l11633,10046e" filled="f" stroked="t" strokeweight="1.000006pt" strokecolor="#E7E9E7">
                <v:path arrowok="t"/>
              </v:shape>
            </v:group>
            <v:group style="position:absolute;left:3199;top:10056;width:2;height:1057" coordorigin="3199,10056" coordsize="2,1057">
              <v:shape style="position:absolute;left:3199;top:10056;width:2;height:1057" coordorigin="3199,10056" coordsize="0,1057" path="m3199,11113l3199,10056e" filled="f" stroked="t" strokeweight="1pt" strokecolor="#E7E9E7">
                <v:path arrowok="t"/>
              </v:shape>
            </v:group>
            <v:group style="position:absolute;left:8008;top:10056;width:2;height:1057" coordorigin="8008,10056" coordsize="2,1057">
              <v:shape style="position:absolute;left:8008;top:10056;width:2;height:1057" coordorigin="8008,10056" coordsize="0,1057" path="m8008,11113l8008,10056e" filled="f" stroked="t" strokeweight="1pt" strokecolor="#E7E9E7">
                <v:path arrowok="t"/>
              </v:shape>
            </v:group>
            <v:group style="position:absolute;left:9868;top:10056;width:2;height:1057" coordorigin="9868,10056" coordsize="2,1057">
              <v:shape style="position:absolute;left:9868;top:10056;width:2;height:1057" coordorigin="9868,10056" coordsize="0,1057" path="m9868,11113l9868,10056e" filled="f" stroked="t" strokeweight="1pt" strokecolor="#E7E9E7">
                <v:path arrowok="t"/>
              </v:shape>
            </v:group>
            <v:group style="position:absolute;left:11623;top:10056;width:2;height:1057" coordorigin="11623,10056" coordsize="2,1057">
              <v:shape style="position:absolute;left:11623;top:10056;width:2;height:1057" coordorigin="11623,10056" coordsize="0,1057" path="m11623,11113l11623,10056e" filled="f" stroked="t" strokeweight="1pt" strokecolor="#E7E9E7">
                <v:path arrowok="t"/>
              </v:shape>
            </v:group>
            <v:group style="position:absolute;left:3189;top:11123;width:8444;height:2" coordorigin="3189,11123" coordsize="8444,2">
              <v:shape style="position:absolute;left:3189;top:11123;width:8444;height:2" coordorigin="3189,11123" coordsize="8444,0" path="m3189,11123l11633,11123e" filled="f" stroked="t" strokeweight="1.000006pt" strokecolor="#E7E9E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8.926102pt;margin-top:575.5pt;width:423.221988pt;height:40.685002pt;mso-position-horizontal-relative:page;mso-position-vertical-relative:page;z-index:-5179" coordorigin="3179,11510" coordsize="8464,814">
            <v:group style="position:absolute;left:8008;top:11520;width:1860;height:397" coordorigin="8008,11520" coordsize="1860,397">
              <v:shape style="position:absolute;left:8008;top:11520;width:1860;height:397" coordorigin="8008,11520" coordsize="1860,397" path="m9868,11520l8008,11520,8008,11917,9868,11917,9868,11520e" filled="t" fillcolor="#E7E9E7" stroked="f">
                <v:path arrowok="t"/>
                <v:fill/>
              </v:shape>
            </v:group>
            <v:group style="position:absolute;left:9868;top:11520;width:1755;height:397" coordorigin="9868,11520" coordsize="1755,397">
              <v:shape style="position:absolute;left:9868;top:11520;width:1755;height:397" coordorigin="9868,11520" coordsize="1755,397" path="m11623,11520l9868,11520,9868,11917,11623,11917,11623,11520e" filled="t" fillcolor="#E7E9E7" stroked="f">
                <v:path arrowok="t"/>
                <v:fill/>
              </v:shape>
            </v:group>
            <v:group style="position:absolute;left:8008;top:11917;width:1860;height:397" coordorigin="8008,11917" coordsize="1860,397">
              <v:shape style="position:absolute;left:8008;top:11917;width:1860;height:397" coordorigin="8008,11917" coordsize="1860,397" path="m9868,11917l8008,11917,8008,12314,9868,12314,9868,11917e" filled="t" fillcolor="#FDB913" stroked="f">
                <v:path arrowok="t"/>
                <v:fill/>
              </v:shape>
            </v:group>
            <v:group style="position:absolute;left:9868;top:11917;width:1755;height:397" coordorigin="9868,11917" coordsize="1755,397">
              <v:shape style="position:absolute;left:9868;top:11917;width:1755;height:397" coordorigin="9868,11917" coordsize="1755,397" path="m11623,11917l9868,11917,9868,12314,11623,12314,11623,11917e" filled="t" fillcolor="#FDB913" stroked="f">
                <v:path arrowok="t"/>
                <v:fill/>
              </v:shape>
            </v:group>
            <v:group style="position:absolute;left:8018;top:11520;width:3615;height:2" coordorigin="8018,11520" coordsize="3615,2">
              <v:shape style="position:absolute;left:8018;top:11520;width:3615;height:2" coordorigin="8018,11520" coordsize="3615,0" path="m8018,11520l11633,11520e" filled="f" stroked="t" strokeweight="1pt" strokecolor="#E7E9E7">
                <v:path arrowok="t"/>
              </v:shape>
            </v:group>
            <v:group style="position:absolute;left:9868;top:11530;width:2;height:377" coordorigin="9868,11530" coordsize="2,377">
              <v:shape style="position:absolute;left:9868;top:11530;width:2;height:377" coordorigin="9868,11530" coordsize="0,377" path="m9868,11907l9868,11530e" filled="f" stroked="t" strokeweight="1pt" strokecolor="#E7E9E7">
                <v:path arrowok="t"/>
              </v:shape>
            </v:group>
            <v:group style="position:absolute;left:11623;top:11530;width:2;height:377" coordorigin="11623,11530" coordsize="2,377">
              <v:shape style="position:absolute;left:11623;top:11530;width:2;height:377" coordorigin="11623,11530" coordsize="0,377" path="m11623,11907l11623,11530e" filled="f" stroked="t" strokeweight="1pt" strokecolor="#E7E9E7">
                <v:path arrowok="t"/>
              </v:shape>
            </v:group>
            <v:group style="position:absolute;left:8018;top:11917;width:3615;height:2" coordorigin="8018,11917" coordsize="3615,2">
              <v:shape style="position:absolute;left:8018;top:11917;width:3615;height:2" coordorigin="8018,11917" coordsize="3615,0" path="m8018,11917l11633,11917e" filled="f" stroked="t" strokeweight="1pt" strokecolor="#FDB913">
                <v:path arrowok="t"/>
              </v:shape>
            </v:group>
            <v:group style="position:absolute;left:9868;top:11927;width:2;height:377" coordorigin="9868,11927" coordsize="2,377">
              <v:shape style="position:absolute;left:9868;top:11927;width:2;height:377" coordorigin="9868,11927" coordsize="0,377" path="m9868,12304l9868,11927e" filled="f" stroked="t" strokeweight="1pt" strokecolor="#FDB913">
                <v:path arrowok="t"/>
              </v:shape>
            </v:group>
            <v:group style="position:absolute;left:11623;top:11927;width:2;height:377" coordorigin="11623,11927" coordsize="2,377">
              <v:shape style="position:absolute;left:11623;top:11927;width:2;height:377" coordorigin="11623,11927" coordsize="0,377" path="m11623,12304l11623,11927e" filled="f" stroked="t" strokeweight="1pt" strokecolor="#FDB913">
                <v:path arrowok="t"/>
              </v:shape>
            </v:group>
            <v:group style="position:absolute;left:8018;top:12314;width:3615;height:2" coordorigin="8018,12314" coordsize="3615,2">
              <v:shape style="position:absolute;left:8018;top:12314;width:3615;height:2" coordorigin="8018,12314" coordsize="3615,0" path="m8018,12314l11633,12314e" filled="f" stroked="t" strokeweight="1pt" strokecolor="#FDB913">
                <v:path arrowok="t"/>
              </v:shape>
            </v:group>
            <v:group style="position:absolute;left:3189;top:11520;width:4830;height:2" coordorigin="3189,11520" coordsize="4830,2">
              <v:shape style="position:absolute;left:3189;top:11520;width:4830;height:2" coordorigin="3189,11520" coordsize="4830,0" path="m3189,11520l8018,11520e" filled="f" stroked="t" strokeweight="1pt" strokecolor="#FFFFFF">
                <v:path arrowok="t"/>
              </v:shape>
            </v:group>
            <v:group style="position:absolute;left:3199;top:11530;width:2;height:377" coordorigin="3199,11530" coordsize="2,377">
              <v:shape style="position:absolute;left:3199;top:11530;width:2;height:377" coordorigin="3199,11530" coordsize="0,377" path="m3199,11907l3199,11530e" filled="f" stroked="t" strokeweight="1pt" strokecolor="#FFFFFF">
                <v:path arrowok="t"/>
              </v:shape>
            </v:group>
            <v:group style="position:absolute;left:8008;top:11530;width:2;height:774" coordorigin="8008,11530" coordsize="2,774">
              <v:shape style="position:absolute;left:8008;top:11530;width:2;height:774" coordorigin="8008,11530" coordsize="0,774" path="m8008,11530l8008,12304e" filled="f" stroked="t" strokeweight="1pt" strokecolor="#FFFFFF">
                <v:path arrowok="t"/>
              </v:shape>
            </v:group>
            <v:group style="position:absolute;left:3189;top:11917;width:4830;height:2" coordorigin="3189,11917" coordsize="4830,2">
              <v:shape style="position:absolute;left:3189;top:11917;width:4830;height:2" coordorigin="3189,11917" coordsize="4830,0" path="m3189,11917l8018,11917e" filled="f" stroked="t" strokeweight="1pt" strokecolor="#FFFFFF">
                <v:path arrowok="t"/>
              </v:shape>
            </v:group>
            <v:group style="position:absolute;left:3189;top:12314;width:4830;height:2" coordorigin="3189,12314" coordsize="4830,2">
              <v:shape style="position:absolute;left:3189;top:12314;width:4830;height:2" coordorigin="3189,12314" coordsize="4830,0" path="m3189,12314l8018,12314e" filled="f" stroked="t" strokeweight="1pt" strokecolor="#FFFFF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9.426102pt;margin-top:724.625977pt;width:201.26pt;height:.1pt;mso-position-horizontal-relative:page;mso-position-vertical-relative:page;z-index:-5178" coordorigin="3189,14493" coordsize="4025,2">
            <v:shape style="position:absolute;left:3189;top:14493;width:4025;height:2" coordorigin="3189,14493" coordsize="4025,0" path="m3189,14493l7214,14493e" filled="f" stroked="t" strokeweight=".709pt" strokecolor="#96969C">
              <v:path arrowok="t"/>
            </v:shape>
          </v:group>
          <w10:wrap type="none"/>
        </w:pict>
      </w:r>
      <w:r>
        <w:rPr/>
        <w:pict>
          <v:group style="position:absolute;margin-left:47.70750pt;margin-top:27.9526pt;width:32.76pt;height:31.49pt;mso-position-horizontal-relative:page;mso-position-vertical-relative:page;z-index:-5177" coordorigin="954,559" coordsize="655,630">
            <v:shape style="position:absolute;left:954;top:559;width:655;height:630" coordorigin="954,559" coordsize="655,630" path="m1282,559l1200,793,954,800,1149,951,1079,1189,1282,1048,1443,1048,1414,951,1609,800,1364,793,1282,559e" filled="t" fillcolor="#50535C" stroked="f">
              <v:path arrowok="t"/>
              <v:fill/>
            </v:shape>
            <v:shape style="position:absolute;left:954;top:559;width:655;height:630" coordorigin="954,559" coordsize="655,630" path="m1443,1048l1282,1048,1484,1189,1443,1048e" filled="t" fillcolor="#50535C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3.897888pt;margin-top:28.721046pt;width:107.484011pt;height:34pt;mso-position-horizontal-relative:page;mso-position-vertical-relative:page;z-index:-517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2" w:after="0" w:line="240" w:lineRule="auto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455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40" w:lineRule="auto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3.754913pt;margin-top:28.721046pt;width:88.904405pt;height:46pt;mso-position-horizontal-relative:page;mso-position-vertical-relative:page;z-index:-517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2" w:after="0" w:line="240" w:lineRule="auto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64" w:lineRule="auto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hyperlink r:id="rId46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 </w:t>
                    </w:r>
                  </w:hyperlink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2.040901pt;margin-top:33.042641pt;width:90.717999pt;height:26pt;mso-position-horizontal-relative:page;mso-position-vertical-relative:page;z-index:-517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left="20" w:right="-92"/>
                    <w:jc w:val="left"/>
                    <w:rPr>
                      <w:rFonts w:ascii="Open Sans Light" w:hAnsi="Open Sans Light" w:cs="Open Sans Light" w:eastAsia="Open Sans Light"/>
                      <w:sz w:val="48"/>
                      <w:szCs w:val="48"/>
                    </w:rPr>
                  </w:pPr>
                  <w:rPr/>
                  <w:r>
                    <w:rPr>
                      <w:rFonts w:ascii="Open Sans Semibold" w:hAnsi="Open Sans Semibold" w:cs="Open Sans Semibold" w:eastAsia="Open Sans Semibold"/>
                      <w:sz w:val="48"/>
                      <w:szCs w:val="48"/>
                      <w:color w:val="50535C"/>
                      <w:spacing w:val="-36"/>
                      <w:w w:val="100"/>
                      <w:position w:val="2"/>
                    </w:rPr>
                    <w:t>your</w:t>
                  </w:r>
                  <w:r>
                    <w:rPr>
                      <w:rFonts w:ascii="Open Sans Light" w:hAnsi="Open Sans Light" w:cs="Open Sans Light" w:eastAsia="Open Sans Light"/>
                      <w:sz w:val="48"/>
                      <w:szCs w:val="48"/>
                      <w:color w:val="50535C"/>
                      <w:spacing w:val="-36"/>
                      <w:w w:val="100"/>
                      <w:position w:val="2"/>
                    </w:rPr>
                    <w:t>logo.</w:t>
                  </w:r>
                  <w:r>
                    <w:rPr>
                      <w:rFonts w:ascii="Open Sans Light" w:hAnsi="Open Sans Light" w:cs="Open Sans Light" w:eastAsia="Open Sans Light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576698pt;margin-top:194.206406pt;width:81.714347pt;height:24pt;mso-position-horizontal-relative:page;mso-position-vertical-relative:page;z-index:-517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100"/>
                      <w:b/>
                      <w:bCs/>
                      <w:position w:val="1"/>
                    </w:rPr>
                    <w:t>OI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576698pt;margin-top:230.206406pt;width:12.000001pt;height:12pt;mso-position-horizontal-relative:page;mso-position-vertical-relative:page;z-index:-517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9.077393pt;margin-top:561.860352pt;width:51.829134pt;height:10pt;mso-position-horizontal-relative:page;mso-position-vertical-relative:page;z-index:-517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5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1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0"/>
                      <w:w w:val="99"/>
                      <w:b/>
                      <w:bCs/>
                      <w:position w:val="1"/>
                    </w:rPr>
                    <w:t>-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5"/>
                      <w:w w:val="100"/>
                      <w:b/>
                      <w:bCs/>
                      <w:position w:val="1"/>
                    </w:rPr>
                    <w:t>TO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2.059387pt;margin-top:561.860352pt;width:35.020021pt;height:10pt;mso-position-horizontal-relative:page;mso-position-vertical-relative:page;z-index:-517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w w:val="99"/>
                      <w:b/>
                      <w:bCs/>
                      <w:position w:val="1"/>
                    </w:rPr>
                    <w:t>$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3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0"/>
                      <w:w w:val="99"/>
                      <w:b/>
                      <w:bCs/>
                      <w:position w:val="1"/>
                    </w:rPr>
                    <w:t>00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8.29071pt;margin-top:637.276855pt;width:82.483745pt;height:39.75pt;mso-position-horizontal-relative:page;mso-position-vertical-relative:page;z-index:-5169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9"/>
                      <w:w w:val="104"/>
                      <w:b/>
                      <w:bCs/>
                    </w:rPr>
                    <w:t>BAN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0"/>
                      <w:w w:val="104"/>
                      <w:b/>
                      <w:bCs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-11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9"/>
                      <w:w w:val="104"/>
                      <w:b/>
                      <w:bCs/>
                    </w:rPr>
                    <w:t>ADDRESS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0"/>
                      <w:w w:val="104"/>
                      <w:b/>
                      <w:bCs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-2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46" w:after="0" w:line="240" w:lineRule="auto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</w:rPr>
                    <w:t>Bank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1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</w:rPr>
                    <w:t>of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6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America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46" w:after="0" w:line="240" w:lineRule="auto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2"/>
                      <w:szCs w:val="12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866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9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S.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State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1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St,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Suite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1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IV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4"/>
                    </w:rPr>
                    <w:t>#455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46" w:after="0" w:line="240" w:lineRule="auto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2"/>
                      <w:szCs w:val="12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San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9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Francisco,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2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CA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4"/>
                    </w:rPr>
                    <w:t>10001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8.426102pt;margin-top:652.721069pt;width:140.808475pt;height:10pt;mso-position-horizontal-relative:page;mso-position-vertical-relative:page;z-index:-516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5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5"/>
                      <w:w w:val="100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8.29071pt;margin-top:689.770569pt;width:92.359307pt;height:36.75pt;mso-position-horizontal-relative:page;mso-position-vertical-relative:page;z-index:-5167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9"/>
                      <w:w w:val="104"/>
                      <w:b/>
                      <w:bCs/>
                    </w:rPr>
                    <w:t>ACCOUN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0"/>
                      <w:w w:val="104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-11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9"/>
                      <w:w w:val="104"/>
                      <w:b/>
                      <w:bCs/>
                    </w:rPr>
                    <w:t>DETAIL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0"/>
                      <w:w w:val="104"/>
                      <w:b/>
                      <w:bCs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-2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46" w:after="0" w:line="240" w:lineRule="auto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</w:rPr>
                    <w:t>09977899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24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</w:rPr>
                    <w:t>00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6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123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55" w:after="0" w:line="150" w:lineRule="exact"/>
                    <w:ind w:left="20" w:right="-25"/>
                    <w:jc w:val="left"/>
                    <w:rPr>
                      <w:rFonts w:ascii="Open Sans Light" w:hAnsi="Open Sans Light" w:cs="Open Sans Light" w:eastAsia="Open Sans Light"/>
                      <w:sz w:val="12"/>
                      <w:szCs w:val="12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Adi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volupta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1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tectustisim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2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que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9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4"/>
                    </w:rPr>
                    <w:t>pe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4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lamet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volum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1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vid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molupta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19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4"/>
                    </w:rPr>
                    <w:t>tectem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9.926102pt;margin-top:576pt;width:240.481988pt;height:19.842501pt;mso-position-horizontal-relative:page;mso-position-vertical-relative:page;z-index:-516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0.408081pt;margin-top:576pt;width:92.982012pt;height:19.842501pt;mso-position-horizontal-relative:page;mso-position-vertical-relative:page;z-index:-5165" type="#_x0000_t202" filled="f" stroked="f">
            <v:textbox inset="0,0,0,0">
              <w:txbxContent>
                <w:p>
                  <w:pPr>
                    <w:spacing w:before="88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8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18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X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390106pt;margin-top:576pt;width:87.7576pt;height:19.842501pt;mso-position-horizontal-relative:page;mso-position-vertical-relative:page;z-index:-5164" type="#_x0000_t202" filled="f" stroked="f">
            <v:textbox inset="0,0,0,0">
              <w:txbxContent>
                <w:p>
                  <w:pPr>
                    <w:spacing w:before="88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w w:val="99"/>
                      <w:b/>
                      <w:bCs/>
                    </w:rPr>
                    <w:t>$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3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9.926102pt;margin-top:595.842529pt;width:240.481988pt;height:19.842501pt;mso-position-horizontal-relative:page;mso-position-vertical-relative:page;z-index:-5163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left="-10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w w:val="99"/>
                      <w:b/>
                      <w:bCs/>
                      <w:position w:val="2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8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2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2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6"/>
                      <w:w w:val="99"/>
                      <w:b/>
                      <w:bCs/>
                      <w:position w:val="2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2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6"/>
                      <w:w w:val="100"/>
                      <w:b/>
                      <w:bCs/>
                      <w:position w:val="2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2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6"/>
                      <w:w w:val="100"/>
                      <w:b/>
                      <w:bCs/>
                      <w:position w:val="2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2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138" w:lineRule="exact"/>
                    <w:ind w:left="-1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Ignist,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1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serovid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1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ellorep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1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udiciis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1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plitiae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1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as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as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dolupti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1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ut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et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hillautatio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2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  <w:position w:val="1"/>
                    </w:rPr>
                    <w:t>most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129" w:lineRule="exact"/>
                    <w:ind w:left="-1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-1"/>
                    </w:rPr>
                    <w:t>escimus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19"/>
                      <w:w w:val="100"/>
                      <w:position w:val="-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-1"/>
                    </w:rPr>
                    <w:t>molores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19"/>
                      <w:w w:val="100"/>
                      <w:position w:val="-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  <w:position w:val="-1"/>
                    </w:rPr>
                    <w:t>tibus.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0.408081pt;margin-top:595.842529pt;width:92.982012pt;height:19.842501pt;mso-position-horizontal-relative:page;mso-position-vertical-relative:page;z-index:-5162" type="#_x0000_t202" filled="f" stroked="f">
            <v:textbox inset="0,0,0,0">
              <w:txbxContent>
                <w:p>
                  <w:pPr>
                    <w:spacing w:before="88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5"/>
                      <w:b/>
                      <w:bCs/>
                    </w:rPr>
                    <w:t>TO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8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390106pt;margin-top:595.842529pt;width:87.7576pt;height:19.842501pt;mso-position-horizontal-relative:page;mso-position-vertical-relative:page;z-index:-5161" type="#_x0000_t202" filled="f" stroked="f">
            <v:textbox inset="0,0,0,0">
              <w:txbxContent>
                <w:p>
                  <w:pPr>
                    <w:spacing w:before="88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w w:val="99"/>
                      <w:b/>
                      <w:bCs/>
                    </w:rPr>
                    <w:t>$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8"/>
                      <w:w w:val="99"/>
                      <w:b/>
                      <w:bCs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5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8"/>
                      <w:w w:val="99"/>
                      <w:b/>
                      <w:bCs/>
                    </w:rPr>
                    <w:t>3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9.926102pt;margin-top:156.472pt;width:240.482pt;height:22.67750pt;mso-position-horizontal-relative:page;mso-position-vertical-relative:page;z-index:-5160" type="#_x0000_t202" filled="f" stroked="f">
            <v:textbox inset="0,0,0,0">
              <w:txbxContent>
                <w:p>
                  <w:pPr>
                    <w:spacing w:before="7" w:after="0" w:line="110" w:lineRule="exact"/>
                    <w:jc w:val="left"/>
                    <w:rPr>
                      <w:sz w:val="11"/>
                      <w:szCs w:val="11"/>
                    </w:rPr>
                  </w:pPr>
                  <w:rPr/>
                  <w:r>
                    <w:rPr>
                      <w:sz w:val="11"/>
                      <w:szCs w:val="11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ons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0.408112pt;margin-top:156.472pt;width:92.982pt;height:22.67750pt;mso-position-horizontal-relative:page;mso-position-vertical-relative:page;z-index:-5159" type="#_x0000_t202" filled="f" stroked="f">
            <v:textbox inset="0,0,0,0">
              <w:txbxContent>
                <w:p>
                  <w:pPr>
                    <w:spacing w:before="7" w:after="0" w:line="110" w:lineRule="exact"/>
                    <w:jc w:val="left"/>
                    <w:rPr>
                      <w:sz w:val="11"/>
                      <w:szCs w:val="11"/>
                    </w:rPr>
                  </w:pPr>
                  <w:rPr/>
                  <w:r>
                    <w:rPr>
                      <w:sz w:val="11"/>
                      <w:szCs w:val="11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5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0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390106pt;margin-top:156.472pt;width:87.7576pt;height:22.67750pt;mso-position-horizontal-relative:page;mso-position-vertical-relative:page;z-index:-5158" type="#_x0000_t202" filled="f" stroked="f">
            <v:textbox inset="0,0,0,0">
              <w:txbxContent>
                <w:p>
                  <w:pPr>
                    <w:spacing w:before="7" w:after="0" w:line="110" w:lineRule="exact"/>
                    <w:jc w:val="left"/>
                    <w:rPr>
                      <w:sz w:val="11"/>
                      <w:szCs w:val="11"/>
                    </w:rPr>
                  </w:pPr>
                  <w:rPr/>
                  <w:r>
                    <w:rPr>
                      <w:sz w:val="11"/>
                      <w:szCs w:val="11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6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9.926102pt;margin-top:179.149506pt;width:240.482pt;height:53.8585pt;mso-position-horizontal-relative:page;mso-position-vertical-relative:page;z-index:-5157" type="#_x0000_t202" filled="f" stroked="f">
            <v:textbox inset="0,0,0,0">
              <w:txbxContent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5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&amp;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0.408112pt;margin-top:179.149506pt;width:92.982pt;height:53.8585pt;mso-position-horizontal-relative:page;mso-position-vertical-relative:page;z-index:-5156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anua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390106pt;margin-top:179.149506pt;width:87.7576pt;height:53.8585pt;mso-position-horizontal-relative:page;mso-position-vertical-relative:page;z-index:-5155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$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9.926102pt;margin-top:233.007996pt;width:240.482pt;height:53.858117pt;mso-position-horizontal-relative:page;mso-position-vertical-relative:page;z-index:-5154" type="#_x0000_t202" filled="f" stroked="f">
            <v:textbox inset="0,0,0,0">
              <w:txbxContent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5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5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5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0.408112pt;margin-top:233.007996pt;width:92.982pt;height:53.858117pt;mso-position-horizontal-relative:page;mso-position-vertical-relative:page;z-index:-5153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anua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390106pt;margin-top:233.007996pt;width:87.7576pt;height:53.858117pt;mso-position-horizontal-relative:page;mso-position-vertical-relative:page;z-index:-5152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$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9.926102pt;margin-top:286.866119pt;width:240.482pt;height:53.85829pt;mso-position-horizontal-relative:page;mso-position-vertical-relative:page;z-index:-5151" type="#_x0000_t202" filled="f" stroked="f">
            <v:textbox inset="0,0,0,0">
              <w:txbxContent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w w:val="100"/>
                      <w:b/>
                      <w:bCs/>
                    </w:rPr>
                    <w:t>NA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w w:val="99"/>
                      <w:b/>
                      <w:bCs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0.408112pt;margin-top:286.866119pt;width:92.982pt;height:53.85829pt;mso-position-horizontal-relative:page;mso-position-vertical-relative:page;z-index:-5150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anua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390106pt;margin-top:286.866119pt;width:87.7576pt;height:53.85829pt;mso-position-horizontal-relative:page;mso-position-vertical-relative:page;z-index:-5149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$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9.926102pt;margin-top:340.724396pt;width:240.482pt;height:53.858177pt;mso-position-horizontal-relative:page;mso-position-vertical-relative:page;z-index:-5148" type="#_x0000_t202" filled="f" stroked="f">
            <v:textbox inset="0,0,0,0">
              <w:txbxContent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8"/>
                      <w:w w:val="100"/>
                      <w:b/>
                      <w:bCs/>
                    </w:rPr>
                    <w:t>TA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0.408112pt;margin-top:340.724396pt;width:92.982pt;height:53.858177pt;mso-position-horizontal-relative:page;mso-position-vertical-relative:page;z-index:-5147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anua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390106pt;margin-top:340.724396pt;width:87.7576pt;height:53.858177pt;mso-position-horizontal-relative:page;mso-position-vertical-relative:page;z-index:-5146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$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9.926102pt;margin-top:394.582581pt;width:240.482pt;height:53.858335pt;mso-position-horizontal-relative:page;mso-position-vertical-relative:page;z-index:-5145" type="#_x0000_t202" filled="f" stroked="f">
            <v:textbox inset="0,0,0,0">
              <w:txbxContent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w w:val="100"/>
                      <w:b/>
                      <w:bCs/>
                    </w:rPr>
                    <w:t>NA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w w:val="99"/>
                      <w:b/>
                      <w:bCs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0.408112pt;margin-top:394.582581pt;width:92.982pt;height:53.858335pt;mso-position-horizontal-relative:page;mso-position-vertical-relative:page;z-index:-5144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anua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390106pt;margin-top:394.582581pt;width:87.7576pt;height:53.858335pt;mso-position-horizontal-relative:page;mso-position-vertical-relative:page;z-index:-5143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$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9.926102pt;margin-top:448.440918pt;width:240.482pt;height:53.85829pt;mso-position-horizontal-relative:page;mso-position-vertical-relative:page;z-index:-5142" type="#_x0000_t202" filled="f" stroked="f">
            <v:textbox inset="0,0,0,0">
              <w:txbxContent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2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0"/>
                      <w:w w:val="99"/>
                      <w:b/>
                      <w:bCs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8"/>
                      <w:w w:val="100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0.408112pt;margin-top:448.440918pt;width:92.982pt;height:53.85829pt;mso-position-horizontal-relative:page;mso-position-vertical-relative:page;z-index:-5141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anua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390106pt;margin-top:448.440918pt;width:87.7576pt;height:53.85829pt;mso-position-horizontal-relative:page;mso-position-vertical-relative:page;z-index:-5140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$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9.926102pt;margin-top:502.299194pt;width:240.482pt;height:53.8582pt;mso-position-horizontal-relative:page;mso-position-vertical-relative:page;z-index:-5139" type="#_x0000_t202" filled="f" stroked="f">
            <v:textbox inset="0,0,0,0">
              <w:txbxContent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w w:val="100"/>
                      <w:b/>
                      <w:bCs/>
                    </w:rPr>
                    <w:t>NA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w w:val="99"/>
                      <w:b/>
                      <w:bCs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0.408112pt;margin-top:502.299194pt;width:92.982pt;height:53.8582pt;mso-position-horizontal-relative:page;mso-position-vertical-relative:page;z-index:-5138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anua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390106pt;margin-top:502.299194pt;width:87.7576pt;height:53.8582pt;mso-position-horizontal-relative:page;mso-position-vertical-relative:page;z-index:-5137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$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9.426102pt;margin-top:713.625977pt;width:201.26pt;height:12pt;mso-position-horizontal-relative:page;mso-position-vertical-relative:page;z-index:-513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1480" w:bottom="280" w:left="1720" w:right="50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31.8752pt;margin-top:27.9526pt;width:32.76pt;height:31.49pt;mso-position-horizontal-relative:page;mso-position-vertical-relative:page;z-index:-5135" coordorigin="638,559" coordsize="655,630">
            <v:shape style="position:absolute;left:638;top:559;width:655;height:630" coordorigin="638,559" coordsize="655,630" path="m965,559l883,793,638,800,833,951,763,1189,965,1048,1126,1048,1098,951,1293,800,1047,793,965,559e" filled="t" fillcolor="#50535C" stroked="f">
              <v:path arrowok="t"/>
              <v:fill/>
            </v:shape>
            <v:shape style="position:absolute;left:638;top:559;width:655;height:630" coordorigin="638,559" coordsize="655,630" path="m1126,1048l965,1048,1168,1189,1126,1048e" filled="t" fillcolor="#50535C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2.032001pt;margin-top:150.130600pt;width:31.12587pt;height:31.117697pt;mso-position-horizontal-relative:page;mso-position-vertical-relative:page;z-index:-5134" coordorigin="641,3003" coordsize="623,622">
            <v:group style="position:absolute;left:1073;top:3024;width:168;height:171" coordorigin="1073,3024" coordsize="168,171">
              <v:shape style="position:absolute;left:1073;top:3024;width:168;height:171" coordorigin="1073,3024" coordsize="168,171" path="m1213,3194l1225,3179,1234,3162,1240,3143,1242,3124,1240,3106,1198,3041,1144,3024,1125,3025,1106,3030,1089,3039,1073,3051,1213,3194xe" filled="f" stroked="t" strokeweight="2.126pt" strokecolor="#50535C">
                <v:path arrowok="t"/>
              </v:shape>
            </v:group>
            <v:group style="position:absolute;left:1022;top:3084;width:120;height:200" coordorigin="1022,3084" coordsize="120,200">
              <v:shape style="position:absolute;left:1022;top:3084;width:120;height:200" coordorigin="1022,3084" coordsize="120,200" path="m1022,3084l1142,3284e" filled="f" stroked="t" strokeweight="2.126pt" strokecolor="#50535C">
                <v:path arrowok="t"/>
              </v:shape>
            </v:group>
            <v:group style="position:absolute;left:662;top:3414;width:191;height:190" coordorigin="662,3414" coordsize="191,190">
              <v:shape style="position:absolute;left:662;top:3414;width:191;height:190" coordorigin="662,3414" coordsize="191,190" path="m852,3554l662,3604,713,3414e" filled="f" stroked="t" strokeweight="2.126pt" strokecolor="#50535C">
                <v:path arrowok="t"/>
              </v:shape>
            </v:group>
            <v:group style="position:absolute;left:758;top:3139;width:328;height:369" coordorigin="758,3139" coordsize="328,369">
              <v:shape style="position:absolute;left:758;top:3139;width:328;height:369" coordorigin="758,3139" coordsize="328,369" path="m985,3139l758,3368,858,3408,898,3508,1086,3321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.737301pt;margin-top:100.842499pt;width:534.9578pt;height:10.108pt;mso-position-horizontal-relative:page;mso-position-vertical-relative:page;z-index:-5133" coordorigin="595,2017" coordsize="10699,202">
            <v:group style="position:absolute;left:616;top:2044;width:84;height:81" coordorigin="616,2044" coordsize="84,81">
              <v:shape style="position:absolute;left:616;top:2044;width:84;height:81" coordorigin="616,2044" coordsize="84,81" path="m648,2044l619,2069,619,2082,619,2087,616,2099,618,2105,617,2114,620,2117,624,2123,673,2087,682,2074,694,2064,697,2058,700,2051,697,2046,684,2046,668,2044,648,2044e" filled="t" fillcolor="#50535C" stroked="f">
                <v:path arrowok="t"/>
                <v:fill/>
              </v:shape>
              <v:shape style="position:absolute;left:616;top:2044;width:84;height:81" coordorigin="616,2044" coordsize="84,81" path="m696,2044l686,2045,684,2046,697,2046,696,2044e" filled="t" fillcolor="#50535C" stroked="f">
                <v:path arrowok="t"/>
                <v:fill/>
              </v:shape>
            </v:group>
            <v:group style="position:absolute;left:761;top:2047;width:206;height:144" coordorigin="761,2047" coordsize="206,144">
              <v:shape style="position:absolute;left:761;top:2047;width:206;height:144" coordorigin="761,2047" coordsize="206,144" path="m894,2047l890,2050,884,2053,876,2063,871,2069,842,2098,829,2113,822,2122,815,2131,802,2139,801,2142,796,2147,792,2151,781,2163,773,2171,761,2184,763,2189,774,2191,780,2191,795,2190,803,2188,819,2185,827,2185,857,2185,861,2179,865,2175,871,2167,882,2154,898,2136,912,2121,955,2071,959,2067,968,2058,966,2053,910,2053,902,2052,900,2049,896,2048,895,2048,894,2047e" filled="t" fillcolor="#50535C" stroked="f">
                <v:path arrowok="t"/>
                <v:fill/>
              </v:shape>
              <v:shape style="position:absolute;left:761;top:2047;width:206;height:144" coordorigin="761,2047" coordsize="206,144" path="m857,2185l827,2185,840,2189,846,2189,854,2187,856,2185,857,2185e" filled="t" fillcolor="#50535C" stroked="f">
                <v:path arrowok="t"/>
                <v:fill/>
              </v:shape>
              <v:shape style="position:absolute;left:761;top:2047;width:206;height:144" coordorigin="761,2047" coordsize="206,144" path="m951,2048l943,2050,940,2051,925,2052,915,2052,910,2053,966,2053,966,2052,955,2049,951,2048e" filled="t" fillcolor="#50535C" stroked="f">
                <v:path arrowok="t"/>
                <v:fill/>
              </v:shape>
              <v:shape style="position:absolute;left:761;top:2047;width:206;height:144" coordorigin="761,2047" coordsize="206,144" path="m896,2047l895,2048,896,2048e" filled="t" fillcolor="#50535C" stroked="f">
                <v:path arrowok="t"/>
                <v:fill/>
              </v:shape>
            </v:group>
            <v:group style="position:absolute;left:911;top:2044;width:203;height:153" coordorigin="911,2044" coordsize="203,153">
              <v:shape style="position:absolute;left:911;top:2044;width:203;height:153" coordorigin="911,2044" coordsize="203,153" path="m1045,2045l1041,2047,1033,2055,1018,2068,987,2097,986,2099,954,2136,939,2152,927,2168,914,2183,911,2185,911,2188,914,2196,918,2198,925,2196,927,2196,929,2195,949,2192,969,2191,971,2191,987,2191,991,2185,994,2182,1002,2172,1009,2166,1021,2153,1027,2145,1035,2138,1048,2124,1062,2108,1074,2093,1087,2077,1093,2071,1100,2065,1114,2055,1112,2049,1108,2047,1086,2047,1085,2047,1068,2047,1062,2047,1056,2047,1045,2045e" filled="t" fillcolor="#50535C" stroked="f">
                <v:path arrowok="t"/>
                <v:fill/>
              </v:shape>
              <v:shape style="position:absolute;left:911;top:2044;width:203;height:153" coordorigin="911,2044" coordsize="203,153" path="m987,2191l971,2191,974,2192,984,2194,985,2194,987,2191e" filled="t" fillcolor="#50535C" stroked="f">
                <v:path arrowok="t"/>
                <v:fill/>
              </v:shape>
              <v:shape style="position:absolute;left:911;top:2044;width:203;height:153" coordorigin="911,2044" coordsize="203,153" path="m1100,2044l1092,2047,1086,2047,1108,2047,1103,2045,1100,2044e" filled="t" fillcolor="#50535C" stroked="f">
                <v:path arrowok="t"/>
                <v:fill/>
              </v:shape>
              <v:shape style="position:absolute;left:911;top:2044;width:203;height:153" coordorigin="911,2044" coordsize="203,153" path="m1076,2046l1072,2046,1068,2046,1068,2047,1085,2047,1076,2046e" filled="t" fillcolor="#50535C" stroked="f">
                <v:path arrowok="t"/>
                <v:fill/>
              </v:shape>
            </v:group>
            <v:group style="position:absolute;left:1626;top:2042;width:208;height:154" coordorigin="1626,2042" coordsize="208,154">
              <v:shape style="position:absolute;left:1626;top:2042;width:208;height:154" coordorigin="1626,2042" coordsize="208,154" path="m1763,2042l1760,2045,1758,2047,1750,2056,1739,2068,1725,2082,1706,2100,1678,2128,1672,2133,1667,2140,1653,2154,1639,2169,1626,2183,1626,2186,1630,2195,1633,2196,1643,2191,1645,2190,1654,2189,1661,2189,1679,2187,1715,2187,1720,2181,1723,2178,1732,2169,1772,2124,1785,2109,1799,2094,1812,2079,1827,2065,1834,2059,1833,2056,1828,2050,1773,2050,1770,2049,1766,2044,1765,2043,1763,2042e" filled="t" fillcolor="#50535C" stroked="f">
                <v:path arrowok="t"/>
                <v:fill/>
              </v:shape>
              <v:shape style="position:absolute;left:1626;top:2042;width:208;height:154" coordorigin="1626,2042" coordsize="208,154" path="m1715,2187l1679,2187,1691,2187,1708,2190,1713,2189,1715,2187e" filled="t" fillcolor="#50535C" stroked="f">
                <v:path arrowok="t"/>
                <v:fill/>
              </v:shape>
              <v:shape style="position:absolute;left:1626;top:2042;width:208;height:154" coordorigin="1626,2042" coordsize="208,154" path="m1661,2189l1654,2189,1660,2189,1661,2189e" filled="t" fillcolor="#50535C" stroked="f">
                <v:path arrowok="t"/>
                <v:fill/>
              </v:shape>
              <v:shape style="position:absolute;left:1626;top:2042;width:208;height:154" coordorigin="1626,2042" coordsize="208,154" path="m1802,2046l1789,2047,1783,2049,1773,2050,1828,2050,1827,2049,1807,2049,1802,2046e" filled="t" fillcolor="#50535C" stroked="f">
                <v:path arrowok="t"/>
                <v:fill/>
              </v:shape>
              <v:shape style="position:absolute;left:1626;top:2042;width:208;height:154" coordorigin="1626,2042" coordsize="208,154" path="m1817,2046l1807,2049,1827,2049,1825,2047,1821,2047,1817,2046e" filled="t" fillcolor="#50535C" stroked="f">
                <v:path arrowok="t"/>
                <v:fill/>
              </v:shape>
              <v:shape style="position:absolute;left:1626;top:2042;width:208;height:154" coordorigin="1626,2042" coordsize="208,154" path="m1825,2047l1821,2047,1825,2047e" filled="t" fillcolor="#50535C" stroked="f">
                <v:path arrowok="t"/>
                <v:fill/>
              </v:shape>
            </v:group>
            <v:group style="position:absolute;left:2053;top:2040;width:210;height:152" coordorigin="2053,2040" coordsize="210,152">
              <v:shape style="position:absolute;left:2053;top:2040;width:210;height:152" coordorigin="2053,2040" coordsize="210,152" path="m2192,2040l2189,2041,2167,2063,2149,2082,2137,2096,2123,2111,2107,2127,2093,2141,2078,2155,2064,2169,2061,2171,2058,2173,2053,2178,2053,2181,2057,2189,2061,2192,2071,2189,2097,2189,2102,2187,2108,2187,2130,2187,2130,2186,2140,2176,2154,2161,2169,2148,2171,2147,2172,2145,2182,2134,2190,2125,2200,2116,2214,2102,2259,2058,2261,2056,2262,2054,2260,2046,2207,2046,2201,2046,2192,2040e" filled="t" fillcolor="#50535C" stroked="f">
                <v:path arrowok="t"/>
                <v:fill/>
              </v:shape>
              <v:shape style="position:absolute;left:2053;top:2040;width:210;height:152" coordorigin="2053,2040" coordsize="210,152" path="m2097,2189l2071,2189,2076,2190,2086,2191,2092,2191,2097,2189e" filled="t" fillcolor="#50535C" stroked="f">
                <v:path arrowok="t"/>
                <v:fill/>
              </v:shape>
              <v:shape style="position:absolute;left:2053;top:2040;width:210;height:152" coordorigin="2053,2040" coordsize="210,152" path="m2130,2187l2108,2187,2117,2187,2121,2189,2125,2190,2128,2188,2130,2187e" filled="t" fillcolor="#50535C" stroked="f">
                <v:path arrowok="t"/>
                <v:fill/>
              </v:shape>
              <v:shape style="position:absolute;left:2053;top:2040;width:210;height:152" coordorigin="2053,2040" coordsize="210,152" path="m2215,2044l2213,2044,2207,2046,2260,2046,2260,2046,2227,2046,2215,2044e" filled="t" fillcolor="#50535C" stroked="f">
                <v:path arrowok="t"/>
                <v:fill/>
              </v:shape>
              <v:shape style="position:absolute;left:2053;top:2040;width:210;height:152" coordorigin="2053,2040" coordsize="210,152" path="m2258,2042l2237,2043,2227,2046,2260,2046,2259,2042,2258,2042e" filled="t" fillcolor="#50535C" stroked="f">
                <v:path arrowok="t"/>
                <v:fill/>
              </v:shape>
            </v:group>
            <v:group style="position:absolute;left:2199;top:2039;width:211;height:150" coordorigin="2199,2039" coordsize="211,150">
              <v:shape style="position:absolute;left:2199;top:2039;width:211;height:150" coordorigin="2199,2039" coordsize="211,150" path="m2339,2039l2330,2047,2322,2055,2307,2072,2265,2113,2251,2127,2244,2135,2236,2142,2225,2149,2223,2152,2212,2162,2206,2168,2204,2171,2199,2178,2199,2182,2204,2187,2208,2188,2215,2184,2218,2184,2263,2183,2279,2183,2292,2170,2322,2140,2324,2138,2329,2134,2341,2123,2355,2109,2387,2077,2401,2063,2407,2058,2410,2052,2404,2044,2363,2044,2356,2044,2349,2044,2339,2039e" filled="t" fillcolor="#50535C" stroked="f">
                <v:path arrowok="t"/>
                <v:fill/>
              </v:shape>
              <v:shape style="position:absolute;left:2199;top:2039;width:211;height:150" coordorigin="2199,2039" coordsize="211,150" path="m2279,2183l2263,2183,2264,2183,2273,2187,2278,2183,2279,2183e" filled="t" fillcolor="#50535C" stroked="f">
                <v:path arrowok="t"/>
                <v:fill/>
              </v:shape>
              <v:shape style="position:absolute;left:2199;top:2039;width:211;height:150" coordorigin="2199,2039" coordsize="211,150" path="m2391,2040l2380,2044,2363,2044,2404,2044,2397,2041,2391,2040e" filled="t" fillcolor="#50535C" stroked="f">
                <v:path arrowok="t"/>
                <v:fill/>
              </v:shape>
            </v:group>
            <v:group style="position:absolute;left:1913;top:2042;width:200;height:151" coordorigin="1913,2042" coordsize="200,151">
              <v:shape style="position:absolute;left:1913;top:2042;width:200;height:151" coordorigin="1913,2042" coordsize="200,151" path="m1965,2191l1945,2191,1955,2192,1960,2192,1965,2191e" filled="t" fillcolor="#50535C" stroked="f">
                <v:path arrowok="t"/>
                <v:fill/>
              </v:shape>
              <v:shape style="position:absolute;left:1913;top:2042;width:200;height:151" coordorigin="1913,2042" coordsize="200,151" path="m1944,2191l1930,2191,1939,2191,1944,2191e" filled="t" fillcolor="#50535C" stroked="f">
                <v:path arrowok="t"/>
                <v:fill/>
              </v:shape>
              <v:shape style="position:absolute;left:1913;top:2042;width:200;height:151" coordorigin="1913,2042" coordsize="200,151" path="m2051,2042l2044,2044,2040,2047,2032,2057,2027,2063,2021,2069,1994,2096,1981,2110,1967,2125,1952,2143,1938,2157,1924,2171,1922,2173,1919,2174,1913,2182,1916,2189,1916,2189,1926,2191,1930,2191,1944,2191,1945,2191,1965,2191,1971,2189,1977,2188,1991,2188,1992,2187,1995,2185,1997,2175,2013,2159,2058,2114,2091,2077,2098,2069,2108,2062,2109,2061,2115,2053,2114,2048,2060,2048,2058,2048,2056,2048,2051,2042e" filled="t" fillcolor="#50535C" stroked="f">
                <v:path arrowok="t"/>
                <v:fill/>
              </v:shape>
              <v:shape style="position:absolute;left:1913;top:2042;width:200;height:151" coordorigin="1913,2042" coordsize="200,151" path="m1991,2188l1977,2188,1986,2189,1989,2189,1991,2188e" filled="t" fillcolor="#50535C" stroked="f">
                <v:path arrowok="t"/>
                <v:fill/>
              </v:shape>
              <v:shape style="position:absolute;left:1913;top:2042;width:200;height:151" coordorigin="1913,2042" coordsize="200,151" path="m2099,2042l2072,2045,2060,2048,2114,2048,2112,2043,2099,2042e" filled="t" fillcolor="#50535C" stroked="f">
                <v:path arrowok="t"/>
                <v:fill/>
              </v:shape>
            </v:group>
            <v:group style="position:absolute;left:2346;top:2040;width:204;height:146" coordorigin="2346,2040" coordsize="204,146">
              <v:shape style="position:absolute;left:2346;top:2040;width:204;height:146" coordorigin="2346,2040" coordsize="204,146" path="m2482,2040l2480,2041,2476,2045,2447,2074,2433,2089,2417,2105,2402,2119,2388,2133,2379,2143,2370,2153,2356,2164,2353,2167,2346,2174,2346,2178,2351,2185,2354,2186,2364,2186,2372,2186,2387,2182,2406,2182,2410,2181,2411,2181,2424,2181,2426,2180,2431,2172,2432,2172,2440,2164,2448,2157,2458,2147,2483,2120,2500,2102,2514,2088,2529,2074,2545,2062,2550,2058,2550,2052,2543,2046,2542,2045,2491,2045,2482,2040e" filled="t" fillcolor="#50535C" stroked="f">
                <v:path arrowok="t"/>
                <v:fill/>
              </v:shape>
              <v:shape style="position:absolute;left:2346;top:2040;width:204;height:146" coordorigin="2346,2040" coordsize="204,146" path="m2372,2186l2364,2186,2370,2186,2372,2186e" filled="t" fillcolor="#50535C" stroked="f">
                <v:path arrowok="t"/>
                <v:fill/>
              </v:shape>
              <v:shape style="position:absolute;left:2346;top:2040;width:204;height:146" coordorigin="2346,2040" coordsize="204,146" path="m2406,2182l2387,2182,2399,2185,2406,2182e" filled="t" fillcolor="#50535C" stroked="f">
                <v:path arrowok="t"/>
                <v:fill/>
              </v:shape>
              <v:shape style="position:absolute;left:2346;top:2040;width:204;height:146" coordorigin="2346,2040" coordsize="204,146" path="m2424,2181l2411,2181,2420,2183,2424,2181e" filled="t" fillcolor="#50535C" stroked="f">
                <v:path arrowok="t"/>
                <v:fill/>
              </v:shape>
              <v:shape style="position:absolute;left:2346;top:2040;width:204;height:146" coordorigin="2346,2040" coordsize="204,146" path="m2539,2042l2527,2043,2516,2044,2498,2044,2491,2045,2542,2045,2541,2044,2541,2044,2516,2044,2541,2044,2539,2042e" filled="t" fillcolor="#50535C" stroked="f">
                <v:path arrowok="t"/>
                <v:fill/>
              </v:shape>
            </v:group>
            <v:group style="position:absolute;left:1771;top:2041;width:202;height:151" coordorigin="1771,2041" coordsize="202,151">
              <v:shape style="position:absolute;left:1771;top:2041;width:202;height:151" coordorigin="1771,2041" coordsize="202,151" path="m1906,2041l1906,2041,1896,2050,1894,2053,1889,2058,1836,2115,1824,2128,1805,2147,1774,2176,1773,2179,1771,2184,1772,2188,1779,2190,1782,2192,1786,2189,1788,2187,1790,2186,1831,2183,1838,2183,1843,2182,1855,2182,1858,2179,1865,2169,1870,2164,1897,2135,1911,2120,1926,2104,1940,2090,1954,2075,1970,2062,1971,2061,1972,2060,1973,2057,1974,2055,1973,2050,1923,2050,1918,2050,1906,2041e" filled="t" fillcolor="#50535C" stroked="f">
                <v:path arrowok="t"/>
                <v:fill/>
              </v:shape>
              <v:shape style="position:absolute;left:1771;top:2041;width:202;height:151" coordorigin="1771,2041" coordsize="202,151" path="m1838,2183l1831,2183,1831,2183,1838,2183e" filled="t" fillcolor="#50535C" stroked="f">
                <v:path arrowok="t"/>
                <v:fill/>
              </v:shape>
              <v:shape style="position:absolute;left:1771;top:2041;width:202;height:151" coordorigin="1771,2041" coordsize="202,151" path="m1967,2043l1949,2047,1939,2049,1923,2050,1973,2050,1972,2046,1967,2043e" filled="t" fillcolor="#50535C" stroked="f">
                <v:path arrowok="t"/>
                <v:fill/>
              </v:shape>
            </v:group>
            <v:group style="position:absolute;left:1200;top:2041;width:200;height:149" coordorigin="1200,2041" coordsize="200,149">
              <v:shape style="position:absolute;left:1200;top:2041;width:200;height:149" coordorigin="1200,2041" coordsize="200,149" path="m1329,2042l1326,2044,1322,2048,1321,2049,1276,2098,1264,2110,1247,2129,1212,2165,1205,2171,1200,2181,1207,2188,1216,2189,1235,2183,1245,2180,1283,2180,1286,2173,1288,2171,1336,2123,1365,2089,1379,2075,1393,2061,1399,2056,1399,2051,1395,2047,1343,2047,1329,2042e" filled="t" fillcolor="#50535C" stroked="f">
                <v:path arrowok="t"/>
                <v:fill/>
              </v:shape>
              <v:shape style="position:absolute;left:1200;top:2041;width:200;height:149" coordorigin="1200,2041" coordsize="200,149" path="m1279,2182l1265,2182,1276,2183,1279,2182e" filled="t" fillcolor="#50535C" stroked="f">
                <v:path arrowok="t"/>
                <v:fill/>
              </v:shape>
              <v:shape style="position:absolute;left:1200;top:2041;width:200;height:149" coordorigin="1200,2041" coordsize="200,149" path="m1283,2180l1245,2180,1260,2182,1279,2182,1282,2182,1283,2180e" filled="t" fillcolor="#50535C" stroked="f">
                <v:path arrowok="t"/>
                <v:fill/>
              </v:shape>
              <v:shape style="position:absolute;left:1200;top:2041;width:200;height:149" coordorigin="1200,2041" coordsize="200,149" path="m1386,2041l1368,2043,1343,2047,1395,2047,1390,2043,1386,2041e" filled="t" fillcolor="#50535C" stroked="f">
                <v:path arrowok="t"/>
                <v:fill/>
              </v:shape>
            </v:group>
            <v:group style="position:absolute;left:1345;top:2043;width:198;height:147" coordorigin="1345,2043" coordsize="198,147">
              <v:shape style="position:absolute;left:1345;top:2043;width:198;height:147" coordorigin="1345,2043" coordsize="198,147" path="m1475,2043l1474,2044,1464,2054,1446,2073,1432,2087,1418,2101,1409,2110,1400,2118,1389,2131,1387,2135,1377,2145,1349,2176,1347,2178,1345,2181,1345,2184,1348,2189,1355,2190,1360,2188,1362,2187,1370,2184,1393,2181,1422,2181,1422,2181,1427,2177,1452,2152,1470,2134,1482,2121,1512,2088,1525,2074,1539,2060,1543,2056,1543,2050,1537,2047,1495,2047,1485,2047,1475,2043e" filled="t" fillcolor="#50535C" stroked="f">
                <v:path arrowok="t"/>
                <v:fill/>
              </v:shape>
              <v:shape style="position:absolute;left:1345;top:2043;width:198;height:147" coordorigin="1345,2043" coordsize="198,147" path="m1422,2181l1393,2181,1412,2182,1418,2184,1422,2181e" filled="t" fillcolor="#50535C" stroked="f">
                <v:path arrowok="t"/>
                <v:fill/>
              </v:shape>
              <v:shape style="position:absolute;left:1345;top:2043;width:198;height:147" coordorigin="1345,2043" coordsize="198,147" path="m1513,2044l1495,2047,1537,2047,1535,2045,1533,2045,1520,2045,1513,2044e" filled="t" fillcolor="#50535C" stroked="f">
                <v:path arrowok="t"/>
                <v:fill/>
              </v:shape>
              <v:shape style="position:absolute;left:1345;top:2043;width:198;height:147" coordorigin="1345,2043" coordsize="198,147" path="m1531,2044l1520,2045,1533,2045,1531,2044e" filled="t" fillcolor="#50535C" stroked="f">
                <v:path arrowok="t"/>
                <v:fill/>
              </v:shape>
            </v:group>
            <v:group style="position:absolute;left:1491;top:2043;width:199;height:149" coordorigin="1491,2043" coordsize="199,149">
              <v:shape style="position:absolute;left:1491;top:2043;width:199;height:149" coordorigin="1491,2043" coordsize="199,149" path="m1619,2044l1615,2047,1611,2050,1589,2073,1545,2121,1530,2138,1500,2171,1497,2174,1491,2179,1491,2184,1495,2191,1503,2193,1510,2186,1526,2185,1533,2184,1544,2183,1561,2182,1570,2182,1571,2181,1576,2174,1580,2168,1590,2157,1618,2128,1624,2122,1629,2115,1642,2102,1649,2094,1666,2078,1674,2067,1685,2060,1687,2059,1688,2056,1690,2055,1688,2049,1687,2049,1638,2049,1629,2049,1619,2044e" filled="t" fillcolor="#50535C" stroked="f">
                <v:path arrowok="t"/>
                <v:fill/>
              </v:shape>
              <v:shape style="position:absolute;left:1491;top:2043;width:199;height:149" coordorigin="1491,2043" coordsize="199,149" path="m1571,2181e" filled="t" fillcolor="#50535C" stroked="f">
                <v:path arrowok="t"/>
                <v:fill/>
              </v:shape>
              <v:shape style="position:absolute;left:1491;top:2043;width:199;height:149" coordorigin="1491,2043" coordsize="199,149" path="m1651,2046l1638,2049,1687,2049,1686,2048,1669,2048,1664,2046,1655,2046,1651,2046e" filled="t" fillcolor="#50535C" stroked="f">
                <v:path arrowok="t"/>
                <v:fill/>
              </v:shape>
              <v:shape style="position:absolute;left:1491;top:2043;width:199;height:149" coordorigin="1491,2043" coordsize="199,149" path="m1675,2043l1669,2048,1686,2048,1684,2046,1678,2044,1675,2043e" filled="t" fillcolor="#50535C" stroked="f">
                <v:path arrowok="t"/>
                <v:fill/>
              </v:shape>
              <v:shape style="position:absolute;left:1491;top:2043;width:199;height:149" coordorigin="1491,2043" coordsize="199,149" path="m1664,2046l1655,2046,1664,2046,1664,2046e" filled="t" fillcolor="#50535C" stroked="f">
                <v:path arrowok="t"/>
                <v:fill/>
              </v:shape>
            </v:group>
            <v:group style="position:absolute;left:2488;top:2043;width:194;height:144" coordorigin="2488,2043" coordsize="194,144">
              <v:shape style="position:absolute;left:2488;top:2043;width:194;height:144" coordorigin="2488,2043" coordsize="194,144" path="m2561,2185l2546,2185,2557,2188,2559,2186,2561,2185e" filled="t" fillcolor="#50535C" stroked="f">
                <v:path arrowok="t"/>
                <v:fill/>
              </v:shape>
              <v:shape style="position:absolute;left:2488;top:2043;width:194;height:144" coordorigin="2488,2043" coordsize="194,144" path="m2534,2186l2507,2186,2511,2187,2517,2187,2521,2187,2534,2186e" filled="t" fillcolor="#50535C" stroked="f">
                <v:path arrowok="t"/>
                <v:fill/>
              </v:shape>
              <v:shape style="position:absolute;left:2488;top:2043;width:194;height:144" coordorigin="2488,2043" coordsize="194,144" path="m2618,2043l2615,2045,2606,2055,2600,2061,2548,2117,2501,2163,2490,2173,2489,2174,2488,2176,2491,2183,2496,2187,2507,2186,2534,2186,2546,2185,2561,2185,2569,2175,2617,2127,2626,2117,2639,2102,2653,2088,2668,2074,2683,2061,2683,2049,2682,2047,2652,2047,2647,2046,2629,2046,2626,2046,2618,2043e" filled="t" fillcolor="#50535C" stroked="f">
                <v:path arrowok="t"/>
                <v:fill/>
              </v:shape>
              <v:shape style="position:absolute;left:2488;top:2043;width:194;height:144" coordorigin="2488,2043" coordsize="194,144" path="m2664,2044l2652,2047,2682,2047,2680,2045,2667,2044,2664,2044e" filled="t" fillcolor="#50535C" stroked="f">
                <v:path arrowok="t"/>
                <v:fill/>
              </v:shape>
              <v:shape style="position:absolute;left:2488;top:2043;width:194;height:144" coordorigin="2488,2043" coordsize="194,144" path="m2642,2045l2629,2046,2647,2046,2642,2045e" filled="t" fillcolor="#50535C" stroked="f">
                <v:path arrowok="t"/>
                <v:fill/>
              </v:shape>
            </v:group>
            <v:group style="position:absolute;left:1053;top:2045;width:190;height:146" coordorigin="1053,2045" coordsize="190,146">
              <v:shape style="position:absolute;left:1053;top:2045;width:190;height:146" coordorigin="1053,2045" coordsize="190,146" path="m1179,2048l1176,2049,1074,2157,1066,2165,1058,2174,1057,2174,1053,2179,1055,2185,1064,2190,1067,2191,1082,2189,1092,2187,1109,2185,1115,2184,1132,2184,1137,2178,1140,2172,1149,2163,1161,2150,1176,2133,1188,2121,1205,2102,1217,2087,1243,2055,1241,2053,1241,2052,1195,2052,1179,2048e" filled="t" fillcolor="#50535C" stroked="f">
                <v:path arrowok="t"/>
                <v:fill/>
              </v:shape>
              <v:shape style="position:absolute;left:1053;top:2045;width:190;height:146" coordorigin="1053,2045" coordsize="190,146" path="m1132,2184l1115,2184,1126,2189,1130,2187,1132,2184e" filled="t" fillcolor="#50535C" stroked="f">
                <v:path arrowok="t"/>
                <v:fill/>
              </v:shape>
              <v:shape style="position:absolute;left:1053;top:2045;width:190;height:146" coordorigin="1053,2045" coordsize="190,146" path="m1226,2045l1207,2050,1195,2052,1241,2052,1240,2049,1232,2047,1226,2045e" filled="t" fillcolor="#50535C" stroked="f">
                <v:path arrowok="t"/>
                <v:fill/>
              </v:shape>
            </v:group>
            <v:group style="position:absolute;left:626;top:2048;width:196;height:143" coordorigin="626,2048" coordsize="196,143">
              <v:shape style="position:absolute;left:626;top:2048;width:196;height:143" coordorigin="626,2048" coordsize="196,143" path="m757,2048l754,2051,751,2053,694,2111,666,2140,652,2154,645,2161,639,2170,626,2179,627,2185,639,2190,645,2191,656,2188,659,2187,670,2185,677,2182,703,2182,706,2180,707,2178,726,2155,741,2138,753,2126,771,2108,821,2056,819,2054,818,2053,798,2053,792,2051,776,2050,766,2049,757,2048e" filled="t" fillcolor="#50535C" stroked="f">
                <v:path arrowok="t"/>
                <v:fill/>
              </v:shape>
              <v:shape style="position:absolute;left:626;top:2048;width:196;height:143" coordorigin="626,2048" coordsize="196,143" path="m703,2182l677,2182,692,2190,698,2186,703,2182e" filled="t" fillcolor="#50535C" stroked="f">
                <v:path arrowok="t"/>
                <v:fill/>
              </v:shape>
              <v:shape style="position:absolute;left:626;top:2048;width:196;height:143" coordorigin="626,2048" coordsize="196,143" path="m808,2050l798,2053,818,2053,818,2052,812,2051,808,2050e" filled="t" fillcolor="#50535C" stroked="f">
                <v:path arrowok="t"/>
                <v:fill/>
              </v:shape>
            </v:group>
            <v:group style="position:absolute;left:5649;top:2042;width:208;height:154" coordorigin="5649,2042" coordsize="208,154">
              <v:shape style="position:absolute;left:5649;top:2042;width:208;height:154" coordorigin="5649,2042" coordsize="208,154" path="m5787,2042l5784,2045,5781,2047,5773,2056,5762,2068,5748,2082,5729,2100,5701,2128,5695,2133,5691,2140,5676,2154,5663,2169,5649,2183,5649,2186,5653,2195,5656,2196,5666,2191,5668,2190,5677,2189,5684,2189,5702,2187,5738,2187,5743,2181,5747,2178,5755,2169,5795,2124,5809,2109,5822,2094,5835,2079,5850,2065,5857,2059,5856,2056,5851,2050,5796,2050,5793,2049,5790,2044,5788,2043,5787,2042e" filled="t" fillcolor="#50535C" stroked="f">
                <v:path arrowok="t"/>
                <v:fill/>
              </v:shape>
              <v:shape style="position:absolute;left:5649;top:2042;width:208;height:154" coordorigin="5649,2042" coordsize="208,154" path="m5738,2187l5702,2187,5714,2187,5731,2190,5736,2189,5738,2187e" filled="t" fillcolor="#50535C" stroked="f">
                <v:path arrowok="t"/>
                <v:fill/>
              </v:shape>
              <v:shape style="position:absolute;left:5649;top:2042;width:208;height:154" coordorigin="5649,2042" coordsize="208,154" path="m5684,2189l5677,2189,5683,2189,5684,2189e" filled="t" fillcolor="#50535C" stroked="f">
                <v:path arrowok="t"/>
                <v:fill/>
              </v:shape>
              <v:shape style="position:absolute;left:5649;top:2042;width:208;height:154" coordorigin="5649,2042" coordsize="208,154" path="m5825,2046l5813,2047,5806,2049,5796,2050,5851,2050,5851,2049,5831,2049,5825,2046e" filled="t" fillcolor="#50535C" stroked="f">
                <v:path arrowok="t"/>
                <v:fill/>
              </v:shape>
              <v:shape style="position:absolute;left:5649;top:2042;width:208;height:154" coordorigin="5649,2042" coordsize="208,154" path="m5840,2046l5831,2049,5851,2049,5848,2047,5845,2047,5840,2046e" filled="t" fillcolor="#50535C" stroked="f">
                <v:path arrowok="t"/>
                <v:fill/>
              </v:shape>
              <v:shape style="position:absolute;left:5649;top:2042;width:208;height:154" coordorigin="5649,2042" coordsize="208,154" path="m5848,2047l5845,2047,5848,2047e" filled="t" fillcolor="#50535C" stroked="f">
                <v:path arrowok="t"/>
                <v:fill/>
              </v:shape>
            </v:group>
            <v:group style="position:absolute;left:6076;top:2040;width:210;height:152" coordorigin="6076,2040" coordsize="210,152">
              <v:shape style="position:absolute;left:6076;top:2040;width:210;height:152" coordorigin="6076,2040" coordsize="210,152" path="m6215,2040l6212,2041,6190,2063,6173,2082,6160,2096,6146,2111,6130,2127,6116,2141,6102,2155,6087,2169,6085,2171,6082,2173,6076,2178,6076,2181,6080,2189,6084,2192,6095,2189,6120,2189,6126,2187,6131,2187,6153,2187,6153,2186,6164,2176,6177,2161,6192,2148,6194,2147,6196,2145,6205,2134,6213,2125,6223,2116,6237,2102,6282,2058,6284,2056,6286,2054,6284,2046,6230,2046,6225,2046,6215,2040e" filled="t" fillcolor="#50535C" stroked="f">
                <v:path arrowok="t"/>
                <v:fill/>
              </v:shape>
              <v:shape style="position:absolute;left:6076;top:2040;width:210;height:152" coordorigin="6076,2040" coordsize="210,152" path="m6120,2189l6095,2189,6099,2190,6109,2191,6115,2191,6120,2189e" filled="t" fillcolor="#50535C" stroked="f">
                <v:path arrowok="t"/>
                <v:fill/>
              </v:shape>
              <v:shape style="position:absolute;left:6076;top:2040;width:210;height:152" coordorigin="6076,2040" coordsize="210,152" path="m6153,2187l6131,2187,6141,2187,6144,2189,6149,2190,6151,2188,6153,2187e" filled="t" fillcolor="#50535C" stroked="f">
                <v:path arrowok="t"/>
                <v:fill/>
              </v:shape>
              <v:shape style="position:absolute;left:6076;top:2040;width:210;height:152" coordorigin="6076,2040" coordsize="210,152" path="m6238,2044l6237,2044,6230,2046,6284,2046,6284,2046,6250,2046,6238,2044e" filled="t" fillcolor="#50535C" stroked="f">
                <v:path arrowok="t"/>
                <v:fill/>
              </v:shape>
              <v:shape style="position:absolute;left:6076;top:2040;width:210;height:152" coordorigin="6076,2040" coordsize="210,152" path="m6281,2042l6261,2043,6250,2046,6284,2046,6283,2042,6281,2042e" filled="t" fillcolor="#50535C" stroked="f">
                <v:path arrowok="t"/>
                <v:fill/>
              </v:shape>
            </v:group>
            <v:group style="position:absolute;left:6222;top:2039;width:211;height:150" coordorigin="6222,2039" coordsize="211,150">
              <v:shape style="position:absolute;left:6222;top:2039;width:211;height:150" coordorigin="6222,2039" coordsize="211,150" path="m6363,2039l6354,2047,6345,2055,6330,2072,6288,2113,6274,2127,6267,2135,6260,2142,6248,2149,6246,2152,6236,2162,6229,2168,6227,2171,6222,2178,6223,2182,6228,2187,6232,2188,6239,2184,6241,2184,6286,2183,6302,2183,6315,2170,6346,2140,6347,2138,6352,2134,6365,2123,6378,2109,6410,2077,6424,2063,6430,2058,6433,2052,6427,2044,6386,2044,6379,2044,6372,2044,6363,2039e" filled="t" fillcolor="#50535C" stroked="f">
                <v:path arrowok="t"/>
                <v:fill/>
              </v:shape>
              <v:shape style="position:absolute;left:6222;top:2039;width:211;height:150" coordorigin="6222,2039" coordsize="211,150" path="m6302,2183l6286,2183,6288,2183,6296,2187,6301,2183,6302,2183e" filled="t" fillcolor="#50535C" stroked="f">
                <v:path arrowok="t"/>
                <v:fill/>
              </v:shape>
              <v:shape style="position:absolute;left:6222;top:2039;width:211;height:150" coordorigin="6222,2039" coordsize="211,150" path="m6414,2040l6403,2044,6386,2044,6427,2044,6421,2041,6414,2040e" filled="t" fillcolor="#50535C" stroked="f">
                <v:path arrowok="t"/>
                <v:fill/>
              </v:shape>
            </v:group>
            <v:group style="position:absolute;left:5937;top:2042;width:200;height:151" coordorigin="5937,2042" coordsize="200,151">
              <v:shape style="position:absolute;left:5937;top:2042;width:200;height:151" coordorigin="5937,2042" coordsize="200,151" path="m5988,2191l5968,2191,5978,2192,5983,2192,5988,2191e" filled="t" fillcolor="#50535C" stroked="f">
                <v:path arrowok="t"/>
                <v:fill/>
              </v:shape>
              <v:shape style="position:absolute;left:5937;top:2042;width:200;height:151" coordorigin="5937,2042" coordsize="200,151" path="m5967,2191l5953,2191,5962,2191,5967,2191e" filled="t" fillcolor="#50535C" stroked="f">
                <v:path arrowok="t"/>
                <v:fill/>
              </v:shape>
              <v:shape style="position:absolute;left:5937;top:2042;width:200;height:151" coordorigin="5937,2042" coordsize="200,151" path="m6075,2042l6067,2044,6063,2047,6055,2057,6050,2063,6044,2069,6018,2096,6004,2110,5990,2125,5976,2143,5961,2157,5947,2171,5945,2173,5943,2174,5937,2182,5939,2189,5939,2189,5950,2191,5953,2191,5967,2191,5968,2191,5988,2191,5994,2189,6001,2188,6015,2188,6015,2187,6018,2185,6020,2175,6036,2159,6081,2114,6114,2077,6121,2069,6131,2062,6132,2061,6138,2053,6137,2048,6083,2048,6082,2048,6079,2048,6075,2042e" filled="t" fillcolor="#50535C" stroked="f">
                <v:path arrowok="t"/>
                <v:fill/>
              </v:shape>
              <v:shape style="position:absolute;left:5937;top:2042;width:200;height:151" coordorigin="5937,2042" coordsize="200,151" path="m6015,2188l6001,2188,6010,2189,6012,2189,6015,2188e" filled="t" fillcolor="#50535C" stroked="f">
                <v:path arrowok="t"/>
                <v:fill/>
              </v:shape>
              <v:shape style="position:absolute;left:5937;top:2042;width:200;height:151" coordorigin="5937,2042" coordsize="200,151" path="m6123,2042l6095,2045,6083,2048,6137,2048,6135,2043,6123,2042e" filled="t" fillcolor="#50535C" stroked="f">
                <v:path arrowok="t"/>
                <v:fill/>
              </v:shape>
            </v:group>
            <v:group style="position:absolute;left:6369;top:2040;width:204;height:146" coordorigin="6369,2040" coordsize="204,146">
              <v:shape style="position:absolute;left:6369;top:2040;width:204;height:146" coordorigin="6369,2040" coordsize="204,146" path="m6506,2040l6503,2041,6499,2045,6471,2074,6456,2089,6440,2105,6426,2119,6411,2133,6402,2143,6394,2153,6379,2164,6376,2167,6369,2174,6369,2178,6374,2185,6377,2186,6387,2186,6395,2186,6410,2182,6429,2182,6433,2181,6434,2181,6447,2181,6449,2180,6454,2172,6455,2172,6463,2164,6471,2157,6481,2147,6506,2120,6523,2102,6538,2088,6552,2074,6568,2062,6573,2058,6573,2052,6567,2046,6566,2045,6514,2045,6506,2040e" filled="t" fillcolor="#50535C" stroked="f">
                <v:path arrowok="t"/>
                <v:fill/>
              </v:shape>
              <v:shape style="position:absolute;left:6369;top:2040;width:204;height:146" coordorigin="6369,2040" coordsize="204,146" path="m6395,2186l6387,2186,6393,2186,6395,2186e" filled="t" fillcolor="#50535C" stroked="f">
                <v:path arrowok="t"/>
                <v:fill/>
              </v:shape>
              <v:shape style="position:absolute;left:6369;top:2040;width:204;height:146" coordorigin="6369,2040" coordsize="204,146" path="m6429,2182l6410,2182,6422,2185,6429,2182e" filled="t" fillcolor="#50535C" stroked="f">
                <v:path arrowok="t"/>
                <v:fill/>
              </v:shape>
              <v:shape style="position:absolute;left:6369;top:2040;width:204;height:146" coordorigin="6369,2040" coordsize="204,146" path="m6447,2181l6434,2181,6443,2183,6447,2181e" filled="t" fillcolor="#50535C" stroked="f">
                <v:path arrowok="t"/>
                <v:fill/>
              </v:shape>
              <v:shape style="position:absolute;left:6369;top:2040;width:204;height:146" coordorigin="6369,2040" coordsize="204,146" path="m6562,2042l6550,2043,6539,2044,6521,2044,6514,2045,6566,2045,6565,2044,6564,2044,6539,2044,6564,2044,6562,2042e" filled="t" fillcolor="#50535C" stroked="f">
                <v:path arrowok="t"/>
                <v:fill/>
              </v:shape>
            </v:group>
            <v:group style="position:absolute;left:5795;top:2041;width:202;height:151" coordorigin="5795,2041" coordsize="202,151">
              <v:shape style="position:absolute;left:5795;top:2041;width:202;height:151" coordorigin="5795,2041" coordsize="202,151" path="m5929,2041l5929,2041,5919,2050,5917,2053,5913,2058,5859,2115,5848,2128,5828,2147,5797,2176,5796,2179,5795,2184,5796,2188,5802,2190,5806,2192,5809,2189,5811,2187,5813,2186,5854,2183,5861,2183,5866,2182,5878,2182,5882,2179,5889,2169,5893,2164,5920,2135,5934,2120,5950,2104,5963,2090,5978,2075,5993,2062,5994,2061,5995,2060,5997,2057,5997,2055,5996,2050,5946,2050,5941,2050,5929,2041e" filled="t" fillcolor="#50535C" stroked="f">
                <v:path arrowok="t"/>
                <v:fill/>
              </v:shape>
              <v:shape style="position:absolute;left:5795;top:2041;width:202;height:151" coordorigin="5795,2041" coordsize="202,151" path="m5861,2183l5854,2183,5854,2183,5861,2183e" filled="t" fillcolor="#50535C" stroked="f">
                <v:path arrowok="t"/>
                <v:fill/>
              </v:shape>
              <v:shape style="position:absolute;left:5795;top:2041;width:202;height:151" coordorigin="5795,2041" coordsize="202,151" path="m5990,2043l5973,2047,5962,2049,5946,2050,5996,2050,5995,2046,5990,2043e" filled="t" fillcolor="#50535C" stroked="f">
                <v:path arrowok="t"/>
                <v:fill/>
              </v:shape>
            </v:group>
            <v:group style="position:absolute;left:5223;top:2041;width:200;height:149" coordorigin="5223,2041" coordsize="200,149">
              <v:shape style="position:absolute;left:5223;top:2041;width:200;height:149" coordorigin="5223,2041" coordsize="200,149" path="m5353,2042l5349,2044,5345,2048,5344,2049,5299,2098,5288,2110,5270,2129,5236,2165,5229,2171,5223,2181,5230,2188,5239,2189,5258,2183,5268,2180,5306,2180,5310,2173,5312,2171,5359,2123,5388,2089,5402,2075,5417,2061,5423,2056,5422,2051,5418,2047,5366,2047,5353,2042e" filled="t" fillcolor="#50535C" stroked="f">
                <v:path arrowok="t"/>
                <v:fill/>
              </v:shape>
              <v:shape style="position:absolute;left:5223;top:2041;width:200;height:149" coordorigin="5223,2041" coordsize="200,149" path="m5303,2182l5288,2182,5299,2183,5303,2182e" filled="t" fillcolor="#50535C" stroked="f">
                <v:path arrowok="t"/>
                <v:fill/>
              </v:shape>
              <v:shape style="position:absolute;left:5223;top:2041;width:200;height:149" coordorigin="5223,2041" coordsize="200,149" path="m5306,2180l5268,2180,5284,2182,5303,2182,5305,2182,5306,2180e" filled="t" fillcolor="#50535C" stroked="f">
                <v:path arrowok="t"/>
                <v:fill/>
              </v:shape>
              <v:shape style="position:absolute;left:5223;top:2041;width:200;height:149" coordorigin="5223,2041" coordsize="200,149" path="m5410,2041l5391,2043,5366,2047,5418,2047,5413,2043,5410,2041e" filled="t" fillcolor="#50535C" stroked="f">
                <v:path arrowok="t"/>
                <v:fill/>
              </v:shape>
            </v:group>
            <v:group style="position:absolute;left:5368;top:2043;width:198;height:147" coordorigin="5368,2043" coordsize="198,147">
              <v:shape style="position:absolute;left:5368;top:2043;width:198;height:147" coordorigin="5368,2043" coordsize="198,147" path="m5498,2043l5497,2044,5487,2054,5469,2073,5456,2087,5441,2101,5432,2110,5423,2118,5412,2131,5410,2135,5401,2145,5372,2176,5370,2178,5368,2181,5369,2184,5372,2189,5379,2190,5384,2188,5385,2187,5393,2184,5416,2181,5446,2181,5446,2181,5450,2177,5475,2152,5493,2134,5505,2121,5535,2088,5548,2074,5563,2060,5567,2056,5566,2050,5560,2047,5519,2047,5508,2047,5498,2043e" filled="t" fillcolor="#50535C" stroked="f">
                <v:path arrowok="t"/>
                <v:fill/>
              </v:shape>
              <v:shape style="position:absolute;left:5368;top:2043;width:198;height:147" coordorigin="5368,2043" coordsize="198,147" path="m5446,2181l5416,2181,5435,2182,5442,2184,5446,2181e" filled="t" fillcolor="#50535C" stroked="f">
                <v:path arrowok="t"/>
                <v:fill/>
              </v:shape>
              <v:shape style="position:absolute;left:5368;top:2043;width:198;height:147" coordorigin="5368,2043" coordsize="198,147" path="m5536,2044l5519,2047,5560,2047,5558,2045,5556,2045,5543,2045,5536,2044e" filled="t" fillcolor="#50535C" stroked="f">
                <v:path arrowok="t"/>
                <v:fill/>
              </v:shape>
              <v:shape style="position:absolute;left:5368;top:2043;width:198;height:147" coordorigin="5368,2043" coordsize="198,147" path="m5554,2044l5543,2045,5556,2045,5554,2044e" filled="t" fillcolor="#50535C" stroked="f">
                <v:path arrowok="t"/>
                <v:fill/>
              </v:shape>
            </v:group>
            <v:group style="position:absolute;left:5514;top:2043;width:199;height:149" coordorigin="5514,2043" coordsize="199,149">
              <v:shape style="position:absolute;left:5514;top:2043;width:199;height:149" coordorigin="5514,2043" coordsize="199,149" path="m5642,2044l5638,2047,5634,2050,5613,2073,5568,2121,5553,2138,5524,2171,5520,2174,5515,2179,5514,2184,5519,2191,5526,2193,5534,2186,5550,2185,5556,2184,5567,2183,5584,2182,5593,2182,5594,2181,5600,2174,5603,2168,5614,2157,5641,2128,5647,2122,5652,2115,5665,2102,5672,2094,5689,2078,5697,2067,5708,2060,5710,2059,5711,2056,5713,2055,5711,2049,5710,2049,5661,2049,5652,2049,5642,2044e" filled="t" fillcolor="#50535C" stroked="f">
                <v:path arrowok="t"/>
                <v:fill/>
              </v:shape>
              <v:shape style="position:absolute;left:5514;top:2043;width:199;height:149" coordorigin="5514,2043" coordsize="199,149" path="m5594,2181e" filled="t" fillcolor="#50535C" stroked="f">
                <v:path arrowok="t"/>
                <v:fill/>
              </v:shape>
              <v:shape style="position:absolute;left:5514;top:2043;width:199;height:149" coordorigin="5514,2043" coordsize="199,149" path="m5674,2046l5661,2049,5710,2049,5710,2048,5692,2048,5688,2046,5678,2046,5674,2046e" filled="t" fillcolor="#50535C" stroked="f">
                <v:path arrowok="t"/>
                <v:fill/>
              </v:shape>
              <v:shape style="position:absolute;left:5514;top:2043;width:199;height:149" coordorigin="5514,2043" coordsize="199,149" path="m5698,2043l5692,2048,5710,2048,5708,2046,5701,2044,5698,2043e" filled="t" fillcolor="#50535C" stroked="f">
                <v:path arrowok="t"/>
                <v:fill/>
              </v:shape>
              <v:shape style="position:absolute;left:5514;top:2043;width:199;height:149" coordorigin="5514,2043" coordsize="199,149" path="m5687,2046l5678,2046,5688,2046,5687,2046e" filled="t" fillcolor="#50535C" stroked="f">
                <v:path arrowok="t"/>
                <v:fill/>
              </v:shape>
            </v:group>
            <v:group style="position:absolute;left:6511;top:2043;width:194;height:144" coordorigin="6511,2043" coordsize="194,144">
              <v:shape style="position:absolute;left:6511;top:2043;width:194;height:144" coordorigin="6511,2043" coordsize="194,144" path="m6584,2185l6569,2185,6580,2188,6582,2186,6584,2185e" filled="t" fillcolor="#50535C" stroked="f">
                <v:path arrowok="t"/>
                <v:fill/>
              </v:shape>
              <v:shape style="position:absolute;left:6511;top:2043;width:194;height:144" coordorigin="6511,2043" coordsize="194,144" path="m6557,2186l6531,2186,6534,2187,6541,2187,6544,2187,6557,2186e" filled="t" fillcolor="#50535C" stroked="f">
                <v:path arrowok="t"/>
                <v:fill/>
              </v:shape>
              <v:shape style="position:absolute;left:6511;top:2043;width:194;height:144" coordorigin="6511,2043" coordsize="194,144" path="m6641,2043l6638,2045,6629,2055,6623,2061,6571,2117,6524,2163,6513,2173,6512,2174,6511,2176,6515,2183,6520,2187,6531,2186,6557,2186,6569,2185,6584,2185,6592,2175,6640,2127,6649,2117,6662,2102,6676,2088,6691,2074,6707,2061,6707,2049,6705,2047,6676,2047,6671,2046,6653,2046,6649,2046,6641,2043e" filled="t" fillcolor="#50535C" stroked="f">
                <v:path arrowok="t"/>
                <v:fill/>
              </v:shape>
              <v:shape style="position:absolute;left:6511;top:2043;width:194;height:144" coordorigin="6511,2043" coordsize="194,144" path="m6688,2044l6676,2047,6705,2047,6703,2045,6690,2044,6688,2044e" filled="t" fillcolor="#50535C" stroked="f">
                <v:path arrowok="t"/>
                <v:fill/>
              </v:shape>
              <v:shape style="position:absolute;left:6511;top:2043;width:194;height:144" coordorigin="6511,2043" coordsize="194,144" path="m6666,2045l6653,2046,6671,2046,6666,2045e" filled="t" fillcolor="#50535C" stroked="f">
                <v:path arrowok="t"/>
                <v:fill/>
              </v:shape>
            </v:group>
            <v:group style="position:absolute;left:4784;top:2047;width:206;height:144" coordorigin="4784,2047" coordsize="206,144">
              <v:shape style="position:absolute;left:4784;top:2047;width:206;height:144" coordorigin="4784,2047" coordsize="206,144" path="m4917,2047l4913,2050,4908,2053,4900,2063,4894,2069,4865,2098,4852,2113,4845,2122,4838,2131,4826,2139,4824,2142,4819,2147,4816,2151,4804,2163,4796,2171,4784,2184,4786,2189,4798,2191,4804,2191,4818,2190,4826,2188,4842,2185,4850,2185,4880,2185,4885,2179,4888,2175,4894,2167,4905,2154,4922,2136,4935,2121,4978,2071,4982,2067,4991,2058,4990,2053,4933,2053,4925,2052,4923,2049,4920,2048,4919,2048,4917,2047e" filled="t" fillcolor="#50535C" stroked="f">
                <v:path arrowok="t"/>
                <v:fill/>
              </v:shape>
              <v:shape style="position:absolute;left:4784;top:2047;width:206;height:144" coordorigin="4784,2047" coordsize="206,144" path="m4880,2185l4850,2185,4863,2189,4869,2189,4877,2187,4879,2185,4880,2185e" filled="t" fillcolor="#50535C" stroked="f">
                <v:path arrowok="t"/>
                <v:fill/>
              </v:shape>
              <v:shape style="position:absolute;left:4784;top:2047;width:206;height:144" coordorigin="4784,2047" coordsize="206,144" path="m4974,2048l4966,2050,4963,2051,4948,2052,4938,2052,4933,2053,4990,2053,4990,2052,4979,2049,4974,2048e" filled="t" fillcolor="#50535C" stroked="f">
                <v:path arrowok="t"/>
                <v:fill/>
              </v:shape>
              <v:shape style="position:absolute;left:4784;top:2047;width:206;height:144" coordorigin="4784,2047" coordsize="206,144" path="m4920,2047l4919,2048,4920,2048e" filled="t" fillcolor="#50535C" stroked="f">
                <v:path arrowok="t"/>
                <v:fill/>
              </v:shape>
            </v:group>
            <v:group style="position:absolute;left:4934;top:2044;width:203;height:153" coordorigin="4934,2044" coordsize="203,153">
              <v:shape style="position:absolute;left:4934;top:2044;width:203;height:153" coordorigin="4934,2044" coordsize="203,153" path="m5068,2045l5064,2047,5056,2055,5042,2068,5011,2097,5009,2099,4977,2136,4962,2152,4950,2168,4937,2183,4935,2185,4934,2188,4937,2196,4941,2198,4948,2196,4950,2196,4952,2195,4972,2192,4992,2191,4995,2191,5010,2191,5015,2185,5017,2182,5026,2172,5032,2166,5045,2153,5050,2145,5058,2138,5072,2124,5085,2108,5097,2093,5110,2077,5116,2071,5123,2065,5137,2055,5136,2049,5131,2047,5109,2047,5109,2047,5091,2047,5085,2047,5079,2047,5068,2045e" filled="t" fillcolor="#50535C" stroked="f">
                <v:path arrowok="t"/>
                <v:fill/>
              </v:shape>
              <v:shape style="position:absolute;left:4934;top:2044;width:203;height:153" coordorigin="4934,2044" coordsize="203,153" path="m5010,2191l4995,2191,4997,2192,5008,2194,5008,2194,5010,2191e" filled="t" fillcolor="#50535C" stroked="f">
                <v:path arrowok="t"/>
                <v:fill/>
              </v:shape>
              <v:shape style="position:absolute;left:4934;top:2044;width:203;height:153" coordorigin="4934,2044" coordsize="203,153" path="m5123,2044l5115,2047,5109,2047,5131,2047,5126,2045,5123,2044e" filled="t" fillcolor="#50535C" stroked="f">
                <v:path arrowok="t"/>
                <v:fill/>
              </v:shape>
              <v:shape style="position:absolute;left:4934;top:2044;width:203;height:153" coordorigin="4934,2044" coordsize="203,153" path="m5099,2046l5095,2046,5091,2046,5091,2047,5109,2047,5099,2046e" filled="t" fillcolor="#50535C" stroked="f">
                <v:path arrowok="t"/>
                <v:fill/>
              </v:shape>
            </v:group>
            <v:group style="position:absolute;left:5077;top:2045;width:190;height:146" coordorigin="5077,2045" coordsize="190,146">
              <v:shape style="position:absolute;left:5077;top:2045;width:190;height:146" coordorigin="5077,2045" coordsize="190,146" path="m5202,2048l5199,2049,5097,2157,5089,2165,5081,2174,5081,2174,5077,2179,5078,2185,5087,2190,5091,2191,5105,2189,5115,2187,5132,2185,5138,2184,5155,2184,5160,2178,5163,2172,5172,2163,5185,2150,5199,2133,5211,2121,5228,2102,5241,2087,5266,2055,5265,2053,5264,2052,5218,2052,5202,2048e" filled="t" fillcolor="#50535C" stroked="f">
                <v:path arrowok="t"/>
                <v:fill/>
              </v:shape>
              <v:shape style="position:absolute;left:5077;top:2045;width:190;height:146" coordorigin="5077,2045" coordsize="190,146" path="m5155,2184l5138,2184,5149,2189,5153,2187,5155,2184e" filled="t" fillcolor="#50535C" stroked="f">
                <v:path arrowok="t"/>
                <v:fill/>
              </v:shape>
              <v:shape style="position:absolute;left:5077;top:2045;width:190;height:146" coordorigin="5077,2045" coordsize="190,146" path="m5249,2045l5231,2050,5218,2052,5264,2052,5263,2049,5255,2047,5249,2045e" filled="t" fillcolor="#50535C" stroked="f">
                <v:path arrowok="t"/>
                <v:fill/>
              </v:shape>
            </v:group>
            <v:group style="position:absolute;left:4649;top:2048;width:196;height:143" coordorigin="4649,2048" coordsize="196,143">
              <v:shape style="position:absolute;left:4649;top:2048;width:196;height:143" coordorigin="4649,2048" coordsize="196,143" path="m4780,2048l4778,2051,4775,2053,4717,2111,4690,2140,4676,2154,4668,2161,4662,2170,4649,2179,4650,2185,4662,2190,4669,2191,4679,2188,4682,2187,4693,2185,4701,2182,4726,2182,4729,2180,4730,2178,4750,2155,4765,2138,4777,2126,4795,2108,4845,2056,4843,2054,4842,2053,4821,2053,4815,2051,4799,2050,4790,2049,4780,2048e" filled="t" fillcolor="#50535C" stroked="f">
                <v:path arrowok="t"/>
                <v:fill/>
              </v:shape>
              <v:shape style="position:absolute;left:4649;top:2048;width:196;height:143" coordorigin="4649,2048" coordsize="196,143" path="m4726,2182l4701,2182,4716,2190,4721,2186,4726,2182e" filled="t" fillcolor="#50535C" stroked="f">
                <v:path arrowok="t"/>
                <v:fill/>
              </v:shape>
              <v:shape style="position:absolute;left:4649;top:2048;width:196;height:143" coordorigin="4649,2048" coordsize="196,143" path="m4832,2050l4821,2053,4842,2053,4841,2052,4836,2051,4832,2050e" filled="t" fillcolor="#50535C" stroked="f">
                <v:path arrowok="t"/>
                <v:fill/>
              </v:shape>
            </v:group>
            <v:group style="position:absolute;left:3644;top:2042;width:208;height:154" coordorigin="3644,2042" coordsize="208,154">
              <v:shape style="position:absolute;left:3644;top:2042;width:208;height:154" coordorigin="3644,2042" coordsize="208,154" path="m3781,2042l3778,2045,3776,2047,3768,2056,3757,2068,3743,2082,3724,2100,3695,2128,3690,2133,3685,2140,3671,2154,3657,2169,3644,2183,3644,2186,3647,2195,3651,2196,3661,2191,3663,2190,3671,2189,3679,2189,3696,2187,3733,2187,3737,2181,3741,2178,3749,2169,3790,2124,3803,2109,3816,2094,3830,2079,3844,2065,3852,2059,3850,2056,3846,2050,3791,2050,3787,2049,3784,2044,3783,2043,3781,2042e" filled="t" fillcolor="#50535C" stroked="f">
                <v:path arrowok="t"/>
                <v:fill/>
              </v:shape>
              <v:shape style="position:absolute;left:3644;top:2042;width:208;height:154" coordorigin="3644,2042" coordsize="208,154" path="m3733,2187l3696,2187,3709,2187,3726,2190,3731,2189,3733,2187e" filled="t" fillcolor="#50535C" stroked="f">
                <v:path arrowok="t"/>
                <v:fill/>
              </v:shape>
              <v:shape style="position:absolute;left:3644;top:2042;width:208;height:154" coordorigin="3644,2042" coordsize="208,154" path="m3679,2189l3671,2189,3678,2189,3679,2189e" filled="t" fillcolor="#50535C" stroked="f">
                <v:path arrowok="t"/>
                <v:fill/>
              </v:shape>
              <v:shape style="position:absolute;left:3644;top:2042;width:208;height:154" coordorigin="3644,2042" coordsize="208,154" path="m3819,2046l3807,2047,3801,2049,3791,2050,3846,2050,3845,2049,3825,2049,3819,2046e" filled="t" fillcolor="#50535C" stroked="f">
                <v:path arrowok="t"/>
                <v:fill/>
              </v:shape>
              <v:shape style="position:absolute;left:3644;top:2042;width:208;height:154" coordorigin="3644,2042" coordsize="208,154" path="m3835,2046l3825,2049,3845,2049,3843,2047,3839,2047,3835,2046e" filled="t" fillcolor="#50535C" stroked="f">
                <v:path arrowok="t"/>
                <v:fill/>
              </v:shape>
              <v:shape style="position:absolute;left:3644;top:2042;width:208;height:154" coordorigin="3644,2042" coordsize="208,154" path="m3843,2047l3839,2047,3843,2047e" filled="t" fillcolor="#50535C" stroked="f">
                <v:path arrowok="t"/>
                <v:fill/>
              </v:shape>
            </v:group>
            <v:group style="position:absolute;left:4070;top:2040;width:210;height:152" coordorigin="4070,2040" coordsize="210,152">
              <v:shape style="position:absolute;left:4070;top:2040;width:210;height:152" coordorigin="4070,2040" coordsize="210,152" path="m4210,2040l4206,2041,4185,2063,4167,2082,4155,2096,4141,2111,4125,2127,4111,2141,4096,2155,4082,2169,4079,2171,4076,2173,4071,2178,4070,2181,4075,2189,4079,2192,4089,2189,4115,2189,4120,2187,4126,2187,4147,2187,4148,2186,4158,2176,4172,2161,4187,2148,4189,2147,4190,2145,4200,2134,4208,2125,4217,2116,4232,2102,4277,2058,4279,2056,4280,2054,4278,2046,4224,2046,4219,2046,4210,2040e" filled="t" fillcolor="#50535C" stroked="f">
                <v:path arrowok="t"/>
                <v:fill/>
              </v:shape>
              <v:shape style="position:absolute;left:4070;top:2040;width:210;height:152" coordorigin="4070,2040" coordsize="210,152" path="m4115,2189l4089,2189,4094,2190,4104,2191,4109,2191,4115,2189e" filled="t" fillcolor="#50535C" stroked="f">
                <v:path arrowok="t"/>
                <v:fill/>
              </v:shape>
              <v:shape style="position:absolute;left:4070;top:2040;width:210;height:152" coordorigin="4070,2040" coordsize="210,152" path="m4147,2187l4126,2187,4135,2187,4139,2189,4143,2190,4145,2188,4147,2187e" filled="t" fillcolor="#50535C" stroked="f">
                <v:path arrowok="t"/>
                <v:fill/>
              </v:shape>
              <v:shape style="position:absolute;left:4070;top:2040;width:210;height:152" coordorigin="4070,2040" coordsize="210,152" path="m4233,2044l4231,2044,4224,2046,4278,2046,4278,2046,4245,2046,4233,2044e" filled="t" fillcolor="#50535C" stroked="f">
                <v:path arrowok="t"/>
                <v:fill/>
              </v:shape>
              <v:shape style="position:absolute;left:4070;top:2040;width:210;height:152" coordorigin="4070,2040" coordsize="210,152" path="m4276,2042l4255,2043,4245,2046,4278,2046,4277,2042,4276,2042e" filled="t" fillcolor="#50535C" stroked="f">
                <v:path arrowok="t"/>
                <v:fill/>
              </v:shape>
            </v:group>
            <v:group style="position:absolute;left:4217;top:2039;width:211;height:150" coordorigin="4217,2039" coordsize="211,150">
              <v:shape style="position:absolute;left:4217;top:2039;width:211;height:150" coordorigin="4217,2039" coordsize="211,150" path="m4357,2039l4348,2047,4339,2055,4325,2072,4283,2113,4269,2127,4261,2135,4254,2142,4243,2149,4241,2152,4230,2162,4224,2168,4221,2171,4217,2178,4217,2182,4222,2187,4226,2188,4233,2184,4236,2184,4280,2183,4297,2183,4310,2170,4340,2140,4341,2138,4347,2134,4359,2123,4373,2109,4405,2077,4419,2063,4425,2058,4428,2052,4422,2044,4381,2044,4373,2044,4366,2044,4357,2039e" filled="t" fillcolor="#50535C" stroked="f">
                <v:path arrowok="t"/>
                <v:fill/>
              </v:shape>
              <v:shape style="position:absolute;left:4217;top:2039;width:211;height:150" coordorigin="4217,2039" coordsize="211,150" path="m4297,2183l4280,2183,4282,2183,4291,2187,4296,2183,4297,2183e" filled="t" fillcolor="#50535C" stroked="f">
                <v:path arrowok="t"/>
                <v:fill/>
              </v:shape>
              <v:shape style="position:absolute;left:4217;top:2039;width:211;height:150" coordorigin="4217,2039" coordsize="211,150" path="m4409,2040l4397,2044,4381,2044,4422,2044,4415,2041,4409,2040e" filled="t" fillcolor="#50535C" stroked="f">
                <v:path arrowok="t"/>
                <v:fill/>
              </v:shape>
            </v:group>
            <v:group style="position:absolute;left:3931;top:2042;width:200;height:151" coordorigin="3931,2042" coordsize="200,151">
              <v:shape style="position:absolute;left:3931;top:2042;width:200;height:151" coordorigin="3931,2042" coordsize="200,151" path="m3983,2191l3963,2191,3973,2192,3977,2192,3983,2191e" filled="t" fillcolor="#50535C" stroked="f">
                <v:path arrowok="t"/>
                <v:fill/>
              </v:shape>
              <v:shape style="position:absolute;left:3931;top:2042;width:200;height:151" coordorigin="3931,2042" coordsize="200,151" path="m3962,2191l3948,2191,3957,2191,3962,2191e" filled="t" fillcolor="#50535C" stroked="f">
                <v:path arrowok="t"/>
                <v:fill/>
              </v:shape>
              <v:shape style="position:absolute;left:3931;top:2042;width:200;height:151" coordorigin="3931,2042" coordsize="200,151" path="m4069,2042l4062,2044,4058,2047,4050,2057,4045,2063,4038,2069,4012,2096,3999,2110,3985,2125,3970,2143,3956,2157,3941,2171,3939,2173,3937,2174,3931,2182,3934,2189,3934,2189,3944,2191,3948,2191,3962,2191,3963,2191,3983,2191,3989,2189,3995,2188,4009,2188,4010,2187,4013,2185,4014,2175,4031,2159,4075,2114,4109,2077,4116,2069,4126,2062,4127,2061,4133,2053,4132,2048,4078,2048,4076,2048,4073,2048,4069,2042e" filled="t" fillcolor="#50535C" stroked="f">
                <v:path arrowok="t"/>
                <v:fill/>
              </v:shape>
              <v:shape style="position:absolute;left:3931;top:2042;width:200;height:151" coordorigin="3931,2042" coordsize="200,151" path="m4009,2188l3995,2188,4004,2189,4006,2189,4009,2188e" filled="t" fillcolor="#50535C" stroked="f">
                <v:path arrowok="t"/>
                <v:fill/>
              </v:shape>
              <v:shape style="position:absolute;left:3931;top:2042;width:200;height:151" coordorigin="3931,2042" coordsize="200,151" path="m4117,2042l4090,2045,4078,2048,4132,2048,4130,2043,4117,2042e" filled="t" fillcolor="#50535C" stroked="f">
                <v:path arrowok="t"/>
                <v:fill/>
              </v:shape>
            </v:group>
            <v:group style="position:absolute;left:4363;top:2040;width:204;height:146" coordorigin="4363,2040" coordsize="204,146">
              <v:shape style="position:absolute;left:4363;top:2040;width:204;height:146" coordorigin="4363,2040" coordsize="204,146" path="m4500,2040l4498,2041,4494,2045,4465,2074,4451,2089,4434,2105,4420,2119,4406,2133,4397,2143,4388,2153,4374,2164,4371,2167,4364,2174,4363,2178,4368,2185,4371,2186,4381,2186,4389,2186,4405,2182,4424,2182,4428,2181,4429,2181,4442,2181,4443,2180,4449,2172,4450,2172,4458,2164,4466,2157,4476,2147,4501,2120,4518,2102,4532,2088,4547,2074,4563,2062,4568,2058,4568,2052,4561,2046,4560,2045,4509,2045,4500,2040e" filled="t" fillcolor="#50535C" stroked="f">
                <v:path arrowok="t"/>
                <v:fill/>
              </v:shape>
              <v:shape style="position:absolute;left:4363;top:2040;width:204;height:146" coordorigin="4363,2040" coordsize="204,146" path="m4389,2186l4381,2186,4387,2186,4389,2186e" filled="t" fillcolor="#50535C" stroked="f">
                <v:path arrowok="t"/>
                <v:fill/>
              </v:shape>
              <v:shape style="position:absolute;left:4363;top:2040;width:204;height:146" coordorigin="4363,2040" coordsize="204,146" path="m4424,2182l4405,2182,4416,2185,4424,2182e" filled="t" fillcolor="#50535C" stroked="f">
                <v:path arrowok="t"/>
                <v:fill/>
              </v:shape>
              <v:shape style="position:absolute;left:4363;top:2040;width:204;height:146" coordorigin="4363,2040" coordsize="204,146" path="m4442,2181l4429,2181,4437,2183,4442,2181e" filled="t" fillcolor="#50535C" stroked="f">
                <v:path arrowok="t"/>
                <v:fill/>
              </v:shape>
              <v:shape style="position:absolute;left:4363;top:2040;width:204;height:146" coordorigin="4363,2040" coordsize="204,146" path="m4557,2042l4544,2043,4533,2044,4515,2044,4509,2045,4560,2045,4559,2044,4559,2044,4533,2044,4559,2044,4557,2042e" filled="t" fillcolor="#50535C" stroked="f">
                <v:path arrowok="t"/>
                <v:fill/>
              </v:shape>
            </v:group>
            <v:group style="position:absolute;left:3789;top:2041;width:202;height:151" coordorigin="3789,2041" coordsize="202,151">
              <v:shape style="position:absolute;left:3789;top:2041;width:202;height:151" coordorigin="3789,2041" coordsize="202,151" path="m3924,2041l3924,2041,3914,2050,3911,2053,3907,2058,3854,2115,3842,2128,3823,2147,3792,2176,3790,2179,3789,2184,3790,2188,3796,2190,3800,2192,3803,2189,3805,2187,3808,2186,3849,2183,3855,2183,3861,2182,3872,2182,3876,2179,3883,2169,3888,2164,3915,2135,3929,2120,3944,2104,3958,2090,3972,2075,3987,2062,3989,2061,3990,2060,3991,2057,3992,2055,3990,2050,3941,2050,3936,2050,3924,2041e" filled="t" fillcolor="#50535C" stroked="f">
                <v:path arrowok="t"/>
                <v:fill/>
              </v:shape>
              <v:shape style="position:absolute;left:3789;top:2041;width:202;height:151" coordorigin="3789,2041" coordsize="202,151" path="m3855,2183l3849,2183,3849,2183,3855,2183e" filled="t" fillcolor="#50535C" stroked="f">
                <v:path arrowok="t"/>
                <v:fill/>
              </v:shape>
              <v:shape style="position:absolute;left:3789;top:2041;width:202;height:151" coordorigin="3789,2041" coordsize="202,151" path="m3984,2043l3967,2047,3957,2049,3941,2050,3990,2050,3989,2046,3984,2043e" filled="t" fillcolor="#50535C" stroked="f">
                <v:path arrowok="t"/>
                <v:fill/>
              </v:shape>
            </v:group>
            <v:group style="position:absolute;left:3217;top:2041;width:200;height:149" coordorigin="3217,2041" coordsize="200,149">
              <v:shape style="position:absolute;left:3217;top:2041;width:200;height:149" coordorigin="3217,2041" coordsize="200,149" path="m3347,2042l3344,2044,3340,2048,3338,2049,3294,2098,3282,2110,3265,2129,3230,2165,3223,2171,3217,2181,3225,2188,3234,2189,3253,2183,3263,2180,3300,2180,3304,2173,3306,2171,3353,2123,3383,2089,3396,2075,3411,2061,3417,2056,3417,2051,3413,2047,3360,2047,3347,2042e" filled="t" fillcolor="#50535C" stroked="f">
                <v:path arrowok="t"/>
                <v:fill/>
              </v:shape>
              <v:shape style="position:absolute;left:3217;top:2041;width:200;height:149" coordorigin="3217,2041" coordsize="200,149" path="m3297,2182l3282,2182,3294,2183,3297,2182e" filled="t" fillcolor="#50535C" stroked="f">
                <v:path arrowok="t"/>
                <v:fill/>
              </v:shape>
              <v:shape style="position:absolute;left:3217;top:2041;width:200;height:149" coordorigin="3217,2041" coordsize="200,149" path="m3300,2180l3263,2180,3278,2182,3297,2182,3300,2182,3300,2180e" filled="t" fillcolor="#50535C" stroked="f">
                <v:path arrowok="t"/>
                <v:fill/>
              </v:shape>
              <v:shape style="position:absolute;left:3217;top:2041;width:200;height:149" coordorigin="3217,2041" coordsize="200,149" path="m3404,2041l3386,2043,3360,2047,3413,2047,3408,2043,3404,2041e" filled="t" fillcolor="#50535C" stroked="f">
                <v:path arrowok="t"/>
                <v:fill/>
              </v:shape>
            </v:group>
            <v:group style="position:absolute;left:3363;top:2043;width:198;height:147" coordorigin="3363,2043" coordsize="198,147">
              <v:shape style="position:absolute;left:3363;top:2043;width:198;height:147" coordorigin="3363,2043" coordsize="198,147" path="m3493,2043l3492,2044,3481,2054,3464,2073,3450,2087,3436,2101,3427,2110,3418,2118,3407,2131,3404,2135,3395,2145,3366,2176,3364,2178,3363,2181,3363,2184,3366,2189,3373,2190,3378,2188,3379,2187,3388,2184,3411,2181,3440,2181,3440,2181,3445,2177,3470,2152,3487,2134,3500,2121,3530,2088,3543,2074,3557,2060,3561,2056,3561,2050,3555,2047,3513,2047,3503,2047,3493,2043e" filled="t" fillcolor="#50535C" stroked="f">
                <v:path arrowok="t"/>
                <v:fill/>
              </v:shape>
              <v:shape style="position:absolute;left:3363;top:2043;width:198;height:147" coordorigin="3363,2043" coordsize="198,147" path="m3440,2181l3411,2181,3429,2182,3436,2184,3440,2181e" filled="t" fillcolor="#50535C" stroked="f">
                <v:path arrowok="t"/>
                <v:fill/>
              </v:shape>
              <v:shape style="position:absolute;left:3363;top:2043;width:198;height:147" coordorigin="3363,2043" coordsize="198,147" path="m3530,2044l3513,2047,3555,2047,3553,2045,3551,2045,3538,2045,3530,2044e" filled="t" fillcolor="#50535C" stroked="f">
                <v:path arrowok="t"/>
                <v:fill/>
              </v:shape>
              <v:shape style="position:absolute;left:3363;top:2043;width:198;height:147" coordorigin="3363,2043" coordsize="198,147" path="m3548,2044l3538,2045,3551,2045,3548,2044e" filled="t" fillcolor="#50535C" stroked="f">
                <v:path arrowok="t"/>
                <v:fill/>
              </v:shape>
            </v:group>
            <v:group style="position:absolute;left:3509;top:2043;width:199;height:149" coordorigin="3509,2043" coordsize="199,149">
              <v:shape style="position:absolute;left:3509;top:2043;width:199;height:149" coordorigin="3509,2043" coordsize="199,149" path="m3637,2044l3633,2047,3629,2050,3607,2073,3563,2121,3548,2138,3518,2171,3515,2174,3509,2179,3509,2184,3513,2191,3521,2193,3528,2186,3544,2185,3551,2184,3562,2183,3579,2182,3587,2182,3589,2181,3594,2174,3598,2168,3608,2157,3636,2128,3641,2122,3647,2115,3659,2102,3667,2094,3683,2078,3692,2067,3703,2060,3705,2059,3706,2056,3707,2055,3705,2049,3705,2049,3655,2049,3646,2049,3637,2044e" filled="t" fillcolor="#50535C" stroked="f">
                <v:path arrowok="t"/>
                <v:fill/>
              </v:shape>
              <v:shape style="position:absolute;left:3509;top:2043;width:199;height:149" coordorigin="3509,2043" coordsize="199,149" path="m3589,2181e" filled="t" fillcolor="#50535C" stroked="f">
                <v:path arrowok="t"/>
                <v:fill/>
              </v:shape>
              <v:shape style="position:absolute;left:3509;top:2043;width:199;height:149" coordorigin="3509,2043" coordsize="199,149" path="m3668,2046l3655,2049,3705,2049,3704,2048,3687,2048,3682,2046,3673,2046,3668,2046e" filled="t" fillcolor="#50535C" stroked="f">
                <v:path arrowok="t"/>
                <v:fill/>
              </v:shape>
              <v:shape style="position:absolute;left:3509;top:2043;width:199;height:149" coordorigin="3509,2043" coordsize="199,149" path="m3693,2043l3687,2048,3704,2048,3702,2046,3696,2044,3693,2043e" filled="t" fillcolor="#50535C" stroked="f">
                <v:path arrowok="t"/>
                <v:fill/>
              </v:shape>
              <v:shape style="position:absolute;left:3509;top:2043;width:199;height:149" coordorigin="3509,2043" coordsize="199,149" path="m3682,2046l3673,2046,3682,2046,3682,2046e" filled="t" fillcolor="#50535C" stroked="f">
                <v:path arrowok="t"/>
                <v:fill/>
              </v:shape>
            </v:group>
            <v:group style="position:absolute;left:4506;top:2043;width:194;height:144" coordorigin="4506,2043" coordsize="194,144">
              <v:shape style="position:absolute;left:4506;top:2043;width:194;height:144" coordorigin="4506,2043" coordsize="194,144" path="m4578,2185l4564,2185,4575,2188,4576,2186,4578,2185e" filled="t" fillcolor="#50535C" stroked="f">
                <v:path arrowok="t"/>
                <v:fill/>
              </v:shape>
              <v:shape style="position:absolute;left:4506;top:2043;width:194;height:144" coordorigin="4506,2043" coordsize="194,144" path="m4552,2186l4525,2186,4528,2187,4535,2187,4539,2187,4552,2186e" filled="t" fillcolor="#50535C" stroked="f">
                <v:path arrowok="t"/>
                <v:fill/>
              </v:shape>
              <v:shape style="position:absolute;left:4506;top:2043;width:194;height:144" coordorigin="4506,2043" coordsize="194,144" path="m4636,2043l4632,2045,4623,2055,4618,2061,4566,2117,4518,2163,4508,2173,4507,2174,4506,2176,4509,2183,4514,2187,4525,2186,4552,2186,4564,2185,4578,2185,4587,2175,4635,2127,4643,2117,4657,2102,4671,2088,4686,2074,4701,2061,4701,2049,4700,2047,4670,2047,4665,2046,4647,2046,4644,2046,4636,2043e" filled="t" fillcolor="#50535C" stroked="f">
                <v:path arrowok="t"/>
                <v:fill/>
              </v:shape>
              <v:shape style="position:absolute;left:4506;top:2043;width:194;height:144" coordorigin="4506,2043" coordsize="194,144" path="m4682,2044l4670,2047,4700,2047,4698,2045,4685,2044,4682,2044e" filled="t" fillcolor="#50535C" stroked="f">
                <v:path arrowok="t"/>
                <v:fill/>
              </v:shape>
              <v:shape style="position:absolute;left:4506;top:2043;width:194;height:144" coordorigin="4506,2043" coordsize="194,144" path="m4660,2045l4647,2046,4665,2046,4660,2045e" filled="t" fillcolor="#50535C" stroked="f">
                <v:path arrowok="t"/>
                <v:fill/>
              </v:shape>
            </v:group>
            <v:group style="position:absolute;left:2779;top:2047;width:206;height:144" coordorigin="2779,2047" coordsize="206,144">
              <v:shape style="position:absolute;left:2779;top:2047;width:206;height:144" coordorigin="2779,2047" coordsize="206,144" path="m2912,2047l2908,2050,2902,2053,2894,2063,2888,2069,2860,2098,2847,2113,2840,2122,2832,2131,2820,2139,2819,2142,2813,2147,2810,2151,2799,2163,2791,2171,2779,2184,2780,2189,2792,2191,2798,2191,2812,2190,2821,2188,2837,2185,2845,2185,2874,2185,2879,2179,2883,2175,2889,2167,2900,2154,2916,2136,2929,2121,2973,2071,2977,2067,2985,2058,2984,2053,2927,2053,2920,2052,2917,2049,2914,2048,2913,2048,2912,2047e" filled="t" fillcolor="#50535C" stroked="f">
                <v:path arrowok="t"/>
                <v:fill/>
              </v:shape>
              <v:shape style="position:absolute;left:2779;top:2047;width:206;height:144" coordorigin="2779,2047" coordsize="206,144" path="m2874,2185l2845,2185,2858,2189,2864,2189,2871,2187,2874,2185,2874,2185e" filled="t" fillcolor="#50535C" stroked="f">
                <v:path arrowok="t"/>
                <v:fill/>
              </v:shape>
              <v:shape style="position:absolute;left:2779;top:2047;width:206;height:144" coordorigin="2779,2047" coordsize="206,144" path="m2969,2048l2961,2050,2957,2051,2943,2052,2932,2052,2927,2053,2984,2053,2984,2052,2973,2049,2969,2048e" filled="t" fillcolor="#50535C" stroked="f">
                <v:path arrowok="t"/>
                <v:fill/>
              </v:shape>
              <v:shape style="position:absolute;left:2779;top:2047;width:206;height:144" coordorigin="2779,2047" coordsize="206,144" path="m2914,2047l2913,2048,2914,2048e" filled="t" fillcolor="#50535C" stroked="f">
                <v:path arrowok="t"/>
                <v:fill/>
              </v:shape>
            </v:group>
            <v:group style="position:absolute;left:2929;top:2044;width:203;height:153" coordorigin="2929,2044" coordsize="203,153">
              <v:shape style="position:absolute;left:2929;top:2044;width:203;height:153" coordorigin="2929,2044" coordsize="203,153" path="m3062,2045l3059,2047,3051,2055,3036,2068,3005,2097,3003,2099,2972,2136,2957,2152,2945,2168,2931,2183,2929,2185,2929,2188,2932,2196,2935,2198,2943,2196,2944,2196,2947,2195,2967,2192,2986,2191,2989,2191,3005,2191,3009,2185,3011,2182,3020,2172,3027,2166,3039,2153,3045,2145,3052,2138,3066,2124,3079,2108,3092,2093,3105,2077,3111,2071,3117,2065,3131,2055,3130,2049,3126,2047,3104,2047,3103,2047,3086,2047,3080,2047,3074,2047,3062,2045e" filled="t" fillcolor="#50535C" stroked="f">
                <v:path arrowok="t"/>
                <v:fill/>
              </v:shape>
              <v:shape style="position:absolute;left:2929;top:2044;width:203;height:153" coordorigin="2929,2044" coordsize="203,153" path="m3005,2191l2989,2191,2992,2192,3002,2194,3003,2194,3005,2191e" filled="t" fillcolor="#50535C" stroked="f">
                <v:path arrowok="t"/>
                <v:fill/>
              </v:shape>
              <v:shape style="position:absolute;left:2929;top:2044;width:203;height:153" coordorigin="2929,2044" coordsize="203,153" path="m3118,2044l3110,2047,3104,2047,3126,2047,3120,2045,3118,2044e" filled="t" fillcolor="#50535C" stroked="f">
                <v:path arrowok="t"/>
                <v:fill/>
              </v:shape>
              <v:shape style="position:absolute;left:2929;top:2044;width:203;height:153" coordorigin="2929,2044" coordsize="203,153" path="m3094,2046l3090,2046,3086,2046,3086,2047,3103,2047,3094,2046e" filled="t" fillcolor="#50535C" stroked="f">
                <v:path arrowok="t"/>
                <v:fill/>
              </v:shape>
            </v:group>
            <v:group style="position:absolute;left:3071;top:2045;width:190;height:146" coordorigin="3071,2045" coordsize="190,146">
              <v:shape style="position:absolute;left:3071;top:2045;width:190;height:146" coordorigin="3071,2045" coordsize="190,146" path="m3196,2048l3194,2049,3091,2157,3084,2165,3076,2174,3075,2174,3071,2179,3073,2185,3081,2190,3085,2191,3100,2189,3110,2187,3127,2185,3133,2184,3150,2184,3154,2178,3158,2172,3167,2163,3179,2150,3194,2133,3205,2121,3223,2102,3235,2087,3261,2055,3259,2053,3259,2052,3213,2052,3196,2048e" filled="t" fillcolor="#50535C" stroked="f">
                <v:path arrowok="t"/>
                <v:fill/>
              </v:shape>
              <v:shape style="position:absolute;left:3071;top:2045;width:190;height:146" coordorigin="3071,2045" coordsize="190,146" path="m3150,2184l3133,2184,3144,2189,3147,2187,3150,2184e" filled="t" fillcolor="#50535C" stroked="f">
                <v:path arrowok="t"/>
                <v:fill/>
              </v:shape>
              <v:shape style="position:absolute;left:3071;top:2045;width:190;height:146" coordorigin="3071,2045" coordsize="190,146" path="m3244,2045l3225,2050,3213,2052,3259,2052,3258,2049,3250,2047,3244,2045e" filled="t" fillcolor="#50535C" stroked="f">
                <v:path arrowok="t"/>
                <v:fill/>
              </v:shape>
            </v:group>
            <v:group style="position:absolute;left:2644;top:2048;width:196;height:143" coordorigin="2644,2048" coordsize="196,143">
              <v:shape style="position:absolute;left:2644;top:2048;width:196;height:143" coordorigin="2644,2048" coordsize="196,143" path="m2775,2048l2772,2051,2769,2053,2712,2111,2684,2140,2670,2154,2663,2161,2657,2170,2644,2179,2645,2185,2656,2190,2663,2191,2674,2188,2677,2187,2687,2185,2695,2182,2721,2182,2723,2180,2724,2178,2744,2155,2759,2138,2771,2126,2789,2108,2839,2056,2837,2054,2836,2053,2816,2053,2809,2051,2793,2050,2784,2049,2775,2048e" filled="t" fillcolor="#50535C" stroked="f">
                <v:path arrowok="t"/>
                <v:fill/>
              </v:shape>
              <v:shape style="position:absolute;left:2644;top:2048;width:196;height:143" coordorigin="2644,2048" coordsize="196,143" path="m2721,2182l2695,2182,2710,2190,2716,2186,2721,2182e" filled="t" fillcolor="#50535C" stroked="f">
                <v:path arrowok="t"/>
                <v:fill/>
              </v:shape>
              <v:shape style="position:absolute;left:2644;top:2048;width:196;height:143" coordorigin="2644,2048" coordsize="196,143" path="m2826,2050l2816,2053,2836,2053,2835,2052,2830,2051,2826,2050e" filled="t" fillcolor="#50535C" stroked="f">
                <v:path arrowok="t"/>
                <v:fill/>
              </v:shape>
            </v:group>
            <v:group style="position:absolute;left:7667;top:2042;width:208;height:154" coordorigin="7667,2042" coordsize="208,154">
              <v:shape style="position:absolute;left:7667;top:2042;width:208;height:154" coordorigin="7667,2042" coordsize="208,154" path="m7804,2042l7802,2045,7799,2047,7791,2056,7780,2068,7766,2082,7747,2100,7719,2128,7713,2133,7708,2140,7694,2154,7680,2169,7667,2183,7667,2186,7671,2195,7674,2196,7684,2191,7686,2190,7695,2189,7702,2189,7720,2187,7756,2187,7761,2181,7764,2178,7773,2169,7813,2124,7826,2109,7840,2094,7853,2079,7868,2065,7875,2059,7874,2056,7869,2050,7814,2050,7811,2049,7807,2044,7806,2043,7804,2042e" filled="t" fillcolor="#50535C" stroked="f">
                <v:path arrowok="t"/>
                <v:fill/>
              </v:shape>
              <v:shape style="position:absolute;left:7667;top:2042;width:208;height:154" coordorigin="7667,2042" coordsize="208,154" path="m7756,2187l7720,2187,7732,2187,7749,2190,7754,2189,7756,2187e" filled="t" fillcolor="#50535C" stroked="f">
                <v:path arrowok="t"/>
                <v:fill/>
              </v:shape>
              <v:shape style="position:absolute;left:7667;top:2042;width:208;height:154" coordorigin="7667,2042" coordsize="208,154" path="m7702,2189l7695,2189,7701,2189,7702,2189e" filled="t" fillcolor="#50535C" stroked="f">
                <v:path arrowok="t"/>
                <v:fill/>
              </v:shape>
              <v:shape style="position:absolute;left:7667;top:2042;width:208;height:154" coordorigin="7667,2042" coordsize="208,154" path="m7843,2046l7830,2047,7824,2049,7814,2050,7869,2050,7868,2049,7848,2049,7843,2046e" filled="t" fillcolor="#50535C" stroked="f">
                <v:path arrowok="t"/>
                <v:fill/>
              </v:shape>
              <v:shape style="position:absolute;left:7667;top:2042;width:208;height:154" coordorigin="7667,2042" coordsize="208,154" path="m7858,2046l7848,2049,7868,2049,7866,2047,7862,2047,7858,2046e" filled="t" fillcolor="#50535C" stroked="f">
                <v:path arrowok="t"/>
                <v:fill/>
              </v:shape>
              <v:shape style="position:absolute;left:7667;top:2042;width:208;height:154" coordorigin="7667,2042" coordsize="208,154" path="m7866,2047l7862,2047,7866,2047e" filled="t" fillcolor="#50535C" stroked="f">
                <v:path arrowok="t"/>
                <v:fill/>
              </v:shape>
            </v:group>
            <v:group style="position:absolute;left:8094;top:2040;width:210;height:152" coordorigin="8094,2040" coordsize="210,152">
              <v:shape style="position:absolute;left:8094;top:2040;width:210;height:152" coordorigin="8094,2040" coordsize="210,152" path="m8233,2040l8230,2041,8208,2063,8190,2082,8178,2096,8164,2111,8148,2127,8134,2141,8119,2155,8105,2169,8102,2171,8099,2173,8094,2178,8094,2181,8098,2189,8102,2192,8112,2189,8138,2189,8143,2187,8149,2187,8171,2187,8171,2186,8181,2176,8195,2161,8210,2148,8212,2147,8213,2145,8223,2134,8231,2125,8241,2116,8255,2102,8300,2058,8302,2056,8303,2054,8301,2046,8248,2046,8242,2046,8233,2040e" filled="t" fillcolor="#50535C" stroked="f">
                <v:path arrowok="t"/>
                <v:fill/>
              </v:shape>
              <v:shape style="position:absolute;left:8094;top:2040;width:210;height:152" coordorigin="8094,2040" coordsize="210,152" path="m8138,2189l8112,2189,8117,2190,8127,2191,8133,2191,8138,2189e" filled="t" fillcolor="#50535C" stroked="f">
                <v:path arrowok="t"/>
                <v:fill/>
              </v:shape>
              <v:shape style="position:absolute;left:8094;top:2040;width:210;height:152" coordorigin="8094,2040" coordsize="210,152" path="m8171,2187l8149,2187,8158,2187,8162,2189,8166,2190,8169,2188,8171,2187e" filled="t" fillcolor="#50535C" stroked="f">
                <v:path arrowok="t"/>
                <v:fill/>
              </v:shape>
              <v:shape style="position:absolute;left:8094;top:2040;width:210;height:152" coordorigin="8094,2040" coordsize="210,152" path="m8256,2044l8255,2044,8248,2046,8301,2046,8301,2046,8268,2046,8256,2044e" filled="t" fillcolor="#50535C" stroked="f">
                <v:path arrowok="t"/>
                <v:fill/>
              </v:shape>
              <v:shape style="position:absolute;left:8094;top:2040;width:210;height:152" coordorigin="8094,2040" coordsize="210,152" path="m8299,2042l8278,2043,8268,2046,8301,2046,8300,2042,8299,2042e" filled="t" fillcolor="#50535C" stroked="f">
                <v:path arrowok="t"/>
                <v:fill/>
              </v:shape>
            </v:group>
            <v:group style="position:absolute;left:8240;top:2039;width:211;height:150" coordorigin="8240,2039" coordsize="211,150">
              <v:shape style="position:absolute;left:8240;top:2039;width:211;height:150" coordorigin="8240,2039" coordsize="211,150" path="m8380,2039l8371,2047,8363,2055,8348,2072,8306,2113,8292,2127,8285,2135,8278,2142,8266,2149,8264,2152,8253,2162,8247,2168,8245,2171,8240,2178,8240,2182,8246,2187,8250,2188,8256,2184,8259,2184,8304,2183,8320,2183,8333,2170,8363,2140,8365,2138,8370,2134,8382,2123,8396,2109,8428,2077,8442,2063,8448,2058,8451,2052,8445,2044,8404,2044,8397,2044,8390,2044,8380,2039e" filled="t" fillcolor="#50535C" stroked="f">
                <v:path arrowok="t"/>
                <v:fill/>
              </v:shape>
              <v:shape style="position:absolute;left:8240;top:2039;width:211;height:150" coordorigin="8240,2039" coordsize="211,150" path="m8320,2183l8304,2183,8305,2183,8314,2187,8319,2183,8320,2183e" filled="t" fillcolor="#50535C" stroked="f">
                <v:path arrowok="t"/>
                <v:fill/>
              </v:shape>
              <v:shape style="position:absolute;left:8240;top:2039;width:211;height:150" coordorigin="8240,2039" coordsize="211,150" path="m8432,2040l8421,2044,8404,2044,8445,2044,8439,2041,8432,2040e" filled="t" fillcolor="#50535C" stroked="f">
                <v:path arrowok="t"/>
                <v:fill/>
              </v:shape>
            </v:group>
            <v:group style="position:absolute;left:7954;top:2042;width:200;height:151" coordorigin="7954,2042" coordsize="200,151">
              <v:shape style="position:absolute;left:7954;top:2042;width:200;height:151" coordorigin="7954,2042" coordsize="200,151" path="m8006,2191l7986,2191,7996,2192,8001,2192,8006,2191e" filled="t" fillcolor="#50535C" stroked="f">
                <v:path arrowok="t"/>
                <v:fill/>
              </v:shape>
              <v:shape style="position:absolute;left:7954;top:2042;width:200;height:151" coordorigin="7954,2042" coordsize="200,151" path="m7985,2191l7971,2191,7980,2191,7985,2191e" filled="t" fillcolor="#50535C" stroked="f">
                <v:path arrowok="t"/>
                <v:fill/>
              </v:shape>
              <v:shape style="position:absolute;left:7954;top:2042;width:200;height:151" coordorigin="7954,2042" coordsize="200,151" path="m8092,2042l8085,2044,8081,2047,8073,2057,8068,2063,8062,2069,8035,2096,8022,2110,8008,2125,7993,2143,7979,2157,7965,2171,7963,2173,7960,2174,7954,2182,7957,2189,7957,2189,7967,2191,7971,2191,7985,2191,7986,2191,8006,2191,8012,2189,8018,2188,8032,2188,8033,2187,8036,2185,8038,2175,8054,2159,8099,2114,8132,2077,8139,2069,8149,2062,8150,2061,8156,2053,8155,2048,8101,2048,8099,2048,8097,2048,8092,2042e" filled="t" fillcolor="#50535C" stroked="f">
                <v:path arrowok="t"/>
                <v:fill/>
              </v:shape>
              <v:shape style="position:absolute;left:7954;top:2042;width:200;height:151" coordorigin="7954,2042" coordsize="200,151" path="m8032,2188l8018,2188,8027,2189,8030,2189,8032,2188e" filled="t" fillcolor="#50535C" stroked="f">
                <v:path arrowok="t"/>
                <v:fill/>
              </v:shape>
              <v:shape style="position:absolute;left:7954;top:2042;width:200;height:151" coordorigin="7954,2042" coordsize="200,151" path="m8140,2042l8113,2045,8101,2048,8155,2048,8153,2043,8140,2042e" filled="t" fillcolor="#50535C" stroked="f">
                <v:path arrowok="t"/>
                <v:fill/>
              </v:shape>
            </v:group>
            <v:group style="position:absolute;left:8387;top:2040;width:204;height:146" coordorigin="8387,2040" coordsize="204,146">
              <v:shape style="position:absolute;left:8387;top:2040;width:204;height:146" coordorigin="8387,2040" coordsize="204,146" path="m8523,2040l8521,2041,8517,2045,8488,2074,8474,2089,8458,2105,8443,2119,8429,2133,8420,2143,8411,2153,8397,2164,8394,2167,8387,2174,8387,2178,8392,2185,8395,2186,8405,2186,8413,2186,8428,2182,8447,2182,8451,2181,8452,2181,8465,2181,8467,2180,8472,2172,8473,2172,8481,2164,8489,2157,8499,2147,8524,2120,8541,2102,8555,2088,8570,2074,8586,2062,8591,2058,8591,2052,8585,2046,8583,2045,8532,2045,8523,2040e" filled="t" fillcolor="#50535C" stroked="f">
                <v:path arrowok="t"/>
                <v:fill/>
              </v:shape>
              <v:shape style="position:absolute;left:8387;top:2040;width:204;height:146" coordorigin="8387,2040" coordsize="204,146" path="m8413,2186l8405,2186,8411,2186,8413,2186e" filled="t" fillcolor="#50535C" stroked="f">
                <v:path arrowok="t"/>
                <v:fill/>
              </v:shape>
              <v:shape style="position:absolute;left:8387;top:2040;width:204;height:146" coordorigin="8387,2040" coordsize="204,146" path="m8447,2182l8428,2182,8440,2185,8447,2182e" filled="t" fillcolor="#50535C" stroked="f">
                <v:path arrowok="t"/>
                <v:fill/>
              </v:shape>
              <v:shape style="position:absolute;left:8387;top:2040;width:204;height:146" coordorigin="8387,2040" coordsize="204,146" path="m8465,2181l8452,2181,8461,2183,8465,2181e" filled="t" fillcolor="#50535C" stroked="f">
                <v:path arrowok="t"/>
                <v:fill/>
              </v:shape>
              <v:shape style="position:absolute;left:8387;top:2040;width:204;height:146" coordorigin="8387,2040" coordsize="204,146" path="m8580,2042l8568,2043,8557,2044,8539,2044,8532,2045,8583,2045,8582,2044,8582,2044,8557,2044,8582,2044,8580,2042e" filled="t" fillcolor="#50535C" stroked="f">
                <v:path arrowok="t"/>
                <v:fill/>
              </v:shape>
            </v:group>
            <v:group style="position:absolute;left:7812;top:2041;width:202;height:151" coordorigin="7812,2041" coordsize="202,151">
              <v:shape style="position:absolute;left:7812;top:2041;width:202;height:151" coordorigin="7812,2041" coordsize="202,151" path="m7947,2041l7947,2041,7937,2050,7935,2053,7930,2058,7877,2115,7865,2128,7846,2147,7815,2176,7814,2179,7812,2184,7813,2188,7820,2190,7823,2192,7827,2189,7829,2187,7831,2186,7872,2183,7879,2183,7884,2182,7896,2182,7899,2179,7907,2169,7911,2164,7938,2135,7952,2120,7967,2104,7981,2090,7995,2075,8011,2062,8012,2061,8013,2060,8014,2057,8015,2055,8014,2050,7964,2050,7959,2050,7947,2041e" filled="t" fillcolor="#50535C" stroked="f">
                <v:path arrowok="t"/>
                <v:fill/>
              </v:shape>
              <v:shape style="position:absolute;left:7812;top:2041;width:202;height:151" coordorigin="7812,2041" coordsize="202,151" path="m7879,2183l7872,2183,7872,2183,7879,2183e" filled="t" fillcolor="#50535C" stroked="f">
                <v:path arrowok="t"/>
                <v:fill/>
              </v:shape>
              <v:shape style="position:absolute;left:7812;top:2041;width:202;height:151" coordorigin="7812,2041" coordsize="202,151" path="m8008,2043l7990,2047,7980,2049,7964,2050,8014,2050,8013,2046,8008,2043e" filled="t" fillcolor="#50535C" stroked="f">
                <v:path arrowok="t"/>
                <v:fill/>
              </v:shape>
            </v:group>
            <v:group style="position:absolute;left:7241;top:2041;width:200;height:149" coordorigin="7241,2041" coordsize="200,149">
              <v:shape style="position:absolute;left:7241;top:2041;width:200;height:149" coordorigin="7241,2041" coordsize="200,149" path="m7370,2042l7367,2044,7363,2048,7362,2049,7317,2098,7305,2110,7288,2129,7253,2165,7246,2171,7241,2181,7248,2188,7257,2189,7276,2183,7286,2180,7324,2180,7327,2173,7329,2171,7377,2123,7406,2089,7420,2075,7434,2061,7440,2056,7440,2051,7436,2047,7384,2047,7370,2042e" filled="t" fillcolor="#50535C" stroked="f">
                <v:path arrowok="t"/>
                <v:fill/>
              </v:shape>
              <v:shape style="position:absolute;left:7241;top:2041;width:200;height:149" coordorigin="7241,2041" coordsize="200,149" path="m7320,2182l7306,2182,7317,2183,7320,2182e" filled="t" fillcolor="#50535C" stroked="f">
                <v:path arrowok="t"/>
                <v:fill/>
              </v:shape>
              <v:shape style="position:absolute;left:7241;top:2041;width:200;height:149" coordorigin="7241,2041" coordsize="200,149" path="m7324,2180l7286,2180,7301,2182,7320,2182,7323,2182,7324,2180e" filled="t" fillcolor="#50535C" stroked="f">
                <v:path arrowok="t"/>
                <v:fill/>
              </v:shape>
              <v:shape style="position:absolute;left:7241;top:2041;width:200;height:149" coordorigin="7241,2041" coordsize="200,149" path="m7427,2041l7409,2043,7384,2047,7436,2047,7431,2043,7427,2041e" filled="t" fillcolor="#50535C" stroked="f">
                <v:path arrowok="t"/>
                <v:fill/>
              </v:shape>
            </v:group>
            <v:group style="position:absolute;left:7386;top:2043;width:198;height:147" coordorigin="7386,2043" coordsize="198,147">
              <v:shape style="position:absolute;left:7386;top:2043;width:198;height:147" coordorigin="7386,2043" coordsize="198,147" path="m7516,2043l7515,2044,7505,2054,7487,2073,7473,2087,7459,2101,7450,2110,7441,2118,7430,2131,7428,2135,7418,2145,7390,2176,7388,2178,7386,2181,7386,2184,7389,2189,7396,2190,7401,2188,7403,2187,7411,2184,7434,2181,7463,2181,7464,2181,7468,2177,7493,2152,7511,2134,7523,2121,7553,2088,7566,2074,7580,2060,7584,2056,7584,2050,7578,2047,7536,2047,7526,2047,7516,2043e" filled="t" fillcolor="#50535C" stroked="f">
                <v:path arrowok="t"/>
                <v:fill/>
              </v:shape>
              <v:shape style="position:absolute;left:7386;top:2043;width:198;height:147" coordorigin="7386,2043" coordsize="198,147" path="m7463,2181l7434,2181,7453,2182,7459,2184,7463,2181e" filled="t" fillcolor="#50535C" stroked="f">
                <v:path arrowok="t"/>
                <v:fill/>
              </v:shape>
              <v:shape style="position:absolute;left:7386;top:2043;width:198;height:147" coordorigin="7386,2043" coordsize="198,147" path="m7554,2044l7536,2047,7578,2047,7576,2045,7574,2045,7561,2045,7554,2044e" filled="t" fillcolor="#50535C" stroked="f">
                <v:path arrowok="t"/>
                <v:fill/>
              </v:shape>
              <v:shape style="position:absolute;left:7386;top:2043;width:198;height:147" coordorigin="7386,2043" coordsize="198,147" path="m7572,2044l7561,2045,7574,2045,7572,2044e" filled="t" fillcolor="#50535C" stroked="f">
                <v:path arrowok="t"/>
                <v:fill/>
              </v:shape>
            </v:group>
            <v:group style="position:absolute;left:7532;top:2043;width:199;height:149" coordorigin="7532,2043" coordsize="199,149">
              <v:shape style="position:absolute;left:7532;top:2043;width:199;height:149" coordorigin="7532,2043" coordsize="199,149" path="m7660,2044l7656,2047,7652,2050,7631,2073,7586,2121,7571,2138,7541,2171,7538,2174,7532,2179,7532,2184,7536,2191,7544,2193,7552,2186,7567,2185,7574,2184,7585,2183,7602,2182,7611,2182,7612,2181,7617,2174,7621,2168,7631,2157,7659,2128,7665,2122,7670,2115,7683,2102,7690,2094,7707,2078,7715,2067,7726,2060,7728,2059,7729,2056,7731,2055,7729,2049,7728,2049,7679,2049,7670,2049,7660,2044e" filled="t" fillcolor="#50535C" stroked="f">
                <v:path arrowok="t"/>
                <v:fill/>
              </v:shape>
              <v:shape style="position:absolute;left:7532;top:2043;width:199;height:149" coordorigin="7532,2043" coordsize="199,149" path="m7612,2181e" filled="t" fillcolor="#50535C" stroked="f">
                <v:path arrowok="t"/>
                <v:fill/>
              </v:shape>
              <v:shape style="position:absolute;left:7532;top:2043;width:199;height:149" coordorigin="7532,2043" coordsize="199,149" path="m7692,2046l7679,2049,7728,2049,7727,2048,7710,2048,7705,2046,7696,2046,7692,2046e" filled="t" fillcolor="#50535C" stroked="f">
                <v:path arrowok="t"/>
                <v:fill/>
              </v:shape>
              <v:shape style="position:absolute;left:7532;top:2043;width:199;height:149" coordorigin="7532,2043" coordsize="199,149" path="m7716,2043l7710,2048,7727,2048,7726,2046,7719,2044,7716,2043e" filled="t" fillcolor="#50535C" stroked="f">
                <v:path arrowok="t"/>
                <v:fill/>
              </v:shape>
              <v:shape style="position:absolute;left:7532;top:2043;width:199;height:149" coordorigin="7532,2043" coordsize="199,149" path="m7705,2046l7696,2046,7705,2046,7705,2046e" filled="t" fillcolor="#50535C" stroked="f">
                <v:path arrowok="t"/>
                <v:fill/>
              </v:shape>
            </v:group>
            <v:group style="position:absolute;left:8529;top:2043;width:194;height:144" coordorigin="8529,2043" coordsize="194,144">
              <v:shape style="position:absolute;left:8529;top:2043;width:194;height:144" coordorigin="8529,2043" coordsize="194,144" path="m8602,2185l8587,2185,8598,2188,8600,2186,8602,2185e" filled="t" fillcolor="#50535C" stroked="f">
                <v:path arrowok="t"/>
                <v:fill/>
              </v:shape>
              <v:shape style="position:absolute;left:8529;top:2043;width:194;height:144" coordorigin="8529,2043" coordsize="194,144" path="m8575,2186l8548,2186,8552,2187,8558,2187,8562,2187,8575,2186e" filled="t" fillcolor="#50535C" stroked="f">
                <v:path arrowok="t"/>
                <v:fill/>
              </v:shape>
              <v:shape style="position:absolute;left:8529;top:2043;width:194;height:144" coordorigin="8529,2043" coordsize="194,144" path="m8659,2043l8656,2045,8647,2055,8641,2061,8589,2117,8542,2163,8531,2173,8530,2174,8529,2176,8533,2183,8537,2187,8548,2186,8575,2186,8587,2185,8602,2185,8610,2175,8658,2127,8667,2117,8680,2102,8694,2088,8709,2074,8724,2061,8724,2049,8723,2047,8693,2047,8689,2046,8670,2046,8667,2046,8659,2043e" filled="t" fillcolor="#50535C" stroked="f">
                <v:path arrowok="t"/>
                <v:fill/>
              </v:shape>
              <v:shape style="position:absolute;left:8529;top:2043;width:194;height:144" coordorigin="8529,2043" coordsize="194,144" path="m8705,2044l8693,2047,8723,2047,8721,2045,8708,2044,8705,2044e" filled="t" fillcolor="#50535C" stroked="f">
                <v:path arrowok="t"/>
                <v:fill/>
              </v:shape>
              <v:shape style="position:absolute;left:8529;top:2043;width:194;height:144" coordorigin="8529,2043" coordsize="194,144" path="m8683,2045l8670,2046,8689,2046,8683,2045e" filled="t" fillcolor="#50535C" stroked="f">
                <v:path arrowok="t"/>
                <v:fill/>
              </v:shape>
            </v:group>
            <v:group style="position:absolute;left:6802;top:2047;width:206;height:144" coordorigin="6802,2047" coordsize="206,144">
              <v:shape style="position:absolute;left:6802;top:2047;width:206;height:144" coordorigin="6802,2047" coordsize="206,144" path="m6935,2047l6931,2050,6925,2053,6917,2063,6912,2069,6883,2098,6870,2113,6863,2122,6856,2131,6843,2139,6842,2142,6837,2147,6833,2151,6822,2163,6814,2171,6802,2184,6804,2189,6815,2191,6821,2191,6836,2190,6844,2188,6860,2185,6868,2185,6898,2185,6902,2179,6906,2175,6912,2167,6923,2154,6940,2136,6953,2121,6996,2071,7000,2067,7009,2058,7007,2053,6951,2053,6943,2052,6941,2049,6937,2048,6936,2048,6935,2047e" filled="t" fillcolor="#50535C" stroked="f">
                <v:path arrowok="t"/>
                <v:fill/>
              </v:shape>
              <v:shape style="position:absolute;left:6802;top:2047;width:206;height:144" coordorigin="6802,2047" coordsize="206,144" path="m6898,2185l6868,2185,6881,2189,6887,2189,6895,2187,6897,2185,6898,2185e" filled="t" fillcolor="#50535C" stroked="f">
                <v:path arrowok="t"/>
                <v:fill/>
              </v:shape>
              <v:shape style="position:absolute;left:6802;top:2047;width:206;height:144" coordorigin="6802,2047" coordsize="206,144" path="m6992,2048l6984,2050,6981,2051,6966,2052,6956,2052,6951,2053,7007,2053,7007,2052,6996,2049,6992,2048e" filled="t" fillcolor="#50535C" stroked="f">
                <v:path arrowok="t"/>
                <v:fill/>
              </v:shape>
              <v:shape style="position:absolute;left:6802;top:2047;width:206;height:144" coordorigin="6802,2047" coordsize="206,144" path="m6937,2047l6936,2048,6937,2048e" filled="t" fillcolor="#50535C" stroked="f">
                <v:path arrowok="t"/>
                <v:fill/>
              </v:shape>
            </v:group>
            <v:group style="position:absolute;left:6952;top:2044;width:203;height:153" coordorigin="6952,2044" coordsize="203,153">
              <v:shape style="position:absolute;left:6952;top:2044;width:203;height:153" coordorigin="6952,2044" coordsize="203,153" path="m7086,2045l7082,2047,7074,2055,7059,2068,7028,2097,7027,2099,6995,2136,6980,2152,6968,2168,6955,2183,6952,2185,6952,2188,6955,2196,6959,2198,6966,2196,6968,2196,6970,2195,6990,2192,7010,2191,7012,2191,7028,2191,7032,2185,7035,2182,7043,2172,7050,2166,7062,2153,7068,2145,7076,2138,7089,2124,7103,2108,7115,2093,7128,2077,7134,2071,7141,2065,7155,2055,7153,2049,7149,2047,7127,2047,7126,2047,7109,2047,7103,2047,7097,2047,7086,2045e" filled="t" fillcolor="#50535C" stroked="f">
                <v:path arrowok="t"/>
                <v:fill/>
              </v:shape>
              <v:shape style="position:absolute;left:6952;top:2044;width:203;height:153" coordorigin="6952,2044" coordsize="203,153" path="m7028,2191l7012,2191,7015,2192,7025,2194,7026,2194,7028,2191e" filled="t" fillcolor="#50535C" stroked="f">
                <v:path arrowok="t"/>
                <v:fill/>
              </v:shape>
              <v:shape style="position:absolute;left:6952;top:2044;width:203;height:153" coordorigin="6952,2044" coordsize="203,153" path="m7141,2044l7133,2047,7127,2047,7149,2047,7144,2045,7141,2044e" filled="t" fillcolor="#50535C" stroked="f">
                <v:path arrowok="t"/>
                <v:fill/>
              </v:shape>
              <v:shape style="position:absolute;left:6952;top:2044;width:203;height:153" coordorigin="6952,2044" coordsize="203,153" path="m7117,2046l7113,2046,7109,2046,7109,2047,7126,2047,7117,2046e" filled="t" fillcolor="#50535C" stroked="f">
                <v:path arrowok="t"/>
                <v:fill/>
              </v:shape>
            </v:group>
            <v:group style="position:absolute;left:7094;top:2045;width:190;height:146" coordorigin="7094,2045" coordsize="190,146">
              <v:shape style="position:absolute;left:7094;top:2045;width:190;height:146" coordorigin="7094,2045" coordsize="190,146" path="m7220,2048l7217,2049,7115,2157,7107,2165,7099,2174,7098,2174,7094,2179,7096,2185,7105,2190,7108,2191,7123,2189,7133,2187,7150,2185,7156,2184,7173,2184,7178,2178,7181,2172,7190,2163,7202,2150,7217,2133,7229,2121,7246,2102,7258,2087,7284,2055,7282,2053,7282,2052,7236,2052,7220,2048e" filled="t" fillcolor="#50535C" stroked="f">
                <v:path arrowok="t"/>
                <v:fill/>
              </v:shape>
              <v:shape style="position:absolute;left:7094;top:2045;width:190;height:146" coordorigin="7094,2045" coordsize="190,146" path="m7173,2184l7156,2184,7167,2189,7171,2187,7173,2184e" filled="t" fillcolor="#50535C" stroked="f">
                <v:path arrowok="t"/>
                <v:fill/>
              </v:shape>
              <v:shape style="position:absolute;left:7094;top:2045;width:190;height:146" coordorigin="7094,2045" coordsize="190,146" path="m7267,2045l7248,2050,7236,2052,7282,2052,7281,2049,7273,2047,7267,2045e" filled="t" fillcolor="#50535C" stroked="f">
                <v:path arrowok="t"/>
                <v:fill/>
              </v:shape>
            </v:group>
            <v:group style="position:absolute;left:6667;top:2048;width:196;height:143" coordorigin="6667,2048" coordsize="196,143">
              <v:shape style="position:absolute;left:6667;top:2048;width:196;height:143" coordorigin="6667,2048" coordsize="196,143" path="m6798,2048l6795,2051,6792,2053,6735,2111,6707,2140,6693,2154,6686,2161,6680,2170,6667,2179,6668,2185,6680,2190,6686,2191,6697,2188,6700,2187,6711,2185,6718,2182,6744,2182,6747,2180,6748,2178,6767,2155,6782,2138,6795,2126,6812,2108,6862,2056,6860,2054,6859,2053,6839,2053,6833,2051,6817,2050,6808,2049,6798,2048e" filled="t" fillcolor="#50535C" stroked="f">
                <v:path arrowok="t"/>
                <v:fill/>
              </v:shape>
              <v:shape style="position:absolute;left:6667;top:2048;width:196;height:143" coordorigin="6667,2048" coordsize="196,143" path="m6744,2182l6718,2182,6734,2190,6739,2186,6744,2182e" filled="t" fillcolor="#50535C" stroked="f">
                <v:path arrowok="t"/>
                <v:fill/>
              </v:shape>
              <v:shape style="position:absolute;left:6667;top:2048;width:196;height:143" coordorigin="6667,2048" coordsize="196,143" path="m6850,2050l6839,2053,6859,2053,6859,2052,6853,2051,6850,2050e" filled="t" fillcolor="#50535C" stroked="f">
                <v:path arrowok="t"/>
                <v:fill/>
              </v:shape>
            </v:group>
            <v:group style="position:absolute;left:9679;top:2042;width:208;height:154" coordorigin="9679,2042" coordsize="208,154">
              <v:shape style="position:absolute;left:9679;top:2042;width:208;height:154" coordorigin="9679,2042" coordsize="208,154" path="m9816,2042l9814,2045,9811,2047,9803,2056,9792,2068,9778,2082,9759,2100,9731,2128,9725,2133,9720,2140,9706,2154,9692,2169,9679,2183,9679,2186,9683,2195,9686,2196,9696,2191,9698,2190,9707,2189,9714,2189,9732,2187,9768,2187,9773,2181,9776,2178,9785,2169,9825,2124,9838,2109,9852,2094,9865,2079,9880,2065,9887,2059,9886,2056,9881,2050,9826,2050,9823,2049,9819,2044,9818,2043,9816,2042e" filled="t" fillcolor="#50535C" stroked="f">
                <v:path arrowok="t"/>
                <v:fill/>
              </v:shape>
              <v:shape style="position:absolute;left:9679;top:2042;width:208;height:154" coordorigin="9679,2042" coordsize="208,154" path="m9768,2187l9732,2187,9744,2187,9761,2190,9766,2189,9768,2187e" filled="t" fillcolor="#50535C" stroked="f">
                <v:path arrowok="t"/>
                <v:fill/>
              </v:shape>
              <v:shape style="position:absolute;left:9679;top:2042;width:208;height:154" coordorigin="9679,2042" coordsize="208,154" path="m9714,2189l9707,2189,9713,2189,9714,2189e" filled="t" fillcolor="#50535C" stroked="f">
                <v:path arrowok="t"/>
                <v:fill/>
              </v:shape>
              <v:shape style="position:absolute;left:9679;top:2042;width:208;height:154" coordorigin="9679,2042" coordsize="208,154" path="m9855,2046l9842,2047,9836,2049,9826,2050,9881,2050,9880,2049,9860,2049,9855,2046e" filled="t" fillcolor="#50535C" stroked="f">
                <v:path arrowok="t"/>
                <v:fill/>
              </v:shape>
              <v:shape style="position:absolute;left:9679;top:2042;width:208;height:154" coordorigin="9679,2042" coordsize="208,154" path="m9870,2046l9860,2049,9880,2049,9878,2047,9874,2047,9870,2046e" filled="t" fillcolor="#50535C" stroked="f">
                <v:path arrowok="t"/>
                <v:fill/>
              </v:shape>
              <v:shape style="position:absolute;left:9679;top:2042;width:208;height:154" coordorigin="9679,2042" coordsize="208,154" path="m9878,2047l9874,2047,9878,2047e" filled="t" fillcolor="#50535C" stroked="f">
                <v:path arrowok="t"/>
                <v:fill/>
              </v:shape>
            </v:group>
            <v:group style="position:absolute;left:10106;top:2040;width:210;height:152" coordorigin="10106,2040" coordsize="210,152">
              <v:shape style="position:absolute;left:10106;top:2040;width:210;height:152" coordorigin="10106,2040" coordsize="210,152" path="m10245,2040l10242,2041,10220,2063,10203,2082,10190,2096,10176,2111,10160,2127,10146,2141,10131,2155,10117,2169,10114,2171,10111,2173,10106,2178,10106,2181,10110,2189,10114,2192,10124,2189,10150,2189,10155,2187,10161,2187,10183,2187,10183,2186,10193,2176,10207,2161,10222,2148,10224,2147,10226,2145,10235,2134,10243,2125,10253,2116,10267,2102,10312,2058,10314,2056,10316,2054,10314,2046,10260,2046,10254,2046,10245,2040e" filled="t" fillcolor="#50535C" stroked="f">
                <v:path arrowok="t"/>
                <v:fill/>
              </v:shape>
              <v:shape style="position:absolute;left:10106;top:2040;width:210;height:152" coordorigin="10106,2040" coordsize="210,152" path="m10150,2189l10124,2189,10129,2190,10139,2191,10145,2191,10150,2189e" filled="t" fillcolor="#50535C" stroked="f">
                <v:path arrowok="t"/>
                <v:fill/>
              </v:shape>
              <v:shape style="position:absolute;left:10106;top:2040;width:210;height:152" coordorigin="10106,2040" coordsize="210,152" path="m10183,2187l10161,2187,10170,2187,10174,2189,10179,2190,10181,2188,10183,2187e" filled="t" fillcolor="#50535C" stroked="f">
                <v:path arrowok="t"/>
                <v:fill/>
              </v:shape>
              <v:shape style="position:absolute;left:10106;top:2040;width:210;height:152" coordorigin="10106,2040" coordsize="210,152" path="m10268,2044l10267,2044,10260,2046,10314,2046,10313,2046,10280,2046,10268,2044e" filled="t" fillcolor="#50535C" stroked="f">
                <v:path arrowok="t"/>
                <v:fill/>
              </v:shape>
              <v:shape style="position:absolute;left:10106;top:2040;width:210;height:152" coordorigin="10106,2040" coordsize="210,152" path="m10311,2042l10290,2043,10280,2046,10313,2046,10312,2042,10311,2042e" filled="t" fillcolor="#50535C" stroked="f">
                <v:path arrowok="t"/>
                <v:fill/>
              </v:shape>
            </v:group>
            <v:group style="position:absolute;left:10252;top:2039;width:211;height:150" coordorigin="10252,2039" coordsize="211,150">
              <v:shape style="position:absolute;left:10252;top:2039;width:211;height:150" coordorigin="10252,2039" coordsize="211,150" path="m10393,2039l10384,2047,10375,2055,10360,2072,10318,2113,10304,2127,10297,2135,10290,2142,10278,2149,10276,2152,10266,2162,10259,2168,10257,2171,10252,2178,10253,2182,10258,2187,10262,2188,10268,2184,10271,2184,10316,2183,10332,2183,10345,2170,10375,2140,10377,2138,10382,2134,10394,2123,10408,2109,10440,2077,10454,2063,10460,2058,10463,2052,10457,2044,10416,2044,10409,2044,10402,2044,10393,2039e" filled="t" fillcolor="#50535C" stroked="f">
                <v:path arrowok="t"/>
                <v:fill/>
              </v:shape>
              <v:shape style="position:absolute;left:10252;top:2039;width:211;height:150" coordorigin="10252,2039" coordsize="211,150" path="m10332,2183l10316,2183,10317,2183,10326,2187,10331,2183,10332,2183e" filled="t" fillcolor="#50535C" stroked="f">
                <v:path arrowok="t"/>
                <v:fill/>
              </v:shape>
              <v:shape style="position:absolute;left:10252;top:2039;width:211;height:150" coordorigin="10252,2039" coordsize="211,150" path="m10444,2040l10433,2044,10416,2044,10457,2044,10451,2041,10444,2040e" filled="t" fillcolor="#50535C" stroked="f">
                <v:path arrowok="t"/>
                <v:fill/>
              </v:shape>
            </v:group>
            <v:group style="position:absolute;left:9966;top:2042;width:200;height:151" coordorigin="9966,2042" coordsize="200,151">
              <v:shape style="position:absolute;left:9966;top:2042;width:200;height:151" coordorigin="9966,2042" coordsize="200,151" path="m10018,2191l9998,2191,10008,2192,10013,2192,10018,2191e" filled="t" fillcolor="#50535C" stroked="f">
                <v:path arrowok="t"/>
                <v:fill/>
              </v:shape>
              <v:shape style="position:absolute;left:9966;top:2042;width:200;height:151" coordorigin="9966,2042" coordsize="200,151" path="m9997,2191l9983,2191,9992,2191,9997,2191e" filled="t" fillcolor="#50535C" stroked="f">
                <v:path arrowok="t"/>
                <v:fill/>
              </v:shape>
              <v:shape style="position:absolute;left:9966;top:2042;width:200;height:151" coordorigin="9966,2042" coordsize="200,151" path="m10104,2042l10097,2044,10093,2047,10085,2057,10080,2063,10074,2069,10048,2096,10034,2110,10020,2125,10005,2143,9991,2157,9977,2171,9975,2173,9972,2174,9966,2182,9969,2189,9969,2189,9979,2191,9983,2191,9997,2191,9998,2191,10018,2191,10024,2189,10031,2188,10044,2188,10045,2187,10048,2185,10050,2175,10066,2159,10111,2114,10144,2077,10151,2069,10161,2062,10162,2061,10168,2053,10167,2048,10113,2048,10111,2048,10109,2048,10104,2042e" filled="t" fillcolor="#50535C" stroked="f">
                <v:path arrowok="t"/>
                <v:fill/>
              </v:shape>
              <v:shape style="position:absolute;left:9966;top:2042;width:200;height:151" coordorigin="9966,2042" coordsize="200,151" path="m10044,2188l10031,2188,10039,2189,10042,2189,10044,2188e" filled="t" fillcolor="#50535C" stroked="f">
                <v:path arrowok="t"/>
                <v:fill/>
              </v:shape>
              <v:shape style="position:absolute;left:9966;top:2042;width:200;height:151" coordorigin="9966,2042" coordsize="200,151" path="m10153,2042l10125,2045,10113,2048,10167,2048,10165,2043,10153,2042e" filled="t" fillcolor="#50535C" stroked="f">
                <v:path arrowok="t"/>
                <v:fill/>
              </v:shape>
            </v:group>
            <v:group style="position:absolute;left:10399;top:2040;width:204;height:146" coordorigin="10399,2040" coordsize="204,146">
              <v:shape style="position:absolute;left:10399;top:2040;width:204;height:146" coordorigin="10399,2040" coordsize="204,146" path="m10535,2040l10533,2041,10529,2045,10500,2074,10486,2089,10470,2105,10455,2119,10441,2133,10432,2143,10423,2153,10409,2164,10406,2167,10399,2174,10399,2178,10404,2185,10407,2186,10417,2186,10425,2186,10440,2182,10459,2182,10463,2181,10464,2181,10477,2181,10479,2180,10484,2172,10485,2172,10493,2164,10501,2157,10511,2147,10536,2120,10553,2102,10567,2088,10582,2074,10598,2062,10603,2058,10603,2052,10597,2046,10595,2045,10544,2045,10535,2040e" filled="t" fillcolor="#50535C" stroked="f">
                <v:path arrowok="t"/>
                <v:fill/>
              </v:shape>
              <v:shape style="position:absolute;left:10399;top:2040;width:204;height:146" coordorigin="10399,2040" coordsize="204,146" path="m10425,2186l10417,2186,10423,2186,10425,2186e" filled="t" fillcolor="#50535C" stroked="f">
                <v:path arrowok="t"/>
                <v:fill/>
              </v:shape>
              <v:shape style="position:absolute;left:10399;top:2040;width:204;height:146" coordorigin="10399,2040" coordsize="204,146" path="m10459,2182l10440,2182,10452,2185,10459,2182e" filled="t" fillcolor="#50535C" stroked="f">
                <v:path arrowok="t"/>
                <v:fill/>
              </v:shape>
              <v:shape style="position:absolute;left:10399;top:2040;width:204;height:146" coordorigin="10399,2040" coordsize="204,146" path="m10477,2181l10464,2181,10473,2183,10477,2181e" filled="t" fillcolor="#50535C" stroked="f">
                <v:path arrowok="t"/>
                <v:fill/>
              </v:shape>
              <v:shape style="position:absolute;left:10399;top:2040;width:204;height:146" coordorigin="10399,2040" coordsize="204,146" path="m10592,2042l10580,2043,10569,2044,10551,2044,10544,2045,10595,2045,10594,2044,10594,2044,10569,2044,10594,2044,10592,2042e" filled="t" fillcolor="#50535C" stroked="f">
                <v:path arrowok="t"/>
                <v:fill/>
              </v:shape>
            </v:group>
            <v:group style="position:absolute;left:9825;top:2041;width:202;height:151" coordorigin="9825,2041" coordsize="202,151">
              <v:shape style="position:absolute;left:9825;top:2041;width:202;height:151" coordorigin="9825,2041" coordsize="202,151" path="m9959,2041l9959,2041,9949,2050,9947,2053,9943,2058,9889,2115,9877,2128,9858,2147,9827,2176,9826,2179,9825,2184,9825,2188,9832,2190,9835,2192,9839,2189,9841,2187,9843,2186,9884,2183,9891,2183,9896,2182,9908,2182,9912,2179,9919,2169,9923,2164,9950,2135,9964,2120,9980,2104,9993,2090,10007,2075,10023,2062,10024,2061,10025,2060,10026,2057,10027,2055,10026,2050,9976,2050,9971,2050,9959,2041e" filled="t" fillcolor="#50535C" stroked="f">
                <v:path arrowok="t"/>
                <v:fill/>
              </v:shape>
              <v:shape style="position:absolute;left:9825;top:2041;width:202;height:151" coordorigin="9825,2041" coordsize="202,151" path="m9891,2183l9884,2183,9884,2183,9891,2183e" filled="t" fillcolor="#50535C" stroked="f">
                <v:path arrowok="t"/>
                <v:fill/>
              </v:shape>
              <v:shape style="position:absolute;left:9825;top:2041;width:202;height:151" coordorigin="9825,2041" coordsize="202,151" path="m10020,2043l10003,2047,9992,2049,9976,2050,10026,2050,10025,2046,10020,2043e" filled="t" fillcolor="#50535C" stroked="f">
                <v:path arrowok="t"/>
                <v:fill/>
              </v:shape>
            </v:group>
            <v:group style="position:absolute;left:9253;top:2041;width:200;height:149" coordorigin="9253,2041" coordsize="200,149">
              <v:shape style="position:absolute;left:9253;top:2041;width:200;height:149" coordorigin="9253,2041" coordsize="200,149" path="m9382,2042l9379,2044,9375,2048,9374,2049,9329,2098,9317,2110,9300,2129,9266,2165,9258,2171,9253,2181,9260,2188,9269,2189,9288,2183,9298,2180,9336,2180,9340,2173,9342,2171,9389,2123,9418,2089,9432,2075,9446,2061,9452,2056,9452,2051,9448,2047,9396,2047,9382,2042e" filled="t" fillcolor="#50535C" stroked="f">
                <v:path arrowok="t"/>
                <v:fill/>
              </v:shape>
              <v:shape style="position:absolute;left:9253;top:2041;width:200;height:149" coordorigin="9253,2041" coordsize="200,149" path="m9333,2182l9318,2182,9329,2183,9333,2182e" filled="t" fillcolor="#50535C" stroked="f">
                <v:path arrowok="t"/>
                <v:fill/>
              </v:shape>
              <v:shape style="position:absolute;left:9253;top:2041;width:200;height:149" coordorigin="9253,2041" coordsize="200,149" path="m9336,2180l9298,2180,9313,2182,9333,2182,9335,2182,9336,2180e" filled="t" fillcolor="#50535C" stroked="f">
                <v:path arrowok="t"/>
                <v:fill/>
              </v:shape>
              <v:shape style="position:absolute;left:9253;top:2041;width:200;height:149" coordorigin="9253,2041" coordsize="200,149" path="m9440,2041l9421,2043,9396,2047,9448,2047,9443,2043,9440,2041e" filled="t" fillcolor="#50535C" stroked="f">
                <v:path arrowok="t"/>
                <v:fill/>
              </v:shape>
            </v:group>
            <v:group style="position:absolute;left:9398;top:2043;width:198;height:147" coordorigin="9398,2043" coordsize="198,147">
              <v:shape style="position:absolute;left:9398;top:2043;width:198;height:147" coordorigin="9398,2043" coordsize="198,147" path="m9528,2043l9527,2044,9517,2054,9499,2073,9485,2087,9471,2101,9462,2110,9453,2118,9442,2131,9440,2135,9430,2145,9402,2176,9400,2178,9398,2181,9398,2184,9401,2189,9408,2190,9414,2188,9415,2187,9423,2184,9446,2181,9475,2181,9476,2181,9480,2177,9505,2152,9523,2134,9535,2121,9565,2088,9578,2074,9593,2060,9596,2056,9596,2050,9590,2047,9548,2047,9538,2047,9528,2043e" filled="t" fillcolor="#50535C" stroked="f">
                <v:path arrowok="t"/>
                <v:fill/>
              </v:shape>
              <v:shape style="position:absolute;left:9398;top:2043;width:198;height:147" coordorigin="9398,2043" coordsize="198,147" path="m9475,2181l9446,2181,9465,2182,9471,2184,9475,2181e" filled="t" fillcolor="#50535C" stroked="f">
                <v:path arrowok="t"/>
                <v:fill/>
              </v:shape>
              <v:shape style="position:absolute;left:9398;top:2043;width:198;height:147" coordorigin="9398,2043" coordsize="198,147" path="m9566,2044l9548,2047,9590,2047,9588,2045,9586,2045,9573,2045,9566,2044e" filled="t" fillcolor="#50535C" stroked="f">
                <v:path arrowok="t"/>
                <v:fill/>
              </v:shape>
              <v:shape style="position:absolute;left:9398;top:2043;width:198;height:147" coordorigin="9398,2043" coordsize="198,147" path="m9584,2044l9573,2045,9586,2045,9584,2044e" filled="t" fillcolor="#50535C" stroked="f">
                <v:path arrowok="t"/>
                <v:fill/>
              </v:shape>
            </v:group>
            <v:group style="position:absolute;left:9544;top:2043;width:199;height:149" coordorigin="9544,2043" coordsize="199,149">
              <v:shape style="position:absolute;left:9544;top:2043;width:199;height:149" coordorigin="9544,2043" coordsize="199,149" path="m9672,2044l9668,2047,9664,2050,9643,2073,9598,2121,9583,2138,9553,2171,9550,2174,9545,2179,9544,2184,9548,2191,9556,2193,9564,2186,9579,2185,9586,2184,9597,2183,9614,2182,9623,2182,9624,2181,9629,2174,9633,2168,9643,2157,9671,2128,9677,2122,9682,2115,9695,2102,9702,2094,9719,2078,9727,2067,9738,2060,9740,2059,9741,2056,9743,2055,9741,2049,9740,2049,9691,2049,9682,2049,9672,2044e" filled="t" fillcolor="#50535C" stroked="f">
                <v:path arrowok="t"/>
                <v:fill/>
              </v:shape>
              <v:shape style="position:absolute;left:9544;top:2043;width:199;height:149" coordorigin="9544,2043" coordsize="199,149" path="m9624,2181e" filled="t" fillcolor="#50535C" stroked="f">
                <v:path arrowok="t"/>
                <v:fill/>
              </v:shape>
              <v:shape style="position:absolute;left:9544;top:2043;width:199;height:149" coordorigin="9544,2043" coordsize="199,149" path="m9704,2046l9691,2049,9740,2049,9739,2048,9722,2048,9717,2046,9708,2046,9704,2046e" filled="t" fillcolor="#50535C" stroked="f">
                <v:path arrowok="t"/>
                <v:fill/>
              </v:shape>
              <v:shape style="position:absolute;left:9544;top:2043;width:199;height:149" coordorigin="9544,2043" coordsize="199,149" path="m9728,2043l9722,2048,9739,2048,9738,2046,9731,2044,9728,2043e" filled="t" fillcolor="#50535C" stroked="f">
                <v:path arrowok="t"/>
                <v:fill/>
              </v:shape>
              <v:shape style="position:absolute;left:9544;top:2043;width:199;height:149" coordorigin="9544,2043" coordsize="199,149" path="m9717,2046l9708,2046,9717,2046,9717,2046e" filled="t" fillcolor="#50535C" stroked="f">
                <v:path arrowok="t"/>
                <v:fill/>
              </v:shape>
            </v:group>
            <v:group style="position:absolute;left:10541;top:2043;width:194;height:144" coordorigin="10541,2043" coordsize="194,144">
              <v:shape style="position:absolute;left:10541;top:2043;width:194;height:144" coordorigin="10541,2043" coordsize="194,144" path="m10614,2185l10599,2185,10610,2188,10612,2186,10614,2185e" filled="t" fillcolor="#50535C" stroked="f">
                <v:path arrowok="t"/>
                <v:fill/>
              </v:shape>
              <v:shape style="position:absolute;left:10541;top:2043;width:194;height:144" coordorigin="10541,2043" coordsize="194,144" path="m10587,2186l10560,2186,10564,2187,10570,2187,10574,2187,10587,2186e" filled="t" fillcolor="#50535C" stroked="f">
                <v:path arrowok="t"/>
                <v:fill/>
              </v:shape>
              <v:shape style="position:absolute;left:10541;top:2043;width:194;height:144" coordorigin="10541,2043" coordsize="194,144" path="m10671,2043l10668,2045,10659,2055,10653,2061,10601,2117,10554,2163,10543,2173,10542,2174,10541,2176,10545,2183,10550,2187,10560,2186,10587,2186,10599,2185,10614,2185,10622,2175,10670,2127,10679,2117,10692,2102,10706,2088,10721,2074,10737,2061,10736,2049,10735,2047,10705,2047,10701,2046,10682,2046,10679,2046,10671,2043e" filled="t" fillcolor="#50535C" stroked="f">
                <v:path arrowok="t"/>
                <v:fill/>
              </v:shape>
              <v:shape style="position:absolute;left:10541;top:2043;width:194;height:144" coordorigin="10541,2043" coordsize="194,144" path="m10717,2044l10705,2047,10735,2047,10733,2045,10720,2044,10717,2044e" filled="t" fillcolor="#50535C" stroked="f">
                <v:path arrowok="t"/>
                <v:fill/>
              </v:shape>
              <v:shape style="position:absolute;left:10541;top:2043;width:194;height:144" coordorigin="10541,2043" coordsize="194,144" path="m10695,2045l10682,2046,10701,2046,10695,2045e" filled="t" fillcolor="#50535C" stroked="f">
                <v:path arrowok="t"/>
                <v:fill/>
              </v:shape>
            </v:group>
            <v:group style="position:absolute;left:8814;top:2047;width:206;height:144" coordorigin="8814,2047" coordsize="206,144">
              <v:shape style="position:absolute;left:8814;top:2047;width:206;height:144" coordorigin="8814,2047" coordsize="206,144" path="m8947,2047l8943,2050,8937,2053,8929,2063,8924,2069,8895,2098,8882,2113,8875,2122,8868,2131,8856,2139,8854,2142,8849,2147,8845,2151,8834,2163,8826,2171,8814,2184,8816,2189,8827,2191,8834,2191,8848,2190,8856,2188,8872,2185,8880,2185,8910,2185,8914,2179,8918,2175,8924,2167,8935,2154,8952,2136,8965,2121,9008,2071,9012,2067,9021,2058,9020,2053,8963,2053,8955,2052,8953,2049,8949,2048,8948,2048,8947,2047e" filled="t" fillcolor="#50535C" stroked="f">
                <v:path arrowok="t"/>
                <v:fill/>
              </v:shape>
              <v:shape style="position:absolute;left:8814;top:2047;width:206;height:144" coordorigin="8814,2047" coordsize="206,144" path="m8910,2185l8880,2185,8893,2189,8899,2189,8907,2187,8909,2185,8910,2185e" filled="t" fillcolor="#50535C" stroked="f">
                <v:path arrowok="t"/>
                <v:fill/>
              </v:shape>
              <v:shape style="position:absolute;left:8814;top:2047;width:206;height:144" coordorigin="8814,2047" coordsize="206,144" path="m9004,2048l8996,2050,8993,2051,8978,2052,8968,2052,8963,2053,9020,2053,9019,2052,9008,2049,9004,2048e" filled="t" fillcolor="#50535C" stroked="f">
                <v:path arrowok="t"/>
                <v:fill/>
              </v:shape>
              <v:shape style="position:absolute;left:8814;top:2047;width:206;height:144" coordorigin="8814,2047" coordsize="206,144" path="m8949,2047l8948,2048,8949,2048e" filled="t" fillcolor="#50535C" stroked="f">
                <v:path arrowok="t"/>
                <v:fill/>
              </v:shape>
            </v:group>
            <v:group style="position:absolute;left:8964;top:2044;width:203;height:153" coordorigin="8964,2044" coordsize="203,153">
              <v:shape style="position:absolute;left:8964;top:2044;width:203;height:153" coordorigin="8964,2044" coordsize="203,153" path="m9098,2045l9094,2047,9086,2055,9071,2068,9040,2097,9039,2099,9007,2136,8992,2152,8980,2168,8967,2183,8964,2185,8964,2188,8967,2196,8971,2198,8978,2196,8980,2196,8982,2195,9002,2192,9022,2191,9024,2191,9040,2191,9044,2185,9047,2182,9055,2172,9062,2166,9075,2153,9080,2145,9088,2138,9101,2124,9115,2108,9127,2093,9140,2077,9146,2071,9153,2065,9167,2055,9166,2049,9161,2047,9139,2047,9138,2047,9121,2047,9115,2047,9109,2047,9098,2045e" filled="t" fillcolor="#50535C" stroked="f">
                <v:path arrowok="t"/>
                <v:fill/>
              </v:shape>
              <v:shape style="position:absolute;left:8964;top:2044;width:203;height:153" coordorigin="8964,2044" coordsize="203,153" path="m9040,2191l9024,2191,9027,2192,9037,2194,9038,2194,9040,2191e" filled="t" fillcolor="#50535C" stroked="f">
                <v:path arrowok="t"/>
                <v:fill/>
              </v:shape>
              <v:shape style="position:absolute;left:8964;top:2044;width:203;height:153" coordorigin="8964,2044" coordsize="203,153" path="m9153,2044l9145,2047,9139,2047,9161,2047,9156,2045,9153,2044e" filled="t" fillcolor="#50535C" stroked="f">
                <v:path arrowok="t"/>
                <v:fill/>
              </v:shape>
              <v:shape style="position:absolute;left:8964;top:2044;width:203;height:153" coordorigin="8964,2044" coordsize="203,153" path="m9129,2046l9125,2046,9121,2046,9121,2047,9138,2047,9129,2046e" filled="t" fillcolor="#50535C" stroked="f">
                <v:path arrowok="t"/>
                <v:fill/>
              </v:shape>
            </v:group>
            <v:group style="position:absolute;left:9106;top:2045;width:190;height:146" coordorigin="9106,2045" coordsize="190,146">
              <v:shape style="position:absolute;left:9106;top:2045;width:190;height:146" coordorigin="9106,2045" coordsize="190,146" path="m9232,2048l9229,2049,9127,2157,9119,2165,9111,2174,9110,2174,9106,2179,9108,2185,9117,2190,9121,2191,9135,2189,9145,2187,9162,2185,9168,2184,9185,2184,9190,2178,9193,2172,9202,2163,9215,2150,9229,2133,9241,2121,9258,2102,9270,2087,9296,2055,9294,2053,9294,2052,9248,2052,9232,2048e" filled="t" fillcolor="#50535C" stroked="f">
                <v:path arrowok="t"/>
                <v:fill/>
              </v:shape>
              <v:shape style="position:absolute;left:9106;top:2045;width:190;height:146" coordorigin="9106,2045" coordsize="190,146" path="m9185,2184l9168,2184,9179,2189,9183,2187,9185,2184e" filled="t" fillcolor="#50535C" stroked="f">
                <v:path arrowok="t"/>
                <v:fill/>
              </v:shape>
              <v:shape style="position:absolute;left:9106;top:2045;width:190;height:146" coordorigin="9106,2045" coordsize="190,146" path="m9279,2045l9260,2050,9248,2052,9294,2052,9293,2049,9285,2047,9279,2045e" filled="t" fillcolor="#50535C" stroked="f">
                <v:path arrowok="t"/>
                <v:fill/>
              </v:shape>
            </v:group>
            <v:group style="position:absolute;left:8679;top:2048;width:196;height:143" coordorigin="8679,2048" coordsize="196,143">
              <v:shape style="position:absolute;left:8679;top:2048;width:196;height:143" coordorigin="8679,2048" coordsize="196,143" path="m8810,2048l8807,2051,8805,2053,8747,2111,8719,2140,8705,2154,8698,2161,8692,2170,8679,2179,8680,2185,8692,2190,8699,2191,8709,2188,8712,2187,8723,2185,8730,2182,8756,2182,8759,2180,8760,2178,8779,2155,8794,2138,8807,2126,8825,2108,8875,2056,8872,2054,8871,2053,8851,2053,8845,2051,8829,2050,8820,2049,8810,2048e" filled="t" fillcolor="#50535C" stroked="f">
                <v:path arrowok="t"/>
                <v:fill/>
              </v:shape>
              <v:shape style="position:absolute;left:8679;top:2048;width:196;height:143" coordorigin="8679,2048" coordsize="196,143" path="m8756,2182l8730,2182,8746,2190,8751,2186,8756,2182e" filled="t" fillcolor="#50535C" stroked="f">
                <v:path arrowok="t"/>
                <v:fill/>
              </v:shape>
              <v:shape style="position:absolute;left:8679;top:2048;width:196;height:143" coordorigin="8679,2048" coordsize="196,143" path="m8862,2050l8851,2053,8871,2053,8871,2052,8865,2051,8862,2050e" filled="t" fillcolor="#50535C" stroked="f">
                <v:path arrowok="t"/>
                <v:fill/>
              </v:shape>
            </v:group>
            <v:group style="position:absolute;left:10700;top:2038;width:211;height:150" coordorigin="10700,2038" coordsize="211,150">
              <v:shape style="position:absolute;left:10700;top:2038;width:211;height:150" coordorigin="10700,2038" coordsize="211,150" path="m10840,2038l10831,2047,10823,2055,10808,2072,10766,2113,10752,2127,10745,2134,10737,2142,10726,2149,10724,2152,10713,2161,10707,2168,10704,2171,10700,2177,10700,2181,10705,2187,10709,2188,10716,2184,10719,2183,10764,2182,10780,2182,10793,2169,10823,2140,10825,2138,10830,2134,10842,2123,10856,2109,10888,2077,10902,2063,10908,2057,10911,2052,10905,2044,10864,2044,10857,2044,10849,2044,10840,2038e" filled="t" fillcolor="#50535C" stroked="f">
                <v:path arrowok="t"/>
                <v:fill/>
              </v:shape>
              <v:shape style="position:absolute;left:10700;top:2038;width:211;height:150" coordorigin="10700,2038" coordsize="211,150" path="m10780,2182l10764,2182,10765,2182,10774,2186,10779,2183,10780,2182e" filled="t" fillcolor="#50535C" stroked="f">
                <v:path arrowok="t"/>
                <v:fill/>
              </v:shape>
              <v:shape style="position:absolute;left:10700;top:2038;width:211;height:150" coordorigin="10700,2038" coordsize="211,150" path="m10892,2040l10881,2044,10864,2044,10905,2044,10898,2041,10892,2040e" filled="t" fillcolor="#50535C" stroked="f">
                <v:path arrowok="t"/>
                <v:fill/>
              </v:shape>
            </v:group>
            <v:group style="position:absolute;left:10847;top:2040;width:204;height:146" coordorigin="10847,2040" coordsize="204,146">
              <v:shape style="position:absolute;left:10847;top:2040;width:204;height:146" coordorigin="10847,2040" coordsize="204,146" path="m10983,2040l10981,2041,10977,2045,10948,2074,10934,2089,10918,2105,10903,2119,10889,2133,10880,2142,10871,2152,10857,2163,10854,2167,10847,2173,10847,2177,10852,2184,10855,2186,10865,2185,10872,2185,10888,2182,10907,2182,10911,2180,10912,2180,10925,2180,10927,2179,10932,2172,10933,2171,10941,2164,10949,2157,10959,2146,10984,2119,11001,2102,11015,2088,11030,2074,11046,2061,11051,2058,11051,2052,11044,2045,11043,2045,10992,2045,10983,2040e" filled="t" fillcolor="#50535C" stroked="f">
                <v:path arrowok="t"/>
                <v:fill/>
              </v:shape>
              <v:shape style="position:absolute;left:10847;top:2040;width:204;height:146" coordorigin="10847,2040" coordsize="204,146" path="m10872,2185l10865,2185,10871,2186,10872,2185e" filled="t" fillcolor="#50535C" stroked="f">
                <v:path arrowok="t"/>
                <v:fill/>
              </v:shape>
              <v:shape style="position:absolute;left:10847;top:2040;width:204;height:146" coordorigin="10847,2040" coordsize="204,146" path="m10907,2182l10888,2182,10900,2184,10907,2182e" filled="t" fillcolor="#50535C" stroked="f">
                <v:path arrowok="t"/>
                <v:fill/>
              </v:shape>
              <v:shape style="position:absolute;left:10847;top:2040;width:204;height:146" coordorigin="10847,2040" coordsize="204,146" path="m10925,2180l10912,2180,10921,2183,10925,2180e" filled="t" fillcolor="#50535C" stroked="f">
                <v:path arrowok="t"/>
                <v:fill/>
              </v:shape>
              <v:shape style="position:absolute;left:10847;top:2040;width:204;height:146" coordorigin="10847,2040" coordsize="204,146" path="m11040,2042l11028,2042,11017,2043,10999,2043,10992,2045,11043,2045,11042,2044,11042,2043,11017,2043,11042,2043,11040,2042e" filled="t" fillcolor="#50535C" stroked="f">
                <v:path arrowok="t"/>
                <v:fill/>
              </v:shape>
            </v:group>
            <v:group style="position:absolute;left:10989;top:2043;width:194;height:144" coordorigin="10989,2043" coordsize="194,144">
              <v:shape style="position:absolute;left:10989;top:2043;width:194;height:144" coordorigin="10989,2043" coordsize="194,144" path="m11062,2184l11047,2184,11058,2187,11060,2186,11062,2184e" filled="t" fillcolor="#50535C" stroked="f">
                <v:path arrowok="t"/>
                <v:fill/>
              </v:shape>
              <v:shape style="position:absolute;left:10989;top:2043;width:194;height:144" coordorigin="10989,2043" coordsize="194,144" path="m11035,2185l11008,2185,11012,2186,11018,2186,11022,2187,11035,2185e" filled="t" fillcolor="#50535C" stroked="f">
                <v:path arrowok="t"/>
                <v:fill/>
              </v:shape>
              <v:shape style="position:absolute;left:10989;top:2043;width:194;height:144" coordorigin="10989,2043" coordsize="194,144" path="m11119,2043l11116,2045,11107,2054,11101,2061,11049,2116,11002,2163,10991,2172,10990,2174,10989,2175,10992,2183,10997,2186,11008,2185,11035,2185,11047,2184,11062,2184,11070,2175,11118,2126,11127,2116,11140,2102,11154,2087,11169,2074,11184,2061,11184,2049,11183,2047,11153,2047,11148,2046,11130,2046,11127,2046,11119,2043e" filled="t" fillcolor="#50535C" stroked="f">
                <v:path arrowok="t"/>
                <v:fill/>
              </v:shape>
              <v:shape style="position:absolute;left:10989;top:2043;width:194;height:144" coordorigin="10989,2043" coordsize="194,144" path="m11165,2043l11153,2047,11183,2047,11181,2045,11168,2044,11165,2043e" filled="t" fillcolor="#50535C" stroked="f">
                <v:path arrowok="t"/>
                <v:fill/>
              </v:shape>
              <v:shape style="position:absolute;left:10989;top:2043;width:194;height:144" coordorigin="10989,2043" coordsize="194,144" path="m11143,2045l11130,2046,11148,2046,11143,2045e" filled="t" fillcolor="#50535C" stroked="f">
                <v:path arrowok="t"/>
                <v:fill/>
              </v:shape>
            </v:group>
            <v:group style="position:absolute;left:11111;top:2040;width:162;height:154" coordorigin="11111,2040" coordsize="162,154">
              <v:shape style="position:absolute;left:11111;top:2040;width:162;height:154" coordorigin="11111,2040" coordsize="162,154" path="m11263,2040l11204,2088,11181,2113,11173,2120,11158,2134,11144,2148,11127,2167,11122,2171,11114,2177,11111,2180,11111,2184,11111,2184,11113,2189,11116,2193,11123,2193,11126,2190,11130,2188,11143,2186,11150,2185,11162,2185,11169,2181,11190,2181,11207,2164,11226,2146,11253,2117,11258,2112,11263,2107,11272,2099,11273,2093,11264,2086,11264,2082,11267,2075,11267,2072,11269,2062,11269,2054,11266,2042,11263,2040e" filled="t" fillcolor="#50535C" stroked="f">
                <v:path arrowok="t"/>
                <v:fill/>
              </v:shape>
              <v:shape style="position:absolute;left:11111;top:2040;width:162;height:154" coordorigin="11111,2040" coordsize="162,154" path="m11162,2185l11150,2185,11157,2185,11162,2185,11162,2185e" filled="t" fillcolor="#50535C" stroked="f">
                <v:path arrowok="t"/>
                <v:fill/>
              </v:shape>
              <v:shape style="position:absolute;left:11111;top:2040;width:162;height:154" coordorigin="11111,2040" coordsize="162,154" path="m11190,2181l11169,2181,11174,2181,11183,2184,11187,2184,11190,2181e" filled="t" fillcolor="#50535C" stroked="f">
                <v:path arrowok="t"/>
                <v:fill/>
              </v:shape>
            </v:group>
            <v:group style="position:absolute;left:11223;top:2144;width:37;height:47" coordorigin="11223,2144" coordsize="37,47">
              <v:shape style="position:absolute;left:11223;top:2144;width:37;height:47" coordorigin="11223,2144" coordsize="37,47" path="m11260,2186l11241,2186,11244,2187,11251,2190,11255,2190,11260,2186e" filled="t" fillcolor="#50535C" stroked="f">
                <v:path arrowok="t"/>
                <v:fill/>
              </v:shape>
              <v:shape style="position:absolute;left:11223;top:2144;width:37;height:47" coordorigin="11223,2144" coordsize="37,47" path="m11256,2144l11253,2147,11250,2150,11246,2154,11238,2163,11232,2168,11223,2177,11224,2182,11229,2185,11232,2186,11235,2187,11241,2186,11260,2186,11262,2185,11264,2184,11266,2173,11264,2162,11263,2150,11261,2144,11256,2144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71.072601pt;margin-top:530.291321pt;width:363.572pt;height:20.201pt;mso-position-horizontal-relative:page;mso-position-vertical-relative:page;z-index:-5132" coordorigin="3421,10606" coordsize="7271,404">
            <v:group style="position:absolute;left:3429;top:11003;width:7257;height:2" coordorigin="3429,11003" coordsize="7257,2">
              <v:shape style="position:absolute;left:3429;top:11003;width:7257;height:2" coordorigin="3429,11003" coordsize="7257,0" path="m3429,11003l10686,11003e" filled="f" stroked="t" strokeweight=".709pt" strokecolor="#96969C">
                <v:path arrowok="t"/>
              </v:shape>
            </v:group>
            <v:group style="position:absolute;left:5706;top:10613;width:2;height:390" coordorigin="5706,10613" coordsize="2,390">
              <v:shape style="position:absolute;left:5706;top:10613;width:2;height:390" coordorigin="5706,10613" coordsize="0,390" path="m5706,11003l5706,10613e" filled="f" stroked="t" strokeweight=".709pt" strokecolor="#96969C">
                <v:path arrowok="t"/>
              </v:shape>
            </v:group>
            <v:group style="position:absolute;left:8874;top:10613;width:2;height:390" coordorigin="8874,10613" coordsize="2,390">
              <v:shape style="position:absolute;left:8874;top:10613;width:2;height:390" coordorigin="8874,10613" coordsize="0,390" path="m8874,11003l8874,10613e" filled="f" stroked="t" strokeweight=".709pt" strokecolor="#96969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1.072601pt;margin-top:628.15741pt;width:363.572pt;height:20.201pt;mso-position-horizontal-relative:page;mso-position-vertical-relative:page;z-index:-5131" coordorigin="3421,12563" coordsize="7271,404">
            <v:group style="position:absolute;left:5706;top:12570;width:2;height:390" coordorigin="5706,12570" coordsize="2,390">
              <v:shape style="position:absolute;left:5706;top:12570;width:2;height:390" coordorigin="5706,12570" coordsize="0,390" path="m5706,12960l5706,12570e" filled="f" stroked="t" strokeweight=".709pt" strokecolor="#96969C">
                <v:path arrowok="t"/>
              </v:shape>
            </v:group>
            <v:group style="position:absolute;left:3429;top:12953;width:7257;height:2" coordorigin="3429,12953" coordsize="7257,2">
              <v:shape style="position:absolute;left:3429;top:12953;width:7257;height:2" coordorigin="3429,12953" coordsize="7257,0" path="m3429,12953l10686,12953e" filled="f" stroked="t" strokeweight=".709pt" strokecolor="#96969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7.042603pt;margin-top:28.721046pt;width:107.484011pt;height:34pt;mso-position-horizontal-relative:page;mso-position-vertical-relative:page;z-index:-513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2" w:after="0" w:line="240" w:lineRule="auto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455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40" w:lineRule="auto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6.899506pt;margin-top:28.721046pt;width:88.904405pt;height:46pt;mso-position-horizontal-relative:page;mso-position-vertical-relative:page;z-index:-512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2" w:after="0" w:line="240" w:lineRule="auto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64" w:lineRule="auto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hyperlink r:id="rId47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 </w:t>
                    </w:r>
                  </w:hyperlink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208603pt;margin-top:33.042641pt;width:90.717999pt;height:26pt;mso-position-horizontal-relative:page;mso-position-vertical-relative:page;z-index:-512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left="20" w:right="-92"/>
                    <w:jc w:val="left"/>
                    <w:rPr>
                      <w:rFonts w:ascii="Open Sans Light" w:hAnsi="Open Sans Light" w:cs="Open Sans Light" w:eastAsia="Open Sans Light"/>
                      <w:sz w:val="48"/>
                      <w:szCs w:val="48"/>
                    </w:rPr>
                  </w:pPr>
                  <w:rPr/>
                  <w:r>
                    <w:rPr>
                      <w:rFonts w:ascii="Open Sans Semibold" w:hAnsi="Open Sans Semibold" w:cs="Open Sans Semibold" w:eastAsia="Open Sans Semibold"/>
                      <w:sz w:val="48"/>
                      <w:szCs w:val="48"/>
                      <w:color w:val="50535C"/>
                      <w:spacing w:val="-36"/>
                      <w:w w:val="100"/>
                      <w:position w:val="2"/>
                    </w:rPr>
                    <w:t>your</w:t>
                  </w:r>
                  <w:r>
                    <w:rPr>
                      <w:rFonts w:ascii="Open Sans Light" w:hAnsi="Open Sans Light" w:cs="Open Sans Light" w:eastAsia="Open Sans Light"/>
                      <w:sz w:val="48"/>
                      <w:szCs w:val="48"/>
                      <w:color w:val="50535C"/>
                      <w:spacing w:val="-36"/>
                      <w:w w:val="100"/>
                      <w:position w:val="2"/>
                    </w:rPr>
                    <w:t>logo.</w:t>
                  </w:r>
                  <w:r>
                    <w:rPr>
                      <w:rFonts w:ascii="Open Sans Light" w:hAnsi="Open Sans Light" w:cs="Open Sans Light" w:eastAsia="Open Sans Light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26102pt;margin-top:159.151306pt;width:123.249568pt;height:12pt;mso-position-horizontal-relative:page;mso-position-vertical-relative:page;z-index:-512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5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5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1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26102pt;margin-top:184.721054pt;width:361.594104pt;height:70pt;mso-position-horizontal-relative:page;mso-position-vertical-relative:page;z-index:-512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195.151306pt;width:68.789347pt;height:24pt;mso-position-horizontal-relative:page;mso-position-vertical-relative:page;z-index:-512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231.151306pt;width:12.000001pt;height:12pt;mso-position-horizontal-relative:page;mso-position-vertical-relative:page;z-index:-512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26102pt;margin-top:268.721039pt;width:359.055704pt;height:50.0pt;mso-position-horizontal-relative:page;mso-position-vertical-relative:page;z-index:-512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?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26102pt;margin-top:328.721039pt;width:363.861498pt;height:80pt;mso-position-horizontal-relative:page;mso-position-vertical-relative:page;z-index:-512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fe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ani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27094pt;margin-top:460.721039pt;width:88.196473pt;height:10pt;mso-position-horizontal-relative:page;mso-position-vertical-relative:page;z-index:-512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5"/>
                      <w:b/>
                      <w:bCs/>
                      <w:position w:val="1"/>
                    </w:rPr>
                    <w:t>CL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26102pt;margin-top:556.721069pt;width:95.472804pt;height:10pt;mso-position-horizontal-relative:page;mso-position-vertical-relative:page;z-index:-512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3.433411pt;margin-top:556.721069pt;width:69.391691pt;height:10pt;mso-position-horizontal-relative:page;mso-position-vertical-relative:page;z-index:-511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3.251495pt;margin-top:556.721069pt;width:19.246314pt;height:10pt;mso-position-horizontal-relative:page;mso-position-vertical-relative:page;z-index:-511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26102pt;margin-top:652.721069pt;width:60.578628pt;height:10pt;mso-position-horizontal-relative:page;mso-position-vertical-relative:page;z-index:-511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3.433411pt;margin-top:652.721069pt;width:68.861766pt;height:10pt;mso-position-horizontal-relative:page;mso-position-vertical-relative:page;z-index:-511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1.333496pt;margin-top:712.721069pt;width:167.652457pt;height:10pt;mso-position-horizontal-relative:page;mso-position-vertical-relative:page;z-index:-511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5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1.427094pt;margin-top:628.511902pt;width:113.8844pt;height:19.1375pt;mso-position-horizontal-relative:page;mso-position-vertical-relative:page;z-index:-511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5.311493pt;margin-top:628.511902pt;width:248.9786pt;height:19.1375pt;mso-position-horizontal-relative:page;mso-position-vertical-relative:page;z-index:-511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1.427094pt;margin-top:530.645813pt;width:113.8844pt;height:19.4919pt;mso-position-horizontal-relative:page;mso-position-vertical-relative:page;z-index:-511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5.311493pt;margin-top:530.645813pt;width:158.4014pt;height:19.4919pt;mso-position-horizontal-relative:page;mso-position-vertical-relative:page;z-index:-511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3.712891pt;margin-top:530.645813pt;width:90.5772pt;height:19.4919pt;mso-position-horizontal-relative:page;mso-position-vertical-relative:page;z-index:-511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2240" w:h="15840"/>
          <w:pgMar w:top="1480" w:bottom="280" w:left="1720" w:right="172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0pt;margin-top:121.957001pt;width:612pt;height:324.149pt;mso-position-horizontal-relative:page;mso-position-vertical-relative:page;z-index:-5109" coordorigin="0,2439" coordsize="12240,6483">
            <v:group style="position:absolute;left:0;top:2449;width:12240;height:6463" coordorigin="0,2449" coordsize="12240,6463">
              <v:shape style="position:absolute;left:0;top:2449;width:12240;height:6463" coordorigin="0,2449" coordsize="12240,6463" path="m0,8912l12240,8912,12240,2449,0,2449,0,8912e" filled="t" fillcolor="#FDB913" stroked="f">
                <v:path arrowok="t"/>
                <v:fill/>
              </v:shape>
            </v:group>
            <v:group style="position:absolute;left:4321;top:3951;width:3598;height:3458" coordorigin="4321,3951" coordsize="3598,3458">
              <v:shape style="position:absolute;left:4321;top:3951;width:3598;height:3458" coordorigin="4321,3951" coordsize="3598,3458" path="m6120,3951l5670,5238,4321,5272,5392,6102,5008,7410,6120,6636,7005,6636,6848,6102,7919,5272,6570,5238,6120,3951e" filled="t" fillcolor="#F8971D" stroked="f">
                <v:path arrowok="t"/>
                <v:fill/>
              </v:shape>
              <v:shape style="position:absolute;left:4321;top:3951;width:3598;height:3458" coordorigin="4321,3951" coordsize="3598,3458" path="m7005,6636l6120,6636,7232,7410,7005,6636e" filled="t" fillcolor="#F8971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52.685806pt;margin-top:590.456726pt;width:27.72pt;height:26.646pt;mso-position-horizontal-relative:page;mso-position-vertical-relative:page;z-index:-5108" coordorigin="5054,11809" coordsize="554,533">
            <v:shape style="position:absolute;left:5054;top:11809;width:554;height:533" coordorigin="5054,11809" coordsize="554,533" path="m5331,11809l5262,12007,5054,12013,5219,12141,5160,12342,5331,12223,5467,12223,5443,12141,5608,12013,5400,12007,5331,11809e" filled="t" fillcolor="#FDB913" stroked="f">
              <v:path arrowok="t"/>
              <v:fill/>
            </v:shape>
            <v:shape style="position:absolute;left:5054;top:11809;width:554;height:533" coordorigin="5054,11809" coordsize="554,533" path="m5467,12223l5331,12223,5502,12342,5467,12223e" filled="t" fillcolor="#FDB913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7.155487pt;margin-top:595.825378pt;width:68.870174pt;height:17pt;mso-position-horizontal-relative:page;mso-position-vertical-relative:page;z-index:-5107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left="20" w:right="-65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your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logo.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939407pt;margin-top:639.151306pt;width:132.119014pt;height:36.0pt;mso-position-horizontal-relative:page;mso-position-vertical-relative:page;z-index:-510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743" w:right="723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4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79" w:right="159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0"/>
                      <w:w w:val="99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99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99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99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1.674103pt;margin-top:687.151306pt;width:108.64413pt;height:36pt;mso-position-horizontal-relative:page;mso-position-vertical-relative:page;z-index:-510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334" w:right="313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20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)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89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hyperlink r:id="rId48"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99"/>
                        <w:position w:val="1"/>
                      </w:rPr>
                      <w:t>he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0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2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99"/>
                        <w:position w:val="1"/>
                      </w:rPr>
                      <w:t>en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4"/>
                        <w:w w:val="99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99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2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-3"/>
                        <w:w w:val="99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3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-1"/>
                        <w:w w:val="99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-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99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0"/>
                        <w:w w:val="99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  <w:p>
                  <w:pPr>
                    <w:spacing w:before="0" w:after="0" w:line="240" w:lineRule="exact"/>
                    <w:ind w:left="280" w:right="260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en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</w:p>
    <w:sectPr>
      <w:pgSz w:w="12240" w:h="15840"/>
      <w:pgMar w:top="148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Open Sans">
    <w:altName w:val="Open Sans"/>
    <w:charset w:val="0"/>
    <w:family w:val="swiss"/>
    <w:pitch w:val="variable"/>
  </w:font>
  <w:font w:name="Open Sans Light">
    <w:altName w:val="Open Sans Light"/>
    <w:charset w:val="0"/>
    <w:family w:val="swiss"/>
    <w:pitch w:val="variable"/>
  </w:font>
  <w:font w:name="Montserrat Light">
    <w:altName w:val="Montserrat Light"/>
    <w:charset w:val="0"/>
    <w:family w:val="modern"/>
    <w:pitch w:val="variable"/>
  </w:font>
  <w:font w:name="Minion Pro">
    <w:altName w:val="Minion Pro"/>
    <w:charset w:val="0"/>
    <w:family w:val="roman"/>
    <w:pitch w:val="variable"/>
  </w:font>
  <w:font w:name="Montserrat">
    <w:altName w:val="Montserrat"/>
    <w:charset w:val="0"/>
    <w:family w:val="auto"/>
    <w:pitch w:val="variable"/>
  </w:font>
  <w:font w:name="Open Sans Semibold">
    <w:altName w:val="Open Sans Semibold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mailto:hello@pentabox.com" TargetMode="External"/><Relationship Id="rId9" Type="http://schemas.openxmlformats.org/officeDocument/2006/relationships/hyperlink" Target="mailto:hello@birdtalk.com" TargetMode="External"/><Relationship Id="rId10" Type="http://schemas.openxmlformats.org/officeDocument/2006/relationships/image" Target="media/image4.png"/><Relationship Id="rId11" Type="http://schemas.openxmlformats.org/officeDocument/2006/relationships/hyperlink" Target="mailto:hello@pentabox.com" TargetMode="External"/><Relationship Id="rId12" Type="http://schemas.openxmlformats.org/officeDocument/2006/relationships/hyperlink" Target="http://www.pentabox.com/" TargetMode="External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hyperlink" Target="mailto:hello@pentabox.com" TargetMode="External"/><Relationship Id="rId17" Type="http://schemas.openxmlformats.org/officeDocument/2006/relationships/hyperlink" Target="http://www.pentabox.com/" TargetMode="External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jp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hyperlink" Target="mailto:hello@pentabox.com" TargetMode="External"/><Relationship Id="rId26" Type="http://schemas.openxmlformats.org/officeDocument/2006/relationships/hyperlink" Target="http://www.pentabox.com/" TargetMode="External"/><Relationship Id="rId27" Type="http://schemas.openxmlformats.org/officeDocument/2006/relationships/image" Target="media/image15.png"/><Relationship Id="rId28" Type="http://schemas.openxmlformats.org/officeDocument/2006/relationships/hyperlink" Target="mailto:hello@pentabox.com" TargetMode="External"/><Relationship Id="rId29" Type="http://schemas.openxmlformats.org/officeDocument/2006/relationships/hyperlink" Target="http://www.pentabox.com/" TargetMode="External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hyperlink" Target="mailto:hello@pentabox.com" TargetMode="External"/><Relationship Id="rId35" Type="http://schemas.openxmlformats.org/officeDocument/2006/relationships/hyperlink" Target="http://www.pentabox.com/" TargetMode="External"/><Relationship Id="rId36" Type="http://schemas.openxmlformats.org/officeDocument/2006/relationships/hyperlink" Target="http://WWW.PENTABOX.COM/" TargetMode="External"/><Relationship Id="rId37" Type="http://schemas.openxmlformats.org/officeDocument/2006/relationships/hyperlink" Target="mailto:hello@pentabox.com" TargetMode="External"/><Relationship Id="rId38" Type="http://schemas.openxmlformats.org/officeDocument/2006/relationships/hyperlink" Target="http://www.pentabox.com/" TargetMode="External"/><Relationship Id="rId39" Type="http://schemas.openxmlformats.org/officeDocument/2006/relationships/hyperlink" Target="mailto:hello@pentabox.com" TargetMode="External"/><Relationship Id="rId40" Type="http://schemas.openxmlformats.org/officeDocument/2006/relationships/hyperlink" Target="http://www.pentabox.com/" TargetMode="External"/><Relationship Id="rId41" Type="http://schemas.openxmlformats.org/officeDocument/2006/relationships/image" Target="media/image20.png"/><Relationship Id="rId42" Type="http://schemas.openxmlformats.org/officeDocument/2006/relationships/hyperlink" Target="mailto:hello@pentabox.com" TargetMode="External"/><Relationship Id="rId43" Type="http://schemas.openxmlformats.org/officeDocument/2006/relationships/hyperlink" Target="http://www.pentabox.com/" TargetMode="External"/><Relationship Id="rId44" Type="http://schemas.openxmlformats.org/officeDocument/2006/relationships/hyperlink" Target="mailto:hello@pentabox.com" TargetMode="External"/><Relationship Id="rId45" Type="http://schemas.openxmlformats.org/officeDocument/2006/relationships/hyperlink" Target="http://www.pentabox.com/" TargetMode="External"/><Relationship Id="rId46" Type="http://schemas.openxmlformats.org/officeDocument/2006/relationships/hyperlink" Target="mailto:hello@pentabox.com" TargetMode="External"/><Relationship Id="rId47" Type="http://schemas.openxmlformats.org/officeDocument/2006/relationships/hyperlink" Target="mailto:hello@pentabox.com" TargetMode="External"/><Relationship Id="rId48" Type="http://schemas.openxmlformats.org/officeDocument/2006/relationships/hyperlink" Target="mailto:hello@pentabox.com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2015-01-03T00:15:19Z</dcterms:created>
  <dcterms:modified xsi:type="dcterms:W3CDTF">2015-01-03T00:15:19Z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2015-01-02T00:00:00Z</vt:filetime>
  </property>
  <property fmtid="{D5CDD505-2E9C-101B-9397-08002B2CF9AE}" pid="3" name="LastSaved">
    <vt:filetime>2015-01-02T00:00:00Z</vt:filetime>
  </property>
</Properties>
</file>